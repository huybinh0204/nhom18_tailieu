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6A1C7" w14:textId="6181D35A" w:rsidR="00975826" w:rsidRPr="00FF37CC" w:rsidRDefault="005F5487" w:rsidP="00975826">
      <w:pPr>
        <w:widowControl/>
        <w:ind w:left="0"/>
        <w:jc w:val="center"/>
        <w:rPr>
          <w:snapToGrid/>
          <w:szCs w:val="28"/>
          <w:lang w:val="en-AU"/>
        </w:rPr>
      </w:pPr>
      <w:r w:rsidRPr="00FF37CC">
        <w:rPr>
          <w:snapToGrid/>
          <w:szCs w:val="28"/>
          <w:lang w:val="en-AU"/>
        </w:rPr>
        <w:t xml:space="preserve"> </w:t>
      </w:r>
      <w:r w:rsidR="00615FF6" w:rsidRPr="00FF37CC">
        <w:rPr>
          <w:noProof/>
          <w:snapToGrid/>
          <w:szCs w:val="28"/>
        </w:rPr>
        <w:drawing>
          <wp:inline distT="0" distB="0" distL="0" distR="0" wp14:anchorId="27E98678" wp14:editId="44D85FC4">
            <wp:extent cx="1424940" cy="111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116330"/>
                    </a:xfrm>
                    <a:prstGeom prst="rect">
                      <a:avLst/>
                    </a:prstGeom>
                    <a:noFill/>
                    <a:ln>
                      <a:noFill/>
                    </a:ln>
                  </pic:spPr>
                </pic:pic>
              </a:graphicData>
            </a:graphic>
          </wp:inline>
        </w:drawing>
      </w:r>
    </w:p>
    <w:p w14:paraId="73790251" w14:textId="77777777" w:rsidR="00522ACD" w:rsidRPr="00FF37CC" w:rsidRDefault="00522ACD" w:rsidP="00522ACD">
      <w:pPr>
        <w:keepNext/>
        <w:spacing w:before="60" w:after="60"/>
        <w:ind w:left="720"/>
        <w:jc w:val="center"/>
        <w:outlineLvl w:val="6"/>
        <w:rPr>
          <w:b/>
          <w:sz w:val="28"/>
          <w:szCs w:val="28"/>
        </w:rPr>
      </w:pPr>
      <w:r w:rsidRPr="00FF37CC">
        <w:rPr>
          <w:b/>
          <w:sz w:val="28"/>
          <w:szCs w:val="28"/>
        </w:rPr>
        <w:t>TẬP ĐOÀN VIỄN THÔNG QUÂN ĐỘI</w:t>
      </w:r>
    </w:p>
    <w:p w14:paraId="045AD205" w14:textId="77777777" w:rsidR="00392A09" w:rsidRPr="00FF37CC" w:rsidRDefault="00392A09" w:rsidP="00392A09">
      <w:pPr>
        <w:jc w:val="center"/>
        <w:rPr>
          <w:sz w:val="26"/>
          <w:szCs w:val="24"/>
        </w:rPr>
      </w:pPr>
    </w:p>
    <w:p w14:paraId="2B37AF35" w14:textId="77777777" w:rsidR="00392A09" w:rsidRPr="00FF37CC" w:rsidRDefault="00392A09" w:rsidP="00392A09">
      <w:pPr>
        <w:jc w:val="center"/>
        <w:rPr>
          <w:sz w:val="26"/>
          <w:szCs w:val="24"/>
        </w:rPr>
      </w:pPr>
    </w:p>
    <w:p w14:paraId="1249503C" w14:textId="77777777" w:rsidR="00392A09" w:rsidRPr="00FF37CC" w:rsidRDefault="00392A09" w:rsidP="00392A09">
      <w:pPr>
        <w:jc w:val="center"/>
        <w:rPr>
          <w:sz w:val="26"/>
          <w:szCs w:val="24"/>
        </w:rPr>
      </w:pPr>
    </w:p>
    <w:p w14:paraId="2197C851" w14:textId="77777777" w:rsidR="00315DD9" w:rsidRPr="00FF37CC" w:rsidRDefault="00315DD9" w:rsidP="00392A09">
      <w:pPr>
        <w:jc w:val="center"/>
        <w:rPr>
          <w:b/>
          <w:szCs w:val="24"/>
        </w:rPr>
      </w:pPr>
    </w:p>
    <w:p w14:paraId="56EC9FF2" w14:textId="77777777" w:rsidR="00315DD9" w:rsidRPr="00FF37CC" w:rsidRDefault="00315DD9" w:rsidP="00392A09">
      <w:pPr>
        <w:jc w:val="center"/>
        <w:rPr>
          <w:b/>
          <w:szCs w:val="24"/>
        </w:rPr>
      </w:pPr>
    </w:p>
    <w:p w14:paraId="4EC0DC8E" w14:textId="77777777" w:rsidR="00315DD9" w:rsidRPr="00FF37CC" w:rsidRDefault="00315DD9" w:rsidP="00BC4BE1"/>
    <w:p w14:paraId="57DA2507" w14:textId="5A5C7E66" w:rsidR="00392A09" w:rsidRPr="00FF37CC" w:rsidRDefault="009E68A5" w:rsidP="009E68A5">
      <w:pPr>
        <w:ind w:left="0"/>
        <w:rPr>
          <w:sz w:val="40"/>
          <w:szCs w:val="40"/>
        </w:rPr>
      </w:pPr>
      <w:r w:rsidRPr="00FF37CC">
        <w:rPr>
          <w:b/>
          <w:sz w:val="40"/>
          <w:szCs w:val="40"/>
        </w:rPr>
        <w:t>PHẦN MỀM TÀI CHÍNH 2.0_PHIÊN BẢN MOBILE</w:t>
      </w:r>
    </w:p>
    <w:p w14:paraId="66CB5788" w14:textId="77777777" w:rsidR="00392A09" w:rsidRPr="00FF37CC" w:rsidRDefault="004367FC" w:rsidP="00BC4BE1">
      <w:pPr>
        <w:spacing w:before="60" w:after="60"/>
        <w:ind w:left="0"/>
        <w:jc w:val="center"/>
        <w:rPr>
          <w:b/>
          <w:bCs/>
          <w:sz w:val="40"/>
          <w:szCs w:val="40"/>
        </w:rPr>
      </w:pPr>
      <w:r w:rsidRPr="00FF37CC">
        <w:rPr>
          <w:b/>
          <w:bCs/>
          <w:sz w:val="40"/>
          <w:szCs w:val="40"/>
        </w:rPr>
        <w:t>TÀI LIỆU</w:t>
      </w:r>
      <w:r w:rsidR="00BC4BE1" w:rsidRPr="00FF37CC">
        <w:rPr>
          <w:b/>
          <w:bCs/>
          <w:sz w:val="40"/>
          <w:szCs w:val="40"/>
        </w:rPr>
        <w:t xml:space="preserve"> </w:t>
      </w:r>
      <w:r w:rsidR="00BA63D4" w:rsidRPr="00FF37CC">
        <w:rPr>
          <w:b/>
          <w:bCs/>
          <w:sz w:val="40"/>
          <w:szCs w:val="40"/>
        </w:rPr>
        <w:t>YÊU CẦU NGƯỜI DÙNG</w:t>
      </w:r>
    </w:p>
    <w:p w14:paraId="21E9DC04" w14:textId="77777777" w:rsidR="00392A09" w:rsidRPr="00FF37CC" w:rsidRDefault="00392A09" w:rsidP="00392A09">
      <w:pPr>
        <w:jc w:val="center"/>
        <w:rPr>
          <w:b/>
          <w:sz w:val="26"/>
          <w:szCs w:val="24"/>
        </w:rPr>
      </w:pPr>
    </w:p>
    <w:p w14:paraId="23AA569A" w14:textId="77777777" w:rsidR="00315DD9" w:rsidRPr="00FF37CC" w:rsidRDefault="00315DD9" w:rsidP="00315DD9">
      <w:pPr>
        <w:ind w:left="1440"/>
        <w:rPr>
          <w:b/>
          <w:sz w:val="26"/>
          <w:szCs w:val="24"/>
        </w:rPr>
      </w:pPr>
    </w:p>
    <w:p w14:paraId="58C920EB" w14:textId="77777777" w:rsidR="00315DD9" w:rsidRPr="00FF37CC" w:rsidRDefault="00315DD9" w:rsidP="00315DD9">
      <w:pPr>
        <w:ind w:left="1440"/>
        <w:rPr>
          <w:b/>
          <w:sz w:val="26"/>
          <w:szCs w:val="24"/>
        </w:rPr>
      </w:pPr>
    </w:p>
    <w:p w14:paraId="3700C272" w14:textId="4C2DE8C8" w:rsidR="006A2738" w:rsidRPr="00FF37CC" w:rsidRDefault="00E22447" w:rsidP="006A2738">
      <w:pPr>
        <w:widowControl/>
        <w:ind w:left="0"/>
        <w:jc w:val="center"/>
        <w:rPr>
          <w:b/>
          <w:snapToGrid/>
          <w:szCs w:val="24"/>
          <w:lang w:val="en-AU"/>
        </w:rPr>
      </w:pPr>
      <w:r>
        <w:rPr>
          <w:b/>
          <w:snapToGrid/>
          <w:szCs w:val="24"/>
          <w:lang w:val="en-AU"/>
        </w:rPr>
        <w:t xml:space="preserve">Mã hiệu dự án:  </w:t>
      </w:r>
      <w:r w:rsidRPr="00E01329">
        <w:rPr>
          <w:b/>
          <w:szCs w:val="24"/>
          <w:lang w:val="en-AU"/>
        </w:rPr>
        <w:t>CNTT_ESS_16003_PMTC2.0_</w:t>
      </w:r>
      <w:r w:rsidRPr="00FF37CC">
        <w:rPr>
          <w:b/>
          <w:snapToGrid/>
          <w:szCs w:val="24"/>
          <w:lang w:val="en-AU"/>
        </w:rPr>
        <w:t xml:space="preserve"> </w:t>
      </w:r>
      <w:r w:rsidR="00C512CD" w:rsidRPr="00FF37CC">
        <w:rPr>
          <w:b/>
          <w:snapToGrid/>
          <w:szCs w:val="24"/>
          <w:lang w:val="en-AU"/>
        </w:rPr>
        <w:t>Mobil</w:t>
      </w:r>
      <w:r>
        <w:rPr>
          <w:b/>
          <w:snapToGrid/>
          <w:szCs w:val="24"/>
          <w:lang w:val="en-AU"/>
        </w:rPr>
        <w:t>e</w:t>
      </w:r>
    </w:p>
    <w:p w14:paraId="3330588C" w14:textId="1D44498A" w:rsidR="006A2738" w:rsidRPr="00FF37CC" w:rsidRDefault="006A2738" w:rsidP="006A2738">
      <w:pPr>
        <w:widowControl/>
        <w:ind w:left="0"/>
        <w:jc w:val="center"/>
        <w:rPr>
          <w:b/>
          <w:snapToGrid/>
          <w:szCs w:val="24"/>
          <w:lang w:val="en-AU"/>
        </w:rPr>
      </w:pPr>
      <w:r w:rsidRPr="00FF37CC">
        <w:rPr>
          <w:b/>
          <w:snapToGrid/>
          <w:szCs w:val="24"/>
          <w:lang w:val="en-AU"/>
        </w:rPr>
        <w:t xml:space="preserve">Mã hiệu tài liệu: </w:t>
      </w:r>
      <w:r w:rsidR="00E22447">
        <w:rPr>
          <w:b/>
          <w:snapToGrid/>
          <w:szCs w:val="24"/>
          <w:lang w:val="en-AU"/>
        </w:rPr>
        <w:t>TLGP_</w:t>
      </w:r>
      <w:r w:rsidR="00E22447" w:rsidRPr="00E01329">
        <w:rPr>
          <w:b/>
          <w:szCs w:val="24"/>
          <w:lang w:val="en-AU"/>
        </w:rPr>
        <w:t>CNTT_ESS_16003_PMTC2.0_</w:t>
      </w:r>
      <w:r w:rsidR="00E22447" w:rsidRPr="00FF37CC">
        <w:rPr>
          <w:b/>
          <w:snapToGrid/>
          <w:szCs w:val="24"/>
          <w:lang w:val="en-AU"/>
        </w:rPr>
        <w:t xml:space="preserve"> Mobil</w:t>
      </w:r>
      <w:r w:rsidR="00E22447">
        <w:rPr>
          <w:b/>
          <w:snapToGrid/>
          <w:szCs w:val="24"/>
          <w:lang w:val="en-AU"/>
        </w:rPr>
        <w:t>e</w:t>
      </w:r>
    </w:p>
    <w:p w14:paraId="60C1B120" w14:textId="77777777" w:rsidR="00392A09" w:rsidRPr="00FF37CC" w:rsidRDefault="00392A09" w:rsidP="00586FF2">
      <w:pPr>
        <w:ind w:left="0"/>
        <w:rPr>
          <w:b/>
          <w:sz w:val="26"/>
          <w:szCs w:val="24"/>
        </w:rPr>
      </w:pPr>
    </w:p>
    <w:p w14:paraId="01B4F04C" w14:textId="77777777" w:rsidR="00392A09" w:rsidRPr="00FF37CC" w:rsidRDefault="00392A09" w:rsidP="00392A09">
      <w:pPr>
        <w:jc w:val="center"/>
        <w:rPr>
          <w:b/>
          <w:sz w:val="26"/>
          <w:szCs w:val="24"/>
        </w:rPr>
      </w:pPr>
    </w:p>
    <w:p w14:paraId="157334A8" w14:textId="77777777" w:rsidR="00392A09" w:rsidRPr="00FF37CC" w:rsidRDefault="00392A09" w:rsidP="00392A09">
      <w:pPr>
        <w:jc w:val="center"/>
        <w:rPr>
          <w:b/>
          <w:sz w:val="26"/>
          <w:szCs w:val="24"/>
        </w:rPr>
      </w:pPr>
    </w:p>
    <w:p w14:paraId="7FB7C87A" w14:textId="77777777" w:rsidR="00392A09" w:rsidRPr="00FF37CC" w:rsidRDefault="00392A09" w:rsidP="00392A09">
      <w:pPr>
        <w:rPr>
          <w:b/>
          <w:sz w:val="26"/>
          <w:szCs w:val="24"/>
        </w:rPr>
      </w:pPr>
    </w:p>
    <w:p w14:paraId="4892F10C" w14:textId="77777777" w:rsidR="00392A09" w:rsidRPr="00FF37CC" w:rsidRDefault="00392A09" w:rsidP="00392A09">
      <w:pPr>
        <w:jc w:val="center"/>
        <w:rPr>
          <w:b/>
          <w:sz w:val="26"/>
          <w:szCs w:val="24"/>
        </w:rPr>
      </w:pPr>
    </w:p>
    <w:p w14:paraId="48363599" w14:textId="77777777" w:rsidR="00392A09" w:rsidRPr="00FF37CC" w:rsidRDefault="00392A09" w:rsidP="00392A09">
      <w:pPr>
        <w:jc w:val="center"/>
        <w:rPr>
          <w:b/>
          <w:sz w:val="26"/>
          <w:szCs w:val="24"/>
        </w:rPr>
      </w:pPr>
    </w:p>
    <w:p w14:paraId="62B2F90F" w14:textId="77777777" w:rsidR="00392A09" w:rsidRPr="00FF37CC" w:rsidRDefault="00392A09" w:rsidP="00B0753D">
      <w:pPr>
        <w:ind w:left="0"/>
        <w:rPr>
          <w:b/>
          <w:sz w:val="26"/>
          <w:szCs w:val="24"/>
        </w:rPr>
      </w:pPr>
    </w:p>
    <w:p w14:paraId="0709A36C" w14:textId="77777777" w:rsidR="00392A09" w:rsidRPr="00FF37CC" w:rsidRDefault="00392A09" w:rsidP="00392A09">
      <w:pPr>
        <w:jc w:val="center"/>
        <w:rPr>
          <w:b/>
          <w:sz w:val="26"/>
          <w:szCs w:val="24"/>
        </w:rPr>
      </w:pPr>
    </w:p>
    <w:p w14:paraId="17CF1A16" w14:textId="77777777" w:rsidR="00315DD9" w:rsidRPr="00FF37CC" w:rsidRDefault="00315DD9" w:rsidP="001F1B36">
      <w:pPr>
        <w:jc w:val="center"/>
        <w:rPr>
          <w:b/>
          <w:szCs w:val="24"/>
        </w:rPr>
      </w:pPr>
    </w:p>
    <w:p w14:paraId="7F288C24" w14:textId="77777777" w:rsidR="00315DD9" w:rsidRPr="00FF37CC" w:rsidRDefault="00315DD9" w:rsidP="001F1B36">
      <w:pPr>
        <w:jc w:val="center"/>
        <w:rPr>
          <w:b/>
          <w:szCs w:val="24"/>
        </w:rPr>
      </w:pPr>
    </w:p>
    <w:p w14:paraId="51952C3A" w14:textId="77777777" w:rsidR="00315DD9" w:rsidRPr="00FF37CC" w:rsidRDefault="00315DD9" w:rsidP="001F1B36">
      <w:pPr>
        <w:jc w:val="center"/>
        <w:rPr>
          <w:b/>
          <w:szCs w:val="24"/>
        </w:rPr>
      </w:pPr>
    </w:p>
    <w:p w14:paraId="62CE7D51" w14:textId="3A68A20B" w:rsidR="00655DB6" w:rsidRPr="00FF37CC" w:rsidRDefault="00655DB6" w:rsidP="00655DB6">
      <w:pPr>
        <w:jc w:val="center"/>
        <w:rPr>
          <w:b/>
          <w:snapToGrid/>
          <w:szCs w:val="24"/>
          <w:lang w:val="en-AU"/>
        </w:rPr>
      </w:pPr>
      <w:r w:rsidRPr="00FF37CC">
        <w:rPr>
          <w:b/>
          <w:snapToGrid/>
          <w:szCs w:val="24"/>
          <w:lang w:val="en-AU"/>
        </w:rPr>
        <w:t>&lt;</w:t>
      </w:r>
      <w:r w:rsidR="00C512CD" w:rsidRPr="00FF37CC">
        <w:rPr>
          <w:b/>
          <w:snapToGrid/>
          <w:szCs w:val="24"/>
          <w:lang w:val="en-AU"/>
        </w:rPr>
        <w:t>Hà Nội</w:t>
      </w:r>
      <w:r w:rsidRPr="00FF37CC">
        <w:rPr>
          <w:b/>
          <w:snapToGrid/>
          <w:szCs w:val="24"/>
          <w:lang w:val="en-AU"/>
        </w:rPr>
        <w:t xml:space="preserve">, </w:t>
      </w:r>
      <w:r w:rsidR="004B5999">
        <w:rPr>
          <w:b/>
          <w:snapToGrid/>
          <w:szCs w:val="24"/>
          <w:lang w:val="en-AU"/>
        </w:rPr>
        <w:t>15</w:t>
      </w:r>
      <w:r w:rsidR="00C512CD" w:rsidRPr="00FF37CC">
        <w:rPr>
          <w:b/>
          <w:snapToGrid/>
          <w:szCs w:val="24"/>
          <w:lang w:val="en-AU"/>
        </w:rPr>
        <w:t>/02/2020</w:t>
      </w:r>
      <w:r w:rsidRPr="00FF37CC">
        <w:rPr>
          <w:b/>
          <w:snapToGrid/>
          <w:szCs w:val="24"/>
          <w:lang w:val="en-AU"/>
        </w:rPr>
        <w:t>&gt;</w:t>
      </w:r>
    </w:p>
    <w:p w14:paraId="26AA7ADF" w14:textId="77777777" w:rsidR="00164377" w:rsidRPr="00FF37CC" w:rsidRDefault="00164377" w:rsidP="00DA341A">
      <w:pPr>
        <w:ind w:left="0"/>
        <w:jc w:val="center"/>
        <w:rPr>
          <w:b/>
          <w:sz w:val="28"/>
          <w:szCs w:val="28"/>
        </w:rPr>
        <w:sectPr w:rsidR="00164377" w:rsidRPr="00FF37CC" w:rsidSect="00586FF2">
          <w:headerReference w:type="default" r:id="rId9"/>
          <w:footerReference w:type="default" r:id="rId10"/>
          <w:pgSz w:w="11909" w:h="16834" w:code="9"/>
          <w:pgMar w:top="1152" w:right="1152" w:bottom="1238" w:left="1440" w:header="432" w:footer="432" w:gutter="0"/>
          <w:cols w:space="709"/>
          <w:titlePg/>
        </w:sectPr>
      </w:pPr>
    </w:p>
    <w:p w14:paraId="75388CCF" w14:textId="77777777" w:rsidR="004C5397" w:rsidRPr="00FF37CC" w:rsidRDefault="00BA63D4" w:rsidP="00700352">
      <w:pPr>
        <w:pStyle w:val="Heading1"/>
        <w:numPr>
          <w:ilvl w:val="0"/>
          <w:numId w:val="0"/>
        </w:numPr>
        <w:ind w:left="432"/>
        <w:jc w:val="center"/>
        <w:rPr>
          <w:sz w:val="34"/>
        </w:rPr>
      </w:pPr>
      <w:bookmarkStart w:id="0" w:name="_Toc40709240"/>
      <w:r w:rsidRPr="00FF37CC">
        <w:rPr>
          <w:sz w:val="28"/>
        </w:rPr>
        <w:lastRenderedPageBreak/>
        <w:t>BẢNG GHI NHẬN THAY ĐỔI</w:t>
      </w:r>
      <w:bookmarkEnd w:id="0"/>
    </w:p>
    <w:p w14:paraId="157ECC33" w14:textId="77777777" w:rsidR="006E0DB1" w:rsidRPr="00FF37CC" w:rsidRDefault="006E0DB1" w:rsidP="006E0DB1">
      <w:pPr>
        <w:widowControl/>
        <w:ind w:left="0" w:firstLine="720"/>
        <w:rPr>
          <w:snapToGrid/>
          <w:szCs w:val="28"/>
          <w:lang w:val="en-AU"/>
        </w:rPr>
      </w:pPr>
      <w:r w:rsidRPr="00FF37CC">
        <w:rPr>
          <w:snapToGrid/>
          <w:szCs w:val="28"/>
          <w:lang w:val="en-AU"/>
        </w:rPr>
        <w:t>*A – Tạo mới, M – Sửa đổi, D – Xóa bỏ</w:t>
      </w:r>
    </w:p>
    <w:tbl>
      <w:tblPr>
        <w:tblW w:w="1431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1080"/>
        <w:gridCol w:w="7740"/>
        <w:gridCol w:w="1170"/>
      </w:tblGrid>
      <w:tr w:rsidR="006E0DB1" w:rsidRPr="00FF37CC" w14:paraId="0513E45C" w14:textId="77777777" w:rsidTr="00367212">
        <w:tc>
          <w:tcPr>
            <w:tcW w:w="1080" w:type="dxa"/>
            <w:shd w:val="clear" w:color="auto" w:fill="C0C0C0"/>
          </w:tcPr>
          <w:p w14:paraId="3C6C82B1" w14:textId="77777777" w:rsidR="006E0DB1" w:rsidRPr="00FF37CC" w:rsidRDefault="006E0DB1" w:rsidP="006E0DB1">
            <w:pPr>
              <w:spacing w:before="60" w:after="60"/>
              <w:ind w:left="0"/>
              <w:jc w:val="center"/>
              <w:rPr>
                <w:b/>
                <w:snapToGrid/>
                <w:szCs w:val="24"/>
              </w:rPr>
            </w:pPr>
            <w:r w:rsidRPr="00FF37CC">
              <w:rPr>
                <w:b/>
                <w:snapToGrid/>
                <w:szCs w:val="24"/>
              </w:rPr>
              <w:t>Ngày</w:t>
            </w:r>
          </w:p>
          <w:p w14:paraId="29DE82B0" w14:textId="77777777" w:rsidR="006E0DB1" w:rsidRPr="00FF37CC" w:rsidRDefault="006E0DB1" w:rsidP="006E0DB1">
            <w:pPr>
              <w:spacing w:before="60" w:after="60"/>
              <w:ind w:left="0"/>
              <w:jc w:val="center"/>
              <w:rPr>
                <w:b/>
                <w:snapToGrid/>
                <w:szCs w:val="24"/>
              </w:rPr>
            </w:pPr>
            <w:r w:rsidRPr="00FF37CC">
              <w:rPr>
                <w:b/>
                <w:snapToGrid/>
                <w:szCs w:val="24"/>
              </w:rPr>
              <w:t>thay đổi</w:t>
            </w:r>
          </w:p>
        </w:tc>
        <w:tc>
          <w:tcPr>
            <w:tcW w:w="1080" w:type="dxa"/>
            <w:shd w:val="clear" w:color="auto" w:fill="C0C0C0"/>
          </w:tcPr>
          <w:p w14:paraId="5848713A" w14:textId="77777777" w:rsidR="006E0DB1" w:rsidRPr="00FF37CC" w:rsidRDefault="006E0DB1" w:rsidP="006E0DB1">
            <w:pPr>
              <w:spacing w:before="60" w:after="60"/>
              <w:ind w:left="0"/>
              <w:jc w:val="center"/>
              <w:rPr>
                <w:b/>
                <w:szCs w:val="24"/>
              </w:rPr>
            </w:pPr>
            <w:r w:rsidRPr="00FF37CC">
              <w:rPr>
                <w:b/>
                <w:szCs w:val="24"/>
              </w:rPr>
              <w:t>Vị trí</w:t>
            </w:r>
          </w:p>
          <w:p w14:paraId="6E2CAF5C" w14:textId="77777777" w:rsidR="006E0DB1" w:rsidRPr="00FF37CC" w:rsidRDefault="006E0DB1" w:rsidP="006E0DB1">
            <w:pPr>
              <w:spacing w:before="60" w:after="60"/>
              <w:ind w:left="0"/>
              <w:jc w:val="center"/>
              <w:rPr>
                <w:b/>
                <w:szCs w:val="24"/>
              </w:rPr>
            </w:pPr>
            <w:r w:rsidRPr="00FF37CC">
              <w:rPr>
                <w:b/>
                <w:szCs w:val="24"/>
              </w:rPr>
              <w:t>thay đổi</w:t>
            </w:r>
          </w:p>
        </w:tc>
        <w:tc>
          <w:tcPr>
            <w:tcW w:w="720" w:type="dxa"/>
            <w:shd w:val="clear" w:color="auto" w:fill="C0C0C0"/>
          </w:tcPr>
          <w:p w14:paraId="43504ED6" w14:textId="77777777" w:rsidR="006E0DB1" w:rsidRPr="00FF37CC" w:rsidRDefault="006E0DB1" w:rsidP="006E0DB1">
            <w:pPr>
              <w:spacing w:before="60" w:after="60"/>
              <w:ind w:left="0"/>
              <w:jc w:val="center"/>
              <w:rPr>
                <w:b/>
                <w:snapToGrid/>
                <w:szCs w:val="24"/>
              </w:rPr>
            </w:pPr>
            <w:r w:rsidRPr="00FF37CC">
              <w:rPr>
                <w:b/>
                <w:snapToGrid/>
                <w:szCs w:val="24"/>
              </w:rPr>
              <w:t>A*</w:t>
            </w:r>
          </w:p>
          <w:p w14:paraId="7AED4FAA" w14:textId="77777777" w:rsidR="006E0DB1" w:rsidRPr="00FF37CC" w:rsidRDefault="006E0DB1" w:rsidP="006E0DB1">
            <w:pPr>
              <w:spacing w:before="60" w:after="60"/>
              <w:ind w:left="0"/>
              <w:jc w:val="center"/>
              <w:rPr>
                <w:b/>
                <w:snapToGrid/>
                <w:szCs w:val="24"/>
              </w:rPr>
            </w:pPr>
            <w:r w:rsidRPr="00FF37CC">
              <w:rPr>
                <w:b/>
                <w:snapToGrid/>
                <w:szCs w:val="24"/>
              </w:rPr>
              <w:t>M, D</w:t>
            </w:r>
          </w:p>
        </w:tc>
        <w:tc>
          <w:tcPr>
            <w:tcW w:w="1440" w:type="dxa"/>
            <w:shd w:val="clear" w:color="auto" w:fill="C0C0C0"/>
          </w:tcPr>
          <w:p w14:paraId="7D162A7C" w14:textId="77777777" w:rsidR="006E0DB1" w:rsidRPr="00FF37CC" w:rsidRDefault="006E0DB1" w:rsidP="006E0DB1">
            <w:pPr>
              <w:spacing w:before="60" w:after="60"/>
              <w:ind w:left="0"/>
              <w:jc w:val="center"/>
              <w:rPr>
                <w:b/>
                <w:snapToGrid/>
                <w:szCs w:val="24"/>
              </w:rPr>
            </w:pPr>
            <w:r w:rsidRPr="00FF37CC">
              <w:rPr>
                <w:b/>
                <w:snapToGrid/>
                <w:szCs w:val="24"/>
              </w:rPr>
              <w:t>Nguồn gốc</w:t>
            </w:r>
          </w:p>
        </w:tc>
        <w:tc>
          <w:tcPr>
            <w:tcW w:w="1080" w:type="dxa"/>
            <w:shd w:val="clear" w:color="auto" w:fill="C0C0C0"/>
          </w:tcPr>
          <w:p w14:paraId="5668CF75" w14:textId="77777777" w:rsidR="006E0DB1" w:rsidRPr="00FF37CC" w:rsidRDefault="006E0DB1" w:rsidP="006E0DB1">
            <w:pPr>
              <w:spacing w:before="60" w:after="60"/>
              <w:ind w:left="0"/>
              <w:jc w:val="center"/>
              <w:rPr>
                <w:b/>
                <w:snapToGrid/>
                <w:szCs w:val="24"/>
              </w:rPr>
            </w:pPr>
            <w:r w:rsidRPr="00FF37CC">
              <w:rPr>
                <w:b/>
                <w:snapToGrid/>
                <w:szCs w:val="24"/>
              </w:rPr>
              <w:t>Phiên</w:t>
            </w:r>
          </w:p>
          <w:p w14:paraId="0DEB9173" w14:textId="77777777" w:rsidR="006E0DB1" w:rsidRPr="00FF37CC" w:rsidRDefault="006E0DB1" w:rsidP="006E0DB1">
            <w:pPr>
              <w:spacing w:before="60" w:after="60"/>
              <w:ind w:left="0"/>
              <w:jc w:val="center"/>
              <w:rPr>
                <w:b/>
                <w:snapToGrid/>
                <w:szCs w:val="24"/>
              </w:rPr>
            </w:pPr>
            <w:r w:rsidRPr="00FF37CC">
              <w:rPr>
                <w:b/>
                <w:snapToGrid/>
                <w:szCs w:val="24"/>
              </w:rPr>
              <w:t>bản cũ</w:t>
            </w:r>
          </w:p>
        </w:tc>
        <w:tc>
          <w:tcPr>
            <w:tcW w:w="7740" w:type="dxa"/>
            <w:shd w:val="clear" w:color="auto" w:fill="C0C0C0"/>
          </w:tcPr>
          <w:p w14:paraId="2137A95E" w14:textId="77777777" w:rsidR="006E0DB1" w:rsidRPr="00FF37CC" w:rsidRDefault="006E0DB1" w:rsidP="006E0DB1">
            <w:pPr>
              <w:spacing w:before="60" w:after="60"/>
              <w:ind w:left="0"/>
              <w:jc w:val="center"/>
              <w:rPr>
                <w:b/>
                <w:snapToGrid/>
                <w:szCs w:val="24"/>
              </w:rPr>
            </w:pPr>
            <w:r w:rsidRPr="00FF37CC">
              <w:rPr>
                <w:b/>
                <w:snapToGrid/>
                <w:szCs w:val="24"/>
              </w:rPr>
              <w:t>Mô tả thay đổi</w:t>
            </w:r>
          </w:p>
        </w:tc>
        <w:tc>
          <w:tcPr>
            <w:tcW w:w="1170" w:type="dxa"/>
            <w:shd w:val="clear" w:color="auto" w:fill="C0C0C0"/>
          </w:tcPr>
          <w:p w14:paraId="6F6944A7" w14:textId="77777777" w:rsidR="006E0DB1" w:rsidRPr="00FF37CC" w:rsidRDefault="006E0DB1" w:rsidP="006E0DB1">
            <w:pPr>
              <w:spacing w:before="60" w:after="60"/>
              <w:ind w:left="0"/>
              <w:jc w:val="center"/>
              <w:rPr>
                <w:b/>
                <w:snapToGrid/>
                <w:szCs w:val="24"/>
              </w:rPr>
            </w:pPr>
            <w:r w:rsidRPr="00FF37CC">
              <w:rPr>
                <w:b/>
                <w:snapToGrid/>
                <w:szCs w:val="24"/>
              </w:rPr>
              <w:t>Phiên</w:t>
            </w:r>
          </w:p>
          <w:p w14:paraId="347B9BC7" w14:textId="77777777" w:rsidR="006E0DB1" w:rsidRPr="00FF37CC" w:rsidRDefault="006E0DB1" w:rsidP="006E0DB1">
            <w:pPr>
              <w:spacing w:before="60" w:after="60"/>
              <w:ind w:left="0"/>
              <w:jc w:val="center"/>
              <w:rPr>
                <w:b/>
                <w:snapToGrid/>
                <w:szCs w:val="24"/>
              </w:rPr>
            </w:pPr>
            <w:r w:rsidRPr="00FF37CC">
              <w:rPr>
                <w:b/>
                <w:snapToGrid/>
                <w:szCs w:val="24"/>
              </w:rPr>
              <w:t>bản mới</w:t>
            </w:r>
          </w:p>
        </w:tc>
      </w:tr>
      <w:tr w:rsidR="006E0DB1" w:rsidRPr="00FF37CC" w14:paraId="7A018244" w14:textId="77777777" w:rsidTr="00367212">
        <w:tc>
          <w:tcPr>
            <w:tcW w:w="1080" w:type="dxa"/>
          </w:tcPr>
          <w:p w14:paraId="672C4056" w14:textId="26754C37" w:rsidR="006E0DB1" w:rsidRPr="00FF37CC" w:rsidRDefault="00641A58" w:rsidP="006E0DB1">
            <w:pPr>
              <w:spacing w:before="60" w:after="60"/>
              <w:ind w:left="0"/>
              <w:jc w:val="both"/>
              <w:rPr>
                <w:snapToGrid/>
                <w:szCs w:val="24"/>
              </w:rPr>
            </w:pPr>
            <w:r>
              <w:rPr>
                <w:snapToGrid/>
                <w:szCs w:val="24"/>
              </w:rPr>
              <w:t>02/2020</w:t>
            </w:r>
          </w:p>
        </w:tc>
        <w:tc>
          <w:tcPr>
            <w:tcW w:w="1080" w:type="dxa"/>
          </w:tcPr>
          <w:p w14:paraId="27AD15CF" w14:textId="77777777" w:rsidR="006E0DB1" w:rsidRPr="00FF37CC" w:rsidRDefault="006E0DB1" w:rsidP="006E0DB1">
            <w:pPr>
              <w:spacing w:before="60" w:after="60"/>
              <w:ind w:left="0"/>
              <w:jc w:val="both"/>
              <w:rPr>
                <w:snapToGrid/>
                <w:szCs w:val="24"/>
              </w:rPr>
            </w:pPr>
          </w:p>
        </w:tc>
        <w:tc>
          <w:tcPr>
            <w:tcW w:w="720" w:type="dxa"/>
          </w:tcPr>
          <w:p w14:paraId="362A75A0" w14:textId="37C725FE" w:rsidR="006E0DB1" w:rsidRPr="00FF37CC" w:rsidRDefault="00641A58" w:rsidP="00641A58">
            <w:pPr>
              <w:spacing w:before="60" w:after="60"/>
              <w:ind w:left="0"/>
              <w:jc w:val="center"/>
              <w:rPr>
                <w:snapToGrid/>
                <w:szCs w:val="24"/>
              </w:rPr>
            </w:pPr>
            <w:r>
              <w:rPr>
                <w:snapToGrid/>
                <w:szCs w:val="24"/>
              </w:rPr>
              <w:t>A</w:t>
            </w:r>
          </w:p>
        </w:tc>
        <w:tc>
          <w:tcPr>
            <w:tcW w:w="1440" w:type="dxa"/>
          </w:tcPr>
          <w:p w14:paraId="15EF4349" w14:textId="77777777" w:rsidR="006E0DB1" w:rsidRPr="00FF37CC" w:rsidRDefault="006E0DB1" w:rsidP="006E0DB1">
            <w:pPr>
              <w:spacing w:before="60" w:after="60"/>
              <w:ind w:left="0"/>
              <w:jc w:val="both"/>
              <w:rPr>
                <w:snapToGrid/>
                <w:szCs w:val="24"/>
              </w:rPr>
            </w:pPr>
          </w:p>
        </w:tc>
        <w:tc>
          <w:tcPr>
            <w:tcW w:w="1080" w:type="dxa"/>
          </w:tcPr>
          <w:p w14:paraId="16F4F7ED" w14:textId="77777777" w:rsidR="006E0DB1" w:rsidRPr="00FF37CC" w:rsidRDefault="006E0DB1" w:rsidP="006E0DB1">
            <w:pPr>
              <w:spacing w:before="60" w:after="60"/>
              <w:ind w:left="0"/>
              <w:jc w:val="both"/>
              <w:rPr>
                <w:snapToGrid/>
                <w:szCs w:val="24"/>
              </w:rPr>
            </w:pPr>
          </w:p>
        </w:tc>
        <w:tc>
          <w:tcPr>
            <w:tcW w:w="7740" w:type="dxa"/>
          </w:tcPr>
          <w:p w14:paraId="4ED7FF9C" w14:textId="77777777" w:rsidR="006E0DB1" w:rsidRPr="00FF37CC" w:rsidRDefault="006E0DB1" w:rsidP="006E0DB1">
            <w:pPr>
              <w:spacing w:before="60" w:after="60"/>
              <w:ind w:left="0"/>
              <w:jc w:val="both"/>
              <w:rPr>
                <w:snapToGrid/>
                <w:szCs w:val="24"/>
              </w:rPr>
            </w:pPr>
          </w:p>
        </w:tc>
        <w:tc>
          <w:tcPr>
            <w:tcW w:w="1170" w:type="dxa"/>
          </w:tcPr>
          <w:p w14:paraId="4F75EC92" w14:textId="75B42549" w:rsidR="006E0DB1" w:rsidRPr="00FF37CC" w:rsidRDefault="00641A58" w:rsidP="00641A58">
            <w:pPr>
              <w:spacing w:before="60" w:after="60"/>
              <w:ind w:left="0"/>
              <w:jc w:val="center"/>
              <w:rPr>
                <w:snapToGrid/>
                <w:szCs w:val="24"/>
              </w:rPr>
            </w:pPr>
            <w:r>
              <w:rPr>
                <w:snapToGrid/>
                <w:szCs w:val="24"/>
              </w:rPr>
              <w:t>V1.0</w:t>
            </w:r>
          </w:p>
        </w:tc>
      </w:tr>
      <w:tr w:rsidR="006E0DB1" w:rsidRPr="00FF37CC" w14:paraId="6941C9E0" w14:textId="77777777" w:rsidTr="00367212">
        <w:tc>
          <w:tcPr>
            <w:tcW w:w="1080" w:type="dxa"/>
          </w:tcPr>
          <w:p w14:paraId="26EF53C1" w14:textId="77777777" w:rsidR="006E0DB1" w:rsidRPr="00FF37CC" w:rsidRDefault="006E0DB1" w:rsidP="006E0DB1">
            <w:pPr>
              <w:spacing w:before="60" w:after="60"/>
              <w:ind w:left="0"/>
              <w:jc w:val="both"/>
              <w:rPr>
                <w:snapToGrid/>
                <w:szCs w:val="24"/>
              </w:rPr>
            </w:pPr>
          </w:p>
        </w:tc>
        <w:tc>
          <w:tcPr>
            <w:tcW w:w="1080" w:type="dxa"/>
          </w:tcPr>
          <w:p w14:paraId="466CE011" w14:textId="77777777" w:rsidR="006E0DB1" w:rsidRPr="00FF37CC" w:rsidRDefault="006E0DB1" w:rsidP="006E0DB1">
            <w:pPr>
              <w:spacing w:before="60" w:after="60"/>
              <w:ind w:left="0"/>
              <w:jc w:val="both"/>
              <w:rPr>
                <w:snapToGrid/>
                <w:szCs w:val="24"/>
              </w:rPr>
            </w:pPr>
          </w:p>
        </w:tc>
        <w:tc>
          <w:tcPr>
            <w:tcW w:w="720" w:type="dxa"/>
          </w:tcPr>
          <w:p w14:paraId="59DCB48E" w14:textId="77777777" w:rsidR="006E0DB1" w:rsidRPr="00FF37CC" w:rsidRDefault="006E0DB1" w:rsidP="006E0DB1">
            <w:pPr>
              <w:spacing w:before="60" w:after="60"/>
              <w:ind w:left="0"/>
              <w:jc w:val="both"/>
              <w:rPr>
                <w:snapToGrid/>
                <w:szCs w:val="24"/>
              </w:rPr>
            </w:pPr>
          </w:p>
        </w:tc>
        <w:tc>
          <w:tcPr>
            <w:tcW w:w="1440" w:type="dxa"/>
          </w:tcPr>
          <w:p w14:paraId="03079743" w14:textId="77777777" w:rsidR="006E0DB1" w:rsidRPr="00FF37CC" w:rsidRDefault="006E0DB1" w:rsidP="006E0DB1">
            <w:pPr>
              <w:spacing w:before="60" w:after="60"/>
              <w:ind w:left="0"/>
              <w:jc w:val="both"/>
              <w:rPr>
                <w:snapToGrid/>
                <w:szCs w:val="24"/>
              </w:rPr>
            </w:pPr>
          </w:p>
        </w:tc>
        <w:tc>
          <w:tcPr>
            <w:tcW w:w="1080" w:type="dxa"/>
          </w:tcPr>
          <w:p w14:paraId="5542997D" w14:textId="77777777" w:rsidR="006E0DB1" w:rsidRPr="00FF37CC" w:rsidRDefault="006E0DB1" w:rsidP="006E0DB1">
            <w:pPr>
              <w:spacing w:before="60" w:after="60"/>
              <w:ind w:left="0"/>
              <w:jc w:val="both"/>
              <w:rPr>
                <w:snapToGrid/>
                <w:szCs w:val="24"/>
              </w:rPr>
            </w:pPr>
          </w:p>
        </w:tc>
        <w:tc>
          <w:tcPr>
            <w:tcW w:w="7740" w:type="dxa"/>
          </w:tcPr>
          <w:p w14:paraId="77073A6F" w14:textId="77777777" w:rsidR="006E0DB1" w:rsidRPr="00FF37CC" w:rsidRDefault="006E0DB1" w:rsidP="006E0DB1">
            <w:pPr>
              <w:spacing w:before="60" w:after="60"/>
              <w:ind w:left="0"/>
              <w:jc w:val="both"/>
              <w:rPr>
                <w:snapToGrid/>
                <w:szCs w:val="24"/>
              </w:rPr>
            </w:pPr>
          </w:p>
        </w:tc>
        <w:tc>
          <w:tcPr>
            <w:tcW w:w="1170" w:type="dxa"/>
          </w:tcPr>
          <w:p w14:paraId="6B59A5FD" w14:textId="77777777" w:rsidR="006E0DB1" w:rsidRPr="00FF37CC" w:rsidRDefault="006E0DB1" w:rsidP="006E0DB1">
            <w:pPr>
              <w:spacing w:before="60" w:after="60"/>
              <w:ind w:left="0"/>
              <w:jc w:val="both"/>
              <w:rPr>
                <w:snapToGrid/>
                <w:szCs w:val="24"/>
              </w:rPr>
            </w:pPr>
          </w:p>
        </w:tc>
      </w:tr>
      <w:tr w:rsidR="006E0DB1" w:rsidRPr="00FF37CC" w14:paraId="49044116" w14:textId="77777777" w:rsidTr="00367212">
        <w:tc>
          <w:tcPr>
            <w:tcW w:w="1080" w:type="dxa"/>
          </w:tcPr>
          <w:p w14:paraId="1BEA9708" w14:textId="77777777" w:rsidR="006E0DB1" w:rsidRPr="00FF37CC" w:rsidRDefault="006E0DB1" w:rsidP="006E0DB1">
            <w:pPr>
              <w:spacing w:before="60" w:after="60"/>
              <w:ind w:left="0"/>
              <w:jc w:val="both"/>
              <w:rPr>
                <w:snapToGrid/>
                <w:szCs w:val="24"/>
              </w:rPr>
            </w:pPr>
          </w:p>
        </w:tc>
        <w:tc>
          <w:tcPr>
            <w:tcW w:w="1080" w:type="dxa"/>
          </w:tcPr>
          <w:p w14:paraId="11B0BCAA" w14:textId="77777777" w:rsidR="006E0DB1" w:rsidRPr="00FF37CC" w:rsidRDefault="006E0DB1" w:rsidP="006E0DB1">
            <w:pPr>
              <w:spacing w:before="60" w:after="60"/>
              <w:ind w:left="0"/>
              <w:jc w:val="both"/>
              <w:rPr>
                <w:snapToGrid/>
                <w:szCs w:val="24"/>
              </w:rPr>
            </w:pPr>
          </w:p>
        </w:tc>
        <w:tc>
          <w:tcPr>
            <w:tcW w:w="720" w:type="dxa"/>
          </w:tcPr>
          <w:p w14:paraId="4442866C" w14:textId="77777777" w:rsidR="006E0DB1" w:rsidRPr="00FF37CC" w:rsidRDefault="006E0DB1" w:rsidP="006E0DB1">
            <w:pPr>
              <w:spacing w:before="60" w:after="60"/>
              <w:ind w:left="0"/>
              <w:jc w:val="both"/>
              <w:rPr>
                <w:snapToGrid/>
                <w:szCs w:val="24"/>
              </w:rPr>
            </w:pPr>
          </w:p>
        </w:tc>
        <w:tc>
          <w:tcPr>
            <w:tcW w:w="1440" w:type="dxa"/>
          </w:tcPr>
          <w:p w14:paraId="472BADB5" w14:textId="77777777" w:rsidR="006E0DB1" w:rsidRPr="00FF37CC" w:rsidRDefault="006E0DB1" w:rsidP="006E0DB1">
            <w:pPr>
              <w:spacing w:before="60" w:after="60"/>
              <w:ind w:left="0"/>
              <w:jc w:val="both"/>
              <w:rPr>
                <w:snapToGrid/>
                <w:szCs w:val="24"/>
              </w:rPr>
            </w:pPr>
          </w:p>
        </w:tc>
        <w:tc>
          <w:tcPr>
            <w:tcW w:w="1080" w:type="dxa"/>
          </w:tcPr>
          <w:p w14:paraId="71B3D5BD" w14:textId="77777777" w:rsidR="006E0DB1" w:rsidRPr="00FF37CC" w:rsidRDefault="006E0DB1" w:rsidP="006E0DB1">
            <w:pPr>
              <w:spacing w:before="60" w:after="60"/>
              <w:ind w:left="0"/>
              <w:jc w:val="both"/>
              <w:rPr>
                <w:snapToGrid/>
                <w:szCs w:val="24"/>
              </w:rPr>
            </w:pPr>
          </w:p>
        </w:tc>
        <w:tc>
          <w:tcPr>
            <w:tcW w:w="7740" w:type="dxa"/>
          </w:tcPr>
          <w:p w14:paraId="1B1B9D76" w14:textId="77777777" w:rsidR="006E0DB1" w:rsidRPr="00FF37CC" w:rsidRDefault="006E0DB1" w:rsidP="006E0DB1">
            <w:pPr>
              <w:spacing w:before="60" w:after="60"/>
              <w:ind w:left="0"/>
              <w:jc w:val="both"/>
              <w:rPr>
                <w:snapToGrid/>
                <w:szCs w:val="24"/>
              </w:rPr>
            </w:pPr>
          </w:p>
        </w:tc>
        <w:tc>
          <w:tcPr>
            <w:tcW w:w="1170" w:type="dxa"/>
          </w:tcPr>
          <w:p w14:paraId="0D747DA1" w14:textId="77777777" w:rsidR="006E0DB1" w:rsidRPr="00FF37CC" w:rsidRDefault="006E0DB1" w:rsidP="006E0DB1">
            <w:pPr>
              <w:spacing w:before="60" w:after="60"/>
              <w:ind w:left="0"/>
              <w:jc w:val="both"/>
              <w:rPr>
                <w:snapToGrid/>
                <w:szCs w:val="24"/>
              </w:rPr>
            </w:pPr>
          </w:p>
        </w:tc>
      </w:tr>
      <w:tr w:rsidR="006E0DB1" w:rsidRPr="00FF37CC" w14:paraId="43F9E2A5" w14:textId="77777777" w:rsidTr="00367212">
        <w:tc>
          <w:tcPr>
            <w:tcW w:w="1080" w:type="dxa"/>
          </w:tcPr>
          <w:p w14:paraId="4341BA4A" w14:textId="77777777" w:rsidR="006E0DB1" w:rsidRPr="00FF37CC" w:rsidRDefault="006E0DB1" w:rsidP="006E0DB1">
            <w:pPr>
              <w:spacing w:before="60" w:after="60"/>
              <w:ind w:left="0"/>
              <w:jc w:val="both"/>
              <w:rPr>
                <w:snapToGrid/>
                <w:szCs w:val="24"/>
              </w:rPr>
            </w:pPr>
          </w:p>
        </w:tc>
        <w:tc>
          <w:tcPr>
            <w:tcW w:w="1080" w:type="dxa"/>
          </w:tcPr>
          <w:p w14:paraId="4B9485CB" w14:textId="77777777" w:rsidR="006E0DB1" w:rsidRPr="00FF37CC" w:rsidRDefault="006E0DB1" w:rsidP="006E0DB1">
            <w:pPr>
              <w:spacing w:before="60" w:after="60"/>
              <w:ind w:left="0"/>
              <w:jc w:val="both"/>
              <w:rPr>
                <w:snapToGrid/>
                <w:szCs w:val="24"/>
              </w:rPr>
            </w:pPr>
          </w:p>
        </w:tc>
        <w:tc>
          <w:tcPr>
            <w:tcW w:w="720" w:type="dxa"/>
          </w:tcPr>
          <w:p w14:paraId="1BDD9F94" w14:textId="77777777" w:rsidR="006E0DB1" w:rsidRPr="00FF37CC" w:rsidRDefault="006E0DB1" w:rsidP="006E0DB1">
            <w:pPr>
              <w:spacing w:before="60" w:after="60"/>
              <w:ind w:left="0"/>
              <w:jc w:val="both"/>
              <w:rPr>
                <w:snapToGrid/>
                <w:szCs w:val="24"/>
              </w:rPr>
            </w:pPr>
          </w:p>
        </w:tc>
        <w:tc>
          <w:tcPr>
            <w:tcW w:w="1440" w:type="dxa"/>
          </w:tcPr>
          <w:p w14:paraId="203FBAA6" w14:textId="77777777" w:rsidR="006E0DB1" w:rsidRPr="00FF37CC" w:rsidRDefault="006E0DB1" w:rsidP="006E0DB1">
            <w:pPr>
              <w:spacing w:before="60" w:after="60"/>
              <w:ind w:left="0"/>
              <w:jc w:val="both"/>
              <w:rPr>
                <w:snapToGrid/>
                <w:szCs w:val="24"/>
              </w:rPr>
            </w:pPr>
          </w:p>
        </w:tc>
        <w:tc>
          <w:tcPr>
            <w:tcW w:w="1080" w:type="dxa"/>
          </w:tcPr>
          <w:p w14:paraId="47E82987" w14:textId="77777777" w:rsidR="006E0DB1" w:rsidRPr="00FF37CC" w:rsidRDefault="006E0DB1" w:rsidP="006E0DB1">
            <w:pPr>
              <w:spacing w:before="60" w:after="60"/>
              <w:ind w:left="0"/>
              <w:jc w:val="both"/>
              <w:rPr>
                <w:snapToGrid/>
                <w:szCs w:val="24"/>
              </w:rPr>
            </w:pPr>
          </w:p>
        </w:tc>
        <w:tc>
          <w:tcPr>
            <w:tcW w:w="7740" w:type="dxa"/>
          </w:tcPr>
          <w:p w14:paraId="308DF4DD" w14:textId="77777777" w:rsidR="006E0DB1" w:rsidRPr="00FF37CC" w:rsidRDefault="006E0DB1" w:rsidP="006E0DB1">
            <w:pPr>
              <w:spacing w:before="60" w:after="60"/>
              <w:ind w:left="0"/>
              <w:jc w:val="both"/>
              <w:rPr>
                <w:snapToGrid/>
                <w:szCs w:val="24"/>
              </w:rPr>
            </w:pPr>
          </w:p>
        </w:tc>
        <w:tc>
          <w:tcPr>
            <w:tcW w:w="1170" w:type="dxa"/>
          </w:tcPr>
          <w:p w14:paraId="50F78D70" w14:textId="77777777" w:rsidR="006E0DB1" w:rsidRPr="00FF37CC" w:rsidRDefault="006E0DB1" w:rsidP="006E0DB1">
            <w:pPr>
              <w:spacing w:before="60" w:after="60"/>
              <w:ind w:left="0"/>
              <w:jc w:val="both"/>
              <w:rPr>
                <w:snapToGrid/>
                <w:szCs w:val="24"/>
              </w:rPr>
            </w:pPr>
          </w:p>
        </w:tc>
      </w:tr>
      <w:tr w:rsidR="006E0DB1" w:rsidRPr="00FF37CC" w14:paraId="23166D03" w14:textId="77777777" w:rsidTr="00367212">
        <w:tc>
          <w:tcPr>
            <w:tcW w:w="1080" w:type="dxa"/>
          </w:tcPr>
          <w:p w14:paraId="6478AF6D" w14:textId="77777777" w:rsidR="006E0DB1" w:rsidRPr="00FF37CC" w:rsidRDefault="006E0DB1" w:rsidP="006E0DB1">
            <w:pPr>
              <w:spacing w:before="60" w:after="60"/>
              <w:ind w:left="0"/>
              <w:jc w:val="both"/>
              <w:rPr>
                <w:snapToGrid/>
                <w:szCs w:val="24"/>
              </w:rPr>
            </w:pPr>
          </w:p>
        </w:tc>
        <w:tc>
          <w:tcPr>
            <w:tcW w:w="1080" w:type="dxa"/>
          </w:tcPr>
          <w:p w14:paraId="04EEE07D" w14:textId="77777777" w:rsidR="006E0DB1" w:rsidRPr="00FF37CC" w:rsidRDefault="006E0DB1" w:rsidP="006E0DB1">
            <w:pPr>
              <w:spacing w:before="60" w:after="60"/>
              <w:ind w:left="0"/>
              <w:jc w:val="both"/>
              <w:rPr>
                <w:snapToGrid/>
                <w:szCs w:val="24"/>
              </w:rPr>
            </w:pPr>
          </w:p>
        </w:tc>
        <w:tc>
          <w:tcPr>
            <w:tcW w:w="720" w:type="dxa"/>
          </w:tcPr>
          <w:p w14:paraId="5B26C080" w14:textId="77777777" w:rsidR="006E0DB1" w:rsidRPr="00FF37CC" w:rsidRDefault="006E0DB1" w:rsidP="006E0DB1">
            <w:pPr>
              <w:spacing w:before="60" w:after="60"/>
              <w:ind w:left="0"/>
              <w:jc w:val="both"/>
              <w:rPr>
                <w:snapToGrid/>
                <w:szCs w:val="24"/>
              </w:rPr>
            </w:pPr>
          </w:p>
        </w:tc>
        <w:tc>
          <w:tcPr>
            <w:tcW w:w="1440" w:type="dxa"/>
          </w:tcPr>
          <w:p w14:paraId="78B3C4F7" w14:textId="77777777" w:rsidR="006E0DB1" w:rsidRPr="00FF37CC" w:rsidRDefault="006E0DB1" w:rsidP="006E0DB1">
            <w:pPr>
              <w:spacing w:before="60" w:after="60"/>
              <w:ind w:left="0"/>
              <w:jc w:val="both"/>
              <w:rPr>
                <w:snapToGrid/>
                <w:szCs w:val="24"/>
              </w:rPr>
            </w:pPr>
          </w:p>
        </w:tc>
        <w:tc>
          <w:tcPr>
            <w:tcW w:w="1080" w:type="dxa"/>
          </w:tcPr>
          <w:p w14:paraId="23982919" w14:textId="77777777" w:rsidR="006E0DB1" w:rsidRPr="00FF37CC" w:rsidRDefault="006E0DB1" w:rsidP="006E0DB1">
            <w:pPr>
              <w:spacing w:before="60" w:after="60"/>
              <w:ind w:left="0"/>
              <w:jc w:val="both"/>
              <w:rPr>
                <w:snapToGrid/>
                <w:szCs w:val="24"/>
              </w:rPr>
            </w:pPr>
          </w:p>
        </w:tc>
        <w:tc>
          <w:tcPr>
            <w:tcW w:w="7740" w:type="dxa"/>
          </w:tcPr>
          <w:p w14:paraId="1F6D772E" w14:textId="77777777" w:rsidR="006E0DB1" w:rsidRPr="00FF37CC" w:rsidRDefault="006E0DB1" w:rsidP="006E0DB1">
            <w:pPr>
              <w:spacing w:before="60" w:after="60"/>
              <w:ind w:left="0"/>
              <w:jc w:val="both"/>
              <w:rPr>
                <w:snapToGrid/>
                <w:szCs w:val="24"/>
              </w:rPr>
            </w:pPr>
          </w:p>
        </w:tc>
        <w:tc>
          <w:tcPr>
            <w:tcW w:w="1170" w:type="dxa"/>
          </w:tcPr>
          <w:p w14:paraId="4581E40C" w14:textId="77777777" w:rsidR="006E0DB1" w:rsidRPr="00FF37CC" w:rsidRDefault="006E0DB1" w:rsidP="006E0DB1">
            <w:pPr>
              <w:spacing w:before="60" w:after="60"/>
              <w:ind w:left="0"/>
              <w:jc w:val="both"/>
              <w:rPr>
                <w:snapToGrid/>
                <w:szCs w:val="24"/>
              </w:rPr>
            </w:pPr>
          </w:p>
        </w:tc>
      </w:tr>
      <w:tr w:rsidR="006E0DB1" w:rsidRPr="00FF37CC" w14:paraId="6271FA48" w14:textId="77777777" w:rsidTr="00367212">
        <w:tc>
          <w:tcPr>
            <w:tcW w:w="1080" w:type="dxa"/>
          </w:tcPr>
          <w:p w14:paraId="2E60DEF6" w14:textId="77777777" w:rsidR="006E0DB1" w:rsidRPr="00FF37CC" w:rsidRDefault="006E0DB1" w:rsidP="006E0DB1">
            <w:pPr>
              <w:spacing w:before="60" w:after="60"/>
              <w:ind w:left="0"/>
              <w:jc w:val="both"/>
              <w:rPr>
                <w:snapToGrid/>
                <w:szCs w:val="24"/>
              </w:rPr>
            </w:pPr>
          </w:p>
        </w:tc>
        <w:tc>
          <w:tcPr>
            <w:tcW w:w="1080" w:type="dxa"/>
          </w:tcPr>
          <w:p w14:paraId="55565929" w14:textId="77777777" w:rsidR="006E0DB1" w:rsidRPr="00FF37CC" w:rsidRDefault="006E0DB1" w:rsidP="006E0DB1">
            <w:pPr>
              <w:spacing w:before="60" w:after="60"/>
              <w:ind w:left="0"/>
              <w:jc w:val="both"/>
              <w:rPr>
                <w:snapToGrid/>
                <w:szCs w:val="24"/>
              </w:rPr>
            </w:pPr>
          </w:p>
        </w:tc>
        <w:tc>
          <w:tcPr>
            <w:tcW w:w="720" w:type="dxa"/>
          </w:tcPr>
          <w:p w14:paraId="6CA752E8" w14:textId="77777777" w:rsidR="006E0DB1" w:rsidRPr="00FF37CC" w:rsidRDefault="006E0DB1" w:rsidP="006E0DB1">
            <w:pPr>
              <w:spacing w:before="60" w:after="60"/>
              <w:ind w:left="0"/>
              <w:jc w:val="both"/>
              <w:rPr>
                <w:snapToGrid/>
                <w:szCs w:val="24"/>
              </w:rPr>
            </w:pPr>
          </w:p>
        </w:tc>
        <w:tc>
          <w:tcPr>
            <w:tcW w:w="1440" w:type="dxa"/>
          </w:tcPr>
          <w:p w14:paraId="6A248664" w14:textId="77777777" w:rsidR="006E0DB1" w:rsidRPr="00FF37CC" w:rsidRDefault="006E0DB1" w:rsidP="006E0DB1">
            <w:pPr>
              <w:spacing w:before="60" w:after="60"/>
              <w:ind w:left="0"/>
              <w:jc w:val="both"/>
              <w:rPr>
                <w:snapToGrid/>
                <w:szCs w:val="24"/>
              </w:rPr>
            </w:pPr>
          </w:p>
        </w:tc>
        <w:tc>
          <w:tcPr>
            <w:tcW w:w="1080" w:type="dxa"/>
          </w:tcPr>
          <w:p w14:paraId="16448AC4" w14:textId="77777777" w:rsidR="006E0DB1" w:rsidRPr="00FF37CC" w:rsidRDefault="006E0DB1" w:rsidP="006E0DB1">
            <w:pPr>
              <w:spacing w:before="60" w:after="60"/>
              <w:ind w:left="0"/>
              <w:jc w:val="both"/>
              <w:rPr>
                <w:snapToGrid/>
                <w:szCs w:val="24"/>
              </w:rPr>
            </w:pPr>
          </w:p>
        </w:tc>
        <w:tc>
          <w:tcPr>
            <w:tcW w:w="7740" w:type="dxa"/>
          </w:tcPr>
          <w:p w14:paraId="5E8C2BE9" w14:textId="77777777" w:rsidR="006E0DB1" w:rsidRPr="00FF37CC" w:rsidRDefault="006E0DB1" w:rsidP="006E0DB1">
            <w:pPr>
              <w:spacing w:before="60" w:after="60"/>
              <w:ind w:left="0"/>
              <w:jc w:val="both"/>
              <w:rPr>
                <w:snapToGrid/>
                <w:szCs w:val="24"/>
              </w:rPr>
            </w:pPr>
          </w:p>
        </w:tc>
        <w:tc>
          <w:tcPr>
            <w:tcW w:w="1170" w:type="dxa"/>
          </w:tcPr>
          <w:p w14:paraId="427D7804" w14:textId="77777777" w:rsidR="006E0DB1" w:rsidRPr="00FF37CC" w:rsidRDefault="006E0DB1" w:rsidP="006E0DB1">
            <w:pPr>
              <w:spacing w:before="60" w:after="60"/>
              <w:ind w:left="0"/>
              <w:jc w:val="both"/>
              <w:rPr>
                <w:snapToGrid/>
                <w:szCs w:val="24"/>
              </w:rPr>
            </w:pPr>
          </w:p>
        </w:tc>
      </w:tr>
      <w:tr w:rsidR="006E0DB1" w:rsidRPr="00FF37CC" w14:paraId="7F9F39DA" w14:textId="77777777" w:rsidTr="00367212">
        <w:tc>
          <w:tcPr>
            <w:tcW w:w="1080" w:type="dxa"/>
          </w:tcPr>
          <w:p w14:paraId="499B8B46" w14:textId="77777777" w:rsidR="006E0DB1" w:rsidRPr="00FF37CC" w:rsidRDefault="006E0DB1" w:rsidP="006E0DB1">
            <w:pPr>
              <w:spacing w:before="60" w:after="60"/>
              <w:ind w:left="0"/>
              <w:jc w:val="both"/>
              <w:rPr>
                <w:snapToGrid/>
                <w:szCs w:val="24"/>
              </w:rPr>
            </w:pPr>
          </w:p>
        </w:tc>
        <w:tc>
          <w:tcPr>
            <w:tcW w:w="1080" w:type="dxa"/>
          </w:tcPr>
          <w:p w14:paraId="6F3AE494" w14:textId="77777777" w:rsidR="006E0DB1" w:rsidRPr="00FF37CC" w:rsidRDefault="006E0DB1" w:rsidP="006E0DB1">
            <w:pPr>
              <w:spacing w:before="60" w:after="60"/>
              <w:ind w:left="0"/>
              <w:jc w:val="both"/>
              <w:rPr>
                <w:snapToGrid/>
                <w:szCs w:val="24"/>
              </w:rPr>
            </w:pPr>
          </w:p>
        </w:tc>
        <w:tc>
          <w:tcPr>
            <w:tcW w:w="720" w:type="dxa"/>
          </w:tcPr>
          <w:p w14:paraId="415FEE0A" w14:textId="77777777" w:rsidR="006E0DB1" w:rsidRPr="00FF37CC" w:rsidRDefault="006E0DB1" w:rsidP="006E0DB1">
            <w:pPr>
              <w:spacing w:before="60" w:after="60"/>
              <w:ind w:left="0"/>
              <w:jc w:val="both"/>
              <w:rPr>
                <w:snapToGrid/>
                <w:szCs w:val="24"/>
              </w:rPr>
            </w:pPr>
          </w:p>
        </w:tc>
        <w:tc>
          <w:tcPr>
            <w:tcW w:w="1440" w:type="dxa"/>
          </w:tcPr>
          <w:p w14:paraId="183BBB3E" w14:textId="77777777" w:rsidR="006E0DB1" w:rsidRPr="00FF37CC" w:rsidRDefault="006E0DB1" w:rsidP="006E0DB1">
            <w:pPr>
              <w:spacing w:before="60" w:after="60"/>
              <w:ind w:left="0"/>
              <w:jc w:val="both"/>
              <w:rPr>
                <w:snapToGrid/>
                <w:szCs w:val="24"/>
              </w:rPr>
            </w:pPr>
          </w:p>
        </w:tc>
        <w:tc>
          <w:tcPr>
            <w:tcW w:w="1080" w:type="dxa"/>
          </w:tcPr>
          <w:p w14:paraId="468B098C" w14:textId="77777777" w:rsidR="006E0DB1" w:rsidRPr="00FF37CC" w:rsidRDefault="006E0DB1" w:rsidP="006E0DB1">
            <w:pPr>
              <w:spacing w:before="60" w:after="60"/>
              <w:ind w:left="0"/>
              <w:jc w:val="both"/>
              <w:rPr>
                <w:snapToGrid/>
                <w:szCs w:val="24"/>
              </w:rPr>
            </w:pPr>
          </w:p>
        </w:tc>
        <w:tc>
          <w:tcPr>
            <w:tcW w:w="7740" w:type="dxa"/>
          </w:tcPr>
          <w:p w14:paraId="5EFA1966" w14:textId="77777777" w:rsidR="006E0DB1" w:rsidRPr="00FF37CC" w:rsidRDefault="006E0DB1" w:rsidP="006E0DB1">
            <w:pPr>
              <w:spacing w:before="60" w:after="60"/>
              <w:ind w:left="0"/>
              <w:jc w:val="both"/>
              <w:rPr>
                <w:snapToGrid/>
                <w:szCs w:val="24"/>
              </w:rPr>
            </w:pPr>
          </w:p>
        </w:tc>
        <w:tc>
          <w:tcPr>
            <w:tcW w:w="1170" w:type="dxa"/>
          </w:tcPr>
          <w:p w14:paraId="3BAD3A38" w14:textId="77777777" w:rsidR="006E0DB1" w:rsidRPr="00FF37CC" w:rsidRDefault="006E0DB1" w:rsidP="006E0DB1">
            <w:pPr>
              <w:spacing w:before="60" w:after="60"/>
              <w:ind w:left="0"/>
              <w:jc w:val="both"/>
              <w:rPr>
                <w:snapToGrid/>
                <w:szCs w:val="24"/>
              </w:rPr>
            </w:pPr>
          </w:p>
        </w:tc>
      </w:tr>
      <w:tr w:rsidR="006E0DB1" w:rsidRPr="00FF37CC" w14:paraId="52175A3B" w14:textId="77777777" w:rsidTr="00367212">
        <w:tc>
          <w:tcPr>
            <w:tcW w:w="1080" w:type="dxa"/>
          </w:tcPr>
          <w:p w14:paraId="1A7B534A" w14:textId="77777777" w:rsidR="006E0DB1" w:rsidRPr="00FF37CC" w:rsidRDefault="006E0DB1" w:rsidP="006E0DB1">
            <w:pPr>
              <w:spacing w:before="60" w:after="60"/>
              <w:ind w:left="0"/>
              <w:jc w:val="both"/>
              <w:rPr>
                <w:snapToGrid/>
                <w:szCs w:val="24"/>
              </w:rPr>
            </w:pPr>
          </w:p>
        </w:tc>
        <w:tc>
          <w:tcPr>
            <w:tcW w:w="1080" w:type="dxa"/>
          </w:tcPr>
          <w:p w14:paraId="0836F15D" w14:textId="77777777" w:rsidR="006E0DB1" w:rsidRPr="00FF37CC" w:rsidRDefault="006E0DB1" w:rsidP="006E0DB1">
            <w:pPr>
              <w:spacing w:before="60" w:after="60"/>
              <w:ind w:left="0"/>
              <w:jc w:val="both"/>
              <w:rPr>
                <w:snapToGrid/>
                <w:szCs w:val="24"/>
              </w:rPr>
            </w:pPr>
          </w:p>
        </w:tc>
        <w:tc>
          <w:tcPr>
            <w:tcW w:w="720" w:type="dxa"/>
          </w:tcPr>
          <w:p w14:paraId="3ED62818" w14:textId="77777777" w:rsidR="006E0DB1" w:rsidRPr="00FF37CC" w:rsidRDefault="006E0DB1" w:rsidP="006E0DB1">
            <w:pPr>
              <w:spacing w:before="60" w:after="60"/>
              <w:ind w:left="0"/>
              <w:jc w:val="both"/>
              <w:rPr>
                <w:snapToGrid/>
                <w:szCs w:val="24"/>
              </w:rPr>
            </w:pPr>
          </w:p>
        </w:tc>
        <w:tc>
          <w:tcPr>
            <w:tcW w:w="1440" w:type="dxa"/>
          </w:tcPr>
          <w:p w14:paraId="38CCFA1C" w14:textId="77777777" w:rsidR="006E0DB1" w:rsidRPr="00FF37CC" w:rsidRDefault="006E0DB1" w:rsidP="006E0DB1">
            <w:pPr>
              <w:spacing w:before="60" w:after="60"/>
              <w:ind w:left="0"/>
              <w:jc w:val="both"/>
              <w:rPr>
                <w:snapToGrid/>
                <w:szCs w:val="24"/>
              </w:rPr>
            </w:pPr>
          </w:p>
        </w:tc>
        <w:tc>
          <w:tcPr>
            <w:tcW w:w="1080" w:type="dxa"/>
          </w:tcPr>
          <w:p w14:paraId="2AA3D266" w14:textId="77777777" w:rsidR="006E0DB1" w:rsidRPr="00FF37CC" w:rsidRDefault="006E0DB1" w:rsidP="006E0DB1">
            <w:pPr>
              <w:spacing w:before="60" w:after="60"/>
              <w:ind w:left="0"/>
              <w:jc w:val="both"/>
              <w:rPr>
                <w:snapToGrid/>
                <w:szCs w:val="24"/>
              </w:rPr>
            </w:pPr>
          </w:p>
        </w:tc>
        <w:tc>
          <w:tcPr>
            <w:tcW w:w="7740" w:type="dxa"/>
          </w:tcPr>
          <w:p w14:paraId="69CB5ECE" w14:textId="77777777" w:rsidR="006E0DB1" w:rsidRPr="00FF37CC" w:rsidRDefault="006E0DB1" w:rsidP="006E0DB1">
            <w:pPr>
              <w:spacing w:before="60" w:after="60"/>
              <w:ind w:left="0"/>
              <w:jc w:val="both"/>
              <w:rPr>
                <w:snapToGrid/>
                <w:szCs w:val="24"/>
              </w:rPr>
            </w:pPr>
          </w:p>
        </w:tc>
        <w:tc>
          <w:tcPr>
            <w:tcW w:w="1170" w:type="dxa"/>
          </w:tcPr>
          <w:p w14:paraId="3A00F72D" w14:textId="77777777" w:rsidR="006E0DB1" w:rsidRPr="00FF37CC" w:rsidRDefault="006E0DB1" w:rsidP="006E0DB1">
            <w:pPr>
              <w:spacing w:before="60" w:after="60"/>
              <w:ind w:left="0"/>
              <w:jc w:val="both"/>
              <w:rPr>
                <w:snapToGrid/>
                <w:szCs w:val="24"/>
              </w:rPr>
            </w:pPr>
          </w:p>
        </w:tc>
      </w:tr>
      <w:tr w:rsidR="006E0DB1" w:rsidRPr="00FF37CC" w14:paraId="5C1842AD" w14:textId="77777777" w:rsidTr="00367212">
        <w:tc>
          <w:tcPr>
            <w:tcW w:w="1080" w:type="dxa"/>
          </w:tcPr>
          <w:p w14:paraId="64ED5DF3" w14:textId="77777777" w:rsidR="006E0DB1" w:rsidRPr="00FF37CC" w:rsidRDefault="006E0DB1" w:rsidP="006E0DB1">
            <w:pPr>
              <w:spacing w:before="60" w:after="60"/>
              <w:ind w:left="0"/>
              <w:jc w:val="both"/>
              <w:rPr>
                <w:snapToGrid/>
                <w:szCs w:val="24"/>
              </w:rPr>
            </w:pPr>
          </w:p>
        </w:tc>
        <w:tc>
          <w:tcPr>
            <w:tcW w:w="1080" w:type="dxa"/>
          </w:tcPr>
          <w:p w14:paraId="013A2F4A" w14:textId="77777777" w:rsidR="006E0DB1" w:rsidRPr="00FF37CC" w:rsidRDefault="006E0DB1" w:rsidP="006E0DB1">
            <w:pPr>
              <w:spacing w:before="60" w:after="60"/>
              <w:ind w:left="0"/>
              <w:jc w:val="both"/>
              <w:rPr>
                <w:snapToGrid/>
                <w:szCs w:val="24"/>
              </w:rPr>
            </w:pPr>
          </w:p>
        </w:tc>
        <w:tc>
          <w:tcPr>
            <w:tcW w:w="720" w:type="dxa"/>
          </w:tcPr>
          <w:p w14:paraId="3034CE99" w14:textId="77777777" w:rsidR="006E0DB1" w:rsidRPr="00FF37CC" w:rsidRDefault="006E0DB1" w:rsidP="006E0DB1">
            <w:pPr>
              <w:spacing w:before="60" w:after="60"/>
              <w:ind w:left="0"/>
              <w:jc w:val="both"/>
              <w:rPr>
                <w:snapToGrid/>
                <w:szCs w:val="24"/>
              </w:rPr>
            </w:pPr>
          </w:p>
        </w:tc>
        <w:tc>
          <w:tcPr>
            <w:tcW w:w="1440" w:type="dxa"/>
          </w:tcPr>
          <w:p w14:paraId="74E69D92" w14:textId="77777777" w:rsidR="006E0DB1" w:rsidRPr="00FF37CC" w:rsidRDefault="006E0DB1" w:rsidP="006E0DB1">
            <w:pPr>
              <w:spacing w:before="60" w:after="60"/>
              <w:ind w:left="0"/>
              <w:jc w:val="both"/>
              <w:rPr>
                <w:snapToGrid/>
                <w:szCs w:val="24"/>
              </w:rPr>
            </w:pPr>
          </w:p>
        </w:tc>
        <w:tc>
          <w:tcPr>
            <w:tcW w:w="1080" w:type="dxa"/>
          </w:tcPr>
          <w:p w14:paraId="4E37D526" w14:textId="77777777" w:rsidR="006E0DB1" w:rsidRPr="00FF37CC" w:rsidRDefault="006E0DB1" w:rsidP="006E0DB1">
            <w:pPr>
              <w:spacing w:before="60" w:after="60"/>
              <w:ind w:left="0"/>
              <w:jc w:val="both"/>
              <w:rPr>
                <w:snapToGrid/>
                <w:szCs w:val="24"/>
              </w:rPr>
            </w:pPr>
          </w:p>
        </w:tc>
        <w:tc>
          <w:tcPr>
            <w:tcW w:w="7740" w:type="dxa"/>
          </w:tcPr>
          <w:p w14:paraId="4EF8F2A3" w14:textId="77777777" w:rsidR="006E0DB1" w:rsidRPr="00FF37CC" w:rsidRDefault="006E0DB1" w:rsidP="006E0DB1">
            <w:pPr>
              <w:spacing w:before="60" w:after="60"/>
              <w:ind w:left="0"/>
              <w:jc w:val="both"/>
              <w:rPr>
                <w:snapToGrid/>
                <w:szCs w:val="24"/>
              </w:rPr>
            </w:pPr>
          </w:p>
        </w:tc>
        <w:tc>
          <w:tcPr>
            <w:tcW w:w="1170" w:type="dxa"/>
          </w:tcPr>
          <w:p w14:paraId="3F813D44" w14:textId="77777777" w:rsidR="006E0DB1" w:rsidRPr="00FF37CC" w:rsidRDefault="006E0DB1" w:rsidP="006E0DB1">
            <w:pPr>
              <w:spacing w:before="60" w:after="60"/>
              <w:ind w:left="0"/>
              <w:jc w:val="both"/>
              <w:rPr>
                <w:snapToGrid/>
                <w:szCs w:val="24"/>
              </w:rPr>
            </w:pPr>
          </w:p>
        </w:tc>
      </w:tr>
      <w:tr w:rsidR="006E0DB1" w:rsidRPr="00FF37CC" w14:paraId="3E60CA27" w14:textId="77777777" w:rsidTr="00367212">
        <w:tc>
          <w:tcPr>
            <w:tcW w:w="1080" w:type="dxa"/>
          </w:tcPr>
          <w:p w14:paraId="29C2D30C" w14:textId="77777777" w:rsidR="006E0DB1" w:rsidRPr="00FF37CC" w:rsidRDefault="006E0DB1" w:rsidP="006E0DB1">
            <w:pPr>
              <w:spacing w:before="60" w:after="60"/>
              <w:ind w:left="0"/>
              <w:jc w:val="both"/>
              <w:rPr>
                <w:snapToGrid/>
                <w:szCs w:val="24"/>
              </w:rPr>
            </w:pPr>
          </w:p>
        </w:tc>
        <w:tc>
          <w:tcPr>
            <w:tcW w:w="1080" w:type="dxa"/>
          </w:tcPr>
          <w:p w14:paraId="322731ED" w14:textId="77777777" w:rsidR="006E0DB1" w:rsidRPr="00FF37CC" w:rsidRDefault="006E0DB1" w:rsidP="006E0DB1">
            <w:pPr>
              <w:spacing w:before="60" w:after="60"/>
              <w:ind w:left="0"/>
              <w:jc w:val="both"/>
              <w:rPr>
                <w:snapToGrid/>
                <w:szCs w:val="24"/>
              </w:rPr>
            </w:pPr>
          </w:p>
        </w:tc>
        <w:tc>
          <w:tcPr>
            <w:tcW w:w="720" w:type="dxa"/>
          </w:tcPr>
          <w:p w14:paraId="24B31E47" w14:textId="77777777" w:rsidR="006E0DB1" w:rsidRPr="00FF37CC" w:rsidRDefault="006E0DB1" w:rsidP="006E0DB1">
            <w:pPr>
              <w:spacing w:before="60" w:after="60"/>
              <w:ind w:left="0"/>
              <w:jc w:val="both"/>
              <w:rPr>
                <w:snapToGrid/>
                <w:szCs w:val="24"/>
              </w:rPr>
            </w:pPr>
          </w:p>
        </w:tc>
        <w:tc>
          <w:tcPr>
            <w:tcW w:w="1440" w:type="dxa"/>
          </w:tcPr>
          <w:p w14:paraId="069D40B8" w14:textId="77777777" w:rsidR="006E0DB1" w:rsidRPr="00FF37CC" w:rsidRDefault="006E0DB1" w:rsidP="006E0DB1">
            <w:pPr>
              <w:spacing w:before="60" w:after="60"/>
              <w:ind w:left="0"/>
              <w:jc w:val="both"/>
              <w:rPr>
                <w:snapToGrid/>
                <w:szCs w:val="24"/>
              </w:rPr>
            </w:pPr>
          </w:p>
        </w:tc>
        <w:tc>
          <w:tcPr>
            <w:tcW w:w="1080" w:type="dxa"/>
          </w:tcPr>
          <w:p w14:paraId="59C88BCA" w14:textId="77777777" w:rsidR="006E0DB1" w:rsidRPr="00FF37CC" w:rsidRDefault="006E0DB1" w:rsidP="006E0DB1">
            <w:pPr>
              <w:spacing w:before="60" w:after="60"/>
              <w:ind w:left="0"/>
              <w:jc w:val="both"/>
              <w:rPr>
                <w:snapToGrid/>
                <w:szCs w:val="24"/>
              </w:rPr>
            </w:pPr>
          </w:p>
        </w:tc>
        <w:tc>
          <w:tcPr>
            <w:tcW w:w="7740" w:type="dxa"/>
          </w:tcPr>
          <w:p w14:paraId="7DA7A004" w14:textId="77777777" w:rsidR="006E0DB1" w:rsidRPr="00FF37CC" w:rsidRDefault="006E0DB1" w:rsidP="006E0DB1">
            <w:pPr>
              <w:spacing w:before="60" w:after="60"/>
              <w:ind w:left="0"/>
              <w:jc w:val="both"/>
              <w:rPr>
                <w:snapToGrid/>
                <w:szCs w:val="24"/>
              </w:rPr>
            </w:pPr>
          </w:p>
        </w:tc>
        <w:tc>
          <w:tcPr>
            <w:tcW w:w="1170" w:type="dxa"/>
          </w:tcPr>
          <w:p w14:paraId="22B2BF47" w14:textId="77777777" w:rsidR="006E0DB1" w:rsidRPr="00FF37CC" w:rsidRDefault="006E0DB1" w:rsidP="006E0DB1">
            <w:pPr>
              <w:spacing w:before="60" w:after="60"/>
              <w:ind w:left="0"/>
              <w:jc w:val="both"/>
              <w:rPr>
                <w:snapToGrid/>
                <w:szCs w:val="24"/>
              </w:rPr>
            </w:pPr>
          </w:p>
        </w:tc>
      </w:tr>
      <w:tr w:rsidR="006E0DB1" w:rsidRPr="00FF37CC" w14:paraId="0FF56EF6" w14:textId="77777777" w:rsidTr="00367212">
        <w:tc>
          <w:tcPr>
            <w:tcW w:w="1080" w:type="dxa"/>
          </w:tcPr>
          <w:p w14:paraId="22381F53" w14:textId="77777777" w:rsidR="006E0DB1" w:rsidRPr="00FF37CC" w:rsidRDefault="006E0DB1" w:rsidP="006E0DB1">
            <w:pPr>
              <w:spacing w:before="60" w:after="60"/>
              <w:ind w:left="0"/>
              <w:jc w:val="both"/>
              <w:rPr>
                <w:snapToGrid/>
                <w:szCs w:val="24"/>
              </w:rPr>
            </w:pPr>
          </w:p>
        </w:tc>
        <w:tc>
          <w:tcPr>
            <w:tcW w:w="1080" w:type="dxa"/>
          </w:tcPr>
          <w:p w14:paraId="5E166EDE" w14:textId="77777777" w:rsidR="006E0DB1" w:rsidRPr="00FF37CC" w:rsidRDefault="006E0DB1" w:rsidP="006E0DB1">
            <w:pPr>
              <w:spacing w:before="60" w:after="60"/>
              <w:ind w:left="0"/>
              <w:jc w:val="both"/>
              <w:rPr>
                <w:snapToGrid/>
                <w:szCs w:val="24"/>
              </w:rPr>
            </w:pPr>
          </w:p>
        </w:tc>
        <w:tc>
          <w:tcPr>
            <w:tcW w:w="720" w:type="dxa"/>
          </w:tcPr>
          <w:p w14:paraId="1DA831F0" w14:textId="77777777" w:rsidR="006E0DB1" w:rsidRPr="00FF37CC" w:rsidRDefault="006E0DB1" w:rsidP="006E0DB1">
            <w:pPr>
              <w:spacing w:before="60" w:after="60"/>
              <w:ind w:left="0"/>
              <w:jc w:val="both"/>
              <w:rPr>
                <w:snapToGrid/>
                <w:szCs w:val="24"/>
              </w:rPr>
            </w:pPr>
          </w:p>
        </w:tc>
        <w:tc>
          <w:tcPr>
            <w:tcW w:w="1440" w:type="dxa"/>
          </w:tcPr>
          <w:p w14:paraId="58907E41" w14:textId="77777777" w:rsidR="006E0DB1" w:rsidRPr="00FF37CC" w:rsidRDefault="006E0DB1" w:rsidP="006E0DB1">
            <w:pPr>
              <w:spacing w:before="60" w:after="60"/>
              <w:ind w:left="0"/>
              <w:jc w:val="both"/>
              <w:rPr>
                <w:snapToGrid/>
                <w:szCs w:val="24"/>
              </w:rPr>
            </w:pPr>
          </w:p>
        </w:tc>
        <w:tc>
          <w:tcPr>
            <w:tcW w:w="1080" w:type="dxa"/>
          </w:tcPr>
          <w:p w14:paraId="3A487B0D" w14:textId="77777777" w:rsidR="006E0DB1" w:rsidRPr="00FF37CC" w:rsidRDefault="006E0DB1" w:rsidP="006E0DB1">
            <w:pPr>
              <w:spacing w:before="60" w:after="60"/>
              <w:ind w:left="0"/>
              <w:jc w:val="both"/>
              <w:rPr>
                <w:snapToGrid/>
                <w:szCs w:val="24"/>
              </w:rPr>
            </w:pPr>
          </w:p>
        </w:tc>
        <w:tc>
          <w:tcPr>
            <w:tcW w:w="7740" w:type="dxa"/>
          </w:tcPr>
          <w:p w14:paraId="09A569BB" w14:textId="77777777" w:rsidR="006E0DB1" w:rsidRPr="00FF37CC" w:rsidRDefault="006E0DB1" w:rsidP="006E0DB1">
            <w:pPr>
              <w:spacing w:before="60" w:after="60"/>
              <w:ind w:left="0"/>
              <w:jc w:val="both"/>
              <w:rPr>
                <w:snapToGrid/>
                <w:szCs w:val="24"/>
              </w:rPr>
            </w:pPr>
          </w:p>
        </w:tc>
        <w:tc>
          <w:tcPr>
            <w:tcW w:w="1170" w:type="dxa"/>
          </w:tcPr>
          <w:p w14:paraId="29D5F3C4" w14:textId="77777777" w:rsidR="006E0DB1" w:rsidRPr="00FF37CC" w:rsidRDefault="006E0DB1" w:rsidP="006E0DB1">
            <w:pPr>
              <w:spacing w:before="60" w:after="60"/>
              <w:ind w:left="0"/>
              <w:jc w:val="both"/>
              <w:rPr>
                <w:snapToGrid/>
                <w:szCs w:val="24"/>
              </w:rPr>
            </w:pPr>
          </w:p>
        </w:tc>
      </w:tr>
      <w:tr w:rsidR="006E0DB1" w:rsidRPr="00FF37CC" w14:paraId="418FE970" w14:textId="77777777" w:rsidTr="00367212">
        <w:tc>
          <w:tcPr>
            <w:tcW w:w="1080" w:type="dxa"/>
          </w:tcPr>
          <w:p w14:paraId="55AE9527" w14:textId="77777777" w:rsidR="006E0DB1" w:rsidRPr="00FF37CC" w:rsidRDefault="006E0DB1" w:rsidP="006E0DB1">
            <w:pPr>
              <w:spacing w:before="60" w:after="60"/>
              <w:ind w:left="0"/>
              <w:jc w:val="both"/>
              <w:rPr>
                <w:snapToGrid/>
                <w:szCs w:val="24"/>
              </w:rPr>
            </w:pPr>
          </w:p>
        </w:tc>
        <w:tc>
          <w:tcPr>
            <w:tcW w:w="1080" w:type="dxa"/>
          </w:tcPr>
          <w:p w14:paraId="259CE571" w14:textId="77777777" w:rsidR="006E0DB1" w:rsidRPr="00FF37CC" w:rsidRDefault="006E0DB1" w:rsidP="006E0DB1">
            <w:pPr>
              <w:spacing w:before="60" w:after="60"/>
              <w:ind w:left="0"/>
              <w:jc w:val="both"/>
              <w:rPr>
                <w:snapToGrid/>
                <w:szCs w:val="24"/>
              </w:rPr>
            </w:pPr>
          </w:p>
        </w:tc>
        <w:tc>
          <w:tcPr>
            <w:tcW w:w="720" w:type="dxa"/>
          </w:tcPr>
          <w:p w14:paraId="0F1AE596" w14:textId="77777777" w:rsidR="006E0DB1" w:rsidRPr="00FF37CC" w:rsidRDefault="006E0DB1" w:rsidP="006E0DB1">
            <w:pPr>
              <w:spacing w:before="60" w:after="60"/>
              <w:ind w:left="0"/>
              <w:jc w:val="both"/>
              <w:rPr>
                <w:snapToGrid/>
                <w:szCs w:val="24"/>
              </w:rPr>
            </w:pPr>
          </w:p>
        </w:tc>
        <w:tc>
          <w:tcPr>
            <w:tcW w:w="1440" w:type="dxa"/>
          </w:tcPr>
          <w:p w14:paraId="15E6748D" w14:textId="77777777" w:rsidR="006E0DB1" w:rsidRPr="00FF37CC" w:rsidRDefault="006E0DB1" w:rsidP="006E0DB1">
            <w:pPr>
              <w:spacing w:before="60" w:after="60"/>
              <w:ind w:left="0"/>
              <w:jc w:val="both"/>
              <w:rPr>
                <w:snapToGrid/>
                <w:szCs w:val="24"/>
              </w:rPr>
            </w:pPr>
          </w:p>
        </w:tc>
        <w:tc>
          <w:tcPr>
            <w:tcW w:w="1080" w:type="dxa"/>
          </w:tcPr>
          <w:p w14:paraId="4511FC85" w14:textId="77777777" w:rsidR="006E0DB1" w:rsidRPr="00FF37CC" w:rsidRDefault="006E0DB1" w:rsidP="006E0DB1">
            <w:pPr>
              <w:spacing w:before="60" w:after="60"/>
              <w:ind w:left="0"/>
              <w:jc w:val="both"/>
              <w:rPr>
                <w:snapToGrid/>
                <w:szCs w:val="24"/>
              </w:rPr>
            </w:pPr>
          </w:p>
        </w:tc>
        <w:tc>
          <w:tcPr>
            <w:tcW w:w="7740" w:type="dxa"/>
          </w:tcPr>
          <w:p w14:paraId="5E11561A" w14:textId="77777777" w:rsidR="006E0DB1" w:rsidRPr="00FF37CC" w:rsidRDefault="006E0DB1" w:rsidP="006E0DB1">
            <w:pPr>
              <w:spacing w:before="60" w:after="60"/>
              <w:ind w:left="0"/>
              <w:jc w:val="both"/>
              <w:rPr>
                <w:snapToGrid/>
                <w:szCs w:val="24"/>
              </w:rPr>
            </w:pPr>
          </w:p>
        </w:tc>
        <w:tc>
          <w:tcPr>
            <w:tcW w:w="1170" w:type="dxa"/>
          </w:tcPr>
          <w:p w14:paraId="5A2110D7" w14:textId="77777777" w:rsidR="006E0DB1" w:rsidRPr="00FF37CC" w:rsidRDefault="006E0DB1" w:rsidP="006E0DB1">
            <w:pPr>
              <w:spacing w:before="60" w:after="60"/>
              <w:ind w:left="0"/>
              <w:jc w:val="both"/>
              <w:rPr>
                <w:snapToGrid/>
                <w:szCs w:val="24"/>
              </w:rPr>
            </w:pPr>
          </w:p>
        </w:tc>
      </w:tr>
    </w:tbl>
    <w:p w14:paraId="05EBFCB1" w14:textId="2ADA93F5" w:rsidR="00700352" w:rsidRPr="00FF37CC" w:rsidRDefault="00700352" w:rsidP="00CF0525">
      <w:pPr>
        <w:widowControl/>
        <w:ind w:left="0"/>
        <w:jc w:val="center"/>
        <w:rPr>
          <w:b/>
          <w:bCs/>
          <w:snapToGrid/>
          <w:sz w:val="28"/>
          <w:szCs w:val="32"/>
          <w:lang w:val="en-AU"/>
        </w:rPr>
        <w:sectPr w:rsidR="00700352" w:rsidRPr="00FF37CC" w:rsidSect="00700352">
          <w:pgSz w:w="16834" w:h="11909" w:orient="landscape" w:code="9"/>
          <w:pgMar w:top="1440" w:right="1152" w:bottom="1152" w:left="1238" w:header="432" w:footer="432" w:gutter="0"/>
          <w:cols w:space="709"/>
          <w:titlePg/>
        </w:sectPr>
      </w:pPr>
    </w:p>
    <w:p w14:paraId="4949C853" w14:textId="77777777" w:rsidR="00CF0525" w:rsidRPr="00FF37CC" w:rsidRDefault="00CF0525" w:rsidP="00CF0525">
      <w:pPr>
        <w:widowControl/>
        <w:ind w:left="0"/>
        <w:jc w:val="center"/>
        <w:rPr>
          <w:b/>
          <w:bCs/>
          <w:snapToGrid/>
          <w:sz w:val="28"/>
          <w:szCs w:val="32"/>
          <w:lang w:val="en-AU"/>
        </w:rPr>
      </w:pPr>
      <w:r w:rsidRPr="00FF37CC">
        <w:rPr>
          <w:b/>
          <w:bCs/>
          <w:snapToGrid/>
          <w:sz w:val="28"/>
          <w:szCs w:val="32"/>
          <w:lang w:val="en-AU"/>
        </w:rPr>
        <w:lastRenderedPageBreak/>
        <w:t>TRANG KÝ</w:t>
      </w:r>
    </w:p>
    <w:p w14:paraId="2E96F092" w14:textId="77777777" w:rsidR="00CF0525" w:rsidRPr="00FF37CC" w:rsidRDefault="00CF0525" w:rsidP="00CF0525">
      <w:pPr>
        <w:widowControl/>
        <w:tabs>
          <w:tab w:val="left" w:pos="2160"/>
          <w:tab w:val="right" w:pos="5040"/>
          <w:tab w:val="left" w:pos="5760"/>
          <w:tab w:val="right" w:pos="8640"/>
        </w:tabs>
        <w:ind w:left="0"/>
        <w:jc w:val="center"/>
        <w:rPr>
          <w:snapToGrid/>
          <w:szCs w:val="24"/>
          <w:lang w:val="en-AU"/>
        </w:rPr>
      </w:pPr>
    </w:p>
    <w:p w14:paraId="6F97D16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2E493762"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49DE71DC" w14:textId="219CF0C1"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lập:</w:t>
      </w:r>
      <w:r w:rsidRPr="00FF37CC">
        <w:rPr>
          <w:snapToGrid/>
          <w:szCs w:val="24"/>
          <w:lang w:val="en-AU"/>
        </w:rPr>
        <w:tab/>
      </w:r>
      <w:r w:rsidR="004B5999">
        <w:rPr>
          <w:snapToGrid/>
          <w:szCs w:val="24"/>
          <w:lang w:val="en-AU"/>
        </w:rPr>
        <w:t>Nguyễn Lan Hương</w:t>
      </w:r>
      <w:r w:rsidRPr="00FF37CC">
        <w:rPr>
          <w:snapToGrid/>
          <w:szCs w:val="24"/>
          <w:u w:val="single"/>
          <w:lang w:val="en-AU"/>
        </w:rPr>
        <w:tab/>
      </w:r>
      <w:r w:rsidRPr="00FF37CC">
        <w:rPr>
          <w:snapToGrid/>
          <w:szCs w:val="24"/>
          <w:lang w:val="en-AU"/>
        </w:rPr>
        <w:tab/>
        <w:t>&lt;Ngày&gt;</w:t>
      </w:r>
      <w:r w:rsidR="004B5999">
        <w:rPr>
          <w:snapToGrid/>
          <w:szCs w:val="24"/>
          <w:lang w:val="en-AU"/>
        </w:rPr>
        <w:t>15/02/2020</w:t>
      </w:r>
      <w:r w:rsidRPr="00FF37CC">
        <w:rPr>
          <w:snapToGrid/>
          <w:szCs w:val="24"/>
          <w:u w:val="single"/>
          <w:lang w:val="en-AU"/>
        </w:rPr>
        <w:tab/>
      </w:r>
    </w:p>
    <w:p w14:paraId="75C2D4CB" w14:textId="2DDA7D3F"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ab/>
      </w:r>
      <w:r w:rsidR="000F1696" w:rsidRPr="00B211FE">
        <w:rPr>
          <w:szCs w:val="24"/>
          <w:lang w:val="en-AU"/>
        </w:rPr>
        <w:t>Nhân viên giải pháp</w:t>
      </w:r>
      <w:r w:rsidRPr="00FF37CC">
        <w:rPr>
          <w:snapToGrid/>
          <w:szCs w:val="24"/>
          <w:lang w:val="en-AU"/>
        </w:rPr>
        <w:tab/>
      </w:r>
    </w:p>
    <w:p w14:paraId="4E6A61B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62336798"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691A224F"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2AA326B7" w14:textId="3D6CA789"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xem xét:</w:t>
      </w:r>
      <w:r w:rsidRPr="00FF37CC">
        <w:rPr>
          <w:snapToGrid/>
          <w:szCs w:val="24"/>
          <w:lang w:val="en-AU"/>
        </w:rPr>
        <w:tab/>
      </w:r>
      <w:r w:rsidR="000F1696" w:rsidRPr="00B211FE">
        <w:rPr>
          <w:szCs w:val="24"/>
          <w:lang w:val="en-AU"/>
        </w:rPr>
        <w:t>Nguyễn Ngọc Thuận</w:t>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5010F12D" w14:textId="479330BC"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r>
      <w:r w:rsidR="000F1696" w:rsidRPr="00B211FE">
        <w:rPr>
          <w:szCs w:val="24"/>
          <w:lang w:val="en-AU"/>
        </w:rPr>
        <w:t>Phó trưởng Trung tâm PMQT- Ban CNTT</w:t>
      </w:r>
      <w:r w:rsidRPr="00FF37CC">
        <w:rPr>
          <w:snapToGrid/>
          <w:szCs w:val="24"/>
          <w:lang w:val="en-AU"/>
        </w:rPr>
        <w:tab/>
      </w:r>
    </w:p>
    <w:p w14:paraId="35013C1E" w14:textId="77777777" w:rsidR="00CF0525" w:rsidRPr="00FF37CC" w:rsidRDefault="00CF0525" w:rsidP="00CF0525">
      <w:pPr>
        <w:widowControl/>
        <w:tabs>
          <w:tab w:val="left" w:pos="2160"/>
          <w:tab w:val="left" w:pos="5840"/>
        </w:tabs>
        <w:ind w:left="0"/>
        <w:rPr>
          <w:snapToGrid/>
          <w:szCs w:val="24"/>
          <w:lang w:val="en-AU"/>
        </w:rPr>
      </w:pPr>
    </w:p>
    <w:p w14:paraId="0B6C0C8A" w14:textId="6D98D83F" w:rsidR="00CF0525" w:rsidRDefault="00CF0525" w:rsidP="00CF0525">
      <w:pPr>
        <w:widowControl/>
        <w:tabs>
          <w:tab w:val="left" w:pos="2160"/>
          <w:tab w:val="left" w:pos="5840"/>
        </w:tabs>
        <w:ind w:left="0"/>
        <w:rPr>
          <w:snapToGrid/>
          <w:szCs w:val="24"/>
          <w:lang w:val="en-AU"/>
        </w:rPr>
      </w:pPr>
    </w:p>
    <w:p w14:paraId="1BACD370" w14:textId="50382E8D" w:rsidR="000F1696" w:rsidRDefault="000F1696" w:rsidP="00CF0525">
      <w:pPr>
        <w:widowControl/>
        <w:tabs>
          <w:tab w:val="left" w:pos="2160"/>
          <w:tab w:val="left" w:pos="5840"/>
        </w:tabs>
        <w:ind w:left="0"/>
        <w:rPr>
          <w:snapToGrid/>
          <w:szCs w:val="24"/>
          <w:lang w:val="en-AU"/>
        </w:rPr>
      </w:pPr>
    </w:p>
    <w:p w14:paraId="165EC046" w14:textId="77777777" w:rsidR="000F1696" w:rsidRPr="00FF37CC" w:rsidRDefault="000F1696" w:rsidP="00CF0525">
      <w:pPr>
        <w:widowControl/>
        <w:tabs>
          <w:tab w:val="left" w:pos="2160"/>
          <w:tab w:val="left" w:pos="5840"/>
        </w:tabs>
        <w:ind w:left="0"/>
        <w:rPr>
          <w:snapToGrid/>
          <w:szCs w:val="24"/>
          <w:lang w:val="en-AU"/>
        </w:rPr>
      </w:pPr>
    </w:p>
    <w:p w14:paraId="4B29C21B" w14:textId="77777777" w:rsidR="00CF0525" w:rsidRPr="00FF37CC" w:rsidRDefault="00CF0525" w:rsidP="00CF0525">
      <w:pPr>
        <w:widowControl/>
        <w:tabs>
          <w:tab w:val="left" w:pos="2160"/>
          <w:tab w:val="left" w:pos="5840"/>
        </w:tabs>
        <w:ind w:left="0"/>
        <w:rPr>
          <w:snapToGrid/>
          <w:szCs w:val="24"/>
          <w:lang w:val="en-AU"/>
        </w:rPr>
      </w:pPr>
    </w:p>
    <w:p w14:paraId="1C08539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xem xét: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067B69CD"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p>
    <w:p w14:paraId="47969BD0" w14:textId="77777777" w:rsidR="00CF0525" w:rsidRPr="00FF37CC" w:rsidRDefault="00CF0525" w:rsidP="00CF0525">
      <w:pPr>
        <w:widowControl/>
        <w:tabs>
          <w:tab w:val="left" w:pos="2160"/>
          <w:tab w:val="left" w:pos="5840"/>
        </w:tabs>
        <w:ind w:left="0"/>
        <w:rPr>
          <w:snapToGrid/>
          <w:szCs w:val="24"/>
          <w:lang w:val="en-AU"/>
        </w:rPr>
      </w:pPr>
    </w:p>
    <w:p w14:paraId="77E45932" w14:textId="77777777" w:rsidR="00CF0525" w:rsidRPr="00FF37CC" w:rsidRDefault="00CF0525" w:rsidP="00CF0525">
      <w:pPr>
        <w:widowControl/>
        <w:tabs>
          <w:tab w:val="left" w:pos="2160"/>
          <w:tab w:val="left" w:pos="5840"/>
        </w:tabs>
        <w:ind w:left="0"/>
        <w:rPr>
          <w:snapToGrid/>
          <w:szCs w:val="24"/>
          <w:lang w:val="en-AU"/>
        </w:rPr>
      </w:pPr>
    </w:p>
    <w:p w14:paraId="0E3EBCD1" w14:textId="77777777" w:rsidR="00CF0525" w:rsidRPr="00FF37CC" w:rsidRDefault="00CF0525" w:rsidP="00CF0525">
      <w:pPr>
        <w:widowControl/>
        <w:tabs>
          <w:tab w:val="left" w:pos="2160"/>
          <w:tab w:val="left" w:pos="5840"/>
        </w:tabs>
        <w:ind w:left="0"/>
        <w:rPr>
          <w:snapToGrid/>
          <w:szCs w:val="24"/>
          <w:lang w:val="en-AU"/>
        </w:rPr>
      </w:pPr>
    </w:p>
    <w:p w14:paraId="17DE55E6" w14:textId="3B7F7779"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phê duyệt:</w:t>
      </w:r>
      <w:r w:rsidRPr="00FF37CC">
        <w:rPr>
          <w:snapToGrid/>
          <w:szCs w:val="24"/>
          <w:lang w:val="en-AU"/>
        </w:rPr>
        <w:tab/>
      </w:r>
      <w:r w:rsidR="000F1696">
        <w:rPr>
          <w:szCs w:val="24"/>
          <w:lang w:val="en-AU"/>
        </w:rPr>
        <w:t>Tạ Tiến Hoàng</w:t>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47922655" w14:textId="5ED44A4D"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r>
      <w:r w:rsidR="000F1696">
        <w:rPr>
          <w:szCs w:val="24"/>
          <w:lang w:val="en-AU"/>
        </w:rPr>
        <w:t>Trưởng phòng KTTH và KS Hệ thống</w:t>
      </w:r>
    </w:p>
    <w:p w14:paraId="4CD5532F" w14:textId="77777777" w:rsidR="00EC2341" w:rsidRPr="00FF37CC" w:rsidRDefault="00EC2341" w:rsidP="00EC2341">
      <w:pPr>
        <w:tabs>
          <w:tab w:val="left" w:pos="2160"/>
          <w:tab w:val="right" w:pos="5040"/>
          <w:tab w:val="left" w:pos="5760"/>
          <w:tab w:val="right" w:pos="8640"/>
        </w:tabs>
        <w:ind w:left="0"/>
        <w:rPr>
          <w:sz w:val="22"/>
          <w:u w:val="single"/>
        </w:rPr>
      </w:pPr>
    </w:p>
    <w:p w14:paraId="2EE516C7" w14:textId="77777777" w:rsidR="002933F3" w:rsidRPr="00FF37CC" w:rsidRDefault="002933F3" w:rsidP="00EC2341">
      <w:pPr>
        <w:tabs>
          <w:tab w:val="left" w:pos="2160"/>
          <w:tab w:val="right" w:pos="5040"/>
          <w:tab w:val="left" w:pos="5760"/>
          <w:tab w:val="right" w:pos="8640"/>
        </w:tabs>
        <w:ind w:left="0"/>
        <w:rPr>
          <w:sz w:val="22"/>
          <w:u w:val="single"/>
        </w:rPr>
      </w:pPr>
    </w:p>
    <w:p w14:paraId="25A7AEEE" w14:textId="77777777" w:rsidR="002933F3" w:rsidRPr="00FF37CC" w:rsidRDefault="002933F3" w:rsidP="00EC2341">
      <w:pPr>
        <w:tabs>
          <w:tab w:val="left" w:pos="2160"/>
          <w:tab w:val="left" w:pos="5840"/>
        </w:tabs>
        <w:rPr>
          <w:sz w:val="22"/>
          <w:szCs w:val="26"/>
        </w:rPr>
      </w:pPr>
      <w:r w:rsidRPr="00FF37CC">
        <w:rPr>
          <w:sz w:val="22"/>
        </w:rPr>
        <w:tab/>
      </w:r>
    </w:p>
    <w:p w14:paraId="2CEEA3BF" w14:textId="77777777" w:rsidR="00332776" w:rsidRPr="00FF37CC" w:rsidRDefault="00332776" w:rsidP="00332776">
      <w:pPr>
        <w:tabs>
          <w:tab w:val="left" w:pos="2160"/>
          <w:tab w:val="right" w:pos="5040"/>
          <w:tab w:val="left" w:pos="5760"/>
          <w:tab w:val="right" w:pos="8640"/>
        </w:tabs>
        <w:jc w:val="both"/>
        <w:rPr>
          <w:sz w:val="22"/>
          <w:u w:val="single"/>
        </w:rPr>
      </w:pPr>
      <w:r w:rsidRPr="00FF37CC">
        <w:rPr>
          <w:sz w:val="22"/>
        </w:rPr>
        <w:tab/>
      </w:r>
      <w:r w:rsidRPr="00FF37CC">
        <w:rPr>
          <w:sz w:val="22"/>
        </w:rPr>
        <w:tab/>
      </w:r>
    </w:p>
    <w:p w14:paraId="5A0CB492" w14:textId="77777777" w:rsidR="00332776" w:rsidRPr="00FF37CC" w:rsidRDefault="00332776" w:rsidP="002933F3">
      <w:pPr>
        <w:tabs>
          <w:tab w:val="left" w:pos="2160"/>
          <w:tab w:val="left" w:pos="5840"/>
        </w:tabs>
        <w:ind w:left="0"/>
        <w:jc w:val="both"/>
        <w:rPr>
          <w:sz w:val="22"/>
        </w:rPr>
      </w:pPr>
    </w:p>
    <w:p w14:paraId="34782B3E" w14:textId="77777777" w:rsidR="00332776" w:rsidRPr="00FF37CC" w:rsidRDefault="00332776" w:rsidP="00332776">
      <w:pPr>
        <w:tabs>
          <w:tab w:val="left" w:pos="2160"/>
          <w:tab w:val="left" w:pos="5840"/>
        </w:tabs>
        <w:jc w:val="both"/>
        <w:rPr>
          <w:sz w:val="22"/>
        </w:rPr>
      </w:pPr>
    </w:p>
    <w:p w14:paraId="011FBA13" w14:textId="77777777" w:rsidR="00332776" w:rsidRPr="00FF37CC" w:rsidRDefault="00332776" w:rsidP="00332776">
      <w:pPr>
        <w:tabs>
          <w:tab w:val="left" w:pos="2160"/>
          <w:tab w:val="left" w:pos="5840"/>
        </w:tabs>
        <w:jc w:val="both"/>
        <w:rPr>
          <w:sz w:val="22"/>
        </w:rPr>
      </w:pPr>
    </w:p>
    <w:p w14:paraId="3932287F" w14:textId="77777777" w:rsidR="00332776" w:rsidRPr="00FF37CC" w:rsidRDefault="00332776" w:rsidP="00332776">
      <w:pPr>
        <w:tabs>
          <w:tab w:val="left" w:pos="2160"/>
          <w:tab w:val="left" w:pos="5840"/>
        </w:tabs>
        <w:jc w:val="both"/>
        <w:rPr>
          <w:sz w:val="22"/>
        </w:rPr>
      </w:pPr>
    </w:p>
    <w:p w14:paraId="70CCB314" w14:textId="77777777" w:rsidR="00332776" w:rsidRPr="00FF37CC" w:rsidRDefault="00332776" w:rsidP="00332776">
      <w:pPr>
        <w:tabs>
          <w:tab w:val="left" w:pos="2160"/>
          <w:tab w:val="left" w:pos="5840"/>
        </w:tabs>
        <w:jc w:val="both"/>
        <w:rPr>
          <w:sz w:val="22"/>
        </w:rPr>
      </w:pPr>
    </w:p>
    <w:p w14:paraId="77FEFEF9" w14:textId="77777777" w:rsidR="00332776" w:rsidRPr="00FF37CC" w:rsidRDefault="00332776" w:rsidP="00332776">
      <w:pPr>
        <w:tabs>
          <w:tab w:val="left" w:pos="2160"/>
          <w:tab w:val="left" w:pos="5840"/>
        </w:tabs>
        <w:jc w:val="both"/>
        <w:rPr>
          <w:sz w:val="22"/>
        </w:rPr>
      </w:pPr>
    </w:p>
    <w:p w14:paraId="0C888847" w14:textId="77777777" w:rsidR="00332776" w:rsidRPr="00FF37CC" w:rsidRDefault="00332776" w:rsidP="00332776">
      <w:pPr>
        <w:tabs>
          <w:tab w:val="left" w:pos="2160"/>
          <w:tab w:val="left" w:pos="5840"/>
        </w:tabs>
        <w:jc w:val="both"/>
        <w:rPr>
          <w:sz w:val="22"/>
        </w:rPr>
      </w:pPr>
    </w:p>
    <w:p w14:paraId="6CE0BBF8" w14:textId="77777777" w:rsidR="00332776" w:rsidRPr="00FF37CC" w:rsidRDefault="00332776" w:rsidP="00633CD7"/>
    <w:p w14:paraId="0498116F" w14:textId="77777777" w:rsidR="00DB2BD0" w:rsidRPr="00FF37CC" w:rsidRDefault="00CB7759" w:rsidP="00494FFB">
      <w:pPr>
        <w:pStyle w:val="NormalH"/>
        <w:tabs>
          <w:tab w:val="clear" w:pos="8640"/>
        </w:tabs>
        <w:ind w:left="0"/>
        <w:jc w:val="center"/>
        <w:rPr>
          <w:rFonts w:ascii="Times New Roman" w:hAnsi="Times New Roman"/>
          <w:sz w:val="28"/>
          <w:szCs w:val="28"/>
        </w:rPr>
      </w:pPr>
      <w:r w:rsidRPr="00FF37CC">
        <w:rPr>
          <w:rFonts w:ascii="Times New Roman" w:hAnsi="Times New Roman"/>
          <w:sz w:val="28"/>
          <w:szCs w:val="28"/>
        </w:rPr>
        <w:lastRenderedPageBreak/>
        <w:t>MỤC LỤC</w:t>
      </w:r>
    </w:p>
    <w:bookmarkStart w:id="1" w:name="_Toc452446886"/>
    <w:p w14:paraId="29068A9F" w14:textId="043BCCBF" w:rsidR="00B734DC" w:rsidRDefault="00096D32" w:rsidP="00B734DC">
      <w:pPr>
        <w:pStyle w:val="TOC1"/>
        <w:rPr>
          <w:rFonts w:asciiTheme="minorHAnsi" w:eastAsiaTheme="minorEastAsia" w:hAnsiTheme="minorHAnsi" w:cstheme="minorBidi"/>
          <w:snapToGrid/>
          <w:sz w:val="22"/>
          <w:szCs w:val="22"/>
        </w:rPr>
      </w:pPr>
      <w:r>
        <w:rPr>
          <w:sz w:val="22"/>
        </w:rPr>
        <w:fldChar w:fldCharType="begin"/>
      </w:r>
      <w:r>
        <w:rPr>
          <w:sz w:val="22"/>
        </w:rPr>
        <w:instrText xml:space="preserve"> TOC \o "1-4" \h \z \u </w:instrText>
      </w:r>
      <w:r>
        <w:rPr>
          <w:sz w:val="22"/>
        </w:rPr>
        <w:fldChar w:fldCharType="separate"/>
      </w:r>
      <w:hyperlink w:anchor="_Toc40709240" w:history="1">
        <w:r w:rsidR="00B734DC" w:rsidRPr="00A60F8B">
          <w:rPr>
            <w:rStyle w:val="Hyperlink"/>
          </w:rPr>
          <w:t>BẢNG GHI NHẬN THAY ĐỔI</w:t>
        </w:r>
        <w:r w:rsidR="00B734DC">
          <w:rPr>
            <w:webHidden/>
          </w:rPr>
          <w:tab/>
        </w:r>
        <w:r w:rsidR="004105CD">
          <w:rPr>
            <w:webHidden/>
          </w:rPr>
          <w:t xml:space="preserve">                                                                                            </w:t>
        </w:r>
        <w:r w:rsidR="00B734DC">
          <w:rPr>
            <w:webHidden/>
          </w:rPr>
          <w:fldChar w:fldCharType="begin"/>
        </w:r>
        <w:r w:rsidR="00B734DC">
          <w:rPr>
            <w:webHidden/>
          </w:rPr>
          <w:instrText xml:space="preserve"> PAGEREF _Toc40709240 \h </w:instrText>
        </w:r>
        <w:r w:rsidR="00B734DC">
          <w:rPr>
            <w:webHidden/>
          </w:rPr>
        </w:r>
        <w:r w:rsidR="00B734DC">
          <w:rPr>
            <w:webHidden/>
          </w:rPr>
          <w:fldChar w:fldCharType="separate"/>
        </w:r>
        <w:r w:rsidR="00B734DC">
          <w:rPr>
            <w:webHidden/>
          </w:rPr>
          <w:t>2</w:t>
        </w:r>
        <w:r w:rsidR="00B734DC">
          <w:rPr>
            <w:webHidden/>
          </w:rPr>
          <w:fldChar w:fldCharType="end"/>
        </w:r>
      </w:hyperlink>
    </w:p>
    <w:p w14:paraId="7B00BE24" w14:textId="00FC60EA" w:rsidR="00B734DC" w:rsidRDefault="00DE7881" w:rsidP="00B734DC">
      <w:pPr>
        <w:pStyle w:val="TOC1"/>
        <w:rPr>
          <w:rFonts w:asciiTheme="minorHAnsi" w:eastAsiaTheme="minorEastAsia" w:hAnsiTheme="minorHAnsi" w:cstheme="minorBidi"/>
          <w:snapToGrid/>
          <w:sz w:val="22"/>
          <w:szCs w:val="22"/>
        </w:rPr>
      </w:pPr>
      <w:hyperlink w:anchor="_Toc40709241" w:history="1">
        <w:r w:rsidR="00B734DC" w:rsidRPr="00A60F8B">
          <w:rPr>
            <w:rStyle w:val="Hyperlink"/>
          </w:rPr>
          <w:t>1</w:t>
        </w:r>
        <w:r w:rsidR="00B734DC">
          <w:rPr>
            <w:rFonts w:asciiTheme="minorHAnsi" w:eastAsiaTheme="minorEastAsia" w:hAnsiTheme="minorHAnsi" w:cstheme="minorBidi"/>
            <w:snapToGrid/>
            <w:sz w:val="22"/>
            <w:szCs w:val="22"/>
          </w:rPr>
          <w:tab/>
        </w:r>
        <w:r w:rsidR="00B734DC" w:rsidRPr="00A60F8B">
          <w:rPr>
            <w:rStyle w:val="Hyperlink"/>
          </w:rPr>
          <w:t>GIỚI THIỆU</w:t>
        </w:r>
        <w:r w:rsidR="00B734DC">
          <w:rPr>
            <w:webHidden/>
          </w:rPr>
          <w:tab/>
        </w:r>
        <w:r w:rsidR="004105CD">
          <w:rPr>
            <w:webHidden/>
          </w:rPr>
          <w:t xml:space="preserve">                                                                                                                    </w:t>
        </w:r>
        <w:r w:rsidR="00B734DC">
          <w:rPr>
            <w:webHidden/>
          </w:rPr>
          <w:fldChar w:fldCharType="begin"/>
        </w:r>
        <w:r w:rsidR="00B734DC">
          <w:rPr>
            <w:webHidden/>
          </w:rPr>
          <w:instrText xml:space="preserve"> PAGEREF _Toc40709241 \h </w:instrText>
        </w:r>
        <w:r w:rsidR="00B734DC">
          <w:rPr>
            <w:webHidden/>
          </w:rPr>
        </w:r>
        <w:r w:rsidR="00B734DC">
          <w:rPr>
            <w:webHidden/>
          </w:rPr>
          <w:fldChar w:fldCharType="separate"/>
        </w:r>
        <w:r w:rsidR="00B734DC">
          <w:rPr>
            <w:webHidden/>
          </w:rPr>
          <w:t>6</w:t>
        </w:r>
        <w:r w:rsidR="00B734DC">
          <w:rPr>
            <w:webHidden/>
          </w:rPr>
          <w:fldChar w:fldCharType="end"/>
        </w:r>
      </w:hyperlink>
    </w:p>
    <w:p w14:paraId="668B56C0" w14:textId="62AA804A" w:rsidR="00B734DC" w:rsidRDefault="00DE7881" w:rsidP="00B734DC">
      <w:pPr>
        <w:pStyle w:val="TOC2"/>
        <w:rPr>
          <w:rFonts w:asciiTheme="minorHAnsi" w:eastAsiaTheme="minorEastAsia" w:hAnsiTheme="minorHAnsi" w:cstheme="minorBidi"/>
          <w:snapToGrid/>
          <w:sz w:val="22"/>
          <w:szCs w:val="22"/>
        </w:rPr>
      </w:pPr>
      <w:hyperlink w:anchor="_Toc40709242" w:history="1">
        <w:r w:rsidR="00B734DC" w:rsidRPr="00A60F8B">
          <w:rPr>
            <w:rStyle w:val="Hyperlink"/>
          </w:rPr>
          <w:t>1.1</w:t>
        </w:r>
        <w:r w:rsidR="00B734DC">
          <w:rPr>
            <w:rFonts w:asciiTheme="minorHAnsi" w:eastAsiaTheme="minorEastAsia" w:hAnsiTheme="minorHAnsi" w:cstheme="minorBidi"/>
            <w:snapToGrid/>
            <w:sz w:val="22"/>
            <w:szCs w:val="22"/>
          </w:rPr>
          <w:tab/>
        </w:r>
        <w:r w:rsidR="00B734DC" w:rsidRPr="00A60F8B">
          <w:rPr>
            <w:rStyle w:val="Hyperlink"/>
          </w:rPr>
          <w:t>Mục đích tài liệu</w:t>
        </w:r>
        <w:r w:rsidR="00B734DC">
          <w:rPr>
            <w:webHidden/>
          </w:rPr>
          <w:tab/>
        </w:r>
        <w:r w:rsidR="00B734DC">
          <w:rPr>
            <w:webHidden/>
          </w:rPr>
          <w:fldChar w:fldCharType="begin"/>
        </w:r>
        <w:r w:rsidR="00B734DC">
          <w:rPr>
            <w:webHidden/>
          </w:rPr>
          <w:instrText xml:space="preserve"> PAGEREF _Toc40709242 \h </w:instrText>
        </w:r>
        <w:r w:rsidR="00B734DC">
          <w:rPr>
            <w:webHidden/>
          </w:rPr>
        </w:r>
        <w:r w:rsidR="00B734DC">
          <w:rPr>
            <w:webHidden/>
          </w:rPr>
          <w:fldChar w:fldCharType="separate"/>
        </w:r>
        <w:r w:rsidR="00B734DC">
          <w:rPr>
            <w:webHidden/>
          </w:rPr>
          <w:t>6</w:t>
        </w:r>
        <w:r w:rsidR="00B734DC">
          <w:rPr>
            <w:webHidden/>
          </w:rPr>
          <w:fldChar w:fldCharType="end"/>
        </w:r>
      </w:hyperlink>
    </w:p>
    <w:p w14:paraId="0A8BDE58" w14:textId="2D61E166" w:rsidR="00B734DC" w:rsidRDefault="00DE7881" w:rsidP="00B734DC">
      <w:pPr>
        <w:pStyle w:val="TOC2"/>
        <w:rPr>
          <w:rFonts w:asciiTheme="minorHAnsi" w:eastAsiaTheme="minorEastAsia" w:hAnsiTheme="minorHAnsi" w:cstheme="minorBidi"/>
          <w:snapToGrid/>
          <w:sz w:val="22"/>
          <w:szCs w:val="22"/>
        </w:rPr>
      </w:pPr>
      <w:hyperlink w:anchor="_Toc40709243" w:history="1">
        <w:r w:rsidR="00B734DC" w:rsidRPr="00A60F8B">
          <w:rPr>
            <w:rStyle w:val="Hyperlink"/>
          </w:rPr>
          <w:t>1.2</w:t>
        </w:r>
        <w:r w:rsidR="00B734DC">
          <w:rPr>
            <w:rFonts w:asciiTheme="minorHAnsi" w:eastAsiaTheme="minorEastAsia" w:hAnsiTheme="minorHAnsi" w:cstheme="minorBidi"/>
            <w:snapToGrid/>
            <w:sz w:val="22"/>
            <w:szCs w:val="22"/>
          </w:rPr>
          <w:tab/>
        </w:r>
        <w:r w:rsidR="00B734DC" w:rsidRPr="00A60F8B">
          <w:rPr>
            <w:rStyle w:val="Hyperlink"/>
          </w:rPr>
          <w:t>Phạm vi tài liệu</w:t>
        </w:r>
        <w:r w:rsidR="00B734DC">
          <w:rPr>
            <w:webHidden/>
          </w:rPr>
          <w:tab/>
        </w:r>
        <w:r w:rsidR="00B734DC">
          <w:rPr>
            <w:webHidden/>
          </w:rPr>
          <w:fldChar w:fldCharType="begin"/>
        </w:r>
        <w:r w:rsidR="00B734DC">
          <w:rPr>
            <w:webHidden/>
          </w:rPr>
          <w:instrText xml:space="preserve"> PAGEREF _Toc40709243 \h </w:instrText>
        </w:r>
        <w:r w:rsidR="00B734DC">
          <w:rPr>
            <w:webHidden/>
          </w:rPr>
        </w:r>
        <w:r w:rsidR="00B734DC">
          <w:rPr>
            <w:webHidden/>
          </w:rPr>
          <w:fldChar w:fldCharType="separate"/>
        </w:r>
        <w:r w:rsidR="00B734DC">
          <w:rPr>
            <w:webHidden/>
          </w:rPr>
          <w:t>6</w:t>
        </w:r>
        <w:r w:rsidR="00B734DC">
          <w:rPr>
            <w:webHidden/>
          </w:rPr>
          <w:fldChar w:fldCharType="end"/>
        </w:r>
      </w:hyperlink>
    </w:p>
    <w:p w14:paraId="32DD7A3C" w14:textId="5AF2F1A1" w:rsidR="00B734DC" w:rsidRDefault="00DE7881" w:rsidP="00B734DC">
      <w:pPr>
        <w:pStyle w:val="TOC2"/>
        <w:rPr>
          <w:rFonts w:asciiTheme="minorHAnsi" w:eastAsiaTheme="minorEastAsia" w:hAnsiTheme="minorHAnsi" w:cstheme="minorBidi"/>
          <w:snapToGrid/>
          <w:sz w:val="22"/>
          <w:szCs w:val="22"/>
        </w:rPr>
      </w:pPr>
      <w:hyperlink w:anchor="_Toc40709244" w:history="1">
        <w:r w:rsidR="00B734DC" w:rsidRPr="00A60F8B">
          <w:rPr>
            <w:rStyle w:val="Hyperlink"/>
          </w:rPr>
          <w:t>1.3</w:t>
        </w:r>
        <w:r w:rsidR="00B734DC">
          <w:rPr>
            <w:rFonts w:asciiTheme="minorHAnsi" w:eastAsiaTheme="minorEastAsia" w:hAnsiTheme="minorHAnsi" w:cstheme="minorBidi"/>
            <w:snapToGrid/>
            <w:sz w:val="22"/>
            <w:szCs w:val="22"/>
          </w:rPr>
          <w:tab/>
        </w:r>
        <w:r w:rsidR="00B734DC" w:rsidRPr="00A60F8B">
          <w:rPr>
            <w:rStyle w:val="Hyperlink"/>
          </w:rPr>
          <w:t>Tài liệu tham khảo</w:t>
        </w:r>
        <w:r w:rsidR="00B734DC">
          <w:rPr>
            <w:webHidden/>
          </w:rPr>
          <w:tab/>
        </w:r>
        <w:r w:rsidR="00B734DC">
          <w:rPr>
            <w:webHidden/>
          </w:rPr>
          <w:fldChar w:fldCharType="begin"/>
        </w:r>
        <w:r w:rsidR="00B734DC">
          <w:rPr>
            <w:webHidden/>
          </w:rPr>
          <w:instrText xml:space="preserve"> PAGEREF _Toc40709244 \h </w:instrText>
        </w:r>
        <w:r w:rsidR="00B734DC">
          <w:rPr>
            <w:webHidden/>
          </w:rPr>
        </w:r>
        <w:r w:rsidR="00B734DC">
          <w:rPr>
            <w:webHidden/>
          </w:rPr>
          <w:fldChar w:fldCharType="separate"/>
        </w:r>
        <w:r w:rsidR="00B734DC">
          <w:rPr>
            <w:webHidden/>
          </w:rPr>
          <w:t>6</w:t>
        </w:r>
        <w:r w:rsidR="00B734DC">
          <w:rPr>
            <w:webHidden/>
          </w:rPr>
          <w:fldChar w:fldCharType="end"/>
        </w:r>
      </w:hyperlink>
    </w:p>
    <w:p w14:paraId="75A72656" w14:textId="39F4ED6E" w:rsidR="00B734DC" w:rsidRDefault="00DE7881" w:rsidP="00B734DC">
      <w:pPr>
        <w:pStyle w:val="TOC2"/>
        <w:rPr>
          <w:rFonts w:asciiTheme="minorHAnsi" w:eastAsiaTheme="minorEastAsia" w:hAnsiTheme="minorHAnsi" w:cstheme="minorBidi"/>
          <w:snapToGrid/>
          <w:sz w:val="22"/>
          <w:szCs w:val="22"/>
        </w:rPr>
      </w:pPr>
      <w:hyperlink w:anchor="_Toc40709245" w:history="1">
        <w:r w:rsidR="00B734DC" w:rsidRPr="00A60F8B">
          <w:rPr>
            <w:rStyle w:val="Hyperlink"/>
          </w:rPr>
          <w:t>1.4</w:t>
        </w:r>
        <w:r w:rsidR="00B734DC">
          <w:rPr>
            <w:rFonts w:asciiTheme="minorHAnsi" w:eastAsiaTheme="minorEastAsia" w:hAnsiTheme="minorHAnsi" w:cstheme="minorBidi"/>
            <w:snapToGrid/>
            <w:sz w:val="22"/>
            <w:szCs w:val="22"/>
          </w:rPr>
          <w:tab/>
        </w:r>
        <w:r w:rsidR="00B734DC" w:rsidRPr="00A60F8B">
          <w:rPr>
            <w:rStyle w:val="Hyperlink"/>
          </w:rPr>
          <w:t>Giải thích các ký hiệu dùng trong sơ đồ</w:t>
        </w:r>
        <w:r w:rsidR="00B734DC">
          <w:rPr>
            <w:webHidden/>
          </w:rPr>
          <w:tab/>
        </w:r>
        <w:r w:rsidR="00B734DC">
          <w:rPr>
            <w:webHidden/>
          </w:rPr>
          <w:fldChar w:fldCharType="begin"/>
        </w:r>
        <w:r w:rsidR="00B734DC">
          <w:rPr>
            <w:webHidden/>
          </w:rPr>
          <w:instrText xml:space="preserve"> PAGEREF _Toc40709245 \h </w:instrText>
        </w:r>
        <w:r w:rsidR="00B734DC">
          <w:rPr>
            <w:webHidden/>
          </w:rPr>
        </w:r>
        <w:r w:rsidR="00B734DC">
          <w:rPr>
            <w:webHidden/>
          </w:rPr>
          <w:fldChar w:fldCharType="separate"/>
        </w:r>
        <w:r w:rsidR="00B734DC">
          <w:rPr>
            <w:webHidden/>
          </w:rPr>
          <w:t>6</w:t>
        </w:r>
        <w:r w:rsidR="00B734DC">
          <w:rPr>
            <w:webHidden/>
          </w:rPr>
          <w:fldChar w:fldCharType="end"/>
        </w:r>
      </w:hyperlink>
    </w:p>
    <w:p w14:paraId="2876A994" w14:textId="51BFDFD3" w:rsidR="00B734DC" w:rsidRDefault="00DE7881" w:rsidP="00B734DC">
      <w:pPr>
        <w:pStyle w:val="TOC1"/>
        <w:rPr>
          <w:rFonts w:asciiTheme="minorHAnsi" w:eastAsiaTheme="minorEastAsia" w:hAnsiTheme="minorHAnsi" w:cstheme="minorBidi"/>
          <w:snapToGrid/>
          <w:sz w:val="22"/>
          <w:szCs w:val="22"/>
        </w:rPr>
      </w:pPr>
      <w:hyperlink w:anchor="_Toc40709246" w:history="1">
        <w:r w:rsidR="00B734DC" w:rsidRPr="00A60F8B">
          <w:rPr>
            <w:rStyle w:val="Hyperlink"/>
          </w:rPr>
          <w:t>2</w:t>
        </w:r>
        <w:r w:rsidR="00B734DC">
          <w:rPr>
            <w:rFonts w:asciiTheme="minorHAnsi" w:eastAsiaTheme="minorEastAsia" w:hAnsiTheme="minorHAnsi" w:cstheme="minorBidi"/>
            <w:snapToGrid/>
            <w:sz w:val="22"/>
            <w:szCs w:val="22"/>
          </w:rPr>
          <w:tab/>
        </w:r>
        <w:r w:rsidR="00B734DC" w:rsidRPr="00A60F8B">
          <w:rPr>
            <w:rStyle w:val="Hyperlink"/>
          </w:rPr>
          <w:t>ĐẶC TẢ YÊU CẦU HỆ THỐNG</w:t>
        </w:r>
        <w:r w:rsidR="00B734DC">
          <w:rPr>
            <w:webHidden/>
          </w:rPr>
          <w:tab/>
        </w:r>
        <w:r w:rsidR="004105CD">
          <w:rPr>
            <w:webHidden/>
          </w:rPr>
          <w:t xml:space="preserve">                                                                                 </w:t>
        </w:r>
        <w:r w:rsidR="00B734DC">
          <w:rPr>
            <w:webHidden/>
          </w:rPr>
          <w:fldChar w:fldCharType="begin"/>
        </w:r>
        <w:r w:rsidR="00B734DC">
          <w:rPr>
            <w:webHidden/>
          </w:rPr>
          <w:instrText xml:space="preserve"> PAGEREF _Toc40709246 \h </w:instrText>
        </w:r>
        <w:r w:rsidR="00B734DC">
          <w:rPr>
            <w:webHidden/>
          </w:rPr>
        </w:r>
        <w:r w:rsidR="00B734DC">
          <w:rPr>
            <w:webHidden/>
          </w:rPr>
          <w:fldChar w:fldCharType="separate"/>
        </w:r>
        <w:r w:rsidR="00B734DC">
          <w:rPr>
            <w:webHidden/>
          </w:rPr>
          <w:t>7</w:t>
        </w:r>
        <w:r w:rsidR="00B734DC">
          <w:rPr>
            <w:webHidden/>
          </w:rPr>
          <w:fldChar w:fldCharType="end"/>
        </w:r>
      </w:hyperlink>
    </w:p>
    <w:p w14:paraId="6B5461D0" w14:textId="37B216E8" w:rsidR="00B734DC" w:rsidRDefault="00DE7881" w:rsidP="00B734DC">
      <w:pPr>
        <w:pStyle w:val="TOC2"/>
        <w:rPr>
          <w:rFonts w:asciiTheme="minorHAnsi" w:eastAsiaTheme="minorEastAsia" w:hAnsiTheme="minorHAnsi" w:cstheme="minorBidi"/>
          <w:snapToGrid/>
          <w:sz w:val="22"/>
          <w:szCs w:val="22"/>
        </w:rPr>
      </w:pPr>
      <w:hyperlink w:anchor="_Toc40709247" w:history="1">
        <w:r w:rsidR="00B734DC" w:rsidRPr="00A60F8B">
          <w:rPr>
            <w:rStyle w:val="Hyperlink"/>
          </w:rPr>
          <w:t>2.1</w:t>
        </w:r>
        <w:r w:rsidR="00B734DC">
          <w:rPr>
            <w:rFonts w:asciiTheme="minorHAnsi" w:eastAsiaTheme="minorEastAsia" w:hAnsiTheme="minorHAnsi" w:cstheme="minorBidi"/>
            <w:snapToGrid/>
            <w:sz w:val="22"/>
            <w:szCs w:val="22"/>
          </w:rPr>
          <w:tab/>
        </w:r>
        <w:r w:rsidR="00B734DC" w:rsidRPr="00A60F8B">
          <w:rPr>
            <w:rStyle w:val="Hyperlink"/>
          </w:rPr>
          <w:t>Phân hệ Quản lý chi phí- Phòng/Ban</w:t>
        </w:r>
        <w:r w:rsidR="00B734DC">
          <w:rPr>
            <w:webHidden/>
          </w:rPr>
          <w:tab/>
        </w:r>
        <w:r w:rsidR="00B734DC">
          <w:rPr>
            <w:webHidden/>
          </w:rPr>
          <w:fldChar w:fldCharType="begin"/>
        </w:r>
        <w:r w:rsidR="00B734DC">
          <w:rPr>
            <w:webHidden/>
          </w:rPr>
          <w:instrText xml:space="preserve"> PAGEREF _Toc40709247 \h </w:instrText>
        </w:r>
        <w:r w:rsidR="00B734DC">
          <w:rPr>
            <w:webHidden/>
          </w:rPr>
        </w:r>
        <w:r w:rsidR="00B734DC">
          <w:rPr>
            <w:webHidden/>
          </w:rPr>
          <w:fldChar w:fldCharType="separate"/>
        </w:r>
        <w:r w:rsidR="00B734DC">
          <w:rPr>
            <w:webHidden/>
          </w:rPr>
          <w:t>7</w:t>
        </w:r>
        <w:r w:rsidR="00B734DC">
          <w:rPr>
            <w:webHidden/>
          </w:rPr>
          <w:fldChar w:fldCharType="end"/>
        </w:r>
      </w:hyperlink>
    </w:p>
    <w:p w14:paraId="1F395A9B" w14:textId="296988CD" w:rsidR="00B734DC" w:rsidRDefault="00DE7881" w:rsidP="00B734DC">
      <w:pPr>
        <w:pStyle w:val="TOC3"/>
        <w:rPr>
          <w:rFonts w:asciiTheme="minorHAnsi" w:eastAsiaTheme="minorEastAsia" w:hAnsiTheme="minorHAnsi" w:cstheme="minorBidi"/>
          <w:snapToGrid/>
          <w:sz w:val="22"/>
          <w:szCs w:val="22"/>
        </w:rPr>
      </w:pPr>
      <w:hyperlink w:anchor="_Toc40709248" w:history="1">
        <w:r w:rsidR="00B734DC" w:rsidRPr="00A60F8B">
          <w:rPr>
            <w:rStyle w:val="Hyperlink"/>
          </w:rPr>
          <w:t>2.1.1</w:t>
        </w:r>
        <w:r w:rsidR="00B734DC">
          <w:rPr>
            <w:rFonts w:asciiTheme="minorHAnsi" w:eastAsiaTheme="minorEastAsia" w:hAnsiTheme="minorHAnsi" w:cstheme="minorBidi"/>
            <w:snapToGrid/>
            <w:sz w:val="22"/>
            <w:szCs w:val="22"/>
          </w:rPr>
          <w:tab/>
        </w:r>
        <w:r w:rsidR="00B734DC" w:rsidRPr="00A60F8B">
          <w:rPr>
            <w:rStyle w:val="Hyperlink"/>
          </w:rPr>
          <w:t>Biểu đồ luồng xử lý chức năng</w:t>
        </w:r>
        <w:r w:rsidR="00B734DC">
          <w:rPr>
            <w:webHidden/>
          </w:rPr>
          <w:tab/>
        </w:r>
        <w:r w:rsidR="00B734DC">
          <w:rPr>
            <w:webHidden/>
          </w:rPr>
          <w:fldChar w:fldCharType="begin"/>
        </w:r>
        <w:r w:rsidR="00B734DC">
          <w:rPr>
            <w:webHidden/>
          </w:rPr>
          <w:instrText xml:space="preserve"> PAGEREF _Toc40709248 \h </w:instrText>
        </w:r>
        <w:r w:rsidR="00B734DC">
          <w:rPr>
            <w:webHidden/>
          </w:rPr>
        </w:r>
        <w:r w:rsidR="00B734DC">
          <w:rPr>
            <w:webHidden/>
          </w:rPr>
          <w:fldChar w:fldCharType="separate"/>
        </w:r>
        <w:r w:rsidR="00B734DC">
          <w:rPr>
            <w:webHidden/>
          </w:rPr>
          <w:t>7</w:t>
        </w:r>
        <w:r w:rsidR="00B734DC">
          <w:rPr>
            <w:webHidden/>
          </w:rPr>
          <w:fldChar w:fldCharType="end"/>
        </w:r>
      </w:hyperlink>
    </w:p>
    <w:p w14:paraId="7655B177" w14:textId="65CFA030" w:rsidR="00B734DC" w:rsidRDefault="00DE7881" w:rsidP="00B734DC">
      <w:pPr>
        <w:pStyle w:val="TOC3"/>
        <w:rPr>
          <w:rFonts w:asciiTheme="minorHAnsi" w:eastAsiaTheme="minorEastAsia" w:hAnsiTheme="minorHAnsi" w:cstheme="minorBidi"/>
          <w:snapToGrid/>
          <w:sz w:val="22"/>
          <w:szCs w:val="22"/>
        </w:rPr>
      </w:pPr>
      <w:hyperlink w:anchor="_Toc40709249" w:history="1">
        <w:r w:rsidR="00B734DC" w:rsidRPr="00A60F8B">
          <w:rPr>
            <w:rStyle w:val="Hyperlink"/>
          </w:rPr>
          <w:t>2.1.2</w:t>
        </w:r>
        <w:r w:rsidR="00B734DC">
          <w:rPr>
            <w:rFonts w:asciiTheme="minorHAnsi" w:eastAsiaTheme="minorEastAsia" w:hAnsiTheme="minorHAnsi" w:cstheme="minorBidi"/>
            <w:snapToGrid/>
            <w:sz w:val="22"/>
            <w:szCs w:val="22"/>
          </w:rPr>
          <w:tab/>
        </w:r>
        <w:r w:rsidR="00B734DC" w:rsidRPr="00A60F8B">
          <w:rPr>
            <w:rStyle w:val="Hyperlink"/>
          </w:rPr>
          <w:t>Biểu đồ phân rã chức năng</w:t>
        </w:r>
        <w:r w:rsidR="00B734DC">
          <w:rPr>
            <w:webHidden/>
          </w:rPr>
          <w:tab/>
        </w:r>
        <w:r w:rsidR="00B734DC">
          <w:rPr>
            <w:webHidden/>
          </w:rPr>
          <w:fldChar w:fldCharType="begin"/>
        </w:r>
        <w:r w:rsidR="00B734DC">
          <w:rPr>
            <w:webHidden/>
          </w:rPr>
          <w:instrText xml:space="preserve"> PAGEREF _Toc40709249 \h </w:instrText>
        </w:r>
        <w:r w:rsidR="00B734DC">
          <w:rPr>
            <w:webHidden/>
          </w:rPr>
        </w:r>
        <w:r w:rsidR="00B734DC">
          <w:rPr>
            <w:webHidden/>
          </w:rPr>
          <w:fldChar w:fldCharType="separate"/>
        </w:r>
        <w:r w:rsidR="00B734DC">
          <w:rPr>
            <w:webHidden/>
          </w:rPr>
          <w:t>8</w:t>
        </w:r>
        <w:r w:rsidR="00B734DC">
          <w:rPr>
            <w:webHidden/>
          </w:rPr>
          <w:fldChar w:fldCharType="end"/>
        </w:r>
      </w:hyperlink>
    </w:p>
    <w:p w14:paraId="5086152B" w14:textId="3F5DCBF6" w:rsidR="00B734DC" w:rsidRDefault="00DE7881" w:rsidP="00B734DC">
      <w:pPr>
        <w:pStyle w:val="TOC3"/>
        <w:rPr>
          <w:rFonts w:asciiTheme="minorHAnsi" w:eastAsiaTheme="minorEastAsia" w:hAnsiTheme="minorHAnsi" w:cstheme="minorBidi"/>
          <w:snapToGrid/>
          <w:sz w:val="22"/>
          <w:szCs w:val="22"/>
        </w:rPr>
      </w:pPr>
      <w:hyperlink w:anchor="_Toc40709250" w:history="1">
        <w:r w:rsidR="00B734DC" w:rsidRPr="00A60F8B">
          <w:rPr>
            <w:rStyle w:val="Hyperlink"/>
          </w:rPr>
          <w:t>2.1.3</w:t>
        </w:r>
        <w:r w:rsidR="00B734DC">
          <w:rPr>
            <w:rFonts w:asciiTheme="minorHAnsi" w:eastAsiaTheme="minorEastAsia" w:hAnsiTheme="minorHAnsi" w:cstheme="minorBidi"/>
            <w:snapToGrid/>
            <w:sz w:val="22"/>
            <w:szCs w:val="22"/>
          </w:rPr>
          <w:tab/>
        </w:r>
        <w:r w:rsidR="00B734DC" w:rsidRPr="00A60F8B">
          <w:rPr>
            <w:rStyle w:val="Hyperlink"/>
          </w:rPr>
          <w:t>Tác nhân</w:t>
        </w:r>
        <w:r w:rsidR="00B734DC">
          <w:rPr>
            <w:webHidden/>
          </w:rPr>
          <w:tab/>
        </w:r>
        <w:r w:rsidR="00B734DC">
          <w:rPr>
            <w:webHidden/>
          </w:rPr>
          <w:fldChar w:fldCharType="begin"/>
        </w:r>
        <w:r w:rsidR="00B734DC">
          <w:rPr>
            <w:webHidden/>
          </w:rPr>
          <w:instrText xml:space="preserve"> PAGEREF _Toc40709250 \h </w:instrText>
        </w:r>
        <w:r w:rsidR="00B734DC">
          <w:rPr>
            <w:webHidden/>
          </w:rPr>
        </w:r>
        <w:r w:rsidR="00B734DC">
          <w:rPr>
            <w:webHidden/>
          </w:rPr>
          <w:fldChar w:fldCharType="separate"/>
        </w:r>
        <w:r w:rsidR="00B734DC">
          <w:rPr>
            <w:webHidden/>
          </w:rPr>
          <w:t>8</w:t>
        </w:r>
        <w:r w:rsidR="00B734DC">
          <w:rPr>
            <w:webHidden/>
          </w:rPr>
          <w:fldChar w:fldCharType="end"/>
        </w:r>
      </w:hyperlink>
    </w:p>
    <w:p w14:paraId="42E70509" w14:textId="3D992FAD" w:rsidR="00B734DC" w:rsidRDefault="00DE7881" w:rsidP="00B734DC">
      <w:pPr>
        <w:pStyle w:val="TOC3"/>
        <w:rPr>
          <w:rFonts w:asciiTheme="minorHAnsi" w:eastAsiaTheme="minorEastAsia" w:hAnsiTheme="minorHAnsi" w:cstheme="minorBidi"/>
          <w:snapToGrid/>
          <w:sz w:val="22"/>
          <w:szCs w:val="22"/>
        </w:rPr>
      </w:pPr>
      <w:hyperlink w:anchor="_Toc40709251" w:history="1">
        <w:r w:rsidR="00B734DC" w:rsidRPr="00A60F8B">
          <w:rPr>
            <w:rStyle w:val="Hyperlink"/>
          </w:rPr>
          <w:t>2.1.4</w:t>
        </w:r>
        <w:r w:rsidR="00B734DC">
          <w:rPr>
            <w:rFonts w:asciiTheme="minorHAnsi" w:eastAsiaTheme="minorEastAsia" w:hAnsiTheme="minorHAnsi" w:cstheme="minorBidi"/>
            <w:snapToGrid/>
            <w:sz w:val="22"/>
            <w:szCs w:val="22"/>
          </w:rPr>
          <w:tab/>
        </w:r>
        <w:r w:rsidR="00B734DC" w:rsidRPr="00A60F8B">
          <w:rPr>
            <w:rStyle w:val="Hyperlink"/>
          </w:rPr>
          <w:t>Danh sách chức năng</w:t>
        </w:r>
        <w:r w:rsidR="00B734DC">
          <w:rPr>
            <w:webHidden/>
          </w:rPr>
          <w:tab/>
        </w:r>
        <w:r w:rsidR="00B734DC">
          <w:rPr>
            <w:webHidden/>
          </w:rPr>
          <w:fldChar w:fldCharType="begin"/>
        </w:r>
        <w:r w:rsidR="00B734DC">
          <w:rPr>
            <w:webHidden/>
          </w:rPr>
          <w:instrText xml:space="preserve"> PAGEREF _Toc40709251 \h </w:instrText>
        </w:r>
        <w:r w:rsidR="00B734DC">
          <w:rPr>
            <w:webHidden/>
          </w:rPr>
        </w:r>
        <w:r w:rsidR="00B734DC">
          <w:rPr>
            <w:webHidden/>
          </w:rPr>
          <w:fldChar w:fldCharType="separate"/>
        </w:r>
        <w:r w:rsidR="00B734DC">
          <w:rPr>
            <w:webHidden/>
          </w:rPr>
          <w:t>8</w:t>
        </w:r>
        <w:r w:rsidR="00B734DC">
          <w:rPr>
            <w:webHidden/>
          </w:rPr>
          <w:fldChar w:fldCharType="end"/>
        </w:r>
      </w:hyperlink>
    </w:p>
    <w:p w14:paraId="33B9121F" w14:textId="18B1F350" w:rsidR="00B734DC" w:rsidRDefault="00DE7881" w:rsidP="00B734DC">
      <w:pPr>
        <w:pStyle w:val="TOC3"/>
        <w:rPr>
          <w:rFonts w:asciiTheme="minorHAnsi" w:eastAsiaTheme="minorEastAsia" w:hAnsiTheme="minorHAnsi" w:cstheme="minorBidi"/>
          <w:snapToGrid/>
          <w:sz w:val="22"/>
          <w:szCs w:val="22"/>
        </w:rPr>
      </w:pPr>
      <w:hyperlink w:anchor="_Toc40709252" w:history="1">
        <w:r w:rsidR="00B734DC" w:rsidRPr="00A60F8B">
          <w:rPr>
            <w:rStyle w:val="Hyperlink"/>
          </w:rPr>
          <w:t>2.1.5</w:t>
        </w:r>
        <w:r w:rsidR="00B734DC">
          <w:rPr>
            <w:rFonts w:asciiTheme="minorHAnsi" w:eastAsiaTheme="minorEastAsia" w:hAnsiTheme="minorHAnsi" w:cstheme="minorBidi"/>
            <w:snapToGrid/>
            <w:sz w:val="22"/>
            <w:szCs w:val="22"/>
          </w:rPr>
          <w:tab/>
        </w:r>
        <w:r w:rsidR="00B734DC" w:rsidRPr="00A60F8B">
          <w:rPr>
            <w:rStyle w:val="Hyperlink"/>
          </w:rPr>
          <w:t>Yêu cầu chức năng phần mềm</w:t>
        </w:r>
        <w:r w:rsidR="00B734DC">
          <w:rPr>
            <w:webHidden/>
          </w:rPr>
          <w:tab/>
        </w:r>
        <w:r w:rsidR="00B734DC">
          <w:rPr>
            <w:webHidden/>
          </w:rPr>
          <w:fldChar w:fldCharType="begin"/>
        </w:r>
        <w:r w:rsidR="00B734DC">
          <w:rPr>
            <w:webHidden/>
          </w:rPr>
          <w:instrText xml:space="preserve"> PAGEREF _Toc40709252 \h </w:instrText>
        </w:r>
        <w:r w:rsidR="00B734DC">
          <w:rPr>
            <w:webHidden/>
          </w:rPr>
        </w:r>
        <w:r w:rsidR="00B734DC">
          <w:rPr>
            <w:webHidden/>
          </w:rPr>
          <w:fldChar w:fldCharType="separate"/>
        </w:r>
        <w:r w:rsidR="00B734DC">
          <w:rPr>
            <w:webHidden/>
          </w:rPr>
          <w:t>18</w:t>
        </w:r>
        <w:r w:rsidR="00B734DC">
          <w:rPr>
            <w:webHidden/>
          </w:rPr>
          <w:fldChar w:fldCharType="end"/>
        </w:r>
      </w:hyperlink>
    </w:p>
    <w:p w14:paraId="5DF8FFA9" w14:textId="25D5E463" w:rsidR="00B734DC" w:rsidRDefault="00DE7881" w:rsidP="00B734DC">
      <w:pPr>
        <w:pStyle w:val="TOC4"/>
        <w:rPr>
          <w:rFonts w:asciiTheme="minorHAnsi" w:eastAsiaTheme="minorEastAsia" w:hAnsiTheme="minorHAnsi" w:cstheme="minorBidi"/>
          <w:snapToGrid/>
          <w:sz w:val="22"/>
          <w:szCs w:val="22"/>
        </w:rPr>
      </w:pPr>
      <w:hyperlink w:anchor="_Toc40709253" w:history="1">
        <w:r w:rsidR="00B734DC" w:rsidRPr="00A60F8B">
          <w:rPr>
            <w:rStyle w:val="Hyperlink"/>
            <w:b/>
          </w:rPr>
          <w:t>2.1.5.1</w:t>
        </w:r>
        <w:r w:rsidR="00B734DC">
          <w:rPr>
            <w:rFonts w:asciiTheme="minorHAnsi" w:eastAsiaTheme="minorEastAsia" w:hAnsiTheme="minorHAnsi" w:cstheme="minorBidi"/>
            <w:snapToGrid/>
            <w:sz w:val="22"/>
            <w:szCs w:val="22"/>
          </w:rPr>
          <w:tab/>
        </w:r>
        <w:r w:rsidR="00B734DC" w:rsidRPr="00A60F8B">
          <w:rPr>
            <w:rStyle w:val="Hyperlink"/>
            <w:b/>
          </w:rPr>
          <w:t>Đăng nhập</w:t>
        </w:r>
        <w:r w:rsidR="00B734DC">
          <w:rPr>
            <w:webHidden/>
          </w:rPr>
          <w:tab/>
        </w:r>
        <w:r w:rsidR="00B734DC">
          <w:rPr>
            <w:webHidden/>
          </w:rPr>
          <w:fldChar w:fldCharType="begin"/>
        </w:r>
        <w:r w:rsidR="00B734DC">
          <w:rPr>
            <w:webHidden/>
          </w:rPr>
          <w:instrText xml:space="preserve"> PAGEREF _Toc40709253 \h </w:instrText>
        </w:r>
        <w:r w:rsidR="00B734DC">
          <w:rPr>
            <w:webHidden/>
          </w:rPr>
        </w:r>
        <w:r w:rsidR="00B734DC">
          <w:rPr>
            <w:webHidden/>
          </w:rPr>
          <w:fldChar w:fldCharType="separate"/>
        </w:r>
        <w:r w:rsidR="00B734DC">
          <w:rPr>
            <w:webHidden/>
          </w:rPr>
          <w:t>18</w:t>
        </w:r>
        <w:r w:rsidR="00B734DC">
          <w:rPr>
            <w:webHidden/>
          </w:rPr>
          <w:fldChar w:fldCharType="end"/>
        </w:r>
      </w:hyperlink>
    </w:p>
    <w:p w14:paraId="3474CC6A" w14:textId="6EB27D1F" w:rsidR="00B734DC" w:rsidRDefault="00DE7881" w:rsidP="00B734DC">
      <w:pPr>
        <w:pStyle w:val="TOC4"/>
        <w:rPr>
          <w:rFonts w:asciiTheme="minorHAnsi" w:eastAsiaTheme="minorEastAsia" w:hAnsiTheme="minorHAnsi" w:cstheme="minorBidi"/>
          <w:snapToGrid/>
          <w:sz w:val="22"/>
          <w:szCs w:val="22"/>
        </w:rPr>
      </w:pPr>
      <w:hyperlink w:anchor="_Toc40709254" w:history="1">
        <w:r w:rsidR="00B734DC" w:rsidRPr="00A60F8B">
          <w:rPr>
            <w:rStyle w:val="Hyperlink"/>
            <w:b/>
            <w:lang w:eastAsia="ar-SA"/>
          </w:rPr>
          <w:t>2.1.5.2</w:t>
        </w:r>
        <w:r w:rsidR="00B734DC">
          <w:rPr>
            <w:rFonts w:asciiTheme="minorHAnsi" w:eastAsiaTheme="minorEastAsia" w:hAnsiTheme="minorHAnsi" w:cstheme="minorBidi"/>
            <w:snapToGrid/>
            <w:sz w:val="22"/>
            <w:szCs w:val="22"/>
          </w:rPr>
          <w:tab/>
        </w:r>
        <w:r w:rsidR="00B734DC" w:rsidRPr="00A60F8B">
          <w:rPr>
            <w:rStyle w:val="Hyperlink"/>
            <w:b/>
            <w:lang w:eastAsia="ar-SA"/>
          </w:rPr>
          <w:t>Trang chủ</w:t>
        </w:r>
        <w:r w:rsidR="00B734DC">
          <w:rPr>
            <w:webHidden/>
          </w:rPr>
          <w:tab/>
        </w:r>
        <w:r w:rsidR="00B734DC">
          <w:rPr>
            <w:webHidden/>
          </w:rPr>
          <w:fldChar w:fldCharType="begin"/>
        </w:r>
        <w:r w:rsidR="00B734DC">
          <w:rPr>
            <w:webHidden/>
          </w:rPr>
          <w:instrText xml:space="preserve"> PAGEREF _Toc40709254 \h </w:instrText>
        </w:r>
        <w:r w:rsidR="00B734DC">
          <w:rPr>
            <w:webHidden/>
          </w:rPr>
        </w:r>
        <w:r w:rsidR="00B734DC">
          <w:rPr>
            <w:webHidden/>
          </w:rPr>
          <w:fldChar w:fldCharType="separate"/>
        </w:r>
        <w:r w:rsidR="00B734DC">
          <w:rPr>
            <w:webHidden/>
          </w:rPr>
          <w:t>22</w:t>
        </w:r>
        <w:r w:rsidR="00B734DC">
          <w:rPr>
            <w:webHidden/>
          </w:rPr>
          <w:fldChar w:fldCharType="end"/>
        </w:r>
      </w:hyperlink>
    </w:p>
    <w:p w14:paraId="7FD2C610" w14:textId="3CADDC24" w:rsidR="00B734DC" w:rsidRDefault="00DE7881" w:rsidP="00B734DC">
      <w:pPr>
        <w:pStyle w:val="TOC4"/>
        <w:rPr>
          <w:rFonts w:asciiTheme="minorHAnsi" w:eastAsiaTheme="minorEastAsia" w:hAnsiTheme="minorHAnsi" w:cstheme="minorBidi"/>
          <w:snapToGrid/>
          <w:sz w:val="22"/>
          <w:szCs w:val="22"/>
        </w:rPr>
      </w:pPr>
      <w:hyperlink w:anchor="_Toc40709255" w:history="1">
        <w:r w:rsidR="00B734DC" w:rsidRPr="00A60F8B">
          <w:rPr>
            <w:rStyle w:val="Hyperlink"/>
            <w:b/>
            <w:lang w:eastAsia="ar-SA"/>
          </w:rPr>
          <w:t>2.1.5.3</w:t>
        </w:r>
        <w:r w:rsidR="00B734DC">
          <w:rPr>
            <w:rFonts w:asciiTheme="minorHAnsi" w:eastAsiaTheme="minorEastAsia" w:hAnsiTheme="minorHAnsi" w:cstheme="minorBidi"/>
            <w:snapToGrid/>
            <w:sz w:val="22"/>
            <w:szCs w:val="22"/>
          </w:rPr>
          <w:tab/>
        </w:r>
        <w:r w:rsidR="00B734DC" w:rsidRPr="00A60F8B">
          <w:rPr>
            <w:rStyle w:val="Hyperlink"/>
            <w:b/>
            <w:lang w:eastAsia="ar-SA"/>
          </w:rPr>
          <w:t>Tờ trình</w:t>
        </w:r>
        <w:r w:rsidR="00B734DC">
          <w:rPr>
            <w:webHidden/>
          </w:rPr>
          <w:tab/>
        </w:r>
        <w:r w:rsidR="00B734DC">
          <w:rPr>
            <w:webHidden/>
          </w:rPr>
          <w:fldChar w:fldCharType="begin"/>
        </w:r>
        <w:r w:rsidR="00B734DC">
          <w:rPr>
            <w:webHidden/>
          </w:rPr>
          <w:instrText xml:space="preserve"> PAGEREF _Toc40709255 \h </w:instrText>
        </w:r>
        <w:r w:rsidR="00B734DC">
          <w:rPr>
            <w:webHidden/>
          </w:rPr>
        </w:r>
        <w:r w:rsidR="00B734DC">
          <w:rPr>
            <w:webHidden/>
          </w:rPr>
          <w:fldChar w:fldCharType="separate"/>
        </w:r>
        <w:r w:rsidR="00B734DC">
          <w:rPr>
            <w:webHidden/>
          </w:rPr>
          <w:t>56</w:t>
        </w:r>
        <w:r w:rsidR="00B734DC">
          <w:rPr>
            <w:webHidden/>
          </w:rPr>
          <w:fldChar w:fldCharType="end"/>
        </w:r>
      </w:hyperlink>
    </w:p>
    <w:p w14:paraId="54053F8F" w14:textId="3D74E001" w:rsidR="00B734DC" w:rsidRDefault="00DE7881" w:rsidP="00B734DC">
      <w:pPr>
        <w:pStyle w:val="TOC4"/>
        <w:rPr>
          <w:rFonts w:asciiTheme="minorHAnsi" w:eastAsiaTheme="minorEastAsia" w:hAnsiTheme="minorHAnsi" w:cstheme="minorBidi"/>
          <w:snapToGrid/>
          <w:sz w:val="22"/>
          <w:szCs w:val="22"/>
        </w:rPr>
      </w:pPr>
      <w:hyperlink w:anchor="_Toc40709256" w:history="1">
        <w:r w:rsidR="00B734DC" w:rsidRPr="00A60F8B">
          <w:rPr>
            <w:rStyle w:val="Hyperlink"/>
            <w:b/>
            <w:lang w:eastAsia="ar-SA"/>
          </w:rPr>
          <w:t>2.1.5.4</w:t>
        </w:r>
        <w:r w:rsidR="00B734DC">
          <w:rPr>
            <w:rFonts w:asciiTheme="minorHAnsi" w:eastAsiaTheme="minorEastAsia" w:hAnsiTheme="minorHAnsi" w:cstheme="minorBidi"/>
            <w:snapToGrid/>
            <w:sz w:val="22"/>
            <w:szCs w:val="22"/>
          </w:rPr>
          <w:tab/>
        </w:r>
        <w:r w:rsidR="00B734DC" w:rsidRPr="00A60F8B">
          <w:rPr>
            <w:rStyle w:val="Hyperlink"/>
            <w:b/>
            <w:lang w:eastAsia="ar-SA"/>
          </w:rPr>
          <w:t>Đề nghị thanh toán</w:t>
        </w:r>
        <w:r w:rsidR="00B734DC">
          <w:rPr>
            <w:webHidden/>
          </w:rPr>
          <w:tab/>
        </w:r>
        <w:r w:rsidR="00B734DC">
          <w:rPr>
            <w:webHidden/>
          </w:rPr>
          <w:fldChar w:fldCharType="begin"/>
        </w:r>
        <w:r w:rsidR="00B734DC">
          <w:rPr>
            <w:webHidden/>
          </w:rPr>
          <w:instrText xml:space="preserve"> PAGEREF _Toc40709256 \h </w:instrText>
        </w:r>
        <w:r w:rsidR="00B734DC">
          <w:rPr>
            <w:webHidden/>
          </w:rPr>
        </w:r>
        <w:r w:rsidR="00B734DC">
          <w:rPr>
            <w:webHidden/>
          </w:rPr>
          <w:fldChar w:fldCharType="separate"/>
        </w:r>
        <w:r w:rsidR="00B734DC">
          <w:rPr>
            <w:webHidden/>
          </w:rPr>
          <w:t>123</w:t>
        </w:r>
        <w:r w:rsidR="00B734DC">
          <w:rPr>
            <w:webHidden/>
          </w:rPr>
          <w:fldChar w:fldCharType="end"/>
        </w:r>
      </w:hyperlink>
    </w:p>
    <w:p w14:paraId="68643294" w14:textId="01E9F11C" w:rsidR="00B734DC" w:rsidRDefault="00DE7881" w:rsidP="00B734DC">
      <w:pPr>
        <w:pStyle w:val="TOC4"/>
        <w:rPr>
          <w:rFonts w:asciiTheme="minorHAnsi" w:eastAsiaTheme="minorEastAsia" w:hAnsiTheme="minorHAnsi" w:cstheme="minorBidi"/>
          <w:snapToGrid/>
          <w:sz w:val="22"/>
          <w:szCs w:val="22"/>
        </w:rPr>
      </w:pPr>
      <w:hyperlink w:anchor="_Toc40709257" w:history="1">
        <w:r w:rsidR="00B734DC" w:rsidRPr="00A60F8B">
          <w:rPr>
            <w:rStyle w:val="Hyperlink"/>
            <w:b/>
            <w:lang w:eastAsia="ar-SA"/>
          </w:rPr>
          <w:t>2.1.5.5</w:t>
        </w:r>
        <w:r w:rsidR="00B734DC">
          <w:rPr>
            <w:rFonts w:asciiTheme="minorHAnsi" w:eastAsiaTheme="minorEastAsia" w:hAnsiTheme="minorHAnsi" w:cstheme="minorBidi"/>
            <w:snapToGrid/>
            <w:sz w:val="22"/>
            <w:szCs w:val="22"/>
          </w:rPr>
          <w:tab/>
        </w:r>
        <w:r w:rsidR="00B734DC" w:rsidRPr="00A60F8B">
          <w:rPr>
            <w:rStyle w:val="Hyperlink"/>
            <w:b/>
            <w:lang w:eastAsia="ar-SA"/>
          </w:rPr>
          <w:t>Bảng tổng hợp thanh toán</w:t>
        </w:r>
        <w:r w:rsidR="00B734DC">
          <w:rPr>
            <w:webHidden/>
          </w:rPr>
          <w:tab/>
        </w:r>
        <w:r w:rsidR="00B734DC">
          <w:rPr>
            <w:webHidden/>
          </w:rPr>
          <w:fldChar w:fldCharType="begin"/>
        </w:r>
        <w:r w:rsidR="00B734DC">
          <w:rPr>
            <w:webHidden/>
          </w:rPr>
          <w:instrText xml:space="preserve"> PAGEREF _Toc40709257 \h </w:instrText>
        </w:r>
        <w:r w:rsidR="00B734DC">
          <w:rPr>
            <w:webHidden/>
          </w:rPr>
        </w:r>
        <w:r w:rsidR="00B734DC">
          <w:rPr>
            <w:webHidden/>
          </w:rPr>
          <w:fldChar w:fldCharType="separate"/>
        </w:r>
        <w:r w:rsidR="00B734DC">
          <w:rPr>
            <w:webHidden/>
          </w:rPr>
          <w:t>175</w:t>
        </w:r>
        <w:r w:rsidR="00B734DC">
          <w:rPr>
            <w:webHidden/>
          </w:rPr>
          <w:fldChar w:fldCharType="end"/>
        </w:r>
      </w:hyperlink>
    </w:p>
    <w:p w14:paraId="66F54B9A" w14:textId="31007CBB" w:rsidR="00B734DC" w:rsidRDefault="00DE7881" w:rsidP="00B734DC">
      <w:pPr>
        <w:pStyle w:val="TOC4"/>
        <w:rPr>
          <w:rFonts w:asciiTheme="minorHAnsi" w:eastAsiaTheme="minorEastAsia" w:hAnsiTheme="minorHAnsi" w:cstheme="minorBidi"/>
          <w:snapToGrid/>
          <w:sz w:val="22"/>
          <w:szCs w:val="22"/>
        </w:rPr>
      </w:pPr>
      <w:hyperlink w:anchor="_Toc40709258" w:history="1">
        <w:r w:rsidR="00B734DC" w:rsidRPr="00A60F8B">
          <w:rPr>
            <w:rStyle w:val="Hyperlink"/>
            <w:b/>
            <w:lang w:eastAsia="ar-SA"/>
          </w:rPr>
          <w:t>2.1.5.6</w:t>
        </w:r>
        <w:r w:rsidR="00B734DC">
          <w:rPr>
            <w:rFonts w:asciiTheme="minorHAnsi" w:eastAsiaTheme="minorEastAsia" w:hAnsiTheme="minorHAnsi" w:cstheme="minorBidi"/>
            <w:snapToGrid/>
            <w:sz w:val="22"/>
            <w:szCs w:val="22"/>
          </w:rPr>
          <w:tab/>
        </w:r>
        <w:r w:rsidR="00B734DC" w:rsidRPr="00A60F8B">
          <w:rPr>
            <w:rStyle w:val="Hyperlink"/>
            <w:b/>
            <w:lang w:eastAsia="ar-SA"/>
          </w:rPr>
          <w:t>Hóa đơn</w:t>
        </w:r>
        <w:r w:rsidR="00B734DC">
          <w:rPr>
            <w:webHidden/>
          </w:rPr>
          <w:tab/>
        </w:r>
        <w:r w:rsidR="00B734DC">
          <w:rPr>
            <w:webHidden/>
          </w:rPr>
          <w:fldChar w:fldCharType="begin"/>
        </w:r>
        <w:r w:rsidR="00B734DC">
          <w:rPr>
            <w:webHidden/>
          </w:rPr>
          <w:instrText xml:space="preserve"> PAGEREF _Toc40709258 \h </w:instrText>
        </w:r>
        <w:r w:rsidR="00B734DC">
          <w:rPr>
            <w:webHidden/>
          </w:rPr>
        </w:r>
        <w:r w:rsidR="00B734DC">
          <w:rPr>
            <w:webHidden/>
          </w:rPr>
          <w:fldChar w:fldCharType="separate"/>
        </w:r>
        <w:r w:rsidR="00B734DC">
          <w:rPr>
            <w:webHidden/>
          </w:rPr>
          <w:t>209</w:t>
        </w:r>
        <w:r w:rsidR="00B734DC">
          <w:rPr>
            <w:webHidden/>
          </w:rPr>
          <w:fldChar w:fldCharType="end"/>
        </w:r>
      </w:hyperlink>
    </w:p>
    <w:p w14:paraId="6B624C1A" w14:textId="66B3EAD0" w:rsidR="00B734DC" w:rsidRDefault="00DE7881" w:rsidP="00B734DC">
      <w:pPr>
        <w:pStyle w:val="TOC4"/>
        <w:rPr>
          <w:rFonts w:asciiTheme="minorHAnsi" w:eastAsiaTheme="minorEastAsia" w:hAnsiTheme="minorHAnsi" w:cstheme="minorBidi"/>
          <w:snapToGrid/>
          <w:sz w:val="22"/>
          <w:szCs w:val="22"/>
        </w:rPr>
      </w:pPr>
      <w:hyperlink w:anchor="_Toc40709259" w:history="1">
        <w:r w:rsidR="00B734DC" w:rsidRPr="00A60F8B">
          <w:rPr>
            <w:rStyle w:val="Hyperlink"/>
            <w:b/>
          </w:rPr>
          <w:t>2.1.5.7</w:t>
        </w:r>
        <w:r w:rsidR="00B734DC">
          <w:rPr>
            <w:rFonts w:asciiTheme="minorHAnsi" w:eastAsiaTheme="minorEastAsia" w:hAnsiTheme="minorHAnsi" w:cstheme="minorBidi"/>
            <w:snapToGrid/>
            <w:sz w:val="22"/>
            <w:szCs w:val="22"/>
          </w:rPr>
          <w:tab/>
        </w:r>
        <w:r w:rsidR="00B734DC" w:rsidRPr="00A60F8B">
          <w:rPr>
            <w:rStyle w:val="Hyperlink"/>
            <w:b/>
          </w:rPr>
          <w:t>Đề xuất khai báo đối tượng</w:t>
        </w:r>
        <w:r w:rsidR="00B734DC">
          <w:rPr>
            <w:webHidden/>
          </w:rPr>
          <w:tab/>
        </w:r>
        <w:r w:rsidR="00B734DC">
          <w:rPr>
            <w:webHidden/>
          </w:rPr>
          <w:fldChar w:fldCharType="begin"/>
        </w:r>
        <w:r w:rsidR="00B734DC">
          <w:rPr>
            <w:webHidden/>
          </w:rPr>
          <w:instrText xml:space="preserve"> PAGEREF _Toc40709259 \h </w:instrText>
        </w:r>
        <w:r w:rsidR="00B734DC">
          <w:rPr>
            <w:webHidden/>
          </w:rPr>
        </w:r>
        <w:r w:rsidR="00B734DC">
          <w:rPr>
            <w:webHidden/>
          </w:rPr>
          <w:fldChar w:fldCharType="separate"/>
        </w:r>
        <w:r w:rsidR="00B734DC">
          <w:rPr>
            <w:webHidden/>
          </w:rPr>
          <w:t>235</w:t>
        </w:r>
        <w:r w:rsidR="00B734DC">
          <w:rPr>
            <w:webHidden/>
          </w:rPr>
          <w:fldChar w:fldCharType="end"/>
        </w:r>
      </w:hyperlink>
    </w:p>
    <w:p w14:paraId="350E76A2" w14:textId="3E9A41AE" w:rsidR="00B734DC" w:rsidRDefault="00DE7881" w:rsidP="00B734DC">
      <w:pPr>
        <w:pStyle w:val="TOC4"/>
        <w:rPr>
          <w:rFonts w:asciiTheme="minorHAnsi" w:eastAsiaTheme="minorEastAsia" w:hAnsiTheme="minorHAnsi" w:cstheme="minorBidi"/>
          <w:snapToGrid/>
          <w:sz w:val="22"/>
          <w:szCs w:val="22"/>
        </w:rPr>
      </w:pPr>
      <w:hyperlink w:anchor="_Toc40709260" w:history="1">
        <w:r w:rsidR="00B734DC" w:rsidRPr="00A60F8B">
          <w:rPr>
            <w:rStyle w:val="Hyperlink"/>
            <w:b/>
            <w:lang w:eastAsia="ar-SA"/>
          </w:rPr>
          <w:t>2.1.5.8</w:t>
        </w:r>
        <w:r w:rsidR="00B734DC">
          <w:rPr>
            <w:rFonts w:asciiTheme="minorHAnsi" w:eastAsiaTheme="minorEastAsia" w:hAnsiTheme="minorHAnsi" w:cstheme="minorBidi"/>
            <w:snapToGrid/>
            <w:sz w:val="22"/>
            <w:szCs w:val="22"/>
          </w:rPr>
          <w:tab/>
        </w:r>
        <w:r w:rsidR="00B734DC" w:rsidRPr="00A60F8B">
          <w:rPr>
            <w:rStyle w:val="Hyperlink"/>
            <w:b/>
            <w:lang w:eastAsia="ar-SA"/>
          </w:rPr>
          <w:t>Trình ký Voffice</w:t>
        </w:r>
        <w:r w:rsidR="00B734DC">
          <w:rPr>
            <w:webHidden/>
          </w:rPr>
          <w:tab/>
        </w:r>
        <w:r w:rsidR="00B734DC">
          <w:rPr>
            <w:webHidden/>
          </w:rPr>
          <w:fldChar w:fldCharType="begin"/>
        </w:r>
        <w:r w:rsidR="00B734DC">
          <w:rPr>
            <w:webHidden/>
          </w:rPr>
          <w:instrText xml:space="preserve"> PAGEREF _Toc40709260 \h </w:instrText>
        </w:r>
        <w:r w:rsidR="00B734DC">
          <w:rPr>
            <w:webHidden/>
          </w:rPr>
        </w:r>
        <w:r w:rsidR="00B734DC">
          <w:rPr>
            <w:webHidden/>
          </w:rPr>
          <w:fldChar w:fldCharType="separate"/>
        </w:r>
        <w:r w:rsidR="00B734DC">
          <w:rPr>
            <w:webHidden/>
          </w:rPr>
          <w:t>249</w:t>
        </w:r>
        <w:r w:rsidR="00B734DC">
          <w:rPr>
            <w:webHidden/>
          </w:rPr>
          <w:fldChar w:fldCharType="end"/>
        </w:r>
      </w:hyperlink>
    </w:p>
    <w:p w14:paraId="06EA01FE" w14:textId="51F10D6B" w:rsidR="00B734DC" w:rsidRDefault="00DE7881" w:rsidP="00B734DC">
      <w:pPr>
        <w:pStyle w:val="TOC1"/>
        <w:rPr>
          <w:rFonts w:asciiTheme="minorHAnsi" w:eastAsiaTheme="minorEastAsia" w:hAnsiTheme="minorHAnsi" w:cstheme="minorBidi"/>
          <w:snapToGrid/>
          <w:sz w:val="22"/>
          <w:szCs w:val="22"/>
        </w:rPr>
      </w:pPr>
      <w:hyperlink w:anchor="_Toc40709261" w:history="1">
        <w:r w:rsidR="00B734DC" w:rsidRPr="00A60F8B">
          <w:rPr>
            <w:rStyle w:val="Hyperlink"/>
          </w:rPr>
          <w:t>3</w:t>
        </w:r>
        <w:r w:rsidR="00B734DC">
          <w:rPr>
            <w:rFonts w:asciiTheme="minorHAnsi" w:eastAsiaTheme="minorEastAsia" w:hAnsiTheme="minorHAnsi" w:cstheme="minorBidi"/>
            <w:snapToGrid/>
            <w:sz w:val="22"/>
            <w:szCs w:val="22"/>
          </w:rPr>
          <w:tab/>
        </w:r>
        <w:r w:rsidR="00B734DC" w:rsidRPr="00A60F8B">
          <w:rPr>
            <w:rStyle w:val="Hyperlink"/>
          </w:rPr>
          <w:t>CÁC YÊU CẦU KHÁC</w:t>
        </w:r>
        <w:r w:rsidR="004105CD">
          <w:rPr>
            <w:rStyle w:val="Hyperlink"/>
          </w:rPr>
          <w:t xml:space="preserve">                                                                                                </w:t>
        </w:r>
        <w:r w:rsidR="00B734DC">
          <w:rPr>
            <w:webHidden/>
          </w:rPr>
          <w:tab/>
        </w:r>
        <w:r w:rsidR="004105CD">
          <w:rPr>
            <w:webHidden/>
          </w:rPr>
          <w:t xml:space="preserve">    </w:t>
        </w:r>
        <w:r w:rsidR="00B734DC">
          <w:rPr>
            <w:webHidden/>
          </w:rPr>
          <w:fldChar w:fldCharType="begin"/>
        </w:r>
        <w:r w:rsidR="00B734DC">
          <w:rPr>
            <w:webHidden/>
          </w:rPr>
          <w:instrText xml:space="preserve"> PAGEREF _Toc40709261 \h </w:instrText>
        </w:r>
        <w:r w:rsidR="00B734DC">
          <w:rPr>
            <w:webHidden/>
          </w:rPr>
        </w:r>
        <w:r w:rsidR="00B734DC">
          <w:rPr>
            <w:webHidden/>
          </w:rPr>
          <w:fldChar w:fldCharType="separate"/>
        </w:r>
        <w:r w:rsidR="00B734DC">
          <w:rPr>
            <w:webHidden/>
          </w:rPr>
          <w:t>271</w:t>
        </w:r>
        <w:r w:rsidR="00B734DC">
          <w:rPr>
            <w:webHidden/>
          </w:rPr>
          <w:fldChar w:fldCharType="end"/>
        </w:r>
      </w:hyperlink>
    </w:p>
    <w:p w14:paraId="5A5B1848" w14:textId="4235DADC" w:rsidR="00B734DC" w:rsidRDefault="00DE7881" w:rsidP="00B734DC">
      <w:pPr>
        <w:pStyle w:val="TOC2"/>
        <w:rPr>
          <w:rFonts w:asciiTheme="minorHAnsi" w:eastAsiaTheme="minorEastAsia" w:hAnsiTheme="minorHAnsi" w:cstheme="minorBidi"/>
          <w:snapToGrid/>
          <w:sz w:val="22"/>
          <w:szCs w:val="22"/>
        </w:rPr>
      </w:pPr>
      <w:hyperlink w:anchor="_Toc40709262" w:history="1">
        <w:r w:rsidR="00B734DC" w:rsidRPr="00A60F8B">
          <w:rPr>
            <w:rStyle w:val="Hyperlink"/>
          </w:rPr>
          <w:t>3.1</w:t>
        </w:r>
        <w:r w:rsidR="00B734DC">
          <w:rPr>
            <w:rFonts w:asciiTheme="minorHAnsi" w:eastAsiaTheme="minorEastAsia" w:hAnsiTheme="minorHAnsi" w:cstheme="minorBidi"/>
            <w:snapToGrid/>
            <w:sz w:val="22"/>
            <w:szCs w:val="22"/>
          </w:rPr>
          <w:tab/>
        </w:r>
        <w:r w:rsidR="00B734DC" w:rsidRPr="00A60F8B">
          <w:rPr>
            <w:rStyle w:val="Hyperlink"/>
          </w:rPr>
          <w:t>Yêu cầu bảo mật</w:t>
        </w:r>
        <w:r w:rsidR="00B734DC">
          <w:rPr>
            <w:webHidden/>
          </w:rPr>
          <w:tab/>
        </w:r>
        <w:r w:rsidR="00B734DC">
          <w:rPr>
            <w:webHidden/>
          </w:rPr>
          <w:fldChar w:fldCharType="begin"/>
        </w:r>
        <w:r w:rsidR="00B734DC">
          <w:rPr>
            <w:webHidden/>
          </w:rPr>
          <w:instrText xml:space="preserve"> PAGEREF _Toc40709262 \h </w:instrText>
        </w:r>
        <w:r w:rsidR="00B734DC">
          <w:rPr>
            <w:webHidden/>
          </w:rPr>
        </w:r>
        <w:r w:rsidR="00B734DC">
          <w:rPr>
            <w:webHidden/>
          </w:rPr>
          <w:fldChar w:fldCharType="separate"/>
        </w:r>
        <w:r w:rsidR="00B734DC">
          <w:rPr>
            <w:webHidden/>
          </w:rPr>
          <w:t>271</w:t>
        </w:r>
        <w:r w:rsidR="00B734DC">
          <w:rPr>
            <w:webHidden/>
          </w:rPr>
          <w:fldChar w:fldCharType="end"/>
        </w:r>
      </w:hyperlink>
    </w:p>
    <w:p w14:paraId="73BF6608" w14:textId="4DB9E243" w:rsidR="00B734DC" w:rsidRDefault="00DE7881" w:rsidP="00B734DC">
      <w:pPr>
        <w:pStyle w:val="TOC2"/>
        <w:rPr>
          <w:rFonts w:asciiTheme="minorHAnsi" w:eastAsiaTheme="minorEastAsia" w:hAnsiTheme="minorHAnsi" w:cstheme="minorBidi"/>
          <w:snapToGrid/>
          <w:sz w:val="22"/>
          <w:szCs w:val="22"/>
        </w:rPr>
      </w:pPr>
      <w:hyperlink w:anchor="_Toc40709263" w:history="1">
        <w:r w:rsidR="00B734DC" w:rsidRPr="00A60F8B">
          <w:rPr>
            <w:rStyle w:val="Hyperlink"/>
          </w:rPr>
          <w:t>3.2</w:t>
        </w:r>
        <w:r w:rsidR="00B734DC">
          <w:rPr>
            <w:rFonts w:asciiTheme="minorHAnsi" w:eastAsiaTheme="minorEastAsia" w:hAnsiTheme="minorHAnsi" w:cstheme="minorBidi"/>
            <w:snapToGrid/>
            <w:sz w:val="22"/>
            <w:szCs w:val="22"/>
          </w:rPr>
          <w:tab/>
        </w:r>
        <w:r w:rsidR="00B734DC" w:rsidRPr="00A60F8B">
          <w:rPr>
            <w:rStyle w:val="Hyperlink"/>
          </w:rPr>
          <w:t>Yêu cầu sao lưu</w:t>
        </w:r>
        <w:r w:rsidR="00B734DC">
          <w:rPr>
            <w:webHidden/>
          </w:rPr>
          <w:tab/>
        </w:r>
        <w:r w:rsidR="00B734DC">
          <w:rPr>
            <w:webHidden/>
          </w:rPr>
          <w:fldChar w:fldCharType="begin"/>
        </w:r>
        <w:r w:rsidR="00B734DC">
          <w:rPr>
            <w:webHidden/>
          </w:rPr>
          <w:instrText xml:space="preserve"> PAGEREF _Toc40709263 \h </w:instrText>
        </w:r>
        <w:r w:rsidR="00B734DC">
          <w:rPr>
            <w:webHidden/>
          </w:rPr>
        </w:r>
        <w:r w:rsidR="00B734DC">
          <w:rPr>
            <w:webHidden/>
          </w:rPr>
          <w:fldChar w:fldCharType="separate"/>
        </w:r>
        <w:r w:rsidR="00B734DC">
          <w:rPr>
            <w:webHidden/>
          </w:rPr>
          <w:t>271</w:t>
        </w:r>
        <w:r w:rsidR="00B734DC">
          <w:rPr>
            <w:webHidden/>
          </w:rPr>
          <w:fldChar w:fldCharType="end"/>
        </w:r>
      </w:hyperlink>
    </w:p>
    <w:p w14:paraId="10BA45FB" w14:textId="74E8AD72" w:rsidR="00B734DC" w:rsidRDefault="00DE7881" w:rsidP="00B734DC">
      <w:pPr>
        <w:pStyle w:val="TOC2"/>
        <w:rPr>
          <w:rFonts w:asciiTheme="minorHAnsi" w:eastAsiaTheme="minorEastAsia" w:hAnsiTheme="minorHAnsi" w:cstheme="minorBidi"/>
          <w:snapToGrid/>
          <w:sz w:val="22"/>
          <w:szCs w:val="22"/>
        </w:rPr>
      </w:pPr>
      <w:hyperlink w:anchor="_Toc40709264" w:history="1">
        <w:r w:rsidR="00B734DC" w:rsidRPr="00A60F8B">
          <w:rPr>
            <w:rStyle w:val="Hyperlink"/>
            <w:lang w:val="vi-VN"/>
          </w:rPr>
          <w:t>3.3</w:t>
        </w:r>
        <w:r w:rsidR="00B734DC">
          <w:rPr>
            <w:rFonts w:asciiTheme="minorHAnsi" w:eastAsiaTheme="minorEastAsia" w:hAnsiTheme="minorHAnsi" w:cstheme="minorBidi"/>
            <w:snapToGrid/>
            <w:sz w:val="22"/>
            <w:szCs w:val="22"/>
          </w:rPr>
          <w:tab/>
        </w:r>
        <w:r w:rsidR="00B734DC" w:rsidRPr="00A60F8B">
          <w:rPr>
            <w:rStyle w:val="Hyperlink"/>
            <w:lang w:val="vi-VN"/>
          </w:rPr>
          <w:t>Yêu cầu về tính sử dụng</w:t>
        </w:r>
        <w:r w:rsidR="00B734DC">
          <w:rPr>
            <w:webHidden/>
          </w:rPr>
          <w:tab/>
        </w:r>
        <w:r w:rsidR="00B734DC">
          <w:rPr>
            <w:webHidden/>
          </w:rPr>
          <w:fldChar w:fldCharType="begin"/>
        </w:r>
        <w:r w:rsidR="00B734DC">
          <w:rPr>
            <w:webHidden/>
          </w:rPr>
          <w:instrText xml:space="preserve"> PAGEREF _Toc40709264 \h </w:instrText>
        </w:r>
        <w:r w:rsidR="00B734DC">
          <w:rPr>
            <w:webHidden/>
          </w:rPr>
        </w:r>
        <w:r w:rsidR="00B734DC">
          <w:rPr>
            <w:webHidden/>
          </w:rPr>
          <w:fldChar w:fldCharType="separate"/>
        </w:r>
        <w:r w:rsidR="00B734DC">
          <w:rPr>
            <w:webHidden/>
          </w:rPr>
          <w:t>271</w:t>
        </w:r>
        <w:r w:rsidR="00B734DC">
          <w:rPr>
            <w:webHidden/>
          </w:rPr>
          <w:fldChar w:fldCharType="end"/>
        </w:r>
      </w:hyperlink>
    </w:p>
    <w:p w14:paraId="551B7870" w14:textId="2EA7CCBF" w:rsidR="00B734DC" w:rsidRDefault="00DE7881" w:rsidP="00B734DC">
      <w:pPr>
        <w:pStyle w:val="TOC2"/>
        <w:rPr>
          <w:rFonts w:asciiTheme="minorHAnsi" w:eastAsiaTheme="minorEastAsia" w:hAnsiTheme="minorHAnsi" w:cstheme="minorBidi"/>
          <w:snapToGrid/>
          <w:sz w:val="22"/>
          <w:szCs w:val="22"/>
        </w:rPr>
      </w:pPr>
      <w:hyperlink w:anchor="_Toc40709265" w:history="1">
        <w:r w:rsidR="00B734DC" w:rsidRPr="00A60F8B">
          <w:rPr>
            <w:rStyle w:val="Hyperlink"/>
            <w:lang w:val="vi-VN"/>
          </w:rPr>
          <w:t>3.4</w:t>
        </w:r>
        <w:r w:rsidR="00B734DC">
          <w:rPr>
            <w:rFonts w:asciiTheme="minorHAnsi" w:eastAsiaTheme="minorEastAsia" w:hAnsiTheme="minorHAnsi" w:cstheme="minorBidi"/>
            <w:snapToGrid/>
            <w:sz w:val="22"/>
            <w:szCs w:val="22"/>
          </w:rPr>
          <w:tab/>
        </w:r>
        <w:r w:rsidR="00B734DC" w:rsidRPr="00A60F8B">
          <w:rPr>
            <w:rStyle w:val="Hyperlink"/>
            <w:lang w:val="vi-VN"/>
          </w:rPr>
          <w:t>Yêu cầu về tính ổn định</w:t>
        </w:r>
        <w:r w:rsidR="00B734DC">
          <w:rPr>
            <w:webHidden/>
          </w:rPr>
          <w:tab/>
        </w:r>
        <w:r w:rsidR="00B734DC">
          <w:rPr>
            <w:webHidden/>
          </w:rPr>
          <w:fldChar w:fldCharType="begin"/>
        </w:r>
        <w:r w:rsidR="00B734DC">
          <w:rPr>
            <w:webHidden/>
          </w:rPr>
          <w:instrText xml:space="preserve"> PAGEREF _Toc40709265 \h </w:instrText>
        </w:r>
        <w:r w:rsidR="00B734DC">
          <w:rPr>
            <w:webHidden/>
          </w:rPr>
        </w:r>
        <w:r w:rsidR="00B734DC">
          <w:rPr>
            <w:webHidden/>
          </w:rPr>
          <w:fldChar w:fldCharType="separate"/>
        </w:r>
        <w:r w:rsidR="00B734DC">
          <w:rPr>
            <w:webHidden/>
          </w:rPr>
          <w:t>271</w:t>
        </w:r>
        <w:r w:rsidR="00B734DC">
          <w:rPr>
            <w:webHidden/>
          </w:rPr>
          <w:fldChar w:fldCharType="end"/>
        </w:r>
      </w:hyperlink>
    </w:p>
    <w:p w14:paraId="19E83AC1" w14:textId="7B831AFC" w:rsidR="00B734DC" w:rsidRDefault="00DE7881" w:rsidP="00B734DC">
      <w:pPr>
        <w:pStyle w:val="TOC2"/>
        <w:rPr>
          <w:rFonts w:asciiTheme="minorHAnsi" w:eastAsiaTheme="minorEastAsia" w:hAnsiTheme="minorHAnsi" w:cstheme="minorBidi"/>
          <w:snapToGrid/>
          <w:sz w:val="22"/>
          <w:szCs w:val="22"/>
        </w:rPr>
      </w:pPr>
      <w:hyperlink w:anchor="_Toc40709266" w:history="1">
        <w:r w:rsidR="00B734DC" w:rsidRPr="00A60F8B">
          <w:rPr>
            <w:rStyle w:val="Hyperlink"/>
          </w:rPr>
          <w:t>3.5</w:t>
        </w:r>
        <w:r w:rsidR="00B734DC">
          <w:rPr>
            <w:rFonts w:asciiTheme="minorHAnsi" w:eastAsiaTheme="minorEastAsia" w:hAnsiTheme="minorHAnsi" w:cstheme="minorBidi"/>
            <w:snapToGrid/>
            <w:sz w:val="22"/>
            <w:szCs w:val="22"/>
          </w:rPr>
          <w:tab/>
        </w:r>
        <w:r w:rsidR="00B734DC" w:rsidRPr="00A60F8B">
          <w:rPr>
            <w:rStyle w:val="Hyperlink"/>
          </w:rPr>
          <w:t>Yêu cầu về hiệu năng</w:t>
        </w:r>
        <w:r w:rsidR="00B734DC">
          <w:rPr>
            <w:webHidden/>
          </w:rPr>
          <w:tab/>
        </w:r>
        <w:r w:rsidR="00B734DC">
          <w:rPr>
            <w:webHidden/>
          </w:rPr>
          <w:fldChar w:fldCharType="begin"/>
        </w:r>
        <w:r w:rsidR="00B734DC">
          <w:rPr>
            <w:webHidden/>
          </w:rPr>
          <w:instrText xml:space="preserve"> PAGEREF _Toc40709266 \h </w:instrText>
        </w:r>
        <w:r w:rsidR="00B734DC">
          <w:rPr>
            <w:webHidden/>
          </w:rPr>
        </w:r>
        <w:r w:rsidR="00B734DC">
          <w:rPr>
            <w:webHidden/>
          </w:rPr>
          <w:fldChar w:fldCharType="separate"/>
        </w:r>
        <w:r w:rsidR="00B734DC">
          <w:rPr>
            <w:webHidden/>
          </w:rPr>
          <w:t>271</w:t>
        </w:r>
        <w:r w:rsidR="00B734DC">
          <w:rPr>
            <w:webHidden/>
          </w:rPr>
          <w:fldChar w:fldCharType="end"/>
        </w:r>
      </w:hyperlink>
    </w:p>
    <w:p w14:paraId="7D22BE53" w14:textId="0B281A18" w:rsidR="00B734DC" w:rsidRDefault="00DE7881" w:rsidP="00B734DC">
      <w:pPr>
        <w:pStyle w:val="TOC2"/>
        <w:rPr>
          <w:rFonts w:asciiTheme="minorHAnsi" w:eastAsiaTheme="minorEastAsia" w:hAnsiTheme="minorHAnsi" w:cstheme="minorBidi"/>
          <w:snapToGrid/>
          <w:sz w:val="22"/>
          <w:szCs w:val="22"/>
        </w:rPr>
      </w:pPr>
      <w:hyperlink w:anchor="_Toc40709267" w:history="1">
        <w:r w:rsidR="00B734DC" w:rsidRPr="00A60F8B">
          <w:rPr>
            <w:rStyle w:val="Hyperlink"/>
            <w:lang w:val="vi-VN"/>
          </w:rPr>
          <w:t>3.6</w:t>
        </w:r>
        <w:r w:rsidR="00B734DC">
          <w:rPr>
            <w:rFonts w:asciiTheme="minorHAnsi" w:eastAsiaTheme="minorEastAsia" w:hAnsiTheme="minorHAnsi" w:cstheme="minorBidi"/>
            <w:snapToGrid/>
            <w:sz w:val="22"/>
            <w:szCs w:val="22"/>
          </w:rPr>
          <w:tab/>
        </w:r>
        <w:r w:rsidR="00B734DC" w:rsidRPr="00A60F8B">
          <w:rPr>
            <w:rStyle w:val="Hyperlink"/>
            <w:lang w:val="vi-VN"/>
          </w:rPr>
          <w:t>Yêu cầu về tính hỗ trợ</w:t>
        </w:r>
        <w:r w:rsidR="00B734DC">
          <w:rPr>
            <w:webHidden/>
          </w:rPr>
          <w:tab/>
        </w:r>
        <w:r w:rsidR="00B734DC">
          <w:rPr>
            <w:webHidden/>
          </w:rPr>
          <w:fldChar w:fldCharType="begin"/>
        </w:r>
        <w:r w:rsidR="00B734DC">
          <w:rPr>
            <w:webHidden/>
          </w:rPr>
          <w:instrText xml:space="preserve"> PAGEREF _Toc40709267 \h </w:instrText>
        </w:r>
        <w:r w:rsidR="00B734DC">
          <w:rPr>
            <w:webHidden/>
          </w:rPr>
        </w:r>
        <w:r w:rsidR="00B734DC">
          <w:rPr>
            <w:webHidden/>
          </w:rPr>
          <w:fldChar w:fldCharType="separate"/>
        </w:r>
        <w:r w:rsidR="00B734DC">
          <w:rPr>
            <w:webHidden/>
          </w:rPr>
          <w:t>271</w:t>
        </w:r>
        <w:r w:rsidR="00B734DC">
          <w:rPr>
            <w:webHidden/>
          </w:rPr>
          <w:fldChar w:fldCharType="end"/>
        </w:r>
      </w:hyperlink>
    </w:p>
    <w:p w14:paraId="38EC698B" w14:textId="06F50DC0" w:rsidR="00B734DC" w:rsidRDefault="00DE7881" w:rsidP="00B734DC">
      <w:pPr>
        <w:pStyle w:val="TOC2"/>
        <w:rPr>
          <w:rFonts w:asciiTheme="minorHAnsi" w:eastAsiaTheme="minorEastAsia" w:hAnsiTheme="minorHAnsi" w:cstheme="minorBidi"/>
          <w:snapToGrid/>
          <w:sz w:val="22"/>
          <w:szCs w:val="22"/>
        </w:rPr>
      </w:pPr>
      <w:hyperlink w:anchor="_Toc40709268" w:history="1">
        <w:r w:rsidR="00B734DC" w:rsidRPr="00A60F8B">
          <w:rPr>
            <w:rStyle w:val="Hyperlink"/>
            <w:lang w:val="vi-VN"/>
          </w:rPr>
          <w:t>3.7</w:t>
        </w:r>
        <w:r w:rsidR="00B734DC">
          <w:rPr>
            <w:rFonts w:asciiTheme="minorHAnsi" w:eastAsiaTheme="minorEastAsia" w:hAnsiTheme="minorHAnsi" w:cstheme="minorBidi"/>
            <w:snapToGrid/>
            <w:sz w:val="22"/>
            <w:szCs w:val="22"/>
          </w:rPr>
          <w:tab/>
        </w:r>
        <w:r w:rsidR="00B734DC" w:rsidRPr="00A60F8B">
          <w:rPr>
            <w:rStyle w:val="Hyperlink"/>
            <w:lang w:val="vi-VN"/>
          </w:rPr>
          <w:t>Yêu cầu về công nghệ và các ràng buộc</w:t>
        </w:r>
        <w:r w:rsidR="00B734DC">
          <w:rPr>
            <w:webHidden/>
          </w:rPr>
          <w:tab/>
        </w:r>
        <w:r w:rsidR="00B734DC">
          <w:rPr>
            <w:webHidden/>
          </w:rPr>
          <w:fldChar w:fldCharType="begin"/>
        </w:r>
        <w:r w:rsidR="00B734DC">
          <w:rPr>
            <w:webHidden/>
          </w:rPr>
          <w:instrText xml:space="preserve"> PAGEREF _Toc40709268 \h </w:instrText>
        </w:r>
        <w:r w:rsidR="00B734DC">
          <w:rPr>
            <w:webHidden/>
          </w:rPr>
        </w:r>
        <w:r w:rsidR="00B734DC">
          <w:rPr>
            <w:webHidden/>
          </w:rPr>
          <w:fldChar w:fldCharType="separate"/>
        </w:r>
        <w:r w:rsidR="00B734DC">
          <w:rPr>
            <w:webHidden/>
          </w:rPr>
          <w:t>271</w:t>
        </w:r>
        <w:r w:rsidR="00B734DC">
          <w:rPr>
            <w:webHidden/>
          </w:rPr>
          <w:fldChar w:fldCharType="end"/>
        </w:r>
      </w:hyperlink>
    </w:p>
    <w:p w14:paraId="6099C8D8" w14:textId="7030878A" w:rsidR="00B734DC" w:rsidRDefault="00DE7881" w:rsidP="00B734DC">
      <w:pPr>
        <w:pStyle w:val="TOC2"/>
        <w:rPr>
          <w:rFonts w:asciiTheme="minorHAnsi" w:eastAsiaTheme="minorEastAsia" w:hAnsiTheme="minorHAnsi" w:cstheme="minorBidi"/>
          <w:snapToGrid/>
          <w:sz w:val="22"/>
          <w:szCs w:val="22"/>
        </w:rPr>
      </w:pPr>
      <w:hyperlink w:anchor="_Toc40709269" w:history="1">
        <w:r w:rsidR="00B734DC" w:rsidRPr="00A60F8B">
          <w:rPr>
            <w:rStyle w:val="Hyperlink"/>
          </w:rPr>
          <w:t>3.8</w:t>
        </w:r>
        <w:r w:rsidR="00B734DC">
          <w:rPr>
            <w:rFonts w:asciiTheme="minorHAnsi" w:eastAsiaTheme="minorEastAsia" w:hAnsiTheme="minorHAnsi" w:cstheme="minorBidi"/>
            <w:snapToGrid/>
            <w:sz w:val="22"/>
            <w:szCs w:val="22"/>
          </w:rPr>
          <w:tab/>
        </w:r>
        <w:r w:rsidR="00B734DC" w:rsidRPr="00A60F8B">
          <w:rPr>
            <w:rStyle w:val="Hyperlink"/>
          </w:rPr>
          <w:t>Yêu cầu về giao tiếp</w:t>
        </w:r>
        <w:r w:rsidR="00B734DC">
          <w:rPr>
            <w:webHidden/>
          </w:rPr>
          <w:tab/>
        </w:r>
        <w:r w:rsidR="00B734DC">
          <w:rPr>
            <w:webHidden/>
          </w:rPr>
          <w:fldChar w:fldCharType="begin"/>
        </w:r>
        <w:r w:rsidR="00B734DC">
          <w:rPr>
            <w:webHidden/>
          </w:rPr>
          <w:instrText xml:space="preserve"> PAGEREF _Toc40709269 \h </w:instrText>
        </w:r>
        <w:r w:rsidR="00B734DC">
          <w:rPr>
            <w:webHidden/>
          </w:rPr>
        </w:r>
        <w:r w:rsidR="00B734DC">
          <w:rPr>
            <w:webHidden/>
          </w:rPr>
          <w:fldChar w:fldCharType="separate"/>
        </w:r>
        <w:r w:rsidR="00B734DC">
          <w:rPr>
            <w:webHidden/>
          </w:rPr>
          <w:t>272</w:t>
        </w:r>
        <w:r w:rsidR="00B734DC">
          <w:rPr>
            <w:webHidden/>
          </w:rPr>
          <w:fldChar w:fldCharType="end"/>
        </w:r>
      </w:hyperlink>
    </w:p>
    <w:p w14:paraId="06BAEE06" w14:textId="27C66379" w:rsidR="00B734DC" w:rsidRDefault="00DE7881" w:rsidP="00B734DC">
      <w:pPr>
        <w:pStyle w:val="TOC3"/>
        <w:rPr>
          <w:rFonts w:asciiTheme="minorHAnsi" w:eastAsiaTheme="minorEastAsia" w:hAnsiTheme="minorHAnsi" w:cstheme="minorBidi"/>
          <w:snapToGrid/>
          <w:sz w:val="22"/>
          <w:szCs w:val="22"/>
        </w:rPr>
      </w:pPr>
      <w:hyperlink w:anchor="_Toc40709270" w:history="1">
        <w:r w:rsidR="00B734DC" w:rsidRPr="00A60F8B">
          <w:rPr>
            <w:rStyle w:val="Hyperlink"/>
          </w:rPr>
          <w:t>3.8.1</w:t>
        </w:r>
        <w:r w:rsidR="00B734DC">
          <w:rPr>
            <w:rFonts w:asciiTheme="minorHAnsi" w:eastAsiaTheme="minorEastAsia" w:hAnsiTheme="minorHAnsi" w:cstheme="minorBidi"/>
            <w:snapToGrid/>
            <w:sz w:val="22"/>
            <w:szCs w:val="22"/>
          </w:rPr>
          <w:tab/>
        </w:r>
        <w:r w:rsidR="00B734DC" w:rsidRPr="00A60F8B">
          <w:rPr>
            <w:rStyle w:val="Hyperlink"/>
          </w:rPr>
          <w:t>Giao tiếp người dùng</w:t>
        </w:r>
        <w:r w:rsidR="00B734DC">
          <w:rPr>
            <w:webHidden/>
          </w:rPr>
          <w:tab/>
        </w:r>
        <w:r w:rsidR="00B734DC">
          <w:rPr>
            <w:webHidden/>
          </w:rPr>
          <w:fldChar w:fldCharType="begin"/>
        </w:r>
        <w:r w:rsidR="00B734DC">
          <w:rPr>
            <w:webHidden/>
          </w:rPr>
          <w:instrText xml:space="preserve"> PAGEREF _Toc40709270 \h </w:instrText>
        </w:r>
        <w:r w:rsidR="00B734DC">
          <w:rPr>
            <w:webHidden/>
          </w:rPr>
        </w:r>
        <w:r w:rsidR="00B734DC">
          <w:rPr>
            <w:webHidden/>
          </w:rPr>
          <w:fldChar w:fldCharType="separate"/>
        </w:r>
        <w:r w:rsidR="00B734DC">
          <w:rPr>
            <w:webHidden/>
          </w:rPr>
          <w:t>272</w:t>
        </w:r>
        <w:r w:rsidR="00B734DC">
          <w:rPr>
            <w:webHidden/>
          </w:rPr>
          <w:fldChar w:fldCharType="end"/>
        </w:r>
      </w:hyperlink>
    </w:p>
    <w:p w14:paraId="4C4A10B4" w14:textId="21F3A50F" w:rsidR="00B734DC" w:rsidRDefault="00DE7881" w:rsidP="00B734DC">
      <w:pPr>
        <w:pStyle w:val="TOC3"/>
        <w:rPr>
          <w:rFonts w:asciiTheme="minorHAnsi" w:eastAsiaTheme="minorEastAsia" w:hAnsiTheme="minorHAnsi" w:cstheme="minorBidi"/>
          <w:snapToGrid/>
          <w:sz w:val="22"/>
          <w:szCs w:val="22"/>
        </w:rPr>
      </w:pPr>
      <w:hyperlink w:anchor="_Toc40709271" w:history="1">
        <w:r w:rsidR="00B734DC" w:rsidRPr="00A60F8B">
          <w:rPr>
            <w:rStyle w:val="Hyperlink"/>
          </w:rPr>
          <w:t>3.8.2</w:t>
        </w:r>
        <w:r w:rsidR="00B734DC">
          <w:rPr>
            <w:rFonts w:asciiTheme="minorHAnsi" w:eastAsiaTheme="minorEastAsia" w:hAnsiTheme="minorHAnsi" w:cstheme="minorBidi"/>
            <w:snapToGrid/>
            <w:sz w:val="22"/>
            <w:szCs w:val="22"/>
          </w:rPr>
          <w:tab/>
        </w:r>
        <w:r w:rsidR="00B734DC" w:rsidRPr="00A60F8B">
          <w:rPr>
            <w:rStyle w:val="Hyperlink"/>
          </w:rPr>
          <w:t>Giao tiếp phần cứng</w:t>
        </w:r>
        <w:r w:rsidR="00B734DC">
          <w:rPr>
            <w:webHidden/>
          </w:rPr>
          <w:tab/>
        </w:r>
        <w:r w:rsidR="00B734DC">
          <w:rPr>
            <w:webHidden/>
          </w:rPr>
          <w:fldChar w:fldCharType="begin"/>
        </w:r>
        <w:r w:rsidR="00B734DC">
          <w:rPr>
            <w:webHidden/>
          </w:rPr>
          <w:instrText xml:space="preserve"> PAGEREF _Toc40709271 \h </w:instrText>
        </w:r>
        <w:r w:rsidR="00B734DC">
          <w:rPr>
            <w:webHidden/>
          </w:rPr>
        </w:r>
        <w:r w:rsidR="00B734DC">
          <w:rPr>
            <w:webHidden/>
          </w:rPr>
          <w:fldChar w:fldCharType="separate"/>
        </w:r>
        <w:r w:rsidR="00B734DC">
          <w:rPr>
            <w:webHidden/>
          </w:rPr>
          <w:t>272</w:t>
        </w:r>
        <w:r w:rsidR="00B734DC">
          <w:rPr>
            <w:webHidden/>
          </w:rPr>
          <w:fldChar w:fldCharType="end"/>
        </w:r>
      </w:hyperlink>
    </w:p>
    <w:p w14:paraId="506FAFE4" w14:textId="4EA4B2F2" w:rsidR="00B734DC" w:rsidRDefault="00DE7881" w:rsidP="00B734DC">
      <w:pPr>
        <w:pStyle w:val="TOC4"/>
        <w:rPr>
          <w:rFonts w:asciiTheme="minorHAnsi" w:eastAsiaTheme="minorEastAsia" w:hAnsiTheme="minorHAnsi" w:cstheme="minorBidi"/>
          <w:snapToGrid/>
          <w:sz w:val="22"/>
          <w:szCs w:val="22"/>
        </w:rPr>
      </w:pPr>
      <w:hyperlink w:anchor="_Toc40709272" w:history="1">
        <w:r w:rsidR="00B734DC" w:rsidRPr="00A60F8B">
          <w:rPr>
            <w:rStyle w:val="Hyperlink"/>
            <w:b/>
            <w:lang w:val="vi-VN"/>
          </w:rPr>
          <w:t>3.8.2.1</w:t>
        </w:r>
        <w:r w:rsidR="00B734DC">
          <w:rPr>
            <w:rFonts w:asciiTheme="minorHAnsi" w:eastAsiaTheme="minorEastAsia" w:hAnsiTheme="minorHAnsi" w:cstheme="minorBidi"/>
            <w:snapToGrid/>
            <w:sz w:val="22"/>
            <w:szCs w:val="22"/>
          </w:rPr>
          <w:tab/>
        </w:r>
        <w:r w:rsidR="00B734DC" w:rsidRPr="00A60F8B">
          <w:rPr>
            <w:rStyle w:val="Hyperlink"/>
            <w:b/>
            <w:lang w:val="vi-VN"/>
          </w:rPr>
          <w:t>Cấu hình máy chủ ứng dụng</w:t>
        </w:r>
        <w:r w:rsidR="00B734DC">
          <w:rPr>
            <w:webHidden/>
          </w:rPr>
          <w:tab/>
        </w:r>
        <w:r w:rsidR="00B734DC">
          <w:rPr>
            <w:webHidden/>
          </w:rPr>
          <w:fldChar w:fldCharType="begin"/>
        </w:r>
        <w:r w:rsidR="00B734DC">
          <w:rPr>
            <w:webHidden/>
          </w:rPr>
          <w:instrText xml:space="preserve"> PAGEREF _Toc40709272 \h </w:instrText>
        </w:r>
        <w:r w:rsidR="00B734DC">
          <w:rPr>
            <w:webHidden/>
          </w:rPr>
        </w:r>
        <w:r w:rsidR="00B734DC">
          <w:rPr>
            <w:webHidden/>
          </w:rPr>
          <w:fldChar w:fldCharType="separate"/>
        </w:r>
        <w:r w:rsidR="00B734DC">
          <w:rPr>
            <w:webHidden/>
          </w:rPr>
          <w:t>272</w:t>
        </w:r>
        <w:r w:rsidR="00B734DC">
          <w:rPr>
            <w:webHidden/>
          </w:rPr>
          <w:fldChar w:fldCharType="end"/>
        </w:r>
      </w:hyperlink>
    </w:p>
    <w:p w14:paraId="67BBAA3F" w14:textId="09857F6E" w:rsidR="00B734DC" w:rsidRDefault="00DE7881" w:rsidP="00B734DC">
      <w:pPr>
        <w:pStyle w:val="TOC4"/>
        <w:rPr>
          <w:rFonts w:asciiTheme="minorHAnsi" w:eastAsiaTheme="minorEastAsia" w:hAnsiTheme="minorHAnsi" w:cstheme="minorBidi"/>
          <w:snapToGrid/>
          <w:sz w:val="22"/>
          <w:szCs w:val="22"/>
        </w:rPr>
      </w:pPr>
      <w:hyperlink w:anchor="_Toc40709273" w:history="1">
        <w:r w:rsidR="00B734DC" w:rsidRPr="00A60F8B">
          <w:rPr>
            <w:rStyle w:val="Hyperlink"/>
            <w:b/>
          </w:rPr>
          <w:t>3.8.2.2</w:t>
        </w:r>
        <w:r w:rsidR="00B734DC">
          <w:rPr>
            <w:rFonts w:asciiTheme="minorHAnsi" w:eastAsiaTheme="minorEastAsia" w:hAnsiTheme="minorHAnsi" w:cstheme="minorBidi"/>
            <w:snapToGrid/>
            <w:sz w:val="22"/>
            <w:szCs w:val="22"/>
          </w:rPr>
          <w:tab/>
        </w:r>
        <w:r w:rsidR="00B734DC" w:rsidRPr="00A60F8B">
          <w:rPr>
            <w:rStyle w:val="Hyperlink"/>
            <w:b/>
          </w:rPr>
          <w:t>Cấu hình database</w:t>
        </w:r>
        <w:r w:rsidR="00B734DC">
          <w:rPr>
            <w:webHidden/>
          </w:rPr>
          <w:tab/>
        </w:r>
        <w:r w:rsidR="00B734DC">
          <w:rPr>
            <w:webHidden/>
          </w:rPr>
          <w:fldChar w:fldCharType="begin"/>
        </w:r>
        <w:r w:rsidR="00B734DC">
          <w:rPr>
            <w:webHidden/>
          </w:rPr>
          <w:instrText xml:space="preserve"> PAGEREF _Toc40709273 \h </w:instrText>
        </w:r>
        <w:r w:rsidR="00B734DC">
          <w:rPr>
            <w:webHidden/>
          </w:rPr>
        </w:r>
        <w:r w:rsidR="00B734DC">
          <w:rPr>
            <w:webHidden/>
          </w:rPr>
          <w:fldChar w:fldCharType="separate"/>
        </w:r>
        <w:r w:rsidR="00B734DC">
          <w:rPr>
            <w:webHidden/>
          </w:rPr>
          <w:t>272</w:t>
        </w:r>
        <w:r w:rsidR="00B734DC">
          <w:rPr>
            <w:webHidden/>
          </w:rPr>
          <w:fldChar w:fldCharType="end"/>
        </w:r>
      </w:hyperlink>
    </w:p>
    <w:p w14:paraId="257F2CB9" w14:textId="3AC947AB" w:rsidR="00B734DC" w:rsidRDefault="00DE7881" w:rsidP="00B734DC">
      <w:pPr>
        <w:pStyle w:val="TOC3"/>
        <w:rPr>
          <w:rFonts w:asciiTheme="minorHAnsi" w:eastAsiaTheme="minorEastAsia" w:hAnsiTheme="minorHAnsi" w:cstheme="minorBidi"/>
          <w:snapToGrid/>
          <w:sz w:val="22"/>
          <w:szCs w:val="22"/>
        </w:rPr>
      </w:pPr>
      <w:hyperlink w:anchor="_Toc40709274" w:history="1">
        <w:r w:rsidR="00B734DC" w:rsidRPr="00A60F8B">
          <w:rPr>
            <w:rStyle w:val="Hyperlink"/>
          </w:rPr>
          <w:t>3.8.3</w:t>
        </w:r>
        <w:r w:rsidR="00B734DC">
          <w:rPr>
            <w:rFonts w:asciiTheme="minorHAnsi" w:eastAsiaTheme="minorEastAsia" w:hAnsiTheme="minorHAnsi" w:cstheme="minorBidi"/>
            <w:snapToGrid/>
            <w:sz w:val="22"/>
            <w:szCs w:val="22"/>
          </w:rPr>
          <w:tab/>
        </w:r>
        <w:r w:rsidR="00B734DC" w:rsidRPr="00A60F8B">
          <w:rPr>
            <w:rStyle w:val="Hyperlink"/>
          </w:rPr>
          <w:t>Giao tiếp phần mềm</w:t>
        </w:r>
        <w:r w:rsidR="00B734DC">
          <w:rPr>
            <w:webHidden/>
          </w:rPr>
          <w:tab/>
        </w:r>
        <w:r w:rsidR="00B734DC">
          <w:rPr>
            <w:webHidden/>
          </w:rPr>
          <w:fldChar w:fldCharType="begin"/>
        </w:r>
        <w:r w:rsidR="00B734DC">
          <w:rPr>
            <w:webHidden/>
          </w:rPr>
          <w:instrText xml:space="preserve"> PAGEREF _Toc40709274 \h </w:instrText>
        </w:r>
        <w:r w:rsidR="00B734DC">
          <w:rPr>
            <w:webHidden/>
          </w:rPr>
        </w:r>
        <w:r w:rsidR="00B734DC">
          <w:rPr>
            <w:webHidden/>
          </w:rPr>
          <w:fldChar w:fldCharType="separate"/>
        </w:r>
        <w:r w:rsidR="00B734DC">
          <w:rPr>
            <w:webHidden/>
          </w:rPr>
          <w:t>272</w:t>
        </w:r>
        <w:r w:rsidR="00B734DC">
          <w:rPr>
            <w:webHidden/>
          </w:rPr>
          <w:fldChar w:fldCharType="end"/>
        </w:r>
      </w:hyperlink>
    </w:p>
    <w:p w14:paraId="1AE37606" w14:textId="64358554" w:rsidR="00B734DC" w:rsidRDefault="00DE7881" w:rsidP="00B734DC">
      <w:pPr>
        <w:pStyle w:val="TOC4"/>
        <w:rPr>
          <w:rFonts w:asciiTheme="minorHAnsi" w:eastAsiaTheme="minorEastAsia" w:hAnsiTheme="minorHAnsi" w:cstheme="minorBidi"/>
          <w:snapToGrid/>
          <w:sz w:val="22"/>
          <w:szCs w:val="22"/>
        </w:rPr>
      </w:pPr>
      <w:hyperlink w:anchor="_Toc40709275" w:history="1">
        <w:r w:rsidR="00B734DC" w:rsidRPr="00A60F8B">
          <w:rPr>
            <w:rStyle w:val="Hyperlink"/>
            <w:b/>
          </w:rPr>
          <w:t>3.8.3.1</w:t>
        </w:r>
        <w:r w:rsidR="00B734DC">
          <w:rPr>
            <w:rFonts w:asciiTheme="minorHAnsi" w:eastAsiaTheme="minorEastAsia" w:hAnsiTheme="minorHAnsi" w:cstheme="minorBidi"/>
            <w:snapToGrid/>
            <w:sz w:val="22"/>
            <w:szCs w:val="22"/>
          </w:rPr>
          <w:tab/>
        </w:r>
        <w:r w:rsidR="00B734DC" w:rsidRPr="00A60F8B">
          <w:rPr>
            <w:rStyle w:val="Hyperlink"/>
            <w:b/>
          </w:rPr>
          <w:t>Giao tiếp bên ngoài</w:t>
        </w:r>
        <w:r w:rsidR="00B734DC">
          <w:rPr>
            <w:webHidden/>
          </w:rPr>
          <w:tab/>
        </w:r>
        <w:r w:rsidR="00B734DC">
          <w:rPr>
            <w:webHidden/>
          </w:rPr>
          <w:fldChar w:fldCharType="begin"/>
        </w:r>
        <w:r w:rsidR="00B734DC">
          <w:rPr>
            <w:webHidden/>
          </w:rPr>
          <w:instrText xml:space="preserve"> PAGEREF _Toc40709275 \h </w:instrText>
        </w:r>
        <w:r w:rsidR="00B734DC">
          <w:rPr>
            <w:webHidden/>
          </w:rPr>
        </w:r>
        <w:r w:rsidR="00B734DC">
          <w:rPr>
            <w:webHidden/>
          </w:rPr>
          <w:fldChar w:fldCharType="separate"/>
        </w:r>
        <w:r w:rsidR="00B734DC">
          <w:rPr>
            <w:webHidden/>
          </w:rPr>
          <w:t>272</w:t>
        </w:r>
        <w:r w:rsidR="00B734DC">
          <w:rPr>
            <w:webHidden/>
          </w:rPr>
          <w:fldChar w:fldCharType="end"/>
        </w:r>
      </w:hyperlink>
    </w:p>
    <w:p w14:paraId="23337C3A" w14:textId="460D46C1" w:rsidR="00B734DC" w:rsidRDefault="00DE7881" w:rsidP="00B734DC">
      <w:pPr>
        <w:pStyle w:val="TOC4"/>
        <w:rPr>
          <w:rFonts w:asciiTheme="minorHAnsi" w:eastAsiaTheme="minorEastAsia" w:hAnsiTheme="minorHAnsi" w:cstheme="minorBidi"/>
          <w:snapToGrid/>
          <w:sz w:val="22"/>
          <w:szCs w:val="22"/>
        </w:rPr>
      </w:pPr>
      <w:hyperlink w:anchor="_Toc40709276" w:history="1">
        <w:r w:rsidR="00B734DC" w:rsidRPr="00A60F8B">
          <w:rPr>
            <w:rStyle w:val="Hyperlink"/>
            <w:b/>
          </w:rPr>
          <w:t>3.8.3.2</w:t>
        </w:r>
        <w:r w:rsidR="00B734DC">
          <w:rPr>
            <w:rFonts w:asciiTheme="minorHAnsi" w:eastAsiaTheme="minorEastAsia" w:hAnsiTheme="minorHAnsi" w:cstheme="minorBidi"/>
            <w:snapToGrid/>
            <w:sz w:val="22"/>
            <w:szCs w:val="22"/>
          </w:rPr>
          <w:tab/>
        </w:r>
        <w:r w:rsidR="00B734DC" w:rsidRPr="00A60F8B">
          <w:rPr>
            <w:rStyle w:val="Hyperlink"/>
            <w:b/>
          </w:rPr>
          <w:t>Giao tiếp bên trong</w:t>
        </w:r>
        <w:r w:rsidR="00B734DC">
          <w:rPr>
            <w:webHidden/>
          </w:rPr>
          <w:tab/>
        </w:r>
        <w:r w:rsidR="00B734DC">
          <w:rPr>
            <w:webHidden/>
          </w:rPr>
          <w:fldChar w:fldCharType="begin"/>
        </w:r>
        <w:r w:rsidR="00B734DC">
          <w:rPr>
            <w:webHidden/>
          </w:rPr>
          <w:instrText xml:space="preserve"> PAGEREF _Toc40709276 \h </w:instrText>
        </w:r>
        <w:r w:rsidR="00B734DC">
          <w:rPr>
            <w:webHidden/>
          </w:rPr>
        </w:r>
        <w:r w:rsidR="00B734DC">
          <w:rPr>
            <w:webHidden/>
          </w:rPr>
          <w:fldChar w:fldCharType="separate"/>
        </w:r>
        <w:r w:rsidR="00B734DC">
          <w:rPr>
            <w:webHidden/>
          </w:rPr>
          <w:t>273</w:t>
        </w:r>
        <w:r w:rsidR="00B734DC">
          <w:rPr>
            <w:webHidden/>
          </w:rPr>
          <w:fldChar w:fldCharType="end"/>
        </w:r>
      </w:hyperlink>
    </w:p>
    <w:p w14:paraId="093191D1" w14:textId="65377FB1" w:rsidR="00B734DC" w:rsidRDefault="00DE7881" w:rsidP="00B734DC">
      <w:pPr>
        <w:pStyle w:val="TOC4"/>
        <w:rPr>
          <w:rFonts w:asciiTheme="minorHAnsi" w:eastAsiaTheme="minorEastAsia" w:hAnsiTheme="minorHAnsi" w:cstheme="minorBidi"/>
          <w:snapToGrid/>
          <w:sz w:val="22"/>
          <w:szCs w:val="22"/>
        </w:rPr>
      </w:pPr>
      <w:hyperlink w:anchor="_Toc40709277" w:history="1">
        <w:r w:rsidR="00B734DC" w:rsidRPr="00A60F8B">
          <w:rPr>
            <w:rStyle w:val="Hyperlink"/>
            <w:b/>
          </w:rPr>
          <w:t>3.8.3.3</w:t>
        </w:r>
        <w:r w:rsidR="00B734DC">
          <w:rPr>
            <w:rFonts w:asciiTheme="minorHAnsi" w:eastAsiaTheme="minorEastAsia" w:hAnsiTheme="minorHAnsi" w:cstheme="minorBidi"/>
            <w:snapToGrid/>
            <w:sz w:val="22"/>
            <w:szCs w:val="22"/>
          </w:rPr>
          <w:tab/>
        </w:r>
        <w:r w:rsidR="00B734DC" w:rsidRPr="00A60F8B">
          <w:rPr>
            <w:rStyle w:val="Hyperlink"/>
            <w:b/>
          </w:rPr>
          <w:t>Giao tiếp truyền thông</w:t>
        </w:r>
        <w:r w:rsidR="00B734DC">
          <w:rPr>
            <w:webHidden/>
          </w:rPr>
          <w:tab/>
        </w:r>
        <w:r w:rsidR="00B734DC">
          <w:rPr>
            <w:webHidden/>
          </w:rPr>
          <w:fldChar w:fldCharType="begin"/>
        </w:r>
        <w:r w:rsidR="00B734DC">
          <w:rPr>
            <w:webHidden/>
          </w:rPr>
          <w:instrText xml:space="preserve"> PAGEREF _Toc40709277 \h </w:instrText>
        </w:r>
        <w:r w:rsidR="00B734DC">
          <w:rPr>
            <w:webHidden/>
          </w:rPr>
        </w:r>
        <w:r w:rsidR="00B734DC">
          <w:rPr>
            <w:webHidden/>
          </w:rPr>
          <w:fldChar w:fldCharType="separate"/>
        </w:r>
        <w:r w:rsidR="00B734DC">
          <w:rPr>
            <w:webHidden/>
          </w:rPr>
          <w:t>273</w:t>
        </w:r>
        <w:r w:rsidR="00B734DC">
          <w:rPr>
            <w:webHidden/>
          </w:rPr>
          <w:fldChar w:fldCharType="end"/>
        </w:r>
      </w:hyperlink>
    </w:p>
    <w:p w14:paraId="4DB3C31C" w14:textId="06B50CEF" w:rsidR="00B734DC" w:rsidRDefault="00DE7881" w:rsidP="00B734DC">
      <w:pPr>
        <w:pStyle w:val="TOC2"/>
        <w:rPr>
          <w:rFonts w:asciiTheme="minorHAnsi" w:eastAsiaTheme="minorEastAsia" w:hAnsiTheme="minorHAnsi" w:cstheme="minorBidi"/>
          <w:snapToGrid/>
          <w:sz w:val="22"/>
          <w:szCs w:val="22"/>
        </w:rPr>
      </w:pPr>
      <w:hyperlink w:anchor="_Toc40709278" w:history="1">
        <w:r w:rsidR="00B734DC" w:rsidRPr="00A60F8B">
          <w:rPr>
            <w:rStyle w:val="Hyperlink"/>
          </w:rPr>
          <w:t>3.9</w:t>
        </w:r>
        <w:r w:rsidR="00B734DC">
          <w:rPr>
            <w:rFonts w:asciiTheme="minorHAnsi" w:eastAsiaTheme="minorEastAsia" w:hAnsiTheme="minorHAnsi" w:cstheme="minorBidi"/>
            <w:snapToGrid/>
            <w:sz w:val="22"/>
            <w:szCs w:val="22"/>
          </w:rPr>
          <w:tab/>
        </w:r>
        <w:r w:rsidR="00B734DC" w:rsidRPr="00A60F8B">
          <w:rPr>
            <w:rStyle w:val="Hyperlink"/>
          </w:rPr>
          <w:t>Các yêu cầu tài liệu người dùng và hỗ trợ trực tuyến</w:t>
        </w:r>
        <w:r w:rsidR="00B734DC">
          <w:rPr>
            <w:webHidden/>
          </w:rPr>
          <w:tab/>
        </w:r>
        <w:r w:rsidR="00B734DC">
          <w:rPr>
            <w:webHidden/>
          </w:rPr>
          <w:fldChar w:fldCharType="begin"/>
        </w:r>
        <w:r w:rsidR="00B734DC">
          <w:rPr>
            <w:webHidden/>
          </w:rPr>
          <w:instrText xml:space="preserve"> PAGEREF _Toc40709278 \h </w:instrText>
        </w:r>
        <w:r w:rsidR="00B734DC">
          <w:rPr>
            <w:webHidden/>
          </w:rPr>
        </w:r>
        <w:r w:rsidR="00B734DC">
          <w:rPr>
            <w:webHidden/>
          </w:rPr>
          <w:fldChar w:fldCharType="separate"/>
        </w:r>
        <w:r w:rsidR="00B734DC">
          <w:rPr>
            <w:webHidden/>
          </w:rPr>
          <w:t>273</w:t>
        </w:r>
        <w:r w:rsidR="00B734DC">
          <w:rPr>
            <w:webHidden/>
          </w:rPr>
          <w:fldChar w:fldCharType="end"/>
        </w:r>
      </w:hyperlink>
    </w:p>
    <w:p w14:paraId="0450EE41" w14:textId="5AE307D6" w:rsidR="00B734DC" w:rsidRDefault="00DE7881" w:rsidP="00B734DC">
      <w:pPr>
        <w:pStyle w:val="TOC2"/>
        <w:rPr>
          <w:rFonts w:asciiTheme="minorHAnsi" w:eastAsiaTheme="minorEastAsia" w:hAnsiTheme="minorHAnsi" w:cstheme="minorBidi"/>
          <w:snapToGrid/>
          <w:sz w:val="22"/>
          <w:szCs w:val="22"/>
        </w:rPr>
      </w:pPr>
      <w:hyperlink w:anchor="_Toc40709279" w:history="1">
        <w:r w:rsidR="00B734DC" w:rsidRPr="00A60F8B">
          <w:rPr>
            <w:rStyle w:val="Hyperlink"/>
          </w:rPr>
          <w:t>3.10</w:t>
        </w:r>
        <w:r w:rsidR="00B734DC">
          <w:rPr>
            <w:rFonts w:asciiTheme="minorHAnsi" w:eastAsiaTheme="minorEastAsia" w:hAnsiTheme="minorHAnsi" w:cstheme="minorBidi"/>
            <w:snapToGrid/>
            <w:sz w:val="22"/>
            <w:szCs w:val="22"/>
          </w:rPr>
          <w:tab/>
        </w:r>
        <w:r w:rsidR="00B734DC" w:rsidRPr="00A60F8B">
          <w:rPr>
            <w:rStyle w:val="Hyperlink"/>
          </w:rPr>
          <w:t>Các thành phần mua ngoài</w:t>
        </w:r>
        <w:r w:rsidR="00B734DC">
          <w:rPr>
            <w:webHidden/>
          </w:rPr>
          <w:tab/>
        </w:r>
        <w:r w:rsidR="00B734DC">
          <w:rPr>
            <w:webHidden/>
          </w:rPr>
          <w:fldChar w:fldCharType="begin"/>
        </w:r>
        <w:r w:rsidR="00B734DC">
          <w:rPr>
            <w:webHidden/>
          </w:rPr>
          <w:instrText xml:space="preserve"> PAGEREF _Toc40709279 \h </w:instrText>
        </w:r>
        <w:r w:rsidR="00B734DC">
          <w:rPr>
            <w:webHidden/>
          </w:rPr>
        </w:r>
        <w:r w:rsidR="00B734DC">
          <w:rPr>
            <w:webHidden/>
          </w:rPr>
          <w:fldChar w:fldCharType="separate"/>
        </w:r>
        <w:r w:rsidR="00B734DC">
          <w:rPr>
            <w:webHidden/>
          </w:rPr>
          <w:t>273</w:t>
        </w:r>
        <w:r w:rsidR="00B734DC">
          <w:rPr>
            <w:webHidden/>
          </w:rPr>
          <w:fldChar w:fldCharType="end"/>
        </w:r>
      </w:hyperlink>
    </w:p>
    <w:p w14:paraId="2FD0E85D" w14:textId="1F388356" w:rsidR="00B734DC" w:rsidRDefault="00DE7881" w:rsidP="00B734DC">
      <w:pPr>
        <w:pStyle w:val="TOC2"/>
        <w:rPr>
          <w:rFonts w:asciiTheme="minorHAnsi" w:eastAsiaTheme="minorEastAsia" w:hAnsiTheme="minorHAnsi" w:cstheme="minorBidi"/>
          <w:snapToGrid/>
          <w:sz w:val="22"/>
          <w:szCs w:val="22"/>
        </w:rPr>
      </w:pPr>
      <w:hyperlink w:anchor="_Toc40709280" w:history="1">
        <w:r w:rsidR="00B734DC" w:rsidRPr="00A60F8B">
          <w:rPr>
            <w:rStyle w:val="Hyperlink"/>
            <w:lang w:val="vi-VN"/>
          </w:rPr>
          <w:t>3.11</w:t>
        </w:r>
        <w:r w:rsidR="00B734DC">
          <w:rPr>
            <w:rFonts w:asciiTheme="minorHAnsi" w:eastAsiaTheme="minorEastAsia" w:hAnsiTheme="minorHAnsi" w:cstheme="minorBidi"/>
            <w:snapToGrid/>
            <w:sz w:val="22"/>
            <w:szCs w:val="22"/>
          </w:rPr>
          <w:tab/>
        </w:r>
        <w:r w:rsidR="00B734DC" w:rsidRPr="00A60F8B">
          <w:rPr>
            <w:rStyle w:val="Hyperlink"/>
            <w:lang w:val="vi-VN"/>
          </w:rPr>
          <w:t>Các yêu cầu pháp lý, bản quyền và những ghi chú khác</w:t>
        </w:r>
        <w:r w:rsidR="00B734DC">
          <w:rPr>
            <w:webHidden/>
          </w:rPr>
          <w:tab/>
        </w:r>
        <w:r w:rsidR="00B734DC">
          <w:rPr>
            <w:webHidden/>
          </w:rPr>
          <w:fldChar w:fldCharType="begin"/>
        </w:r>
        <w:r w:rsidR="00B734DC">
          <w:rPr>
            <w:webHidden/>
          </w:rPr>
          <w:instrText xml:space="preserve"> PAGEREF _Toc40709280 \h </w:instrText>
        </w:r>
        <w:r w:rsidR="00B734DC">
          <w:rPr>
            <w:webHidden/>
          </w:rPr>
        </w:r>
        <w:r w:rsidR="00B734DC">
          <w:rPr>
            <w:webHidden/>
          </w:rPr>
          <w:fldChar w:fldCharType="separate"/>
        </w:r>
        <w:r w:rsidR="00B734DC">
          <w:rPr>
            <w:webHidden/>
          </w:rPr>
          <w:t>273</w:t>
        </w:r>
        <w:r w:rsidR="00B734DC">
          <w:rPr>
            <w:webHidden/>
          </w:rPr>
          <w:fldChar w:fldCharType="end"/>
        </w:r>
      </w:hyperlink>
    </w:p>
    <w:p w14:paraId="7C6F0CD3" w14:textId="3FEBC258" w:rsidR="00B734DC" w:rsidRDefault="00DE7881" w:rsidP="00B734DC">
      <w:pPr>
        <w:pStyle w:val="TOC2"/>
        <w:rPr>
          <w:rFonts w:asciiTheme="minorHAnsi" w:eastAsiaTheme="minorEastAsia" w:hAnsiTheme="minorHAnsi" w:cstheme="minorBidi"/>
          <w:snapToGrid/>
          <w:sz w:val="22"/>
          <w:szCs w:val="22"/>
        </w:rPr>
      </w:pPr>
      <w:hyperlink w:anchor="_Toc40709281" w:history="1">
        <w:r w:rsidR="00B734DC" w:rsidRPr="00A60F8B">
          <w:rPr>
            <w:rStyle w:val="Hyperlink"/>
          </w:rPr>
          <w:t>3.12</w:t>
        </w:r>
        <w:r w:rsidR="00B734DC">
          <w:rPr>
            <w:rFonts w:asciiTheme="minorHAnsi" w:eastAsiaTheme="minorEastAsia" w:hAnsiTheme="minorHAnsi" w:cstheme="minorBidi"/>
            <w:snapToGrid/>
            <w:sz w:val="22"/>
            <w:szCs w:val="22"/>
          </w:rPr>
          <w:tab/>
        </w:r>
        <w:r w:rsidR="00B734DC" w:rsidRPr="00A60F8B">
          <w:rPr>
            <w:rStyle w:val="Hyperlink"/>
          </w:rPr>
          <w:t>Các tiêu chuẩn áp dụng</w:t>
        </w:r>
        <w:r w:rsidR="00B734DC">
          <w:rPr>
            <w:webHidden/>
          </w:rPr>
          <w:tab/>
        </w:r>
        <w:r w:rsidR="00B734DC">
          <w:rPr>
            <w:webHidden/>
          </w:rPr>
          <w:fldChar w:fldCharType="begin"/>
        </w:r>
        <w:r w:rsidR="00B734DC">
          <w:rPr>
            <w:webHidden/>
          </w:rPr>
          <w:instrText xml:space="preserve"> PAGEREF _Toc40709281 \h </w:instrText>
        </w:r>
        <w:r w:rsidR="00B734DC">
          <w:rPr>
            <w:webHidden/>
          </w:rPr>
        </w:r>
        <w:r w:rsidR="00B734DC">
          <w:rPr>
            <w:webHidden/>
          </w:rPr>
          <w:fldChar w:fldCharType="separate"/>
        </w:r>
        <w:r w:rsidR="00B734DC">
          <w:rPr>
            <w:webHidden/>
          </w:rPr>
          <w:t>273</w:t>
        </w:r>
        <w:r w:rsidR="00B734DC">
          <w:rPr>
            <w:webHidden/>
          </w:rPr>
          <w:fldChar w:fldCharType="end"/>
        </w:r>
      </w:hyperlink>
    </w:p>
    <w:p w14:paraId="4B4C0113" w14:textId="38350725" w:rsidR="00B734DC" w:rsidRDefault="00DE7881" w:rsidP="00B734DC">
      <w:pPr>
        <w:pStyle w:val="TOC1"/>
        <w:rPr>
          <w:rFonts w:asciiTheme="minorHAnsi" w:eastAsiaTheme="minorEastAsia" w:hAnsiTheme="minorHAnsi" w:cstheme="minorBidi"/>
          <w:snapToGrid/>
          <w:sz w:val="22"/>
          <w:szCs w:val="22"/>
        </w:rPr>
      </w:pPr>
      <w:hyperlink w:anchor="_Toc40709282" w:history="1">
        <w:r w:rsidR="00B734DC" w:rsidRPr="00A60F8B">
          <w:rPr>
            <w:rStyle w:val="Hyperlink"/>
          </w:rPr>
          <w:t>4</w:t>
        </w:r>
        <w:r w:rsidR="00B734DC">
          <w:rPr>
            <w:rFonts w:asciiTheme="minorHAnsi" w:eastAsiaTheme="minorEastAsia" w:hAnsiTheme="minorHAnsi" w:cstheme="minorBidi"/>
            <w:snapToGrid/>
            <w:sz w:val="22"/>
            <w:szCs w:val="22"/>
          </w:rPr>
          <w:tab/>
        </w:r>
        <w:r w:rsidR="00B734DC" w:rsidRPr="00A60F8B">
          <w:rPr>
            <w:rStyle w:val="Hyperlink"/>
          </w:rPr>
          <w:t>PHỤ LỤC</w:t>
        </w:r>
        <w:r w:rsidR="00B734DC">
          <w:rPr>
            <w:webHidden/>
          </w:rPr>
          <w:tab/>
        </w:r>
        <w:r w:rsidR="004105CD">
          <w:rPr>
            <w:webHidden/>
          </w:rPr>
          <w:t xml:space="preserve">                                                                                                                 </w:t>
        </w:r>
        <w:r w:rsidR="00B734DC">
          <w:rPr>
            <w:webHidden/>
          </w:rPr>
          <w:fldChar w:fldCharType="begin"/>
        </w:r>
        <w:r w:rsidR="00B734DC">
          <w:rPr>
            <w:webHidden/>
          </w:rPr>
          <w:instrText xml:space="preserve"> PAGEREF _Toc40709282 \h </w:instrText>
        </w:r>
        <w:r w:rsidR="00B734DC">
          <w:rPr>
            <w:webHidden/>
          </w:rPr>
        </w:r>
        <w:r w:rsidR="00B734DC">
          <w:rPr>
            <w:webHidden/>
          </w:rPr>
          <w:fldChar w:fldCharType="separate"/>
        </w:r>
        <w:r w:rsidR="00B734DC">
          <w:rPr>
            <w:webHidden/>
          </w:rPr>
          <w:t>273</w:t>
        </w:r>
        <w:r w:rsidR="00B734DC">
          <w:rPr>
            <w:webHidden/>
          </w:rPr>
          <w:fldChar w:fldCharType="end"/>
        </w:r>
      </w:hyperlink>
    </w:p>
    <w:p w14:paraId="7D7E6E66" w14:textId="1D0A23A7" w:rsidR="00DB2BD0" w:rsidRPr="00FF37CC" w:rsidRDefault="00096D32" w:rsidP="00B734DC">
      <w:pPr>
        <w:pStyle w:val="TOC1"/>
      </w:pPr>
      <w:r>
        <w:fldChar w:fldCharType="end"/>
      </w:r>
    </w:p>
    <w:p w14:paraId="765E27E0" w14:textId="77777777" w:rsidR="00DB2BD0" w:rsidRPr="00FF37CC" w:rsidRDefault="00D815CD" w:rsidP="00E854D3">
      <w:pPr>
        <w:pStyle w:val="Heading1"/>
      </w:pPr>
      <w:bookmarkStart w:id="2" w:name="_Toc72062201"/>
      <w:bookmarkEnd w:id="1"/>
      <w:r w:rsidRPr="00FF37CC">
        <w:br w:type="page"/>
      </w:r>
      <w:bookmarkStart w:id="3" w:name="_Toc40709241"/>
      <w:r w:rsidR="00DB2BD0" w:rsidRPr="00FF37CC">
        <w:lastRenderedPageBreak/>
        <w:t>GIỚI THIỆU</w:t>
      </w:r>
      <w:bookmarkEnd w:id="2"/>
      <w:bookmarkEnd w:id="3"/>
    </w:p>
    <w:p w14:paraId="1570092C" w14:textId="5D6C4890" w:rsidR="00982C35" w:rsidRDefault="00DB2BD0" w:rsidP="007638DF">
      <w:pPr>
        <w:pStyle w:val="Heading2"/>
        <w:rPr>
          <w:rFonts w:ascii="Times New Roman" w:hAnsi="Times New Roman"/>
          <w:szCs w:val="24"/>
        </w:rPr>
      </w:pPr>
      <w:bookmarkStart w:id="4" w:name="_Toc66964156"/>
      <w:bookmarkStart w:id="5" w:name="_Toc72062202"/>
      <w:bookmarkStart w:id="6" w:name="_Toc40709242"/>
      <w:r w:rsidRPr="00FF37CC">
        <w:rPr>
          <w:rFonts w:ascii="Times New Roman" w:hAnsi="Times New Roman"/>
          <w:szCs w:val="24"/>
        </w:rPr>
        <w:t>Mục đích tài liệu</w:t>
      </w:r>
      <w:bookmarkStart w:id="7" w:name="_Toc66964157"/>
      <w:bookmarkStart w:id="8" w:name="_Toc72062203"/>
      <w:bookmarkEnd w:id="4"/>
      <w:bookmarkEnd w:id="5"/>
      <w:bookmarkEnd w:id="6"/>
    </w:p>
    <w:p w14:paraId="1C76219E" w14:textId="220FB9D8" w:rsidR="007638DF" w:rsidRPr="00FF37CC" w:rsidRDefault="0090000E" w:rsidP="00E35B29">
      <w:pPr>
        <w:pStyle w:val="NormalIndent"/>
      </w:pPr>
      <w:r>
        <w:t xml:space="preserve">Xây dựng ứng dụng mobile cho </w:t>
      </w:r>
      <w:r w:rsidR="00CE49E7">
        <w:t>phần mềm tài chính VFS 2.0.</w:t>
      </w:r>
    </w:p>
    <w:p w14:paraId="061C981B" w14:textId="564BB184" w:rsidR="00DB2BD0" w:rsidRDefault="00DB2BD0" w:rsidP="00DB2BD0">
      <w:pPr>
        <w:pStyle w:val="Heading2"/>
        <w:rPr>
          <w:rFonts w:ascii="Times New Roman" w:hAnsi="Times New Roman"/>
          <w:szCs w:val="24"/>
        </w:rPr>
      </w:pPr>
      <w:bookmarkStart w:id="9" w:name="_Toc40709243"/>
      <w:r w:rsidRPr="00FF37CC">
        <w:rPr>
          <w:rFonts w:ascii="Times New Roman" w:hAnsi="Times New Roman"/>
          <w:szCs w:val="24"/>
        </w:rPr>
        <w:t>Phạm vi tài liệu</w:t>
      </w:r>
      <w:bookmarkEnd w:id="7"/>
      <w:bookmarkEnd w:id="8"/>
      <w:bookmarkEnd w:id="9"/>
    </w:p>
    <w:p w14:paraId="30E5FD08" w14:textId="126BC091" w:rsidR="00B5210B" w:rsidRPr="00B5210B" w:rsidRDefault="0090000E" w:rsidP="00B5210B">
      <w:pPr>
        <w:pStyle w:val="NormalIndent"/>
      </w:pPr>
      <w:r>
        <w:t>N/A</w:t>
      </w:r>
    </w:p>
    <w:p w14:paraId="2BDB1275" w14:textId="28E3E5DE" w:rsidR="0045574C" w:rsidRDefault="00DB2BD0" w:rsidP="00FF37CC">
      <w:pPr>
        <w:pStyle w:val="Heading2"/>
        <w:rPr>
          <w:rFonts w:ascii="Times New Roman" w:hAnsi="Times New Roman"/>
          <w:szCs w:val="24"/>
        </w:rPr>
      </w:pPr>
      <w:bookmarkStart w:id="10" w:name="_Toc40709244"/>
      <w:r w:rsidRPr="00FF37CC">
        <w:rPr>
          <w:rFonts w:ascii="Times New Roman" w:hAnsi="Times New Roman"/>
          <w:szCs w:val="24"/>
        </w:rPr>
        <w:t>Tài liệu tham khảo</w:t>
      </w:r>
      <w:bookmarkEnd w:id="10"/>
    </w:p>
    <w:p w14:paraId="49F63DF4" w14:textId="5A5DE271" w:rsidR="00B5210B" w:rsidRPr="00B5210B" w:rsidRDefault="00E516C8" w:rsidP="00B5210B">
      <w:pPr>
        <w:pStyle w:val="NormalIndent"/>
      </w:pPr>
      <w:r>
        <w:t>N/A</w:t>
      </w:r>
    </w:p>
    <w:p w14:paraId="4DE4ABD6" w14:textId="7E981AB9" w:rsidR="00B93DC7" w:rsidRPr="00FF37CC" w:rsidRDefault="006A07E1" w:rsidP="00FF37CC">
      <w:pPr>
        <w:pStyle w:val="Heading2"/>
        <w:tabs>
          <w:tab w:val="clear" w:pos="576"/>
          <w:tab w:val="num" w:pos="270"/>
        </w:tabs>
        <w:rPr>
          <w:rFonts w:ascii="Times New Roman" w:hAnsi="Times New Roman"/>
          <w:szCs w:val="24"/>
        </w:rPr>
      </w:pPr>
      <w:bookmarkStart w:id="11" w:name="_Toc40709245"/>
      <w:r w:rsidRPr="00FF37CC">
        <w:rPr>
          <w:rFonts w:ascii="Times New Roman" w:hAnsi="Times New Roman"/>
          <w:szCs w:val="24"/>
        </w:rPr>
        <w:t>Giải thích các ký hiệu dùng trong sơ đồ</w:t>
      </w:r>
      <w:bookmarkStart w:id="12" w:name="_Toc72062206"/>
      <w:bookmarkStart w:id="13" w:name="_Toc66964161"/>
      <w:bookmarkEnd w:id="11"/>
    </w:p>
    <w:tbl>
      <w:tblPr>
        <w:tblW w:w="855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0"/>
        <w:gridCol w:w="5500"/>
      </w:tblGrid>
      <w:tr w:rsidR="00523EB1" w:rsidRPr="00FF37CC" w14:paraId="4A4F9956" w14:textId="77777777" w:rsidTr="00FF37CC">
        <w:tc>
          <w:tcPr>
            <w:tcW w:w="3050" w:type="dxa"/>
            <w:shd w:val="clear" w:color="auto" w:fill="E0E0E0"/>
          </w:tcPr>
          <w:p w14:paraId="58A11538" w14:textId="77777777" w:rsidR="00523EB1" w:rsidRPr="00E516C8" w:rsidRDefault="00523EB1" w:rsidP="00E516C8">
            <w:pPr>
              <w:spacing w:before="120" w:line="240" w:lineRule="auto"/>
              <w:ind w:left="547"/>
              <w:jc w:val="center"/>
              <w:rPr>
                <w:snapToGrid/>
                <w:szCs w:val="24"/>
                <w:lang w:eastAsia="ar-SA"/>
              </w:rPr>
            </w:pPr>
            <w:r w:rsidRPr="00E516C8">
              <w:rPr>
                <w:snapToGrid/>
                <w:szCs w:val="24"/>
                <w:lang w:eastAsia="ar-SA"/>
              </w:rPr>
              <w:t>Ký hiệu</w:t>
            </w:r>
          </w:p>
        </w:tc>
        <w:tc>
          <w:tcPr>
            <w:tcW w:w="5500" w:type="dxa"/>
            <w:shd w:val="clear" w:color="auto" w:fill="E0E0E0"/>
          </w:tcPr>
          <w:p w14:paraId="36B7F570" w14:textId="77777777" w:rsidR="00523EB1" w:rsidRPr="00E516C8" w:rsidRDefault="00523EB1" w:rsidP="00E516C8">
            <w:pPr>
              <w:spacing w:before="120" w:line="240" w:lineRule="auto"/>
              <w:ind w:left="547"/>
              <w:jc w:val="center"/>
              <w:rPr>
                <w:snapToGrid/>
                <w:szCs w:val="24"/>
                <w:lang w:eastAsia="ar-SA"/>
              </w:rPr>
            </w:pPr>
            <w:r w:rsidRPr="00E516C8">
              <w:rPr>
                <w:snapToGrid/>
                <w:szCs w:val="24"/>
                <w:lang w:eastAsia="ar-SA"/>
              </w:rPr>
              <w:t>Giải thích</w:t>
            </w:r>
          </w:p>
        </w:tc>
      </w:tr>
      <w:tr w:rsidR="00523EB1" w:rsidRPr="00FF37CC" w14:paraId="5D3749A9" w14:textId="77777777" w:rsidTr="00FF37CC">
        <w:tc>
          <w:tcPr>
            <w:tcW w:w="3050" w:type="dxa"/>
            <w:vAlign w:val="center"/>
          </w:tcPr>
          <w:p w14:paraId="6ABA554D"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95" w:dyaOrig="595" w14:anchorId="3BDEC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0.15pt" o:ole="">
                  <v:imagedata r:id="rId11" o:title=""/>
                </v:shape>
                <o:OLEObject Type="Embed" ProgID="Visio.Drawing.11" ShapeID="_x0000_i1025" DrawAspect="Content" ObjectID="_1657348825" r:id="rId12"/>
              </w:object>
            </w:r>
          </w:p>
        </w:tc>
        <w:tc>
          <w:tcPr>
            <w:tcW w:w="5500" w:type="dxa"/>
          </w:tcPr>
          <w:p w14:paraId="09675BBE"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Bắt đầu quy trình.</w:t>
            </w:r>
          </w:p>
        </w:tc>
      </w:tr>
      <w:tr w:rsidR="00523EB1" w:rsidRPr="00FF37CC" w14:paraId="48949B6C" w14:textId="77777777" w:rsidTr="00FF37CC">
        <w:tc>
          <w:tcPr>
            <w:tcW w:w="3050" w:type="dxa"/>
            <w:vAlign w:val="center"/>
          </w:tcPr>
          <w:p w14:paraId="2D11B6BB"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95" w:dyaOrig="595" w14:anchorId="6CC0CE11">
                <v:shape id="_x0000_i1026" type="#_x0000_t75" style="width:75.35pt;height:30.15pt" o:ole="">
                  <v:imagedata r:id="rId13" o:title=""/>
                </v:shape>
                <o:OLEObject Type="Embed" ProgID="Visio.Drawing.11" ShapeID="_x0000_i1026" DrawAspect="Content" ObjectID="_1657348826" r:id="rId14"/>
              </w:object>
            </w:r>
          </w:p>
        </w:tc>
        <w:tc>
          <w:tcPr>
            <w:tcW w:w="5500" w:type="dxa"/>
          </w:tcPr>
          <w:p w14:paraId="1B9BF1B6"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Kết thúc quy trình.</w:t>
            </w:r>
          </w:p>
        </w:tc>
      </w:tr>
      <w:tr w:rsidR="00523EB1" w:rsidRPr="00FF37CC" w14:paraId="6E61B4EF" w14:textId="77777777" w:rsidTr="00FF37CC">
        <w:tc>
          <w:tcPr>
            <w:tcW w:w="3050" w:type="dxa"/>
            <w:vAlign w:val="center"/>
          </w:tcPr>
          <w:p w14:paraId="081B62F1"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95" w:dyaOrig="1135" w14:anchorId="3BAE6440">
                <v:shape id="_x0000_i1027" type="#_x0000_t75" style="width:75.35pt;height:56.95pt" o:ole="">
                  <v:imagedata r:id="rId15" o:title=""/>
                </v:shape>
                <o:OLEObject Type="Embed" ProgID="Visio.Drawing.11" ShapeID="_x0000_i1027" DrawAspect="Content" ObjectID="_1657348827" r:id="rId16"/>
              </w:object>
            </w:r>
          </w:p>
        </w:tc>
        <w:tc>
          <w:tcPr>
            <w:tcW w:w="5500" w:type="dxa"/>
          </w:tcPr>
          <w:p w14:paraId="1DAF6FD3"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Thể hiện một bước được thực hiện nhiều lần, lặp lại</w:t>
            </w:r>
          </w:p>
        </w:tc>
      </w:tr>
      <w:tr w:rsidR="00523EB1" w:rsidRPr="00FF37CC" w14:paraId="253337E7" w14:textId="77777777" w:rsidTr="00FF37CC">
        <w:tc>
          <w:tcPr>
            <w:tcW w:w="3050" w:type="dxa"/>
            <w:vAlign w:val="center"/>
          </w:tcPr>
          <w:p w14:paraId="35673960"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828" w:dyaOrig="415" w14:anchorId="2C48D1AE">
                <v:shape id="_x0000_i1028" type="#_x0000_t75" style="width:91.25pt;height:20.95pt" o:ole="">
                  <v:imagedata r:id="rId17" o:title=""/>
                </v:shape>
                <o:OLEObject Type="Embed" ProgID="Visio.Drawing.11" ShapeID="_x0000_i1028" DrawAspect="Content" ObjectID="_1657348828" r:id="rId18"/>
              </w:object>
            </w:r>
          </w:p>
        </w:tc>
        <w:tc>
          <w:tcPr>
            <w:tcW w:w="5500" w:type="dxa"/>
          </w:tcPr>
          <w:p w14:paraId="5410D7CA"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Thể hiện các bước trong phạm vi ký hiệu này sẽ thực hiện song song với nhau.</w:t>
            </w:r>
          </w:p>
        </w:tc>
      </w:tr>
      <w:tr w:rsidR="00523EB1" w:rsidRPr="00FF37CC" w14:paraId="5867306D" w14:textId="77777777" w:rsidTr="00FF37CC">
        <w:tc>
          <w:tcPr>
            <w:tcW w:w="3050" w:type="dxa"/>
            <w:vAlign w:val="center"/>
          </w:tcPr>
          <w:p w14:paraId="38F45264"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95" w:dyaOrig="1135" w14:anchorId="00A0BF4E">
                <v:shape id="_x0000_i1029" type="#_x0000_t75" style="width:75.35pt;height:56.95pt" o:ole="">
                  <v:imagedata r:id="rId19" o:title=""/>
                </v:shape>
                <o:OLEObject Type="Embed" ProgID="Visio.Drawing.11" ShapeID="_x0000_i1029" DrawAspect="Content" ObjectID="_1657348829" r:id="rId20"/>
              </w:object>
            </w:r>
          </w:p>
        </w:tc>
        <w:tc>
          <w:tcPr>
            <w:tcW w:w="5500" w:type="dxa"/>
          </w:tcPr>
          <w:p w14:paraId="10098605" w14:textId="77777777" w:rsidR="00523EB1" w:rsidRPr="00E516C8" w:rsidRDefault="00523EB1" w:rsidP="00B46C19">
            <w:pPr>
              <w:spacing w:before="120" w:line="240" w:lineRule="auto"/>
              <w:ind w:left="547"/>
              <w:jc w:val="both"/>
              <w:rPr>
                <w:snapToGrid/>
                <w:szCs w:val="24"/>
                <w:lang w:eastAsia="ar-SA"/>
              </w:rPr>
            </w:pPr>
            <w:r w:rsidRPr="00E516C8">
              <w:rPr>
                <w:snapToGrid/>
                <w:szCs w:val="24"/>
                <w:lang w:eastAsia="ar-SA"/>
              </w:rPr>
              <w:t>Thể hiện một bước trong quy trình</w:t>
            </w:r>
            <w:r w:rsidR="00B46C19" w:rsidRPr="00E516C8">
              <w:rPr>
                <w:snapToGrid/>
                <w:szCs w:val="24"/>
                <w:lang w:eastAsia="ar-SA"/>
              </w:rPr>
              <w:t>.</w:t>
            </w:r>
          </w:p>
        </w:tc>
      </w:tr>
      <w:tr w:rsidR="00523EB1" w:rsidRPr="00FF37CC" w14:paraId="313BC306" w14:textId="77777777" w:rsidTr="00FF37CC">
        <w:tc>
          <w:tcPr>
            <w:tcW w:w="3050" w:type="dxa"/>
            <w:vAlign w:val="center"/>
          </w:tcPr>
          <w:p w14:paraId="09B9B1CC"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95" w:dyaOrig="1135" w14:anchorId="31D7C491">
                <v:shape id="_x0000_i1030" type="#_x0000_t75" style="width:75.35pt;height:56.95pt" o:ole="">
                  <v:imagedata r:id="rId21" o:title=""/>
                </v:shape>
                <o:OLEObject Type="Embed" ProgID="Visio.Drawing.11" ShapeID="_x0000_i1030" DrawAspect="Content" ObjectID="_1657348830" r:id="rId22"/>
              </w:object>
            </w:r>
          </w:p>
        </w:tc>
        <w:tc>
          <w:tcPr>
            <w:tcW w:w="5500" w:type="dxa"/>
          </w:tcPr>
          <w:p w14:paraId="33E69DAD"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Thể hiện một quyết định, một điều kiện rẽ nhánh trong quy trình.</w:t>
            </w:r>
          </w:p>
        </w:tc>
      </w:tr>
      <w:tr w:rsidR="00523EB1" w:rsidRPr="00FF37CC" w14:paraId="4748D7C5" w14:textId="77777777" w:rsidTr="00FF37CC">
        <w:tc>
          <w:tcPr>
            <w:tcW w:w="3050" w:type="dxa"/>
            <w:vAlign w:val="center"/>
          </w:tcPr>
          <w:p w14:paraId="5CB59A77"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72" w:dyaOrig="905" w14:anchorId="3D9CAF1E">
                <v:shape id="_x0000_i1031" type="#_x0000_t75" style="width:72.85pt;height:45.2pt" o:ole="">
                  <v:imagedata r:id="rId23" o:title=""/>
                </v:shape>
                <o:OLEObject Type="Embed" ProgID="Visio.Drawing.11" ShapeID="_x0000_i1031" DrawAspect="Content" ObjectID="_1657348831" r:id="rId24"/>
              </w:object>
            </w:r>
          </w:p>
        </w:tc>
        <w:tc>
          <w:tcPr>
            <w:tcW w:w="5500" w:type="dxa"/>
          </w:tcPr>
          <w:p w14:paraId="3DF3A68A"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Thông tin đầu vào, đầu ra của các bước trong quy trình (hóa đơn, chứng từ, văn bản, phiếu,..)</w:t>
            </w:r>
          </w:p>
        </w:tc>
      </w:tr>
      <w:tr w:rsidR="00523EB1" w:rsidRPr="00FF37CC" w14:paraId="79267654" w14:textId="77777777" w:rsidTr="00FF37CC">
        <w:tc>
          <w:tcPr>
            <w:tcW w:w="3050" w:type="dxa"/>
          </w:tcPr>
          <w:p w14:paraId="508A8006"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956" w:dyaOrig="516" w14:anchorId="3EF6D8F8">
                <v:shape id="_x0000_i1032" type="#_x0000_t75" style="width:82.9pt;height:24.3pt" o:ole="">
                  <v:imagedata r:id="rId25" o:title=""/>
                </v:shape>
                <o:OLEObject Type="Embed" ProgID="Visio.Drawing.11" ShapeID="_x0000_i1032" DrawAspect="Content" ObjectID="_1657348832" r:id="rId26"/>
              </w:object>
            </w:r>
          </w:p>
        </w:tc>
        <w:tc>
          <w:tcPr>
            <w:tcW w:w="5500" w:type="dxa"/>
          </w:tcPr>
          <w:p w14:paraId="6C5E4FC0"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Bước chuyển từ một công việc sang một công việc khác.</w:t>
            </w:r>
          </w:p>
        </w:tc>
      </w:tr>
      <w:tr w:rsidR="00523EB1" w:rsidRPr="00FF37CC" w14:paraId="701C2123" w14:textId="77777777" w:rsidTr="00FF37CC">
        <w:tc>
          <w:tcPr>
            <w:tcW w:w="3050" w:type="dxa"/>
            <w:vAlign w:val="center"/>
          </w:tcPr>
          <w:p w14:paraId="53965ED7"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object w:dxaOrig="1495" w:dyaOrig="1135" w14:anchorId="1EEE73C5">
                <v:shape id="_x0000_i1033" type="#_x0000_t75" style="width:75.35pt;height:56.95pt" o:ole="">
                  <v:imagedata r:id="rId27" o:title=""/>
                </v:shape>
                <o:OLEObject Type="Embed" ProgID="Visio.Drawing.11" ShapeID="_x0000_i1033" DrawAspect="Content" ObjectID="_1657348833" r:id="rId28"/>
              </w:object>
            </w:r>
          </w:p>
        </w:tc>
        <w:tc>
          <w:tcPr>
            <w:tcW w:w="5500" w:type="dxa"/>
          </w:tcPr>
          <w:p w14:paraId="4AC12E5A" w14:textId="77777777" w:rsidR="00523EB1" w:rsidRPr="00E516C8" w:rsidRDefault="00523EB1" w:rsidP="00DD4E4D">
            <w:pPr>
              <w:spacing w:before="120" w:line="240" w:lineRule="auto"/>
              <w:ind w:left="547"/>
              <w:jc w:val="both"/>
              <w:rPr>
                <w:snapToGrid/>
                <w:szCs w:val="24"/>
                <w:lang w:eastAsia="ar-SA"/>
              </w:rPr>
            </w:pPr>
            <w:r w:rsidRPr="00E516C8">
              <w:rPr>
                <w:snapToGrid/>
                <w:szCs w:val="24"/>
                <w:lang w:eastAsia="ar-SA"/>
              </w:rPr>
              <w:t xml:space="preserve">Tham chiếu đến quy trình khác. Khi một công đoạn nào đó về bản chất là một quy trình đầy đủ, để tránh mô tả lại và làm phức tạp sơ đồ chúng ta sử dụng ký hiệu này để chỉ ra quy trình cần tham </w:t>
            </w:r>
            <w:r w:rsidRPr="00E516C8">
              <w:rPr>
                <w:snapToGrid/>
                <w:szCs w:val="24"/>
                <w:lang w:eastAsia="ar-SA"/>
              </w:rPr>
              <w:lastRenderedPageBreak/>
              <w:t>chiếu đó.</w:t>
            </w:r>
          </w:p>
        </w:tc>
      </w:tr>
    </w:tbl>
    <w:p w14:paraId="03028091" w14:textId="61887F3B" w:rsidR="00347FCF" w:rsidRPr="00DF4393" w:rsidRDefault="00347FCF" w:rsidP="00CE49E7">
      <w:pPr>
        <w:pStyle w:val="Heading1"/>
        <w:rPr>
          <w:lang w:eastAsia="ar-SA"/>
        </w:rPr>
        <w:sectPr w:rsidR="00347FCF" w:rsidRPr="00DF4393" w:rsidSect="005D0E98">
          <w:pgSz w:w="11909" w:h="16834" w:code="9"/>
          <w:pgMar w:top="1152" w:right="1152" w:bottom="1238" w:left="1440" w:header="432" w:footer="432" w:gutter="0"/>
          <w:cols w:space="709"/>
          <w:titlePg/>
          <w:docGrid w:linePitch="326"/>
        </w:sectPr>
      </w:pPr>
      <w:bookmarkStart w:id="14" w:name="_Toc72062209"/>
      <w:bookmarkEnd w:id="12"/>
    </w:p>
    <w:p w14:paraId="61E46525" w14:textId="77777777" w:rsidR="00DB2BD0" w:rsidRPr="00FF37CC" w:rsidRDefault="00CF6DB9" w:rsidP="001A6682">
      <w:pPr>
        <w:pStyle w:val="Heading1"/>
        <w:spacing w:before="120" w:after="120"/>
        <w:rPr>
          <w:sz w:val="26"/>
        </w:rPr>
      </w:pPr>
      <w:bookmarkStart w:id="15" w:name="_Toc40709246"/>
      <w:bookmarkEnd w:id="14"/>
      <w:r w:rsidRPr="00FF37CC">
        <w:rPr>
          <w:sz w:val="26"/>
        </w:rPr>
        <w:lastRenderedPageBreak/>
        <w:t>ĐẶC TẢ YÊU CẦU HỆ THỐNG</w:t>
      </w:r>
      <w:bookmarkEnd w:id="15"/>
    </w:p>
    <w:p w14:paraId="120919CE" w14:textId="43CD0136" w:rsidR="0085676C" w:rsidRPr="00FF37CC" w:rsidRDefault="0085676C" w:rsidP="0085676C">
      <w:pPr>
        <w:pStyle w:val="Heading2"/>
        <w:rPr>
          <w:rFonts w:ascii="Times New Roman" w:hAnsi="Times New Roman"/>
          <w:szCs w:val="24"/>
        </w:rPr>
      </w:pPr>
      <w:bookmarkStart w:id="16" w:name="_Toc40709247"/>
      <w:r w:rsidRPr="00FF37CC">
        <w:rPr>
          <w:rFonts w:ascii="Times New Roman" w:hAnsi="Times New Roman"/>
          <w:szCs w:val="24"/>
        </w:rPr>
        <w:t xml:space="preserve">Phân hệ </w:t>
      </w:r>
      <w:r w:rsidR="00DB1F49">
        <w:rPr>
          <w:rFonts w:ascii="Times New Roman" w:hAnsi="Times New Roman"/>
          <w:szCs w:val="24"/>
        </w:rPr>
        <w:t>Quản lý chi phí- Phòng/Ban</w:t>
      </w:r>
      <w:bookmarkEnd w:id="16"/>
    </w:p>
    <w:p w14:paraId="022FB3C1" w14:textId="77777777" w:rsidR="009D5EEE" w:rsidRPr="00FF37CC" w:rsidRDefault="009D5EEE" w:rsidP="002E5EAB">
      <w:pPr>
        <w:pStyle w:val="Heading3"/>
        <w:rPr>
          <w:rFonts w:ascii="Times New Roman" w:hAnsi="Times New Roman"/>
          <w:szCs w:val="24"/>
        </w:rPr>
      </w:pPr>
      <w:bookmarkStart w:id="17" w:name="_Toc40709248"/>
      <w:r w:rsidRPr="00FF37CC">
        <w:rPr>
          <w:rFonts w:ascii="Times New Roman" w:hAnsi="Times New Roman"/>
          <w:szCs w:val="24"/>
        </w:rPr>
        <w:t>Biểu đồ luồng xử lý chức năng</w:t>
      </w:r>
      <w:bookmarkEnd w:id="17"/>
    </w:p>
    <w:p w14:paraId="7B0FA443" w14:textId="7FAFFB14" w:rsidR="002E5EAB" w:rsidRPr="00FF37CC" w:rsidRDefault="005B1040" w:rsidP="00CC4C4B">
      <w:pPr>
        <w:pStyle w:val="NormalIndent"/>
        <w:ind w:left="90"/>
      </w:pPr>
      <w:r>
        <w:object w:dxaOrig="9510" w:dyaOrig="6346" w14:anchorId="68BEEDA6">
          <v:shape id="_x0000_i1034" type="#_x0000_t75" style="width:465.5pt;height:310.6pt" o:ole="">
            <v:imagedata r:id="rId29" o:title=""/>
          </v:shape>
          <o:OLEObject Type="Embed" ProgID="Visio.Drawing.15" ShapeID="_x0000_i1034" DrawAspect="Content" ObjectID="_1657348834" r:id="rId30"/>
        </w:object>
      </w:r>
    </w:p>
    <w:p w14:paraId="269DDC1E" w14:textId="77777777" w:rsidR="00903EE0" w:rsidRPr="00FF37CC" w:rsidRDefault="00903EE0" w:rsidP="00E35B29">
      <w:pPr>
        <w:pStyle w:val="NormalIndent"/>
      </w:pPr>
    </w:p>
    <w:tbl>
      <w:tblPr>
        <w:tblW w:w="960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00"/>
        <w:gridCol w:w="2317"/>
        <w:gridCol w:w="6390"/>
      </w:tblGrid>
      <w:tr w:rsidR="007A278A" w:rsidRPr="00FF37CC" w14:paraId="328350DC" w14:textId="77777777" w:rsidTr="00CC4C4B">
        <w:trPr>
          <w:cantSplit/>
          <w:trHeight w:val="872"/>
          <w:tblHeader/>
        </w:trPr>
        <w:tc>
          <w:tcPr>
            <w:tcW w:w="900" w:type="dxa"/>
            <w:shd w:val="clear" w:color="auto" w:fill="D9D9D9"/>
          </w:tcPr>
          <w:p w14:paraId="4A301BBF" w14:textId="77777777" w:rsidR="007A278A" w:rsidRPr="00FF37CC" w:rsidRDefault="007A278A" w:rsidP="00BC378B">
            <w:pPr>
              <w:spacing w:after="120"/>
              <w:ind w:left="0"/>
              <w:jc w:val="center"/>
              <w:rPr>
                <w:b/>
              </w:rPr>
            </w:pPr>
            <w:r w:rsidRPr="00FF37CC">
              <w:rPr>
                <w:b/>
              </w:rPr>
              <w:t>TT</w:t>
            </w:r>
          </w:p>
        </w:tc>
        <w:tc>
          <w:tcPr>
            <w:tcW w:w="2317" w:type="dxa"/>
            <w:shd w:val="clear" w:color="auto" w:fill="D9D9D9"/>
          </w:tcPr>
          <w:p w14:paraId="32A55B1C" w14:textId="77777777" w:rsidR="007A278A" w:rsidRPr="00FF37CC" w:rsidRDefault="007A278A" w:rsidP="00BC378B">
            <w:pPr>
              <w:spacing w:after="120"/>
              <w:ind w:left="0"/>
              <w:jc w:val="center"/>
              <w:rPr>
                <w:b/>
              </w:rPr>
            </w:pPr>
            <w:r w:rsidRPr="00FF37CC">
              <w:rPr>
                <w:b/>
              </w:rPr>
              <w:t>Chức năng</w:t>
            </w:r>
          </w:p>
        </w:tc>
        <w:tc>
          <w:tcPr>
            <w:tcW w:w="6390" w:type="dxa"/>
            <w:shd w:val="clear" w:color="auto" w:fill="D9D9D9"/>
          </w:tcPr>
          <w:p w14:paraId="0CA50A28" w14:textId="77777777" w:rsidR="007A278A" w:rsidRPr="00FF37CC" w:rsidRDefault="007A278A" w:rsidP="00BC378B">
            <w:pPr>
              <w:spacing w:after="120"/>
              <w:ind w:left="0"/>
              <w:jc w:val="center"/>
              <w:rPr>
                <w:b/>
              </w:rPr>
            </w:pPr>
            <w:r w:rsidRPr="00FF37CC">
              <w:rPr>
                <w:b/>
              </w:rPr>
              <w:t>Mô tả</w:t>
            </w:r>
          </w:p>
        </w:tc>
      </w:tr>
      <w:tr w:rsidR="007A278A" w:rsidRPr="00FF37CC" w14:paraId="4F383CB4" w14:textId="77777777" w:rsidTr="00CC4C4B">
        <w:trPr>
          <w:cantSplit/>
          <w:trHeight w:val="377"/>
        </w:trPr>
        <w:tc>
          <w:tcPr>
            <w:tcW w:w="900" w:type="dxa"/>
            <w:vAlign w:val="center"/>
          </w:tcPr>
          <w:p w14:paraId="72C1E7D4" w14:textId="77777777" w:rsidR="007A278A" w:rsidRPr="00FF37CC" w:rsidRDefault="007A278A" w:rsidP="00BC378B">
            <w:pPr>
              <w:pStyle w:val="Sothutu-1so"/>
              <w:spacing w:before="0" w:after="120" w:line="276" w:lineRule="auto"/>
              <w:jc w:val="center"/>
              <w:rPr>
                <w:szCs w:val="24"/>
              </w:rPr>
            </w:pPr>
            <w:r w:rsidRPr="00FF37CC">
              <w:rPr>
                <w:szCs w:val="24"/>
              </w:rPr>
              <w:t>1</w:t>
            </w:r>
          </w:p>
        </w:tc>
        <w:tc>
          <w:tcPr>
            <w:tcW w:w="2317" w:type="dxa"/>
            <w:vAlign w:val="center"/>
          </w:tcPr>
          <w:p w14:paraId="13E79D0A" w14:textId="05B25241" w:rsidR="007A278A" w:rsidRPr="00FF37CC" w:rsidRDefault="003415A9" w:rsidP="005B1040">
            <w:pPr>
              <w:pStyle w:val="Sothutu-1so"/>
              <w:spacing w:before="120" w:after="120" w:line="276" w:lineRule="auto"/>
              <w:jc w:val="left"/>
              <w:rPr>
                <w:szCs w:val="24"/>
              </w:rPr>
            </w:pPr>
            <w:r>
              <w:rPr>
                <w:szCs w:val="24"/>
              </w:rPr>
              <w:t>Tờ</w:t>
            </w:r>
            <w:r w:rsidR="005B1040">
              <w:rPr>
                <w:szCs w:val="24"/>
              </w:rPr>
              <w:t xml:space="preserve"> trình</w:t>
            </w:r>
          </w:p>
        </w:tc>
        <w:tc>
          <w:tcPr>
            <w:tcW w:w="6390" w:type="dxa"/>
          </w:tcPr>
          <w:p w14:paraId="37804733" w14:textId="6380F702" w:rsidR="007A278A" w:rsidRPr="00FF37CC" w:rsidRDefault="003415A9" w:rsidP="00BC378B">
            <w:pPr>
              <w:pStyle w:val="Sothutu-1so"/>
              <w:spacing w:before="120" w:after="120" w:line="276" w:lineRule="auto"/>
              <w:jc w:val="left"/>
              <w:rPr>
                <w:szCs w:val="24"/>
              </w:rPr>
            </w:pPr>
            <w:r>
              <w:rPr>
                <w:szCs w:val="24"/>
              </w:rPr>
              <w:t>Quản lý các tờ trình</w:t>
            </w:r>
          </w:p>
        </w:tc>
      </w:tr>
      <w:tr w:rsidR="007A278A" w:rsidRPr="00FF37CC" w14:paraId="3D5ED915" w14:textId="77777777" w:rsidTr="00CC4C4B">
        <w:trPr>
          <w:cantSplit/>
          <w:trHeight w:val="377"/>
        </w:trPr>
        <w:tc>
          <w:tcPr>
            <w:tcW w:w="900" w:type="dxa"/>
            <w:vAlign w:val="center"/>
          </w:tcPr>
          <w:p w14:paraId="3B7DA2AD" w14:textId="77777777" w:rsidR="007A278A" w:rsidRPr="00FF37CC" w:rsidRDefault="007A278A" w:rsidP="00BC378B">
            <w:pPr>
              <w:pStyle w:val="Sothutu-1so"/>
              <w:spacing w:before="0" w:after="120" w:line="276" w:lineRule="auto"/>
              <w:jc w:val="center"/>
              <w:rPr>
                <w:szCs w:val="24"/>
              </w:rPr>
            </w:pPr>
            <w:r w:rsidRPr="00FF37CC">
              <w:rPr>
                <w:szCs w:val="24"/>
              </w:rPr>
              <w:t>2</w:t>
            </w:r>
          </w:p>
        </w:tc>
        <w:tc>
          <w:tcPr>
            <w:tcW w:w="2317" w:type="dxa"/>
            <w:vAlign w:val="center"/>
          </w:tcPr>
          <w:p w14:paraId="5DD6A628" w14:textId="02522B1A" w:rsidR="007A278A" w:rsidRPr="00FF37CC" w:rsidRDefault="005B1040" w:rsidP="005B1040">
            <w:pPr>
              <w:pStyle w:val="Sothutu-1so"/>
              <w:spacing w:before="120" w:after="120" w:line="276" w:lineRule="auto"/>
              <w:jc w:val="left"/>
              <w:rPr>
                <w:szCs w:val="24"/>
              </w:rPr>
            </w:pPr>
            <w:r>
              <w:rPr>
                <w:szCs w:val="24"/>
              </w:rPr>
              <w:t>Bảng tổng hợp THTT</w:t>
            </w:r>
          </w:p>
        </w:tc>
        <w:tc>
          <w:tcPr>
            <w:tcW w:w="6390" w:type="dxa"/>
          </w:tcPr>
          <w:p w14:paraId="0EB1282C" w14:textId="2FAA4B9A" w:rsidR="007A278A" w:rsidRPr="00FF37CC" w:rsidRDefault="003415A9" w:rsidP="00CB27A5">
            <w:pPr>
              <w:pStyle w:val="Sothutu-1so"/>
              <w:spacing w:before="120" w:after="120" w:line="276" w:lineRule="auto"/>
              <w:jc w:val="left"/>
              <w:rPr>
                <w:szCs w:val="24"/>
              </w:rPr>
            </w:pPr>
            <w:r>
              <w:rPr>
                <w:szCs w:val="24"/>
              </w:rPr>
              <w:t>Quản lý bảng tổng hợp thanh toán</w:t>
            </w:r>
          </w:p>
        </w:tc>
      </w:tr>
      <w:tr w:rsidR="00CB27A5" w:rsidRPr="00FF37CC" w14:paraId="7E12AE7F" w14:textId="77777777" w:rsidTr="00CC4C4B">
        <w:trPr>
          <w:cantSplit/>
          <w:trHeight w:val="377"/>
        </w:trPr>
        <w:tc>
          <w:tcPr>
            <w:tcW w:w="900" w:type="dxa"/>
            <w:vAlign w:val="center"/>
          </w:tcPr>
          <w:p w14:paraId="3768DCFF" w14:textId="68F3B267" w:rsidR="00CB27A5" w:rsidRPr="00FF37CC" w:rsidRDefault="00CB27A5" w:rsidP="00BC378B">
            <w:pPr>
              <w:pStyle w:val="Sothutu-1so"/>
              <w:spacing w:before="0" w:after="120" w:line="276" w:lineRule="auto"/>
              <w:jc w:val="center"/>
              <w:rPr>
                <w:szCs w:val="24"/>
              </w:rPr>
            </w:pPr>
            <w:r>
              <w:rPr>
                <w:szCs w:val="24"/>
              </w:rPr>
              <w:t>3</w:t>
            </w:r>
          </w:p>
        </w:tc>
        <w:tc>
          <w:tcPr>
            <w:tcW w:w="2317" w:type="dxa"/>
            <w:vAlign w:val="center"/>
          </w:tcPr>
          <w:p w14:paraId="4CF2EC24" w14:textId="02342F01" w:rsidR="00CB27A5" w:rsidRDefault="00CB27A5" w:rsidP="005B1040">
            <w:pPr>
              <w:pStyle w:val="Sothutu-1so"/>
              <w:spacing w:before="120" w:after="120" w:line="276" w:lineRule="auto"/>
              <w:jc w:val="left"/>
              <w:rPr>
                <w:szCs w:val="24"/>
              </w:rPr>
            </w:pPr>
            <w:r>
              <w:rPr>
                <w:szCs w:val="24"/>
              </w:rPr>
              <w:t>Hóa đơn</w:t>
            </w:r>
          </w:p>
        </w:tc>
        <w:tc>
          <w:tcPr>
            <w:tcW w:w="6390" w:type="dxa"/>
          </w:tcPr>
          <w:p w14:paraId="1E5A0230" w14:textId="41E0DAE6" w:rsidR="00CB27A5" w:rsidRDefault="00CB27A5" w:rsidP="00CB27A5">
            <w:pPr>
              <w:pStyle w:val="Sothutu-1so"/>
              <w:spacing w:before="120" w:after="120" w:line="276" w:lineRule="auto"/>
              <w:jc w:val="left"/>
              <w:rPr>
                <w:szCs w:val="24"/>
              </w:rPr>
            </w:pPr>
            <w:r>
              <w:rPr>
                <w:szCs w:val="24"/>
              </w:rPr>
              <w:t>Quản lý hóa đơn mua hàng</w:t>
            </w:r>
          </w:p>
        </w:tc>
      </w:tr>
      <w:tr w:rsidR="001B3128" w:rsidRPr="00FF37CC" w14:paraId="4E0ED245" w14:textId="77777777" w:rsidTr="00CC4C4B">
        <w:trPr>
          <w:cantSplit/>
          <w:trHeight w:val="377"/>
        </w:trPr>
        <w:tc>
          <w:tcPr>
            <w:tcW w:w="900" w:type="dxa"/>
            <w:vAlign w:val="center"/>
          </w:tcPr>
          <w:p w14:paraId="25D18FF0" w14:textId="3DAC43A2" w:rsidR="001B3128" w:rsidRDefault="001B3128" w:rsidP="00BC378B">
            <w:pPr>
              <w:pStyle w:val="Sothutu-1so"/>
              <w:spacing w:before="0" w:after="120" w:line="276" w:lineRule="auto"/>
              <w:jc w:val="center"/>
              <w:rPr>
                <w:szCs w:val="24"/>
              </w:rPr>
            </w:pPr>
            <w:r>
              <w:rPr>
                <w:szCs w:val="24"/>
              </w:rPr>
              <w:t>4</w:t>
            </w:r>
          </w:p>
        </w:tc>
        <w:tc>
          <w:tcPr>
            <w:tcW w:w="2317" w:type="dxa"/>
            <w:vAlign w:val="center"/>
          </w:tcPr>
          <w:p w14:paraId="738BBB2F" w14:textId="0E6DE796" w:rsidR="001B3128" w:rsidRDefault="001B3128" w:rsidP="005B1040">
            <w:pPr>
              <w:pStyle w:val="Sothutu-1so"/>
              <w:spacing w:before="120" w:after="120" w:line="276" w:lineRule="auto"/>
              <w:jc w:val="left"/>
              <w:rPr>
                <w:szCs w:val="24"/>
              </w:rPr>
            </w:pPr>
            <w:r>
              <w:rPr>
                <w:szCs w:val="24"/>
              </w:rPr>
              <w:t>Đề xuất khai báo đối tượng</w:t>
            </w:r>
          </w:p>
        </w:tc>
        <w:tc>
          <w:tcPr>
            <w:tcW w:w="6390" w:type="dxa"/>
          </w:tcPr>
          <w:p w14:paraId="5298E179" w14:textId="402D689E" w:rsidR="001B3128" w:rsidRDefault="001B3128" w:rsidP="00CB27A5">
            <w:pPr>
              <w:pStyle w:val="Sothutu-1so"/>
              <w:spacing w:before="120" w:after="120" w:line="276" w:lineRule="auto"/>
              <w:jc w:val="left"/>
              <w:rPr>
                <w:szCs w:val="24"/>
              </w:rPr>
            </w:pPr>
            <w:r>
              <w:rPr>
                <w:szCs w:val="24"/>
              </w:rPr>
              <w:t>Quản lý các đối tượng được đề xuất</w:t>
            </w:r>
          </w:p>
        </w:tc>
      </w:tr>
      <w:tr w:rsidR="007A278A" w:rsidRPr="00FF37CC" w14:paraId="0CB284B6" w14:textId="77777777" w:rsidTr="00CC4C4B">
        <w:trPr>
          <w:cantSplit/>
          <w:trHeight w:val="377"/>
        </w:trPr>
        <w:tc>
          <w:tcPr>
            <w:tcW w:w="900" w:type="dxa"/>
            <w:vAlign w:val="center"/>
          </w:tcPr>
          <w:p w14:paraId="7ABABDD6" w14:textId="088B0BBD" w:rsidR="007A278A" w:rsidRPr="00FF37CC" w:rsidRDefault="001B3128" w:rsidP="00BC378B">
            <w:pPr>
              <w:pStyle w:val="Sothutu-1so"/>
              <w:spacing w:before="0" w:after="120" w:line="276" w:lineRule="auto"/>
              <w:jc w:val="center"/>
              <w:rPr>
                <w:szCs w:val="24"/>
              </w:rPr>
            </w:pPr>
            <w:r>
              <w:rPr>
                <w:szCs w:val="24"/>
              </w:rPr>
              <w:t>5</w:t>
            </w:r>
          </w:p>
        </w:tc>
        <w:tc>
          <w:tcPr>
            <w:tcW w:w="2317" w:type="dxa"/>
            <w:vAlign w:val="center"/>
          </w:tcPr>
          <w:p w14:paraId="6911B852" w14:textId="670ECF3A" w:rsidR="007A278A" w:rsidRPr="00FF37CC" w:rsidRDefault="005B1040" w:rsidP="005B1040">
            <w:pPr>
              <w:pStyle w:val="Sothutu-1so"/>
              <w:spacing w:before="120" w:after="120" w:line="276" w:lineRule="auto"/>
              <w:jc w:val="left"/>
              <w:rPr>
                <w:szCs w:val="24"/>
              </w:rPr>
            </w:pPr>
            <w:r>
              <w:rPr>
                <w:szCs w:val="24"/>
              </w:rPr>
              <w:t>Đề nghị thanh toán</w:t>
            </w:r>
          </w:p>
        </w:tc>
        <w:tc>
          <w:tcPr>
            <w:tcW w:w="6390" w:type="dxa"/>
          </w:tcPr>
          <w:p w14:paraId="67D90C1C" w14:textId="31EBD501" w:rsidR="007A278A" w:rsidRPr="00FF37CC" w:rsidRDefault="003415A9" w:rsidP="00BC378B">
            <w:pPr>
              <w:pStyle w:val="Sothutu-1so"/>
              <w:spacing w:before="120" w:after="120" w:line="276" w:lineRule="auto"/>
              <w:jc w:val="left"/>
              <w:rPr>
                <w:szCs w:val="24"/>
              </w:rPr>
            </w:pPr>
            <w:r>
              <w:rPr>
                <w:szCs w:val="24"/>
              </w:rPr>
              <w:t>Quản lý các loại đề nghị thanh toán, tạm ứng…</w:t>
            </w:r>
          </w:p>
        </w:tc>
      </w:tr>
      <w:tr w:rsidR="007A278A" w:rsidRPr="00FF37CC" w14:paraId="7A56A478" w14:textId="77777777" w:rsidTr="00CC4C4B">
        <w:trPr>
          <w:cantSplit/>
          <w:trHeight w:val="377"/>
        </w:trPr>
        <w:tc>
          <w:tcPr>
            <w:tcW w:w="900" w:type="dxa"/>
            <w:vAlign w:val="center"/>
          </w:tcPr>
          <w:p w14:paraId="3799FB3B" w14:textId="75B33547" w:rsidR="007A278A" w:rsidRPr="00FF37CC" w:rsidRDefault="001B3128" w:rsidP="00BC378B">
            <w:pPr>
              <w:pStyle w:val="Sothutu-1so"/>
              <w:spacing w:before="0" w:after="120" w:line="276" w:lineRule="auto"/>
              <w:jc w:val="center"/>
              <w:rPr>
                <w:szCs w:val="24"/>
              </w:rPr>
            </w:pPr>
            <w:r>
              <w:rPr>
                <w:szCs w:val="24"/>
              </w:rPr>
              <w:t>6</w:t>
            </w:r>
          </w:p>
        </w:tc>
        <w:tc>
          <w:tcPr>
            <w:tcW w:w="2317" w:type="dxa"/>
            <w:vAlign w:val="center"/>
          </w:tcPr>
          <w:p w14:paraId="2947DA5B" w14:textId="11D3EAE6" w:rsidR="007A278A" w:rsidRPr="00FF37CC" w:rsidRDefault="005B1040" w:rsidP="005B1040">
            <w:pPr>
              <w:pStyle w:val="Sothutu-1so"/>
              <w:spacing w:before="120" w:after="120" w:line="276" w:lineRule="auto"/>
              <w:jc w:val="left"/>
              <w:rPr>
                <w:szCs w:val="24"/>
              </w:rPr>
            </w:pPr>
            <w:r>
              <w:rPr>
                <w:szCs w:val="24"/>
              </w:rPr>
              <w:t>Trình ký Voffice</w:t>
            </w:r>
          </w:p>
        </w:tc>
        <w:tc>
          <w:tcPr>
            <w:tcW w:w="6390" w:type="dxa"/>
          </w:tcPr>
          <w:p w14:paraId="44909951" w14:textId="29B10DB4" w:rsidR="007A278A" w:rsidRPr="00FF37CC" w:rsidRDefault="003415A9" w:rsidP="00BC378B">
            <w:pPr>
              <w:pStyle w:val="Sothutu-1so"/>
              <w:spacing w:before="120" w:after="120" w:line="276" w:lineRule="auto"/>
              <w:jc w:val="left"/>
              <w:rPr>
                <w:szCs w:val="24"/>
              </w:rPr>
            </w:pPr>
            <w:r>
              <w:rPr>
                <w:szCs w:val="24"/>
              </w:rPr>
              <w:t>Quản lý các văn bản trình ký từ Tờ trình, Đề nghị thanh toán</w:t>
            </w:r>
            <w:r w:rsidR="00D300B9">
              <w:rPr>
                <w:szCs w:val="24"/>
              </w:rPr>
              <w:t>…</w:t>
            </w:r>
          </w:p>
        </w:tc>
      </w:tr>
    </w:tbl>
    <w:p w14:paraId="55566037" w14:textId="77777777" w:rsidR="00B06EB6" w:rsidRPr="00FF37CC" w:rsidRDefault="00B06EB6" w:rsidP="00E35B29">
      <w:pPr>
        <w:pStyle w:val="NormalIndent"/>
      </w:pPr>
    </w:p>
    <w:p w14:paraId="6DB60CA6" w14:textId="45E63274" w:rsidR="0085676C" w:rsidRPr="00FF37CC" w:rsidRDefault="0085676C" w:rsidP="005232DB">
      <w:pPr>
        <w:pStyle w:val="Heading3"/>
        <w:rPr>
          <w:rFonts w:ascii="Times New Roman" w:hAnsi="Times New Roman"/>
          <w:szCs w:val="24"/>
        </w:rPr>
      </w:pPr>
      <w:bookmarkStart w:id="18" w:name="_Toc40709249"/>
      <w:r w:rsidRPr="00FF37CC">
        <w:rPr>
          <w:rFonts w:ascii="Times New Roman" w:hAnsi="Times New Roman"/>
          <w:szCs w:val="24"/>
        </w:rPr>
        <w:lastRenderedPageBreak/>
        <w:t xml:space="preserve">Biểu đồ </w:t>
      </w:r>
      <w:r w:rsidR="002B635E" w:rsidRPr="00FF37CC">
        <w:rPr>
          <w:rFonts w:ascii="Times New Roman" w:hAnsi="Times New Roman"/>
          <w:szCs w:val="24"/>
        </w:rPr>
        <w:t xml:space="preserve">phân rã </w:t>
      </w:r>
      <w:r w:rsidRPr="00FF37CC">
        <w:rPr>
          <w:rFonts w:ascii="Times New Roman" w:hAnsi="Times New Roman"/>
          <w:szCs w:val="24"/>
        </w:rPr>
        <w:t>chức năng</w:t>
      </w:r>
      <w:bookmarkEnd w:id="18"/>
    </w:p>
    <w:p w14:paraId="2B2A6562" w14:textId="658BD16C" w:rsidR="002A367D" w:rsidRDefault="002A367D" w:rsidP="006B4D41">
      <w:pPr>
        <w:ind w:left="0"/>
      </w:pPr>
    </w:p>
    <w:p w14:paraId="3FEDF77F" w14:textId="5F593056" w:rsidR="006B4D41" w:rsidRPr="00FF37CC" w:rsidRDefault="0044447E" w:rsidP="006B4D41">
      <w:pPr>
        <w:ind w:left="0"/>
      </w:pPr>
      <w:r>
        <w:object w:dxaOrig="9660" w:dyaOrig="6931" w14:anchorId="486F52F9">
          <v:shape id="_x0000_i1035" type="#_x0000_t75" style="width:465.5pt;height:334.05pt" o:ole="">
            <v:imagedata r:id="rId31" o:title=""/>
          </v:shape>
          <o:OLEObject Type="Embed" ProgID="Visio.Drawing.15" ShapeID="_x0000_i1035" DrawAspect="Content" ObjectID="_1657348835" r:id="rId32"/>
        </w:object>
      </w:r>
    </w:p>
    <w:p w14:paraId="7C102101" w14:textId="616EB782" w:rsidR="00E23225" w:rsidRPr="00FF37CC" w:rsidRDefault="00E23225" w:rsidP="002A367D"/>
    <w:p w14:paraId="11CF285D" w14:textId="77777777" w:rsidR="00E23225" w:rsidRPr="00FF37CC" w:rsidRDefault="00E23225" w:rsidP="005232DB">
      <w:pPr>
        <w:pStyle w:val="Heading3"/>
        <w:rPr>
          <w:rFonts w:ascii="Times New Roman" w:hAnsi="Times New Roman"/>
          <w:szCs w:val="24"/>
        </w:rPr>
      </w:pPr>
      <w:bookmarkStart w:id="19" w:name="_Toc40709250"/>
      <w:r w:rsidRPr="00FF37CC">
        <w:rPr>
          <w:rFonts w:ascii="Times New Roman" w:hAnsi="Times New Roman"/>
          <w:szCs w:val="24"/>
        </w:rPr>
        <w:t>Tác nhân</w:t>
      </w:r>
      <w:bookmarkEnd w:id="19"/>
    </w:p>
    <w:tbl>
      <w:tblPr>
        <w:tblpPr w:leftFromText="180" w:rightFromText="180" w:vertAnchor="text" w:tblpY="1"/>
        <w:tblOverlap w:val="never"/>
        <w:tblW w:w="9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330"/>
        <w:gridCol w:w="6030"/>
      </w:tblGrid>
      <w:tr w:rsidR="00E23225" w:rsidRPr="00FF37CC" w14:paraId="60DFAC4C" w14:textId="77777777" w:rsidTr="003F2AA9">
        <w:trPr>
          <w:cantSplit/>
          <w:trHeight w:val="404"/>
          <w:tblHeader/>
        </w:trPr>
        <w:tc>
          <w:tcPr>
            <w:tcW w:w="3330" w:type="dxa"/>
            <w:shd w:val="clear" w:color="auto" w:fill="D9D9D9"/>
          </w:tcPr>
          <w:p w14:paraId="534C3B25" w14:textId="77777777" w:rsidR="00E23225" w:rsidRPr="00FF37CC" w:rsidRDefault="00E23225" w:rsidP="003F2AA9">
            <w:pPr>
              <w:spacing w:after="120"/>
              <w:ind w:left="0"/>
              <w:jc w:val="center"/>
              <w:rPr>
                <w:b/>
              </w:rPr>
            </w:pPr>
            <w:r w:rsidRPr="00FF37CC">
              <w:rPr>
                <w:b/>
              </w:rPr>
              <w:t>Tác nhân</w:t>
            </w:r>
          </w:p>
        </w:tc>
        <w:tc>
          <w:tcPr>
            <w:tcW w:w="6030" w:type="dxa"/>
            <w:shd w:val="clear" w:color="auto" w:fill="D9D9D9"/>
          </w:tcPr>
          <w:p w14:paraId="2E85DF99" w14:textId="77777777" w:rsidR="00E23225" w:rsidRPr="00FF37CC" w:rsidRDefault="000235EA" w:rsidP="003F2AA9">
            <w:pPr>
              <w:spacing w:after="120"/>
              <w:ind w:left="0"/>
              <w:jc w:val="center"/>
              <w:rPr>
                <w:b/>
              </w:rPr>
            </w:pPr>
            <w:r w:rsidRPr="00FF37CC">
              <w:rPr>
                <w:b/>
              </w:rPr>
              <w:t>Mục đích sử dụng</w:t>
            </w:r>
          </w:p>
        </w:tc>
      </w:tr>
      <w:tr w:rsidR="00C51D31" w:rsidRPr="00FF37CC" w14:paraId="0EBEFB91" w14:textId="77777777" w:rsidTr="003F2AA9">
        <w:trPr>
          <w:cantSplit/>
          <w:trHeight w:val="377"/>
        </w:trPr>
        <w:tc>
          <w:tcPr>
            <w:tcW w:w="3330" w:type="dxa"/>
          </w:tcPr>
          <w:p w14:paraId="0CFF89E6" w14:textId="55F341B0" w:rsidR="00C51D31" w:rsidRPr="00FF37CC" w:rsidRDefault="00214D59" w:rsidP="003F2AA9">
            <w:pPr>
              <w:pStyle w:val="Sothutu-1so"/>
              <w:spacing w:before="0" w:after="120" w:line="276" w:lineRule="auto"/>
              <w:jc w:val="left"/>
              <w:rPr>
                <w:szCs w:val="24"/>
              </w:rPr>
            </w:pPr>
            <w:r w:rsidRPr="00FF37CC">
              <w:rPr>
                <w:szCs w:val="24"/>
              </w:rPr>
              <w:t>Nhân viên phòng ban đơn vị</w:t>
            </w:r>
          </w:p>
        </w:tc>
        <w:tc>
          <w:tcPr>
            <w:tcW w:w="6030" w:type="dxa"/>
          </w:tcPr>
          <w:p w14:paraId="4259EBFC" w14:textId="363EE171" w:rsidR="00C51D31" w:rsidRPr="00FF37CC" w:rsidRDefault="006B4D41" w:rsidP="003F2AA9">
            <w:pPr>
              <w:pStyle w:val="Sothutu-1so"/>
              <w:spacing w:before="120" w:after="120" w:line="276" w:lineRule="auto"/>
              <w:jc w:val="left"/>
              <w:rPr>
                <w:szCs w:val="24"/>
              </w:rPr>
            </w:pPr>
            <w:r>
              <w:rPr>
                <w:szCs w:val="24"/>
              </w:rPr>
              <w:t xml:space="preserve">Thực hiện </w:t>
            </w:r>
            <w:r w:rsidR="00555248">
              <w:rPr>
                <w:szCs w:val="24"/>
              </w:rPr>
              <w:t xml:space="preserve">tạo Tờ trình, Đề nghị thanh toán, </w:t>
            </w:r>
            <w:r w:rsidR="0074633A">
              <w:rPr>
                <w:szCs w:val="24"/>
              </w:rPr>
              <w:t xml:space="preserve">Đề xuất khai báo đối tượng, </w:t>
            </w:r>
            <w:r w:rsidR="00555248">
              <w:rPr>
                <w:szCs w:val="24"/>
              </w:rPr>
              <w:t>Hóa đơn, Bảng THTT và Trình ký Voffice khi có nhu cầu.</w:t>
            </w:r>
          </w:p>
        </w:tc>
      </w:tr>
    </w:tbl>
    <w:p w14:paraId="7BFA954E" w14:textId="77777777" w:rsidR="00DF0965" w:rsidRDefault="00DF0965" w:rsidP="00F32EDC">
      <w:pPr>
        <w:ind w:left="0"/>
      </w:pPr>
    </w:p>
    <w:p w14:paraId="1DEF4D08" w14:textId="77777777" w:rsidR="00DF0965" w:rsidRPr="00DF0965" w:rsidRDefault="00DF0965" w:rsidP="00DF0965">
      <w:pPr>
        <w:pStyle w:val="Heading3"/>
        <w:rPr>
          <w:rFonts w:ascii="Times New Roman" w:hAnsi="Times New Roman"/>
          <w:szCs w:val="24"/>
        </w:rPr>
        <w:sectPr w:rsidR="00DF0965" w:rsidRPr="00DF0965" w:rsidSect="006A045A">
          <w:pgSz w:w="11909" w:h="16834" w:code="9"/>
          <w:pgMar w:top="1152" w:right="1152" w:bottom="1238" w:left="1440" w:header="432" w:footer="432" w:gutter="0"/>
          <w:cols w:space="709"/>
          <w:titlePg/>
          <w:docGrid w:linePitch="326"/>
        </w:sectPr>
      </w:pPr>
      <w:bookmarkStart w:id="20" w:name="_Toc40709251"/>
      <w:r>
        <w:rPr>
          <w:rFonts w:ascii="Times New Roman" w:hAnsi="Times New Roman"/>
          <w:szCs w:val="24"/>
        </w:rPr>
        <w:t>Danh sách chức năng</w:t>
      </w:r>
      <w:bookmarkEnd w:id="20"/>
    </w:p>
    <w:p w14:paraId="7C6AB267" w14:textId="234EB7D6" w:rsidR="0085676C" w:rsidRDefault="003F2AA9" w:rsidP="00F32EDC">
      <w:pPr>
        <w:ind w:left="0"/>
      </w:pPr>
      <w:r w:rsidRPr="00FF37CC">
        <w:lastRenderedPageBreak/>
        <w:br w:type="textWrapping" w:clear="all"/>
      </w:r>
    </w:p>
    <w:p w14:paraId="57E063DE" w14:textId="77777777" w:rsidR="00DF0965" w:rsidRDefault="00DF0965" w:rsidP="00F32EDC">
      <w:pPr>
        <w:ind w:left="0"/>
        <w:sectPr w:rsidR="00DF0965" w:rsidSect="00DF0965">
          <w:type w:val="continuous"/>
          <w:pgSz w:w="11909" w:h="16834" w:code="9"/>
          <w:pgMar w:top="1152" w:right="1152" w:bottom="1238" w:left="1440" w:header="432" w:footer="432" w:gutter="0"/>
          <w:cols w:space="709"/>
          <w:titlePg/>
          <w:docGrid w:linePitch="326"/>
        </w:sectPr>
      </w:pPr>
    </w:p>
    <w:tbl>
      <w:tblPr>
        <w:tblW w:w="1374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530"/>
        <w:gridCol w:w="6367"/>
        <w:gridCol w:w="1530"/>
        <w:gridCol w:w="4320"/>
      </w:tblGrid>
      <w:tr w:rsidR="00DF0965" w:rsidRPr="00FF37CC" w14:paraId="1784CC0E" w14:textId="77777777" w:rsidTr="00023C37">
        <w:trPr>
          <w:cantSplit/>
          <w:trHeight w:val="539"/>
          <w:tblHeader/>
        </w:trPr>
        <w:tc>
          <w:tcPr>
            <w:tcW w:w="1530" w:type="dxa"/>
            <w:shd w:val="clear" w:color="auto" w:fill="D9D9D9"/>
          </w:tcPr>
          <w:p w14:paraId="2F5BF506" w14:textId="77777777" w:rsidR="00DF0965" w:rsidRPr="00FF37CC" w:rsidRDefault="00DF0965" w:rsidP="00023C37">
            <w:pPr>
              <w:spacing w:after="120"/>
              <w:ind w:left="0"/>
              <w:jc w:val="center"/>
              <w:rPr>
                <w:b/>
              </w:rPr>
            </w:pPr>
            <w:r w:rsidRPr="00FF37CC">
              <w:rPr>
                <w:b/>
              </w:rPr>
              <w:lastRenderedPageBreak/>
              <w:t>Mã YC</w:t>
            </w:r>
          </w:p>
        </w:tc>
        <w:tc>
          <w:tcPr>
            <w:tcW w:w="6367" w:type="dxa"/>
            <w:shd w:val="clear" w:color="auto" w:fill="D9D9D9"/>
          </w:tcPr>
          <w:p w14:paraId="75D3B687" w14:textId="77777777" w:rsidR="00DF0965" w:rsidRPr="00FF37CC" w:rsidRDefault="00DF0965" w:rsidP="00023C37">
            <w:pPr>
              <w:spacing w:after="120"/>
              <w:ind w:left="0"/>
              <w:jc w:val="center"/>
              <w:rPr>
                <w:b/>
              </w:rPr>
            </w:pPr>
            <w:r w:rsidRPr="00FF37CC">
              <w:rPr>
                <w:b/>
              </w:rPr>
              <w:t>Chức năng</w:t>
            </w:r>
          </w:p>
        </w:tc>
        <w:tc>
          <w:tcPr>
            <w:tcW w:w="1530" w:type="dxa"/>
            <w:shd w:val="clear" w:color="auto" w:fill="D9D9D9"/>
          </w:tcPr>
          <w:p w14:paraId="560E4098" w14:textId="77777777" w:rsidR="00DF0965" w:rsidRPr="00FF37CC" w:rsidRDefault="00DF0965" w:rsidP="00023C37">
            <w:pPr>
              <w:spacing w:after="120"/>
              <w:ind w:left="0"/>
              <w:jc w:val="center"/>
              <w:rPr>
                <w:b/>
              </w:rPr>
            </w:pPr>
            <w:r w:rsidRPr="00FF37CC">
              <w:rPr>
                <w:b/>
              </w:rPr>
              <w:t>Phức tạp</w:t>
            </w:r>
          </w:p>
        </w:tc>
        <w:tc>
          <w:tcPr>
            <w:tcW w:w="4320" w:type="dxa"/>
            <w:shd w:val="clear" w:color="auto" w:fill="D9D9D9"/>
          </w:tcPr>
          <w:p w14:paraId="7BD0E241" w14:textId="77777777" w:rsidR="00DF0965" w:rsidRPr="00FF37CC" w:rsidRDefault="00DF0965" w:rsidP="00023C37">
            <w:pPr>
              <w:spacing w:after="120"/>
              <w:ind w:left="0"/>
              <w:jc w:val="center"/>
              <w:rPr>
                <w:b/>
              </w:rPr>
            </w:pPr>
            <w:r w:rsidRPr="00FF37CC">
              <w:rPr>
                <w:b/>
              </w:rPr>
              <w:t>Ghi chú</w:t>
            </w:r>
          </w:p>
        </w:tc>
      </w:tr>
      <w:tr w:rsidR="00DF0965" w:rsidRPr="00FF37CC" w14:paraId="196DE3EC" w14:textId="77777777" w:rsidTr="00023C37">
        <w:trPr>
          <w:cantSplit/>
          <w:trHeight w:val="377"/>
        </w:trPr>
        <w:tc>
          <w:tcPr>
            <w:tcW w:w="1530" w:type="dxa"/>
          </w:tcPr>
          <w:p w14:paraId="5C94F30D" w14:textId="77777777" w:rsidR="00DF0965" w:rsidRPr="00FF37CC" w:rsidRDefault="00DF0965" w:rsidP="00023C37">
            <w:pPr>
              <w:pStyle w:val="Sothutu-1so"/>
              <w:spacing w:before="0" w:after="120" w:line="276" w:lineRule="auto"/>
              <w:jc w:val="left"/>
              <w:rPr>
                <w:szCs w:val="24"/>
              </w:rPr>
            </w:pPr>
          </w:p>
        </w:tc>
        <w:tc>
          <w:tcPr>
            <w:tcW w:w="6367" w:type="dxa"/>
          </w:tcPr>
          <w:p w14:paraId="593D1BE1" w14:textId="77777777" w:rsidR="00DF0965" w:rsidRPr="00FF37CC" w:rsidRDefault="00DF0965" w:rsidP="00023C37">
            <w:pPr>
              <w:pStyle w:val="Sothutu-1so"/>
              <w:spacing w:before="120" w:after="120" w:line="276" w:lineRule="auto"/>
              <w:jc w:val="left"/>
              <w:rPr>
                <w:b/>
                <w:szCs w:val="24"/>
              </w:rPr>
            </w:pPr>
            <w:r>
              <w:rPr>
                <w:b/>
                <w:szCs w:val="24"/>
              </w:rPr>
              <w:t xml:space="preserve">ĐĂNG NHẬP </w:t>
            </w:r>
          </w:p>
        </w:tc>
        <w:tc>
          <w:tcPr>
            <w:tcW w:w="1530" w:type="dxa"/>
          </w:tcPr>
          <w:p w14:paraId="18635EA2" w14:textId="77777777" w:rsidR="00DF0965" w:rsidRPr="00FF37CC" w:rsidRDefault="00DF0965" w:rsidP="00023C37">
            <w:pPr>
              <w:pStyle w:val="Sothutu-1so"/>
              <w:spacing w:before="120" w:after="120" w:line="276" w:lineRule="auto"/>
              <w:jc w:val="left"/>
              <w:rPr>
                <w:szCs w:val="24"/>
              </w:rPr>
            </w:pPr>
          </w:p>
        </w:tc>
        <w:tc>
          <w:tcPr>
            <w:tcW w:w="4320" w:type="dxa"/>
          </w:tcPr>
          <w:p w14:paraId="373222CD" w14:textId="77777777" w:rsidR="00DF0965" w:rsidRPr="00FF37CC" w:rsidRDefault="00DF0965" w:rsidP="00023C37">
            <w:pPr>
              <w:pStyle w:val="Sothutu-1so"/>
              <w:spacing w:before="120" w:after="120" w:line="276" w:lineRule="auto"/>
              <w:jc w:val="left"/>
              <w:rPr>
                <w:szCs w:val="24"/>
              </w:rPr>
            </w:pPr>
          </w:p>
        </w:tc>
      </w:tr>
      <w:tr w:rsidR="00DF0965" w:rsidRPr="00FF37CC" w14:paraId="634D358B" w14:textId="77777777" w:rsidTr="00023C37">
        <w:trPr>
          <w:cantSplit/>
          <w:trHeight w:val="377"/>
        </w:trPr>
        <w:tc>
          <w:tcPr>
            <w:tcW w:w="1530" w:type="dxa"/>
          </w:tcPr>
          <w:p w14:paraId="27CD993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57BD3EF" w14:textId="77777777" w:rsidR="00DF0965" w:rsidRPr="008E4505" w:rsidRDefault="00DF0965" w:rsidP="00023C37">
            <w:pPr>
              <w:pStyle w:val="Sothutu-1so"/>
              <w:spacing w:before="120" w:after="120" w:line="276" w:lineRule="auto"/>
              <w:jc w:val="left"/>
              <w:rPr>
                <w:szCs w:val="24"/>
              </w:rPr>
            </w:pPr>
            <w:r w:rsidRPr="008E4505">
              <w:rPr>
                <w:szCs w:val="24"/>
              </w:rPr>
              <w:t>Chọn vai trò đăng nhập</w:t>
            </w:r>
          </w:p>
        </w:tc>
        <w:tc>
          <w:tcPr>
            <w:tcW w:w="1530" w:type="dxa"/>
          </w:tcPr>
          <w:p w14:paraId="4A7E4274"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8C832AE" w14:textId="77777777" w:rsidR="00DF0965" w:rsidRPr="00FF37CC" w:rsidRDefault="00DF0965" w:rsidP="00023C37">
            <w:pPr>
              <w:pStyle w:val="Sothutu-1so"/>
              <w:spacing w:before="120" w:after="120" w:line="276" w:lineRule="auto"/>
              <w:jc w:val="left"/>
              <w:rPr>
                <w:szCs w:val="24"/>
              </w:rPr>
            </w:pPr>
          </w:p>
        </w:tc>
      </w:tr>
      <w:tr w:rsidR="00DF0965" w:rsidRPr="00FF37CC" w14:paraId="7B1516D4" w14:textId="77777777" w:rsidTr="00023C37">
        <w:trPr>
          <w:cantSplit/>
          <w:trHeight w:val="377"/>
        </w:trPr>
        <w:tc>
          <w:tcPr>
            <w:tcW w:w="1530" w:type="dxa"/>
          </w:tcPr>
          <w:p w14:paraId="240C0AC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D059894" w14:textId="77777777" w:rsidR="00DF0965" w:rsidRPr="00FF37CC" w:rsidRDefault="00DF0965" w:rsidP="00023C37">
            <w:pPr>
              <w:pStyle w:val="Sothutu-1so"/>
              <w:numPr>
                <w:ilvl w:val="0"/>
                <w:numId w:val="11"/>
              </w:numPr>
              <w:spacing w:before="120" w:after="120" w:line="276" w:lineRule="auto"/>
              <w:jc w:val="left"/>
              <w:rPr>
                <w:i/>
                <w:szCs w:val="24"/>
              </w:rPr>
            </w:pPr>
            <w:r w:rsidRPr="00FF37CC">
              <w:rPr>
                <w:i/>
                <w:szCs w:val="24"/>
              </w:rPr>
              <w:t>Thêm/Sửa/Xóa/Tìm kiếm</w:t>
            </w:r>
          </w:p>
        </w:tc>
        <w:tc>
          <w:tcPr>
            <w:tcW w:w="1530" w:type="dxa"/>
          </w:tcPr>
          <w:p w14:paraId="5ABB5961"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060C291" w14:textId="77777777" w:rsidR="00DF0965" w:rsidRPr="00FF37CC" w:rsidRDefault="00DF0965" w:rsidP="00023C37">
            <w:pPr>
              <w:pStyle w:val="Sothutu-1so"/>
              <w:spacing w:before="120" w:after="120" w:line="276" w:lineRule="auto"/>
              <w:jc w:val="left"/>
              <w:rPr>
                <w:szCs w:val="24"/>
              </w:rPr>
            </w:pPr>
          </w:p>
        </w:tc>
      </w:tr>
      <w:tr w:rsidR="00DF0965" w:rsidRPr="00FF37CC" w14:paraId="7E2511EA" w14:textId="77777777" w:rsidTr="00023C37">
        <w:trPr>
          <w:cantSplit/>
          <w:trHeight w:val="377"/>
        </w:trPr>
        <w:tc>
          <w:tcPr>
            <w:tcW w:w="1530" w:type="dxa"/>
          </w:tcPr>
          <w:p w14:paraId="7319C144"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E185074" w14:textId="77777777" w:rsidR="00DF0965" w:rsidRPr="00FF37CC" w:rsidRDefault="00DF0965" w:rsidP="00023C37">
            <w:pPr>
              <w:pStyle w:val="Sothutu-1so"/>
              <w:spacing w:before="120" w:after="120" w:line="276" w:lineRule="auto"/>
              <w:jc w:val="left"/>
              <w:rPr>
                <w:i/>
                <w:szCs w:val="24"/>
              </w:rPr>
            </w:pPr>
            <w:r>
              <w:rPr>
                <w:b/>
                <w:szCs w:val="24"/>
              </w:rPr>
              <w:t>TRANG CHỦ</w:t>
            </w:r>
          </w:p>
        </w:tc>
        <w:tc>
          <w:tcPr>
            <w:tcW w:w="1530" w:type="dxa"/>
          </w:tcPr>
          <w:p w14:paraId="45D34AA2" w14:textId="77777777" w:rsidR="00DF0965" w:rsidRPr="00FF37CC" w:rsidRDefault="00DF0965" w:rsidP="00023C37">
            <w:pPr>
              <w:pStyle w:val="Sothutu-1so"/>
              <w:spacing w:before="120" w:after="120" w:line="276" w:lineRule="auto"/>
              <w:jc w:val="left"/>
              <w:rPr>
                <w:szCs w:val="24"/>
              </w:rPr>
            </w:pPr>
          </w:p>
        </w:tc>
        <w:tc>
          <w:tcPr>
            <w:tcW w:w="4320" w:type="dxa"/>
          </w:tcPr>
          <w:p w14:paraId="55E2F02F" w14:textId="77777777" w:rsidR="00DF0965" w:rsidRPr="00FF37CC" w:rsidRDefault="00DF0965" w:rsidP="00023C37">
            <w:pPr>
              <w:pStyle w:val="Sothutu-1so"/>
              <w:spacing w:before="120" w:after="120" w:line="276" w:lineRule="auto"/>
              <w:jc w:val="left"/>
              <w:rPr>
                <w:szCs w:val="24"/>
              </w:rPr>
            </w:pPr>
          </w:p>
        </w:tc>
      </w:tr>
      <w:tr w:rsidR="00DF0965" w:rsidRPr="00FF37CC" w14:paraId="26FCBFD4" w14:textId="77777777" w:rsidTr="00023C37">
        <w:trPr>
          <w:cantSplit/>
          <w:trHeight w:val="377"/>
        </w:trPr>
        <w:tc>
          <w:tcPr>
            <w:tcW w:w="1530" w:type="dxa"/>
          </w:tcPr>
          <w:p w14:paraId="6F2D2BD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2F82F20" w14:textId="77777777" w:rsidR="00DF0965" w:rsidRDefault="00DF0965" w:rsidP="00023C37">
            <w:pPr>
              <w:pStyle w:val="Sothutu-1so"/>
              <w:spacing w:before="120" w:after="120" w:line="276" w:lineRule="auto"/>
              <w:jc w:val="left"/>
              <w:rPr>
                <w:b/>
                <w:szCs w:val="24"/>
              </w:rPr>
            </w:pPr>
            <w:r>
              <w:rPr>
                <w:b/>
                <w:szCs w:val="24"/>
              </w:rPr>
              <w:t>Màn hình trang chủ</w:t>
            </w:r>
          </w:p>
        </w:tc>
        <w:tc>
          <w:tcPr>
            <w:tcW w:w="1530" w:type="dxa"/>
          </w:tcPr>
          <w:p w14:paraId="7634ABE0" w14:textId="77777777" w:rsidR="00DF0965" w:rsidRPr="00FF37CC" w:rsidRDefault="00DF0965" w:rsidP="00023C37">
            <w:pPr>
              <w:pStyle w:val="Sothutu-1so"/>
              <w:spacing w:before="120" w:after="120" w:line="276" w:lineRule="auto"/>
              <w:jc w:val="left"/>
              <w:rPr>
                <w:szCs w:val="24"/>
              </w:rPr>
            </w:pPr>
          </w:p>
        </w:tc>
        <w:tc>
          <w:tcPr>
            <w:tcW w:w="4320" w:type="dxa"/>
          </w:tcPr>
          <w:p w14:paraId="5DB294A1" w14:textId="77777777" w:rsidR="00DF0965" w:rsidRPr="00FF37CC" w:rsidRDefault="00DF0965" w:rsidP="00023C37">
            <w:pPr>
              <w:pStyle w:val="Sothutu-1so"/>
              <w:spacing w:before="120" w:after="120" w:line="276" w:lineRule="auto"/>
              <w:jc w:val="left"/>
              <w:rPr>
                <w:szCs w:val="24"/>
              </w:rPr>
            </w:pPr>
          </w:p>
        </w:tc>
      </w:tr>
      <w:tr w:rsidR="00DF0965" w:rsidRPr="00FF37CC" w14:paraId="6A3312E6" w14:textId="77777777" w:rsidTr="00023C37">
        <w:trPr>
          <w:cantSplit/>
          <w:trHeight w:val="377"/>
        </w:trPr>
        <w:tc>
          <w:tcPr>
            <w:tcW w:w="1530" w:type="dxa"/>
          </w:tcPr>
          <w:p w14:paraId="4957EB9A" w14:textId="77777777" w:rsidR="00DF0965" w:rsidRPr="008E4505" w:rsidRDefault="00DF0965" w:rsidP="00023C37">
            <w:pPr>
              <w:pStyle w:val="Sothutu-1so"/>
              <w:spacing w:before="0" w:after="120" w:line="276" w:lineRule="auto"/>
              <w:jc w:val="left"/>
              <w:rPr>
                <w:color w:val="0000FF"/>
                <w:szCs w:val="24"/>
                <w:lang w:eastAsia="ar-SA"/>
              </w:rPr>
            </w:pPr>
          </w:p>
        </w:tc>
        <w:tc>
          <w:tcPr>
            <w:tcW w:w="6367" w:type="dxa"/>
          </w:tcPr>
          <w:p w14:paraId="4CF646A4" w14:textId="77777777" w:rsidR="00DF0965" w:rsidRPr="002B301F" w:rsidRDefault="00DF0965" w:rsidP="00023C37">
            <w:pPr>
              <w:pStyle w:val="Sothutu-1so"/>
              <w:spacing w:before="120" w:after="120" w:line="276" w:lineRule="auto"/>
              <w:jc w:val="left"/>
              <w:rPr>
                <w:szCs w:val="24"/>
              </w:rPr>
            </w:pPr>
            <w:r>
              <w:rPr>
                <w:szCs w:val="24"/>
              </w:rPr>
              <w:t>Header</w:t>
            </w:r>
          </w:p>
        </w:tc>
        <w:tc>
          <w:tcPr>
            <w:tcW w:w="1530" w:type="dxa"/>
          </w:tcPr>
          <w:p w14:paraId="1F00D74C" w14:textId="77777777" w:rsidR="00DF0965" w:rsidRPr="00FF37CC" w:rsidRDefault="00DF0965" w:rsidP="00023C37">
            <w:pPr>
              <w:pStyle w:val="Sothutu-1so"/>
              <w:spacing w:before="120" w:after="120" w:line="276" w:lineRule="auto"/>
              <w:jc w:val="left"/>
              <w:rPr>
                <w:szCs w:val="24"/>
              </w:rPr>
            </w:pPr>
          </w:p>
        </w:tc>
        <w:tc>
          <w:tcPr>
            <w:tcW w:w="4320" w:type="dxa"/>
          </w:tcPr>
          <w:p w14:paraId="7E5050A7" w14:textId="77777777" w:rsidR="00DF0965" w:rsidRPr="00FF37CC" w:rsidRDefault="00DF0965" w:rsidP="00023C37">
            <w:pPr>
              <w:pStyle w:val="Sothutu-1so"/>
              <w:spacing w:before="120" w:after="120" w:line="276" w:lineRule="auto"/>
              <w:jc w:val="left"/>
              <w:rPr>
                <w:szCs w:val="24"/>
              </w:rPr>
            </w:pPr>
          </w:p>
        </w:tc>
      </w:tr>
      <w:tr w:rsidR="00DF0965" w:rsidRPr="00FF37CC" w14:paraId="6E1BBA26" w14:textId="77777777" w:rsidTr="00023C37">
        <w:trPr>
          <w:cantSplit/>
          <w:trHeight w:val="377"/>
        </w:trPr>
        <w:tc>
          <w:tcPr>
            <w:tcW w:w="1530" w:type="dxa"/>
          </w:tcPr>
          <w:p w14:paraId="4468E1B0"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6A6F881"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Số tiền ngân sách năm còn lại</w:t>
            </w:r>
          </w:p>
        </w:tc>
        <w:tc>
          <w:tcPr>
            <w:tcW w:w="1530" w:type="dxa"/>
          </w:tcPr>
          <w:p w14:paraId="4E981EFD" w14:textId="77777777" w:rsidR="00DF0965" w:rsidRPr="00FF37CC" w:rsidRDefault="00DF0965" w:rsidP="00023C37">
            <w:pPr>
              <w:pStyle w:val="Sothutu-1so"/>
              <w:spacing w:before="120" w:after="120" w:line="276" w:lineRule="auto"/>
              <w:jc w:val="left"/>
              <w:rPr>
                <w:szCs w:val="24"/>
              </w:rPr>
            </w:pPr>
          </w:p>
        </w:tc>
        <w:tc>
          <w:tcPr>
            <w:tcW w:w="4320" w:type="dxa"/>
          </w:tcPr>
          <w:p w14:paraId="3CE9BD9B" w14:textId="77777777" w:rsidR="00DF0965" w:rsidRPr="00FF37CC" w:rsidRDefault="00DF0965" w:rsidP="00023C37">
            <w:pPr>
              <w:pStyle w:val="Sothutu-1so"/>
              <w:spacing w:before="120" w:after="120" w:line="276" w:lineRule="auto"/>
              <w:jc w:val="left"/>
              <w:rPr>
                <w:szCs w:val="24"/>
              </w:rPr>
            </w:pPr>
          </w:p>
        </w:tc>
      </w:tr>
      <w:tr w:rsidR="00DF0965" w:rsidRPr="00FF37CC" w14:paraId="18642556" w14:textId="77777777" w:rsidTr="00023C37">
        <w:trPr>
          <w:cantSplit/>
          <w:trHeight w:val="377"/>
        </w:trPr>
        <w:tc>
          <w:tcPr>
            <w:tcW w:w="1530" w:type="dxa"/>
          </w:tcPr>
          <w:p w14:paraId="38C131A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69A923B" w14:textId="77777777" w:rsidR="00DF0965" w:rsidRDefault="00DF0965" w:rsidP="00023C37">
            <w:pPr>
              <w:pStyle w:val="Sothutu-1so"/>
              <w:numPr>
                <w:ilvl w:val="0"/>
                <w:numId w:val="11"/>
              </w:numPr>
              <w:spacing w:before="120" w:after="120" w:line="276" w:lineRule="auto"/>
              <w:jc w:val="left"/>
              <w:rPr>
                <w:i/>
                <w:szCs w:val="24"/>
              </w:rPr>
            </w:pPr>
            <w:r>
              <w:rPr>
                <w:i/>
                <w:szCs w:val="24"/>
              </w:rPr>
              <w:t>Màn hình ngân sách năm: Biểu đồ + thống kê</w:t>
            </w:r>
          </w:p>
        </w:tc>
        <w:tc>
          <w:tcPr>
            <w:tcW w:w="1530" w:type="dxa"/>
          </w:tcPr>
          <w:p w14:paraId="52E8D4F9" w14:textId="77777777" w:rsidR="00DF0965" w:rsidRPr="00FF37CC" w:rsidRDefault="00DF0965" w:rsidP="00023C37">
            <w:pPr>
              <w:pStyle w:val="Sothutu-1so"/>
              <w:spacing w:before="120" w:after="120" w:line="276" w:lineRule="auto"/>
              <w:jc w:val="left"/>
              <w:rPr>
                <w:szCs w:val="24"/>
              </w:rPr>
            </w:pPr>
          </w:p>
        </w:tc>
        <w:tc>
          <w:tcPr>
            <w:tcW w:w="4320" w:type="dxa"/>
          </w:tcPr>
          <w:p w14:paraId="493F31BE" w14:textId="77777777" w:rsidR="00DF0965" w:rsidRPr="00FF37CC" w:rsidRDefault="00DF0965" w:rsidP="00023C37">
            <w:pPr>
              <w:pStyle w:val="Sothutu-1so"/>
              <w:spacing w:before="120" w:after="120" w:line="276" w:lineRule="auto"/>
              <w:jc w:val="left"/>
              <w:rPr>
                <w:szCs w:val="24"/>
              </w:rPr>
            </w:pPr>
          </w:p>
        </w:tc>
      </w:tr>
      <w:tr w:rsidR="00DF0965" w:rsidRPr="00FF37CC" w14:paraId="63D5B4A4" w14:textId="77777777" w:rsidTr="00023C37">
        <w:trPr>
          <w:cantSplit/>
          <w:trHeight w:val="377"/>
        </w:trPr>
        <w:tc>
          <w:tcPr>
            <w:tcW w:w="1530" w:type="dxa"/>
          </w:tcPr>
          <w:p w14:paraId="54F90984"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0EEEC69" w14:textId="77777777" w:rsidR="00DF0965" w:rsidRPr="00FF37CC" w:rsidRDefault="00DF0965" w:rsidP="00023C37">
            <w:pPr>
              <w:pStyle w:val="Sothutu-1so"/>
              <w:spacing w:before="120" w:after="120" w:line="276" w:lineRule="auto"/>
              <w:jc w:val="left"/>
              <w:rPr>
                <w:szCs w:val="24"/>
              </w:rPr>
            </w:pPr>
            <w:r>
              <w:rPr>
                <w:szCs w:val="24"/>
              </w:rPr>
              <w:t>Body</w:t>
            </w:r>
          </w:p>
        </w:tc>
        <w:tc>
          <w:tcPr>
            <w:tcW w:w="1530" w:type="dxa"/>
          </w:tcPr>
          <w:p w14:paraId="18F061B9" w14:textId="77777777" w:rsidR="00DF0965" w:rsidRPr="00FF37CC" w:rsidRDefault="00DF0965" w:rsidP="00023C37">
            <w:pPr>
              <w:pStyle w:val="Sothutu-1so"/>
              <w:spacing w:before="120" w:after="120" w:line="276" w:lineRule="auto"/>
              <w:jc w:val="left"/>
              <w:rPr>
                <w:szCs w:val="24"/>
              </w:rPr>
            </w:pPr>
          </w:p>
        </w:tc>
        <w:tc>
          <w:tcPr>
            <w:tcW w:w="4320" w:type="dxa"/>
          </w:tcPr>
          <w:p w14:paraId="58E1A722" w14:textId="77777777" w:rsidR="00DF0965" w:rsidRPr="00FF37CC" w:rsidRDefault="00DF0965" w:rsidP="00023C37">
            <w:pPr>
              <w:pStyle w:val="Sothutu-1so"/>
              <w:spacing w:before="120" w:after="120" w:line="276" w:lineRule="auto"/>
              <w:jc w:val="left"/>
              <w:rPr>
                <w:szCs w:val="24"/>
              </w:rPr>
            </w:pPr>
          </w:p>
        </w:tc>
      </w:tr>
      <w:tr w:rsidR="00DF0965" w:rsidRPr="00FF37CC" w14:paraId="76E724F4" w14:textId="77777777" w:rsidTr="00023C37">
        <w:trPr>
          <w:cantSplit/>
          <w:trHeight w:val="377"/>
        </w:trPr>
        <w:tc>
          <w:tcPr>
            <w:tcW w:w="1530" w:type="dxa"/>
          </w:tcPr>
          <w:p w14:paraId="187FE9F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E409D1F"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Chức năng chính: Tờ trình, Đề nghị thanh toán, Bảng THTT, Hóa đơn</w:t>
            </w:r>
          </w:p>
        </w:tc>
        <w:tc>
          <w:tcPr>
            <w:tcW w:w="1530" w:type="dxa"/>
          </w:tcPr>
          <w:p w14:paraId="0FD8A507" w14:textId="77777777" w:rsidR="00DF0965" w:rsidRPr="00FF37CC" w:rsidRDefault="00DF0965" w:rsidP="00023C37">
            <w:pPr>
              <w:pStyle w:val="Sothutu-1so"/>
              <w:spacing w:before="120" w:after="120" w:line="276" w:lineRule="auto"/>
              <w:jc w:val="left"/>
              <w:rPr>
                <w:szCs w:val="24"/>
              </w:rPr>
            </w:pPr>
          </w:p>
        </w:tc>
        <w:tc>
          <w:tcPr>
            <w:tcW w:w="4320" w:type="dxa"/>
          </w:tcPr>
          <w:p w14:paraId="053FAD47" w14:textId="77777777" w:rsidR="00DF0965" w:rsidRPr="00FF37CC" w:rsidRDefault="00DF0965" w:rsidP="00023C37">
            <w:pPr>
              <w:pStyle w:val="Sothutu-1so"/>
              <w:spacing w:before="120" w:after="120" w:line="276" w:lineRule="auto"/>
              <w:jc w:val="left"/>
              <w:rPr>
                <w:szCs w:val="24"/>
              </w:rPr>
            </w:pPr>
          </w:p>
        </w:tc>
      </w:tr>
      <w:tr w:rsidR="00DF0965" w:rsidRPr="00FF37CC" w14:paraId="5BB72A36" w14:textId="77777777" w:rsidTr="00023C37">
        <w:trPr>
          <w:cantSplit/>
          <w:trHeight w:val="377"/>
        </w:trPr>
        <w:tc>
          <w:tcPr>
            <w:tcW w:w="1530" w:type="dxa"/>
          </w:tcPr>
          <w:p w14:paraId="1C818C45"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0EEEEA3"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Dashboard: Tờ trình, Đề nghị thanh toán, Bảng THTT</w:t>
            </w:r>
          </w:p>
        </w:tc>
        <w:tc>
          <w:tcPr>
            <w:tcW w:w="1530" w:type="dxa"/>
          </w:tcPr>
          <w:p w14:paraId="5945A633" w14:textId="77777777" w:rsidR="00DF0965" w:rsidRPr="00FF37CC" w:rsidRDefault="00DF0965" w:rsidP="00023C37">
            <w:pPr>
              <w:pStyle w:val="Sothutu-1so"/>
              <w:spacing w:before="120" w:after="120" w:line="276" w:lineRule="auto"/>
              <w:jc w:val="left"/>
              <w:rPr>
                <w:szCs w:val="24"/>
              </w:rPr>
            </w:pPr>
          </w:p>
        </w:tc>
        <w:tc>
          <w:tcPr>
            <w:tcW w:w="4320" w:type="dxa"/>
          </w:tcPr>
          <w:p w14:paraId="6005DB33" w14:textId="77777777" w:rsidR="00DF0965" w:rsidRPr="00FF37CC" w:rsidRDefault="00DF0965" w:rsidP="00023C37">
            <w:pPr>
              <w:pStyle w:val="Sothutu-1so"/>
              <w:spacing w:before="120" w:after="120" w:line="276" w:lineRule="auto"/>
              <w:jc w:val="left"/>
              <w:rPr>
                <w:szCs w:val="24"/>
              </w:rPr>
            </w:pPr>
          </w:p>
        </w:tc>
      </w:tr>
      <w:tr w:rsidR="00DF0965" w:rsidRPr="00FF37CC" w14:paraId="0952FC03" w14:textId="77777777" w:rsidTr="00023C37">
        <w:trPr>
          <w:cantSplit/>
          <w:trHeight w:val="377"/>
        </w:trPr>
        <w:tc>
          <w:tcPr>
            <w:tcW w:w="1530" w:type="dxa"/>
          </w:tcPr>
          <w:p w14:paraId="1CDB4F0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473B196" w14:textId="77777777" w:rsidR="00DF0965" w:rsidRPr="00FF37CC" w:rsidRDefault="00DF0965" w:rsidP="00023C37">
            <w:pPr>
              <w:pStyle w:val="Sothutu-1so"/>
              <w:spacing w:before="120" w:after="120" w:line="276" w:lineRule="auto"/>
              <w:jc w:val="left"/>
              <w:rPr>
                <w:szCs w:val="24"/>
              </w:rPr>
            </w:pPr>
            <w:r>
              <w:rPr>
                <w:szCs w:val="24"/>
              </w:rPr>
              <w:t>Footer</w:t>
            </w:r>
            <w:r w:rsidRPr="00FF37CC">
              <w:rPr>
                <w:szCs w:val="24"/>
              </w:rPr>
              <w:t xml:space="preserve"> </w:t>
            </w:r>
          </w:p>
        </w:tc>
        <w:tc>
          <w:tcPr>
            <w:tcW w:w="1530" w:type="dxa"/>
          </w:tcPr>
          <w:p w14:paraId="05708C81" w14:textId="77777777" w:rsidR="00DF0965" w:rsidRPr="00FF37CC" w:rsidRDefault="00DF0965" w:rsidP="00023C37">
            <w:pPr>
              <w:pStyle w:val="Sothutu-1so"/>
              <w:spacing w:before="120" w:after="120" w:line="276" w:lineRule="auto"/>
              <w:jc w:val="left"/>
              <w:rPr>
                <w:szCs w:val="24"/>
              </w:rPr>
            </w:pPr>
          </w:p>
        </w:tc>
        <w:tc>
          <w:tcPr>
            <w:tcW w:w="4320" w:type="dxa"/>
          </w:tcPr>
          <w:p w14:paraId="49CAEF81" w14:textId="77777777" w:rsidR="00DF0965" w:rsidRPr="00FF37CC" w:rsidRDefault="00DF0965" w:rsidP="00023C37">
            <w:pPr>
              <w:pStyle w:val="Sothutu-1so"/>
              <w:spacing w:before="120" w:after="120" w:line="276" w:lineRule="auto"/>
              <w:jc w:val="left"/>
              <w:rPr>
                <w:szCs w:val="24"/>
              </w:rPr>
            </w:pPr>
          </w:p>
        </w:tc>
      </w:tr>
      <w:tr w:rsidR="00DF0965" w:rsidRPr="00FF37CC" w14:paraId="5270DBC1" w14:textId="77777777" w:rsidTr="00023C37">
        <w:trPr>
          <w:cantSplit/>
          <w:trHeight w:val="377"/>
        </w:trPr>
        <w:tc>
          <w:tcPr>
            <w:tcW w:w="1530" w:type="dxa"/>
          </w:tcPr>
          <w:p w14:paraId="4F9AB1E4"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CA75782"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Icon chức năng: Trang chủ, Tìm kiếm, Thêm nhanh, Thông báo, Danh mục</w:t>
            </w:r>
          </w:p>
        </w:tc>
        <w:tc>
          <w:tcPr>
            <w:tcW w:w="1530" w:type="dxa"/>
          </w:tcPr>
          <w:p w14:paraId="3AD514B5"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1B882E9C" w14:textId="77777777" w:rsidR="00DF0965" w:rsidRPr="00FF37CC" w:rsidRDefault="00DF0965" w:rsidP="00023C37">
            <w:pPr>
              <w:pStyle w:val="Sothutu-1so"/>
              <w:spacing w:before="120" w:after="120" w:line="276" w:lineRule="auto"/>
              <w:jc w:val="left"/>
              <w:rPr>
                <w:szCs w:val="24"/>
              </w:rPr>
            </w:pPr>
          </w:p>
        </w:tc>
      </w:tr>
      <w:tr w:rsidR="00DF0965" w:rsidRPr="00FF37CC" w14:paraId="05EE6D5A" w14:textId="77777777" w:rsidTr="00023C37">
        <w:trPr>
          <w:cantSplit/>
          <w:trHeight w:val="377"/>
        </w:trPr>
        <w:tc>
          <w:tcPr>
            <w:tcW w:w="1530" w:type="dxa"/>
          </w:tcPr>
          <w:p w14:paraId="4EAB671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09E8705" w14:textId="77777777" w:rsidR="00DF0965" w:rsidRPr="002727D5" w:rsidRDefault="00DF0965" w:rsidP="00023C37">
            <w:pPr>
              <w:pStyle w:val="Sothutu-1so"/>
              <w:spacing w:before="120" w:after="120" w:line="276" w:lineRule="auto"/>
              <w:jc w:val="left"/>
              <w:rPr>
                <w:b/>
                <w:szCs w:val="24"/>
              </w:rPr>
            </w:pPr>
            <w:r w:rsidRPr="002727D5">
              <w:rPr>
                <w:b/>
                <w:szCs w:val="24"/>
              </w:rPr>
              <w:t>Màn hình Thông tin tài khoản</w:t>
            </w:r>
          </w:p>
        </w:tc>
        <w:tc>
          <w:tcPr>
            <w:tcW w:w="1530" w:type="dxa"/>
          </w:tcPr>
          <w:p w14:paraId="7CAE7DFD" w14:textId="77777777" w:rsidR="00DF0965" w:rsidRPr="00FF37CC" w:rsidRDefault="00DF0965" w:rsidP="00023C37">
            <w:pPr>
              <w:pStyle w:val="Sothutu-1so"/>
              <w:spacing w:before="120" w:after="120" w:line="276" w:lineRule="auto"/>
              <w:jc w:val="left"/>
              <w:rPr>
                <w:szCs w:val="24"/>
              </w:rPr>
            </w:pPr>
          </w:p>
        </w:tc>
        <w:tc>
          <w:tcPr>
            <w:tcW w:w="4320" w:type="dxa"/>
          </w:tcPr>
          <w:p w14:paraId="4D24556F" w14:textId="77777777" w:rsidR="00DF0965" w:rsidRPr="00FF37CC" w:rsidRDefault="00DF0965" w:rsidP="00023C37">
            <w:pPr>
              <w:pStyle w:val="Sothutu-1so"/>
              <w:spacing w:before="120" w:after="120" w:line="276" w:lineRule="auto"/>
              <w:jc w:val="left"/>
              <w:rPr>
                <w:szCs w:val="24"/>
              </w:rPr>
            </w:pPr>
          </w:p>
        </w:tc>
      </w:tr>
      <w:tr w:rsidR="00DF0965" w:rsidRPr="00FF37CC" w14:paraId="7A4780AD" w14:textId="77777777" w:rsidTr="00023C37">
        <w:trPr>
          <w:cantSplit/>
          <w:trHeight w:val="377"/>
        </w:trPr>
        <w:tc>
          <w:tcPr>
            <w:tcW w:w="1530" w:type="dxa"/>
          </w:tcPr>
          <w:p w14:paraId="26E5C9F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8830D3C" w14:textId="77777777" w:rsidR="00DF0965" w:rsidRPr="00FF37CC" w:rsidRDefault="00DF0965" w:rsidP="00023C37">
            <w:pPr>
              <w:pStyle w:val="Sothutu-1so"/>
              <w:spacing w:before="120" w:after="120" w:line="276" w:lineRule="auto"/>
              <w:jc w:val="left"/>
              <w:rPr>
                <w:szCs w:val="24"/>
              </w:rPr>
            </w:pPr>
            <w:r w:rsidRPr="002727D5">
              <w:rPr>
                <w:b/>
                <w:szCs w:val="24"/>
              </w:rPr>
              <w:t xml:space="preserve">Màn hình </w:t>
            </w:r>
            <w:r>
              <w:rPr>
                <w:b/>
                <w:szCs w:val="24"/>
              </w:rPr>
              <w:t>Danh mục</w:t>
            </w:r>
          </w:p>
        </w:tc>
        <w:tc>
          <w:tcPr>
            <w:tcW w:w="1530" w:type="dxa"/>
          </w:tcPr>
          <w:p w14:paraId="369F8938" w14:textId="77777777" w:rsidR="00DF0965" w:rsidRPr="00FF37CC" w:rsidRDefault="00DF0965" w:rsidP="00023C37">
            <w:pPr>
              <w:pStyle w:val="Sothutu-1so"/>
              <w:spacing w:before="120" w:after="120" w:line="276" w:lineRule="auto"/>
              <w:jc w:val="left"/>
              <w:rPr>
                <w:szCs w:val="24"/>
              </w:rPr>
            </w:pPr>
          </w:p>
        </w:tc>
        <w:tc>
          <w:tcPr>
            <w:tcW w:w="4320" w:type="dxa"/>
          </w:tcPr>
          <w:p w14:paraId="215FFBB1" w14:textId="77777777" w:rsidR="00DF0965" w:rsidRPr="00FF37CC" w:rsidRDefault="00DF0965" w:rsidP="00023C37">
            <w:pPr>
              <w:pStyle w:val="Sothutu-1so"/>
              <w:spacing w:before="120" w:after="120" w:line="276" w:lineRule="auto"/>
              <w:jc w:val="left"/>
              <w:rPr>
                <w:szCs w:val="24"/>
              </w:rPr>
            </w:pPr>
            <w:r>
              <w:rPr>
                <w:szCs w:val="24"/>
              </w:rPr>
              <w:t xml:space="preserve"> </w:t>
            </w:r>
          </w:p>
        </w:tc>
      </w:tr>
      <w:tr w:rsidR="00DF0965" w:rsidRPr="00FF37CC" w14:paraId="7B65C897" w14:textId="77777777" w:rsidTr="00023C37">
        <w:trPr>
          <w:cantSplit/>
          <w:trHeight w:val="377"/>
        </w:trPr>
        <w:tc>
          <w:tcPr>
            <w:tcW w:w="1530" w:type="dxa"/>
          </w:tcPr>
          <w:p w14:paraId="242062B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977AF52" w14:textId="77777777" w:rsidR="00DF0965" w:rsidRPr="00FF37CC" w:rsidRDefault="00DF0965" w:rsidP="00023C37">
            <w:pPr>
              <w:pStyle w:val="Sothutu-1so"/>
              <w:spacing w:before="120" w:after="120" w:line="276" w:lineRule="auto"/>
              <w:jc w:val="left"/>
              <w:rPr>
                <w:i/>
                <w:szCs w:val="24"/>
              </w:rPr>
            </w:pPr>
            <w:r w:rsidRPr="002727D5">
              <w:rPr>
                <w:b/>
                <w:szCs w:val="24"/>
              </w:rPr>
              <w:t xml:space="preserve">Màn hình </w:t>
            </w:r>
            <w:r>
              <w:rPr>
                <w:b/>
                <w:szCs w:val="24"/>
              </w:rPr>
              <w:t>Thông báo</w:t>
            </w:r>
          </w:p>
        </w:tc>
        <w:tc>
          <w:tcPr>
            <w:tcW w:w="1530" w:type="dxa"/>
          </w:tcPr>
          <w:p w14:paraId="4F8D900A" w14:textId="77777777" w:rsidR="00DF0965" w:rsidRPr="00FF37CC" w:rsidRDefault="00DF0965" w:rsidP="00023C37">
            <w:pPr>
              <w:pStyle w:val="Sothutu-1so"/>
              <w:spacing w:before="120" w:after="120" w:line="276" w:lineRule="auto"/>
              <w:jc w:val="left"/>
              <w:rPr>
                <w:szCs w:val="24"/>
              </w:rPr>
            </w:pPr>
          </w:p>
        </w:tc>
        <w:tc>
          <w:tcPr>
            <w:tcW w:w="4320" w:type="dxa"/>
          </w:tcPr>
          <w:p w14:paraId="04DBB2C4" w14:textId="77777777" w:rsidR="00DF0965" w:rsidRPr="00FF37CC" w:rsidRDefault="00DF0965" w:rsidP="00023C37">
            <w:pPr>
              <w:pStyle w:val="Sothutu-1so"/>
              <w:spacing w:before="120" w:after="120" w:line="276" w:lineRule="auto"/>
              <w:jc w:val="left"/>
              <w:rPr>
                <w:szCs w:val="24"/>
              </w:rPr>
            </w:pPr>
          </w:p>
        </w:tc>
      </w:tr>
      <w:tr w:rsidR="00DF0965" w:rsidRPr="00FF37CC" w14:paraId="382F487E" w14:textId="77777777" w:rsidTr="00023C37">
        <w:trPr>
          <w:cantSplit/>
          <w:trHeight w:val="377"/>
        </w:trPr>
        <w:tc>
          <w:tcPr>
            <w:tcW w:w="1530" w:type="dxa"/>
          </w:tcPr>
          <w:p w14:paraId="0ACD3C5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E8FEC2E" w14:textId="77777777" w:rsidR="00DF0965" w:rsidRPr="00FF37CC" w:rsidRDefault="00DF0965" w:rsidP="00023C37">
            <w:pPr>
              <w:pStyle w:val="Sothutu-1so"/>
              <w:spacing w:before="120" w:after="120" w:line="276" w:lineRule="auto"/>
              <w:jc w:val="left"/>
              <w:rPr>
                <w:b/>
                <w:szCs w:val="24"/>
              </w:rPr>
            </w:pPr>
            <w:r>
              <w:rPr>
                <w:b/>
                <w:szCs w:val="24"/>
              </w:rPr>
              <w:t>TỜ TRÌNH</w:t>
            </w:r>
          </w:p>
        </w:tc>
        <w:tc>
          <w:tcPr>
            <w:tcW w:w="1530" w:type="dxa"/>
          </w:tcPr>
          <w:p w14:paraId="72648B1B" w14:textId="77777777" w:rsidR="00DF0965" w:rsidRPr="00FF37CC" w:rsidRDefault="00DF0965" w:rsidP="00023C37">
            <w:pPr>
              <w:pStyle w:val="Sothutu-1so"/>
              <w:spacing w:before="120" w:after="120" w:line="276" w:lineRule="auto"/>
              <w:jc w:val="left"/>
              <w:rPr>
                <w:szCs w:val="24"/>
              </w:rPr>
            </w:pPr>
          </w:p>
        </w:tc>
        <w:tc>
          <w:tcPr>
            <w:tcW w:w="4320" w:type="dxa"/>
          </w:tcPr>
          <w:p w14:paraId="16398851" w14:textId="77777777" w:rsidR="00DF0965" w:rsidRPr="00FF37CC" w:rsidRDefault="00DF0965" w:rsidP="00023C37">
            <w:pPr>
              <w:pStyle w:val="Sothutu-1so"/>
              <w:spacing w:before="120" w:after="120" w:line="276" w:lineRule="auto"/>
              <w:jc w:val="left"/>
              <w:rPr>
                <w:szCs w:val="24"/>
              </w:rPr>
            </w:pPr>
          </w:p>
        </w:tc>
      </w:tr>
      <w:tr w:rsidR="00DF0965" w:rsidRPr="00FF37CC" w14:paraId="2E6E48E3" w14:textId="77777777" w:rsidTr="00023C37">
        <w:trPr>
          <w:cantSplit/>
          <w:trHeight w:val="377"/>
        </w:trPr>
        <w:tc>
          <w:tcPr>
            <w:tcW w:w="1530" w:type="dxa"/>
          </w:tcPr>
          <w:p w14:paraId="08FCE50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8EB6D3F" w14:textId="77777777" w:rsidR="00DF0965" w:rsidRPr="00C868C1" w:rsidRDefault="00DF0965" w:rsidP="00023C37">
            <w:pPr>
              <w:pStyle w:val="Sothutu-1so"/>
              <w:spacing w:before="120" w:after="120" w:line="276" w:lineRule="auto"/>
              <w:jc w:val="left"/>
              <w:rPr>
                <w:szCs w:val="24"/>
              </w:rPr>
            </w:pPr>
            <w:r>
              <w:rPr>
                <w:szCs w:val="24"/>
              </w:rPr>
              <w:t>Danh sách tờ trình:</w:t>
            </w:r>
          </w:p>
        </w:tc>
        <w:tc>
          <w:tcPr>
            <w:tcW w:w="1530" w:type="dxa"/>
          </w:tcPr>
          <w:p w14:paraId="2ACB0811" w14:textId="77777777" w:rsidR="00DF0965" w:rsidRPr="00FF37CC" w:rsidRDefault="00DF0965" w:rsidP="00023C37">
            <w:pPr>
              <w:pStyle w:val="Sothutu-1so"/>
              <w:spacing w:before="120" w:after="120" w:line="276" w:lineRule="auto"/>
              <w:jc w:val="left"/>
              <w:rPr>
                <w:szCs w:val="24"/>
              </w:rPr>
            </w:pPr>
          </w:p>
        </w:tc>
        <w:tc>
          <w:tcPr>
            <w:tcW w:w="4320" w:type="dxa"/>
          </w:tcPr>
          <w:p w14:paraId="4A014985" w14:textId="77777777" w:rsidR="00DF0965" w:rsidRPr="00FF37CC" w:rsidRDefault="00DF0965" w:rsidP="00023C37">
            <w:pPr>
              <w:pStyle w:val="Sothutu-1so"/>
              <w:spacing w:before="120" w:after="120" w:line="276" w:lineRule="auto"/>
              <w:jc w:val="left"/>
              <w:rPr>
                <w:szCs w:val="24"/>
              </w:rPr>
            </w:pPr>
          </w:p>
        </w:tc>
      </w:tr>
      <w:tr w:rsidR="00DF0965" w:rsidRPr="00FF37CC" w14:paraId="548DDD5E" w14:textId="77777777" w:rsidTr="00023C37">
        <w:trPr>
          <w:cantSplit/>
          <w:trHeight w:val="377"/>
        </w:trPr>
        <w:tc>
          <w:tcPr>
            <w:tcW w:w="1530" w:type="dxa"/>
          </w:tcPr>
          <w:p w14:paraId="57EEF09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4901584" w14:textId="77777777" w:rsidR="00DF0965" w:rsidRPr="00722097" w:rsidRDefault="00DF0965" w:rsidP="00023C37">
            <w:pPr>
              <w:pStyle w:val="Sothutu-1so"/>
              <w:numPr>
                <w:ilvl w:val="0"/>
                <w:numId w:val="11"/>
              </w:numPr>
              <w:spacing w:before="120" w:after="120" w:line="276" w:lineRule="auto"/>
              <w:jc w:val="left"/>
              <w:rPr>
                <w:i/>
                <w:szCs w:val="24"/>
              </w:rPr>
            </w:pPr>
            <w:r>
              <w:rPr>
                <w:i/>
                <w:szCs w:val="24"/>
              </w:rPr>
              <w:t>Thêm/Sửa/Xóa/Sao chép/Lọc/Tìm kiếm</w:t>
            </w:r>
          </w:p>
        </w:tc>
        <w:tc>
          <w:tcPr>
            <w:tcW w:w="1530" w:type="dxa"/>
          </w:tcPr>
          <w:p w14:paraId="269621D3" w14:textId="77777777" w:rsidR="00DF0965" w:rsidRPr="00FF37CC" w:rsidRDefault="00DF0965" w:rsidP="00023C37">
            <w:pPr>
              <w:pStyle w:val="Sothutu-1so"/>
              <w:spacing w:before="120" w:after="120" w:line="276" w:lineRule="auto"/>
              <w:jc w:val="left"/>
              <w:rPr>
                <w:szCs w:val="24"/>
              </w:rPr>
            </w:pPr>
          </w:p>
        </w:tc>
        <w:tc>
          <w:tcPr>
            <w:tcW w:w="4320" w:type="dxa"/>
          </w:tcPr>
          <w:p w14:paraId="689C7052" w14:textId="77777777" w:rsidR="00DF0965" w:rsidRPr="00FF37CC" w:rsidRDefault="00DF0965" w:rsidP="00023C37">
            <w:pPr>
              <w:pStyle w:val="Sothutu-1so"/>
              <w:spacing w:before="120" w:after="120" w:line="276" w:lineRule="auto"/>
              <w:jc w:val="left"/>
              <w:rPr>
                <w:szCs w:val="24"/>
              </w:rPr>
            </w:pPr>
          </w:p>
        </w:tc>
      </w:tr>
      <w:tr w:rsidR="00DF0965" w:rsidRPr="00FF37CC" w14:paraId="4874D6B5" w14:textId="77777777" w:rsidTr="00023C37">
        <w:trPr>
          <w:cantSplit/>
          <w:trHeight w:val="377"/>
        </w:trPr>
        <w:tc>
          <w:tcPr>
            <w:tcW w:w="1530" w:type="dxa"/>
          </w:tcPr>
          <w:p w14:paraId="6172485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84E5911" w14:textId="77777777" w:rsidR="00DF0965" w:rsidRPr="00FF37CC" w:rsidRDefault="00DF0965" w:rsidP="00023C37">
            <w:pPr>
              <w:pStyle w:val="Sothutu-1so"/>
              <w:spacing w:before="120" w:after="120" w:line="276" w:lineRule="auto"/>
              <w:jc w:val="left"/>
              <w:rPr>
                <w:szCs w:val="24"/>
              </w:rPr>
            </w:pPr>
            <w:r w:rsidRPr="00FF37CC">
              <w:rPr>
                <w:szCs w:val="24"/>
              </w:rPr>
              <w:t>Tab Thông tin chung:</w:t>
            </w:r>
          </w:p>
        </w:tc>
        <w:tc>
          <w:tcPr>
            <w:tcW w:w="1530" w:type="dxa"/>
          </w:tcPr>
          <w:p w14:paraId="70BBE01A" w14:textId="77777777" w:rsidR="00DF0965" w:rsidRPr="00FF37CC" w:rsidRDefault="00DF0965" w:rsidP="00023C37">
            <w:pPr>
              <w:pStyle w:val="Sothutu-1so"/>
              <w:spacing w:before="120" w:after="120" w:line="276" w:lineRule="auto"/>
              <w:jc w:val="left"/>
              <w:rPr>
                <w:szCs w:val="24"/>
              </w:rPr>
            </w:pPr>
          </w:p>
        </w:tc>
        <w:tc>
          <w:tcPr>
            <w:tcW w:w="4320" w:type="dxa"/>
          </w:tcPr>
          <w:p w14:paraId="72913A41" w14:textId="77777777" w:rsidR="00DF0965" w:rsidRPr="00FF37CC" w:rsidRDefault="00DF0965" w:rsidP="00023C37">
            <w:pPr>
              <w:pStyle w:val="Sothutu-1so"/>
              <w:spacing w:before="120" w:after="120" w:line="276" w:lineRule="auto"/>
              <w:jc w:val="left"/>
              <w:rPr>
                <w:szCs w:val="24"/>
              </w:rPr>
            </w:pPr>
          </w:p>
        </w:tc>
      </w:tr>
      <w:tr w:rsidR="00DF0965" w:rsidRPr="00FF37CC" w14:paraId="168CB842" w14:textId="77777777" w:rsidTr="00023C37">
        <w:trPr>
          <w:cantSplit/>
          <w:trHeight w:val="377"/>
        </w:trPr>
        <w:tc>
          <w:tcPr>
            <w:tcW w:w="1530" w:type="dxa"/>
          </w:tcPr>
          <w:p w14:paraId="455DCAC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A38F2C9" w14:textId="77777777" w:rsidR="00DF0965" w:rsidRPr="00FF37CC" w:rsidRDefault="00DF0965" w:rsidP="00023C37">
            <w:pPr>
              <w:pStyle w:val="Sothutu-1so"/>
              <w:numPr>
                <w:ilvl w:val="0"/>
                <w:numId w:val="11"/>
              </w:numPr>
              <w:spacing w:before="120" w:after="120" w:line="276" w:lineRule="auto"/>
              <w:jc w:val="left"/>
              <w:rPr>
                <w:b/>
                <w:i/>
                <w:szCs w:val="24"/>
              </w:rPr>
            </w:pPr>
            <w:r>
              <w:rPr>
                <w:i/>
                <w:szCs w:val="24"/>
              </w:rPr>
              <w:t>Lưu /Đính kèm/</w:t>
            </w:r>
            <w:r w:rsidRPr="00FF37CC">
              <w:rPr>
                <w:i/>
                <w:szCs w:val="24"/>
              </w:rPr>
              <w:t xml:space="preserve"> CO/RA</w:t>
            </w:r>
          </w:p>
        </w:tc>
        <w:tc>
          <w:tcPr>
            <w:tcW w:w="1530" w:type="dxa"/>
          </w:tcPr>
          <w:p w14:paraId="35C6CF3A"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2708C57B" w14:textId="77777777" w:rsidR="00DF0965" w:rsidRPr="00FF37CC" w:rsidRDefault="00DF0965" w:rsidP="00023C37">
            <w:pPr>
              <w:pStyle w:val="Sothutu-1so"/>
              <w:spacing w:before="120" w:after="120" w:line="276" w:lineRule="auto"/>
              <w:jc w:val="left"/>
              <w:rPr>
                <w:szCs w:val="24"/>
              </w:rPr>
            </w:pPr>
          </w:p>
        </w:tc>
      </w:tr>
      <w:tr w:rsidR="00DF0965" w:rsidRPr="00FF37CC" w14:paraId="7B37B399" w14:textId="77777777" w:rsidTr="00023C37">
        <w:trPr>
          <w:cantSplit/>
          <w:trHeight w:val="377"/>
        </w:trPr>
        <w:tc>
          <w:tcPr>
            <w:tcW w:w="1530" w:type="dxa"/>
          </w:tcPr>
          <w:p w14:paraId="2F8574C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DDD9DA2"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Trình ký/In</w:t>
            </w:r>
          </w:p>
        </w:tc>
        <w:tc>
          <w:tcPr>
            <w:tcW w:w="1530" w:type="dxa"/>
          </w:tcPr>
          <w:p w14:paraId="29F51131"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39A14743" w14:textId="77777777" w:rsidR="00DF0965" w:rsidRPr="00FF37CC" w:rsidRDefault="00DF0965" w:rsidP="00023C37">
            <w:pPr>
              <w:pStyle w:val="Sothutu-1so"/>
              <w:spacing w:before="120" w:after="120" w:line="276" w:lineRule="auto"/>
              <w:jc w:val="left"/>
              <w:rPr>
                <w:szCs w:val="24"/>
              </w:rPr>
            </w:pPr>
          </w:p>
        </w:tc>
      </w:tr>
      <w:tr w:rsidR="00DF0965" w:rsidRPr="00FF37CC" w14:paraId="46B0A646" w14:textId="77777777" w:rsidTr="00023C37">
        <w:trPr>
          <w:cantSplit/>
          <w:trHeight w:val="377"/>
        </w:trPr>
        <w:tc>
          <w:tcPr>
            <w:tcW w:w="1530" w:type="dxa"/>
          </w:tcPr>
          <w:p w14:paraId="22F1E1C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46E759E"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0CA2F356"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25DE1EA" w14:textId="77777777" w:rsidR="00DF0965" w:rsidRPr="00FF37CC"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BB7B03C" w14:textId="77777777" w:rsidTr="00023C37">
        <w:trPr>
          <w:cantSplit/>
          <w:trHeight w:val="377"/>
        </w:trPr>
        <w:tc>
          <w:tcPr>
            <w:tcW w:w="1530" w:type="dxa"/>
          </w:tcPr>
          <w:p w14:paraId="01E7A43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E93DB8D" w14:textId="77777777" w:rsidR="00DF0965" w:rsidRDefault="00DF0965" w:rsidP="00023C37">
            <w:pPr>
              <w:pStyle w:val="Sothutu-1so"/>
              <w:spacing w:before="120" w:after="120" w:line="276" w:lineRule="auto"/>
              <w:jc w:val="left"/>
              <w:rPr>
                <w:i/>
                <w:szCs w:val="24"/>
              </w:rPr>
            </w:pPr>
            <w:r>
              <w:rPr>
                <w:szCs w:val="24"/>
              </w:rPr>
              <w:t>Danh sách chi tiết tờ trình:</w:t>
            </w:r>
          </w:p>
        </w:tc>
        <w:tc>
          <w:tcPr>
            <w:tcW w:w="1530" w:type="dxa"/>
          </w:tcPr>
          <w:p w14:paraId="795A7694" w14:textId="77777777" w:rsidR="00DF0965" w:rsidRPr="00FF37CC" w:rsidRDefault="00DF0965" w:rsidP="00023C37">
            <w:pPr>
              <w:pStyle w:val="Sothutu-1so"/>
              <w:spacing w:before="120" w:after="120" w:line="276" w:lineRule="auto"/>
              <w:jc w:val="left"/>
              <w:rPr>
                <w:szCs w:val="24"/>
              </w:rPr>
            </w:pPr>
          </w:p>
        </w:tc>
        <w:tc>
          <w:tcPr>
            <w:tcW w:w="4320" w:type="dxa"/>
          </w:tcPr>
          <w:p w14:paraId="1E84121D" w14:textId="77777777" w:rsidR="00DF0965" w:rsidRPr="00FF37CC" w:rsidRDefault="00DF0965" w:rsidP="00023C37">
            <w:pPr>
              <w:pStyle w:val="Sothutu-1so"/>
              <w:spacing w:before="120" w:after="120" w:line="276" w:lineRule="auto"/>
              <w:jc w:val="left"/>
              <w:rPr>
                <w:szCs w:val="24"/>
              </w:rPr>
            </w:pPr>
          </w:p>
        </w:tc>
      </w:tr>
      <w:tr w:rsidR="00DF0965" w:rsidRPr="00FF37CC" w14:paraId="7D558308" w14:textId="77777777" w:rsidTr="00023C37">
        <w:trPr>
          <w:cantSplit/>
          <w:trHeight w:val="377"/>
        </w:trPr>
        <w:tc>
          <w:tcPr>
            <w:tcW w:w="1530" w:type="dxa"/>
          </w:tcPr>
          <w:p w14:paraId="60F0D57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23B51F7" w14:textId="77777777" w:rsidR="00DF0965" w:rsidRDefault="00DF0965" w:rsidP="00023C37">
            <w:pPr>
              <w:pStyle w:val="Sothutu-1so"/>
              <w:numPr>
                <w:ilvl w:val="0"/>
                <w:numId w:val="11"/>
              </w:numPr>
              <w:spacing w:before="120" w:after="120" w:line="276" w:lineRule="auto"/>
              <w:jc w:val="left"/>
              <w:rPr>
                <w:i/>
                <w:szCs w:val="24"/>
              </w:rPr>
            </w:pPr>
            <w:r>
              <w:rPr>
                <w:i/>
                <w:szCs w:val="24"/>
              </w:rPr>
              <w:t>Thêm/Sửa/Xóa/Sao chép/Tìm kiếm</w:t>
            </w:r>
          </w:p>
        </w:tc>
        <w:tc>
          <w:tcPr>
            <w:tcW w:w="1530" w:type="dxa"/>
          </w:tcPr>
          <w:p w14:paraId="08C428A1" w14:textId="77777777" w:rsidR="00DF0965" w:rsidRPr="00FF37CC" w:rsidRDefault="00DF0965" w:rsidP="00023C37">
            <w:pPr>
              <w:pStyle w:val="Sothutu-1so"/>
              <w:spacing w:before="120" w:after="120" w:line="276" w:lineRule="auto"/>
              <w:jc w:val="left"/>
              <w:rPr>
                <w:szCs w:val="24"/>
              </w:rPr>
            </w:pPr>
          </w:p>
        </w:tc>
        <w:tc>
          <w:tcPr>
            <w:tcW w:w="4320" w:type="dxa"/>
          </w:tcPr>
          <w:p w14:paraId="68576F4B" w14:textId="77777777" w:rsidR="00DF0965" w:rsidRPr="00FF37CC" w:rsidRDefault="00DF0965" w:rsidP="00023C37">
            <w:pPr>
              <w:pStyle w:val="Sothutu-1so"/>
              <w:spacing w:before="120" w:after="120" w:line="276" w:lineRule="auto"/>
              <w:jc w:val="left"/>
              <w:rPr>
                <w:szCs w:val="24"/>
              </w:rPr>
            </w:pPr>
          </w:p>
        </w:tc>
      </w:tr>
      <w:tr w:rsidR="00DF0965" w:rsidRPr="00FF37CC" w14:paraId="009CAB6C" w14:textId="77777777" w:rsidTr="00023C37">
        <w:trPr>
          <w:cantSplit/>
          <w:trHeight w:val="377"/>
        </w:trPr>
        <w:tc>
          <w:tcPr>
            <w:tcW w:w="1530" w:type="dxa"/>
          </w:tcPr>
          <w:p w14:paraId="5490D49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338D3D0" w14:textId="77777777" w:rsidR="00DF0965" w:rsidRPr="00FF37CC" w:rsidRDefault="00DF0965" w:rsidP="00023C37">
            <w:pPr>
              <w:pStyle w:val="Sothutu-1so"/>
              <w:spacing w:before="120" w:after="120" w:line="276" w:lineRule="auto"/>
              <w:jc w:val="left"/>
              <w:rPr>
                <w:szCs w:val="24"/>
              </w:rPr>
            </w:pPr>
            <w:r w:rsidRPr="00FF37CC">
              <w:rPr>
                <w:szCs w:val="24"/>
              </w:rPr>
              <w:t>Tab chi tiết:</w:t>
            </w:r>
          </w:p>
        </w:tc>
        <w:tc>
          <w:tcPr>
            <w:tcW w:w="1530" w:type="dxa"/>
          </w:tcPr>
          <w:p w14:paraId="4622B16C" w14:textId="77777777" w:rsidR="00DF0965" w:rsidRPr="00FF37CC" w:rsidRDefault="00DF0965" w:rsidP="00023C37">
            <w:pPr>
              <w:pStyle w:val="Sothutu-1so"/>
              <w:spacing w:before="120" w:after="120" w:line="276" w:lineRule="auto"/>
              <w:jc w:val="left"/>
              <w:rPr>
                <w:szCs w:val="24"/>
              </w:rPr>
            </w:pPr>
          </w:p>
        </w:tc>
        <w:tc>
          <w:tcPr>
            <w:tcW w:w="4320" w:type="dxa"/>
          </w:tcPr>
          <w:p w14:paraId="3BFD546D" w14:textId="77777777" w:rsidR="00DF0965" w:rsidRPr="00FF37CC" w:rsidRDefault="00DF0965" w:rsidP="00023C37">
            <w:pPr>
              <w:pStyle w:val="Sothutu-1so"/>
              <w:spacing w:before="120" w:after="120" w:line="276" w:lineRule="auto"/>
              <w:jc w:val="left"/>
              <w:rPr>
                <w:szCs w:val="24"/>
              </w:rPr>
            </w:pPr>
          </w:p>
        </w:tc>
      </w:tr>
      <w:tr w:rsidR="00DF0965" w:rsidRPr="00FF37CC" w14:paraId="44D32ABA" w14:textId="77777777" w:rsidTr="00023C37">
        <w:trPr>
          <w:cantSplit/>
          <w:trHeight w:val="377"/>
        </w:trPr>
        <w:tc>
          <w:tcPr>
            <w:tcW w:w="1530" w:type="dxa"/>
          </w:tcPr>
          <w:p w14:paraId="15690F3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A78DD82" w14:textId="77777777" w:rsidR="00DF0965" w:rsidRPr="00FF37CC" w:rsidRDefault="00DF0965" w:rsidP="00023C37">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09D6C299"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0EF414EB" w14:textId="77777777" w:rsidR="00DF0965" w:rsidRPr="00FF37CC" w:rsidRDefault="00DF0965" w:rsidP="00023C37">
            <w:pPr>
              <w:pStyle w:val="Sothutu-1so"/>
              <w:spacing w:before="120" w:after="120" w:line="276" w:lineRule="auto"/>
              <w:jc w:val="left"/>
              <w:rPr>
                <w:szCs w:val="24"/>
              </w:rPr>
            </w:pPr>
          </w:p>
        </w:tc>
      </w:tr>
      <w:tr w:rsidR="00DF0965" w:rsidRPr="00FF37CC" w14:paraId="6A5823D3" w14:textId="77777777" w:rsidTr="00023C37">
        <w:trPr>
          <w:cantSplit/>
          <w:trHeight w:val="377"/>
        </w:trPr>
        <w:tc>
          <w:tcPr>
            <w:tcW w:w="1530" w:type="dxa"/>
          </w:tcPr>
          <w:p w14:paraId="741AF39D"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900CA44"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Trình ký/In</w:t>
            </w:r>
          </w:p>
        </w:tc>
        <w:tc>
          <w:tcPr>
            <w:tcW w:w="1530" w:type="dxa"/>
          </w:tcPr>
          <w:p w14:paraId="3E5C72D6"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7BAE574D" w14:textId="77777777" w:rsidR="00DF0965" w:rsidRPr="00FF37CC" w:rsidRDefault="00DF0965" w:rsidP="00023C37">
            <w:pPr>
              <w:pStyle w:val="Sothutu-1so"/>
              <w:spacing w:before="120" w:after="120" w:line="276" w:lineRule="auto"/>
              <w:jc w:val="left"/>
              <w:rPr>
                <w:szCs w:val="24"/>
              </w:rPr>
            </w:pPr>
          </w:p>
        </w:tc>
      </w:tr>
      <w:tr w:rsidR="00DF0965" w:rsidRPr="00FF37CC" w14:paraId="2D498EB8" w14:textId="77777777" w:rsidTr="00023C37">
        <w:trPr>
          <w:cantSplit/>
          <w:trHeight w:val="377"/>
        </w:trPr>
        <w:tc>
          <w:tcPr>
            <w:tcW w:w="1530" w:type="dxa"/>
          </w:tcPr>
          <w:p w14:paraId="5263436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51E640B"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39F0E3B8"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95CEEFF" w14:textId="77777777" w:rsidR="00DF0965" w:rsidRPr="00FF37CC"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452358D" w14:textId="77777777" w:rsidTr="00023C37">
        <w:trPr>
          <w:cantSplit/>
          <w:trHeight w:val="377"/>
        </w:trPr>
        <w:tc>
          <w:tcPr>
            <w:tcW w:w="1530" w:type="dxa"/>
          </w:tcPr>
          <w:p w14:paraId="79F4F9C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61EB4A3" w14:textId="77777777" w:rsidR="00DF0965" w:rsidRPr="00FF37CC" w:rsidRDefault="00DF0965" w:rsidP="00023C37">
            <w:pPr>
              <w:pStyle w:val="Sothutu-1so"/>
              <w:spacing w:before="120" w:after="120" w:line="276" w:lineRule="auto"/>
              <w:jc w:val="left"/>
              <w:rPr>
                <w:szCs w:val="24"/>
              </w:rPr>
            </w:pPr>
            <w:r>
              <w:rPr>
                <w:szCs w:val="24"/>
              </w:rPr>
              <w:t>Danh sách thông tin chi</w:t>
            </w:r>
            <w:r w:rsidRPr="00FF37CC">
              <w:rPr>
                <w:szCs w:val="24"/>
              </w:rPr>
              <w:t>:</w:t>
            </w:r>
          </w:p>
        </w:tc>
        <w:tc>
          <w:tcPr>
            <w:tcW w:w="1530" w:type="dxa"/>
          </w:tcPr>
          <w:p w14:paraId="2304A25D" w14:textId="77777777" w:rsidR="00DF0965" w:rsidRPr="00FF37CC" w:rsidRDefault="00DF0965" w:rsidP="00023C37">
            <w:pPr>
              <w:pStyle w:val="Sothutu-1so"/>
              <w:spacing w:before="120" w:after="120" w:line="276" w:lineRule="auto"/>
              <w:jc w:val="left"/>
              <w:rPr>
                <w:szCs w:val="24"/>
              </w:rPr>
            </w:pPr>
          </w:p>
        </w:tc>
        <w:tc>
          <w:tcPr>
            <w:tcW w:w="4320" w:type="dxa"/>
          </w:tcPr>
          <w:p w14:paraId="03D598C3" w14:textId="77777777" w:rsidR="00DF0965" w:rsidRPr="00FF37CC" w:rsidRDefault="00DF0965" w:rsidP="00023C37">
            <w:pPr>
              <w:pStyle w:val="Sothutu-1so"/>
              <w:spacing w:before="120" w:after="120" w:line="276" w:lineRule="auto"/>
              <w:jc w:val="left"/>
              <w:rPr>
                <w:szCs w:val="24"/>
              </w:rPr>
            </w:pPr>
          </w:p>
        </w:tc>
      </w:tr>
      <w:tr w:rsidR="00DF0965" w:rsidRPr="00FF37CC" w14:paraId="6C012C79" w14:textId="77777777" w:rsidTr="00023C37">
        <w:trPr>
          <w:cantSplit/>
          <w:trHeight w:val="377"/>
        </w:trPr>
        <w:tc>
          <w:tcPr>
            <w:tcW w:w="1530" w:type="dxa"/>
          </w:tcPr>
          <w:p w14:paraId="50DD2B5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FD50053" w14:textId="77777777" w:rsidR="00DF0965" w:rsidRDefault="00DF0965" w:rsidP="00023C37">
            <w:pPr>
              <w:pStyle w:val="Sothutu-1so"/>
              <w:numPr>
                <w:ilvl w:val="0"/>
                <w:numId w:val="11"/>
              </w:numPr>
              <w:spacing w:before="120" w:after="120" w:line="276" w:lineRule="auto"/>
              <w:jc w:val="left"/>
              <w:rPr>
                <w:szCs w:val="24"/>
              </w:rPr>
            </w:pPr>
            <w:r>
              <w:rPr>
                <w:i/>
                <w:szCs w:val="24"/>
              </w:rPr>
              <w:t>Tìm kiếm/ Lọc</w:t>
            </w:r>
          </w:p>
        </w:tc>
        <w:tc>
          <w:tcPr>
            <w:tcW w:w="1530" w:type="dxa"/>
          </w:tcPr>
          <w:p w14:paraId="397A47D2" w14:textId="77777777" w:rsidR="00DF0965" w:rsidRPr="00FF37CC" w:rsidRDefault="00DF0965" w:rsidP="00023C37">
            <w:pPr>
              <w:pStyle w:val="Sothutu-1so"/>
              <w:spacing w:before="120" w:after="120" w:line="276" w:lineRule="auto"/>
              <w:jc w:val="left"/>
              <w:rPr>
                <w:szCs w:val="24"/>
              </w:rPr>
            </w:pPr>
            <w:r>
              <w:rPr>
                <w:szCs w:val="24"/>
              </w:rPr>
              <w:t>Đơn giản</w:t>
            </w:r>
          </w:p>
        </w:tc>
        <w:tc>
          <w:tcPr>
            <w:tcW w:w="4320" w:type="dxa"/>
          </w:tcPr>
          <w:p w14:paraId="23220AB3" w14:textId="77777777" w:rsidR="00DF0965" w:rsidRPr="00FF37CC" w:rsidRDefault="00DF0965" w:rsidP="00023C37">
            <w:pPr>
              <w:pStyle w:val="Sothutu-1so"/>
              <w:spacing w:before="120" w:after="120" w:line="276" w:lineRule="auto"/>
              <w:jc w:val="left"/>
              <w:rPr>
                <w:szCs w:val="24"/>
              </w:rPr>
            </w:pPr>
          </w:p>
        </w:tc>
      </w:tr>
      <w:tr w:rsidR="00DF0965" w:rsidRPr="00FF37CC" w14:paraId="7D535ABF" w14:textId="77777777" w:rsidTr="00023C37">
        <w:trPr>
          <w:cantSplit/>
          <w:trHeight w:val="377"/>
        </w:trPr>
        <w:tc>
          <w:tcPr>
            <w:tcW w:w="1530" w:type="dxa"/>
          </w:tcPr>
          <w:p w14:paraId="041407A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F778371" w14:textId="77777777" w:rsidR="00DF0965" w:rsidRPr="00FF37CC" w:rsidRDefault="00DF0965" w:rsidP="00023C37">
            <w:pPr>
              <w:pStyle w:val="Sothutu-1so"/>
              <w:numPr>
                <w:ilvl w:val="0"/>
                <w:numId w:val="11"/>
              </w:numPr>
              <w:spacing w:before="120" w:after="120" w:line="276" w:lineRule="auto"/>
              <w:jc w:val="left"/>
              <w:rPr>
                <w:b/>
                <w:i/>
                <w:szCs w:val="24"/>
              </w:rPr>
            </w:pPr>
            <w:r>
              <w:rPr>
                <w:i/>
                <w:szCs w:val="24"/>
              </w:rPr>
              <w:t>View thông tin chi</w:t>
            </w:r>
          </w:p>
        </w:tc>
        <w:tc>
          <w:tcPr>
            <w:tcW w:w="1530" w:type="dxa"/>
          </w:tcPr>
          <w:p w14:paraId="76FA48BC"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7AC54775" w14:textId="77777777" w:rsidR="00DF0965" w:rsidRPr="00FF37CC" w:rsidRDefault="00DF0965" w:rsidP="00023C37">
            <w:pPr>
              <w:pStyle w:val="Sothutu-1so"/>
              <w:spacing w:before="120" w:after="120" w:line="276" w:lineRule="auto"/>
              <w:jc w:val="left"/>
              <w:rPr>
                <w:szCs w:val="24"/>
              </w:rPr>
            </w:pPr>
          </w:p>
        </w:tc>
      </w:tr>
      <w:tr w:rsidR="00DF0965" w:rsidRPr="00FF37CC" w14:paraId="11EB90A6" w14:textId="77777777" w:rsidTr="00023C37">
        <w:trPr>
          <w:cantSplit/>
          <w:trHeight w:val="377"/>
        </w:trPr>
        <w:tc>
          <w:tcPr>
            <w:tcW w:w="1530" w:type="dxa"/>
          </w:tcPr>
          <w:p w14:paraId="01CD4C5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BF6A8A8" w14:textId="77777777" w:rsidR="00DF0965" w:rsidRPr="00FF37CC" w:rsidRDefault="00DF0965" w:rsidP="00023C37">
            <w:pPr>
              <w:pStyle w:val="Sothutu-1so"/>
              <w:spacing w:before="120" w:after="120" w:line="276" w:lineRule="auto"/>
              <w:jc w:val="left"/>
              <w:rPr>
                <w:szCs w:val="24"/>
              </w:rPr>
            </w:pPr>
            <w:r>
              <w:rPr>
                <w:szCs w:val="24"/>
              </w:rPr>
              <w:t>Tab thông tin chi:</w:t>
            </w:r>
          </w:p>
        </w:tc>
        <w:tc>
          <w:tcPr>
            <w:tcW w:w="1530" w:type="dxa"/>
          </w:tcPr>
          <w:p w14:paraId="00B102F7" w14:textId="77777777" w:rsidR="00DF0965" w:rsidRPr="00FF37CC" w:rsidRDefault="00DF0965" w:rsidP="00023C37">
            <w:pPr>
              <w:pStyle w:val="Sothutu-1so"/>
              <w:spacing w:before="120" w:after="120" w:line="276" w:lineRule="auto"/>
              <w:jc w:val="left"/>
              <w:rPr>
                <w:szCs w:val="24"/>
              </w:rPr>
            </w:pPr>
          </w:p>
        </w:tc>
        <w:tc>
          <w:tcPr>
            <w:tcW w:w="4320" w:type="dxa"/>
          </w:tcPr>
          <w:p w14:paraId="21CB5E40" w14:textId="77777777" w:rsidR="00DF0965" w:rsidRPr="00FF37CC" w:rsidRDefault="00DF0965" w:rsidP="00023C37">
            <w:pPr>
              <w:pStyle w:val="Sothutu-1so"/>
              <w:spacing w:before="120" w:after="120" w:line="276" w:lineRule="auto"/>
              <w:jc w:val="left"/>
              <w:rPr>
                <w:szCs w:val="24"/>
              </w:rPr>
            </w:pPr>
          </w:p>
        </w:tc>
      </w:tr>
      <w:tr w:rsidR="00DF0965" w:rsidRPr="00FF37CC" w14:paraId="2725D26C" w14:textId="77777777" w:rsidTr="00023C37">
        <w:trPr>
          <w:cantSplit/>
          <w:trHeight w:val="449"/>
        </w:trPr>
        <w:tc>
          <w:tcPr>
            <w:tcW w:w="1530" w:type="dxa"/>
          </w:tcPr>
          <w:p w14:paraId="1518F5A7"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994D27B" w14:textId="77777777" w:rsidR="00DF0965" w:rsidRPr="00FF37CC" w:rsidRDefault="00DF0965" w:rsidP="00023C37">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5D5BB3D4"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220EA6E8" w14:textId="77777777" w:rsidR="00DF0965" w:rsidRPr="00FF37CC" w:rsidRDefault="00DF0965" w:rsidP="00023C37">
            <w:pPr>
              <w:pStyle w:val="Sothutu-1so"/>
              <w:spacing w:before="120" w:after="120" w:line="276" w:lineRule="auto"/>
              <w:jc w:val="left"/>
              <w:rPr>
                <w:szCs w:val="24"/>
              </w:rPr>
            </w:pPr>
          </w:p>
        </w:tc>
      </w:tr>
      <w:tr w:rsidR="00DF0965" w:rsidRPr="00FF37CC" w14:paraId="2C798094" w14:textId="77777777" w:rsidTr="00023C37">
        <w:trPr>
          <w:cantSplit/>
          <w:trHeight w:val="377"/>
        </w:trPr>
        <w:tc>
          <w:tcPr>
            <w:tcW w:w="1530" w:type="dxa"/>
          </w:tcPr>
          <w:p w14:paraId="71063F4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7B6F3B8" w14:textId="77777777" w:rsidR="00DF0965" w:rsidRPr="00FF37CC" w:rsidRDefault="00DF0965" w:rsidP="00023C37">
            <w:pPr>
              <w:pStyle w:val="Sothutu-1so"/>
              <w:spacing w:before="120" w:after="120" w:line="276" w:lineRule="auto"/>
              <w:jc w:val="left"/>
              <w:rPr>
                <w:szCs w:val="24"/>
              </w:rPr>
            </w:pPr>
            <w:r>
              <w:rPr>
                <w:szCs w:val="24"/>
              </w:rPr>
              <w:t>Tab đính kèm:</w:t>
            </w:r>
          </w:p>
        </w:tc>
        <w:tc>
          <w:tcPr>
            <w:tcW w:w="1530" w:type="dxa"/>
          </w:tcPr>
          <w:p w14:paraId="60B09ACE" w14:textId="77777777" w:rsidR="00DF0965" w:rsidRPr="00FF37CC" w:rsidRDefault="00DF0965" w:rsidP="00023C37">
            <w:pPr>
              <w:pStyle w:val="Sothutu-1so"/>
              <w:spacing w:before="120" w:after="120" w:line="276" w:lineRule="auto"/>
              <w:jc w:val="left"/>
              <w:rPr>
                <w:szCs w:val="24"/>
              </w:rPr>
            </w:pPr>
          </w:p>
        </w:tc>
        <w:tc>
          <w:tcPr>
            <w:tcW w:w="4320" w:type="dxa"/>
          </w:tcPr>
          <w:p w14:paraId="722FBD2E" w14:textId="77777777" w:rsidR="00DF0965" w:rsidRPr="00FF37CC" w:rsidRDefault="00DF0965" w:rsidP="00023C37">
            <w:pPr>
              <w:pStyle w:val="Sothutu-1so"/>
              <w:spacing w:before="120" w:after="120" w:line="276" w:lineRule="auto"/>
              <w:jc w:val="left"/>
              <w:rPr>
                <w:szCs w:val="24"/>
              </w:rPr>
            </w:pPr>
          </w:p>
        </w:tc>
      </w:tr>
      <w:tr w:rsidR="00DF0965" w:rsidRPr="00FF37CC" w14:paraId="5CAE80A9" w14:textId="77777777" w:rsidTr="00023C37">
        <w:trPr>
          <w:cantSplit/>
          <w:trHeight w:val="377"/>
        </w:trPr>
        <w:tc>
          <w:tcPr>
            <w:tcW w:w="1530" w:type="dxa"/>
          </w:tcPr>
          <w:p w14:paraId="4C4672C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5ADFAEF" w14:textId="77777777" w:rsidR="00DF0965" w:rsidRPr="00FF37CC" w:rsidRDefault="00DF0965" w:rsidP="00023C37">
            <w:pPr>
              <w:pStyle w:val="Sothutu-1so"/>
              <w:numPr>
                <w:ilvl w:val="0"/>
                <w:numId w:val="11"/>
              </w:numPr>
              <w:spacing w:before="120" w:after="120" w:line="276" w:lineRule="auto"/>
              <w:jc w:val="left"/>
              <w:rPr>
                <w:i/>
                <w:szCs w:val="24"/>
              </w:rPr>
            </w:pPr>
            <w:r>
              <w:rPr>
                <w:i/>
                <w:szCs w:val="24"/>
              </w:rPr>
              <w:t>Đính kèm</w:t>
            </w:r>
          </w:p>
        </w:tc>
        <w:tc>
          <w:tcPr>
            <w:tcW w:w="1530" w:type="dxa"/>
          </w:tcPr>
          <w:p w14:paraId="3E8076F8"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160E142" w14:textId="77777777" w:rsidR="00DF0965" w:rsidRPr="00FF37CC" w:rsidRDefault="00DF0965" w:rsidP="00023C37">
            <w:pPr>
              <w:pStyle w:val="Sothutu-1so"/>
              <w:spacing w:before="120" w:after="120" w:line="276" w:lineRule="auto"/>
              <w:jc w:val="left"/>
              <w:rPr>
                <w:szCs w:val="24"/>
              </w:rPr>
            </w:pPr>
          </w:p>
        </w:tc>
      </w:tr>
      <w:tr w:rsidR="00DF0965" w:rsidRPr="00FF37CC" w14:paraId="674B8745" w14:textId="77777777" w:rsidTr="00023C37">
        <w:trPr>
          <w:cantSplit/>
          <w:trHeight w:val="377"/>
        </w:trPr>
        <w:tc>
          <w:tcPr>
            <w:tcW w:w="1530" w:type="dxa"/>
          </w:tcPr>
          <w:p w14:paraId="2D8AAB8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BE28B72" w14:textId="77777777" w:rsidR="00DF0965" w:rsidRDefault="00DF0965" w:rsidP="00023C37">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7D0C597F"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DD2491B" w14:textId="77777777" w:rsidR="00DF0965" w:rsidRPr="00FF37CC" w:rsidRDefault="00DF0965" w:rsidP="00023C37">
            <w:pPr>
              <w:pStyle w:val="Sothutu-1so"/>
              <w:spacing w:before="120" w:after="120" w:line="276" w:lineRule="auto"/>
              <w:jc w:val="left"/>
              <w:rPr>
                <w:szCs w:val="24"/>
              </w:rPr>
            </w:pPr>
          </w:p>
        </w:tc>
      </w:tr>
      <w:tr w:rsidR="00DF0965" w:rsidRPr="00FF37CC" w14:paraId="0BF12EB1" w14:textId="77777777" w:rsidTr="00023C37">
        <w:trPr>
          <w:cantSplit/>
          <w:trHeight w:val="377"/>
        </w:trPr>
        <w:tc>
          <w:tcPr>
            <w:tcW w:w="1530" w:type="dxa"/>
          </w:tcPr>
          <w:p w14:paraId="5791429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AB3D971" w14:textId="77777777" w:rsidR="00DF0965" w:rsidRDefault="00DF0965" w:rsidP="00023C37">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60A9AE4C" w14:textId="77777777" w:rsidR="00DF0965" w:rsidRPr="00FF37CC" w:rsidRDefault="00DF0965" w:rsidP="00023C37">
            <w:pPr>
              <w:pStyle w:val="Sothutu-1so"/>
              <w:spacing w:before="120" w:after="120" w:line="276" w:lineRule="auto"/>
              <w:jc w:val="left"/>
              <w:rPr>
                <w:szCs w:val="24"/>
              </w:rPr>
            </w:pPr>
          </w:p>
        </w:tc>
        <w:tc>
          <w:tcPr>
            <w:tcW w:w="4320" w:type="dxa"/>
          </w:tcPr>
          <w:p w14:paraId="68908953" w14:textId="77777777" w:rsidR="00DF0965" w:rsidRPr="00FF37CC" w:rsidRDefault="00DF0965" w:rsidP="00023C37">
            <w:pPr>
              <w:pStyle w:val="Sothutu-1so"/>
              <w:spacing w:before="120" w:after="120" w:line="276" w:lineRule="auto"/>
              <w:jc w:val="left"/>
              <w:rPr>
                <w:szCs w:val="24"/>
              </w:rPr>
            </w:pPr>
          </w:p>
        </w:tc>
      </w:tr>
      <w:tr w:rsidR="00DF0965" w:rsidRPr="00FF37CC" w14:paraId="4225EB94" w14:textId="77777777" w:rsidTr="00023C37">
        <w:trPr>
          <w:cantSplit/>
          <w:trHeight w:val="377"/>
        </w:trPr>
        <w:tc>
          <w:tcPr>
            <w:tcW w:w="1530" w:type="dxa"/>
          </w:tcPr>
          <w:p w14:paraId="3E98E13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A05D00F" w14:textId="77777777" w:rsidR="00DF0965" w:rsidRPr="00554A16" w:rsidRDefault="00DF0965" w:rsidP="00023C37">
            <w:pPr>
              <w:pStyle w:val="Sothutu-1so"/>
              <w:spacing w:before="120" w:after="120" w:line="276" w:lineRule="auto"/>
              <w:jc w:val="left"/>
              <w:rPr>
                <w:szCs w:val="24"/>
              </w:rPr>
            </w:pPr>
            <w:r>
              <w:rPr>
                <w:szCs w:val="24"/>
              </w:rPr>
              <w:t>Tab thông tin trình ký:</w:t>
            </w:r>
          </w:p>
        </w:tc>
        <w:tc>
          <w:tcPr>
            <w:tcW w:w="1530" w:type="dxa"/>
          </w:tcPr>
          <w:p w14:paraId="1C0B7C55" w14:textId="77777777" w:rsidR="00DF0965" w:rsidRPr="00FF37CC" w:rsidRDefault="00DF0965" w:rsidP="00023C37">
            <w:pPr>
              <w:pStyle w:val="Sothutu-1so"/>
              <w:spacing w:before="120" w:after="120" w:line="276" w:lineRule="auto"/>
              <w:jc w:val="left"/>
              <w:rPr>
                <w:szCs w:val="24"/>
              </w:rPr>
            </w:pPr>
          </w:p>
        </w:tc>
        <w:tc>
          <w:tcPr>
            <w:tcW w:w="4320" w:type="dxa"/>
          </w:tcPr>
          <w:p w14:paraId="7FAD9B26" w14:textId="77777777" w:rsidR="00DF0965" w:rsidRPr="00FF37CC" w:rsidRDefault="00DF0965" w:rsidP="00023C37">
            <w:pPr>
              <w:pStyle w:val="Sothutu-1so"/>
              <w:spacing w:before="120" w:after="120" w:line="276" w:lineRule="auto"/>
              <w:jc w:val="left"/>
              <w:rPr>
                <w:szCs w:val="24"/>
              </w:rPr>
            </w:pPr>
          </w:p>
        </w:tc>
      </w:tr>
      <w:tr w:rsidR="00DF0965" w:rsidRPr="00FF37CC" w14:paraId="590953ED" w14:textId="77777777" w:rsidTr="00023C37">
        <w:trPr>
          <w:cantSplit/>
          <w:trHeight w:val="377"/>
        </w:trPr>
        <w:tc>
          <w:tcPr>
            <w:tcW w:w="1530" w:type="dxa"/>
          </w:tcPr>
          <w:p w14:paraId="43CB607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C406495" w14:textId="77777777" w:rsidR="00DF0965" w:rsidRDefault="00DF0965" w:rsidP="00023C37">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7D5FA089" w14:textId="77777777" w:rsidR="00DF0965" w:rsidRPr="00FF37CC" w:rsidRDefault="00DF0965" w:rsidP="00023C37">
            <w:pPr>
              <w:pStyle w:val="Sothutu-1so"/>
              <w:spacing w:before="120" w:after="120" w:line="276" w:lineRule="auto"/>
              <w:jc w:val="left"/>
              <w:rPr>
                <w:szCs w:val="24"/>
              </w:rPr>
            </w:pPr>
          </w:p>
        </w:tc>
        <w:tc>
          <w:tcPr>
            <w:tcW w:w="4320" w:type="dxa"/>
          </w:tcPr>
          <w:p w14:paraId="589EA413" w14:textId="77777777" w:rsidR="00DF0965" w:rsidRPr="00FF37CC" w:rsidRDefault="00DF0965" w:rsidP="00023C37">
            <w:pPr>
              <w:pStyle w:val="Sothutu-1so"/>
              <w:spacing w:before="120" w:after="120" w:line="276" w:lineRule="auto"/>
              <w:jc w:val="left"/>
              <w:rPr>
                <w:szCs w:val="24"/>
              </w:rPr>
            </w:pPr>
          </w:p>
        </w:tc>
      </w:tr>
      <w:tr w:rsidR="00DF0965" w:rsidRPr="00FF37CC" w14:paraId="3457FA70" w14:textId="77777777" w:rsidTr="00023C37">
        <w:trPr>
          <w:cantSplit/>
          <w:trHeight w:val="377"/>
        </w:trPr>
        <w:tc>
          <w:tcPr>
            <w:tcW w:w="1530" w:type="dxa"/>
          </w:tcPr>
          <w:p w14:paraId="55E5A1E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5822ACF" w14:textId="77777777" w:rsidR="00DF0965" w:rsidRPr="00FF37CC" w:rsidRDefault="00DF0965" w:rsidP="00023C37">
            <w:pPr>
              <w:pStyle w:val="Sothutu-1so"/>
              <w:spacing w:before="120" w:after="120" w:line="276" w:lineRule="auto"/>
              <w:jc w:val="left"/>
              <w:rPr>
                <w:szCs w:val="24"/>
              </w:rPr>
            </w:pPr>
            <w:r>
              <w:rPr>
                <w:b/>
                <w:szCs w:val="24"/>
              </w:rPr>
              <w:t>ĐỀ NGHỊ THANH TOÁN</w:t>
            </w:r>
          </w:p>
        </w:tc>
        <w:tc>
          <w:tcPr>
            <w:tcW w:w="1530" w:type="dxa"/>
          </w:tcPr>
          <w:p w14:paraId="4DB130FF" w14:textId="77777777" w:rsidR="00DF0965" w:rsidRPr="00FF37CC" w:rsidRDefault="00DF0965" w:rsidP="00023C37">
            <w:pPr>
              <w:pStyle w:val="Sothutu-1so"/>
              <w:spacing w:before="120" w:after="120" w:line="276" w:lineRule="auto"/>
              <w:jc w:val="left"/>
              <w:rPr>
                <w:szCs w:val="24"/>
              </w:rPr>
            </w:pPr>
          </w:p>
        </w:tc>
        <w:tc>
          <w:tcPr>
            <w:tcW w:w="4320" w:type="dxa"/>
          </w:tcPr>
          <w:p w14:paraId="21B192C3" w14:textId="77777777" w:rsidR="00DF0965" w:rsidRPr="00FF37CC" w:rsidRDefault="00DF0965" w:rsidP="00023C37">
            <w:pPr>
              <w:pStyle w:val="Sothutu-1so"/>
              <w:spacing w:before="120" w:after="120" w:line="276" w:lineRule="auto"/>
              <w:jc w:val="left"/>
              <w:rPr>
                <w:szCs w:val="24"/>
              </w:rPr>
            </w:pPr>
          </w:p>
        </w:tc>
      </w:tr>
      <w:tr w:rsidR="00DF0965" w:rsidRPr="00FF37CC" w14:paraId="75B7B9B7" w14:textId="77777777" w:rsidTr="00023C37">
        <w:trPr>
          <w:cantSplit/>
          <w:trHeight w:val="377"/>
        </w:trPr>
        <w:tc>
          <w:tcPr>
            <w:tcW w:w="1530" w:type="dxa"/>
          </w:tcPr>
          <w:p w14:paraId="2E2F6BF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C4E7F75" w14:textId="77777777" w:rsidR="00DF0965" w:rsidRDefault="00DF0965" w:rsidP="00023C37">
            <w:pPr>
              <w:pStyle w:val="Sothutu-1so"/>
              <w:spacing w:before="120" w:after="120" w:line="276" w:lineRule="auto"/>
              <w:jc w:val="left"/>
              <w:rPr>
                <w:b/>
                <w:szCs w:val="24"/>
              </w:rPr>
            </w:pPr>
            <w:r>
              <w:rPr>
                <w:szCs w:val="24"/>
              </w:rPr>
              <w:t>Danh sách đề nghị thanh toán:</w:t>
            </w:r>
          </w:p>
        </w:tc>
        <w:tc>
          <w:tcPr>
            <w:tcW w:w="1530" w:type="dxa"/>
          </w:tcPr>
          <w:p w14:paraId="1A7C8E56" w14:textId="77777777" w:rsidR="00DF0965" w:rsidRPr="00FF37CC" w:rsidRDefault="00DF0965" w:rsidP="00023C37">
            <w:pPr>
              <w:pStyle w:val="Sothutu-1so"/>
              <w:spacing w:before="120" w:after="120" w:line="276" w:lineRule="auto"/>
              <w:jc w:val="left"/>
              <w:rPr>
                <w:szCs w:val="24"/>
              </w:rPr>
            </w:pPr>
          </w:p>
        </w:tc>
        <w:tc>
          <w:tcPr>
            <w:tcW w:w="4320" w:type="dxa"/>
          </w:tcPr>
          <w:p w14:paraId="376D4332" w14:textId="77777777" w:rsidR="00DF0965" w:rsidRPr="00FF37CC" w:rsidRDefault="00DF0965" w:rsidP="00023C37">
            <w:pPr>
              <w:pStyle w:val="Sothutu-1so"/>
              <w:spacing w:before="120" w:after="120" w:line="276" w:lineRule="auto"/>
              <w:jc w:val="left"/>
              <w:rPr>
                <w:szCs w:val="24"/>
              </w:rPr>
            </w:pPr>
          </w:p>
        </w:tc>
      </w:tr>
      <w:tr w:rsidR="00DF0965" w:rsidRPr="00FF37CC" w14:paraId="650764C1" w14:textId="77777777" w:rsidTr="00023C37">
        <w:trPr>
          <w:cantSplit/>
          <w:trHeight w:val="377"/>
        </w:trPr>
        <w:tc>
          <w:tcPr>
            <w:tcW w:w="1530" w:type="dxa"/>
          </w:tcPr>
          <w:p w14:paraId="245C988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F54D81A" w14:textId="77777777" w:rsidR="00DF0965" w:rsidRDefault="00DF0965" w:rsidP="00023C37">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44F31B7C" w14:textId="77777777" w:rsidR="00DF0965" w:rsidRPr="00FF37CC" w:rsidRDefault="00DF0965" w:rsidP="00023C37">
            <w:pPr>
              <w:pStyle w:val="Sothutu-1so"/>
              <w:spacing w:before="120" w:after="120" w:line="276" w:lineRule="auto"/>
              <w:jc w:val="left"/>
              <w:rPr>
                <w:szCs w:val="24"/>
              </w:rPr>
            </w:pPr>
          </w:p>
        </w:tc>
        <w:tc>
          <w:tcPr>
            <w:tcW w:w="4320" w:type="dxa"/>
          </w:tcPr>
          <w:p w14:paraId="3D724D2C" w14:textId="77777777" w:rsidR="00DF0965" w:rsidRPr="00FF37CC" w:rsidRDefault="00DF0965" w:rsidP="00023C37">
            <w:pPr>
              <w:pStyle w:val="Sothutu-1so"/>
              <w:spacing w:before="120" w:after="120" w:line="276" w:lineRule="auto"/>
              <w:jc w:val="left"/>
              <w:rPr>
                <w:szCs w:val="24"/>
              </w:rPr>
            </w:pPr>
          </w:p>
        </w:tc>
      </w:tr>
      <w:tr w:rsidR="00DF0965" w:rsidRPr="00FF37CC" w14:paraId="1DBBA313" w14:textId="77777777" w:rsidTr="00023C37">
        <w:trPr>
          <w:cantSplit/>
          <w:trHeight w:val="377"/>
        </w:trPr>
        <w:tc>
          <w:tcPr>
            <w:tcW w:w="1530" w:type="dxa"/>
          </w:tcPr>
          <w:p w14:paraId="67B11CC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0AAB267" w14:textId="77777777" w:rsidR="00DF0965" w:rsidRDefault="00DF0965" w:rsidP="00023C37">
            <w:pPr>
              <w:pStyle w:val="Sothutu-1so"/>
              <w:spacing w:before="120" w:after="120" w:line="276" w:lineRule="auto"/>
              <w:jc w:val="left"/>
              <w:rPr>
                <w:i/>
                <w:szCs w:val="24"/>
              </w:rPr>
            </w:pPr>
            <w:r w:rsidRPr="00FF37CC">
              <w:rPr>
                <w:szCs w:val="24"/>
              </w:rPr>
              <w:t>Tab Thông tin chung:</w:t>
            </w:r>
          </w:p>
        </w:tc>
        <w:tc>
          <w:tcPr>
            <w:tcW w:w="1530" w:type="dxa"/>
          </w:tcPr>
          <w:p w14:paraId="7F8AC94B" w14:textId="77777777" w:rsidR="00DF0965" w:rsidRPr="00FF37CC" w:rsidRDefault="00DF0965" w:rsidP="00023C37">
            <w:pPr>
              <w:pStyle w:val="Sothutu-1so"/>
              <w:spacing w:before="120" w:after="120" w:line="276" w:lineRule="auto"/>
              <w:jc w:val="left"/>
              <w:rPr>
                <w:szCs w:val="24"/>
              </w:rPr>
            </w:pPr>
          </w:p>
        </w:tc>
        <w:tc>
          <w:tcPr>
            <w:tcW w:w="4320" w:type="dxa"/>
          </w:tcPr>
          <w:p w14:paraId="0A594513" w14:textId="77777777" w:rsidR="00DF0965" w:rsidRPr="00FF37CC" w:rsidRDefault="00DF0965" w:rsidP="00023C37">
            <w:pPr>
              <w:pStyle w:val="Sothutu-1so"/>
              <w:spacing w:before="120" w:after="120" w:line="276" w:lineRule="auto"/>
              <w:jc w:val="left"/>
              <w:rPr>
                <w:szCs w:val="24"/>
              </w:rPr>
            </w:pPr>
          </w:p>
        </w:tc>
      </w:tr>
      <w:tr w:rsidR="00DF0965" w:rsidRPr="00FF37CC" w14:paraId="42E9C0B2" w14:textId="77777777" w:rsidTr="00023C37">
        <w:trPr>
          <w:cantSplit/>
          <w:trHeight w:val="377"/>
        </w:trPr>
        <w:tc>
          <w:tcPr>
            <w:tcW w:w="1530" w:type="dxa"/>
          </w:tcPr>
          <w:p w14:paraId="426BDA15"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E9A2ABA" w14:textId="77777777" w:rsidR="00DF0965" w:rsidRPr="00FF37CC" w:rsidRDefault="00DF0965" w:rsidP="00023C37">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3B65E5E8"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4F31C1EF" w14:textId="77777777" w:rsidR="00DF0965" w:rsidRPr="00FF37CC" w:rsidRDefault="00DF0965" w:rsidP="00023C37">
            <w:pPr>
              <w:pStyle w:val="Sothutu-1so"/>
              <w:spacing w:before="120" w:after="120" w:line="276" w:lineRule="auto"/>
              <w:jc w:val="left"/>
              <w:rPr>
                <w:szCs w:val="24"/>
              </w:rPr>
            </w:pPr>
          </w:p>
        </w:tc>
      </w:tr>
      <w:tr w:rsidR="00DF0965" w:rsidRPr="00FF37CC" w14:paraId="10D05717" w14:textId="77777777" w:rsidTr="00023C37">
        <w:trPr>
          <w:cantSplit/>
          <w:trHeight w:val="377"/>
        </w:trPr>
        <w:tc>
          <w:tcPr>
            <w:tcW w:w="1530" w:type="dxa"/>
          </w:tcPr>
          <w:p w14:paraId="1C92427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20C5B85" w14:textId="77777777" w:rsidR="00DF0965" w:rsidRDefault="00DF0965" w:rsidP="00023C37">
            <w:pPr>
              <w:pStyle w:val="Sothutu-1so"/>
              <w:numPr>
                <w:ilvl w:val="0"/>
                <w:numId w:val="11"/>
              </w:numPr>
              <w:spacing w:before="120" w:after="120" w:line="276" w:lineRule="auto"/>
              <w:jc w:val="left"/>
              <w:rPr>
                <w:i/>
                <w:szCs w:val="24"/>
              </w:rPr>
            </w:pPr>
            <w:r>
              <w:rPr>
                <w:i/>
                <w:szCs w:val="24"/>
              </w:rPr>
              <w:t>Trình ký/In/ Gửi email (tự động)</w:t>
            </w:r>
          </w:p>
        </w:tc>
        <w:tc>
          <w:tcPr>
            <w:tcW w:w="1530" w:type="dxa"/>
          </w:tcPr>
          <w:p w14:paraId="1F1FCF11"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2257792C" w14:textId="77777777" w:rsidR="00DF0965" w:rsidRPr="00FF37CC" w:rsidRDefault="00DF0965" w:rsidP="00023C37">
            <w:pPr>
              <w:pStyle w:val="Sothutu-1so"/>
              <w:spacing w:before="120" w:after="120" w:line="276" w:lineRule="auto"/>
              <w:jc w:val="left"/>
              <w:rPr>
                <w:szCs w:val="24"/>
              </w:rPr>
            </w:pPr>
          </w:p>
        </w:tc>
      </w:tr>
      <w:tr w:rsidR="00DF0965" w:rsidRPr="00FF37CC" w14:paraId="0C5537FF" w14:textId="77777777" w:rsidTr="00023C37">
        <w:trPr>
          <w:cantSplit/>
          <w:trHeight w:val="377"/>
        </w:trPr>
        <w:tc>
          <w:tcPr>
            <w:tcW w:w="1530" w:type="dxa"/>
          </w:tcPr>
          <w:p w14:paraId="23A9D97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6093281"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69E34B23"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4FC67A78" w14:textId="77777777" w:rsidR="00DF0965" w:rsidRPr="00FF37CC"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DE0BD17" w14:textId="77777777" w:rsidTr="00023C37">
        <w:trPr>
          <w:cantSplit/>
          <w:trHeight w:val="377"/>
        </w:trPr>
        <w:tc>
          <w:tcPr>
            <w:tcW w:w="1530" w:type="dxa"/>
          </w:tcPr>
          <w:p w14:paraId="3C51E26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C67DFDD" w14:textId="77777777" w:rsidR="00DF0965" w:rsidRDefault="00DF0965" w:rsidP="00023C37">
            <w:pPr>
              <w:pStyle w:val="Sothutu-1so"/>
              <w:spacing w:before="120" w:after="120" w:line="276" w:lineRule="auto"/>
              <w:jc w:val="left"/>
              <w:rPr>
                <w:i/>
                <w:szCs w:val="24"/>
              </w:rPr>
            </w:pPr>
            <w:r>
              <w:rPr>
                <w:szCs w:val="24"/>
              </w:rPr>
              <w:t>Danh sách chi tiết đề nghị thanh toán:</w:t>
            </w:r>
          </w:p>
        </w:tc>
        <w:tc>
          <w:tcPr>
            <w:tcW w:w="1530" w:type="dxa"/>
          </w:tcPr>
          <w:p w14:paraId="2803F595" w14:textId="77777777" w:rsidR="00DF0965" w:rsidRPr="00FF37CC" w:rsidRDefault="00DF0965" w:rsidP="00023C37">
            <w:pPr>
              <w:pStyle w:val="Sothutu-1so"/>
              <w:spacing w:before="120" w:after="120" w:line="276" w:lineRule="auto"/>
              <w:jc w:val="left"/>
              <w:rPr>
                <w:szCs w:val="24"/>
              </w:rPr>
            </w:pPr>
          </w:p>
        </w:tc>
        <w:tc>
          <w:tcPr>
            <w:tcW w:w="4320" w:type="dxa"/>
          </w:tcPr>
          <w:p w14:paraId="3AF115DE" w14:textId="77777777" w:rsidR="00DF0965" w:rsidRDefault="00DF0965" w:rsidP="00023C37">
            <w:pPr>
              <w:pStyle w:val="Sothutu-1so"/>
              <w:spacing w:before="120" w:after="120" w:line="276" w:lineRule="auto"/>
              <w:jc w:val="left"/>
              <w:rPr>
                <w:szCs w:val="24"/>
              </w:rPr>
            </w:pPr>
          </w:p>
        </w:tc>
      </w:tr>
      <w:tr w:rsidR="00DF0965" w:rsidRPr="00FF37CC" w14:paraId="5A3AAAB8" w14:textId="77777777" w:rsidTr="00023C37">
        <w:trPr>
          <w:cantSplit/>
          <w:trHeight w:val="377"/>
        </w:trPr>
        <w:tc>
          <w:tcPr>
            <w:tcW w:w="1530" w:type="dxa"/>
          </w:tcPr>
          <w:p w14:paraId="41C2F43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F1FF284" w14:textId="77777777" w:rsidR="00DF0965" w:rsidRDefault="00DF0965" w:rsidP="00023C37">
            <w:pPr>
              <w:pStyle w:val="Sothutu-1so"/>
              <w:numPr>
                <w:ilvl w:val="0"/>
                <w:numId w:val="11"/>
              </w:numPr>
              <w:spacing w:before="120" w:after="120" w:line="276" w:lineRule="auto"/>
              <w:jc w:val="left"/>
              <w:rPr>
                <w:szCs w:val="24"/>
              </w:rPr>
            </w:pPr>
            <w:r>
              <w:rPr>
                <w:i/>
                <w:szCs w:val="24"/>
              </w:rPr>
              <w:t>Thêm/Sửa/Xóa/Sao chép/Tìm kiếm</w:t>
            </w:r>
          </w:p>
        </w:tc>
        <w:tc>
          <w:tcPr>
            <w:tcW w:w="1530" w:type="dxa"/>
          </w:tcPr>
          <w:p w14:paraId="37A79A8E" w14:textId="77777777" w:rsidR="00DF0965" w:rsidRPr="00FF37CC" w:rsidRDefault="00DF0965" w:rsidP="00023C37">
            <w:pPr>
              <w:pStyle w:val="Sothutu-1so"/>
              <w:spacing w:before="120" w:after="120" w:line="276" w:lineRule="auto"/>
              <w:jc w:val="left"/>
              <w:rPr>
                <w:szCs w:val="24"/>
              </w:rPr>
            </w:pPr>
          </w:p>
        </w:tc>
        <w:tc>
          <w:tcPr>
            <w:tcW w:w="4320" w:type="dxa"/>
          </w:tcPr>
          <w:p w14:paraId="33E102F1" w14:textId="77777777" w:rsidR="00DF0965" w:rsidRDefault="00DF0965" w:rsidP="00023C37">
            <w:pPr>
              <w:pStyle w:val="Sothutu-1so"/>
              <w:spacing w:before="120" w:after="120" w:line="276" w:lineRule="auto"/>
              <w:jc w:val="left"/>
              <w:rPr>
                <w:szCs w:val="24"/>
              </w:rPr>
            </w:pPr>
          </w:p>
        </w:tc>
      </w:tr>
      <w:tr w:rsidR="00DF0965" w:rsidRPr="00FF37CC" w14:paraId="4A653BC8" w14:textId="77777777" w:rsidTr="00023C37">
        <w:trPr>
          <w:cantSplit/>
          <w:trHeight w:val="377"/>
        </w:trPr>
        <w:tc>
          <w:tcPr>
            <w:tcW w:w="1530" w:type="dxa"/>
          </w:tcPr>
          <w:p w14:paraId="17B4468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A01D81E" w14:textId="77777777" w:rsidR="00DF0965" w:rsidRDefault="00DF0965" w:rsidP="00023C37">
            <w:pPr>
              <w:pStyle w:val="Sothutu-1so"/>
              <w:spacing w:before="120" w:after="120" w:line="276" w:lineRule="auto"/>
              <w:jc w:val="left"/>
              <w:rPr>
                <w:i/>
                <w:szCs w:val="24"/>
              </w:rPr>
            </w:pPr>
            <w:r w:rsidRPr="00FF37CC">
              <w:rPr>
                <w:szCs w:val="24"/>
              </w:rPr>
              <w:t>Tab chi tiết:</w:t>
            </w:r>
          </w:p>
        </w:tc>
        <w:tc>
          <w:tcPr>
            <w:tcW w:w="1530" w:type="dxa"/>
          </w:tcPr>
          <w:p w14:paraId="33CCF082" w14:textId="77777777" w:rsidR="00DF0965" w:rsidRPr="00FF37CC" w:rsidRDefault="00DF0965" w:rsidP="00023C37">
            <w:pPr>
              <w:pStyle w:val="Sothutu-1so"/>
              <w:spacing w:before="120" w:after="120" w:line="276" w:lineRule="auto"/>
              <w:jc w:val="left"/>
              <w:rPr>
                <w:szCs w:val="24"/>
              </w:rPr>
            </w:pPr>
          </w:p>
        </w:tc>
        <w:tc>
          <w:tcPr>
            <w:tcW w:w="4320" w:type="dxa"/>
          </w:tcPr>
          <w:p w14:paraId="58337D92" w14:textId="77777777" w:rsidR="00DF0965" w:rsidRDefault="00DF0965" w:rsidP="00023C37">
            <w:pPr>
              <w:pStyle w:val="Sothutu-1so"/>
              <w:spacing w:before="120" w:after="120" w:line="276" w:lineRule="auto"/>
              <w:jc w:val="left"/>
              <w:rPr>
                <w:szCs w:val="24"/>
              </w:rPr>
            </w:pPr>
          </w:p>
        </w:tc>
      </w:tr>
      <w:tr w:rsidR="00DF0965" w:rsidRPr="00FF37CC" w14:paraId="3EB5A755" w14:textId="77777777" w:rsidTr="00023C37">
        <w:trPr>
          <w:cantSplit/>
          <w:trHeight w:val="377"/>
        </w:trPr>
        <w:tc>
          <w:tcPr>
            <w:tcW w:w="1530" w:type="dxa"/>
          </w:tcPr>
          <w:p w14:paraId="28B3372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E57C8A7" w14:textId="77777777" w:rsidR="00DF0965" w:rsidRPr="00FF37CC" w:rsidRDefault="00DF0965" w:rsidP="00023C37">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08B9A7AE"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5627F2C" w14:textId="77777777" w:rsidR="00DF0965" w:rsidRDefault="00DF0965" w:rsidP="00023C37">
            <w:pPr>
              <w:pStyle w:val="Sothutu-1so"/>
              <w:spacing w:before="120" w:after="120" w:line="276" w:lineRule="auto"/>
              <w:jc w:val="left"/>
              <w:rPr>
                <w:szCs w:val="24"/>
              </w:rPr>
            </w:pPr>
          </w:p>
        </w:tc>
      </w:tr>
      <w:tr w:rsidR="00DF0965" w:rsidRPr="00FF37CC" w14:paraId="59D63E3C" w14:textId="77777777" w:rsidTr="00023C37">
        <w:trPr>
          <w:cantSplit/>
          <w:trHeight w:val="377"/>
        </w:trPr>
        <w:tc>
          <w:tcPr>
            <w:tcW w:w="1530" w:type="dxa"/>
          </w:tcPr>
          <w:p w14:paraId="59E1346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FA35889" w14:textId="77777777" w:rsidR="00DF0965" w:rsidRDefault="00DF0965" w:rsidP="00023C37">
            <w:pPr>
              <w:pStyle w:val="Sothutu-1so"/>
              <w:numPr>
                <w:ilvl w:val="0"/>
                <w:numId w:val="11"/>
              </w:numPr>
              <w:spacing w:before="120" w:after="120" w:line="276" w:lineRule="auto"/>
              <w:jc w:val="left"/>
              <w:rPr>
                <w:i/>
                <w:szCs w:val="24"/>
              </w:rPr>
            </w:pPr>
            <w:r>
              <w:rPr>
                <w:i/>
                <w:szCs w:val="24"/>
              </w:rPr>
              <w:t>Trình ký/In</w:t>
            </w:r>
          </w:p>
        </w:tc>
        <w:tc>
          <w:tcPr>
            <w:tcW w:w="1530" w:type="dxa"/>
          </w:tcPr>
          <w:p w14:paraId="28885DCE"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1283801B" w14:textId="77777777" w:rsidR="00DF0965" w:rsidRDefault="00DF0965" w:rsidP="00023C37">
            <w:pPr>
              <w:pStyle w:val="Sothutu-1so"/>
              <w:spacing w:before="120" w:after="120" w:line="276" w:lineRule="auto"/>
              <w:jc w:val="left"/>
              <w:rPr>
                <w:szCs w:val="24"/>
              </w:rPr>
            </w:pPr>
          </w:p>
        </w:tc>
      </w:tr>
      <w:tr w:rsidR="00DF0965" w:rsidRPr="00FF37CC" w14:paraId="76347EE5" w14:textId="77777777" w:rsidTr="00023C37">
        <w:trPr>
          <w:cantSplit/>
          <w:trHeight w:val="377"/>
        </w:trPr>
        <w:tc>
          <w:tcPr>
            <w:tcW w:w="1530" w:type="dxa"/>
          </w:tcPr>
          <w:p w14:paraId="0B1E670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86257B9"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5FCC1D30"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34889121" w14:textId="77777777" w:rsidR="00DF0965"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46AFCE5" w14:textId="77777777" w:rsidTr="00023C37">
        <w:trPr>
          <w:cantSplit/>
          <w:trHeight w:val="377"/>
        </w:trPr>
        <w:tc>
          <w:tcPr>
            <w:tcW w:w="1530" w:type="dxa"/>
          </w:tcPr>
          <w:p w14:paraId="56F50436"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0AF708C" w14:textId="77777777" w:rsidR="00DF0965" w:rsidRDefault="00DF0965" w:rsidP="00023C37">
            <w:pPr>
              <w:pStyle w:val="Sothutu-1so"/>
              <w:spacing w:before="120" w:after="120" w:line="276" w:lineRule="auto"/>
              <w:jc w:val="left"/>
              <w:rPr>
                <w:i/>
                <w:szCs w:val="24"/>
              </w:rPr>
            </w:pPr>
            <w:r>
              <w:rPr>
                <w:szCs w:val="24"/>
              </w:rPr>
              <w:t>Danh sách thông tin duyệt:</w:t>
            </w:r>
          </w:p>
        </w:tc>
        <w:tc>
          <w:tcPr>
            <w:tcW w:w="1530" w:type="dxa"/>
          </w:tcPr>
          <w:p w14:paraId="357D7809" w14:textId="77777777" w:rsidR="00DF0965" w:rsidRPr="00FF37CC" w:rsidRDefault="00DF0965" w:rsidP="00023C37">
            <w:pPr>
              <w:pStyle w:val="Sothutu-1so"/>
              <w:spacing w:before="120" w:after="120" w:line="276" w:lineRule="auto"/>
              <w:jc w:val="left"/>
              <w:rPr>
                <w:szCs w:val="24"/>
              </w:rPr>
            </w:pPr>
          </w:p>
        </w:tc>
        <w:tc>
          <w:tcPr>
            <w:tcW w:w="4320" w:type="dxa"/>
          </w:tcPr>
          <w:p w14:paraId="2972CE8F" w14:textId="77777777" w:rsidR="00DF0965" w:rsidRDefault="00DF0965" w:rsidP="00023C37">
            <w:pPr>
              <w:pStyle w:val="Sothutu-1so"/>
              <w:spacing w:before="120" w:after="120" w:line="276" w:lineRule="auto"/>
              <w:jc w:val="left"/>
              <w:rPr>
                <w:szCs w:val="24"/>
              </w:rPr>
            </w:pPr>
          </w:p>
        </w:tc>
      </w:tr>
      <w:tr w:rsidR="00DF0965" w:rsidRPr="00FF37CC" w14:paraId="70562515" w14:textId="77777777" w:rsidTr="00023C37">
        <w:trPr>
          <w:cantSplit/>
          <w:trHeight w:val="377"/>
        </w:trPr>
        <w:tc>
          <w:tcPr>
            <w:tcW w:w="1530" w:type="dxa"/>
          </w:tcPr>
          <w:p w14:paraId="0774B8D5"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3E37C7A" w14:textId="77777777" w:rsidR="00DF0965" w:rsidRDefault="00DF0965" w:rsidP="00023C37">
            <w:pPr>
              <w:pStyle w:val="Sothutu-1so"/>
              <w:numPr>
                <w:ilvl w:val="0"/>
                <w:numId w:val="11"/>
              </w:numPr>
              <w:spacing w:before="120" w:after="120" w:line="276" w:lineRule="auto"/>
              <w:jc w:val="left"/>
              <w:rPr>
                <w:i/>
                <w:szCs w:val="24"/>
              </w:rPr>
            </w:pPr>
            <w:r>
              <w:rPr>
                <w:i/>
                <w:szCs w:val="24"/>
              </w:rPr>
              <w:t>Thêm/Sửa/Xóa/Sao chép/Tìm kiếm/Lọc</w:t>
            </w:r>
          </w:p>
        </w:tc>
        <w:tc>
          <w:tcPr>
            <w:tcW w:w="1530" w:type="dxa"/>
          </w:tcPr>
          <w:p w14:paraId="692B1787" w14:textId="77777777" w:rsidR="00DF0965" w:rsidRPr="00FF37CC" w:rsidRDefault="00DF0965" w:rsidP="00023C37">
            <w:pPr>
              <w:pStyle w:val="Sothutu-1so"/>
              <w:spacing w:before="120" w:after="120" w:line="276" w:lineRule="auto"/>
              <w:jc w:val="left"/>
              <w:rPr>
                <w:szCs w:val="24"/>
              </w:rPr>
            </w:pPr>
          </w:p>
        </w:tc>
        <w:tc>
          <w:tcPr>
            <w:tcW w:w="4320" w:type="dxa"/>
          </w:tcPr>
          <w:p w14:paraId="353293A0" w14:textId="77777777" w:rsidR="00DF0965" w:rsidRDefault="00DF0965" w:rsidP="00023C37">
            <w:pPr>
              <w:pStyle w:val="Sothutu-1so"/>
              <w:spacing w:before="120" w:after="120" w:line="276" w:lineRule="auto"/>
              <w:jc w:val="left"/>
              <w:rPr>
                <w:szCs w:val="24"/>
              </w:rPr>
            </w:pPr>
          </w:p>
        </w:tc>
      </w:tr>
      <w:tr w:rsidR="00DF0965" w:rsidRPr="00FF37CC" w14:paraId="6D543F65" w14:textId="77777777" w:rsidTr="00023C37">
        <w:trPr>
          <w:cantSplit/>
          <w:trHeight w:val="377"/>
        </w:trPr>
        <w:tc>
          <w:tcPr>
            <w:tcW w:w="1530" w:type="dxa"/>
          </w:tcPr>
          <w:p w14:paraId="33D98D2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C096BE2" w14:textId="77777777" w:rsidR="00DF0965" w:rsidRDefault="00DF0965" w:rsidP="00023C37">
            <w:pPr>
              <w:pStyle w:val="Sothutu-1so"/>
              <w:spacing w:before="120" w:after="120" w:line="276" w:lineRule="auto"/>
              <w:jc w:val="left"/>
              <w:rPr>
                <w:i/>
                <w:szCs w:val="24"/>
              </w:rPr>
            </w:pPr>
            <w:r>
              <w:rPr>
                <w:szCs w:val="24"/>
              </w:rPr>
              <w:t>Tab thông tin duyệt</w:t>
            </w:r>
            <w:r w:rsidRPr="00FF37CC">
              <w:rPr>
                <w:szCs w:val="24"/>
              </w:rPr>
              <w:t>:</w:t>
            </w:r>
          </w:p>
        </w:tc>
        <w:tc>
          <w:tcPr>
            <w:tcW w:w="1530" w:type="dxa"/>
          </w:tcPr>
          <w:p w14:paraId="507C9EF5" w14:textId="77777777" w:rsidR="00DF0965" w:rsidRPr="00FF37CC" w:rsidRDefault="00DF0965" w:rsidP="00023C37">
            <w:pPr>
              <w:pStyle w:val="Sothutu-1so"/>
              <w:spacing w:before="120" w:after="120" w:line="276" w:lineRule="auto"/>
              <w:jc w:val="left"/>
              <w:rPr>
                <w:szCs w:val="24"/>
              </w:rPr>
            </w:pPr>
          </w:p>
        </w:tc>
        <w:tc>
          <w:tcPr>
            <w:tcW w:w="4320" w:type="dxa"/>
          </w:tcPr>
          <w:p w14:paraId="57EAFF62" w14:textId="77777777" w:rsidR="00DF0965" w:rsidRDefault="00DF0965" w:rsidP="00023C37">
            <w:pPr>
              <w:pStyle w:val="Sothutu-1so"/>
              <w:spacing w:before="120" w:after="120" w:line="276" w:lineRule="auto"/>
              <w:jc w:val="left"/>
              <w:rPr>
                <w:szCs w:val="24"/>
              </w:rPr>
            </w:pPr>
          </w:p>
        </w:tc>
      </w:tr>
      <w:tr w:rsidR="00DF0965" w:rsidRPr="00FF37CC" w14:paraId="5B168539" w14:textId="77777777" w:rsidTr="00023C37">
        <w:trPr>
          <w:cantSplit/>
          <w:trHeight w:val="377"/>
        </w:trPr>
        <w:tc>
          <w:tcPr>
            <w:tcW w:w="1530" w:type="dxa"/>
          </w:tcPr>
          <w:p w14:paraId="5410FC0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AA08503" w14:textId="77777777" w:rsidR="00DF0965" w:rsidRDefault="00DF0965" w:rsidP="00023C37">
            <w:pPr>
              <w:pStyle w:val="Sothutu-1so"/>
              <w:numPr>
                <w:ilvl w:val="0"/>
                <w:numId w:val="11"/>
              </w:numPr>
              <w:spacing w:before="120" w:after="120" w:line="276" w:lineRule="auto"/>
              <w:jc w:val="left"/>
              <w:rPr>
                <w:szCs w:val="24"/>
              </w:rPr>
            </w:pPr>
            <w:r>
              <w:rPr>
                <w:i/>
                <w:szCs w:val="24"/>
              </w:rPr>
              <w:t>Lưu</w:t>
            </w:r>
          </w:p>
        </w:tc>
        <w:tc>
          <w:tcPr>
            <w:tcW w:w="1530" w:type="dxa"/>
          </w:tcPr>
          <w:p w14:paraId="6B1B84FA" w14:textId="77777777" w:rsidR="00DF0965" w:rsidRPr="00FF37CC" w:rsidRDefault="00DF0965" w:rsidP="00023C37">
            <w:pPr>
              <w:pStyle w:val="Sothutu-1so"/>
              <w:spacing w:before="120" w:after="120" w:line="276" w:lineRule="auto"/>
              <w:jc w:val="left"/>
              <w:rPr>
                <w:szCs w:val="24"/>
              </w:rPr>
            </w:pPr>
            <w:r>
              <w:rPr>
                <w:szCs w:val="24"/>
              </w:rPr>
              <w:t>Đơn giản</w:t>
            </w:r>
          </w:p>
        </w:tc>
        <w:tc>
          <w:tcPr>
            <w:tcW w:w="4320" w:type="dxa"/>
          </w:tcPr>
          <w:p w14:paraId="19C95033" w14:textId="77777777" w:rsidR="00DF0965" w:rsidRDefault="00DF0965" w:rsidP="00023C37">
            <w:pPr>
              <w:pStyle w:val="Sothutu-1so"/>
              <w:spacing w:before="120" w:after="120" w:line="276" w:lineRule="auto"/>
              <w:jc w:val="left"/>
              <w:rPr>
                <w:szCs w:val="24"/>
              </w:rPr>
            </w:pPr>
          </w:p>
        </w:tc>
      </w:tr>
      <w:tr w:rsidR="00DF0965" w:rsidRPr="00FF37CC" w14:paraId="62F2FE72" w14:textId="77777777" w:rsidTr="00023C37">
        <w:trPr>
          <w:cantSplit/>
          <w:trHeight w:val="377"/>
        </w:trPr>
        <w:tc>
          <w:tcPr>
            <w:tcW w:w="1530" w:type="dxa"/>
          </w:tcPr>
          <w:p w14:paraId="0A01CD9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2394406" w14:textId="77777777" w:rsidR="00DF0965" w:rsidRDefault="00DF0965" w:rsidP="00023C37">
            <w:pPr>
              <w:pStyle w:val="Sothutu-1so"/>
              <w:spacing w:before="120" w:after="120" w:line="276" w:lineRule="auto"/>
              <w:jc w:val="left"/>
              <w:rPr>
                <w:i/>
                <w:szCs w:val="24"/>
              </w:rPr>
            </w:pPr>
            <w:r>
              <w:rPr>
                <w:szCs w:val="24"/>
              </w:rPr>
              <w:t>Danh sách thông tin chi</w:t>
            </w:r>
            <w:r w:rsidRPr="00FF37CC">
              <w:rPr>
                <w:szCs w:val="24"/>
              </w:rPr>
              <w:t>:</w:t>
            </w:r>
          </w:p>
        </w:tc>
        <w:tc>
          <w:tcPr>
            <w:tcW w:w="1530" w:type="dxa"/>
          </w:tcPr>
          <w:p w14:paraId="69F33AB2" w14:textId="77777777" w:rsidR="00DF0965" w:rsidRDefault="00DF0965" w:rsidP="00023C37">
            <w:pPr>
              <w:pStyle w:val="Sothutu-1so"/>
              <w:spacing w:before="120" w:after="120" w:line="276" w:lineRule="auto"/>
              <w:jc w:val="left"/>
              <w:rPr>
                <w:szCs w:val="24"/>
              </w:rPr>
            </w:pPr>
          </w:p>
        </w:tc>
        <w:tc>
          <w:tcPr>
            <w:tcW w:w="4320" w:type="dxa"/>
          </w:tcPr>
          <w:p w14:paraId="331FB86D" w14:textId="77777777" w:rsidR="00DF0965" w:rsidRDefault="00DF0965" w:rsidP="00023C37">
            <w:pPr>
              <w:pStyle w:val="Sothutu-1so"/>
              <w:spacing w:before="120" w:after="120" w:line="276" w:lineRule="auto"/>
              <w:jc w:val="left"/>
              <w:rPr>
                <w:szCs w:val="24"/>
              </w:rPr>
            </w:pPr>
          </w:p>
        </w:tc>
      </w:tr>
      <w:tr w:rsidR="00DF0965" w:rsidRPr="00FF37CC" w14:paraId="0000BB00" w14:textId="77777777" w:rsidTr="00023C37">
        <w:trPr>
          <w:cantSplit/>
          <w:trHeight w:val="377"/>
        </w:trPr>
        <w:tc>
          <w:tcPr>
            <w:tcW w:w="1530" w:type="dxa"/>
          </w:tcPr>
          <w:p w14:paraId="1F1834E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EB170EE" w14:textId="77777777" w:rsidR="00DF0965" w:rsidRDefault="00DF0965" w:rsidP="00023C37">
            <w:pPr>
              <w:pStyle w:val="Sothutu-1so"/>
              <w:numPr>
                <w:ilvl w:val="0"/>
                <w:numId w:val="11"/>
              </w:numPr>
              <w:spacing w:before="120" w:after="120" w:line="276" w:lineRule="auto"/>
              <w:jc w:val="left"/>
              <w:rPr>
                <w:i/>
                <w:szCs w:val="24"/>
              </w:rPr>
            </w:pPr>
            <w:r>
              <w:rPr>
                <w:i/>
                <w:szCs w:val="24"/>
              </w:rPr>
              <w:t>Tìm kiếm/ Lọc</w:t>
            </w:r>
          </w:p>
        </w:tc>
        <w:tc>
          <w:tcPr>
            <w:tcW w:w="1530" w:type="dxa"/>
          </w:tcPr>
          <w:p w14:paraId="78464874" w14:textId="77777777" w:rsidR="00DF0965" w:rsidRDefault="00DF0965" w:rsidP="00023C37">
            <w:pPr>
              <w:pStyle w:val="Sothutu-1so"/>
              <w:spacing w:before="120" w:after="120" w:line="276" w:lineRule="auto"/>
              <w:jc w:val="left"/>
              <w:rPr>
                <w:szCs w:val="24"/>
              </w:rPr>
            </w:pPr>
            <w:r>
              <w:rPr>
                <w:szCs w:val="24"/>
              </w:rPr>
              <w:t>Đơn giản</w:t>
            </w:r>
          </w:p>
        </w:tc>
        <w:tc>
          <w:tcPr>
            <w:tcW w:w="4320" w:type="dxa"/>
          </w:tcPr>
          <w:p w14:paraId="3B567CDB" w14:textId="77777777" w:rsidR="00DF0965" w:rsidRDefault="00DF0965" w:rsidP="00023C37">
            <w:pPr>
              <w:pStyle w:val="Sothutu-1so"/>
              <w:spacing w:before="120" w:after="120" w:line="276" w:lineRule="auto"/>
              <w:jc w:val="left"/>
              <w:rPr>
                <w:szCs w:val="24"/>
              </w:rPr>
            </w:pPr>
          </w:p>
        </w:tc>
      </w:tr>
      <w:tr w:rsidR="00DF0965" w:rsidRPr="00FF37CC" w14:paraId="47D14DE6" w14:textId="77777777" w:rsidTr="00023C37">
        <w:trPr>
          <w:cantSplit/>
          <w:trHeight w:val="377"/>
        </w:trPr>
        <w:tc>
          <w:tcPr>
            <w:tcW w:w="1530" w:type="dxa"/>
          </w:tcPr>
          <w:p w14:paraId="37128F85"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E18B4B6" w14:textId="77777777" w:rsidR="00DF0965" w:rsidRDefault="00DF0965" w:rsidP="00023C37">
            <w:pPr>
              <w:pStyle w:val="Sothutu-1so"/>
              <w:numPr>
                <w:ilvl w:val="0"/>
                <w:numId w:val="11"/>
              </w:numPr>
              <w:spacing w:before="120" w:after="120" w:line="276" w:lineRule="auto"/>
              <w:jc w:val="left"/>
              <w:rPr>
                <w:i/>
                <w:szCs w:val="24"/>
              </w:rPr>
            </w:pPr>
            <w:r>
              <w:rPr>
                <w:i/>
                <w:szCs w:val="24"/>
              </w:rPr>
              <w:t>View thông tin chi</w:t>
            </w:r>
          </w:p>
        </w:tc>
        <w:tc>
          <w:tcPr>
            <w:tcW w:w="1530" w:type="dxa"/>
          </w:tcPr>
          <w:p w14:paraId="74D9981C" w14:textId="77777777" w:rsidR="00DF0965"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AAD5CE3" w14:textId="77777777" w:rsidR="00DF0965" w:rsidRDefault="00DF0965" w:rsidP="00023C37">
            <w:pPr>
              <w:pStyle w:val="Sothutu-1so"/>
              <w:spacing w:before="120" w:after="120" w:line="276" w:lineRule="auto"/>
              <w:jc w:val="left"/>
              <w:rPr>
                <w:szCs w:val="24"/>
              </w:rPr>
            </w:pPr>
          </w:p>
        </w:tc>
      </w:tr>
      <w:tr w:rsidR="00DF0965" w:rsidRPr="00FF37CC" w14:paraId="6EDF92B9" w14:textId="77777777" w:rsidTr="00023C37">
        <w:trPr>
          <w:cantSplit/>
          <w:trHeight w:val="377"/>
        </w:trPr>
        <w:tc>
          <w:tcPr>
            <w:tcW w:w="1530" w:type="dxa"/>
          </w:tcPr>
          <w:p w14:paraId="43A65DCD"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06954DE" w14:textId="77777777" w:rsidR="00DF0965" w:rsidRDefault="00DF0965" w:rsidP="00023C37">
            <w:pPr>
              <w:pStyle w:val="Sothutu-1so"/>
              <w:spacing w:before="120" w:after="120" w:line="276" w:lineRule="auto"/>
              <w:jc w:val="left"/>
              <w:rPr>
                <w:i/>
                <w:szCs w:val="24"/>
              </w:rPr>
            </w:pPr>
            <w:r>
              <w:rPr>
                <w:szCs w:val="24"/>
              </w:rPr>
              <w:t>Tab thông tin chi</w:t>
            </w:r>
          </w:p>
        </w:tc>
        <w:tc>
          <w:tcPr>
            <w:tcW w:w="1530" w:type="dxa"/>
          </w:tcPr>
          <w:p w14:paraId="43E9A8DB" w14:textId="77777777" w:rsidR="00DF0965" w:rsidRPr="00FF37CC" w:rsidRDefault="00DF0965" w:rsidP="00023C37">
            <w:pPr>
              <w:pStyle w:val="Sothutu-1so"/>
              <w:spacing w:before="120" w:after="120" w:line="276" w:lineRule="auto"/>
              <w:jc w:val="left"/>
              <w:rPr>
                <w:szCs w:val="24"/>
              </w:rPr>
            </w:pPr>
          </w:p>
        </w:tc>
        <w:tc>
          <w:tcPr>
            <w:tcW w:w="4320" w:type="dxa"/>
          </w:tcPr>
          <w:p w14:paraId="75FFBC16" w14:textId="77777777" w:rsidR="00DF0965" w:rsidRDefault="00DF0965" w:rsidP="00023C37">
            <w:pPr>
              <w:pStyle w:val="Sothutu-1so"/>
              <w:spacing w:before="120" w:after="120" w:line="276" w:lineRule="auto"/>
              <w:jc w:val="left"/>
              <w:rPr>
                <w:szCs w:val="24"/>
              </w:rPr>
            </w:pPr>
          </w:p>
        </w:tc>
      </w:tr>
      <w:tr w:rsidR="00DF0965" w:rsidRPr="00FF37CC" w14:paraId="45817E10" w14:textId="77777777" w:rsidTr="00023C37">
        <w:trPr>
          <w:cantSplit/>
          <w:trHeight w:val="377"/>
        </w:trPr>
        <w:tc>
          <w:tcPr>
            <w:tcW w:w="1530" w:type="dxa"/>
          </w:tcPr>
          <w:p w14:paraId="120CB16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BFF83EF" w14:textId="77777777" w:rsidR="00DF0965" w:rsidRDefault="00DF0965" w:rsidP="00023C37">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6475196D"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7B5D4DE0" w14:textId="77777777" w:rsidR="00DF0965" w:rsidRDefault="00DF0965" w:rsidP="00023C37">
            <w:pPr>
              <w:pStyle w:val="Sothutu-1so"/>
              <w:spacing w:before="120" w:after="120" w:line="276" w:lineRule="auto"/>
              <w:jc w:val="left"/>
              <w:rPr>
                <w:szCs w:val="24"/>
              </w:rPr>
            </w:pPr>
          </w:p>
        </w:tc>
      </w:tr>
      <w:tr w:rsidR="00DF0965" w:rsidRPr="00FF37CC" w14:paraId="61F04AA5" w14:textId="77777777" w:rsidTr="00023C37">
        <w:trPr>
          <w:cantSplit/>
          <w:trHeight w:val="377"/>
        </w:trPr>
        <w:tc>
          <w:tcPr>
            <w:tcW w:w="1530" w:type="dxa"/>
          </w:tcPr>
          <w:p w14:paraId="13CE170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4568B56" w14:textId="77777777" w:rsidR="00DF0965" w:rsidRPr="00FF37CC" w:rsidRDefault="00DF0965" w:rsidP="00023C37">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672C3EA0" w14:textId="77777777" w:rsidR="00DF0965" w:rsidRPr="00FF37CC" w:rsidRDefault="00DF0965" w:rsidP="00023C37">
            <w:pPr>
              <w:pStyle w:val="Sothutu-1so"/>
              <w:spacing w:before="120" w:after="120" w:line="276" w:lineRule="auto"/>
              <w:jc w:val="left"/>
              <w:rPr>
                <w:szCs w:val="24"/>
              </w:rPr>
            </w:pPr>
          </w:p>
        </w:tc>
        <w:tc>
          <w:tcPr>
            <w:tcW w:w="4320" w:type="dxa"/>
          </w:tcPr>
          <w:p w14:paraId="276B7EE8" w14:textId="77777777" w:rsidR="00DF0965" w:rsidRDefault="00DF0965" w:rsidP="00023C37">
            <w:pPr>
              <w:pStyle w:val="Sothutu-1so"/>
              <w:spacing w:before="120" w:after="120" w:line="276" w:lineRule="auto"/>
              <w:jc w:val="left"/>
              <w:rPr>
                <w:szCs w:val="24"/>
              </w:rPr>
            </w:pPr>
          </w:p>
        </w:tc>
      </w:tr>
      <w:tr w:rsidR="00DF0965" w:rsidRPr="00FF37CC" w14:paraId="56B08D83" w14:textId="77777777" w:rsidTr="00023C37">
        <w:trPr>
          <w:cantSplit/>
          <w:trHeight w:val="377"/>
        </w:trPr>
        <w:tc>
          <w:tcPr>
            <w:tcW w:w="1530" w:type="dxa"/>
          </w:tcPr>
          <w:p w14:paraId="5A6C76E7"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E1A6964" w14:textId="77777777" w:rsidR="00DF0965" w:rsidRDefault="00DF0965" w:rsidP="00023C37">
            <w:pPr>
              <w:pStyle w:val="Sothutu-1so"/>
              <w:numPr>
                <w:ilvl w:val="0"/>
                <w:numId w:val="11"/>
              </w:numPr>
              <w:spacing w:before="120" w:after="120" w:line="276" w:lineRule="auto"/>
              <w:jc w:val="left"/>
              <w:rPr>
                <w:szCs w:val="24"/>
              </w:rPr>
            </w:pPr>
            <w:r>
              <w:rPr>
                <w:i/>
                <w:szCs w:val="24"/>
              </w:rPr>
              <w:t>Đính kèm</w:t>
            </w:r>
          </w:p>
        </w:tc>
        <w:tc>
          <w:tcPr>
            <w:tcW w:w="1530" w:type="dxa"/>
          </w:tcPr>
          <w:p w14:paraId="2649E344"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7BA07B8B" w14:textId="77777777" w:rsidR="00DF0965" w:rsidRDefault="00DF0965" w:rsidP="00023C37">
            <w:pPr>
              <w:pStyle w:val="Sothutu-1so"/>
              <w:spacing w:before="120" w:after="120" w:line="276" w:lineRule="auto"/>
              <w:jc w:val="left"/>
              <w:rPr>
                <w:szCs w:val="24"/>
              </w:rPr>
            </w:pPr>
          </w:p>
        </w:tc>
      </w:tr>
      <w:tr w:rsidR="00DF0965" w:rsidRPr="00FF37CC" w14:paraId="4FBD4133" w14:textId="77777777" w:rsidTr="00023C37">
        <w:trPr>
          <w:cantSplit/>
          <w:trHeight w:val="377"/>
        </w:trPr>
        <w:tc>
          <w:tcPr>
            <w:tcW w:w="1530" w:type="dxa"/>
          </w:tcPr>
          <w:p w14:paraId="4E31CAE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7420AD5" w14:textId="77777777" w:rsidR="00DF0965" w:rsidRDefault="00DF0965" w:rsidP="00023C37">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6BA68470"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E33AE93" w14:textId="77777777" w:rsidR="00DF0965" w:rsidRDefault="00DF0965" w:rsidP="00023C37">
            <w:pPr>
              <w:pStyle w:val="Sothutu-1so"/>
              <w:spacing w:before="120" w:after="120" w:line="276" w:lineRule="auto"/>
              <w:jc w:val="left"/>
              <w:rPr>
                <w:szCs w:val="24"/>
              </w:rPr>
            </w:pPr>
          </w:p>
        </w:tc>
      </w:tr>
      <w:tr w:rsidR="00DF0965" w:rsidRPr="00FF37CC" w14:paraId="7CF33460" w14:textId="77777777" w:rsidTr="00023C37">
        <w:trPr>
          <w:cantSplit/>
          <w:trHeight w:val="377"/>
        </w:trPr>
        <w:tc>
          <w:tcPr>
            <w:tcW w:w="1530" w:type="dxa"/>
          </w:tcPr>
          <w:p w14:paraId="2A7B2ED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2C11532" w14:textId="77777777" w:rsidR="00DF0965" w:rsidRDefault="00DF0965" w:rsidP="00023C37">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5456FB40" w14:textId="77777777" w:rsidR="00DF0965" w:rsidRPr="00FF37CC" w:rsidRDefault="00DF0965" w:rsidP="00023C37">
            <w:pPr>
              <w:pStyle w:val="Sothutu-1so"/>
              <w:spacing w:before="120" w:after="120" w:line="276" w:lineRule="auto"/>
              <w:jc w:val="left"/>
              <w:rPr>
                <w:szCs w:val="24"/>
              </w:rPr>
            </w:pPr>
          </w:p>
        </w:tc>
        <w:tc>
          <w:tcPr>
            <w:tcW w:w="4320" w:type="dxa"/>
          </w:tcPr>
          <w:p w14:paraId="27F1A928" w14:textId="77777777" w:rsidR="00DF0965" w:rsidRDefault="00DF0965" w:rsidP="00023C37">
            <w:pPr>
              <w:pStyle w:val="Sothutu-1so"/>
              <w:spacing w:before="120" w:after="120" w:line="276" w:lineRule="auto"/>
              <w:jc w:val="left"/>
              <w:rPr>
                <w:szCs w:val="24"/>
              </w:rPr>
            </w:pPr>
          </w:p>
        </w:tc>
      </w:tr>
      <w:tr w:rsidR="00DF0965" w:rsidRPr="00FF37CC" w14:paraId="17DE8D55" w14:textId="77777777" w:rsidTr="00023C37">
        <w:trPr>
          <w:cantSplit/>
          <w:trHeight w:val="377"/>
        </w:trPr>
        <w:tc>
          <w:tcPr>
            <w:tcW w:w="1530" w:type="dxa"/>
          </w:tcPr>
          <w:p w14:paraId="192D46B5"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8FE3CBB" w14:textId="77777777" w:rsidR="00DF0965" w:rsidRDefault="00DF0965" w:rsidP="00023C37">
            <w:pPr>
              <w:pStyle w:val="Sothutu-1so"/>
              <w:spacing w:before="120" w:after="120" w:line="276" w:lineRule="auto"/>
              <w:jc w:val="left"/>
              <w:rPr>
                <w:i/>
                <w:szCs w:val="24"/>
              </w:rPr>
            </w:pPr>
            <w:r>
              <w:rPr>
                <w:szCs w:val="24"/>
              </w:rPr>
              <w:t>Tab thông tin trình ký</w:t>
            </w:r>
          </w:p>
        </w:tc>
        <w:tc>
          <w:tcPr>
            <w:tcW w:w="1530" w:type="dxa"/>
          </w:tcPr>
          <w:p w14:paraId="4C6CCDDD" w14:textId="77777777" w:rsidR="00DF0965" w:rsidRPr="00FF37CC" w:rsidRDefault="00DF0965" w:rsidP="00023C37">
            <w:pPr>
              <w:pStyle w:val="Sothutu-1so"/>
              <w:spacing w:before="120" w:after="120" w:line="276" w:lineRule="auto"/>
              <w:jc w:val="left"/>
              <w:rPr>
                <w:szCs w:val="24"/>
              </w:rPr>
            </w:pPr>
          </w:p>
        </w:tc>
        <w:tc>
          <w:tcPr>
            <w:tcW w:w="4320" w:type="dxa"/>
          </w:tcPr>
          <w:p w14:paraId="052281E9" w14:textId="77777777" w:rsidR="00DF0965" w:rsidRDefault="00DF0965" w:rsidP="00023C37">
            <w:pPr>
              <w:pStyle w:val="Sothutu-1so"/>
              <w:spacing w:before="120" w:after="120" w:line="276" w:lineRule="auto"/>
              <w:jc w:val="left"/>
              <w:rPr>
                <w:szCs w:val="24"/>
              </w:rPr>
            </w:pPr>
          </w:p>
        </w:tc>
      </w:tr>
      <w:tr w:rsidR="00DF0965" w:rsidRPr="00FF37CC" w14:paraId="1FE516D8" w14:textId="77777777" w:rsidTr="00023C37">
        <w:trPr>
          <w:cantSplit/>
          <w:trHeight w:val="377"/>
        </w:trPr>
        <w:tc>
          <w:tcPr>
            <w:tcW w:w="1530" w:type="dxa"/>
          </w:tcPr>
          <w:p w14:paraId="4FE0A682"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8609EA4" w14:textId="77777777" w:rsidR="00DF0965" w:rsidRDefault="00DF0965" w:rsidP="00023C37">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2DB2FC7B" w14:textId="77777777" w:rsidR="00DF0965" w:rsidRPr="00FF37CC" w:rsidRDefault="00DF0965" w:rsidP="00023C37">
            <w:pPr>
              <w:pStyle w:val="Sothutu-1so"/>
              <w:spacing w:before="120" w:after="120" w:line="276" w:lineRule="auto"/>
              <w:jc w:val="left"/>
              <w:rPr>
                <w:szCs w:val="24"/>
              </w:rPr>
            </w:pPr>
          </w:p>
        </w:tc>
        <w:tc>
          <w:tcPr>
            <w:tcW w:w="4320" w:type="dxa"/>
          </w:tcPr>
          <w:p w14:paraId="468CBABF" w14:textId="77777777" w:rsidR="00DF0965" w:rsidRDefault="00DF0965" w:rsidP="00023C37">
            <w:pPr>
              <w:pStyle w:val="Sothutu-1so"/>
              <w:spacing w:before="120" w:after="120" w:line="276" w:lineRule="auto"/>
              <w:jc w:val="left"/>
              <w:rPr>
                <w:szCs w:val="24"/>
              </w:rPr>
            </w:pPr>
          </w:p>
        </w:tc>
      </w:tr>
      <w:tr w:rsidR="00DF0965" w:rsidRPr="00FF37CC" w14:paraId="49FC7433" w14:textId="77777777" w:rsidTr="00023C37">
        <w:trPr>
          <w:cantSplit/>
          <w:trHeight w:val="377"/>
        </w:trPr>
        <w:tc>
          <w:tcPr>
            <w:tcW w:w="1530" w:type="dxa"/>
          </w:tcPr>
          <w:p w14:paraId="32AA0DB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0DC4C77" w14:textId="77777777" w:rsidR="00DF0965" w:rsidRDefault="00DF0965" w:rsidP="00023C37">
            <w:pPr>
              <w:pStyle w:val="Sothutu-1so"/>
              <w:spacing w:before="120" w:after="120" w:line="276" w:lineRule="auto"/>
              <w:jc w:val="left"/>
              <w:rPr>
                <w:i/>
                <w:szCs w:val="24"/>
              </w:rPr>
            </w:pPr>
            <w:r>
              <w:rPr>
                <w:b/>
                <w:szCs w:val="24"/>
              </w:rPr>
              <w:t>BẢNG TỔNG HỢP THANH TOÁN</w:t>
            </w:r>
          </w:p>
        </w:tc>
        <w:tc>
          <w:tcPr>
            <w:tcW w:w="1530" w:type="dxa"/>
          </w:tcPr>
          <w:p w14:paraId="5E6E5329" w14:textId="77777777" w:rsidR="00DF0965" w:rsidRPr="00FF37CC" w:rsidRDefault="00DF0965" w:rsidP="00023C37">
            <w:pPr>
              <w:pStyle w:val="Sothutu-1so"/>
              <w:spacing w:before="120" w:after="120" w:line="276" w:lineRule="auto"/>
              <w:jc w:val="left"/>
              <w:rPr>
                <w:szCs w:val="24"/>
              </w:rPr>
            </w:pPr>
          </w:p>
        </w:tc>
        <w:tc>
          <w:tcPr>
            <w:tcW w:w="4320" w:type="dxa"/>
          </w:tcPr>
          <w:p w14:paraId="4979353E" w14:textId="77777777" w:rsidR="00DF0965" w:rsidRDefault="00DF0965" w:rsidP="00023C37">
            <w:pPr>
              <w:pStyle w:val="Sothutu-1so"/>
              <w:spacing w:before="120" w:after="120" w:line="276" w:lineRule="auto"/>
              <w:jc w:val="left"/>
              <w:rPr>
                <w:szCs w:val="24"/>
              </w:rPr>
            </w:pPr>
          </w:p>
        </w:tc>
      </w:tr>
      <w:tr w:rsidR="00DF0965" w:rsidRPr="00FF37CC" w14:paraId="260D216A" w14:textId="77777777" w:rsidTr="00023C37">
        <w:trPr>
          <w:cantSplit/>
          <w:trHeight w:val="377"/>
        </w:trPr>
        <w:tc>
          <w:tcPr>
            <w:tcW w:w="1530" w:type="dxa"/>
          </w:tcPr>
          <w:p w14:paraId="750298D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FAEB23E" w14:textId="77777777" w:rsidR="00DF0965" w:rsidRDefault="00DF0965" w:rsidP="00023C37">
            <w:pPr>
              <w:pStyle w:val="Sothutu-1so"/>
              <w:spacing w:before="120" w:after="120" w:line="276" w:lineRule="auto"/>
              <w:jc w:val="left"/>
              <w:rPr>
                <w:b/>
                <w:szCs w:val="24"/>
              </w:rPr>
            </w:pPr>
            <w:r>
              <w:rPr>
                <w:szCs w:val="24"/>
              </w:rPr>
              <w:t>Danh sách bảng THTT:</w:t>
            </w:r>
          </w:p>
        </w:tc>
        <w:tc>
          <w:tcPr>
            <w:tcW w:w="1530" w:type="dxa"/>
          </w:tcPr>
          <w:p w14:paraId="6BF8E6A3" w14:textId="77777777" w:rsidR="00DF0965" w:rsidRPr="00FF37CC" w:rsidRDefault="00DF0965" w:rsidP="00023C37">
            <w:pPr>
              <w:pStyle w:val="Sothutu-1so"/>
              <w:spacing w:before="120" w:after="120" w:line="276" w:lineRule="auto"/>
              <w:jc w:val="left"/>
              <w:rPr>
                <w:szCs w:val="24"/>
              </w:rPr>
            </w:pPr>
          </w:p>
        </w:tc>
        <w:tc>
          <w:tcPr>
            <w:tcW w:w="4320" w:type="dxa"/>
          </w:tcPr>
          <w:p w14:paraId="46B4EDA1" w14:textId="77777777" w:rsidR="00DF0965" w:rsidRDefault="00DF0965" w:rsidP="00023C37">
            <w:pPr>
              <w:pStyle w:val="Sothutu-1so"/>
              <w:spacing w:before="120" w:after="120" w:line="276" w:lineRule="auto"/>
              <w:jc w:val="left"/>
              <w:rPr>
                <w:szCs w:val="24"/>
              </w:rPr>
            </w:pPr>
          </w:p>
        </w:tc>
      </w:tr>
      <w:tr w:rsidR="00DF0965" w:rsidRPr="00FF37CC" w14:paraId="53D9AC2E" w14:textId="77777777" w:rsidTr="00023C37">
        <w:trPr>
          <w:cantSplit/>
          <w:trHeight w:val="377"/>
        </w:trPr>
        <w:tc>
          <w:tcPr>
            <w:tcW w:w="1530" w:type="dxa"/>
          </w:tcPr>
          <w:p w14:paraId="60C7B6D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8BF8145" w14:textId="77777777" w:rsidR="00DF0965" w:rsidRDefault="00DF0965" w:rsidP="00023C37">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15CF225D" w14:textId="77777777" w:rsidR="00DF0965" w:rsidRPr="00FF37CC" w:rsidRDefault="00DF0965" w:rsidP="00023C37">
            <w:pPr>
              <w:pStyle w:val="Sothutu-1so"/>
              <w:spacing w:before="120" w:after="120" w:line="276" w:lineRule="auto"/>
              <w:jc w:val="left"/>
              <w:rPr>
                <w:szCs w:val="24"/>
              </w:rPr>
            </w:pPr>
          </w:p>
        </w:tc>
        <w:tc>
          <w:tcPr>
            <w:tcW w:w="4320" w:type="dxa"/>
          </w:tcPr>
          <w:p w14:paraId="46660BA6" w14:textId="77777777" w:rsidR="00DF0965" w:rsidRDefault="00DF0965" w:rsidP="00023C37">
            <w:pPr>
              <w:pStyle w:val="Sothutu-1so"/>
              <w:spacing w:before="120" w:after="120" w:line="276" w:lineRule="auto"/>
              <w:jc w:val="left"/>
              <w:rPr>
                <w:szCs w:val="24"/>
              </w:rPr>
            </w:pPr>
          </w:p>
        </w:tc>
      </w:tr>
      <w:tr w:rsidR="00DF0965" w:rsidRPr="00FF37CC" w14:paraId="30EE5172" w14:textId="77777777" w:rsidTr="00023C37">
        <w:trPr>
          <w:cantSplit/>
          <w:trHeight w:val="377"/>
        </w:trPr>
        <w:tc>
          <w:tcPr>
            <w:tcW w:w="1530" w:type="dxa"/>
          </w:tcPr>
          <w:p w14:paraId="60AF487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F7CACD7" w14:textId="77777777" w:rsidR="00DF0965" w:rsidRDefault="00DF0965" w:rsidP="00023C37">
            <w:pPr>
              <w:pStyle w:val="Sothutu-1so"/>
              <w:spacing w:before="120" w:after="120" w:line="276" w:lineRule="auto"/>
              <w:jc w:val="left"/>
              <w:rPr>
                <w:i/>
                <w:szCs w:val="24"/>
              </w:rPr>
            </w:pPr>
            <w:r w:rsidRPr="00FF37CC">
              <w:rPr>
                <w:szCs w:val="24"/>
              </w:rPr>
              <w:t>Tab Thông tin chung:</w:t>
            </w:r>
          </w:p>
        </w:tc>
        <w:tc>
          <w:tcPr>
            <w:tcW w:w="1530" w:type="dxa"/>
          </w:tcPr>
          <w:p w14:paraId="2CFF8E3F" w14:textId="77777777" w:rsidR="00DF0965" w:rsidRPr="00FF37CC" w:rsidRDefault="00DF0965" w:rsidP="00023C37">
            <w:pPr>
              <w:pStyle w:val="Sothutu-1so"/>
              <w:spacing w:before="120" w:after="120" w:line="276" w:lineRule="auto"/>
              <w:jc w:val="left"/>
              <w:rPr>
                <w:szCs w:val="24"/>
              </w:rPr>
            </w:pPr>
          </w:p>
        </w:tc>
        <w:tc>
          <w:tcPr>
            <w:tcW w:w="4320" w:type="dxa"/>
          </w:tcPr>
          <w:p w14:paraId="6300CE11" w14:textId="77777777" w:rsidR="00DF0965" w:rsidRDefault="00DF0965" w:rsidP="00023C37">
            <w:pPr>
              <w:pStyle w:val="Sothutu-1so"/>
              <w:spacing w:before="120" w:after="120" w:line="276" w:lineRule="auto"/>
              <w:jc w:val="left"/>
              <w:rPr>
                <w:szCs w:val="24"/>
              </w:rPr>
            </w:pPr>
          </w:p>
        </w:tc>
      </w:tr>
      <w:tr w:rsidR="00DF0965" w:rsidRPr="00FF37CC" w14:paraId="4EF333F3" w14:textId="77777777" w:rsidTr="00023C37">
        <w:trPr>
          <w:cantSplit/>
          <w:trHeight w:val="377"/>
        </w:trPr>
        <w:tc>
          <w:tcPr>
            <w:tcW w:w="1530" w:type="dxa"/>
          </w:tcPr>
          <w:p w14:paraId="41B7522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0D6ECBF" w14:textId="77777777" w:rsidR="00DF0965" w:rsidRPr="00FF37CC" w:rsidRDefault="00DF0965" w:rsidP="00023C37">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404521AB"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3729857F" w14:textId="77777777" w:rsidR="00DF0965" w:rsidRDefault="00DF0965" w:rsidP="00023C37">
            <w:pPr>
              <w:pStyle w:val="Sothutu-1so"/>
              <w:spacing w:before="120" w:after="120" w:line="276" w:lineRule="auto"/>
              <w:jc w:val="left"/>
              <w:rPr>
                <w:szCs w:val="24"/>
              </w:rPr>
            </w:pPr>
          </w:p>
        </w:tc>
      </w:tr>
      <w:tr w:rsidR="00DF0965" w:rsidRPr="00FF37CC" w14:paraId="5B0F243B" w14:textId="77777777" w:rsidTr="00023C37">
        <w:trPr>
          <w:cantSplit/>
          <w:trHeight w:val="377"/>
        </w:trPr>
        <w:tc>
          <w:tcPr>
            <w:tcW w:w="1530" w:type="dxa"/>
          </w:tcPr>
          <w:p w14:paraId="631CD0C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38385BD" w14:textId="77777777" w:rsidR="00DF0965" w:rsidRDefault="00DF0965" w:rsidP="00023C37">
            <w:pPr>
              <w:pStyle w:val="Sothutu-1so"/>
              <w:numPr>
                <w:ilvl w:val="0"/>
                <w:numId w:val="11"/>
              </w:numPr>
              <w:spacing w:before="120" w:after="120" w:line="276" w:lineRule="auto"/>
              <w:jc w:val="left"/>
              <w:rPr>
                <w:i/>
                <w:szCs w:val="24"/>
              </w:rPr>
            </w:pPr>
            <w:r>
              <w:rPr>
                <w:i/>
                <w:szCs w:val="24"/>
              </w:rPr>
              <w:t>Trình ký/In</w:t>
            </w:r>
          </w:p>
        </w:tc>
        <w:tc>
          <w:tcPr>
            <w:tcW w:w="1530" w:type="dxa"/>
          </w:tcPr>
          <w:p w14:paraId="47AE9D1E"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10CE7299" w14:textId="77777777" w:rsidR="00DF0965" w:rsidRDefault="00DF0965" w:rsidP="00023C37">
            <w:pPr>
              <w:pStyle w:val="Sothutu-1so"/>
              <w:spacing w:before="120" w:after="120" w:line="276" w:lineRule="auto"/>
              <w:jc w:val="left"/>
              <w:rPr>
                <w:szCs w:val="24"/>
              </w:rPr>
            </w:pPr>
          </w:p>
        </w:tc>
      </w:tr>
      <w:tr w:rsidR="00DF0965" w:rsidRPr="00FF37CC" w14:paraId="7E187058" w14:textId="77777777" w:rsidTr="00023C37">
        <w:trPr>
          <w:cantSplit/>
          <w:trHeight w:val="377"/>
        </w:trPr>
        <w:tc>
          <w:tcPr>
            <w:tcW w:w="1530" w:type="dxa"/>
          </w:tcPr>
          <w:p w14:paraId="6EEDE4A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76A49EA"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03A26F1A"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098CEACD" w14:textId="77777777" w:rsidR="00DF0965"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0C48F020" w14:textId="77777777" w:rsidTr="00023C37">
        <w:trPr>
          <w:cantSplit/>
          <w:trHeight w:val="377"/>
        </w:trPr>
        <w:tc>
          <w:tcPr>
            <w:tcW w:w="1530" w:type="dxa"/>
          </w:tcPr>
          <w:p w14:paraId="0A9AD0D0"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0498451" w14:textId="77777777" w:rsidR="00DF0965" w:rsidRDefault="00DF0965" w:rsidP="00023C37">
            <w:pPr>
              <w:pStyle w:val="Sothutu-1so"/>
              <w:numPr>
                <w:ilvl w:val="0"/>
                <w:numId w:val="11"/>
              </w:numPr>
              <w:spacing w:before="120" w:after="120" w:line="276" w:lineRule="auto"/>
              <w:jc w:val="left"/>
              <w:rPr>
                <w:i/>
                <w:szCs w:val="24"/>
              </w:rPr>
            </w:pPr>
            <w:r>
              <w:rPr>
                <w:i/>
                <w:szCs w:val="24"/>
              </w:rPr>
              <w:t>Tạo đề nghị thanh toán</w:t>
            </w:r>
          </w:p>
        </w:tc>
        <w:tc>
          <w:tcPr>
            <w:tcW w:w="1530" w:type="dxa"/>
          </w:tcPr>
          <w:p w14:paraId="4F65FF93" w14:textId="77777777" w:rsidR="00DF0965" w:rsidRPr="00FF37CC" w:rsidRDefault="00DF0965" w:rsidP="00023C37">
            <w:pPr>
              <w:pStyle w:val="Sothutu-1so"/>
              <w:spacing w:before="120" w:after="120" w:line="276" w:lineRule="auto"/>
              <w:jc w:val="left"/>
              <w:rPr>
                <w:szCs w:val="24"/>
              </w:rPr>
            </w:pPr>
          </w:p>
        </w:tc>
        <w:tc>
          <w:tcPr>
            <w:tcW w:w="4320" w:type="dxa"/>
          </w:tcPr>
          <w:p w14:paraId="170A96D4" w14:textId="77777777" w:rsidR="00DF0965" w:rsidRDefault="00DF0965" w:rsidP="00023C37">
            <w:pPr>
              <w:pStyle w:val="Sothutu-1so"/>
              <w:spacing w:before="120" w:after="120" w:line="276" w:lineRule="auto"/>
              <w:jc w:val="left"/>
              <w:rPr>
                <w:szCs w:val="24"/>
              </w:rPr>
            </w:pPr>
            <w:r>
              <w:rPr>
                <w:szCs w:val="24"/>
              </w:rPr>
              <w:t>Chuyển sang màn hình tạo đề nghị thanh toán với những thông tin mặc định lấy BTHTT</w:t>
            </w:r>
          </w:p>
        </w:tc>
      </w:tr>
      <w:tr w:rsidR="00DF0965" w:rsidRPr="00FF37CC" w14:paraId="4F9C789B" w14:textId="77777777" w:rsidTr="00023C37">
        <w:trPr>
          <w:cantSplit/>
          <w:trHeight w:val="377"/>
        </w:trPr>
        <w:tc>
          <w:tcPr>
            <w:tcW w:w="1530" w:type="dxa"/>
          </w:tcPr>
          <w:p w14:paraId="6530BC70"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9B9F31A" w14:textId="77777777" w:rsidR="00DF0965" w:rsidRDefault="00DF0965" w:rsidP="00023C37">
            <w:pPr>
              <w:pStyle w:val="Sothutu-1so"/>
              <w:spacing w:before="120" w:after="120" w:line="276" w:lineRule="auto"/>
              <w:jc w:val="left"/>
              <w:rPr>
                <w:i/>
                <w:szCs w:val="24"/>
              </w:rPr>
            </w:pPr>
            <w:r>
              <w:rPr>
                <w:szCs w:val="24"/>
              </w:rPr>
              <w:t>Tab hóa đơn:</w:t>
            </w:r>
          </w:p>
        </w:tc>
        <w:tc>
          <w:tcPr>
            <w:tcW w:w="1530" w:type="dxa"/>
          </w:tcPr>
          <w:p w14:paraId="0DAFDAD4" w14:textId="77777777" w:rsidR="00DF0965" w:rsidRPr="00FF37CC" w:rsidRDefault="00DF0965" w:rsidP="00023C37">
            <w:pPr>
              <w:pStyle w:val="Sothutu-1so"/>
              <w:spacing w:before="120" w:after="120" w:line="276" w:lineRule="auto"/>
              <w:jc w:val="left"/>
              <w:rPr>
                <w:szCs w:val="24"/>
              </w:rPr>
            </w:pPr>
          </w:p>
        </w:tc>
        <w:tc>
          <w:tcPr>
            <w:tcW w:w="4320" w:type="dxa"/>
          </w:tcPr>
          <w:p w14:paraId="2E6ABB34" w14:textId="77777777" w:rsidR="00DF0965" w:rsidRDefault="00DF0965" w:rsidP="00023C37">
            <w:pPr>
              <w:pStyle w:val="Sothutu-1so"/>
              <w:spacing w:before="120" w:after="120" w:line="276" w:lineRule="auto"/>
              <w:jc w:val="left"/>
              <w:rPr>
                <w:szCs w:val="24"/>
              </w:rPr>
            </w:pPr>
          </w:p>
        </w:tc>
      </w:tr>
      <w:tr w:rsidR="00DF0965" w:rsidRPr="00FF37CC" w14:paraId="114D70FF" w14:textId="77777777" w:rsidTr="00023C37">
        <w:trPr>
          <w:cantSplit/>
          <w:trHeight w:val="377"/>
        </w:trPr>
        <w:tc>
          <w:tcPr>
            <w:tcW w:w="1530" w:type="dxa"/>
          </w:tcPr>
          <w:p w14:paraId="40CBAD6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0C8DD47" w14:textId="77777777" w:rsidR="00DF0965" w:rsidRDefault="00DF0965" w:rsidP="00023C37">
            <w:pPr>
              <w:pStyle w:val="Sothutu-1so"/>
              <w:numPr>
                <w:ilvl w:val="0"/>
                <w:numId w:val="11"/>
              </w:numPr>
              <w:spacing w:before="120" w:after="120" w:line="276" w:lineRule="auto"/>
              <w:jc w:val="left"/>
              <w:rPr>
                <w:szCs w:val="24"/>
              </w:rPr>
            </w:pPr>
            <w:r>
              <w:rPr>
                <w:i/>
                <w:szCs w:val="24"/>
              </w:rPr>
              <w:t>Thêm/Sửa/Xóa /Tìm kiếm</w:t>
            </w:r>
          </w:p>
        </w:tc>
        <w:tc>
          <w:tcPr>
            <w:tcW w:w="1530" w:type="dxa"/>
          </w:tcPr>
          <w:p w14:paraId="14DDCCDB" w14:textId="77777777" w:rsidR="00DF0965" w:rsidRPr="00FF37CC" w:rsidRDefault="00DF0965" w:rsidP="00023C37">
            <w:pPr>
              <w:pStyle w:val="Sothutu-1so"/>
              <w:spacing w:before="120" w:after="120" w:line="276" w:lineRule="auto"/>
              <w:jc w:val="left"/>
              <w:rPr>
                <w:szCs w:val="24"/>
              </w:rPr>
            </w:pPr>
          </w:p>
        </w:tc>
        <w:tc>
          <w:tcPr>
            <w:tcW w:w="4320" w:type="dxa"/>
          </w:tcPr>
          <w:p w14:paraId="1C089BCB" w14:textId="77777777" w:rsidR="00DF0965" w:rsidRDefault="00DF0965" w:rsidP="00023C37">
            <w:pPr>
              <w:pStyle w:val="Sothutu-1so"/>
              <w:spacing w:before="120" w:after="120" w:line="276" w:lineRule="auto"/>
              <w:jc w:val="left"/>
              <w:rPr>
                <w:szCs w:val="24"/>
              </w:rPr>
            </w:pPr>
            <w:r>
              <w:rPr>
                <w:szCs w:val="24"/>
              </w:rPr>
              <w:t>Thêm từ danh sách hóa đơn</w:t>
            </w:r>
          </w:p>
        </w:tc>
      </w:tr>
      <w:tr w:rsidR="00DF0965" w:rsidRPr="00FF37CC" w14:paraId="19828751" w14:textId="77777777" w:rsidTr="00023C37">
        <w:trPr>
          <w:cantSplit/>
          <w:trHeight w:val="377"/>
        </w:trPr>
        <w:tc>
          <w:tcPr>
            <w:tcW w:w="1530" w:type="dxa"/>
          </w:tcPr>
          <w:p w14:paraId="62F4AD9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FB47A95" w14:textId="77777777" w:rsidR="00DF0965" w:rsidRDefault="00DF0965" w:rsidP="00023C37">
            <w:pPr>
              <w:pStyle w:val="Sothutu-1so"/>
              <w:spacing w:before="120" w:after="120" w:line="276" w:lineRule="auto"/>
              <w:jc w:val="left"/>
              <w:rPr>
                <w:szCs w:val="24"/>
              </w:rPr>
            </w:pPr>
            <w:r>
              <w:rPr>
                <w:szCs w:val="24"/>
              </w:rPr>
              <w:t>Danh sách thông tin chi</w:t>
            </w:r>
            <w:r w:rsidRPr="00FF37CC">
              <w:rPr>
                <w:szCs w:val="24"/>
              </w:rPr>
              <w:t>:</w:t>
            </w:r>
          </w:p>
        </w:tc>
        <w:tc>
          <w:tcPr>
            <w:tcW w:w="1530" w:type="dxa"/>
          </w:tcPr>
          <w:p w14:paraId="29CF8238" w14:textId="77777777" w:rsidR="00DF0965" w:rsidRPr="00FF37CC" w:rsidRDefault="00DF0965" w:rsidP="00023C37">
            <w:pPr>
              <w:pStyle w:val="Sothutu-1so"/>
              <w:spacing w:before="120" w:after="120" w:line="276" w:lineRule="auto"/>
              <w:jc w:val="left"/>
              <w:rPr>
                <w:szCs w:val="24"/>
              </w:rPr>
            </w:pPr>
          </w:p>
        </w:tc>
        <w:tc>
          <w:tcPr>
            <w:tcW w:w="4320" w:type="dxa"/>
          </w:tcPr>
          <w:p w14:paraId="18C35AE3" w14:textId="77777777" w:rsidR="00DF0965" w:rsidRDefault="00DF0965" w:rsidP="00023C37">
            <w:pPr>
              <w:pStyle w:val="Sothutu-1so"/>
              <w:spacing w:before="120" w:after="120" w:line="276" w:lineRule="auto"/>
              <w:jc w:val="left"/>
              <w:rPr>
                <w:szCs w:val="24"/>
              </w:rPr>
            </w:pPr>
          </w:p>
        </w:tc>
      </w:tr>
      <w:tr w:rsidR="00DF0965" w:rsidRPr="00FF37CC" w14:paraId="50497871" w14:textId="77777777" w:rsidTr="00023C37">
        <w:trPr>
          <w:cantSplit/>
          <w:trHeight w:val="377"/>
        </w:trPr>
        <w:tc>
          <w:tcPr>
            <w:tcW w:w="1530" w:type="dxa"/>
          </w:tcPr>
          <w:p w14:paraId="3F8DE187"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111CD3D" w14:textId="77777777" w:rsidR="00DF0965" w:rsidRDefault="00DF0965" w:rsidP="00023C37">
            <w:pPr>
              <w:pStyle w:val="Sothutu-1so"/>
              <w:numPr>
                <w:ilvl w:val="0"/>
                <w:numId w:val="11"/>
              </w:numPr>
              <w:spacing w:before="120" w:after="120" w:line="276" w:lineRule="auto"/>
              <w:jc w:val="left"/>
              <w:rPr>
                <w:i/>
                <w:szCs w:val="24"/>
              </w:rPr>
            </w:pPr>
            <w:r>
              <w:rPr>
                <w:i/>
                <w:szCs w:val="24"/>
              </w:rPr>
              <w:t>Tìm kiếm/ Lọc</w:t>
            </w:r>
          </w:p>
        </w:tc>
        <w:tc>
          <w:tcPr>
            <w:tcW w:w="1530" w:type="dxa"/>
          </w:tcPr>
          <w:p w14:paraId="62FB64CA" w14:textId="77777777" w:rsidR="00DF0965" w:rsidRPr="00FF37CC" w:rsidRDefault="00DF0965" w:rsidP="00023C37">
            <w:pPr>
              <w:pStyle w:val="Sothutu-1so"/>
              <w:spacing w:before="120" w:after="120" w:line="276" w:lineRule="auto"/>
              <w:jc w:val="left"/>
              <w:rPr>
                <w:szCs w:val="24"/>
              </w:rPr>
            </w:pPr>
            <w:r>
              <w:rPr>
                <w:szCs w:val="24"/>
              </w:rPr>
              <w:t>Đơn giản</w:t>
            </w:r>
          </w:p>
        </w:tc>
        <w:tc>
          <w:tcPr>
            <w:tcW w:w="4320" w:type="dxa"/>
          </w:tcPr>
          <w:p w14:paraId="61568C19" w14:textId="77777777" w:rsidR="00DF0965" w:rsidRDefault="00DF0965" w:rsidP="00023C37">
            <w:pPr>
              <w:pStyle w:val="Sothutu-1so"/>
              <w:spacing w:before="120" w:after="120" w:line="276" w:lineRule="auto"/>
              <w:jc w:val="left"/>
              <w:rPr>
                <w:szCs w:val="24"/>
              </w:rPr>
            </w:pPr>
          </w:p>
        </w:tc>
      </w:tr>
      <w:tr w:rsidR="00DF0965" w:rsidRPr="00FF37CC" w14:paraId="5268CC17" w14:textId="77777777" w:rsidTr="00023C37">
        <w:trPr>
          <w:cantSplit/>
          <w:trHeight w:val="377"/>
        </w:trPr>
        <w:tc>
          <w:tcPr>
            <w:tcW w:w="1530" w:type="dxa"/>
          </w:tcPr>
          <w:p w14:paraId="2D9E6D54"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1D50708" w14:textId="77777777" w:rsidR="00DF0965" w:rsidRDefault="00DF0965" w:rsidP="00023C37">
            <w:pPr>
              <w:pStyle w:val="Sothutu-1so"/>
              <w:numPr>
                <w:ilvl w:val="0"/>
                <w:numId w:val="11"/>
              </w:numPr>
              <w:spacing w:before="120" w:after="120" w:line="276" w:lineRule="auto"/>
              <w:jc w:val="left"/>
              <w:rPr>
                <w:szCs w:val="24"/>
              </w:rPr>
            </w:pPr>
            <w:r>
              <w:rPr>
                <w:i/>
                <w:szCs w:val="24"/>
              </w:rPr>
              <w:t>View thông tin chi</w:t>
            </w:r>
          </w:p>
        </w:tc>
        <w:tc>
          <w:tcPr>
            <w:tcW w:w="1530" w:type="dxa"/>
          </w:tcPr>
          <w:p w14:paraId="547B9DBD"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255F41B7" w14:textId="77777777" w:rsidR="00DF0965" w:rsidRDefault="00DF0965" w:rsidP="00023C37">
            <w:pPr>
              <w:pStyle w:val="Sothutu-1so"/>
              <w:spacing w:before="120" w:after="120" w:line="276" w:lineRule="auto"/>
              <w:jc w:val="left"/>
              <w:rPr>
                <w:szCs w:val="24"/>
              </w:rPr>
            </w:pPr>
          </w:p>
        </w:tc>
      </w:tr>
      <w:tr w:rsidR="00DF0965" w:rsidRPr="00FF37CC" w14:paraId="574D9AEC" w14:textId="77777777" w:rsidTr="00023C37">
        <w:trPr>
          <w:cantSplit/>
          <w:trHeight w:val="377"/>
        </w:trPr>
        <w:tc>
          <w:tcPr>
            <w:tcW w:w="1530" w:type="dxa"/>
          </w:tcPr>
          <w:p w14:paraId="196A7A8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4EC5827" w14:textId="77777777" w:rsidR="00DF0965" w:rsidRDefault="00DF0965" w:rsidP="00023C37">
            <w:pPr>
              <w:pStyle w:val="Sothutu-1so"/>
              <w:spacing w:before="120" w:after="120" w:line="276" w:lineRule="auto"/>
              <w:jc w:val="left"/>
              <w:rPr>
                <w:i/>
                <w:szCs w:val="24"/>
              </w:rPr>
            </w:pPr>
            <w:r>
              <w:rPr>
                <w:szCs w:val="24"/>
              </w:rPr>
              <w:t>Tab thông tin chi</w:t>
            </w:r>
          </w:p>
        </w:tc>
        <w:tc>
          <w:tcPr>
            <w:tcW w:w="1530" w:type="dxa"/>
          </w:tcPr>
          <w:p w14:paraId="19FE9D59" w14:textId="77777777" w:rsidR="00DF0965" w:rsidRDefault="00DF0965" w:rsidP="00023C37">
            <w:pPr>
              <w:pStyle w:val="Sothutu-1so"/>
              <w:spacing w:before="120" w:after="120" w:line="276" w:lineRule="auto"/>
              <w:jc w:val="left"/>
              <w:rPr>
                <w:szCs w:val="24"/>
              </w:rPr>
            </w:pPr>
          </w:p>
        </w:tc>
        <w:tc>
          <w:tcPr>
            <w:tcW w:w="4320" w:type="dxa"/>
          </w:tcPr>
          <w:p w14:paraId="57E71641" w14:textId="77777777" w:rsidR="00DF0965" w:rsidRDefault="00DF0965" w:rsidP="00023C37">
            <w:pPr>
              <w:pStyle w:val="Sothutu-1so"/>
              <w:spacing w:before="120" w:after="120" w:line="276" w:lineRule="auto"/>
              <w:jc w:val="left"/>
              <w:rPr>
                <w:szCs w:val="24"/>
              </w:rPr>
            </w:pPr>
          </w:p>
        </w:tc>
      </w:tr>
      <w:tr w:rsidR="00DF0965" w:rsidRPr="00FF37CC" w14:paraId="57F19590" w14:textId="77777777" w:rsidTr="00023C37">
        <w:trPr>
          <w:cantSplit/>
          <w:trHeight w:val="377"/>
        </w:trPr>
        <w:tc>
          <w:tcPr>
            <w:tcW w:w="1530" w:type="dxa"/>
          </w:tcPr>
          <w:p w14:paraId="573D2B5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0B5BAF8" w14:textId="77777777" w:rsidR="00DF0965" w:rsidRDefault="00DF0965" w:rsidP="00023C37">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36D2A5AB" w14:textId="77777777" w:rsidR="00DF0965" w:rsidRDefault="00DF0965" w:rsidP="00023C37">
            <w:pPr>
              <w:pStyle w:val="Sothutu-1so"/>
              <w:spacing w:before="120" w:after="120" w:line="276" w:lineRule="auto"/>
              <w:jc w:val="left"/>
              <w:rPr>
                <w:szCs w:val="24"/>
              </w:rPr>
            </w:pPr>
            <w:r w:rsidRPr="00FF37CC">
              <w:rPr>
                <w:szCs w:val="24"/>
              </w:rPr>
              <w:t>Đơn giản</w:t>
            </w:r>
          </w:p>
        </w:tc>
        <w:tc>
          <w:tcPr>
            <w:tcW w:w="4320" w:type="dxa"/>
          </w:tcPr>
          <w:p w14:paraId="4A2A6856" w14:textId="77777777" w:rsidR="00DF0965" w:rsidRDefault="00DF0965" w:rsidP="00023C37">
            <w:pPr>
              <w:pStyle w:val="Sothutu-1so"/>
              <w:spacing w:before="120" w:after="120" w:line="276" w:lineRule="auto"/>
              <w:jc w:val="left"/>
              <w:rPr>
                <w:szCs w:val="24"/>
              </w:rPr>
            </w:pPr>
          </w:p>
        </w:tc>
      </w:tr>
      <w:tr w:rsidR="00DF0965" w:rsidRPr="00FF37CC" w14:paraId="26D714DD" w14:textId="77777777" w:rsidTr="00023C37">
        <w:trPr>
          <w:cantSplit/>
          <w:trHeight w:val="377"/>
        </w:trPr>
        <w:tc>
          <w:tcPr>
            <w:tcW w:w="1530" w:type="dxa"/>
          </w:tcPr>
          <w:p w14:paraId="6A03ABD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9E48B4F" w14:textId="77777777" w:rsidR="00DF0965" w:rsidRPr="00FF37CC" w:rsidRDefault="00DF0965" w:rsidP="00023C37">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3FC1299F" w14:textId="77777777" w:rsidR="00DF0965" w:rsidRPr="00FF37CC" w:rsidRDefault="00DF0965" w:rsidP="00023C37">
            <w:pPr>
              <w:pStyle w:val="Sothutu-1so"/>
              <w:spacing w:before="120" w:after="120" w:line="276" w:lineRule="auto"/>
              <w:jc w:val="left"/>
              <w:rPr>
                <w:szCs w:val="24"/>
              </w:rPr>
            </w:pPr>
          </w:p>
        </w:tc>
        <w:tc>
          <w:tcPr>
            <w:tcW w:w="4320" w:type="dxa"/>
          </w:tcPr>
          <w:p w14:paraId="70667D05" w14:textId="77777777" w:rsidR="00DF0965" w:rsidRDefault="00DF0965" w:rsidP="00023C37">
            <w:pPr>
              <w:pStyle w:val="Sothutu-1so"/>
              <w:spacing w:before="120" w:after="120" w:line="276" w:lineRule="auto"/>
              <w:jc w:val="left"/>
              <w:rPr>
                <w:szCs w:val="24"/>
              </w:rPr>
            </w:pPr>
          </w:p>
        </w:tc>
      </w:tr>
      <w:tr w:rsidR="00DF0965" w:rsidRPr="00FF37CC" w14:paraId="74E0128A" w14:textId="77777777" w:rsidTr="00023C37">
        <w:trPr>
          <w:cantSplit/>
          <w:trHeight w:val="377"/>
        </w:trPr>
        <w:tc>
          <w:tcPr>
            <w:tcW w:w="1530" w:type="dxa"/>
          </w:tcPr>
          <w:p w14:paraId="2448396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1CFEDF5" w14:textId="77777777" w:rsidR="00DF0965" w:rsidRDefault="00DF0965" w:rsidP="00023C37">
            <w:pPr>
              <w:pStyle w:val="Sothutu-1so"/>
              <w:numPr>
                <w:ilvl w:val="0"/>
                <w:numId w:val="11"/>
              </w:numPr>
              <w:spacing w:before="120" w:after="120" w:line="276" w:lineRule="auto"/>
              <w:jc w:val="left"/>
              <w:rPr>
                <w:szCs w:val="24"/>
              </w:rPr>
            </w:pPr>
            <w:r>
              <w:rPr>
                <w:i/>
                <w:szCs w:val="24"/>
              </w:rPr>
              <w:t>Đính kèm</w:t>
            </w:r>
          </w:p>
        </w:tc>
        <w:tc>
          <w:tcPr>
            <w:tcW w:w="1530" w:type="dxa"/>
          </w:tcPr>
          <w:p w14:paraId="20E87DF0"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123420EE" w14:textId="77777777" w:rsidR="00DF0965" w:rsidRDefault="00DF0965" w:rsidP="00023C37">
            <w:pPr>
              <w:pStyle w:val="Sothutu-1so"/>
              <w:spacing w:before="120" w:after="120" w:line="276" w:lineRule="auto"/>
              <w:jc w:val="left"/>
              <w:rPr>
                <w:szCs w:val="24"/>
              </w:rPr>
            </w:pPr>
          </w:p>
        </w:tc>
      </w:tr>
      <w:tr w:rsidR="00DF0965" w:rsidRPr="00FF37CC" w14:paraId="617C7BAA" w14:textId="77777777" w:rsidTr="00023C37">
        <w:trPr>
          <w:cantSplit/>
          <w:trHeight w:val="377"/>
        </w:trPr>
        <w:tc>
          <w:tcPr>
            <w:tcW w:w="1530" w:type="dxa"/>
          </w:tcPr>
          <w:p w14:paraId="53342E4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3E0DE52" w14:textId="77777777" w:rsidR="00DF0965" w:rsidRDefault="00DF0965" w:rsidP="00023C37">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34BDB8EC"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6D6BF3FF" w14:textId="77777777" w:rsidR="00DF0965" w:rsidRDefault="00DF0965" w:rsidP="00023C37">
            <w:pPr>
              <w:pStyle w:val="Sothutu-1so"/>
              <w:spacing w:before="120" w:after="120" w:line="276" w:lineRule="auto"/>
              <w:jc w:val="left"/>
              <w:rPr>
                <w:szCs w:val="24"/>
              </w:rPr>
            </w:pPr>
          </w:p>
        </w:tc>
      </w:tr>
      <w:tr w:rsidR="00DF0965" w:rsidRPr="00FF37CC" w14:paraId="5F614747" w14:textId="77777777" w:rsidTr="00023C37">
        <w:trPr>
          <w:cantSplit/>
          <w:trHeight w:val="377"/>
        </w:trPr>
        <w:tc>
          <w:tcPr>
            <w:tcW w:w="1530" w:type="dxa"/>
          </w:tcPr>
          <w:p w14:paraId="7FA116AD"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1EFD698" w14:textId="77777777" w:rsidR="00DF0965" w:rsidRDefault="00DF0965" w:rsidP="00023C37">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490866DA" w14:textId="77777777" w:rsidR="00DF0965" w:rsidRPr="00FF37CC" w:rsidRDefault="00DF0965" w:rsidP="00023C37">
            <w:pPr>
              <w:pStyle w:val="Sothutu-1so"/>
              <w:spacing w:before="120" w:after="120" w:line="276" w:lineRule="auto"/>
              <w:jc w:val="left"/>
              <w:rPr>
                <w:szCs w:val="24"/>
              </w:rPr>
            </w:pPr>
          </w:p>
        </w:tc>
        <w:tc>
          <w:tcPr>
            <w:tcW w:w="4320" w:type="dxa"/>
          </w:tcPr>
          <w:p w14:paraId="625E86AB" w14:textId="77777777" w:rsidR="00DF0965" w:rsidRDefault="00DF0965" w:rsidP="00023C37">
            <w:pPr>
              <w:pStyle w:val="Sothutu-1so"/>
              <w:spacing w:before="120" w:after="120" w:line="276" w:lineRule="auto"/>
              <w:jc w:val="left"/>
              <w:rPr>
                <w:szCs w:val="24"/>
              </w:rPr>
            </w:pPr>
          </w:p>
        </w:tc>
      </w:tr>
      <w:tr w:rsidR="00DF0965" w:rsidRPr="00FF37CC" w14:paraId="59D3DAB6" w14:textId="77777777" w:rsidTr="00023C37">
        <w:trPr>
          <w:cantSplit/>
          <w:trHeight w:val="377"/>
        </w:trPr>
        <w:tc>
          <w:tcPr>
            <w:tcW w:w="1530" w:type="dxa"/>
          </w:tcPr>
          <w:p w14:paraId="31F863F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1207152" w14:textId="77777777" w:rsidR="00DF0965" w:rsidRDefault="00DF0965" w:rsidP="00023C37">
            <w:pPr>
              <w:pStyle w:val="Sothutu-1so"/>
              <w:spacing w:before="120" w:after="120" w:line="276" w:lineRule="auto"/>
              <w:jc w:val="left"/>
              <w:rPr>
                <w:i/>
                <w:szCs w:val="24"/>
              </w:rPr>
            </w:pPr>
            <w:r>
              <w:rPr>
                <w:szCs w:val="24"/>
              </w:rPr>
              <w:t>Tab thông tin trình ký</w:t>
            </w:r>
          </w:p>
        </w:tc>
        <w:tc>
          <w:tcPr>
            <w:tcW w:w="1530" w:type="dxa"/>
          </w:tcPr>
          <w:p w14:paraId="74A82829" w14:textId="77777777" w:rsidR="00DF0965" w:rsidRPr="00FF37CC" w:rsidRDefault="00DF0965" w:rsidP="00023C37">
            <w:pPr>
              <w:pStyle w:val="Sothutu-1so"/>
              <w:spacing w:before="120" w:after="120" w:line="276" w:lineRule="auto"/>
              <w:jc w:val="left"/>
              <w:rPr>
                <w:szCs w:val="24"/>
              </w:rPr>
            </w:pPr>
          </w:p>
        </w:tc>
        <w:tc>
          <w:tcPr>
            <w:tcW w:w="4320" w:type="dxa"/>
          </w:tcPr>
          <w:p w14:paraId="721990C5" w14:textId="77777777" w:rsidR="00DF0965" w:rsidRDefault="00DF0965" w:rsidP="00023C37">
            <w:pPr>
              <w:pStyle w:val="Sothutu-1so"/>
              <w:spacing w:before="120" w:after="120" w:line="276" w:lineRule="auto"/>
              <w:jc w:val="left"/>
              <w:rPr>
                <w:szCs w:val="24"/>
              </w:rPr>
            </w:pPr>
          </w:p>
        </w:tc>
      </w:tr>
      <w:tr w:rsidR="00DF0965" w:rsidRPr="00FF37CC" w14:paraId="19599F95" w14:textId="77777777" w:rsidTr="00023C37">
        <w:trPr>
          <w:cantSplit/>
          <w:trHeight w:val="377"/>
        </w:trPr>
        <w:tc>
          <w:tcPr>
            <w:tcW w:w="1530" w:type="dxa"/>
          </w:tcPr>
          <w:p w14:paraId="2F7A6FC7"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71F0235" w14:textId="77777777" w:rsidR="00DF0965" w:rsidRDefault="00DF0965" w:rsidP="00023C37">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4BA467B8" w14:textId="77777777" w:rsidR="00DF0965" w:rsidRPr="00FF37CC" w:rsidRDefault="00DF0965" w:rsidP="00023C37">
            <w:pPr>
              <w:pStyle w:val="Sothutu-1so"/>
              <w:spacing w:before="120" w:after="120" w:line="276" w:lineRule="auto"/>
              <w:jc w:val="left"/>
              <w:rPr>
                <w:szCs w:val="24"/>
              </w:rPr>
            </w:pPr>
          </w:p>
        </w:tc>
        <w:tc>
          <w:tcPr>
            <w:tcW w:w="4320" w:type="dxa"/>
          </w:tcPr>
          <w:p w14:paraId="7D2BEE15" w14:textId="77777777" w:rsidR="00DF0965" w:rsidRDefault="00DF0965" w:rsidP="00023C37">
            <w:pPr>
              <w:pStyle w:val="Sothutu-1so"/>
              <w:spacing w:before="120" w:after="120" w:line="276" w:lineRule="auto"/>
              <w:jc w:val="left"/>
              <w:rPr>
                <w:szCs w:val="24"/>
              </w:rPr>
            </w:pPr>
          </w:p>
        </w:tc>
      </w:tr>
      <w:tr w:rsidR="00DF0965" w:rsidRPr="00FF37CC" w14:paraId="4E218DE3" w14:textId="77777777" w:rsidTr="00023C37">
        <w:trPr>
          <w:cantSplit/>
          <w:trHeight w:val="377"/>
        </w:trPr>
        <w:tc>
          <w:tcPr>
            <w:tcW w:w="1530" w:type="dxa"/>
          </w:tcPr>
          <w:p w14:paraId="1E4BC5A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BEAB684" w14:textId="77777777" w:rsidR="00DF0965" w:rsidRDefault="00DF0965" w:rsidP="00023C37">
            <w:pPr>
              <w:pStyle w:val="Sothutu-1so"/>
              <w:spacing w:before="120" w:after="120" w:line="276" w:lineRule="auto"/>
              <w:jc w:val="left"/>
              <w:rPr>
                <w:i/>
                <w:szCs w:val="24"/>
              </w:rPr>
            </w:pPr>
            <w:r>
              <w:rPr>
                <w:b/>
                <w:szCs w:val="24"/>
              </w:rPr>
              <w:t>HÓA ĐƠN</w:t>
            </w:r>
          </w:p>
        </w:tc>
        <w:tc>
          <w:tcPr>
            <w:tcW w:w="1530" w:type="dxa"/>
          </w:tcPr>
          <w:p w14:paraId="5668C2CA" w14:textId="77777777" w:rsidR="00DF0965" w:rsidRPr="00FF37CC" w:rsidRDefault="00DF0965" w:rsidP="00023C37">
            <w:pPr>
              <w:pStyle w:val="Sothutu-1so"/>
              <w:spacing w:before="120" w:after="120" w:line="276" w:lineRule="auto"/>
              <w:jc w:val="left"/>
              <w:rPr>
                <w:szCs w:val="24"/>
              </w:rPr>
            </w:pPr>
          </w:p>
        </w:tc>
        <w:tc>
          <w:tcPr>
            <w:tcW w:w="4320" w:type="dxa"/>
          </w:tcPr>
          <w:p w14:paraId="0C059B40" w14:textId="77777777" w:rsidR="00DF0965" w:rsidRDefault="00DF0965" w:rsidP="00023C37">
            <w:pPr>
              <w:pStyle w:val="Sothutu-1so"/>
              <w:spacing w:before="120" w:after="120" w:line="276" w:lineRule="auto"/>
              <w:jc w:val="left"/>
              <w:rPr>
                <w:szCs w:val="24"/>
              </w:rPr>
            </w:pPr>
          </w:p>
        </w:tc>
      </w:tr>
      <w:tr w:rsidR="00DF0965" w:rsidRPr="00FF37CC" w14:paraId="54F0FCE0" w14:textId="77777777" w:rsidTr="00023C37">
        <w:trPr>
          <w:cantSplit/>
          <w:trHeight w:val="377"/>
        </w:trPr>
        <w:tc>
          <w:tcPr>
            <w:tcW w:w="1530" w:type="dxa"/>
          </w:tcPr>
          <w:p w14:paraId="784D1AA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1053730" w14:textId="77777777" w:rsidR="00DF0965" w:rsidRDefault="00DF0965" w:rsidP="00023C37">
            <w:pPr>
              <w:pStyle w:val="Sothutu-1so"/>
              <w:spacing w:before="120" w:after="120" w:line="276" w:lineRule="auto"/>
              <w:jc w:val="left"/>
              <w:rPr>
                <w:b/>
                <w:szCs w:val="24"/>
              </w:rPr>
            </w:pPr>
            <w:r>
              <w:rPr>
                <w:szCs w:val="24"/>
              </w:rPr>
              <w:t>Danh sách hóa đơn:</w:t>
            </w:r>
          </w:p>
        </w:tc>
        <w:tc>
          <w:tcPr>
            <w:tcW w:w="1530" w:type="dxa"/>
          </w:tcPr>
          <w:p w14:paraId="00230C46" w14:textId="77777777" w:rsidR="00DF0965" w:rsidRPr="00FF37CC" w:rsidRDefault="00DF0965" w:rsidP="00023C37">
            <w:pPr>
              <w:pStyle w:val="Sothutu-1so"/>
              <w:spacing w:before="120" w:after="120" w:line="276" w:lineRule="auto"/>
              <w:jc w:val="left"/>
              <w:rPr>
                <w:szCs w:val="24"/>
              </w:rPr>
            </w:pPr>
          </w:p>
        </w:tc>
        <w:tc>
          <w:tcPr>
            <w:tcW w:w="4320" w:type="dxa"/>
          </w:tcPr>
          <w:p w14:paraId="5B9A991E" w14:textId="77777777" w:rsidR="00DF0965" w:rsidRDefault="00DF0965" w:rsidP="00023C37">
            <w:pPr>
              <w:pStyle w:val="Sothutu-1so"/>
              <w:spacing w:before="120" w:after="120" w:line="276" w:lineRule="auto"/>
              <w:jc w:val="left"/>
              <w:rPr>
                <w:szCs w:val="24"/>
              </w:rPr>
            </w:pPr>
          </w:p>
        </w:tc>
      </w:tr>
      <w:tr w:rsidR="00DF0965" w:rsidRPr="00FF37CC" w14:paraId="1BCCEAAB" w14:textId="77777777" w:rsidTr="00023C37">
        <w:trPr>
          <w:cantSplit/>
          <w:trHeight w:val="377"/>
        </w:trPr>
        <w:tc>
          <w:tcPr>
            <w:tcW w:w="1530" w:type="dxa"/>
          </w:tcPr>
          <w:p w14:paraId="3C21F19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D3E3459" w14:textId="77777777" w:rsidR="00DF0965" w:rsidRDefault="00DF0965" w:rsidP="00023C37">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566B3C42" w14:textId="77777777" w:rsidR="00DF0965" w:rsidRPr="00FF37CC" w:rsidRDefault="00DF0965" w:rsidP="00023C37">
            <w:pPr>
              <w:pStyle w:val="Sothutu-1so"/>
              <w:spacing w:before="120" w:after="120" w:line="276" w:lineRule="auto"/>
              <w:jc w:val="left"/>
              <w:rPr>
                <w:szCs w:val="24"/>
              </w:rPr>
            </w:pPr>
          </w:p>
        </w:tc>
        <w:tc>
          <w:tcPr>
            <w:tcW w:w="4320" w:type="dxa"/>
          </w:tcPr>
          <w:p w14:paraId="6AF3889D" w14:textId="77777777" w:rsidR="00DF0965" w:rsidRDefault="00DF0965" w:rsidP="00023C37">
            <w:pPr>
              <w:pStyle w:val="Sothutu-1so"/>
              <w:spacing w:before="120" w:after="120" w:line="276" w:lineRule="auto"/>
              <w:jc w:val="left"/>
              <w:rPr>
                <w:szCs w:val="24"/>
              </w:rPr>
            </w:pPr>
          </w:p>
        </w:tc>
      </w:tr>
      <w:tr w:rsidR="00DF0965" w:rsidRPr="00FF37CC" w14:paraId="7F1FF9EB" w14:textId="77777777" w:rsidTr="00023C37">
        <w:trPr>
          <w:cantSplit/>
          <w:trHeight w:val="377"/>
        </w:trPr>
        <w:tc>
          <w:tcPr>
            <w:tcW w:w="1530" w:type="dxa"/>
          </w:tcPr>
          <w:p w14:paraId="1F5370E0"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F1DF12D" w14:textId="77777777" w:rsidR="00DF0965" w:rsidRDefault="00DF0965" w:rsidP="00023C37">
            <w:pPr>
              <w:pStyle w:val="Sothutu-1so"/>
              <w:spacing w:before="120" w:after="120" w:line="276" w:lineRule="auto"/>
              <w:jc w:val="left"/>
              <w:rPr>
                <w:i/>
                <w:szCs w:val="24"/>
              </w:rPr>
            </w:pPr>
            <w:r w:rsidRPr="00FF37CC">
              <w:rPr>
                <w:szCs w:val="24"/>
              </w:rPr>
              <w:t>Tab Thông tin chung:</w:t>
            </w:r>
          </w:p>
        </w:tc>
        <w:tc>
          <w:tcPr>
            <w:tcW w:w="1530" w:type="dxa"/>
          </w:tcPr>
          <w:p w14:paraId="1ABA4735" w14:textId="77777777" w:rsidR="00DF0965" w:rsidRPr="00FF37CC" w:rsidRDefault="00DF0965" w:rsidP="00023C37">
            <w:pPr>
              <w:pStyle w:val="Sothutu-1so"/>
              <w:spacing w:before="120" w:after="120" w:line="276" w:lineRule="auto"/>
              <w:jc w:val="left"/>
              <w:rPr>
                <w:szCs w:val="24"/>
              </w:rPr>
            </w:pPr>
          </w:p>
        </w:tc>
        <w:tc>
          <w:tcPr>
            <w:tcW w:w="4320" w:type="dxa"/>
          </w:tcPr>
          <w:p w14:paraId="774A7964" w14:textId="77777777" w:rsidR="00DF0965" w:rsidRDefault="00DF0965" w:rsidP="00023C37">
            <w:pPr>
              <w:pStyle w:val="Sothutu-1so"/>
              <w:spacing w:before="120" w:after="120" w:line="276" w:lineRule="auto"/>
              <w:jc w:val="left"/>
              <w:rPr>
                <w:szCs w:val="24"/>
              </w:rPr>
            </w:pPr>
          </w:p>
        </w:tc>
      </w:tr>
      <w:tr w:rsidR="00DF0965" w:rsidRPr="00FF37CC" w14:paraId="6C68DD00" w14:textId="77777777" w:rsidTr="00023C37">
        <w:trPr>
          <w:cantSplit/>
          <w:trHeight w:val="377"/>
        </w:trPr>
        <w:tc>
          <w:tcPr>
            <w:tcW w:w="1530" w:type="dxa"/>
          </w:tcPr>
          <w:p w14:paraId="08C3B1A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683CC5B" w14:textId="77777777" w:rsidR="00DF0965" w:rsidRPr="00FF37CC" w:rsidRDefault="00DF0965" w:rsidP="00023C37">
            <w:pPr>
              <w:pStyle w:val="Sothutu-1so"/>
              <w:numPr>
                <w:ilvl w:val="0"/>
                <w:numId w:val="11"/>
              </w:numPr>
              <w:spacing w:before="120" w:after="120" w:line="276" w:lineRule="auto"/>
              <w:jc w:val="left"/>
              <w:rPr>
                <w:szCs w:val="24"/>
              </w:rPr>
            </w:pPr>
            <w:r>
              <w:rPr>
                <w:i/>
                <w:szCs w:val="24"/>
              </w:rPr>
              <w:t>Lưu /Đính kèm</w:t>
            </w:r>
          </w:p>
        </w:tc>
        <w:tc>
          <w:tcPr>
            <w:tcW w:w="1530" w:type="dxa"/>
          </w:tcPr>
          <w:p w14:paraId="194393BB"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0872A26" w14:textId="77777777" w:rsidR="00DF0965" w:rsidRDefault="00DF0965" w:rsidP="00023C37">
            <w:pPr>
              <w:pStyle w:val="Sothutu-1so"/>
              <w:spacing w:before="120" w:after="120" w:line="276" w:lineRule="auto"/>
              <w:jc w:val="left"/>
              <w:rPr>
                <w:szCs w:val="24"/>
              </w:rPr>
            </w:pPr>
          </w:p>
        </w:tc>
      </w:tr>
      <w:tr w:rsidR="00DF0965" w:rsidRPr="00FF37CC" w14:paraId="59BD66C8" w14:textId="77777777" w:rsidTr="00023C37">
        <w:trPr>
          <w:cantSplit/>
          <w:trHeight w:val="377"/>
        </w:trPr>
        <w:tc>
          <w:tcPr>
            <w:tcW w:w="1530" w:type="dxa"/>
          </w:tcPr>
          <w:p w14:paraId="0DF34A1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96EA016"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34004143"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08D475F1" w14:textId="77777777" w:rsidR="00DF0965"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58466E92" w14:textId="77777777" w:rsidTr="00023C37">
        <w:trPr>
          <w:cantSplit/>
          <w:trHeight w:val="377"/>
        </w:trPr>
        <w:tc>
          <w:tcPr>
            <w:tcW w:w="1530" w:type="dxa"/>
          </w:tcPr>
          <w:p w14:paraId="521CE464"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972B316" w14:textId="77777777" w:rsidR="00DF0965" w:rsidRDefault="00DF0965" w:rsidP="00023C37">
            <w:pPr>
              <w:pStyle w:val="Sothutu-1so"/>
              <w:spacing w:before="120" w:after="120" w:line="276" w:lineRule="auto"/>
              <w:jc w:val="left"/>
              <w:rPr>
                <w:i/>
                <w:szCs w:val="24"/>
              </w:rPr>
            </w:pPr>
            <w:r>
              <w:rPr>
                <w:szCs w:val="24"/>
              </w:rPr>
              <w:t>Danh sách chi tiết hóa đơn:</w:t>
            </w:r>
          </w:p>
        </w:tc>
        <w:tc>
          <w:tcPr>
            <w:tcW w:w="1530" w:type="dxa"/>
          </w:tcPr>
          <w:p w14:paraId="004D15E8" w14:textId="77777777" w:rsidR="00DF0965" w:rsidRPr="00FF37CC" w:rsidRDefault="00DF0965" w:rsidP="00023C37">
            <w:pPr>
              <w:pStyle w:val="Sothutu-1so"/>
              <w:spacing w:before="120" w:after="120" w:line="276" w:lineRule="auto"/>
              <w:jc w:val="left"/>
              <w:rPr>
                <w:szCs w:val="24"/>
              </w:rPr>
            </w:pPr>
          </w:p>
        </w:tc>
        <w:tc>
          <w:tcPr>
            <w:tcW w:w="4320" w:type="dxa"/>
          </w:tcPr>
          <w:p w14:paraId="284E20A0" w14:textId="77777777" w:rsidR="00DF0965" w:rsidRDefault="00DF0965" w:rsidP="00023C37">
            <w:pPr>
              <w:pStyle w:val="Sothutu-1so"/>
              <w:spacing w:before="120" w:after="120" w:line="276" w:lineRule="auto"/>
              <w:jc w:val="left"/>
              <w:rPr>
                <w:szCs w:val="24"/>
              </w:rPr>
            </w:pPr>
          </w:p>
        </w:tc>
      </w:tr>
      <w:tr w:rsidR="00DF0965" w:rsidRPr="00FF37CC" w14:paraId="787F6A41" w14:textId="77777777" w:rsidTr="00023C37">
        <w:trPr>
          <w:cantSplit/>
          <w:trHeight w:val="377"/>
        </w:trPr>
        <w:tc>
          <w:tcPr>
            <w:tcW w:w="1530" w:type="dxa"/>
          </w:tcPr>
          <w:p w14:paraId="210CB41A"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F6613D8" w14:textId="77777777" w:rsidR="00DF0965" w:rsidRDefault="00DF0965" w:rsidP="00023C37">
            <w:pPr>
              <w:pStyle w:val="Sothutu-1so"/>
              <w:numPr>
                <w:ilvl w:val="0"/>
                <w:numId w:val="11"/>
              </w:numPr>
              <w:spacing w:before="120" w:after="120" w:line="276" w:lineRule="auto"/>
              <w:jc w:val="left"/>
              <w:rPr>
                <w:szCs w:val="24"/>
              </w:rPr>
            </w:pPr>
            <w:r>
              <w:rPr>
                <w:i/>
                <w:szCs w:val="24"/>
              </w:rPr>
              <w:t>Thêm/Sửa/Xóa/Sao chép /Tìm kiếm</w:t>
            </w:r>
          </w:p>
        </w:tc>
        <w:tc>
          <w:tcPr>
            <w:tcW w:w="1530" w:type="dxa"/>
          </w:tcPr>
          <w:p w14:paraId="0A1453D6" w14:textId="77777777" w:rsidR="00DF0965" w:rsidRPr="00FF37CC" w:rsidRDefault="00DF0965" w:rsidP="00023C37">
            <w:pPr>
              <w:pStyle w:val="Sothutu-1so"/>
              <w:spacing w:before="120" w:after="120" w:line="276" w:lineRule="auto"/>
              <w:jc w:val="left"/>
              <w:rPr>
                <w:szCs w:val="24"/>
              </w:rPr>
            </w:pPr>
          </w:p>
        </w:tc>
        <w:tc>
          <w:tcPr>
            <w:tcW w:w="4320" w:type="dxa"/>
          </w:tcPr>
          <w:p w14:paraId="48E0F0B7" w14:textId="77777777" w:rsidR="00DF0965" w:rsidRDefault="00DF0965" w:rsidP="00023C37">
            <w:pPr>
              <w:pStyle w:val="Sothutu-1so"/>
              <w:spacing w:before="120" w:after="120" w:line="276" w:lineRule="auto"/>
              <w:jc w:val="left"/>
              <w:rPr>
                <w:szCs w:val="24"/>
              </w:rPr>
            </w:pPr>
          </w:p>
        </w:tc>
      </w:tr>
      <w:tr w:rsidR="00DF0965" w:rsidRPr="00FF37CC" w14:paraId="3EF8F32F" w14:textId="77777777" w:rsidTr="00023C37">
        <w:trPr>
          <w:cantSplit/>
          <w:trHeight w:val="377"/>
        </w:trPr>
        <w:tc>
          <w:tcPr>
            <w:tcW w:w="1530" w:type="dxa"/>
          </w:tcPr>
          <w:p w14:paraId="4B1C2E4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32864F0" w14:textId="77777777" w:rsidR="00DF0965" w:rsidRDefault="00DF0965" w:rsidP="00023C37">
            <w:pPr>
              <w:pStyle w:val="Sothutu-1so"/>
              <w:spacing w:before="120" w:after="120" w:line="276" w:lineRule="auto"/>
              <w:jc w:val="left"/>
              <w:rPr>
                <w:i/>
                <w:szCs w:val="24"/>
              </w:rPr>
            </w:pPr>
            <w:r>
              <w:rPr>
                <w:szCs w:val="24"/>
              </w:rPr>
              <w:t>Tab chi tiết</w:t>
            </w:r>
            <w:r w:rsidRPr="00FF37CC">
              <w:rPr>
                <w:szCs w:val="24"/>
              </w:rPr>
              <w:t>:</w:t>
            </w:r>
          </w:p>
        </w:tc>
        <w:tc>
          <w:tcPr>
            <w:tcW w:w="1530" w:type="dxa"/>
          </w:tcPr>
          <w:p w14:paraId="0FB50A6E" w14:textId="77777777" w:rsidR="00DF0965" w:rsidRPr="00FF37CC" w:rsidRDefault="00DF0965" w:rsidP="00023C37">
            <w:pPr>
              <w:pStyle w:val="Sothutu-1so"/>
              <w:spacing w:before="120" w:after="120" w:line="276" w:lineRule="auto"/>
              <w:jc w:val="left"/>
              <w:rPr>
                <w:szCs w:val="24"/>
              </w:rPr>
            </w:pPr>
          </w:p>
        </w:tc>
        <w:tc>
          <w:tcPr>
            <w:tcW w:w="4320" w:type="dxa"/>
          </w:tcPr>
          <w:p w14:paraId="2F5DDD20" w14:textId="77777777" w:rsidR="00DF0965" w:rsidRDefault="00DF0965" w:rsidP="00023C37">
            <w:pPr>
              <w:pStyle w:val="Sothutu-1so"/>
              <w:spacing w:before="120" w:after="120" w:line="276" w:lineRule="auto"/>
              <w:jc w:val="left"/>
              <w:rPr>
                <w:szCs w:val="24"/>
              </w:rPr>
            </w:pPr>
          </w:p>
        </w:tc>
      </w:tr>
      <w:tr w:rsidR="00DF0965" w:rsidRPr="00FF37CC" w14:paraId="15FF743A" w14:textId="77777777" w:rsidTr="00023C37">
        <w:trPr>
          <w:cantSplit/>
          <w:trHeight w:val="377"/>
        </w:trPr>
        <w:tc>
          <w:tcPr>
            <w:tcW w:w="1530" w:type="dxa"/>
          </w:tcPr>
          <w:p w14:paraId="6F9634C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072B26B" w14:textId="77777777" w:rsidR="00DF0965" w:rsidRDefault="00DF0965" w:rsidP="00023C37">
            <w:pPr>
              <w:pStyle w:val="Sothutu-1so"/>
              <w:numPr>
                <w:ilvl w:val="0"/>
                <w:numId w:val="11"/>
              </w:numPr>
              <w:spacing w:before="120" w:after="120" w:line="276" w:lineRule="auto"/>
              <w:jc w:val="left"/>
              <w:rPr>
                <w:szCs w:val="24"/>
              </w:rPr>
            </w:pPr>
            <w:r>
              <w:rPr>
                <w:i/>
                <w:szCs w:val="24"/>
              </w:rPr>
              <w:t>Lưu /Đính kèm</w:t>
            </w:r>
          </w:p>
        </w:tc>
        <w:tc>
          <w:tcPr>
            <w:tcW w:w="1530" w:type="dxa"/>
          </w:tcPr>
          <w:p w14:paraId="7B3398B2" w14:textId="77777777" w:rsidR="00DF0965" w:rsidRPr="00FF37CC" w:rsidRDefault="00DF0965" w:rsidP="00023C37">
            <w:pPr>
              <w:pStyle w:val="Sothutu-1so"/>
              <w:spacing w:before="120" w:after="120" w:line="276" w:lineRule="auto"/>
              <w:jc w:val="left"/>
              <w:rPr>
                <w:szCs w:val="24"/>
              </w:rPr>
            </w:pPr>
            <w:r>
              <w:rPr>
                <w:szCs w:val="24"/>
              </w:rPr>
              <w:t>Đơn giản</w:t>
            </w:r>
          </w:p>
        </w:tc>
        <w:tc>
          <w:tcPr>
            <w:tcW w:w="4320" w:type="dxa"/>
          </w:tcPr>
          <w:p w14:paraId="0575DF2D" w14:textId="77777777" w:rsidR="00DF0965" w:rsidRDefault="00DF0965" w:rsidP="00023C37">
            <w:pPr>
              <w:pStyle w:val="Sothutu-1so"/>
              <w:spacing w:before="120" w:after="120" w:line="276" w:lineRule="auto"/>
              <w:jc w:val="left"/>
              <w:rPr>
                <w:szCs w:val="24"/>
              </w:rPr>
            </w:pPr>
          </w:p>
        </w:tc>
      </w:tr>
      <w:tr w:rsidR="00DF0965" w:rsidRPr="00FF37CC" w14:paraId="0BDDF92C" w14:textId="77777777" w:rsidTr="00023C37">
        <w:trPr>
          <w:cantSplit/>
          <w:trHeight w:val="377"/>
        </w:trPr>
        <w:tc>
          <w:tcPr>
            <w:tcW w:w="1530" w:type="dxa"/>
          </w:tcPr>
          <w:p w14:paraId="041A955D"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AE0BE6C"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6AF5DA19" w14:textId="77777777" w:rsidR="00DF0965" w:rsidRDefault="00DF0965" w:rsidP="00023C37">
            <w:pPr>
              <w:pStyle w:val="Sothutu-1so"/>
              <w:spacing w:before="120" w:after="120" w:line="276" w:lineRule="auto"/>
              <w:jc w:val="left"/>
              <w:rPr>
                <w:szCs w:val="24"/>
              </w:rPr>
            </w:pPr>
            <w:r w:rsidRPr="00FF37CC">
              <w:rPr>
                <w:szCs w:val="24"/>
              </w:rPr>
              <w:t>Đơn giản</w:t>
            </w:r>
          </w:p>
        </w:tc>
        <w:tc>
          <w:tcPr>
            <w:tcW w:w="4320" w:type="dxa"/>
          </w:tcPr>
          <w:p w14:paraId="74BCD901" w14:textId="77777777" w:rsidR="00DF0965" w:rsidRDefault="00DF0965" w:rsidP="00023C37">
            <w:pPr>
              <w:pStyle w:val="Sothutu-1so"/>
              <w:spacing w:before="120" w:after="120" w:line="276" w:lineRule="auto"/>
              <w:jc w:val="left"/>
              <w:rPr>
                <w:szCs w:val="24"/>
              </w:rPr>
            </w:pPr>
          </w:p>
        </w:tc>
      </w:tr>
      <w:tr w:rsidR="00DF0965" w:rsidRPr="00FF37CC" w14:paraId="2602D09C" w14:textId="77777777" w:rsidTr="00023C37">
        <w:trPr>
          <w:cantSplit/>
          <w:trHeight w:val="377"/>
        </w:trPr>
        <w:tc>
          <w:tcPr>
            <w:tcW w:w="1530" w:type="dxa"/>
          </w:tcPr>
          <w:p w14:paraId="5DACBF8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473DC217" w14:textId="77777777" w:rsidR="00DF0965" w:rsidRPr="00FF37CC" w:rsidRDefault="00DF0965" w:rsidP="00023C37">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274BD0D6" w14:textId="77777777" w:rsidR="00DF0965" w:rsidRPr="00FF37CC" w:rsidRDefault="00DF0965" w:rsidP="00023C37">
            <w:pPr>
              <w:pStyle w:val="Sothutu-1so"/>
              <w:spacing w:before="120" w:after="120" w:line="276" w:lineRule="auto"/>
              <w:jc w:val="left"/>
              <w:rPr>
                <w:szCs w:val="24"/>
              </w:rPr>
            </w:pPr>
          </w:p>
        </w:tc>
        <w:tc>
          <w:tcPr>
            <w:tcW w:w="4320" w:type="dxa"/>
          </w:tcPr>
          <w:p w14:paraId="22976B79" w14:textId="77777777" w:rsidR="00DF0965" w:rsidRDefault="00DF0965" w:rsidP="00023C37">
            <w:pPr>
              <w:pStyle w:val="Sothutu-1so"/>
              <w:spacing w:before="120" w:after="120" w:line="276" w:lineRule="auto"/>
              <w:jc w:val="left"/>
              <w:rPr>
                <w:szCs w:val="24"/>
              </w:rPr>
            </w:pPr>
          </w:p>
        </w:tc>
      </w:tr>
      <w:tr w:rsidR="00DF0965" w:rsidRPr="00FF37CC" w14:paraId="3302C8AA" w14:textId="77777777" w:rsidTr="00023C37">
        <w:trPr>
          <w:cantSplit/>
          <w:trHeight w:val="377"/>
        </w:trPr>
        <w:tc>
          <w:tcPr>
            <w:tcW w:w="1530" w:type="dxa"/>
          </w:tcPr>
          <w:p w14:paraId="5509A75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E66B1EA" w14:textId="77777777" w:rsidR="00DF0965" w:rsidRDefault="00DF0965" w:rsidP="00023C37">
            <w:pPr>
              <w:pStyle w:val="Sothutu-1so"/>
              <w:numPr>
                <w:ilvl w:val="0"/>
                <w:numId w:val="11"/>
              </w:numPr>
              <w:spacing w:before="120" w:after="120" w:line="276" w:lineRule="auto"/>
              <w:jc w:val="left"/>
              <w:rPr>
                <w:szCs w:val="24"/>
              </w:rPr>
            </w:pPr>
            <w:r>
              <w:rPr>
                <w:i/>
                <w:szCs w:val="24"/>
              </w:rPr>
              <w:t>Đính kèm</w:t>
            </w:r>
          </w:p>
        </w:tc>
        <w:tc>
          <w:tcPr>
            <w:tcW w:w="1530" w:type="dxa"/>
          </w:tcPr>
          <w:p w14:paraId="74C44601"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28BE9910" w14:textId="77777777" w:rsidR="00DF0965" w:rsidRDefault="00DF0965" w:rsidP="00023C37">
            <w:pPr>
              <w:pStyle w:val="Sothutu-1so"/>
              <w:spacing w:before="120" w:after="120" w:line="276" w:lineRule="auto"/>
              <w:jc w:val="left"/>
              <w:rPr>
                <w:szCs w:val="24"/>
              </w:rPr>
            </w:pPr>
          </w:p>
        </w:tc>
      </w:tr>
      <w:tr w:rsidR="00DF0965" w:rsidRPr="00FF37CC" w14:paraId="5BBDA694" w14:textId="77777777" w:rsidTr="00023C37">
        <w:trPr>
          <w:cantSplit/>
          <w:trHeight w:val="377"/>
        </w:trPr>
        <w:tc>
          <w:tcPr>
            <w:tcW w:w="1530" w:type="dxa"/>
          </w:tcPr>
          <w:p w14:paraId="0CD8F10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9A3A07C" w14:textId="77777777" w:rsidR="00DF0965" w:rsidRDefault="00DF0965" w:rsidP="00023C37">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1550BA6C"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50C80FF" w14:textId="77777777" w:rsidR="00DF0965" w:rsidRDefault="00DF0965" w:rsidP="00023C37">
            <w:pPr>
              <w:pStyle w:val="Sothutu-1so"/>
              <w:spacing w:before="120" w:after="120" w:line="276" w:lineRule="auto"/>
              <w:jc w:val="left"/>
              <w:rPr>
                <w:szCs w:val="24"/>
              </w:rPr>
            </w:pPr>
          </w:p>
        </w:tc>
      </w:tr>
      <w:tr w:rsidR="00DF0965" w:rsidRPr="00FF37CC" w14:paraId="1CB7675A" w14:textId="77777777" w:rsidTr="00023C37">
        <w:trPr>
          <w:cantSplit/>
          <w:trHeight w:val="377"/>
        </w:trPr>
        <w:tc>
          <w:tcPr>
            <w:tcW w:w="1530" w:type="dxa"/>
          </w:tcPr>
          <w:p w14:paraId="15AC63D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17F1469" w14:textId="77777777" w:rsidR="00DF0965" w:rsidRPr="00ED0985" w:rsidRDefault="00DF0965" w:rsidP="00023C37">
            <w:pPr>
              <w:pStyle w:val="Sothutu-1so"/>
              <w:spacing w:before="120" w:after="120" w:line="276" w:lineRule="auto"/>
              <w:jc w:val="left"/>
              <w:rPr>
                <w:b/>
                <w:szCs w:val="24"/>
              </w:rPr>
            </w:pPr>
            <w:r>
              <w:rPr>
                <w:b/>
                <w:szCs w:val="24"/>
              </w:rPr>
              <w:t>ĐỀ XUẤT KHAI BÁO ĐỐI TƯỢNG</w:t>
            </w:r>
          </w:p>
        </w:tc>
        <w:tc>
          <w:tcPr>
            <w:tcW w:w="1530" w:type="dxa"/>
          </w:tcPr>
          <w:p w14:paraId="533EC9CC" w14:textId="77777777" w:rsidR="00DF0965" w:rsidRPr="00FF37CC" w:rsidRDefault="00DF0965" w:rsidP="00023C37">
            <w:pPr>
              <w:pStyle w:val="Sothutu-1so"/>
              <w:spacing w:before="120" w:after="120" w:line="276" w:lineRule="auto"/>
              <w:jc w:val="left"/>
              <w:rPr>
                <w:szCs w:val="24"/>
              </w:rPr>
            </w:pPr>
          </w:p>
        </w:tc>
        <w:tc>
          <w:tcPr>
            <w:tcW w:w="4320" w:type="dxa"/>
          </w:tcPr>
          <w:p w14:paraId="2AD08628" w14:textId="77777777" w:rsidR="00DF0965" w:rsidRDefault="00DF0965" w:rsidP="00023C37">
            <w:pPr>
              <w:pStyle w:val="Sothutu-1so"/>
              <w:spacing w:before="120" w:after="120" w:line="276" w:lineRule="auto"/>
              <w:jc w:val="left"/>
              <w:rPr>
                <w:szCs w:val="24"/>
              </w:rPr>
            </w:pPr>
          </w:p>
        </w:tc>
      </w:tr>
      <w:tr w:rsidR="00DF0965" w:rsidRPr="00FF37CC" w14:paraId="1822EBB1" w14:textId="77777777" w:rsidTr="00023C37">
        <w:trPr>
          <w:cantSplit/>
          <w:trHeight w:val="377"/>
        </w:trPr>
        <w:tc>
          <w:tcPr>
            <w:tcW w:w="1530" w:type="dxa"/>
          </w:tcPr>
          <w:p w14:paraId="4304B1B9"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622F1BB" w14:textId="77777777" w:rsidR="00DF0965" w:rsidRDefault="00DF0965" w:rsidP="00023C37">
            <w:pPr>
              <w:pStyle w:val="Sothutu-1so"/>
              <w:spacing w:before="120" w:after="120" w:line="276" w:lineRule="auto"/>
              <w:jc w:val="left"/>
              <w:rPr>
                <w:i/>
                <w:szCs w:val="24"/>
              </w:rPr>
            </w:pPr>
            <w:r>
              <w:rPr>
                <w:szCs w:val="24"/>
              </w:rPr>
              <w:t>Danh sách đề xuất đối tượng:</w:t>
            </w:r>
          </w:p>
        </w:tc>
        <w:tc>
          <w:tcPr>
            <w:tcW w:w="1530" w:type="dxa"/>
          </w:tcPr>
          <w:p w14:paraId="25A05F83" w14:textId="77777777" w:rsidR="00DF0965" w:rsidRPr="00FF37CC" w:rsidRDefault="00DF0965" w:rsidP="00023C37">
            <w:pPr>
              <w:pStyle w:val="Sothutu-1so"/>
              <w:spacing w:before="120" w:after="120" w:line="276" w:lineRule="auto"/>
              <w:jc w:val="left"/>
              <w:rPr>
                <w:szCs w:val="24"/>
              </w:rPr>
            </w:pPr>
          </w:p>
        </w:tc>
        <w:tc>
          <w:tcPr>
            <w:tcW w:w="4320" w:type="dxa"/>
          </w:tcPr>
          <w:p w14:paraId="147CF07F" w14:textId="77777777" w:rsidR="00DF0965" w:rsidRDefault="00DF0965" w:rsidP="00023C37">
            <w:pPr>
              <w:pStyle w:val="Sothutu-1so"/>
              <w:spacing w:before="120" w:after="120" w:line="276" w:lineRule="auto"/>
              <w:jc w:val="left"/>
              <w:rPr>
                <w:szCs w:val="24"/>
              </w:rPr>
            </w:pPr>
          </w:p>
        </w:tc>
      </w:tr>
      <w:tr w:rsidR="00DF0965" w:rsidRPr="00FF37CC" w14:paraId="24D3A443" w14:textId="77777777" w:rsidTr="00023C37">
        <w:trPr>
          <w:cantSplit/>
          <w:trHeight w:val="377"/>
        </w:trPr>
        <w:tc>
          <w:tcPr>
            <w:tcW w:w="1530" w:type="dxa"/>
          </w:tcPr>
          <w:p w14:paraId="0EB89795"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A9BDE08" w14:textId="77777777" w:rsidR="00DF0965" w:rsidRDefault="00DF0965" w:rsidP="00023C37">
            <w:pPr>
              <w:pStyle w:val="Sothutu-1so"/>
              <w:numPr>
                <w:ilvl w:val="0"/>
                <w:numId w:val="11"/>
              </w:numPr>
              <w:spacing w:before="120" w:after="120" w:line="276" w:lineRule="auto"/>
              <w:jc w:val="left"/>
              <w:rPr>
                <w:szCs w:val="24"/>
              </w:rPr>
            </w:pPr>
            <w:r>
              <w:rPr>
                <w:i/>
                <w:szCs w:val="24"/>
              </w:rPr>
              <w:t>Thêm/Sửa/Xóa/Sao chép /Tìm kiếm</w:t>
            </w:r>
          </w:p>
        </w:tc>
        <w:tc>
          <w:tcPr>
            <w:tcW w:w="1530" w:type="dxa"/>
          </w:tcPr>
          <w:p w14:paraId="28A1CDDF" w14:textId="77777777" w:rsidR="00DF0965" w:rsidRPr="00FF37CC" w:rsidRDefault="00DF0965" w:rsidP="00023C37">
            <w:pPr>
              <w:pStyle w:val="Sothutu-1so"/>
              <w:spacing w:before="120" w:after="120" w:line="276" w:lineRule="auto"/>
              <w:jc w:val="left"/>
              <w:rPr>
                <w:szCs w:val="24"/>
              </w:rPr>
            </w:pPr>
          </w:p>
        </w:tc>
        <w:tc>
          <w:tcPr>
            <w:tcW w:w="4320" w:type="dxa"/>
          </w:tcPr>
          <w:p w14:paraId="6263AC3E" w14:textId="77777777" w:rsidR="00DF0965" w:rsidRDefault="00DF0965" w:rsidP="00023C37">
            <w:pPr>
              <w:pStyle w:val="Sothutu-1so"/>
              <w:spacing w:before="120" w:after="120" w:line="276" w:lineRule="auto"/>
              <w:jc w:val="left"/>
              <w:rPr>
                <w:szCs w:val="24"/>
              </w:rPr>
            </w:pPr>
          </w:p>
        </w:tc>
      </w:tr>
      <w:tr w:rsidR="00DF0965" w:rsidRPr="00FF37CC" w14:paraId="30074E3D" w14:textId="77777777" w:rsidTr="00023C37">
        <w:trPr>
          <w:cantSplit/>
          <w:trHeight w:val="377"/>
        </w:trPr>
        <w:tc>
          <w:tcPr>
            <w:tcW w:w="1530" w:type="dxa"/>
          </w:tcPr>
          <w:p w14:paraId="66515AB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A12A135" w14:textId="77777777" w:rsidR="00DF0965" w:rsidRDefault="00DF0965" w:rsidP="00023C37">
            <w:pPr>
              <w:pStyle w:val="Sothutu-1so"/>
              <w:spacing w:before="120" w:after="120" w:line="276" w:lineRule="auto"/>
              <w:jc w:val="left"/>
              <w:rPr>
                <w:i/>
                <w:szCs w:val="24"/>
              </w:rPr>
            </w:pPr>
            <w:r>
              <w:rPr>
                <w:szCs w:val="24"/>
              </w:rPr>
              <w:t>Tab Thông tin chung</w:t>
            </w:r>
            <w:r w:rsidRPr="00FF37CC">
              <w:rPr>
                <w:szCs w:val="24"/>
              </w:rPr>
              <w:t>:</w:t>
            </w:r>
          </w:p>
        </w:tc>
        <w:tc>
          <w:tcPr>
            <w:tcW w:w="1530" w:type="dxa"/>
          </w:tcPr>
          <w:p w14:paraId="17BF4FF7" w14:textId="77777777" w:rsidR="00DF0965" w:rsidRPr="00FF37CC" w:rsidRDefault="00DF0965" w:rsidP="00023C37">
            <w:pPr>
              <w:pStyle w:val="Sothutu-1so"/>
              <w:spacing w:before="120" w:after="120" w:line="276" w:lineRule="auto"/>
              <w:jc w:val="left"/>
              <w:rPr>
                <w:szCs w:val="24"/>
              </w:rPr>
            </w:pPr>
          </w:p>
        </w:tc>
        <w:tc>
          <w:tcPr>
            <w:tcW w:w="4320" w:type="dxa"/>
          </w:tcPr>
          <w:p w14:paraId="216B64D0" w14:textId="77777777" w:rsidR="00DF0965" w:rsidRDefault="00DF0965" w:rsidP="00023C37">
            <w:pPr>
              <w:pStyle w:val="Sothutu-1so"/>
              <w:spacing w:before="120" w:after="120" w:line="276" w:lineRule="auto"/>
              <w:jc w:val="left"/>
              <w:rPr>
                <w:szCs w:val="24"/>
              </w:rPr>
            </w:pPr>
          </w:p>
        </w:tc>
      </w:tr>
      <w:tr w:rsidR="00DF0965" w:rsidRPr="00FF37CC" w14:paraId="014E77CE" w14:textId="77777777" w:rsidTr="00023C37">
        <w:trPr>
          <w:cantSplit/>
          <w:trHeight w:val="377"/>
        </w:trPr>
        <w:tc>
          <w:tcPr>
            <w:tcW w:w="1530" w:type="dxa"/>
          </w:tcPr>
          <w:p w14:paraId="2351495D"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078280A" w14:textId="77777777" w:rsidR="00DF0965" w:rsidRPr="00FF37CC" w:rsidRDefault="00DF0965" w:rsidP="00023C37">
            <w:pPr>
              <w:pStyle w:val="Sothutu-1so"/>
              <w:numPr>
                <w:ilvl w:val="0"/>
                <w:numId w:val="11"/>
              </w:numPr>
              <w:spacing w:before="120" w:after="120" w:line="276" w:lineRule="auto"/>
              <w:jc w:val="left"/>
              <w:rPr>
                <w:szCs w:val="24"/>
              </w:rPr>
            </w:pPr>
            <w:r>
              <w:rPr>
                <w:i/>
                <w:szCs w:val="24"/>
              </w:rPr>
              <w:t>Lưu /Đính kèm</w:t>
            </w:r>
          </w:p>
        </w:tc>
        <w:tc>
          <w:tcPr>
            <w:tcW w:w="1530" w:type="dxa"/>
          </w:tcPr>
          <w:p w14:paraId="1CA4C467"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780F62CE" w14:textId="77777777" w:rsidR="00DF0965" w:rsidRDefault="00DF0965" w:rsidP="00023C37">
            <w:pPr>
              <w:pStyle w:val="Sothutu-1so"/>
              <w:spacing w:before="120" w:after="120" w:line="276" w:lineRule="auto"/>
              <w:jc w:val="left"/>
              <w:rPr>
                <w:szCs w:val="24"/>
              </w:rPr>
            </w:pPr>
          </w:p>
        </w:tc>
      </w:tr>
      <w:tr w:rsidR="00DF0965" w:rsidRPr="00FF37CC" w14:paraId="4A2097A1" w14:textId="77777777" w:rsidTr="00023C37">
        <w:trPr>
          <w:cantSplit/>
          <w:trHeight w:val="377"/>
        </w:trPr>
        <w:tc>
          <w:tcPr>
            <w:tcW w:w="1530" w:type="dxa"/>
          </w:tcPr>
          <w:p w14:paraId="3A56D88D"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0BE7456" w14:textId="77777777" w:rsidR="00DF0965" w:rsidRDefault="00DF0965" w:rsidP="00023C37">
            <w:pPr>
              <w:pStyle w:val="Sothutu-1so"/>
              <w:numPr>
                <w:ilvl w:val="0"/>
                <w:numId w:val="11"/>
              </w:numPr>
              <w:spacing w:before="120" w:after="120" w:line="276" w:lineRule="auto"/>
              <w:jc w:val="left"/>
              <w:rPr>
                <w:i/>
                <w:szCs w:val="24"/>
              </w:rPr>
            </w:pPr>
            <w:r>
              <w:rPr>
                <w:i/>
                <w:szCs w:val="24"/>
              </w:rPr>
              <w:t>CO/RA</w:t>
            </w:r>
          </w:p>
        </w:tc>
        <w:tc>
          <w:tcPr>
            <w:tcW w:w="1530" w:type="dxa"/>
          </w:tcPr>
          <w:p w14:paraId="1581E7C1" w14:textId="77777777" w:rsidR="00DF0965" w:rsidRPr="00FF37CC" w:rsidRDefault="00DF0965" w:rsidP="00023C37">
            <w:pPr>
              <w:pStyle w:val="Sothutu-1so"/>
              <w:spacing w:before="120" w:after="120" w:line="276" w:lineRule="auto"/>
              <w:jc w:val="left"/>
              <w:rPr>
                <w:szCs w:val="24"/>
              </w:rPr>
            </w:pPr>
          </w:p>
        </w:tc>
        <w:tc>
          <w:tcPr>
            <w:tcW w:w="4320" w:type="dxa"/>
          </w:tcPr>
          <w:p w14:paraId="33A488CB" w14:textId="77777777" w:rsidR="00DF0965" w:rsidRDefault="00DF0965" w:rsidP="00023C37">
            <w:pPr>
              <w:pStyle w:val="Sothutu-1so"/>
              <w:spacing w:before="120" w:after="120" w:line="276" w:lineRule="auto"/>
              <w:jc w:val="left"/>
              <w:rPr>
                <w:szCs w:val="24"/>
              </w:rPr>
            </w:pPr>
          </w:p>
        </w:tc>
      </w:tr>
      <w:tr w:rsidR="00DF0965" w:rsidRPr="00FF37CC" w14:paraId="32003D49" w14:textId="77777777" w:rsidTr="00023C37">
        <w:trPr>
          <w:cantSplit/>
          <w:trHeight w:val="377"/>
        </w:trPr>
        <w:tc>
          <w:tcPr>
            <w:tcW w:w="1530" w:type="dxa"/>
          </w:tcPr>
          <w:p w14:paraId="5F65EB0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3F763AE" w14:textId="77777777" w:rsidR="00DF0965" w:rsidRDefault="00DF0965" w:rsidP="00023C37">
            <w:pPr>
              <w:pStyle w:val="Sothutu-1so"/>
              <w:numPr>
                <w:ilvl w:val="0"/>
                <w:numId w:val="11"/>
              </w:numPr>
              <w:spacing w:before="120" w:after="120" w:line="276" w:lineRule="auto"/>
              <w:jc w:val="left"/>
              <w:rPr>
                <w:i/>
                <w:szCs w:val="24"/>
              </w:rPr>
            </w:pPr>
            <w:r>
              <w:rPr>
                <w:i/>
                <w:szCs w:val="24"/>
              </w:rPr>
              <w:t>Hiển thị</w:t>
            </w:r>
          </w:p>
        </w:tc>
        <w:tc>
          <w:tcPr>
            <w:tcW w:w="1530" w:type="dxa"/>
          </w:tcPr>
          <w:p w14:paraId="24B8041F"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4282E10B" w14:textId="77777777" w:rsidR="00DF0965"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620C04E" w14:textId="77777777" w:rsidTr="00023C37">
        <w:trPr>
          <w:cantSplit/>
          <w:trHeight w:val="377"/>
        </w:trPr>
        <w:tc>
          <w:tcPr>
            <w:tcW w:w="1530" w:type="dxa"/>
          </w:tcPr>
          <w:p w14:paraId="4E3BEEA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C3ECA3D" w14:textId="77777777" w:rsidR="00DF0965" w:rsidRDefault="00DF0965" w:rsidP="00023C37">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3FE17CFF" w14:textId="77777777" w:rsidR="00DF0965" w:rsidRPr="00FF37CC" w:rsidRDefault="00DF0965" w:rsidP="00023C37">
            <w:pPr>
              <w:pStyle w:val="Sothutu-1so"/>
              <w:spacing w:before="120" w:after="120" w:line="276" w:lineRule="auto"/>
              <w:jc w:val="left"/>
              <w:rPr>
                <w:szCs w:val="24"/>
              </w:rPr>
            </w:pPr>
          </w:p>
        </w:tc>
        <w:tc>
          <w:tcPr>
            <w:tcW w:w="4320" w:type="dxa"/>
          </w:tcPr>
          <w:p w14:paraId="48851FC6" w14:textId="77777777" w:rsidR="00DF0965" w:rsidRDefault="00DF0965" w:rsidP="00023C37">
            <w:pPr>
              <w:pStyle w:val="Sothutu-1so"/>
              <w:spacing w:before="120" w:after="120" w:line="276" w:lineRule="auto"/>
              <w:jc w:val="left"/>
              <w:rPr>
                <w:szCs w:val="24"/>
              </w:rPr>
            </w:pPr>
          </w:p>
        </w:tc>
      </w:tr>
      <w:tr w:rsidR="00DF0965" w:rsidRPr="00FF37CC" w14:paraId="12E9026C" w14:textId="77777777" w:rsidTr="00023C37">
        <w:trPr>
          <w:cantSplit/>
          <w:trHeight w:val="377"/>
        </w:trPr>
        <w:tc>
          <w:tcPr>
            <w:tcW w:w="1530" w:type="dxa"/>
          </w:tcPr>
          <w:p w14:paraId="217E2DD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0B1E2E9" w14:textId="77777777" w:rsidR="00DF0965" w:rsidRDefault="00DF0965" w:rsidP="00023C37">
            <w:pPr>
              <w:pStyle w:val="Sothutu-1so"/>
              <w:spacing w:before="120" w:after="120" w:line="276" w:lineRule="auto"/>
              <w:jc w:val="left"/>
              <w:rPr>
                <w:szCs w:val="24"/>
              </w:rPr>
            </w:pPr>
            <w:r>
              <w:rPr>
                <w:i/>
                <w:szCs w:val="24"/>
              </w:rPr>
              <w:t>Đính kèm</w:t>
            </w:r>
          </w:p>
        </w:tc>
        <w:tc>
          <w:tcPr>
            <w:tcW w:w="1530" w:type="dxa"/>
          </w:tcPr>
          <w:p w14:paraId="435AA889"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080069D7" w14:textId="77777777" w:rsidR="00DF0965" w:rsidRDefault="00DF0965" w:rsidP="00023C37">
            <w:pPr>
              <w:pStyle w:val="Sothutu-1so"/>
              <w:spacing w:before="120" w:after="120" w:line="276" w:lineRule="auto"/>
              <w:jc w:val="left"/>
              <w:rPr>
                <w:szCs w:val="24"/>
              </w:rPr>
            </w:pPr>
          </w:p>
        </w:tc>
      </w:tr>
      <w:tr w:rsidR="00DF0965" w:rsidRPr="00FF37CC" w14:paraId="2E1455A2" w14:textId="77777777" w:rsidTr="00023C37">
        <w:trPr>
          <w:cantSplit/>
          <w:trHeight w:val="377"/>
        </w:trPr>
        <w:tc>
          <w:tcPr>
            <w:tcW w:w="1530" w:type="dxa"/>
          </w:tcPr>
          <w:p w14:paraId="100EAE3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E3F6587" w14:textId="77777777" w:rsidR="00DF0965" w:rsidRDefault="00DF0965" w:rsidP="00023C37">
            <w:pPr>
              <w:pStyle w:val="Sothutu-1so"/>
              <w:spacing w:before="120" w:after="120" w:line="276" w:lineRule="auto"/>
              <w:jc w:val="left"/>
              <w:rPr>
                <w:i/>
                <w:szCs w:val="24"/>
              </w:rPr>
            </w:pPr>
            <w:r>
              <w:rPr>
                <w:i/>
                <w:szCs w:val="24"/>
              </w:rPr>
              <w:t>View danh sách đính kèm</w:t>
            </w:r>
          </w:p>
        </w:tc>
        <w:tc>
          <w:tcPr>
            <w:tcW w:w="1530" w:type="dxa"/>
          </w:tcPr>
          <w:p w14:paraId="0126C031"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46A7CA9A" w14:textId="77777777" w:rsidR="00DF0965" w:rsidRDefault="00DF0965" w:rsidP="00023C37">
            <w:pPr>
              <w:pStyle w:val="Sothutu-1so"/>
              <w:spacing w:before="120" w:after="120" w:line="276" w:lineRule="auto"/>
              <w:jc w:val="left"/>
              <w:rPr>
                <w:szCs w:val="24"/>
              </w:rPr>
            </w:pPr>
          </w:p>
        </w:tc>
      </w:tr>
      <w:tr w:rsidR="00DF0965" w:rsidRPr="00FF37CC" w14:paraId="39A8883F" w14:textId="77777777" w:rsidTr="00023C37">
        <w:trPr>
          <w:cantSplit/>
          <w:trHeight w:val="377"/>
        </w:trPr>
        <w:tc>
          <w:tcPr>
            <w:tcW w:w="1530" w:type="dxa"/>
          </w:tcPr>
          <w:p w14:paraId="5D25E511"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1D1A661" w14:textId="77777777" w:rsidR="00DF0965" w:rsidRDefault="00DF0965" w:rsidP="00023C37">
            <w:pPr>
              <w:pStyle w:val="Sothutu-1so"/>
              <w:spacing w:before="120" w:after="120" w:line="276" w:lineRule="auto"/>
              <w:jc w:val="left"/>
              <w:rPr>
                <w:i/>
                <w:szCs w:val="24"/>
              </w:rPr>
            </w:pPr>
            <w:r>
              <w:rPr>
                <w:b/>
                <w:szCs w:val="24"/>
              </w:rPr>
              <w:t>TRÌNH KÝ VOFFICE</w:t>
            </w:r>
          </w:p>
        </w:tc>
        <w:tc>
          <w:tcPr>
            <w:tcW w:w="1530" w:type="dxa"/>
          </w:tcPr>
          <w:p w14:paraId="32E88B9D" w14:textId="77777777" w:rsidR="00DF0965" w:rsidRPr="00FF37CC" w:rsidRDefault="00DF0965" w:rsidP="00023C37">
            <w:pPr>
              <w:pStyle w:val="Sothutu-1so"/>
              <w:spacing w:before="120" w:after="120" w:line="276" w:lineRule="auto"/>
              <w:jc w:val="left"/>
              <w:rPr>
                <w:szCs w:val="24"/>
              </w:rPr>
            </w:pPr>
          </w:p>
        </w:tc>
        <w:tc>
          <w:tcPr>
            <w:tcW w:w="4320" w:type="dxa"/>
          </w:tcPr>
          <w:p w14:paraId="1E40DE9A" w14:textId="77777777" w:rsidR="00DF0965" w:rsidRDefault="00DF0965" w:rsidP="00023C37">
            <w:pPr>
              <w:pStyle w:val="Sothutu-1so"/>
              <w:spacing w:before="120" w:after="120" w:line="276" w:lineRule="auto"/>
              <w:jc w:val="left"/>
              <w:rPr>
                <w:szCs w:val="24"/>
              </w:rPr>
            </w:pPr>
          </w:p>
        </w:tc>
      </w:tr>
      <w:tr w:rsidR="00DF0965" w:rsidRPr="00FF37CC" w14:paraId="790E227E" w14:textId="77777777" w:rsidTr="00023C37">
        <w:trPr>
          <w:cantSplit/>
          <w:trHeight w:val="377"/>
        </w:trPr>
        <w:tc>
          <w:tcPr>
            <w:tcW w:w="1530" w:type="dxa"/>
          </w:tcPr>
          <w:p w14:paraId="117FAB9C"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69E74787" w14:textId="77777777" w:rsidR="00DF0965" w:rsidRDefault="00DF0965" w:rsidP="00023C37">
            <w:pPr>
              <w:pStyle w:val="Sothutu-1so"/>
              <w:spacing w:before="120" w:after="120" w:line="276" w:lineRule="auto"/>
              <w:jc w:val="left"/>
              <w:rPr>
                <w:b/>
                <w:szCs w:val="24"/>
              </w:rPr>
            </w:pPr>
            <w:r>
              <w:rPr>
                <w:szCs w:val="24"/>
              </w:rPr>
              <w:t>Danh sách trình ký VOffice:</w:t>
            </w:r>
          </w:p>
        </w:tc>
        <w:tc>
          <w:tcPr>
            <w:tcW w:w="1530" w:type="dxa"/>
          </w:tcPr>
          <w:p w14:paraId="68AFE74C" w14:textId="77777777" w:rsidR="00DF0965" w:rsidRPr="00FF37CC" w:rsidRDefault="00DF0965" w:rsidP="00023C37">
            <w:pPr>
              <w:pStyle w:val="Sothutu-1so"/>
              <w:spacing w:before="120" w:after="120" w:line="276" w:lineRule="auto"/>
              <w:jc w:val="left"/>
              <w:rPr>
                <w:szCs w:val="24"/>
              </w:rPr>
            </w:pPr>
          </w:p>
        </w:tc>
        <w:tc>
          <w:tcPr>
            <w:tcW w:w="4320" w:type="dxa"/>
          </w:tcPr>
          <w:p w14:paraId="3F4945F8" w14:textId="77777777" w:rsidR="00DF0965" w:rsidRDefault="00DF0965" w:rsidP="00023C37">
            <w:pPr>
              <w:pStyle w:val="Sothutu-1so"/>
              <w:spacing w:before="120" w:after="120" w:line="276" w:lineRule="auto"/>
              <w:jc w:val="left"/>
              <w:rPr>
                <w:szCs w:val="24"/>
              </w:rPr>
            </w:pPr>
          </w:p>
        </w:tc>
      </w:tr>
      <w:tr w:rsidR="00DF0965" w:rsidRPr="00FF37CC" w14:paraId="63D0789C" w14:textId="77777777" w:rsidTr="00023C37">
        <w:trPr>
          <w:cantSplit/>
          <w:trHeight w:val="377"/>
        </w:trPr>
        <w:tc>
          <w:tcPr>
            <w:tcW w:w="1530" w:type="dxa"/>
          </w:tcPr>
          <w:p w14:paraId="2E4E2F17"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8714DD1" w14:textId="77777777" w:rsidR="00DF0965" w:rsidRDefault="00DF0965" w:rsidP="00023C37">
            <w:pPr>
              <w:pStyle w:val="Sothutu-1so"/>
              <w:numPr>
                <w:ilvl w:val="0"/>
                <w:numId w:val="58"/>
              </w:numPr>
              <w:spacing w:before="120" w:after="120" w:line="276" w:lineRule="auto"/>
              <w:jc w:val="left"/>
              <w:rPr>
                <w:szCs w:val="24"/>
              </w:rPr>
            </w:pPr>
            <w:r>
              <w:rPr>
                <w:i/>
                <w:szCs w:val="24"/>
              </w:rPr>
              <w:t>Sửa/Xóa/Lọc/Tìm kiếm</w:t>
            </w:r>
          </w:p>
        </w:tc>
        <w:tc>
          <w:tcPr>
            <w:tcW w:w="1530" w:type="dxa"/>
          </w:tcPr>
          <w:p w14:paraId="7DC2F0D6" w14:textId="77777777" w:rsidR="00DF0965" w:rsidRPr="00FF37CC" w:rsidRDefault="00DF0965" w:rsidP="00023C37">
            <w:pPr>
              <w:pStyle w:val="Sothutu-1so"/>
              <w:spacing w:before="120" w:after="120" w:line="276" w:lineRule="auto"/>
              <w:jc w:val="left"/>
              <w:rPr>
                <w:szCs w:val="24"/>
              </w:rPr>
            </w:pPr>
          </w:p>
        </w:tc>
        <w:tc>
          <w:tcPr>
            <w:tcW w:w="4320" w:type="dxa"/>
          </w:tcPr>
          <w:p w14:paraId="3A9E3E80" w14:textId="77777777" w:rsidR="00DF0965" w:rsidRDefault="00DF0965" w:rsidP="00023C37">
            <w:pPr>
              <w:pStyle w:val="Sothutu-1so"/>
              <w:spacing w:before="120" w:after="120" w:line="276" w:lineRule="auto"/>
              <w:jc w:val="left"/>
              <w:rPr>
                <w:szCs w:val="24"/>
              </w:rPr>
            </w:pPr>
          </w:p>
        </w:tc>
      </w:tr>
      <w:tr w:rsidR="00DF0965" w:rsidRPr="00FF37CC" w14:paraId="4041D4AE" w14:textId="77777777" w:rsidTr="00023C37">
        <w:trPr>
          <w:cantSplit/>
          <w:trHeight w:val="377"/>
        </w:trPr>
        <w:tc>
          <w:tcPr>
            <w:tcW w:w="1530" w:type="dxa"/>
          </w:tcPr>
          <w:p w14:paraId="4FAFD6C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7CF95E4" w14:textId="77777777" w:rsidR="00DF0965" w:rsidRDefault="00DF0965" w:rsidP="00023C37">
            <w:pPr>
              <w:pStyle w:val="Sothutu-1so"/>
              <w:spacing w:before="120" w:after="120" w:line="276" w:lineRule="auto"/>
              <w:jc w:val="left"/>
              <w:rPr>
                <w:i/>
                <w:szCs w:val="24"/>
              </w:rPr>
            </w:pPr>
            <w:r w:rsidRPr="00FF37CC">
              <w:rPr>
                <w:szCs w:val="24"/>
              </w:rPr>
              <w:t>Tab Thông tin chung:</w:t>
            </w:r>
          </w:p>
        </w:tc>
        <w:tc>
          <w:tcPr>
            <w:tcW w:w="1530" w:type="dxa"/>
          </w:tcPr>
          <w:p w14:paraId="61B6207F" w14:textId="77777777" w:rsidR="00DF0965" w:rsidRPr="00FF37CC" w:rsidRDefault="00DF0965" w:rsidP="00023C37">
            <w:pPr>
              <w:pStyle w:val="Sothutu-1so"/>
              <w:spacing w:before="120" w:after="120" w:line="276" w:lineRule="auto"/>
              <w:jc w:val="left"/>
              <w:rPr>
                <w:szCs w:val="24"/>
              </w:rPr>
            </w:pPr>
          </w:p>
        </w:tc>
        <w:tc>
          <w:tcPr>
            <w:tcW w:w="4320" w:type="dxa"/>
          </w:tcPr>
          <w:p w14:paraId="23098BB8" w14:textId="77777777" w:rsidR="00DF0965" w:rsidRDefault="00DF0965" w:rsidP="00023C37">
            <w:pPr>
              <w:pStyle w:val="Sothutu-1so"/>
              <w:spacing w:before="120" w:after="120" w:line="276" w:lineRule="auto"/>
              <w:jc w:val="left"/>
              <w:rPr>
                <w:szCs w:val="24"/>
              </w:rPr>
            </w:pPr>
          </w:p>
        </w:tc>
      </w:tr>
      <w:tr w:rsidR="00DF0965" w:rsidRPr="00FF37CC" w14:paraId="10CA4D9D" w14:textId="77777777" w:rsidTr="00023C37">
        <w:trPr>
          <w:cantSplit/>
          <w:trHeight w:val="377"/>
        </w:trPr>
        <w:tc>
          <w:tcPr>
            <w:tcW w:w="1530" w:type="dxa"/>
          </w:tcPr>
          <w:p w14:paraId="3888F1F3"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78B6CFD7" w14:textId="77777777" w:rsidR="00DF0965" w:rsidRPr="00FF37CC" w:rsidRDefault="00DF0965" w:rsidP="00023C37">
            <w:pPr>
              <w:pStyle w:val="Sothutu-1so"/>
              <w:numPr>
                <w:ilvl w:val="0"/>
                <w:numId w:val="58"/>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18505FC6"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E76DB5C" w14:textId="77777777" w:rsidR="00DF0965" w:rsidRDefault="00DF0965" w:rsidP="00023C37">
            <w:pPr>
              <w:pStyle w:val="Sothutu-1so"/>
              <w:spacing w:before="120" w:after="120" w:line="276" w:lineRule="auto"/>
              <w:jc w:val="left"/>
              <w:rPr>
                <w:szCs w:val="24"/>
              </w:rPr>
            </w:pPr>
          </w:p>
        </w:tc>
      </w:tr>
      <w:tr w:rsidR="00DF0965" w:rsidRPr="00FF37CC" w14:paraId="4BCD15E2" w14:textId="77777777" w:rsidTr="00023C37">
        <w:trPr>
          <w:cantSplit/>
          <w:trHeight w:val="377"/>
        </w:trPr>
        <w:tc>
          <w:tcPr>
            <w:tcW w:w="1530" w:type="dxa"/>
          </w:tcPr>
          <w:p w14:paraId="3C1036C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55137492" w14:textId="77777777" w:rsidR="00DF0965" w:rsidRDefault="00DF0965" w:rsidP="00023C37">
            <w:pPr>
              <w:pStyle w:val="Sothutu-1so"/>
              <w:numPr>
                <w:ilvl w:val="0"/>
                <w:numId w:val="58"/>
              </w:numPr>
              <w:spacing w:before="120" w:after="120" w:line="276" w:lineRule="auto"/>
              <w:jc w:val="left"/>
              <w:rPr>
                <w:i/>
                <w:szCs w:val="24"/>
              </w:rPr>
            </w:pPr>
            <w:r>
              <w:rPr>
                <w:i/>
                <w:szCs w:val="24"/>
              </w:rPr>
              <w:t>Hiển thị</w:t>
            </w:r>
          </w:p>
        </w:tc>
        <w:tc>
          <w:tcPr>
            <w:tcW w:w="1530" w:type="dxa"/>
          </w:tcPr>
          <w:p w14:paraId="666BE8EB"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54D35E14" w14:textId="77777777" w:rsidR="00DF0965" w:rsidRDefault="00DF0965" w:rsidP="00023C37">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E457F90" w14:textId="77777777" w:rsidTr="00023C37">
        <w:trPr>
          <w:cantSplit/>
          <w:trHeight w:val="377"/>
        </w:trPr>
        <w:tc>
          <w:tcPr>
            <w:tcW w:w="1530" w:type="dxa"/>
          </w:tcPr>
          <w:p w14:paraId="15CD592B"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1E286D7" w14:textId="77777777" w:rsidR="00DF0965" w:rsidRDefault="00DF0965" w:rsidP="00023C37">
            <w:pPr>
              <w:pStyle w:val="Sothutu-1so"/>
              <w:spacing w:before="120" w:after="120" w:line="276" w:lineRule="auto"/>
              <w:jc w:val="left"/>
              <w:rPr>
                <w:i/>
                <w:szCs w:val="24"/>
              </w:rPr>
            </w:pPr>
            <w:r>
              <w:rPr>
                <w:szCs w:val="24"/>
              </w:rPr>
              <w:t>Tab file trình ký:</w:t>
            </w:r>
          </w:p>
        </w:tc>
        <w:tc>
          <w:tcPr>
            <w:tcW w:w="1530" w:type="dxa"/>
          </w:tcPr>
          <w:p w14:paraId="6A5B8CC4" w14:textId="77777777" w:rsidR="00DF0965" w:rsidRPr="00FF37CC" w:rsidRDefault="00DF0965" w:rsidP="00023C37">
            <w:pPr>
              <w:pStyle w:val="Sothutu-1so"/>
              <w:spacing w:before="120" w:after="120" w:line="276" w:lineRule="auto"/>
              <w:jc w:val="left"/>
              <w:rPr>
                <w:szCs w:val="24"/>
              </w:rPr>
            </w:pPr>
          </w:p>
        </w:tc>
        <w:tc>
          <w:tcPr>
            <w:tcW w:w="4320" w:type="dxa"/>
          </w:tcPr>
          <w:p w14:paraId="553430EB" w14:textId="77777777" w:rsidR="00DF0965" w:rsidRDefault="00DF0965" w:rsidP="00023C37">
            <w:pPr>
              <w:pStyle w:val="Sothutu-1so"/>
              <w:spacing w:before="120" w:after="120" w:line="276" w:lineRule="auto"/>
              <w:jc w:val="left"/>
              <w:rPr>
                <w:szCs w:val="24"/>
              </w:rPr>
            </w:pPr>
          </w:p>
        </w:tc>
      </w:tr>
      <w:tr w:rsidR="00DF0965" w:rsidRPr="00FF37CC" w14:paraId="2E827C0E" w14:textId="77777777" w:rsidTr="00023C37">
        <w:trPr>
          <w:cantSplit/>
          <w:trHeight w:val="377"/>
        </w:trPr>
        <w:tc>
          <w:tcPr>
            <w:tcW w:w="1530" w:type="dxa"/>
          </w:tcPr>
          <w:p w14:paraId="5B3B8922"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608C4AE" w14:textId="77777777" w:rsidR="00DF0965" w:rsidRDefault="00DF0965" w:rsidP="00023C37">
            <w:pPr>
              <w:pStyle w:val="Sothutu-1so"/>
              <w:numPr>
                <w:ilvl w:val="0"/>
                <w:numId w:val="58"/>
              </w:numPr>
              <w:spacing w:before="120" w:after="120" w:line="276" w:lineRule="auto"/>
              <w:jc w:val="left"/>
              <w:rPr>
                <w:szCs w:val="24"/>
              </w:rPr>
            </w:pPr>
            <w:r>
              <w:rPr>
                <w:i/>
                <w:szCs w:val="24"/>
              </w:rPr>
              <w:t>Thêm/Sửa/Xóa</w:t>
            </w:r>
          </w:p>
        </w:tc>
        <w:tc>
          <w:tcPr>
            <w:tcW w:w="1530" w:type="dxa"/>
          </w:tcPr>
          <w:p w14:paraId="696E0D31" w14:textId="77777777" w:rsidR="00DF0965" w:rsidRPr="00FF37CC" w:rsidRDefault="00DF0965" w:rsidP="00023C37">
            <w:pPr>
              <w:pStyle w:val="Sothutu-1so"/>
              <w:spacing w:before="120" w:after="120" w:line="276" w:lineRule="auto"/>
              <w:jc w:val="left"/>
              <w:rPr>
                <w:szCs w:val="24"/>
              </w:rPr>
            </w:pPr>
          </w:p>
        </w:tc>
        <w:tc>
          <w:tcPr>
            <w:tcW w:w="4320" w:type="dxa"/>
          </w:tcPr>
          <w:p w14:paraId="3DFD03AB" w14:textId="77777777" w:rsidR="00DF0965" w:rsidRDefault="00DF0965" w:rsidP="00023C37">
            <w:pPr>
              <w:pStyle w:val="Sothutu-1so"/>
              <w:spacing w:before="120" w:after="120" w:line="276" w:lineRule="auto"/>
              <w:jc w:val="left"/>
              <w:rPr>
                <w:szCs w:val="24"/>
              </w:rPr>
            </w:pPr>
          </w:p>
        </w:tc>
      </w:tr>
      <w:tr w:rsidR="00DF0965" w:rsidRPr="00FF37CC" w14:paraId="6471E5D9" w14:textId="77777777" w:rsidTr="00023C37">
        <w:trPr>
          <w:cantSplit/>
          <w:trHeight w:val="377"/>
        </w:trPr>
        <w:tc>
          <w:tcPr>
            <w:tcW w:w="1530" w:type="dxa"/>
          </w:tcPr>
          <w:p w14:paraId="5EDE031F"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62A9488" w14:textId="77777777" w:rsidR="00DF0965" w:rsidRDefault="00DF0965" w:rsidP="00023C37">
            <w:pPr>
              <w:pStyle w:val="Sothutu-1so"/>
              <w:numPr>
                <w:ilvl w:val="0"/>
                <w:numId w:val="58"/>
              </w:numPr>
              <w:spacing w:before="120" w:after="120" w:line="276" w:lineRule="auto"/>
              <w:jc w:val="left"/>
              <w:rPr>
                <w:i/>
                <w:szCs w:val="24"/>
              </w:rPr>
            </w:pPr>
            <w:r>
              <w:rPr>
                <w:i/>
                <w:szCs w:val="24"/>
              </w:rPr>
              <w:t>View file đính kèm</w:t>
            </w:r>
          </w:p>
        </w:tc>
        <w:tc>
          <w:tcPr>
            <w:tcW w:w="1530" w:type="dxa"/>
          </w:tcPr>
          <w:p w14:paraId="2A90D7D6" w14:textId="77777777" w:rsidR="00DF0965" w:rsidRPr="00FF37CC" w:rsidRDefault="00DF0965" w:rsidP="00023C37">
            <w:pPr>
              <w:pStyle w:val="Sothutu-1so"/>
              <w:spacing w:before="120" w:after="120" w:line="276" w:lineRule="auto"/>
              <w:jc w:val="left"/>
              <w:rPr>
                <w:szCs w:val="24"/>
              </w:rPr>
            </w:pPr>
          </w:p>
        </w:tc>
        <w:tc>
          <w:tcPr>
            <w:tcW w:w="4320" w:type="dxa"/>
          </w:tcPr>
          <w:p w14:paraId="11B4E996" w14:textId="77777777" w:rsidR="00DF0965" w:rsidRDefault="00DF0965" w:rsidP="00023C37">
            <w:pPr>
              <w:pStyle w:val="Sothutu-1so"/>
              <w:spacing w:before="120" w:after="120" w:line="276" w:lineRule="auto"/>
              <w:jc w:val="left"/>
              <w:rPr>
                <w:szCs w:val="24"/>
              </w:rPr>
            </w:pPr>
          </w:p>
        </w:tc>
      </w:tr>
      <w:tr w:rsidR="00DF0965" w:rsidRPr="00FF37CC" w14:paraId="149D7D49" w14:textId="77777777" w:rsidTr="00023C37">
        <w:trPr>
          <w:cantSplit/>
          <w:trHeight w:val="377"/>
        </w:trPr>
        <w:tc>
          <w:tcPr>
            <w:tcW w:w="1530" w:type="dxa"/>
          </w:tcPr>
          <w:p w14:paraId="008BA52E"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084C860B" w14:textId="77777777" w:rsidR="00DF0965" w:rsidRDefault="00DF0965" w:rsidP="00023C37">
            <w:pPr>
              <w:pStyle w:val="Sothutu-1so"/>
              <w:spacing w:before="120" w:after="120" w:line="276" w:lineRule="auto"/>
              <w:jc w:val="left"/>
              <w:rPr>
                <w:i/>
                <w:szCs w:val="24"/>
              </w:rPr>
            </w:pPr>
            <w:r>
              <w:rPr>
                <w:szCs w:val="24"/>
              </w:rPr>
              <w:t>Tab danh sách ký</w:t>
            </w:r>
            <w:r w:rsidRPr="00FF37CC">
              <w:rPr>
                <w:szCs w:val="24"/>
              </w:rPr>
              <w:t>:</w:t>
            </w:r>
          </w:p>
        </w:tc>
        <w:tc>
          <w:tcPr>
            <w:tcW w:w="1530" w:type="dxa"/>
          </w:tcPr>
          <w:p w14:paraId="7ABF0D8A" w14:textId="77777777" w:rsidR="00DF0965" w:rsidRPr="00FF37CC" w:rsidRDefault="00DF0965" w:rsidP="00023C37">
            <w:pPr>
              <w:pStyle w:val="Sothutu-1so"/>
              <w:spacing w:before="120" w:after="120" w:line="276" w:lineRule="auto"/>
              <w:jc w:val="left"/>
              <w:rPr>
                <w:szCs w:val="24"/>
              </w:rPr>
            </w:pPr>
          </w:p>
        </w:tc>
        <w:tc>
          <w:tcPr>
            <w:tcW w:w="4320" w:type="dxa"/>
          </w:tcPr>
          <w:p w14:paraId="0E775FA9" w14:textId="77777777" w:rsidR="00DF0965" w:rsidRDefault="00DF0965" w:rsidP="00023C37">
            <w:pPr>
              <w:pStyle w:val="Sothutu-1so"/>
              <w:spacing w:before="120" w:after="120" w:line="276" w:lineRule="auto"/>
              <w:jc w:val="left"/>
              <w:rPr>
                <w:szCs w:val="24"/>
              </w:rPr>
            </w:pPr>
          </w:p>
        </w:tc>
      </w:tr>
      <w:tr w:rsidR="00DF0965" w:rsidRPr="00FF37CC" w14:paraId="6430DE10" w14:textId="77777777" w:rsidTr="00023C37">
        <w:trPr>
          <w:cantSplit/>
          <w:trHeight w:val="377"/>
        </w:trPr>
        <w:tc>
          <w:tcPr>
            <w:tcW w:w="1530" w:type="dxa"/>
          </w:tcPr>
          <w:p w14:paraId="78DC1768"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2E7AF255" w14:textId="77777777" w:rsidR="00DF0965" w:rsidRDefault="00DF0965" w:rsidP="00023C37">
            <w:pPr>
              <w:pStyle w:val="Sothutu-1so"/>
              <w:numPr>
                <w:ilvl w:val="0"/>
                <w:numId w:val="59"/>
              </w:numPr>
              <w:spacing w:before="120" w:after="120" w:line="276" w:lineRule="auto"/>
              <w:jc w:val="left"/>
              <w:rPr>
                <w:szCs w:val="24"/>
              </w:rPr>
            </w:pPr>
            <w:r>
              <w:rPr>
                <w:i/>
                <w:szCs w:val="24"/>
              </w:rPr>
              <w:t>Thêm/Sửa/Xóa</w:t>
            </w:r>
          </w:p>
        </w:tc>
        <w:tc>
          <w:tcPr>
            <w:tcW w:w="1530" w:type="dxa"/>
          </w:tcPr>
          <w:p w14:paraId="3DAF82F7" w14:textId="77777777" w:rsidR="00DF0965" w:rsidRPr="00FF37CC" w:rsidRDefault="00DF0965" w:rsidP="00023C37">
            <w:pPr>
              <w:pStyle w:val="Sothutu-1so"/>
              <w:spacing w:before="120" w:after="120" w:line="276" w:lineRule="auto"/>
              <w:jc w:val="left"/>
              <w:rPr>
                <w:szCs w:val="24"/>
              </w:rPr>
            </w:pPr>
            <w:r>
              <w:rPr>
                <w:szCs w:val="24"/>
              </w:rPr>
              <w:t>Đơn giản</w:t>
            </w:r>
          </w:p>
        </w:tc>
        <w:tc>
          <w:tcPr>
            <w:tcW w:w="4320" w:type="dxa"/>
          </w:tcPr>
          <w:p w14:paraId="114020A4" w14:textId="77777777" w:rsidR="00DF0965" w:rsidRDefault="00DF0965" w:rsidP="00023C37">
            <w:pPr>
              <w:pStyle w:val="Sothutu-1so"/>
              <w:spacing w:before="120" w:after="120" w:line="276" w:lineRule="auto"/>
              <w:jc w:val="left"/>
              <w:rPr>
                <w:szCs w:val="24"/>
              </w:rPr>
            </w:pPr>
          </w:p>
        </w:tc>
      </w:tr>
      <w:tr w:rsidR="00DF0965" w:rsidRPr="00FF37CC" w14:paraId="31E4C832" w14:textId="77777777" w:rsidTr="00023C37">
        <w:trPr>
          <w:cantSplit/>
          <w:trHeight w:val="377"/>
        </w:trPr>
        <w:tc>
          <w:tcPr>
            <w:tcW w:w="1530" w:type="dxa"/>
          </w:tcPr>
          <w:p w14:paraId="41C3E547"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133FA9FD" w14:textId="77777777" w:rsidR="00DF0965" w:rsidRDefault="00DF0965" w:rsidP="00023C37">
            <w:pPr>
              <w:pStyle w:val="Sothutu-1so"/>
              <w:spacing w:before="120" w:after="120" w:line="276" w:lineRule="auto"/>
              <w:jc w:val="left"/>
              <w:rPr>
                <w:i/>
                <w:szCs w:val="24"/>
              </w:rPr>
            </w:pPr>
            <w:r>
              <w:rPr>
                <w:szCs w:val="24"/>
              </w:rPr>
              <w:t>Tab cá nhân nhận văn bản:</w:t>
            </w:r>
          </w:p>
        </w:tc>
        <w:tc>
          <w:tcPr>
            <w:tcW w:w="1530" w:type="dxa"/>
          </w:tcPr>
          <w:p w14:paraId="0C69168C" w14:textId="77777777" w:rsidR="00DF0965" w:rsidRPr="00FF37CC" w:rsidRDefault="00DF0965" w:rsidP="00023C37">
            <w:pPr>
              <w:pStyle w:val="Sothutu-1so"/>
              <w:spacing w:before="120" w:after="120" w:line="276" w:lineRule="auto"/>
              <w:jc w:val="left"/>
              <w:rPr>
                <w:szCs w:val="24"/>
              </w:rPr>
            </w:pPr>
          </w:p>
        </w:tc>
        <w:tc>
          <w:tcPr>
            <w:tcW w:w="4320" w:type="dxa"/>
          </w:tcPr>
          <w:p w14:paraId="36929ED9" w14:textId="77777777" w:rsidR="00DF0965" w:rsidRDefault="00DF0965" w:rsidP="00023C37">
            <w:pPr>
              <w:pStyle w:val="Sothutu-1so"/>
              <w:spacing w:before="120" w:after="120" w:line="276" w:lineRule="auto"/>
              <w:jc w:val="left"/>
              <w:rPr>
                <w:szCs w:val="24"/>
              </w:rPr>
            </w:pPr>
          </w:p>
        </w:tc>
      </w:tr>
      <w:tr w:rsidR="00DF0965" w:rsidRPr="00FF37CC" w14:paraId="3242A0D8" w14:textId="77777777" w:rsidTr="00023C37">
        <w:trPr>
          <w:cantSplit/>
          <w:trHeight w:val="377"/>
        </w:trPr>
        <w:tc>
          <w:tcPr>
            <w:tcW w:w="1530" w:type="dxa"/>
          </w:tcPr>
          <w:p w14:paraId="30E0E614" w14:textId="77777777" w:rsidR="00DF0965" w:rsidRPr="00FF37CC" w:rsidRDefault="00DF0965" w:rsidP="00023C37">
            <w:pPr>
              <w:pStyle w:val="Sothutu-1so"/>
              <w:spacing w:before="0" w:after="120" w:line="276" w:lineRule="auto"/>
              <w:jc w:val="left"/>
              <w:rPr>
                <w:i/>
                <w:color w:val="0000FF"/>
                <w:szCs w:val="24"/>
                <w:lang w:eastAsia="ar-SA"/>
              </w:rPr>
            </w:pPr>
          </w:p>
        </w:tc>
        <w:tc>
          <w:tcPr>
            <w:tcW w:w="6367" w:type="dxa"/>
          </w:tcPr>
          <w:p w14:paraId="3EE764C8" w14:textId="77777777" w:rsidR="00DF0965" w:rsidRDefault="00DF0965" w:rsidP="00023C37">
            <w:pPr>
              <w:pStyle w:val="Sothutu-1so"/>
              <w:numPr>
                <w:ilvl w:val="0"/>
                <w:numId w:val="59"/>
              </w:numPr>
              <w:spacing w:before="120" w:after="120" w:line="276" w:lineRule="auto"/>
              <w:jc w:val="left"/>
              <w:rPr>
                <w:szCs w:val="24"/>
              </w:rPr>
            </w:pPr>
            <w:r>
              <w:rPr>
                <w:i/>
                <w:szCs w:val="24"/>
              </w:rPr>
              <w:t>Thêm/Sửa/Xóa</w:t>
            </w:r>
          </w:p>
        </w:tc>
        <w:tc>
          <w:tcPr>
            <w:tcW w:w="1530" w:type="dxa"/>
          </w:tcPr>
          <w:p w14:paraId="4E122C7D" w14:textId="77777777" w:rsidR="00DF0965" w:rsidRPr="00FF37CC" w:rsidRDefault="00DF0965" w:rsidP="00023C37">
            <w:pPr>
              <w:pStyle w:val="Sothutu-1so"/>
              <w:spacing w:before="120" w:after="120" w:line="276" w:lineRule="auto"/>
              <w:jc w:val="left"/>
              <w:rPr>
                <w:szCs w:val="24"/>
              </w:rPr>
            </w:pPr>
            <w:r w:rsidRPr="00FF37CC">
              <w:rPr>
                <w:szCs w:val="24"/>
              </w:rPr>
              <w:t>Đơn giản</w:t>
            </w:r>
          </w:p>
        </w:tc>
        <w:tc>
          <w:tcPr>
            <w:tcW w:w="4320" w:type="dxa"/>
          </w:tcPr>
          <w:p w14:paraId="2A419D77" w14:textId="77777777" w:rsidR="00DF0965" w:rsidRDefault="00DF0965" w:rsidP="00023C37">
            <w:pPr>
              <w:pStyle w:val="Sothutu-1so"/>
              <w:spacing w:before="120" w:after="120" w:line="276" w:lineRule="auto"/>
              <w:jc w:val="left"/>
              <w:rPr>
                <w:szCs w:val="24"/>
              </w:rPr>
            </w:pPr>
          </w:p>
        </w:tc>
      </w:tr>
    </w:tbl>
    <w:p w14:paraId="22625C39" w14:textId="1A90A578" w:rsidR="00DF0965" w:rsidRDefault="00DF0965" w:rsidP="00F32EDC">
      <w:pPr>
        <w:ind w:left="0"/>
      </w:pPr>
    </w:p>
    <w:p w14:paraId="530875B8" w14:textId="57637B91" w:rsidR="00DF0965" w:rsidRDefault="00DF0965" w:rsidP="00F32EDC">
      <w:pPr>
        <w:ind w:left="0"/>
        <w:sectPr w:rsidR="00DF0965" w:rsidSect="00DF0965">
          <w:pgSz w:w="16834" w:h="11909" w:orient="landscape" w:code="9"/>
          <w:pgMar w:top="1440" w:right="1152" w:bottom="1152" w:left="1238" w:header="432" w:footer="432" w:gutter="0"/>
          <w:cols w:space="709"/>
          <w:titlePg/>
          <w:docGrid w:linePitch="326"/>
        </w:sectPr>
      </w:pPr>
    </w:p>
    <w:p w14:paraId="59AD24E8" w14:textId="77777777" w:rsidR="00F32EDC" w:rsidRPr="00FF37CC" w:rsidRDefault="00F32EDC" w:rsidP="00F32EDC">
      <w:pPr>
        <w:pStyle w:val="Heading3"/>
        <w:rPr>
          <w:rFonts w:ascii="Times New Roman" w:hAnsi="Times New Roman"/>
          <w:szCs w:val="24"/>
        </w:rPr>
      </w:pPr>
      <w:bookmarkStart w:id="21" w:name="_Toc40709252"/>
      <w:r w:rsidRPr="00FF37CC">
        <w:rPr>
          <w:rFonts w:ascii="Times New Roman" w:hAnsi="Times New Roman"/>
          <w:szCs w:val="24"/>
        </w:rPr>
        <w:lastRenderedPageBreak/>
        <w:t>Yêu cầu chức năng phần mềm</w:t>
      </w:r>
      <w:bookmarkEnd w:id="21"/>
    </w:p>
    <w:p w14:paraId="626DC6CC" w14:textId="78AF1286" w:rsidR="00F32EDC" w:rsidRPr="00FF37CC" w:rsidRDefault="00A9778E" w:rsidP="00F32EDC">
      <w:pPr>
        <w:pStyle w:val="Heading4"/>
        <w:rPr>
          <w:rFonts w:ascii="Times New Roman" w:hAnsi="Times New Roman"/>
          <w:b/>
          <w:i w:val="0"/>
        </w:rPr>
      </w:pPr>
      <w:bookmarkStart w:id="22" w:name="_Toc40709253"/>
      <w:r>
        <w:rPr>
          <w:rFonts w:ascii="Times New Roman" w:hAnsi="Times New Roman"/>
          <w:b/>
          <w:i w:val="0"/>
        </w:rPr>
        <w:t>Đăng nhập</w:t>
      </w:r>
      <w:bookmarkEnd w:id="22"/>
      <w:r w:rsidR="00DE66E4">
        <w:rPr>
          <w:rFonts w:ascii="Times New Roman" w:hAnsi="Times New Roman"/>
          <w:b/>
          <w:i w:val="0"/>
        </w:rPr>
        <w:t xml:space="preserve"> </w:t>
      </w:r>
    </w:p>
    <w:p w14:paraId="28707D3E" w14:textId="503658EB" w:rsidR="00F32EDC" w:rsidRPr="00FF37CC" w:rsidRDefault="00F32EDC" w:rsidP="00A97673">
      <w:pPr>
        <w:pStyle w:val="Heading5"/>
      </w:pPr>
      <w:r w:rsidRPr="00FF37CC">
        <w:t xml:space="preserve">Thông tin chung </w:t>
      </w:r>
      <w:r w:rsidRPr="007050A6">
        <w:t>ch</w:t>
      </w:r>
      <w:r w:rsidRPr="007050A6">
        <w:rPr>
          <w:rFonts w:ascii="Calibri" w:hAnsi="Calibri" w:cs="Calibri"/>
        </w:rPr>
        <w:t>ứ</w:t>
      </w:r>
      <w:r w:rsidRPr="007050A6">
        <w:t>c</w:t>
      </w:r>
      <w:r w:rsidRPr="00FF37CC">
        <w:t xml:space="preserve"> n</w:t>
      </w:r>
      <w:r w:rsidRPr="00FF37CC">
        <w:rPr>
          <w:rFonts w:ascii="Calibri" w:hAnsi="Calibri" w:cs="Calibri"/>
        </w:rPr>
        <w:t>ă</w:t>
      </w:r>
      <w:r w:rsidRPr="00FF37CC">
        <w:t>ng</w:t>
      </w:r>
    </w:p>
    <w:p w14:paraId="7E817409" w14:textId="77777777" w:rsidR="00F32EDC" w:rsidRPr="00FF37CC" w:rsidRDefault="00F32EDC" w:rsidP="00EA3129">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3"/>
        <w:gridCol w:w="6139"/>
      </w:tblGrid>
      <w:tr w:rsidR="00F32EDC" w:rsidRPr="00FF37CC" w14:paraId="0A0AC1E3" w14:textId="77777777" w:rsidTr="004C333E">
        <w:trPr>
          <w:trHeight w:val="284"/>
          <w:jc w:val="center"/>
        </w:trPr>
        <w:tc>
          <w:tcPr>
            <w:tcW w:w="1590" w:type="pct"/>
            <w:tcBorders>
              <w:top w:val="single" w:sz="18" w:space="0" w:color="808080"/>
              <w:left w:val="single" w:sz="18" w:space="0" w:color="808080"/>
            </w:tcBorders>
            <w:shd w:val="clear" w:color="auto" w:fill="F3F3F3"/>
            <w:vAlign w:val="center"/>
          </w:tcPr>
          <w:p w14:paraId="474D662B" w14:textId="77777777" w:rsidR="00F32EDC" w:rsidRPr="00FF37CC" w:rsidRDefault="00F32EDC" w:rsidP="00EA3129">
            <w:pPr>
              <w:spacing w:after="120" w:line="276" w:lineRule="auto"/>
              <w:ind w:left="142"/>
              <w:jc w:val="both"/>
            </w:pPr>
            <w:bookmarkStart w:id="23" w:name="_Toc141863118"/>
            <w:r w:rsidRPr="00FF37CC">
              <w:rPr>
                <w:b/>
              </w:rPr>
              <w:t>Tên chức năng</w:t>
            </w:r>
          </w:p>
        </w:tc>
        <w:tc>
          <w:tcPr>
            <w:tcW w:w="3410" w:type="pct"/>
            <w:tcBorders>
              <w:top w:val="single" w:sz="18" w:space="0" w:color="808080"/>
              <w:right w:val="single" w:sz="18" w:space="0" w:color="808080"/>
            </w:tcBorders>
            <w:vAlign w:val="center"/>
          </w:tcPr>
          <w:p w14:paraId="7F5564D8" w14:textId="2CC0523E" w:rsidR="00F32EDC" w:rsidRPr="00FF37CC" w:rsidRDefault="00DE66E4" w:rsidP="00EA3129">
            <w:pPr>
              <w:pStyle w:val="BodyText"/>
              <w:spacing w:before="120" w:line="276" w:lineRule="auto"/>
              <w:ind w:left="0"/>
              <w:rPr>
                <w:lang w:eastAsia="ar-SA"/>
              </w:rPr>
            </w:pPr>
            <w:r>
              <w:rPr>
                <w:lang w:eastAsia="ar-SA"/>
              </w:rPr>
              <w:t>Đăng nhập</w:t>
            </w:r>
          </w:p>
        </w:tc>
      </w:tr>
      <w:tr w:rsidR="00F32EDC" w:rsidRPr="00FF37CC" w14:paraId="31CD85E7" w14:textId="77777777" w:rsidTr="004C333E">
        <w:trPr>
          <w:trHeight w:val="284"/>
          <w:jc w:val="center"/>
        </w:trPr>
        <w:tc>
          <w:tcPr>
            <w:tcW w:w="1590" w:type="pct"/>
            <w:tcBorders>
              <w:left w:val="single" w:sz="18" w:space="0" w:color="808080"/>
            </w:tcBorders>
            <w:shd w:val="clear" w:color="auto" w:fill="F3F3F3"/>
            <w:vAlign w:val="center"/>
          </w:tcPr>
          <w:p w14:paraId="59BCC80D" w14:textId="77777777" w:rsidR="00F32EDC" w:rsidRPr="00FF37CC" w:rsidRDefault="00F32EDC"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3A538978" w14:textId="294195E3" w:rsidR="00F32EDC" w:rsidRPr="00FF37CC" w:rsidRDefault="000C2AF4" w:rsidP="00EA3129">
            <w:pPr>
              <w:pStyle w:val="BodyText"/>
              <w:spacing w:before="120" w:line="276" w:lineRule="auto"/>
              <w:ind w:left="0"/>
              <w:rPr>
                <w:lang w:eastAsia="ar-SA"/>
              </w:rPr>
            </w:pPr>
            <w:r>
              <w:rPr>
                <w:lang w:eastAsia="ar-SA"/>
              </w:rPr>
              <w:t xml:space="preserve">Quản lý </w:t>
            </w:r>
            <w:r w:rsidR="006D164B">
              <w:rPr>
                <w:lang w:eastAsia="ar-SA"/>
              </w:rPr>
              <w:t>người dùng đăng nhập vào hệ thống</w:t>
            </w:r>
            <w:r w:rsidR="005718EE">
              <w:rPr>
                <w:lang w:eastAsia="ar-SA"/>
              </w:rPr>
              <w:t xml:space="preserve"> </w:t>
            </w:r>
            <w:r w:rsidR="00643E1A">
              <w:rPr>
                <w:lang w:eastAsia="ar-SA"/>
              </w:rPr>
              <w:t>theo vai trò được phân quyền</w:t>
            </w:r>
          </w:p>
        </w:tc>
      </w:tr>
      <w:tr w:rsidR="00F32EDC" w:rsidRPr="00FF37CC" w14:paraId="65A72035" w14:textId="77777777" w:rsidTr="004C333E">
        <w:trPr>
          <w:trHeight w:val="395"/>
          <w:jc w:val="center"/>
        </w:trPr>
        <w:tc>
          <w:tcPr>
            <w:tcW w:w="1590" w:type="pct"/>
            <w:tcBorders>
              <w:left w:val="single" w:sz="18" w:space="0" w:color="808080"/>
            </w:tcBorders>
            <w:shd w:val="clear" w:color="auto" w:fill="F3F3F3"/>
            <w:vAlign w:val="center"/>
          </w:tcPr>
          <w:p w14:paraId="3496C96F" w14:textId="77777777" w:rsidR="00F32EDC" w:rsidRPr="00FF37CC" w:rsidRDefault="00F32EDC"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17BA6AFD" w14:textId="3627B211" w:rsidR="00F32EDC" w:rsidRPr="00FF37CC" w:rsidRDefault="00DE66E4" w:rsidP="00EA3129">
            <w:pPr>
              <w:pStyle w:val="BodyText"/>
              <w:spacing w:before="120" w:line="276" w:lineRule="auto"/>
              <w:ind w:left="0"/>
            </w:pPr>
            <w:r>
              <w:rPr>
                <w:lang w:eastAsia="ar-SA"/>
              </w:rPr>
              <w:t>Nhân viên phòng/ban</w:t>
            </w:r>
          </w:p>
        </w:tc>
      </w:tr>
      <w:tr w:rsidR="00F32EDC" w:rsidRPr="00FF37CC" w14:paraId="09D6A2C5" w14:textId="77777777" w:rsidTr="004C333E">
        <w:trPr>
          <w:trHeight w:val="378"/>
          <w:jc w:val="center"/>
        </w:trPr>
        <w:tc>
          <w:tcPr>
            <w:tcW w:w="1590" w:type="pct"/>
            <w:tcBorders>
              <w:left w:val="single" w:sz="18" w:space="0" w:color="808080"/>
            </w:tcBorders>
            <w:shd w:val="clear" w:color="auto" w:fill="F3F3F3"/>
            <w:vAlign w:val="center"/>
          </w:tcPr>
          <w:p w14:paraId="578B8937" w14:textId="77777777" w:rsidR="00F32EDC" w:rsidRPr="00FF37CC" w:rsidRDefault="00F32EDC"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1F1BD567" w14:textId="43D6C771" w:rsidR="00F32EDC" w:rsidRPr="00FF37CC" w:rsidRDefault="00F32EDC" w:rsidP="00EA3129">
            <w:pPr>
              <w:pStyle w:val="BodyText"/>
              <w:spacing w:before="120" w:line="276" w:lineRule="auto"/>
              <w:ind w:left="0"/>
            </w:pPr>
            <w:r w:rsidRPr="00FF37CC">
              <w:rPr>
                <w:lang w:eastAsia="ar-SA"/>
              </w:rPr>
              <w:t>Người dùng</w:t>
            </w:r>
            <w:r w:rsidR="006D164B">
              <w:rPr>
                <w:lang w:eastAsia="ar-SA"/>
              </w:rPr>
              <w:t xml:space="preserve"> có tài khoản</w:t>
            </w:r>
            <w:r w:rsidRPr="00FF37CC">
              <w:rPr>
                <w:lang w:eastAsia="ar-SA"/>
              </w:rPr>
              <w:t xml:space="preserve"> đăng nhập</w:t>
            </w:r>
            <w:r w:rsidR="006D164B">
              <w:rPr>
                <w:lang w:eastAsia="ar-SA"/>
              </w:rPr>
              <w:t xml:space="preserve"> vào</w:t>
            </w:r>
            <w:r w:rsidRPr="00FF37CC">
              <w:rPr>
                <w:lang w:eastAsia="ar-SA"/>
              </w:rPr>
              <w:t xml:space="preserve"> hệ thống</w:t>
            </w:r>
            <w:r w:rsidR="00643E1A">
              <w:rPr>
                <w:lang w:eastAsia="ar-SA"/>
              </w:rPr>
              <w:t xml:space="preserve"> Viettel Connection</w:t>
            </w:r>
          </w:p>
        </w:tc>
      </w:tr>
      <w:tr w:rsidR="00F32EDC" w:rsidRPr="00FF37CC" w14:paraId="5EF8CA9C" w14:textId="77777777" w:rsidTr="004C333E">
        <w:trPr>
          <w:trHeight w:val="530"/>
          <w:jc w:val="center"/>
        </w:trPr>
        <w:tc>
          <w:tcPr>
            <w:tcW w:w="1590" w:type="pct"/>
            <w:tcBorders>
              <w:left w:val="single" w:sz="18" w:space="0" w:color="808080"/>
              <w:bottom w:val="single" w:sz="8" w:space="0" w:color="808080"/>
            </w:tcBorders>
            <w:shd w:val="clear" w:color="auto" w:fill="F3F3F3"/>
            <w:vAlign w:val="center"/>
          </w:tcPr>
          <w:p w14:paraId="0A2F0496" w14:textId="77777777" w:rsidR="00F32EDC" w:rsidRPr="00FF37CC" w:rsidRDefault="00F32EDC"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8CF97A1" w14:textId="0F8F996E" w:rsidR="00860259" w:rsidRPr="00FF37CC" w:rsidRDefault="006D164B" w:rsidP="00EA3129">
            <w:pPr>
              <w:pStyle w:val="BodyText"/>
              <w:spacing w:before="120" w:line="276" w:lineRule="auto"/>
              <w:ind w:left="0"/>
              <w:rPr>
                <w:lang w:eastAsia="ar-SA"/>
              </w:rPr>
            </w:pPr>
            <w:r>
              <w:rPr>
                <w:lang w:eastAsia="ar-SA"/>
              </w:rPr>
              <w:t>Đăng nhập thành công vào hệ thống</w:t>
            </w:r>
          </w:p>
        </w:tc>
      </w:tr>
      <w:tr w:rsidR="00F32EDC" w:rsidRPr="00FF37CC" w14:paraId="044E3940" w14:textId="77777777" w:rsidTr="004C333E">
        <w:trPr>
          <w:trHeight w:val="284"/>
          <w:jc w:val="center"/>
        </w:trPr>
        <w:tc>
          <w:tcPr>
            <w:tcW w:w="1590" w:type="pct"/>
            <w:tcBorders>
              <w:left w:val="single" w:sz="18" w:space="0" w:color="808080"/>
              <w:bottom w:val="single" w:sz="4" w:space="0" w:color="808080"/>
            </w:tcBorders>
            <w:shd w:val="clear" w:color="auto" w:fill="F3F3F3"/>
            <w:vAlign w:val="center"/>
          </w:tcPr>
          <w:p w14:paraId="0981BBAF" w14:textId="77777777" w:rsidR="00F32EDC" w:rsidRPr="00FF37CC" w:rsidRDefault="00F32EDC"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5109E976" w14:textId="77777777" w:rsidR="00F32EDC" w:rsidRPr="00FF37CC" w:rsidRDefault="00F32EDC" w:rsidP="00EA3129">
            <w:pPr>
              <w:pStyle w:val="InfoBlue"/>
              <w:spacing w:before="120" w:line="276" w:lineRule="auto"/>
              <w:ind w:left="0"/>
              <w:rPr>
                <w:rFonts w:ascii="Times New Roman" w:hAnsi="Times New Roman" w:cs="Times New Roman"/>
                <w:color w:val="auto"/>
                <w:sz w:val="24"/>
                <w:szCs w:val="24"/>
              </w:rPr>
            </w:pPr>
          </w:p>
        </w:tc>
      </w:tr>
      <w:tr w:rsidR="00F32EDC" w:rsidRPr="00FF37CC" w14:paraId="2380C75D" w14:textId="77777777" w:rsidTr="004C333E">
        <w:trPr>
          <w:trHeight w:val="284"/>
          <w:jc w:val="center"/>
        </w:trPr>
        <w:tc>
          <w:tcPr>
            <w:tcW w:w="1590" w:type="pct"/>
            <w:tcBorders>
              <w:left w:val="single" w:sz="18" w:space="0" w:color="808080"/>
              <w:bottom w:val="single" w:sz="18" w:space="0" w:color="808080"/>
            </w:tcBorders>
            <w:shd w:val="clear" w:color="auto" w:fill="F3F3F3"/>
            <w:vAlign w:val="center"/>
          </w:tcPr>
          <w:p w14:paraId="47F6F682" w14:textId="77777777" w:rsidR="00F32EDC" w:rsidRPr="00FF37CC" w:rsidRDefault="00F32EDC"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685BC426" w14:textId="77777777" w:rsidR="00F32EDC" w:rsidRPr="00FF37CC" w:rsidRDefault="00F32EDC" w:rsidP="00EA3129">
            <w:pPr>
              <w:pStyle w:val="BodyText"/>
              <w:spacing w:before="120" w:line="276" w:lineRule="auto"/>
              <w:ind w:left="0"/>
            </w:pPr>
          </w:p>
        </w:tc>
      </w:tr>
      <w:bookmarkEnd w:id="23"/>
    </w:tbl>
    <w:p w14:paraId="1E6D014C" w14:textId="77777777" w:rsidR="00F32EDC" w:rsidRPr="00FF37CC" w:rsidRDefault="00F32EDC" w:rsidP="00EA3129">
      <w:pPr>
        <w:ind w:left="0"/>
      </w:pPr>
    </w:p>
    <w:p w14:paraId="56D77129" w14:textId="77777777" w:rsidR="00F32EDC" w:rsidRPr="00FF37CC" w:rsidRDefault="00F32EDC" w:rsidP="00A97673">
      <w:pPr>
        <w:pStyle w:val="Heading5"/>
      </w:pPr>
      <w:r w:rsidRPr="00FF37CC">
        <w:t>Biểu đồ luồng xử lý chức năng</w:t>
      </w:r>
    </w:p>
    <w:p w14:paraId="7E252A16" w14:textId="69A4F49B" w:rsidR="006A045A" w:rsidRDefault="006A045A" w:rsidP="00EA3129">
      <w:pPr>
        <w:ind w:left="0"/>
      </w:pPr>
    </w:p>
    <w:p w14:paraId="5DD55B80" w14:textId="164DBFDA" w:rsidR="002303C1" w:rsidRDefault="00884E6B" w:rsidP="00EA3129">
      <w:pPr>
        <w:ind w:left="0"/>
        <w:sectPr w:rsidR="002303C1" w:rsidSect="00DF0965">
          <w:pgSz w:w="11909" w:h="16834" w:code="9"/>
          <w:pgMar w:top="1152" w:right="1152" w:bottom="1238" w:left="1440" w:header="432" w:footer="432" w:gutter="0"/>
          <w:cols w:space="709"/>
          <w:titlePg/>
          <w:docGrid w:linePitch="326"/>
        </w:sectPr>
      </w:pPr>
      <w:r>
        <w:object w:dxaOrig="13291" w:dyaOrig="8055" w14:anchorId="369EC797">
          <v:shape id="_x0000_i1036" type="#_x0000_t75" style="width:486.4pt;height:294.7pt" o:ole="">
            <v:imagedata r:id="rId33" o:title=""/>
          </v:shape>
          <o:OLEObject Type="Embed" ProgID="Visio.Drawing.15" ShapeID="_x0000_i1036" DrawAspect="Content" ObjectID="_1657348836" r:id="rId34"/>
        </w:object>
      </w:r>
    </w:p>
    <w:p w14:paraId="7848C508" w14:textId="2046F944" w:rsidR="00F0232F" w:rsidRPr="00FF37CC" w:rsidRDefault="00F0232F" w:rsidP="00EA3129">
      <w:pPr>
        <w:ind w:left="0"/>
        <w:sectPr w:rsidR="00F0232F" w:rsidRPr="00FF37CC" w:rsidSect="002303C1">
          <w:type w:val="continuous"/>
          <w:pgSz w:w="11909" w:h="16834" w:code="9"/>
          <w:pgMar w:top="1152" w:right="1152" w:bottom="1238" w:left="1440" w:header="432" w:footer="432" w:gutter="0"/>
          <w:cols w:space="709"/>
          <w:titlePg/>
          <w:docGrid w:linePitch="326"/>
        </w:sectPr>
      </w:pPr>
    </w:p>
    <w:p w14:paraId="71726405" w14:textId="77777777" w:rsidR="00196C6F" w:rsidRPr="00FF37CC" w:rsidRDefault="00196C6F" w:rsidP="00A97673">
      <w:pPr>
        <w:pStyle w:val="Heading5"/>
      </w:pPr>
      <w:r w:rsidRPr="00FF37CC">
        <w:lastRenderedPageBreak/>
        <w:t>Phân quyền vai trò</w:t>
      </w:r>
    </w:p>
    <w:p w14:paraId="4C73F85F" w14:textId="77777777" w:rsidR="00196C6F" w:rsidRPr="00FF37CC" w:rsidRDefault="00196C6F" w:rsidP="00EA3129">
      <w:pPr>
        <w:ind w:left="0"/>
      </w:pPr>
    </w:p>
    <w:p w14:paraId="180C255D" w14:textId="77777777" w:rsidR="00196C6F" w:rsidRPr="00FF37CC" w:rsidRDefault="00196C6F" w:rsidP="00EA3129">
      <w:pPr>
        <w:ind w:left="0"/>
        <w:rPr>
          <w:i/>
        </w:rPr>
      </w:pPr>
      <w:r w:rsidRPr="00FF37CC">
        <w:rPr>
          <w:i/>
        </w:rPr>
        <w:t>C: Create; R: Read; U: Update; D: Delete</w:t>
      </w:r>
    </w:p>
    <w:tbl>
      <w:tblPr>
        <w:tblW w:w="94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72"/>
        <w:gridCol w:w="573"/>
        <w:gridCol w:w="573"/>
        <w:gridCol w:w="573"/>
        <w:gridCol w:w="3649"/>
      </w:tblGrid>
      <w:tr w:rsidR="00196C6F" w:rsidRPr="00FF37CC" w14:paraId="7CEA71D4" w14:textId="77777777" w:rsidTr="001A1C62">
        <w:trPr>
          <w:cantSplit/>
          <w:trHeight w:val="422"/>
          <w:tblHeader/>
        </w:trPr>
        <w:tc>
          <w:tcPr>
            <w:tcW w:w="3510" w:type="dxa"/>
            <w:shd w:val="clear" w:color="auto" w:fill="D9D9D9"/>
          </w:tcPr>
          <w:p w14:paraId="250213E3" w14:textId="77777777" w:rsidR="00196C6F" w:rsidRPr="00FF37CC" w:rsidRDefault="00196C6F" w:rsidP="00EA3129">
            <w:pPr>
              <w:spacing w:after="120"/>
              <w:ind w:left="0"/>
              <w:jc w:val="center"/>
              <w:rPr>
                <w:b/>
              </w:rPr>
            </w:pPr>
            <w:r w:rsidRPr="00FF37CC">
              <w:rPr>
                <w:b/>
              </w:rPr>
              <w:t>Vai trò</w:t>
            </w:r>
          </w:p>
        </w:tc>
        <w:tc>
          <w:tcPr>
            <w:tcW w:w="572" w:type="dxa"/>
            <w:shd w:val="clear" w:color="auto" w:fill="D9D9D9"/>
          </w:tcPr>
          <w:p w14:paraId="5BC1C0A8" w14:textId="77777777" w:rsidR="00196C6F" w:rsidRPr="00FF37CC" w:rsidRDefault="00196C6F" w:rsidP="00EA3129">
            <w:pPr>
              <w:spacing w:after="120"/>
              <w:ind w:left="0"/>
              <w:jc w:val="center"/>
              <w:rPr>
                <w:b/>
              </w:rPr>
            </w:pPr>
            <w:r w:rsidRPr="00FF37CC">
              <w:rPr>
                <w:b/>
              </w:rPr>
              <w:t>C</w:t>
            </w:r>
          </w:p>
        </w:tc>
        <w:tc>
          <w:tcPr>
            <w:tcW w:w="573" w:type="dxa"/>
            <w:shd w:val="clear" w:color="auto" w:fill="D9D9D9"/>
          </w:tcPr>
          <w:p w14:paraId="3308DB07" w14:textId="77777777" w:rsidR="00196C6F" w:rsidRPr="00FF37CC" w:rsidRDefault="00196C6F" w:rsidP="00EA3129">
            <w:pPr>
              <w:spacing w:after="120"/>
              <w:ind w:left="0"/>
              <w:jc w:val="center"/>
              <w:rPr>
                <w:b/>
              </w:rPr>
            </w:pPr>
            <w:r w:rsidRPr="00FF37CC">
              <w:rPr>
                <w:b/>
              </w:rPr>
              <w:t>R</w:t>
            </w:r>
          </w:p>
        </w:tc>
        <w:tc>
          <w:tcPr>
            <w:tcW w:w="573" w:type="dxa"/>
            <w:shd w:val="clear" w:color="auto" w:fill="D9D9D9"/>
          </w:tcPr>
          <w:p w14:paraId="75C767E4" w14:textId="77777777" w:rsidR="00196C6F" w:rsidRPr="00FF37CC" w:rsidRDefault="00196C6F" w:rsidP="00EA3129">
            <w:pPr>
              <w:spacing w:after="120"/>
              <w:ind w:left="0"/>
              <w:jc w:val="center"/>
              <w:rPr>
                <w:b/>
              </w:rPr>
            </w:pPr>
            <w:r w:rsidRPr="00FF37CC">
              <w:rPr>
                <w:b/>
              </w:rPr>
              <w:t>U</w:t>
            </w:r>
          </w:p>
        </w:tc>
        <w:tc>
          <w:tcPr>
            <w:tcW w:w="573" w:type="dxa"/>
            <w:shd w:val="clear" w:color="auto" w:fill="D9D9D9"/>
          </w:tcPr>
          <w:p w14:paraId="7DE9998C" w14:textId="77777777" w:rsidR="00196C6F" w:rsidRPr="00FF37CC" w:rsidRDefault="00196C6F" w:rsidP="00EA3129">
            <w:pPr>
              <w:spacing w:after="120"/>
              <w:ind w:left="0"/>
              <w:jc w:val="center"/>
              <w:rPr>
                <w:b/>
              </w:rPr>
            </w:pPr>
            <w:r w:rsidRPr="00FF37CC">
              <w:rPr>
                <w:b/>
              </w:rPr>
              <w:t>D</w:t>
            </w:r>
          </w:p>
        </w:tc>
        <w:tc>
          <w:tcPr>
            <w:tcW w:w="3649" w:type="dxa"/>
            <w:shd w:val="clear" w:color="auto" w:fill="D9D9D9"/>
          </w:tcPr>
          <w:p w14:paraId="05B49CA7" w14:textId="77777777" w:rsidR="00196C6F" w:rsidRPr="00FF37CC" w:rsidRDefault="00196C6F" w:rsidP="00EA3129">
            <w:pPr>
              <w:spacing w:after="120"/>
              <w:ind w:left="0"/>
              <w:jc w:val="center"/>
              <w:rPr>
                <w:b/>
              </w:rPr>
            </w:pPr>
            <w:r w:rsidRPr="00FF37CC">
              <w:rPr>
                <w:b/>
              </w:rPr>
              <w:t>Mô tả</w:t>
            </w:r>
          </w:p>
        </w:tc>
      </w:tr>
      <w:tr w:rsidR="008F339B" w:rsidRPr="00FF37CC" w14:paraId="3C89DF42" w14:textId="77777777" w:rsidTr="0012360F">
        <w:trPr>
          <w:cantSplit/>
          <w:trHeight w:val="377"/>
        </w:trPr>
        <w:tc>
          <w:tcPr>
            <w:tcW w:w="3510" w:type="dxa"/>
            <w:vAlign w:val="center"/>
          </w:tcPr>
          <w:p w14:paraId="491DD6F0" w14:textId="6CE85117" w:rsidR="008F339B" w:rsidRPr="00FF37CC" w:rsidRDefault="00FC05E6" w:rsidP="00EA3129">
            <w:pPr>
              <w:pStyle w:val="Sothutu-1so"/>
              <w:spacing w:before="0" w:after="120" w:line="276" w:lineRule="auto"/>
              <w:jc w:val="left"/>
              <w:rPr>
                <w:szCs w:val="24"/>
              </w:rPr>
            </w:pPr>
            <w:r>
              <w:rPr>
                <w:szCs w:val="24"/>
              </w:rPr>
              <w:t>Nhân viên phòng/ban</w:t>
            </w:r>
          </w:p>
        </w:tc>
        <w:tc>
          <w:tcPr>
            <w:tcW w:w="572" w:type="dxa"/>
          </w:tcPr>
          <w:p w14:paraId="18CB9805"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5593C1B2"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207AA740"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1C6F1712"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3649" w:type="dxa"/>
          </w:tcPr>
          <w:p w14:paraId="6CD4D8B1" w14:textId="77777777" w:rsidR="008F339B" w:rsidRPr="00FF37CC" w:rsidRDefault="008F339B" w:rsidP="00EA3129">
            <w:pPr>
              <w:pStyle w:val="Sothutu-1so"/>
              <w:spacing w:before="120" w:after="120" w:line="276" w:lineRule="auto"/>
              <w:jc w:val="left"/>
              <w:rPr>
                <w:szCs w:val="24"/>
              </w:rPr>
            </w:pPr>
          </w:p>
        </w:tc>
      </w:tr>
    </w:tbl>
    <w:p w14:paraId="1046C29E" w14:textId="77777777" w:rsidR="00196C6F" w:rsidRPr="00FF37CC" w:rsidRDefault="00196C6F" w:rsidP="00EA3129">
      <w:pPr>
        <w:ind w:left="0"/>
      </w:pPr>
    </w:p>
    <w:p w14:paraId="05A4E07F" w14:textId="5E6E522E" w:rsidR="004C333E" w:rsidRDefault="004C333E" w:rsidP="00A97673">
      <w:pPr>
        <w:pStyle w:val="Heading5"/>
      </w:pPr>
      <w:r w:rsidRPr="00FF37CC">
        <w:t>Menu</w:t>
      </w:r>
    </w:p>
    <w:p w14:paraId="49539B6F" w14:textId="39BAED83" w:rsidR="004F5680" w:rsidRDefault="004F5680" w:rsidP="00EA3129">
      <w:pPr>
        <w:ind w:left="0"/>
        <w:rPr>
          <w:lang w:eastAsia="ar-SA"/>
        </w:rPr>
      </w:pPr>
    </w:p>
    <w:p w14:paraId="08BC8F01" w14:textId="6995A7F9" w:rsidR="00A83BEA" w:rsidRDefault="00A83BEA" w:rsidP="00A97673">
      <w:pPr>
        <w:pStyle w:val="Heading5"/>
      </w:pPr>
      <w:r>
        <w:t>Chọn vai trò đăng nhập</w:t>
      </w:r>
    </w:p>
    <w:p w14:paraId="18033EDA" w14:textId="77777777" w:rsidR="00A83BEA" w:rsidRPr="00FF37CC" w:rsidRDefault="00A83BEA" w:rsidP="00EA3129">
      <w:pPr>
        <w:pStyle w:val="Heading6"/>
      </w:pPr>
      <w:r w:rsidRPr="00FF37CC">
        <w:t xml:space="preserve">Prototype màn hình </w:t>
      </w:r>
      <w:r>
        <w:t>đăng nhập</w:t>
      </w:r>
    </w:p>
    <w:p w14:paraId="4F8EF5D4" w14:textId="712B9D63" w:rsidR="00A83BEA" w:rsidRDefault="00A83BEA" w:rsidP="00EA3129">
      <w:pPr>
        <w:ind w:left="0"/>
        <w:rPr>
          <w:noProof/>
          <w:snapToGrid/>
        </w:rPr>
      </w:pPr>
    </w:p>
    <w:p w14:paraId="3A79AE8B" w14:textId="23D8B4B7" w:rsidR="00A83BEA" w:rsidRDefault="006B4FAF" w:rsidP="00EA3129">
      <w:pPr>
        <w:ind w:left="0"/>
        <w:rPr>
          <w:noProof/>
          <w:snapToGrid/>
        </w:rPr>
        <w:sectPr w:rsidR="00A83BEA" w:rsidSect="002303C1">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4B998DEC" wp14:editId="5CE66E79">
            <wp:extent cx="2133333" cy="46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333" cy="4600000"/>
                    </a:xfrm>
                    <a:prstGeom prst="rect">
                      <a:avLst/>
                    </a:prstGeom>
                  </pic:spPr>
                </pic:pic>
              </a:graphicData>
            </a:graphic>
          </wp:inline>
        </w:drawing>
      </w:r>
    </w:p>
    <w:p w14:paraId="6929CCE1" w14:textId="77777777" w:rsidR="00A83BEA" w:rsidRDefault="00A83BEA" w:rsidP="00EA3129">
      <w:pPr>
        <w:pStyle w:val="Heading6"/>
      </w:pPr>
      <w:r w:rsidRPr="00FF37CC">
        <w:lastRenderedPageBreak/>
        <w:t>Danh sách trường dữ liệu</w:t>
      </w:r>
    </w:p>
    <w:p w14:paraId="03A5D166" w14:textId="1D41B4E8" w:rsidR="00A83BEA" w:rsidRPr="00693360" w:rsidRDefault="003A4017" w:rsidP="004E37AB">
      <w:pPr>
        <w:pStyle w:val="ListParagraph"/>
        <w:numPr>
          <w:ilvl w:val="0"/>
          <w:numId w:val="11"/>
        </w:numPr>
      </w:pPr>
      <w:r>
        <w:t>S: Hiển thị trên giao diện</w:t>
      </w:r>
    </w:p>
    <w:p w14:paraId="0B5EDAA0" w14:textId="77777777" w:rsidR="00A83BEA" w:rsidRPr="00FF37CC" w:rsidRDefault="00A83BEA" w:rsidP="004E37AB">
      <w:pPr>
        <w:numPr>
          <w:ilvl w:val="0"/>
          <w:numId w:val="11"/>
        </w:numPr>
        <w:rPr>
          <w:i/>
        </w:rPr>
      </w:pPr>
      <w:r w:rsidRPr="00FF37CC">
        <w:rPr>
          <w:i/>
        </w:rPr>
        <w:t>L: Length; R: Readonly; M: Mandatory; SL: Search List; CL: Combo List</w:t>
      </w:r>
    </w:p>
    <w:tbl>
      <w:tblPr>
        <w:tblW w:w="144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260"/>
        <w:gridCol w:w="630"/>
        <w:gridCol w:w="450"/>
        <w:gridCol w:w="450"/>
        <w:gridCol w:w="7830"/>
      </w:tblGrid>
      <w:tr w:rsidR="00A83BEA" w:rsidRPr="00FF37CC" w14:paraId="733FC8AB" w14:textId="77777777" w:rsidTr="003A4017">
        <w:trPr>
          <w:cantSplit/>
          <w:trHeight w:val="422"/>
          <w:tblHeader/>
        </w:trPr>
        <w:tc>
          <w:tcPr>
            <w:tcW w:w="1800" w:type="dxa"/>
            <w:shd w:val="clear" w:color="auto" w:fill="D9D9D9"/>
            <w:vAlign w:val="center"/>
          </w:tcPr>
          <w:p w14:paraId="50F5D1D0" w14:textId="77777777" w:rsidR="00A83BEA" w:rsidRPr="00FF37CC" w:rsidRDefault="00A83BEA" w:rsidP="00EA3129">
            <w:pPr>
              <w:spacing w:after="120"/>
              <w:ind w:left="0"/>
              <w:jc w:val="center"/>
              <w:rPr>
                <w:b/>
              </w:rPr>
            </w:pPr>
            <w:r w:rsidRPr="00FF37CC">
              <w:rPr>
                <w:b/>
              </w:rPr>
              <w:t>Tên trường</w:t>
            </w:r>
          </w:p>
        </w:tc>
        <w:tc>
          <w:tcPr>
            <w:tcW w:w="1980" w:type="dxa"/>
            <w:shd w:val="clear" w:color="auto" w:fill="D9D9D9"/>
            <w:vAlign w:val="center"/>
          </w:tcPr>
          <w:p w14:paraId="017F006B" w14:textId="77777777" w:rsidR="00A83BEA" w:rsidRPr="00FF37CC" w:rsidRDefault="00A83BEA" w:rsidP="00EA3129">
            <w:pPr>
              <w:spacing w:after="120"/>
              <w:ind w:left="0"/>
              <w:jc w:val="center"/>
              <w:rPr>
                <w:b/>
              </w:rPr>
            </w:pPr>
            <w:r w:rsidRPr="00FF37CC">
              <w:rPr>
                <w:b/>
              </w:rPr>
              <w:t>Tên dữ liệu</w:t>
            </w:r>
          </w:p>
        </w:tc>
        <w:tc>
          <w:tcPr>
            <w:tcW w:w="1260" w:type="dxa"/>
            <w:shd w:val="clear" w:color="auto" w:fill="D9D9D9"/>
            <w:vAlign w:val="center"/>
          </w:tcPr>
          <w:p w14:paraId="003FB2E9" w14:textId="77777777" w:rsidR="00A83BEA" w:rsidRPr="00FF37CC" w:rsidRDefault="00A83BEA" w:rsidP="00EA3129">
            <w:pPr>
              <w:spacing w:after="120"/>
              <w:ind w:left="0"/>
              <w:jc w:val="center"/>
              <w:rPr>
                <w:b/>
              </w:rPr>
            </w:pPr>
            <w:r w:rsidRPr="00FF37CC">
              <w:rPr>
                <w:b/>
              </w:rPr>
              <w:t>Loại DL</w:t>
            </w:r>
          </w:p>
        </w:tc>
        <w:tc>
          <w:tcPr>
            <w:tcW w:w="630" w:type="dxa"/>
            <w:shd w:val="clear" w:color="auto" w:fill="D9D9D9"/>
            <w:vAlign w:val="center"/>
          </w:tcPr>
          <w:p w14:paraId="26BF444D" w14:textId="77777777" w:rsidR="00A83BEA" w:rsidRPr="00FF37CC" w:rsidRDefault="00A83BEA" w:rsidP="00EA3129">
            <w:pPr>
              <w:spacing w:after="120"/>
              <w:ind w:left="0"/>
              <w:jc w:val="center"/>
              <w:rPr>
                <w:b/>
              </w:rPr>
            </w:pPr>
            <w:r w:rsidRPr="00FF37CC">
              <w:rPr>
                <w:b/>
              </w:rPr>
              <w:t>L</w:t>
            </w:r>
          </w:p>
        </w:tc>
        <w:tc>
          <w:tcPr>
            <w:tcW w:w="450" w:type="dxa"/>
            <w:shd w:val="clear" w:color="auto" w:fill="D9D9D9"/>
            <w:vAlign w:val="center"/>
          </w:tcPr>
          <w:p w14:paraId="12AC1108" w14:textId="77777777" w:rsidR="00A83BEA" w:rsidRPr="00FF37CC" w:rsidRDefault="00A83BEA" w:rsidP="00EA3129">
            <w:pPr>
              <w:spacing w:after="120"/>
              <w:ind w:left="0"/>
              <w:jc w:val="center"/>
              <w:rPr>
                <w:b/>
              </w:rPr>
            </w:pPr>
            <w:r w:rsidRPr="00FF37CC">
              <w:rPr>
                <w:b/>
              </w:rPr>
              <w:t>R</w:t>
            </w:r>
          </w:p>
        </w:tc>
        <w:tc>
          <w:tcPr>
            <w:tcW w:w="450" w:type="dxa"/>
            <w:shd w:val="clear" w:color="auto" w:fill="D9D9D9"/>
            <w:vAlign w:val="center"/>
          </w:tcPr>
          <w:p w14:paraId="6E161FD1" w14:textId="77777777" w:rsidR="00A83BEA" w:rsidRPr="00FF37CC" w:rsidRDefault="00A83BEA" w:rsidP="00EA3129">
            <w:pPr>
              <w:spacing w:after="120"/>
              <w:ind w:left="0"/>
              <w:jc w:val="center"/>
              <w:rPr>
                <w:b/>
              </w:rPr>
            </w:pPr>
            <w:r w:rsidRPr="00FF37CC">
              <w:rPr>
                <w:b/>
              </w:rPr>
              <w:t>M</w:t>
            </w:r>
          </w:p>
        </w:tc>
        <w:tc>
          <w:tcPr>
            <w:tcW w:w="7830" w:type="dxa"/>
            <w:shd w:val="clear" w:color="auto" w:fill="D9D9D9"/>
            <w:vAlign w:val="center"/>
          </w:tcPr>
          <w:p w14:paraId="61CF92CE" w14:textId="77777777" w:rsidR="00A83BEA" w:rsidRPr="00FF37CC" w:rsidRDefault="00A83BEA" w:rsidP="00EA3129">
            <w:pPr>
              <w:spacing w:after="120"/>
              <w:ind w:left="0"/>
              <w:jc w:val="center"/>
              <w:rPr>
                <w:b/>
              </w:rPr>
            </w:pPr>
            <w:r w:rsidRPr="00FF37CC">
              <w:rPr>
                <w:b/>
              </w:rPr>
              <w:t>Mô tả</w:t>
            </w:r>
          </w:p>
        </w:tc>
      </w:tr>
      <w:tr w:rsidR="00A83BEA" w:rsidRPr="00FF37CC" w14:paraId="48F13575" w14:textId="77777777" w:rsidTr="003A4017">
        <w:trPr>
          <w:cantSplit/>
          <w:trHeight w:val="827"/>
        </w:trPr>
        <w:tc>
          <w:tcPr>
            <w:tcW w:w="1800" w:type="dxa"/>
          </w:tcPr>
          <w:p w14:paraId="71022E2C" w14:textId="46476024" w:rsidR="00A83BEA" w:rsidRPr="00FF37CC" w:rsidRDefault="003A4017" w:rsidP="00EA3129">
            <w:pPr>
              <w:pStyle w:val="Sothutu-1so"/>
              <w:spacing w:before="120" w:after="120" w:line="276" w:lineRule="auto"/>
              <w:rPr>
                <w:szCs w:val="24"/>
              </w:rPr>
            </w:pPr>
            <w:r>
              <w:rPr>
                <w:szCs w:val="24"/>
              </w:rPr>
              <w:t>Vai trò</w:t>
            </w:r>
          </w:p>
        </w:tc>
        <w:tc>
          <w:tcPr>
            <w:tcW w:w="1980" w:type="dxa"/>
          </w:tcPr>
          <w:p w14:paraId="7BB2371B" w14:textId="77777777" w:rsidR="00A83BEA" w:rsidRPr="00FF37CC" w:rsidRDefault="00A83BEA" w:rsidP="00EA3129">
            <w:pPr>
              <w:pStyle w:val="Sothutu-1so"/>
              <w:spacing w:before="120" w:after="120" w:line="276" w:lineRule="auto"/>
              <w:jc w:val="left"/>
              <w:rPr>
                <w:szCs w:val="24"/>
              </w:rPr>
            </w:pPr>
          </w:p>
        </w:tc>
        <w:tc>
          <w:tcPr>
            <w:tcW w:w="1260" w:type="dxa"/>
          </w:tcPr>
          <w:p w14:paraId="7EF90103" w14:textId="77777777" w:rsidR="00A83BEA" w:rsidRDefault="00A83BEA" w:rsidP="00EA3129">
            <w:pPr>
              <w:ind w:left="0"/>
            </w:pPr>
            <w:r>
              <w:t>String</w:t>
            </w:r>
          </w:p>
          <w:p w14:paraId="31A8DA2F" w14:textId="65932E9B" w:rsidR="00A83BEA" w:rsidRPr="00FF37CC" w:rsidRDefault="003A4017" w:rsidP="00EA3129">
            <w:pPr>
              <w:ind w:left="0"/>
            </w:pPr>
            <w:r>
              <w:t>CL</w:t>
            </w:r>
          </w:p>
        </w:tc>
        <w:tc>
          <w:tcPr>
            <w:tcW w:w="630" w:type="dxa"/>
          </w:tcPr>
          <w:p w14:paraId="35C70DEC" w14:textId="386512A6"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306DF033" w14:textId="60C15D59"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04A4A9BA" w14:textId="19DD9B94"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3C0FE5D7" w14:textId="0DD63E76" w:rsidR="00A83BEA" w:rsidRPr="00FF37CC" w:rsidRDefault="00A30620" w:rsidP="00EA3129">
            <w:pPr>
              <w:pStyle w:val="Sothutu-1so"/>
              <w:spacing w:before="120" w:after="120" w:line="276" w:lineRule="auto"/>
              <w:ind w:left="360" w:hanging="360"/>
              <w:jc w:val="left"/>
              <w:rPr>
                <w:szCs w:val="24"/>
              </w:rPr>
            </w:pPr>
            <w:r>
              <w:rPr>
                <w:szCs w:val="24"/>
              </w:rPr>
              <w:t>Chọn trong danh sách vai trò được phân quyền</w:t>
            </w:r>
            <w:r w:rsidR="00BD77BD">
              <w:rPr>
                <w:szCs w:val="24"/>
              </w:rPr>
              <w:t xml:space="preserve"> theo user</w:t>
            </w:r>
          </w:p>
        </w:tc>
      </w:tr>
      <w:tr w:rsidR="00A83BEA" w:rsidRPr="00FF37CC" w14:paraId="53A6C6A2" w14:textId="77777777" w:rsidTr="003A4017">
        <w:trPr>
          <w:cantSplit/>
          <w:trHeight w:val="827"/>
        </w:trPr>
        <w:tc>
          <w:tcPr>
            <w:tcW w:w="1800" w:type="dxa"/>
          </w:tcPr>
          <w:p w14:paraId="689CA6DD" w14:textId="660D45AC" w:rsidR="00A83BEA" w:rsidRPr="00FF37CC" w:rsidRDefault="003A4017" w:rsidP="00EA3129">
            <w:pPr>
              <w:pStyle w:val="Sothutu-1so"/>
              <w:spacing w:before="120" w:after="120" w:line="276" w:lineRule="auto"/>
              <w:rPr>
                <w:szCs w:val="24"/>
              </w:rPr>
            </w:pPr>
            <w:r>
              <w:rPr>
                <w:szCs w:val="24"/>
              </w:rPr>
              <w:t>Đơn vị</w:t>
            </w:r>
          </w:p>
        </w:tc>
        <w:tc>
          <w:tcPr>
            <w:tcW w:w="1980" w:type="dxa"/>
          </w:tcPr>
          <w:p w14:paraId="5CBA5290" w14:textId="011A3755" w:rsidR="00A83BEA" w:rsidRPr="00FF37CC" w:rsidRDefault="00A83BEA" w:rsidP="00EA3129">
            <w:pPr>
              <w:pStyle w:val="Sothutu-1so"/>
              <w:spacing w:before="120" w:after="120" w:line="276" w:lineRule="auto"/>
              <w:jc w:val="left"/>
              <w:rPr>
                <w:szCs w:val="24"/>
              </w:rPr>
            </w:pPr>
          </w:p>
        </w:tc>
        <w:tc>
          <w:tcPr>
            <w:tcW w:w="1260" w:type="dxa"/>
          </w:tcPr>
          <w:p w14:paraId="72FE35D3" w14:textId="77777777" w:rsidR="00A83BEA" w:rsidRDefault="00A83BEA" w:rsidP="00EA3129">
            <w:pPr>
              <w:ind w:left="0"/>
            </w:pPr>
            <w:r>
              <w:t>String</w:t>
            </w:r>
          </w:p>
          <w:p w14:paraId="1D63E5DA" w14:textId="798006BD" w:rsidR="00A83BEA" w:rsidRPr="00FF37CC" w:rsidRDefault="003A4017" w:rsidP="00EA3129">
            <w:pPr>
              <w:ind w:left="0"/>
            </w:pPr>
            <w:r>
              <w:t>SL</w:t>
            </w:r>
          </w:p>
        </w:tc>
        <w:tc>
          <w:tcPr>
            <w:tcW w:w="630" w:type="dxa"/>
          </w:tcPr>
          <w:p w14:paraId="1C759BF6" w14:textId="06B6C0B6"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66ECF5F2" w14:textId="064D043D"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2BA42CFE" w14:textId="7278C90C"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545ECB36" w14:textId="4E144DF2" w:rsidR="00A83BEA" w:rsidRPr="00FF37CC" w:rsidRDefault="00A30620" w:rsidP="00EA3129">
            <w:pPr>
              <w:pStyle w:val="Sothutu-1so"/>
              <w:spacing w:before="120" w:after="120" w:line="276" w:lineRule="auto"/>
              <w:ind w:left="360" w:hanging="360"/>
              <w:jc w:val="left"/>
              <w:rPr>
                <w:szCs w:val="24"/>
              </w:rPr>
            </w:pPr>
            <w:r>
              <w:rPr>
                <w:szCs w:val="24"/>
              </w:rPr>
              <w:t xml:space="preserve">Chọn trong </w:t>
            </w:r>
            <w:r w:rsidR="00BD77BD">
              <w:rPr>
                <w:szCs w:val="24"/>
              </w:rPr>
              <w:t>danh sách đơn vị được phân quyền theo user</w:t>
            </w:r>
          </w:p>
        </w:tc>
      </w:tr>
      <w:tr w:rsidR="00A83BEA" w:rsidRPr="00FF37CC" w14:paraId="75D719C3" w14:textId="77777777" w:rsidTr="003A4017">
        <w:trPr>
          <w:cantSplit/>
          <w:trHeight w:val="827"/>
        </w:trPr>
        <w:tc>
          <w:tcPr>
            <w:tcW w:w="1800" w:type="dxa"/>
          </w:tcPr>
          <w:p w14:paraId="401F23E5" w14:textId="5CCFA39B" w:rsidR="00A83BEA" w:rsidRPr="00FF37CC" w:rsidRDefault="003A4017" w:rsidP="00EA3129">
            <w:pPr>
              <w:pStyle w:val="Sothutu-1so"/>
              <w:spacing w:before="120" w:after="120" w:line="276" w:lineRule="auto"/>
              <w:rPr>
                <w:szCs w:val="24"/>
              </w:rPr>
            </w:pPr>
            <w:r>
              <w:rPr>
                <w:szCs w:val="24"/>
              </w:rPr>
              <w:t>Phòng ban</w:t>
            </w:r>
          </w:p>
        </w:tc>
        <w:tc>
          <w:tcPr>
            <w:tcW w:w="1980" w:type="dxa"/>
          </w:tcPr>
          <w:p w14:paraId="05B0E961" w14:textId="77777777" w:rsidR="00A83BEA" w:rsidRPr="00FF37CC" w:rsidRDefault="00A83BEA" w:rsidP="00EA3129">
            <w:pPr>
              <w:pStyle w:val="Sothutu-1so"/>
              <w:spacing w:before="120" w:after="120" w:line="276" w:lineRule="auto"/>
              <w:jc w:val="left"/>
              <w:rPr>
                <w:szCs w:val="24"/>
              </w:rPr>
            </w:pPr>
          </w:p>
        </w:tc>
        <w:tc>
          <w:tcPr>
            <w:tcW w:w="1260" w:type="dxa"/>
          </w:tcPr>
          <w:p w14:paraId="6EF5D1E7" w14:textId="77777777" w:rsidR="00A83BEA" w:rsidRDefault="00A83BEA" w:rsidP="00EA3129">
            <w:pPr>
              <w:pStyle w:val="Sothutu-1so"/>
              <w:spacing w:before="120" w:after="120" w:line="276" w:lineRule="auto"/>
              <w:jc w:val="left"/>
              <w:rPr>
                <w:szCs w:val="24"/>
              </w:rPr>
            </w:pPr>
            <w:r>
              <w:rPr>
                <w:szCs w:val="24"/>
              </w:rPr>
              <w:t>String</w:t>
            </w:r>
          </w:p>
          <w:p w14:paraId="67827670" w14:textId="057C4847" w:rsidR="00A83BEA" w:rsidRPr="00FF37CC" w:rsidRDefault="003A4017" w:rsidP="00EA3129">
            <w:pPr>
              <w:pStyle w:val="Sothutu-1so"/>
              <w:spacing w:before="120" w:after="120" w:line="276" w:lineRule="auto"/>
              <w:jc w:val="left"/>
              <w:rPr>
                <w:szCs w:val="24"/>
              </w:rPr>
            </w:pPr>
            <w:r>
              <w:rPr>
                <w:szCs w:val="24"/>
              </w:rPr>
              <w:t>SL</w:t>
            </w:r>
          </w:p>
        </w:tc>
        <w:tc>
          <w:tcPr>
            <w:tcW w:w="630" w:type="dxa"/>
          </w:tcPr>
          <w:p w14:paraId="130699B5" w14:textId="29BC1BE8"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7F436142" w14:textId="53A842F1"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56F71D22" w14:textId="1EC5B4B7"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61257A71" w14:textId="6B49171D" w:rsidR="00A83BEA" w:rsidRPr="00FF37CC" w:rsidRDefault="00BD77BD" w:rsidP="00EA3129">
            <w:pPr>
              <w:pStyle w:val="Sothutu-1so"/>
              <w:spacing w:before="120" w:after="120" w:line="276" w:lineRule="auto"/>
              <w:jc w:val="left"/>
              <w:rPr>
                <w:szCs w:val="24"/>
              </w:rPr>
            </w:pPr>
            <w:r>
              <w:rPr>
                <w:szCs w:val="24"/>
              </w:rPr>
              <w:t>Chọn trong danh sách đơn vị được phân quyền theo user</w:t>
            </w:r>
          </w:p>
        </w:tc>
      </w:tr>
      <w:tr w:rsidR="00A83BEA" w:rsidRPr="00FF37CC" w14:paraId="381E478A" w14:textId="77777777" w:rsidTr="003A4017">
        <w:trPr>
          <w:cantSplit/>
          <w:trHeight w:val="827"/>
        </w:trPr>
        <w:tc>
          <w:tcPr>
            <w:tcW w:w="1800" w:type="dxa"/>
          </w:tcPr>
          <w:p w14:paraId="58045070" w14:textId="4A284FF0" w:rsidR="00A83BEA" w:rsidRPr="00FF37CC" w:rsidRDefault="003A4017" w:rsidP="00EA3129">
            <w:pPr>
              <w:pStyle w:val="Sothutu-1so"/>
              <w:spacing w:before="120" w:after="120" w:line="276" w:lineRule="auto"/>
              <w:rPr>
                <w:szCs w:val="24"/>
              </w:rPr>
            </w:pPr>
            <w:r>
              <w:rPr>
                <w:szCs w:val="24"/>
              </w:rPr>
              <w:t>Đăng nhập</w:t>
            </w:r>
          </w:p>
        </w:tc>
        <w:tc>
          <w:tcPr>
            <w:tcW w:w="1980" w:type="dxa"/>
          </w:tcPr>
          <w:p w14:paraId="388EC99B" w14:textId="77777777" w:rsidR="00A83BEA" w:rsidRPr="00FF37CC" w:rsidRDefault="00A83BEA" w:rsidP="00EA3129">
            <w:pPr>
              <w:pStyle w:val="Sothutu-1so"/>
              <w:spacing w:before="120" w:after="120" w:line="276" w:lineRule="auto"/>
              <w:jc w:val="left"/>
              <w:rPr>
                <w:szCs w:val="24"/>
              </w:rPr>
            </w:pPr>
          </w:p>
        </w:tc>
        <w:tc>
          <w:tcPr>
            <w:tcW w:w="1260" w:type="dxa"/>
          </w:tcPr>
          <w:p w14:paraId="1A1CCA32" w14:textId="50E2D2C7" w:rsidR="00A83BEA" w:rsidRPr="00FF37CC" w:rsidRDefault="003A4017" w:rsidP="00EA3129">
            <w:pPr>
              <w:pStyle w:val="Sothutu-1so"/>
              <w:spacing w:before="120" w:after="120" w:line="276" w:lineRule="auto"/>
              <w:jc w:val="left"/>
              <w:rPr>
                <w:szCs w:val="24"/>
              </w:rPr>
            </w:pPr>
            <w:r>
              <w:rPr>
                <w:szCs w:val="24"/>
              </w:rPr>
              <w:t>Button</w:t>
            </w:r>
          </w:p>
        </w:tc>
        <w:tc>
          <w:tcPr>
            <w:tcW w:w="630" w:type="dxa"/>
          </w:tcPr>
          <w:p w14:paraId="5D85AEB0" w14:textId="77777777" w:rsidR="00A83BEA" w:rsidRPr="00FF37CC" w:rsidRDefault="00A83BEA" w:rsidP="00EA3129">
            <w:pPr>
              <w:pStyle w:val="Sothutu-1so"/>
              <w:spacing w:before="120" w:after="120" w:line="276" w:lineRule="auto"/>
              <w:jc w:val="left"/>
              <w:rPr>
                <w:szCs w:val="24"/>
              </w:rPr>
            </w:pPr>
          </w:p>
        </w:tc>
        <w:tc>
          <w:tcPr>
            <w:tcW w:w="450" w:type="dxa"/>
          </w:tcPr>
          <w:p w14:paraId="6C8B7D90" w14:textId="0F2B39D5"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3E5CDF2B" w14:textId="1559E345" w:rsidR="00A83BEA" w:rsidRPr="00FF37CC" w:rsidRDefault="00A83BEA" w:rsidP="00EA3129">
            <w:pPr>
              <w:pStyle w:val="Sothutu-1so"/>
              <w:spacing w:before="120" w:after="120" w:line="276" w:lineRule="auto"/>
              <w:jc w:val="left"/>
              <w:rPr>
                <w:szCs w:val="24"/>
              </w:rPr>
            </w:pPr>
          </w:p>
        </w:tc>
        <w:tc>
          <w:tcPr>
            <w:tcW w:w="7830" w:type="dxa"/>
          </w:tcPr>
          <w:p w14:paraId="0BEA5728" w14:textId="7277BD6F" w:rsidR="00A83BEA" w:rsidRPr="00FF37CC" w:rsidRDefault="00E46776" w:rsidP="00EA3129">
            <w:pPr>
              <w:pStyle w:val="Sothutu-1so"/>
              <w:spacing w:before="120" w:after="120" w:line="276" w:lineRule="auto"/>
              <w:jc w:val="left"/>
              <w:rPr>
                <w:szCs w:val="24"/>
              </w:rPr>
            </w:pPr>
            <w:r>
              <w:rPr>
                <w:szCs w:val="24"/>
              </w:rPr>
              <w:t>Điền đầy đủ thông tin trên thì chuyển sang màn hình trang chủ</w:t>
            </w:r>
          </w:p>
        </w:tc>
      </w:tr>
      <w:tr w:rsidR="00A83BEA" w:rsidRPr="00FF37CC" w14:paraId="5B8BCFF2" w14:textId="77777777" w:rsidTr="003A4017">
        <w:trPr>
          <w:cantSplit/>
          <w:trHeight w:val="827"/>
        </w:trPr>
        <w:tc>
          <w:tcPr>
            <w:tcW w:w="1800" w:type="dxa"/>
          </w:tcPr>
          <w:p w14:paraId="7CAB40D6" w14:textId="2BC5E830" w:rsidR="00A83BEA" w:rsidRDefault="003A4017" w:rsidP="00EA3129">
            <w:pPr>
              <w:pStyle w:val="Sothutu-1so"/>
              <w:spacing w:before="120" w:after="120" w:line="276" w:lineRule="auto"/>
              <w:rPr>
                <w:szCs w:val="24"/>
              </w:rPr>
            </w:pPr>
            <w:r>
              <w:rPr>
                <w:szCs w:val="24"/>
              </w:rPr>
              <w:t>Thoát</w:t>
            </w:r>
          </w:p>
        </w:tc>
        <w:tc>
          <w:tcPr>
            <w:tcW w:w="1980" w:type="dxa"/>
          </w:tcPr>
          <w:p w14:paraId="50E34B6D" w14:textId="77777777" w:rsidR="00A83BEA" w:rsidRPr="00FF37CC" w:rsidRDefault="00A83BEA" w:rsidP="00EA3129">
            <w:pPr>
              <w:pStyle w:val="Sothutu-1so"/>
              <w:spacing w:before="120" w:after="120" w:line="276" w:lineRule="auto"/>
              <w:ind w:left="360" w:hanging="360"/>
              <w:jc w:val="left"/>
              <w:rPr>
                <w:szCs w:val="24"/>
              </w:rPr>
            </w:pPr>
          </w:p>
        </w:tc>
        <w:tc>
          <w:tcPr>
            <w:tcW w:w="1260" w:type="dxa"/>
          </w:tcPr>
          <w:p w14:paraId="3AD16DD7" w14:textId="77777777" w:rsidR="00A83BEA" w:rsidRPr="00FF37CC" w:rsidRDefault="00A83BEA" w:rsidP="00EA3129">
            <w:pPr>
              <w:pStyle w:val="Sothutu-1so"/>
              <w:spacing w:before="120" w:after="120" w:line="276" w:lineRule="auto"/>
              <w:jc w:val="left"/>
              <w:rPr>
                <w:szCs w:val="24"/>
              </w:rPr>
            </w:pPr>
            <w:r>
              <w:rPr>
                <w:szCs w:val="24"/>
              </w:rPr>
              <w:t>Button</w:t>
            </w:r>
          </w:p>
        </w:tc>
        <w:tc>
          <w:tcPr>
            <w:tcW w:w="630" w:type="dxa"/>
          </w:tcPr>
          <w:p w14:paraId="0F6F9166" w14:textId="77777777" w:rsidR="00A83BEA" w:rsidRPr="00FF37CC" w:rsidRDefault="00A83BEA" w:rsidP="00EA3129">
            <w:pPr>
              <w:pStyle w:val="Sothutu-1so"/>
              <w:spacing w:before="120" w:after="120" w:line="276" w:lineRule="auto"/>
              <w:jc w:val="left"/>
              <w:rPr>
                <w:szCs w:val="24"/>
              </w:rPr>
            </w:pPr>
          </w:p>
        </w:tc>
        <w:tc>
          <w:tcPr>
            <w:tcW w:w="450" w:type="dxa"/>
          </w:tcPr>
          <w:p w14:paraId="4629A3B0" w14:textId="6DC73B62"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4679622A" w14:textId="77777777" w:rsidR="00A83BEA" w:rsidRPr="00FF37CC" w:rsidRDefault="00A83BEA" w:rsidP="00EA3129">
            <w:pPr>
              <w:pStyle w:val="Sothutu-1so"/>
              <w:spacing w:before="120" w:after="120" w:line="276" w:lineRule="auto"/>
              <w:jc w:val="left"/>
              <w:rPr>
                <w:szCs w:val="24"/>
              </w:rPr>
            </w:pPr>
          </w:p>
        </w:tc>
        <w:tc>
          <w:tcPr>
            <w:tcW w:w="7830" w:type="dxa"/>
          </w:tcPr>
          <w:p w14:paraId="5B475B70" w14:textId="50E9EDC3" w:rsidR="00A83BEA" w:rsidRPr="00FF37CC" w:rsidRDefault="00074EF7" w:rsidP="00EA3129">
            <w:pPr>
              <w:pStyle w:val="Sothutu-1so"/>
              <w:spacing w:before="120" w:after="120" w:line="276" w:lineRule="auto"/>
              <w:jc w:val="left"/>
              <w:rPr>
                <w:szCs w:val="24"/>
              </w:rPr>
            </w:pPr>
            <w:r>
              <w:rPr>
                <w:szCs w:val="24"/>
              </w:rPr>
              <w:t>Thoát khỏi phần mềm TC</w:t>
            </w:r>
          </w:p>
        </w:tc>
      </w:tr>
    </w:tbl>
    <w:p w14:paraId="1DB56536" w14:textId="77777777" w:rsidR="00A83BEA" w:rsidRPr="00FF37CC" w:rsidRDefault="00A83BEA" w:rsidP="00EA3129"/>
    <w:p w14:paraId="52F88A7A" w14:textId="77777777" w:rsidR="00A83BEA" w:rsidRPr="00FF37CC" w:rsidRDefault="00A83BEA" w:rsidP="00EA3129">
      <w:pPr>
        <w:pStyle w:val="Heading6"/>
      </w:pPr>
      <w:r w:rsidRPr="00FF37CC">
        <w:t>Danh sách thao tác</w:t>
      </w:r>
    </w:p>
    <w:p w14:paraId="23E55D90" w14:textId="77777777" w:rsidR="00A83BEA" w:rsidRPr="00FF37CC" w:rsidRDefault="00A83BEA" w:rsidP="00EA3129">
      <w:pPr>
        <w:ind w:left="0"/>
      </w:pP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83BEA" w:rsidRPr="00FF37CC" w14:paraId="658AA555" w14:textId="77777777" w:rsidTr="003A4017">
        <w:trPr>
          <w:trHeight w:val="530"/>
          <w:tblHeader/>
        </w:trPr>
        <w:tc>
          <w:tcPr>
            <w:tcW w:w="2424" w:type="dxa"/>
            <w:shd w:val="clear" w:color="auto" w:fill="D9D9D9"/>
          </w:tcPr>
          <w:p w14:paraId="31431EBA" w14:textId="77777777" w:rsidR="00A83BEA" w:rsidRPr="00FF37CC" w:rsidRDefault="00A83BEA" w:rsidP="00EA3129">
            <w:pPr>
              <w:ind w:left="0"/>
              <w:rPr>
                <w:b/>
              </w:rPr>
            </w:pPr>
            <w:r w:rsidRPr="00FF37CC">
              <w:rPr>
                <w:b/>
              </w:rPr>
              <w:t>Thao tác</w:t>
            </w:r>
          </w:p>
        </w:tc>
        <w:tc>
          <w:tcPr>
            <w:tcW w:w="1176" w:type="dxa"/>
            <w:shd w:val="clear" w:color="auto" w:fill="D9D9D9"/>
          </w:tcPr>
          <w:p w14:paraId="76FE8EFF" w14:textId="77777777" w:rsidR="00A83BEA" w:rsidRPr="00FF37CC" w:rsidRDefault="00A83BEA" w:rsidP="00EA3129">
            <w:pPr>
              <w:ind w:left="0"/>
              <w:rPr>
                <w:b/>
                <w:color w:val="000000"/>
              </w:rPr>
            </w:pPr>
            <w:r w:rsidRPr="00FF37CC">
              <w:rPr>
                <w:b/>
                <w:color w:val="000000"/>
              </w:rPr>
              <w:t>Hiển thị</w:t>
            </w:r>
          </w:p>
        </w:tc>
        <w:tc>
          <w:tcPr>
            <w:tcW w:w="10710" w:type="dxa"/>
            <w:shd w:val="clear" w:color="auto" w:fill="D9D9D9"/>
          </w:tcPr>
          <w:p w14:paraId="1EC0CD24" w14:textId="77777777" w:rsidR="00A83BEA" w:rsidRPr="00FF37CC" w:rsidRDefault="00A83BEA" w:rsidP="00EA3129">
            <w:pPr>
              <w:ind w:left="0"/>
              <w:rPr>
                <w:b/>
              </w:rPr>
            </w:pPr>
            <w:r w:rsidRPr="00FF37CC">
              <w:rPr>
                <w:b/>
              </w:rPr>
              <w:t>Mô tả</w:t>
            </w:r>
          </w:p>
        </w:tc>
      </w:tr>
      <w:tr w:rsidR="00A83BEA" w:rsidRPr="00FF37CC" w14:paraId="65A35F0A" w14:textId="77777777" w:rsidTr="003A4017">
        <w:tc>
          <w:tcPr>
            <w:tcW w:w="2424" w:type="dxa"/>
          </w:tcPr>
          <w:p w14:paraId="12F5A41E" w14:textId="77777777" w:rsidR="00A83BEA" w:rsidRPr="00FF37CC" w:rsidRDefault="00A83BEA" w:rsidP="00EA3129">
            <w:pPr>
              <w:pStyle w:val="Sothutu-1so"/>
              <w:spacing w:before="120" w:line="276" w:lineRule="auto"/>
              <w:jc w:val="left"/>
              <w:rPr>
                <w:szCs w:val="24"/>
              </w:rPr>
            </w:pPr>
            <w:r>
              <w:rPr>
                <w:szCs w:val="24"/>
              </w:rPr>
              <w:t>Đăng nhập</w:t>
            </w:r>
          </w:p>
        </w:tc>
        <w:tc>
          <w:tcPr>
            <w:tcW w:w="1176" w:type="dxa"/>
          </w:tcPr>
          <w:p w14:paraId="74A5DE80" w14:textId="77777777" w:rsidR="00A83BEA" w:rsidRPr="00FF37CC" w:rsidRDefault="00A83BEA" w:rsidP="00EA3129">
            <w:pPr>
              <w:pStyle w:val="Sothutu-1so"/>
              <w:spacing w:before="120" w:line="276" w:lineRule="auto"/>
              <w:jc w:val="left"/>
              <w:rPr>
                <w:szCs w:val="24"/>
              </w:rPr>
            </w:pPr>
            <w:r w:rsidRPr="00FF37CC">
              <w:rPr>
                <w:szCs w:val="24"/>
              </w:rPr>
              <w:t>Có</w:t>
            </w:r>
          </w:p>
        </w:tc>
        <w:tc>
          <w:tcPr>
            <w:tcW w:w="10710" w:type="dxa"/>
          </w:tcPr>
          <w:p w14:paraId="1A55B8E8" w14:textId="400BCC7C" w:rsidR="00A83BEA" w:rsidRPr="00FF37CC" w:rsidRDefault="00A83BEA" w:rsidP="00EA3129">
            <w:pPr>
              <w:pStyle w:val="Sothutu-1so"/>
              <w:spacing w:before="120" w:line="276" w:lineRule="auto"/>
              <w:rPr>
                <w:szCs w:val="24"/>
              </w:rPr>
            </w:pPr>
          </w:p>
        </w:tc>
      </w:tr>
      <w:tr w:rsidR="00A83BEA" w:rsidRPr="00FF37CC" w14:paraId="212B195C" w14:textId="77777777" w:rsidTr="003A4017">
        <w:tc>
          <w:tcPr>
            <w:tcW w:w="2424" w:type="dxa"/>
          </w:tcPr>
          <w:p w14:paraId="4781FCC4" w14:textId="7A0C9F23" w:rsidR="00A83BEA" w:rsidRPr="00FF37CC" w:rsidRDefault="00074EF7" w:rsidP="00EA3129">
            <w:pPr>
              <w:pStyle w:val="BodyText"/>
              <w:ind w:left="0"/>
              <w:jc w:val="left"/>
              <w:rPr>
                <w:lang w:eastAsia="ar-SA"/>
              </w:rPr>
            </w:pPr>
            <w:r>
              <w:rPr>
                <w:lang w:eastAsia="ar-SA"/>
              </w:rPr>
              <w:t>Thoát</w:t>
            </w:r>
          </w:p>
        </w:tc>
        <w:tc>
          <w:tcPr>
            <w:tcW w:w="1176" w:type="dxa"/>
          </w:tcPr>
          <w:p w14:paraId="60CAC7E3" w14:textId="77777777" w:rsidR="00A83BEA" w:rsidRPr="00FF37CC" w:rsidRDefault="00A83BEA" w:rsidP="00EA3129">
            <w:pPr>
              <w:pStyle w:val="Sothutu-1so"/>
              <w:spacing w:before="120" w:line="276" w:lineRule="auto"/>
              <w:jc w:val="left"/>
              <w:rPr>
                <w:lang w:eastAsia="ar-SA"/>
              </w:rPr>
            </w:pPr>
            <w:r>
              <w:rPr>
                <w:lang w:eastAsia="ar-SA"/>
              </w:rPr>
              <w:t>Có</w:t>
            </w:r>
          </w:p>
        </w:tc>
        <w:tc>
          <w:tcPr>
            <w:tcW w:w="10710" w:type="dxa"/>
          </w:tcPr>
          <w:p w14:paraId="5E6343C1" w14:textId="77777777" w:rsidR="00A83BEA" w:rsidRPr="00FF37CC" w:rsidRDefault="00A83BEA" w:rsidP="00EA3129">
            <w:pPr>
              <w:pStyle w:val="Sothutu-1so"/>
              <w:spacing w:before="120" w:line="276" w:lineRule="auto"/>
              <w:rPr>
                <w:szCs w:val="24"/>
              </w:rPr>
            </w:pPr>
          </w:p>
        </w:tc>
      </w:tr>
    </w:tbl>
    <w:p w14:paraId="08EDC27D" w14:textId="77777777" w:rsidR="002303C1" w:rsidRDefault="002303C1" w:rsidP="00EA3129">
      <w:pPr>
        <w:ind w:left="0"/>
        <w:sectPr w:rsidR="002303C1" w:rsidSect="002303C1">
          <w:pgSz w:w="16834" w:h="11909" w:orient="landscape" w:code="9"/>
          <w:pgMar w:top="1440" w:right="1152" w:bottom="1152" w:left="1238" w:header="432" w:footer="432" w:gutter="0"/>
          <w:cols w:space="709"/>
          <w:titlePg/>
          <w:docGrid w:linePitch="326"/>
        </w:sectPr>
      </w:pPr>
    </w:p>
    <w:p w14:paraId="0D789486" w14:textId="4EB4CB72" w:rsidR="00A83BEA" w:rsidRPr="00FF37CC" w:rsidRDefault="00A83BEA" w:rsidP="00EA3129">
      <w:pPr>
        <w:ind w:left="0"/>
      </w:pPr>
    </w:p>
    <w:p w14:paraId="404B8551" w14:textId="4B9E3E15" w:rsidR="007F2A44" w:rsidRPr="007F2A44" w:rsidRDefault="00EA623C" w:rsidP="00EA3129">
      <w:pPr>
        <w:pStyle w:val="Heading4"/>
        <w:rPr>
          <w:rFonts w:ascii="Times New Roman" w:hAnsi="Times New Roman"/>
          <w:b/>
          <w:i w:val="0"/>
          <w:lang w:eastAsia="ar-SA"/>
        </w:rPr>
      </w:pPr>
      <w:bookmarkStart w:id="24" w:name="_Toc40709254"/>
      <w:r w:rsidRPr="00EA623C">
        <w:rPr>
          <w:rFonts w:ascii="Times New Roman" w:hAnsi="Times New Roman"/>
          <w:b/>
          <w:i w:val="0"/>
          <w:lang w:eastAsia="ar-SA"/>
        </w:rPr>
        <w:t>Trang chủ</w:t>
      </w:r>
      <w:bookmarkEnd w:id="24"/>
    </w:p>
    <w:p w14:paraId="0812F453" w14:textId="4B01D443" w:rsidR="00E121A8" w:rsidRDefault="00460CF6" w:rsidP="00A97673">
      <w:pPr>
        <w:pStyle w:val="Heading5"/>
      </w:pPr>
      <w:r>
        <w:t>Thông tin chung chức năng</w:t>
      </w:r>
    </w:p>
    <w:p w14:paraId="2038F3F2" w14:textId="77777777" w:rsidR="00FF181E" w:rsidRPr="00FF181E" w:rsidRDefault="00FF181E" w:rsidP="00FF181E">
      <w:pPr>
        <w:rPr>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3"/>
        <w:gridCol w:w="6139"/>
      </w:tblGrid>
      <w:tr w:rsidR="00F15240" w:rsidRPr="00FF37CC" w14:paraId="1FA70A9D" w14:textId="77777777" w:rsidTr="00E3272A">
        <w:trPr>
          <w:trHeight w:val="284"/>
          <w:jc w:val="center"/>
        </w:trPr>
        <w:tc>
          <w:tcPr>
            <w:tcW w:w="1590" w:type="pct"/>
            <w:tcBorders>
              <w:top w:val="single" w:sz="18" w:space="0" w:color="808080"/>
              <w:left w:val="single" w:sz="18" w:space="0" w:color="808080"/>
            </w:tcBorders>
            <w:shd w:val="clear" w:color="auto" w:fill="F3F3F3"/>
            <w:vAlign w:val="center"/>
          </w:tcPr>
          <w:p w14:paraId="7AEF6897" w14:textId="77777777" w:rsidR="00F15240" w:rsidRPr="00FF37CC" w:rsidRDefault="00F15240" w:rsidP="00EA3129">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4D8C6FBA" w14:textId="5D783DA0" w:rsidR="00F15240" w:rsidRPr="00FF37CC" w:rsidRDefault="003A500F" w:rsidP="00EA3129">
            <w:pPr>
              <w:pStyle w:val="BodyText"/>
              <w:spacing w:before="120" w:line="276" w:lineRule="auto"/>
              <w:ind w:left="0"/>
              <w:rPr>
                <w:lang w:eastAsia="ar-SA"/>
              </w:rPr>
            </w:pPr>
            <w:r>
              <w:rPr>
                <w:lang w:eastAsia="ar-SA"/>
              </w:rPr>
              <w:t>Trang chủ</w:t>
            </w:r>
          </w:p>
        </w:tc>
      </w:tr>
      <w:tr w:rsidR="00F15240" w:rsidRPr="00FF37CC" w14:paraId="4D85FCC9" w14:textId="77777777" w:rsidTr="00E3272A">
        <w:trPr>
          <w:trHeight w:val="284"/>
          <w:jc w:val="center"/>
        </w:trPr>
        <w:tc>
          <w:tcPr>
            <w:tcW w:w="1590" w:type="pct"/>
            <w:tcBorders>
              <w:left w:val="single" w:sz="18" w:space="0" w:color="808080"/>
            </w:tcBorders>
            <w:shd w:val="clear" w:color="auto" w:fill="F3F3F3"/>
            <w:vAlign w:val="center"/>
          </w:tcPr>
          <w:p w14:paraId="664EECEB" w14:textId="77777777" w:rsidR="00F15240" w:rsidRPr="00FF37CC" w:rsidRDefault="00F15240"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7CE3E2F0" w14:textId="33DFAEAA" w:rsidR="00F15240" w:rsidRPr="00FF37CC" w:rsidRDefault="000643A4" w:rsidP="00EA3129">
            <w:pPr>
              <w:pStyle w:val="BodyText"/>
              <w:spacing w:before="120" w:line="276" w:lineRule="auto"/>
              <w:ind w:left="0"/>
              <w:rPr>
                <w:lang w:eastAsia="ar-SA"/>
              </w:rPr>
            </w:pPr>
            <w:r>
              <w:rPr>
                <w:lang w:eastAsia="ar-SA"/>
              </w:rPr>
              <w:t>Hiển thị các chức năng của hệ thống và Dashboard</w:t>
            </w:r>
          </w:p>
        </w:tc>
      </w:tr>
      <w:tr w:rsidR="00F15240" w:rsidRPr="00FF37CC" w14:paraId="11D38ACC" w14:textId="77777777" w:rsidTr="00E3272A">
        <w:trPr>
          <w:trHeight w:val="395"/>
          <w:jc w:val="center"/>
        </w:trPr>
        <w:tc>
          <w:tcPr>
            <w:tcW w:w="1590" w:type="pct"/>
            <w:tcBorders>
              <w:left w:val="single" w:sz="18" w:space="0" w:color="808080"/>
            </w:tcBorders>
            <w:shd w:val="clear" w:color="auto" w:fill="F3F3F3"/>
            <w:vAlign w:val="center"/>
          </w:tcPr>
          <w:p w14:paraId="283F7E91" w14:textId="77777777" w:rsidR="00F15240" w:rsidRPr="00FF37CC" w:rsidRDefault="00F15240"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26E74875" w14:textId="03F504D6" w:rsidR="00F15240" w:rsidRPr="00FF37CC" w:rsidRDefault="00F15240" w:rsidP="00EA3129">
            <w:pPr>
              <w:pStyle w:val="BodyText"/>
              <w:spacing w:before="120" w:line="276" w:lineRule="auto"/>
              <w:ind w:left="0"/>
            </w:pPr>
            <w:r w:rsidRPr="00D162AD">
              <w:rPr>
                <w:lang w:eastAsia="ar-SA"/>
              </w:rPr>
              <w:t>Nhân viên phòng ban các cấp Chi nhánh/Công ty/Tập đoàn và các đơn vị trực thuộc Chi nhánh/Công ty (Cửa hàng/Trung tâm)</w:t>
            </w:r>
          </w:p>
        </w:tc>
      </w:tr>
      <w:tr w:rsidR="00F15240" w:rsidRPr="00FF37CC" w14:paraId="2DB5909D" w14:textId="77777777" w:rsidTr="00E3272A">
        <w:trPr>
          <w:trHeight w:val="378"/>
          <w:jc w:val="center"/>
        </w:trPr>
        <w:tc>
          <w:tcPr>
            <w:tcW w:w="1590" w:type="pct"/>
            <w:tcBorders>
              <w:left w:val="single" w:sz="18" w:space="0" w:color="808080"/>
            </w:tcBorders>
            <w:shd w:val="clear" w:color="auto" w:fill="F3F3F3"/>
            <w:vAlign w:val="center"/>
          </w:tcPr>
          <w:p w14:paraId="7B8062DC" w14:textId="77777777" w:rsidR="00F15240" w:rsidRPr="00FF37CC" w:rsidRDefault="00F15240"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075D9F51" w14:textId="45DF77D3" w:rsidR="00F15240" w:rsidRPr="00FF37CC" w:rsidRDefault="00F15240" w:rsidP="00EA3129">
            <w:pPr>
              <w:pStyle w:val="BodyText"/>
              <w:spacing w:before="120" w:line="276" w:lineRule="auto"/>
              <w:ind w:left="0"/>
            </w:pPr>
            <w:r w:rsidRPr="004837B2">
              <w:rPr>
                <w:lang w:eastAsia="ar-SA"/>
              </w:rPr>
              <w:t xml:space="preserve">Người dùng đăng nhập </w:t>
            </w:r>
            <w:r w:rsidR="003A500F">
              <w:rPr>
                <w:lang w:eastAsia="ar-SA"/>
              </w:rPr>
              <w:t xml:space="preserve">thành công vào </w:t>
            </w:r>
            <w:r w:rsidRPr="004837B2">
              <w:rPr>
                <w:lang w:eastAsia="ar-SA"/>
              </w:rPr>
              <w:t>hệ thống</w:t>
            </w:r>
          </w:p>
        </w:tc>
      </w:tr>
      <w:tr w:rsidR="00F15240" w:rsidRPr="00FF37CC" w14:paraId="2F63DBF8" w14:textId="77777777" w:rsidTr="00E3272A">
        <w:trPr>
          <w:trHeight w:val="530"/>
          <w:jc w:val="center"/>
        </w:trPr>
        <w:tc>
          <w:tcPr>
            <w:tcW w:w="1590" w:type="pct"/>
            <w:tcBorders>
              <w:left w:val="single" w:sz="18" w:space="0" w:color="808080"/>
              <w:bottom w:val="single" w:sz="8" w:space="0" w:color="808080"/>
            </w:tcBorders>
            <w:shd w:val="clear" w:color="auto" w:fill="F3F3F3"/>
            <w:vAlign w:val="center"/>
          </w:tcPr>
          <w:p w14:paraId="297994A1" w14:textId="77777777" w:rsidR="00F15240" w:rsidRPr="00FF37CC" w:rsidRDefault="00F15240"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3847A3CE" w14:textId="77777777" w:rsidR="00F15240" w:rsidRPr="00FF37CC" w:rsidRDefault="00F15240" w:rsidP="00EA3129">
            <w:pPr>
              <w:pStyle w:val="BodyText"/>
              <w:spacing w:before="120" w:line="276" w:lineRule="auto"/>
              <w:ind w:left="0"/>
              <w:rPr>
                <w:lang w:eastAsia="ar-SA"/>
              </w:rPr>
            </w:pPr>
          </w:p>
        </w:tc>
      </w:tr>
      <w:tr w:rsidR="00F15240" w:rsidRPr="00FF37CC" w14:paraId="1A90ACA7" w14:textId="77777777" w:rsidTr="00E3272A">
        <w:trPr>
          <w:trHeight w:val="284"/>
          <w:jc w:val="center"/>
        </w:trPr>
        <w:tc>
          <w:tcPr>
            <w:tcW w:w="1590" w:type="pct"/>
            <w:tcBorders>
              <w:left w:val="single" w:sz="18" w:space="0" w:color="808080"/>
              <w:bottom w:val="single" w:sz="4" w:space="0" w:color="808080"/>
            </w:tcBorders>
            <w:shd w:val="clear" w:color="auto" w:fill="F3F3F3"/>
            <w:vAlign w:val="center"/>
          </w:tcPr>
          <w:p w14:paraId="24FA9389" w14:textId="77777777" w:rsidR="00F15240" w:rsidRPr="00FF37CC" w:rsidRDefault="00F15240"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3BFAAB76" w14:textId="77777777" w:rsidR="00F15240" w:rsidRPr="00FF37CC" w:rsidRDefault="00F15240" w:rsidP="00EA3129">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F15240" w:rsidRPr="00FF37CC" w14:paraId="649BE2FD" w14:textId="77777777" w:rsidTr="00E3272A">
        <w:trPr>
          <w:trHeight w:val="284"/>
          <w:jc w:val="center"/>
        </w:trPr>
        <w:tc>
          <w:tcPr>
            <w:tcW w:w="1590" w:type="pct"/>
            <w:tcBorders>
              <w:left w:val="single" w:sz="18" w:space="0" w:color="808080"/>
              <w:bottom w:val="single" w:sz="18" w:space="0" w:color="808080"/>
            </w:tcBorders>
            <w:shd w:val="clear" w:color="auto" w:fill="F3F3F3"/>
            <w:vAlign w:val="center"/>
          </w:tcPr>
          <w:p w14:paraId="3B3C53E4" w14:textId="77777777" w:rsidR="00F15240" w:rsidRPr="00FF37CC" w:rsidRDefault="00F15240"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D36378" w14:textId="1C3FAC0F" w:rsidR="00F15240" w:rsidRPr="00FF37CC" w:rsidRDefault="00F15240" w:rsidP="00EA3129">
            <w:pPr>
              <w:pStyle w:val="BodyText"/>
              <w:spacing w:before="120" w:line="276" w:lineRule="auto"/>
              <w:ind w:left="0"/>
            </w:pPr>
          </w:p>
        </w:tc>
      </w:tr>
    </w:tbl>
    <w:p w14:paraId="2EB501F3" w14:textId="77777777" w:rsidR="00460CF6" w:rsidRPr="00460CF6" w:rsidRDefault="00460CF6" w:rsidP="00EA3129">
      <w:pPr>
        <w:ind w:left="0"/>
      </w:pPr>
    </w:p>
    <w:p w14:paraId="5AA9123A" w14:textId="26330EC2" w:rsidR="00460CF6" w:rsidRDefault="00460CF6" w:rsidP="00A97673">
      <w:pPr>
        <w:pStyle w:val="Heading5"/>
      </w:pPr>
      <w:r>
        <w:t xml:space="preserve">Biểu đồ </w:t>
      </w:r>
      <w:r w:rsidR="00827483">
        <w:t>phân rã chức năng</w:t>
      </w:r>
    </w:p>
    <w:p w14:paraId="55311674" w14:textId="10B011CF" w:rsidR="00460CF6" w:rsidRDefault="0097684B" w:rsidP="00EA3129">
      <w:pPr>
        <w:ind w:left="0"/>
      </w:pPr>
      <w:r>
        <w:t>N/A</w:t>
      </w:r>
    </w:p>
    <w:p w14:paraId="128DF241" w14:textId="77777777" w:rsidR="00827483" w:rsidRDefault="00827483" w:rsidP="00EA3129">
      <w:pPr>
        <w:ind w:left="0"/>
      </w:pPr>
    </w:p>
    <w:p w14:paraId="2513208B" w14:textId="673FEC0C" w:rsidR="00460CF6" w:rsidRDefault="00460CF6" w:rsidP="00A97673">
      <w:pPr>
        <w:pStyle w:val="Heading5"/>
      </w:pPr>
      <w:r>
        <w:t>Menu</w:t>
      </w:r>
    </w:p>
    <w:p w14:paraId="37EBBFC9" w14:textId="5AE4639B" w:rsidR="00460CF6" w:rsidRPr="00460CF6" w:rsidRDefault="004739D3" w:rsidP="00EA3129">
      <w:pPr>
        <w:ind w:left="0"/>
      </w:pPr>
      <w:r>
        <w:t>Trang chủ</w:t>
      </w:r>
    </w:p>
    <w:p w14:paraId="6E170798" w14:textId="77777777" w:rsidR="00460CF6" w:rsidRPr="00460CF6" w:rsidRDefault="00460CF6" w:rsidP="00EA3129">
      <w:pPr>
        <w:ind w:left="0"/>
      </w:pPr>
    </w:p>
    <w:p w14:paraId="1C749D23" w14:textId="7A2AC595" w:rsidR="00782B65" w:rsidRDefault="00782B65" w:rsidP="00A97673">
      <w:pPr>
        <w:pStyle w:val="Heading5"/>
      </w:pPr>
      <w:r>
        <w:t>Trang chủ</w:t>
      </w:r>
    </w:p>
    <w:p w14:paraId="1C72219B" w14:textId="73A9363E" w:rsidR="00782B65" w:rsidRDefault="00782B65" w:rsidP="00EA3129">
      <w:pPr>
        <w:pStyle w:val="Heading6"/>
      </w:pPr>
      <w:r w:rsidRPr="00FF37CC">
        <w:t>Prototype màn hình nhập liệu</w:t>
      </w:r>
    </w:p>
    <w:p w14:paraId="032021AA" w14:textId="77777777" w:rsidR="00712B97" w:rsidRDefault="00712B97" w:rsidP="00EA3129">
      <w:pPr>
        <w:ind w:left="0"/>
        <w:sectPr w:rsidR="00712B97" w:rsidSect="002303C1">
          <w:pgSz w:w="11909" w:h="16834" w:code="9"/>
          <w:pgMar w:top="1152" w:right="1152" w:bottom="1238" w:left="1440" w:header="432" w:footer="432" w:gutter="0"/>
          <w:cols w:space="709"/>
          <w:titlePg/>
          <w:docGrid w:linePitch="326"/>
        </w:sectPr>
      </w:pPr>
    </w:p>
    <w:p w14:paraId="765FCE43" w14:textId="77777777" w:rsidR="002F55BB" w:rsidRDefault="002F55BB" w:rsidP="00EA3129">
      <w:pPr>
        <w:pStyle w:val="Heading6"/>
      </w:pPr>
      <w:r>
        <w:lastRenderedPageBreak/>
        <w:t>Danh sách trường dữ liệu</w:t>
      </w:r>
    </w:p>
    <w:p w14:paraId="383F40F7" w14:textId="77777777" w:rsidR="00245EAC" w:rsidRPr="00FF37CC" w:rsidRDefault="00245EAC" w:rsidP="004E37AB">
      <w:pPr>
        <w:numPr>
          <w:ilvl w:val="0"/>
          <w:numId w:val="11"/>
        </w:numPr>
      </w:pPr>
      <w:r>
        <w:rPr>
          <w:lang w:eastAsia="ar-SA"/>
        </w:rPr>
        <w:t>S: Hiển thị trên màn hình nhập liệu</w:t>
      </w:r>
    </w:p>
    <w:p w14:paraId="6DAC11F4" w14:textId="77777777" w:rsidR="00245EAC" w:rsidRPr="00FF37CC" w:rsidRDefault="00245EAC"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245EAC" w:rsidRPr="00FF37CC" w14:paraId="265D4304" w14:textId="77777777" w:rsidTr="00E3272A">
        <w:trPr>
          <w:cantSplit/>
          <w:trHeight w:val="422"/>
          <w:tblHeader/>
        </w:trPr>
        <w:tc>
          <w:tcPr>
            <w:tcW w:w="1800" w:type="dxa"/>
            <w:shd w:val="clear" w:color="auto" w:fill="D9D9D9"/>
            <w:vAlign w:val="center"/>
          </w:tcPr>
          <w:p w14:paraId="691D7DD0" w14:textId="77777777" w:rsidR="00245EAC" w:rsidRPr="00FF37CC" w:rsidRDefault="00245EAC" w:rsidP="00EA3129">
            <w:pPr>
              <w:spacing w:after="120"/>
              <w:ind w:left="0"/>
              <w:jc w:val="center"/>
              <w:rPr>
                <w:b/>
              </w:rPr>
            </w:pPr>
            <w:r w:rsidRPr="00FF37CC">
              <w:rPr>
                <w:b/>
              </w:rPr>
              <w:t>Tên trường</w:t>
            </w:r>
          </w:p>
        </w:tc>
        <w:tc>
          <w:tcPr>
            <w:tcW w:w="1980" w:type="dxa"/>
            <w:shd w:val="clear" w:color="auto" w:fill="D9D9D9"/>
            <w:vAlign w:val="center"/>
          </w:tcPr>
          <w:p w14:paraId="2B7078F8" w14:textId="77777777" w:rsidR="00245EAC" w:rsidRPr="00FF37CC" w:rsidRDefault="00245EAC" w:rsidP="00EA3129">
            <w:pPr>
              <w:spacing w:after="120"/>
              <w:ind w:left="0"/>
              <w:jc w:val="center"/>
              <w:rPr>
                <w:b/>
              </w:rPr>
            </w:pPr>
            <w:r w:rsidRPr="00FF37CC">
              <w:rPr>
                <w:b/>
              </w:rPr>
              <w:t>Tên dữ liệu</w:t>
            </w:r>
          </w:p>
        </w:tc>
        <w:tc>
          <w:tcPr>
            <w:tcW w:w="1417" w:type="dxa"/>
            <w:shd w:val="clear" w:color="auto" w:fill="D9D9D9"/>
            <w:vAlign w:val="center"/>
          </w:tcPr>
          <w:p w14:paraId="14DD84DC" w14:textId="77777777" w:rsidR="00245EAC" w:rsidRPr="00FF37CC" w:rsidRDefault="00245EAC" w:rsidP="00EA3129">
            <w:pPr>
              <w:spacing w:after="120"/>
              <w:ind w:left="0"/>
              <w:jc w:val="center"/>
              <w:rPr>
                <w:b/>
              </w:rPr>
            </w:pPr>
            <w:r w:rsidRPr="00FF37CC">
              <w:rPr>
                <w:b/>
              </w:rPr>
              <w:t>Loại DL</w:t>
            </w:r>
          </w:p>
        </w:tc>
        <w:tc>
          <w:tcPr>
            <w:tcW w:w="630" w:type="dxa"/>
            <w:shd w:val="clear" w:color="auto" w:fill="D9D9D9"/>
            <w:vAlign w:val="center"/>
          </w:tcPr>
          <w:p w14:paraId="113E9955" w14:textId="77777777" w:rsidR="00245EAC" w:rsidRPr="00FF37CC" w:rsidRDefault="00245EAC" w:rsidP="00EA3129">
            <w:pPr>
              <w:spacing w:after="120"/>
              <w:ind w:left="0"/>
              <w:jc w:val="center"/>
              <w:rPr>
                <w:b/>
              </w:rPr>
            </w:pPr>
            <w:r w:rsidRPr="00FF37CC">
              <w:rPr>
                <w:b/>
              </w:rPr>
              <w:t>L</w:t>
            </w:r>
          </w:p>
        </w:tc>
        <w:tc>
          <w:tcPr>
            <w:tcW w:w="540" w:type="dxa"/>
            <w:shd w:val="clear" w:color="auto" w:fill="D9D9D9"/>
            <w:vAlign w:val="center"/>
          </w:tcPr>
          <w:p w14:paraId="298D0834" w14:textId="77777777" w:rsidR="00245EAC" w:rsidRPr="00FF37CC" w:rsidRDefault="00245EAC" w:rsidP="00EA3129">
            <w:pPr>
              <w:spacing w:after="120"/>
              <w:ind w:left="0"/>
              <w:jc w:val="center"/>
              <w:rPr>
                <w:b/>
              </w:rPr>
            </w:pPr>
            <w:r w:rsidRPr="00FF37CC">
              <w:rPr>
                <w:b/>
              </w:rPr>
              <w:t>R</w:t>
            </w:r>
          </w:p>
        </w:tc>
        <w:tc>
          <w:tcPr>
            <w:tcW w:w="450" w:type="dxa"/>
            <w:shd w:val="clear" w:color="auto" w:fill="D9D9D9"/>
            <w:vAlign w:val="center"/>
          </w:tcPr>
          <w:p w14:paraId="228080D1" w14:textId="77777777" w:rsidR="00245EAC" w:rsidRPr="00FF37CC" w:rsidRDefault="00245EAC" w:rsidP="00EA3129">
            <w:pPr>
              <w:spacing w:after="120"/>
              <w:ind w:left="0"/>
              <w:jc w:val="center"/>
              <w:rPr>
                <w:b/>
              </w:rPr>
            </w:pPr>
            <w:r w:rsidRPr="00FF37CC">
              <w:rPr>
                <w:b/>
              </w:rPr>
              <w:t>M</w:t>
            </w:r>
          </w:p>
        </w:tc>
        <w:tc>
          <w:tcPr>
            <w:tcW w:w="540" w:type="dxa"/>
            <w:shd w:val="clear" w:color="auto" w:fill="D9D9D9"/>
          </w:tcPr>
          <w:p w14:paraId="36DAA82B" w14:textId="77777777" w:rsidR="00245EAC" w:rsidRPr="00926A39" w:rsidRDefault="00245EAC" w:rsidP="00EA3129">
            <w:pPr>
              <w:spacing w:after="120"/>
              <w:ind w:left="0"/>
              <w:jc w:val="center"/>
              <w:rPr>
                <w:b/>
                <w:sz w:val="22"/>
              </w:rPr>
            </w:pPr>
            <w:r>
              <w:rPr>
                <w:b/>
              </w:rPr>
              <w:t>S</w:t>
            </w:r>
          </w:p>
        </w:tc>
        <w:tc>
          <w:tcPr>
            <w:tcW w:w="7380" w:type="dxa"/>
            <w:shd w:val="clear" w:color="auto" w:fill="D9D9D9"/>
            <w:vAlign w:val="center"/>
          </w:tcPr>
          <w:p w14:paraId="7D725614" w14:textId="77777777" w:rsidR="00245EAC" w:rsidRPr="00FF37CC" w:rsidRDefault="00245EAC" w:rsidP="00EA3129">
            <w:pPr>
              <w:spacing w:after="120"/>
              <w:ind w:left="0"/>
              <w:jc w:val="center"/>
              <w:rPr>
                <w:b/>
              </w:rPr>
            </w:pPr>
            <w:r w:rsidRPr="00FF37CC">
              <w:rPr>
                <w:b/>
              </w:rPr>
              <w:t>Mô tả</w:t>
            </w:r>
          </w:p>
        </w:tc>
      </w:tr>
      <w:tr w:rsidR="00995B8C" w:rsidRPr="001E5A81" w14:paraId="4DB79C27" w14:textId="77777777" w:rsidTr="006F0AB6">
        <w:trPr>
          <w:cantSplit/>
          <w:trHeight w:val="827"/>
        </w:trPr>
        <w:tc>
          <w:tcPr>
            <w:tcW w:w="14737" w:type="dxa"/>
            <w:gridSpan w:val="8"/>
            <w:vAlign w:val="center"/>
          </w:tcPr>
          <w:p w14:paraId="111AD705" w14:textId="70B65383" w:rsidR="00995B8C" w:rsidRDefault="00995B8C" w:rsidP="00EA3129">
            <w:pPr>
              <w:pStyle w:val="Sothutu-1so"/>
              <w:spacing w:before="120" w:after="120" w:line="276" w:lineRule="auto"/>
              <w:ind w:left="360" w:hanging="360"/>
              <w:jc w:val="left"/>
              <w:rPr>
                <w:b/>
                <w:szCs w:val="24"/>
              </w:rPr>
            </w:pPr>
            <w:r>
              <w:rPr>
                <w:b/>
              </w:rPr>
              <w:t>Thông tin số tiền ngân sách còn lại theo quý</w:t>
            </w:r>
          </w:p>
        </w:tc>
      </w:tr>
      <w:tr w:rsidR="00995B8C" w:rsidRPr="00FF37CC" w14:paraId="1BD3481B" w14:textId="77777777" w:rsidTr="006F0AB6">
        <w:trPr>
          <w:cantSplit/>
          <w:trHeight w:val="827"/>
        </w:trPr>
        <w:tc>
          <w:tcPr>
            <w:tcW w:w="1800" w:type="dxa"/>
            <w:vAlign w:val="center"/>
          </w:tcPr>
          <w:p w14:paraId="5D26366F" w14:textId="57761B88" w:rsidR="00995B8C" w:rsidRPr="00FF37CC" w:rsidRDefault="004A7412" w:rsidP="00EA3129">
            <w:pPr>
              <w:ind w:left="0"/>
            </w:pPr>
            <w:r>
              <w:t>Số dư ngân sách</w:t>
            </w:r>
          </w:p>
        </w:tc>
        <w:tc>
          <w:tcPr>
            <w:tcW w:w="1980" w:type="dxa"/>
            <w:vAlign w:val="center"/>
          </w:tcPr>
          <w:p w14:paraId="1E033225" w14:textId="211A8DCA" w:rsidR="00995B8C" w:rsidRPr="00FF37CC" w:rsidRDefault="00995B8C" w:rsidP="00EA3129">
            <w:pPr>
              <w:ind w:left="0"/>
            </w:pPr>
          </w:p>
        </w:tc>
        <w:tc>
          <w:tcPr>
            <w:tcW w:w="1417" w:type="dxa"/>
            <w:vAlign w:val="center"/>
          </w:tcPr>
          <w:p w14:paraId="5FEF76DC" w14:textId="347D8F24" w:rsidR="00995B8C" w:rsidRPr="00FF37CC" w:rsidRDefault="00995B8C" w:rsidP="00EA3129">
            <w:pPr>
              <w:ind w:left="0"/>
            </w:pPr>
            <w:r>
              <w:t>Number</w:t>
            </w:r>
          </w:p>
        </w:tc>
        <w:tc>
          <w:tcPr>
            <w:tcW w:w="630" w:type="dxa"/>
            <w:vAlign w:val="center"/>
          </w:tcPr>
          <w:p w14:paraId="00AFCF63" w14:textId="36CD78EF" w:rsidR="00995B8C" w:rsidRPr="00FF37CC" w:rsidRDefault="00995B8C" w:rsidP="00EA3129">
            <w:pPr>
              <w:pStyle w:val="Sothutu-1so"/>
              <w:spacing w:before="120" w:after="120" w:line="276" w:lineRule="auto"/>
              <w:jc w:val="left"/>
              <w:rPr>
                <w:szCs w:val="24"/>
              </w:rPr>
            </w:pPr>
          </w:p>
        </w:tc>
        <w:tc>
          <w:tcPr>
            <w:tcW w:w="540" w:type="dxa"/>
            <w:vAlign w:val="center"/>
          </w:tcPr>
          <w:p w14:paraId="73B3A6EF" w14:textId="4D2F9E01" w:rsidR="00995B8C" w:rsidRPr="00FF37CC" w:rsidRDefault="00995B8C" w:rsidP="00EA3129">
            <w:pPr>
              <w:pStyle w:val="Sothutu-1so"/>
              <w:spacing w:before="120" w:after="120" w:line="276" w:lineRule="auto"/>
              <w:jc w:val="left"/>
              <w:rPr>
                <w:szCs w:val="24"/>
              </w:rPr>
            </w:pPr>
          </w:p>
        </w:tc>
        <w:tc>
          <w:tcPr>
            <w:tcW w:w="450" w:type="dxa"/>
            <w:vAlign w:val="center"/>
          </w:tcPr>
          <w:p w14:paraId="4E1811D7" w14:textId="58EB707F" w:rsidR="00995B8C" w:rsidRPr="00FF37CC" w:rsidRDefault="00995B8C" w:rsidP="00EA3129">
            <w:pPr>
              <w:pStyle w:val="Sothutu-1so"/>
              <w:spacing w:before="120" w:after="120" w:line="276" w:lineRule="auto"/>
              <w:jc w:val="left"/>
              <w:rPr>
                <w:szCs w:val="24"/>
              </w:rPr>
            </w:pPr>
          </w:p>
        </w:tc>
        <w:tc>
          <w:tcPr>
            <w:tcW w:w="540" w:type="dxa"/>
          </w:tcPr>
          <w:p w14:paraId="0C714398" w14:textId="680D14FF" w:rsidR="00995B8C" w:rsidRPr="00FF37CC" w:rsidRDefault="00995B8C" w:rsidP="00EA3129">
            <w:pPr>
              <w:pStyle w:val="Sothutu-1so"/>
              <w:spacing w:before="120" w:after="120" w:line="276" w:lineRule="auto"/>
              <w:jc w:val="center"/>
              <w:rPr>
                <w:szCs w:val="24"/>
              </w:rPr>
            </w:pPr>
          </w:p>
        </w:tc>
        <w:tc>
          <w:tcPr>
            <w:tcW w:w="7380" w:type="dxa"/>
            <w:vAlign w:val="center"/>
          </w:tcPr>
          <w:p w14:paraId="23F7C24E" w14:textId="77777777" w:rsidR="00995B8C" w:rsidRDefault="00995B8C" w:rsidP="00EA3129">
            <w:pPr>
              <w:pStyle w:val="Sothutu-1so"/>
              <w:spacing w:before="120" w:after="120" w:line="276" w:lineRule="auto"/>
              <w:jc w:val="left"/>
            </w:pPr>
            <w:r>
              <w:t>Th</w:t>
            </w:r>
            <w:r w:rsidR="000418F4">
              <w:t>ể hiện số tiền của ngân sách năm</w:t>
            </w:r>
            <w:r>
              <w:t xml:space="preserve"> còn lại theo thời điểm đăng nhập</w:t>
            </w:r>
          </w:p>
          <w:p w14:paraId="703AD391" w14:textId="28E18E45" w:rsidR="004A7412" w:rsidRPr="00FF37CC" w:rsidRDefault="004A7412" w:rsidP="00EA3129">
            <w:pPr>
              <w:pStyle w:val="Sothutu-1so"/>
              <w:spacing w:before="120" w:after="120" w:line="276" w:lineRule="auto"/>
              <w:jc w:val="left"/>
              <w:rPr>
                <w:szCs w:val="24"/>
              </w:rPr>
            </w:pPr>
            <w:r w:rsidRPr="00FC37F4">
              <w:rPr>
                <w:highlight w:val="green"/>
              </w:rPr>
              <w:t>Nếu user nào không được phân quyền x</w:t>
            </w:r>
            <w:r w:rsidR="00FC37F4" w:rsidRPr="00FC37F4">
              <w:rPr>
                <w:highlight w:val="green"/>
              </w:rPr>
              <w:t>em ngân sách thì không hiển thị thông tin liên quan đến ngân sách, chỉ hiển thị số dư công nợ cá nhân</w:t>
            </w:r>
            <w:r w:rsidR="00FC37F4">
              <w:t xml:space="preserve"> </w:t>
            </w:r>
            <w:r>
              <w:t xml:space="preserve"> </w:t>
            </w:r>
          </w:p>
        </w:tc>
      </w:tr>
      <w:tr w:rsidR="008D674C" w:rsidRPr="00FF37CC" w14:paraId="157C43DB" w14:textId="77777777" w:rsidTr="006F0AB6">
        <w:trPr>
          <w:cantSplit/>
          <w:trHeight w:val="827"/>
        </w:trPr>
        <w:tc>
          <w:tcPr>
            <w:tcW w:w="1800" w:type="dxa"/>
            <w:vAlign w:val="center"/>
          </w:tcPr>
          <w:p w14:paraId="60B2D4CF" w14:textId="56F264B5" w:rsidR="008D674C" w:rsidRPr="008D674C" w:rsidRDefault="008D674C" w:rsidP="00EA3129">
            <w:pPr>
              <w:ind w:left="0"/>
              <w:rPr>
                <w:highlight w:val="green"/>
              </w:rPr>
            </w:pPr>
            <w:r w:rsidRPr="008D674C">
              <w:rPr>
                <w:highlight w:val="green"/>
              </w:rPr>
              <w:t>Số dư công nợ cá nhân</w:t>
            </w:r>
          </w:p>
        </w:tc>
        <w:tc>
          <w:tcPr>
            <w:tcW w:w="1980" w:type="dxa"/>
            <w:vAlign w:val="center"/>
          </w:tcPr>
          <w:p w14:paraId="479B0295" w14:textId="77777777" w:rsidR="008D674C" w:rsidRPr="008D674C" w:rsidRDefault="008D674C" w:rsidP="00EA3129">
            <w:pPr>
              <w:ind w:left="0"/>
              <w:rPr>
                <w:highlight w:val="green"/>
              </w:rPr>
            </w:pPr>
          </w:p>
        </w:tc>
        <w:tc>
          <w:tcPr>
            <w:tcW w:w="1417" w:type="dxa"/>
            <w:vAlign w:val="center"/>
          </w:tcPr>
          <w:p w14:paraId="20BEF1DC" w14:textId="74793012" w:rsidR="008D674C" w:rsidRPr="008D674C" w:rsidRDefault="008D674C" w:rsidP="00EA3129">
            <w:pPr>
              <w:ind w:left="0"/>
              <w:rPr>
                <w:highlight w:val="green"/>
              </w:rPr>
            </w:pPr>
            <w:r w:rsidRPr="008D674C">
              <w:rPr>
                <w:highlight w:val="green"/>
              </w:rPr>
              <w:t>Number</w:t>
            </w:r>
          </w:p>
        </w:tc>
        <w:tc>
          <w:tcPr>
            <w:tcW w:w="630" w:type="dxa"/>
            <w:vAlign w:val="center"/>
          </w:tcPr>
          <w:p w14:paraId="585155B2" w14:textId="77777777" w:rsidR="008D674C" w:rsidRPr="008D674C" w:rsidRDefault="008D674C" w:rsidP="00EA3129">
            <w:pPr>
              <w:pStyle w:val="Sothutu-1so"/>
              <w:spacing w:before="120" w:after="120" w:line="276" w:lineRule="auto"/>
              <w:jc w:val="left"/>
              <w:rPr>
                <w:szCs w:val="24"/>
                <w:highlight w:val="green"/>
              </w:rPr>
            </w:pPr>
          </w:p>
        </w:tc>
        <w:tc>
          <w:tcPr>
            <w:tcW w:w="540" w:type="dxa"/>
            <w:vAlign w:val="center"/>
          </w:tcPr>
          <w:p w14:paraId="43516029" w14:textId="77777777" w:rsidR="008D674C" w:rsidRPr="008D674C" w:rsidRDefault="008D674C" w:rsidP="00EA3129">
            <w:pPr>
              <w:pStyle w:val="Sothutu-1so"/>
              <w:spacing w:before="120" w:after="120" w:line="276" w:lineRule="auto"/>
              <w:jc w:val="left"/>
              <w:rPr>
                <w:szCs w:val="24"/>
                <w:highlight w:val="green"/>
              </w:rPr>
            </w:pPr>
          </w:p>
        </w:tc>
        <w:tc>
          <w:tcPr>
            <w:tcW w:w="450" w:type="dxa"/>
            <w:vAlign w:val="center"/>
          </w:tcPr>
          <w:p w14:paraId="23E2DE36" w14:textId="77777777" w:rsidR="008D674C" w:rsidRPr="008D674C" w:rsidRDefault="008D674C" w:rsidP="00EA3129">
            <w:pPr>
              <w:pStyle w:val="Sothutu-1so"/>
              <w:spacing w:before="120" w:after="120" w:line="276" w:lineRule="auto"/>
              <w:jc w:val="left"/>
              <w:rPr>
                <w:szCs w:val="24"/>
                <w:highlight w:val="green"/>
              </w:rPr>
            </w:pPr>
          </w:p>
        </w:tc>
        <w:tc>
          <w:tcPr>
            <w:tcW w:w="540" w:type="dxa"/>
          </w:tcPr>
          <w:p w14:paraId="517384E0" w14:textId="77777777" w:rsidR="008D674C" w:rsidRPr="008D674C" w:rsidRDefault="008D674C" w:rsidP="00EA3129">
            <w:pPr>
              <w:pStyle w:val="Sothutu-1so"/>
              <w:spacing w:before="120" w:after="120" w:line="276" w:lineRule="auto"/>
              <w:jc w:val="center"/>
              <w:rPr>
                <w:szCs w:val="24"/>
                <w:highlight w:val="green"/>
              </w:rPr>
            </w:pPr>
          </w:p>
        </w:tc>
        <w:tc>
          <w:tcPr>
            <w:tcW w:w="7380" w:type="dxa"/>
            <w:vAlign w:val="center"/>
          </w:tcPr>
          <w:p w14:paraId="57BD553F" w14:textId="46DAB41C" w:rsidR="004A7412" w:rsidRPr="008D674C" w:rsidRDefault="008D674C" w:rsidP="00EA3129">
            <w:pPr>
              <w:pStyle w:val="Sothutu-1so"/>
              <w:spacing w:before="120" w:after="120" w:line="276" w:lineRule="auto"/>
              <w:jc w:val="left"/>
              <w:rPr>
                <w:highlight w:val="green"/>
              </w:rPr>
            </w:pPr>
            <w:r>
              <w:rPr>
                <w:highlight w:val="green"/>
              </w:rPr>
              <w:t>Thể hiện số tiền công nợ của user đăng nhập tính đến thời điểm đăng nhập</w:t>
            </w:r>
          </w:p>
        </w:tc>
      </w:tr>
      <w:tr w:rsidR="00995B8C" w:rsidRPr="00FF37CC" w14:paraId="78ECB38B" w14:textId="77777777" w:rsidTr="006F0AB6">
        <w:trPr>
          <w:cantSplit/>
          <w:trHeight w:val="827"/>
        </w:trPr>
        <w:tc>
          <w:tcPr>
            <w:tcW w:w="14737" w:type="dxa"/>
            <w:gridSpan w:val="8"/>
          </w:tcPr>
          <w:p w14:paraId="00DEA857" w14:textId="2FB9020E" w:rsidR="00995B8C" w:rsidRDefault="00995B8C" w:rsidP="00EA3129">
            <w:pPr>
              <w:pStyle w:val="Sothutu-1so"/>
              <w:spacing w:before="120" w:after="120" w:line="276" w:lineRule="auto"/>
              <w:jc w:val="left"/>
              <w:rPr>
                <w:szCs w:val="24"/>
              </w:rPr>
            </w:pPr>
            <w:r>
              <w:rPr>
                <w:b/>
                <w:szCs w:val="24"/>
              </w:rPr>
              <w:t>Nhóm các chức năng thường dùng của Phòng Ban</w:t>
            </w:r>
          </w:p>
        </w:tc>
      </w:tr>
      <w:tr w:rsidR="00995B8C" w:rsidRPr="00FF37CC" w14:paraId="52CAD582" w14:textId="77777777" w:rsidTr="00E3272A">
        <w:trPr>
          <w:cantSplit/>
          <w:trHeight w:val="827"/>
        </w:trPr>
        <w:tc>
          <w:tcPr>
            <w:tcW w:w="1800" w:type="dxa"/>
          </w:tcPr>
          <w:p w14:paraId="1381F2FA" w14:textId="2F7D4B3A" w:rsidR="00995B8C" w:rsidRPr="00FF37CC" w:rsidRDefault="00995B8C" w:rsidP="00EA3129">
            <w:pPr>
              <w:ind w:left="0"/>
            </w:pPr>
            <w:r>
              <w:t>Tờ trình</w:t>
            </w:r>
          </w:p>
        </w:tc>
        <w:tc>
          <w:tcPr>
            <w:tcW w:w="1980" w:type="dxa"/>
          </w:tcPr>
          <w:p w14:paraId="7B531903" w14:textId="2ADE194B" w:rsidR="00995B8C" w:rsidRPr="00FF37CC" w:rsidRDefault="00995B8C" w:rsidP="00EA3129">
            <w:pPr>
              <w:ind w:left="0"/>
            </w:pPr>
          </w:p>
        </w:tc>
        <w:tc>
          <w:tcPr>
            <w:tcW w:w="1417" w:type="dxa"/>
          </w:tcPr>
          <w:p w14:paraId="4413A7BC" w14:textId="6157F72C" w:rsidR="00995B8C" w:rsidRPr="00606D95" w:rsidRDefault="00995B8C" w:rsidP="00EA3129">
            <w:pPr>
              <w:ind w:left="0"/>
            </w:pPr>
            <w:r>
              <w:t>Button</w:t>
            </w:r>
          </w:p>
        </w:tc>
        <w:tc>
          <w:tcPr>
            <w:tcW w:w="630" w:type="dxa"/>
          </w:tcPr>
          <w:p w14:paraId="41169DBB" w14:textId="771D985D" w:rsidR="00995B8C" w:rsidRPr="00FF37CC" w:rsidRDefault="00995B8C" w:rsidP="00EA3129">
            <w:pPr>
              <w:pStyle w:val="Sothutu-1so"/>
              <w:spacing w:before="120" w:after="120" w:line="276" w:lineRule="auto"/>
              <w:jc w:val="left"/>
              <w:rPr>
                <w:szCs w:val="24"/>
              </w:rPr>
            </w:pPr>
          </w:p>
        </w:tc>
        <w:tc>
          <w:tcPr>
            <w:tcW w:w="540" w:type="dxa"/>
          </w:tcPr>
          <w:p w14:paraId="1BADDEE2" w14:textId="03A54A3C" w:rsidR="00995B8C" w:rsidRPr="00FF37CC" w:rsidRDefault="00995B8C" w:rsidP="00EA3129">
            <w:pPr>
              <w:pStyle w:val="Sothutu-1so"/>
              <w:spacing w:before="120" w:after="120" w:line="276" w:lineRule="auto"/>
              <w:jc w:val="left"/>
              <w:rPr>
                <w:szCs w:val="24"/>
              </w:rPr>
            </w:pPr>
          </w:p>
        </w:tc>
        <w:tc>
          <w:tcPr>
            <w:tcW w:w="450" w:type="dxa"/>
          </w:tcPr>
          <w:p w14:paraId="784C56AB" w14:textId="67DCA5C5" w:rsidR="00995B8C" w:rsidRPr="00FF37CC" w:rsidRDefault="00995B8C" w:rsidP="00EA3129">
            <w:pPr>
              <w:pStyle w:val="Sothutu-1so"/>
              <w:spacing w:before="120" w:after="120" w:line="276" w:lineRule="auto"/>
              <w:jc w:val="left"/>
              <w:rPr>
                <w:szCs w:val="24"/>
              </w:rPr>
            </w:pPr>
          </w:p>
        </w:tc>
        <w:tc>
          <w:tcPr>
            <w:tcW w:w="540" w:type="dxa"/>
          </w:tcPr>
          <w:p w14:paraId="23A5E4C5" w14:textId="5B47AD9F" w:rsidR="00995B8C" w:rsidRPr="00FF37CC" w:rsidRDefault="00995B8C" w:rsidP="00EA3129">
            <w:pPr>
              <w:pStyle w:val="Sothutu-1so"/>
              <w:spacing w:before="120" w:after="120" w:line="276" w:lineRule="auto"/>
              <w:jc w:val="center"/>
              <w:rPr>
                <w:szCs w:val="24"/>
              </w:rPr>
            </w:pPr>
          </w:p>
        </w:tc>
        <w:tc>
          <w:tcPr>
            <w:tcW w:w="7380" w:type="dxa"/>
          </w:tcPr>
          <w:p w14:paraId="2E461CC7" w14:textId="7D4322C0" w:rsidR="00995B8C" w:rsidRPr="00FF37CC" w:rsidRDefault="00995B8C" w:rsidP="00EA3129">
            <w:pPr>
              <w:pStyle w:val="Sothutu-1so"/>
              <w:spacing w:before="120" w:after="120" w:line="360" w:lineRule="auto"/>
              <w:jc w:val="left"/>
              <w:rPr>
                <w:szCs w:val="24"/>
              </w:rPr>
            </w:pPr>
            <w:r>
              <w:rPr>
                <w:szCs w:val="24"/>
              </w:rPr>
              <w:t>Khi ấn chọn vào icon Tờ trình sẽ link sang màn hình Danh sách tờ trình</w:t>
            </w:r>
          </w:p>
        </w:tc>
      </w:tr>
      <w:tr w:rsidR="00995B8C" w:rsidRPr="00FF37CC" w14:paraId="165E0D9D" w14:textId="77777777" w:rsidTr="00E3272A">
        <w:trPr>
          <w:cantSplit/>
          <w:trHeight w:val="827"/>
        </w:trPr>
        <w:tc>
          <w:tcPr>
            <w:tcW w:w="1800" w:type="dxa"/>
          </w:tcPr>
          <w:p w14:paraId="0ECA1C58" w14:textId="7F781333" w:rsidR="00995B8C" w:rsidRDefault="00995B8C" w:rsidP="00EA3129">
            <w:pPr>
              <w:ind w:left="0"/>
            </w:pPr>
            <w:r>
              <w:t>Đề nghị thanh toán</w:t>
            </w:r>
          </w:p>
        </w:tc>
        <w:tc>
          <w:tcPr>
            <w:tcW w:w="1980" w:type="dxa"/>
          </w:tcPr>
          <w:p w14:paraId="7AAE19B5" w14:textId="77777777" w:rsidR="00995B8C" w:rsidRPr="00FF37CC" w:rsidRDefault="00995B8C" w:rsidP="00EA3129">
            <w:pPr>
              <w:ind w:left="0"/>
            </w:pPr>
          </w:p>
        </w:tc>
        <w:tc>
          <w:tcPr>
            <w:tcW w:w="1417" w:type="dxa"/>
          </w:tcPr>
          <w:p w14:paraId="041D285F" w14:textId="3C85763A" w:rsidR="00995B8C" w:rsidRDefault="00995B8C" w:rsidP="00EA3129">
            <w:pPr>
              <w:ind w:left="0"/>
            </w:pPr>
            <w:r>
              <w:t>Button</w:t>
            </w:r>
          </w:p>
        </w:tc>
        <w:tc>
          <w:tcPr>
            <w:tcW w:w="630" w:type="dxa"/>
          </w:tcPr>
          <w:p w14:paraId="6DA2827A" w14:textId="77777777" w:rsidR="00995B8C" w:rsidRPr="00FF37CC" w:rsidRDefault="00995B8C" w:rsidP="00EA3129">
            <w:pPr>
              <w:pStyle w:val="Sothutu-1so"/>
              <w:spacing w:before="120" w:after="120" w:line="276" w:lineRule="auto"/>
              <w:jc w:val="left"/>
              <w:rPr>
                <w:szCs w:val="24"/>
              </w:rPr>
            </w:pPr>
          </w:p>
        </w:tc>
        <w:tc>
          <w:tcPr>
            <w:tcW w:w="540" w:type="dxa"/>
          </w:tcPr>
          <w:p w14:paraId="0E74647B" w14:textId="77777777" w:rsidR="00995B8C" w:rsidRPr="00FF37CC" w:rsidRDefault="00995B8C" w:rsidP="00EA3129">
            <w:pPr>
              <w:pStyle w:val="Sothutu-1so"/>
              <w:spacing w:before="120" w:after="120" w:line="276" w:lineRule="auto"/>
              <w:jc w:val="left"/>
              <w:rPr>
                <w:szCs w:val="24"/>
              </w:rPr>
            </w:pPr>
          </w:p>
        </w:tc>
        <w:tc>
          <w:tcPr>
            <w:tcW w:w="450" w:type="dxa"/>
          </w:tcPr>
          <w:p w14:paraId="223F745D" w14:textId="77777777" w:rsidR="00995B8C" w:rsidRPr="00FF37CC" w:rsidRDefault="00995B8C" w:rsidP="00EA3129">
            <w:pPr>
              <w:pStyle w:val="Sothutu-1so"/>
              <w:spacing w:before="120" w:after="120" w:line="276" w:lineRule="auto"/>
              <w:jc w:val="left"/>
              <w:rPr>
                <w:szCs w:val="24"/>
              </w:rPr>
            </w:pPr>
          </w:p>
        </w:tc>
        <w:tc>
          <w:tcPr>
            <w:tcW w:w="540" w:type="dxa"/>
          </w:tcPr>
          <w:p w14:paraId="775FD7AB" w14:textId="77777777" w:rsidR="00995B8C" w:rsidRPr="00FF37CC" w:rsidRDefault="00995B8C" w:rsidP="00EA3129">
            <w:pPr>
              <w:pStyle w:val="Sothutu-1so"/>
              <w:spacing w:before="120" w:after="120" w:line="276" w:lineRule="auto"/>
              <w:jc w:val="center"/>
              <w:rPr>
                <w:szCs w:val="24"/>
              </w:rPr>
            </w:pPr>
          </w:p>
        </w:tc>
        <w:tc>
          <w:tcPr>
            <w:tcW w:w="7380" w:type="dxa"/>
          </w:tcPr>
          <w:p w14:paraId="32E1AAB1" w14:textId="67155BB8" w:rsidR="00995B8C" w:rsidRDefault="00995B8C" w:rsidP="00EA3129">
            <w:pPr>
              <w:pStyle w:val="Sothutu-1so"/>
              <w:spacing w:before="120" w:after="120" w:line="360" w:lineRule="auto"/>
              <w:jc w:val="left"/>
              <w:rPr>
                <w:szCs w:val="24"/>
              </w:rPr>
            </w:pPr>
            <w:r>
              <w:rPr>
                <w:szCs w:val="24"/>
              </w:rPr>
              <w:t>Khi ấn chọn vào icon Đề nghị thanh toán sẽ link sang màn hình Danh sách Đề nghị thanh toán</w:t>
            </w:r>
          </w:p>
        </w:tc>
      </w:tr>
      <w:tr w:rsidR="00995B8C" w:rsidRPr="00FF37CC" w14:paraId="4EA8CD37" w14:textId="77777777" w:rsidTr="00E3272A">
        <w:trPr>
          <w:cantSplit/>
          <w:trHeight w:val="827"/>
        </w:trPr>
        <w:tc>
          <w:tcPr>
            <w:tcW w:w="1800" w:type="dxa"/>
          </w:tcPr>
          <w:p w14:paraId="7AAEBD27" w14:textId="35CB4293" w:rsidR="00995B8C" w:rsidRDefault="00995B8C" w:rsidP="00EA3129">
            <w:pPr>
              <w:ind w:left="0"/>
            </w:pPr>
            <w:r>
              <w:t>Bảng tổng hợp thanh toán (THTT)</w:t>
            </w:r>
          </w:p>
        </w:tc>
        <w:tc>
          <w:tcPr>
            <w:tcW w:w="1980" w:type="dxa"/>
          </w:tcPr>
          <w:p w14:paraId="1C9B7B25" w14:textId="77777777" w:rsidR="00995B8C" w:rsidRPr="00FF37CC" w:rsidRDefault="00995B8C" w:rsidP="00EA3129">
            <w:pPr>
              <w:ind w:left="0"/>
            </w:pPr>
          </w:p>
        </w:tc>
        <w:tc>
          <w:tcPr>
            <w:tcW w:w="1417" w:type="dxa"/>
          </w:tcPr>
          <w:p w14:paraId="13CFFA0F" w14:textId="2465F795" w:rsidR="00995B8C" w:rsidRDefault="00995B8C" w:rsidP="00EA3129">
            <w:pPr>
              <w:ind w:left="0"/>
            </w:pPr>
            <w:r>
              <w:t>Button</w:t>
            </w:r>
          </w:p>
        </w:tc>
        <w:tc>
          <w:tcPr>
            <w:tcW w:w="630" w:type="dxa"/>
          </w:tcPr>
          <w:p w14:paraId="2CB8CD18" w14:textId="77777777" w:rsidR="00995B8C" w:rsidRPr="00FF37CC" w:rsidRDefault="00995B8C" w:rsidP="00EA3129">
            <w:pPr>
              <w:pStyle w:val="Sothutu-1so"/>
              <w:spacing w:before="120" w:after="120" w:line="276" w:lineRule="auto"/>
              <w:jc w:val="left"/>
              <w:rPr>
                <w:szCs w:val="24"/>
              </w:rPr>
            </w:pPr>
          </w:p>
        </w:tc>
        <w:tc>
          <w:tcPr>
            <w:tcW w:w="540" w:type="dxa"/>
          </w:tcPr>
          <w:p w14:paraId="48A0DBAC" w14:textId="77777777" w:rsidR="00995B8C" w:rsidRPr="00FF37CC" w:rsidRDefault="00995B8C" w:rsidP="00EA3129">
            <w:pPr>
              <w:pStyle w:val="Sothutu-1so"/>
              <w:spacing w:before="120" w:after="120" w:line="276" w:lineRule="auto"/>
              <w:jc w:val="left"/>
              <w:rPr>
                <w:szCs w:val="24"/>
              </w:rPr>
            </w:pPr>
          </w:p>
        </w:tc>
        <w:tc>
          <w:tcPr>
            <w:tcW w:w="450" w:type="dxa"/>
          </w:tcPr>
          <w:p w14:paraId="5E183A09" w14:textId="77777777" w:rsidR="00995B8C" w:rsidRPr="00FF37CC" w:rsidRDefault="00995B8C" w:rsidP="00EA3129">
            <w:pPr>
              <w:pStyle w:val="Sothutu-1so"/>
              <w:spacing w:before="120" w:after="120" w:line="276" w:lineRule="auto"/>
              <w:jc w:val="left"/>
              <w:rPr>
                <w:szCs w:val="24"/>
              </w:rPr>
            </w:pPr>
          </w:p>
        </w:tc>
        <w:tc>
          <w:tcPr>
            <w:tcW w:w="540" w:type="dxa"/>
          </w:tcPr>
          <w:p w14:paraId="62776254" w14:textId="77777777" w:rsidR="00995B8C" w:rsidRPr="00FF37CC" w:rsidRDefault="00995B8C" w:rsidP="00EA3129">
            <w:pPr>
              <w:pStyle w:val="Sothutu-1so"/>
              <w:spacing w:before="120" w:after="120" w:line="276" w:lineRule="auto"/>
              <w:jc w:val="center"/>
              <w:rPr>
                <w:szCs w:val="24"/>
              </w:rPr>
            </w:pPr>
          </w:p>
        </w:tc>
        <w:tc>
          <w:tcPr>
            <w:tcW w:w="7380" w:type="dxa"/>
          </w:tcPr>
          <w:p w14:paraId="19042269" w14:textId="64B2C948" w:rsidR="00995B8C" w:rsidRDefault="00995B8C" w:rsidP="00EA3129">
            <w:pPr>
              <w:pStyle w:val="Sothutu-1so"/>
              <w:spacing w:before="120" w:after="120" w:line="360" w:lineRule="auto"/>
              <w:jc w:val="left"/>
              <w:rPr>
                <w:szCs w:val="24"/>
              </w:rPr>
            </w:pPr>
            <w:r>
              <w:rPr>
                <w:szCs w:val="24"/>
              </w:rPr>
              <w:t>Khi ấn chọn vào icon BTHTT sẽ link sang màn hình Danh sách Bảng THTT</w:t>
            </w:r>
          </w:p>
        </w:tc>
      </w:tr>
      <w:tr w:rsidR="00995B8C" w:rsidRPr="00FF37CC" w14:paraId="1514A8F1" w14:textId="77777777" w:rsidTr="00E3272A">
        <w:trPr>
          <w:cantSplit/>
          <w:trHeight w:val="827"/>
        </w:trPr>
        <w:tc>
          <w:tcPr>
            <w:tcW w:w="1800" w:type="dxa"/>
          </w:tcPr>
          <w:p w14:paraId="1F6276D1" w14:textId="0D72778D" w:rsidR="00995B8C" w:rsidRDefault="00995B8C" w:rsidP="00EA3129">
            <w:pPr>
              <w:ind w:left="0"/>
            </w:pPr>
            <w:r>
              <w:lastRenderedPageBreak/>
              <w:t>Hóa đơn</w:t>
            </w:r>
          </w:p>
        </w:tc>
        <w:tc>
          <w:tcPr>
            <w:tcW w:w="1980" w:type="dxa"/>
          </w:tcPr>
          <w:p w14:paraId="1F74F1F1" w14:textId="77777777" w:rsidR="00995B8C" w:rsidRPr="00FF37CC" w:rsidRDefault="00995B8C" w:rsidP="00EA3129">
            <w:pPr>
              <w:ind w:left="0"/>
            </w:pPr>
          </w:p>
        </w:tc>
        <w:tc>
          <w:tcPr>
            <w:tcW w:w="1417" w:type="dxa"/>
          </w:tcPr>
          <w:p w14:paraId="64725F00" w14:textId="6EA9B15C" w:rsidR="00995B8C" w:rsidRDefault="00995B8C" w:rsidP="00EA3129">
            <w:pPr>
              <w:ind w:left="0"/>
            </w:pPr>
            <w:r>
              <w:t>Button</w:t>
            </w:r>
          </w:p>
        </w:tc>
        <w:tc>
          <w:tcPr>
            <w:tcW w:w="630" w:type="dxa"/>
          </w:tcPr>
          <w:p w14:paraId="12B36289" w14:textId="77777777" w:rsidR="00995B8C" w:rsidRPr="00FF37CC" w:rsidRDefault="00995B8C" w:rsidP="00EA3129">
            <w:pPr>
              <w:pStyle w:val="Sothutu-1so"/>
              <w:spacing w:before="120" w:after="120" w:line="276" w:lineRule="auto"/>
              <w:jc w:val="left"/>
              <w:rPr>
                <w:szCs w:val="24"/>
              </w:rPr>
            </w:pPr>
          </w:p>
        </w:tc>
        <w:tc>
          <w:tcPr>
            <w:tcW w:w="540" w:type="dxa"/>
          </w:tcPr>
          <w:p w14:paraId="06D7EBF4" w14:textId="77777777" w:rsidR="00995B8C" w:rsidRPr="00FF37CC" w:rsidRDefault="00995B8C" w:rsidP="00EA3129">
            <w:pPr>
              <w:pStyle w:val="Sothutu-1so"/>
              <w:spacing w:before="120" w:after="120" w:line="276" w:lineRule="auto"/>
              <w:jc w:val="left"/>
              <w:rPr>
                <w:szCs w:val="24"/>
              </w:rPr>
            </w:pPr>
          </w:p>
        </w:tc>
        <w:tc>
          <w:tcPr>
            <w:tcW w:w="450" w:type="dxa"/>
          </w:tcPr>
          <w:p w14:paraId="24839C60" w14:textId="77777777" w:rsidR="00995B8C" w:rsidRPr="00FF37CC" w:rsidRDefault="00995B8C" w:rsidP="00EA3129">
            <w:pPr>
              <w:pStyle w:val="Sothutu-1so"/>
              <w:spacing w:before="120" w:after="120" w:line="276" w:lineRule="auto"/>
              <w:jc w:val="left"/>
              <w:rPr>
                <w:szCs w:val="24"/>
              </w:rPr>
            </w:pPr>
          </w:p>
        </w:tc>
        <w:tc>
          <w:tcPr>
            <w:tcW w:w="540" w:type="dxa"/>
          </w:tcPr>
          <w:p w14:paraId="6812D335" w14:textId="77777777" w:rsidR="00995B8C" w:rsidRPr="00FF37CC" w:rsidRDefault="00995B8C" w:rsidP="00EA3129">
            <w:pPr>
              <w:pStyle w:val="Sothutu-1so"/>
              <w:spacing w:before="120" w:after="120" w:line="276" w:lineRule="auto"/>
              <w:jc w:val="center"/>
              <w:rPr>
                <w:szCs w:val="24"/>
              </w:rPr>
            </w:pPr>
          </w:p>
        </w:tc>
        <w:tc>
          <w:tcPr>
            <w:tcW w:w="7380" w:type="dxa"/>
          </w:tcPr>
          <w:p w14:paraId="353D8B45" w14:textId="62CA71DD" w:rsidR="00995B8C" w:rsidRDefault="00995B8C" w:rsidP="00EA3129">
            <w:pPr>
              <w:pStyle w:val="Sothutu-1so"/>
              <w:spacing w:before="120" w:after="120" w:line="360" w:lineRule="auto"/>
              <w:jc w:val="left"/>
              <w:rPr>
                <w:szCs w:val="24"/>
              </w:rPr>
            </w:pPr>
            <w:r>
              <w:rPr>
                <w:szCs w:val="24"/>
              </w:rPr>
              <w:t>Khi ấn chọn vào icon hóa đơn sẽ link sang màn hình Danh sách Hóa đơn</w:t>
            </w:r>
          </w:p>
        </w:tc>
      </w:tr>
      <w:tr w:rsidR="00995B8C" w:rsidRPr="00FF37CC" w14:paraId="6709FF78" w14:textId="77777777" w:rsidTr="00E3272A">
        <w:trPr>
          <w:cantSplit/>
          <w:trHeight w:val="827"/>
        </w:trPr>
        <w:tc>
          <w:tcPr>
            <w:tcW w:w="14737" w:type="dxa"/>
            <w:gridSpan w:val="8"/>
          </w:tcPr>
          <w:p w14:paraId="6787FD36" w14:textId="7452A7B1" w:rsidR="00995B8C" w:rsidRDefault="00995B8C" w:rsidP="00EA3129">
            <w:pPr>
              <w:pStyle w:val="Sothutu-1so"/>
              <w:spacing w:before="120" w:after="120" w:line="360" w:lineRule="auto"/>
              <w:jc w:val="left"/>
              <w:rPr>
                <w:szCs w:val="24"/>
              </w:rPr>
            </w:pPr>
            <w:r>
              <w:rPr>
                <w:b/>
                <w:szCs w:val="24"/>
              </w:rPr>
              <w:t>Dashboard</w:t>
            </w:r>
          </w:p>
        </w:tc>
      </w:tr>
      <w:tr w:rsidR="00995B8C" w:rsidRPr="00FF37CC" w14:paraId="5575D4D4" w14:textId="77777777" w:rsidTr="00E3272A">
        <w:trPr>
          <w:cantSplit/>
          <w:trHeight w:val="827"/>
        </w:trPr>
        <w:tc>
          <w:tcPr>
            <w:tcW w:w="1800" w:type="dxa"/>
          </w:tcPr>
          <w:p w14:paraId="37466D18" w14:textId="63EFB1C5" w:rsidR="00995B8C" w:rsidRDefault="00995B8C" w:rsidP="00EA3129">
            <w:pPr>
              <w:ind w:left="0"/>
            </w:pPr>
            <w:r>
              <w:t>Tờ trình</w:t>
            </w:r>
          </w:p>
        </w:tc>
        <w:tc>
          <w:tcPr>
            <w:tcW w:w="1980" w:type="dxa"/>
          </w:tcPr>
          <w:p w14:paraId="23D407F7" w14:textId="77777777" w:rsidR="00995B8C" w:rsidRPr="00FF37CC" w:rsidRDefault="00995B8C" w:rsidP="00EA3129">
            <w:pPr>
              <w:ind w:left="0"/>
            </w:pPr>
          </w:p>
        </w:tc>
        <w:tc>
          <w:tcPr>
            <w:tcW w:w="1417" w:type="dxa"/>
          </w:tcPr>
          <w:p w14:paraId="184244D5" w14:textId="635362CF" w:rsidR="00995B8C" w:rsidRDefault="00995B8C" w:rsidP="00EA3129">
            <w:pPr>
              <w:ind w:left="0"/>
            </w:pPr>
            <w:r>
              <w:t>Pie chart</w:t>
            </w:r>
          </w:p>
        </w:tc>
        <w:tc>
          <w:tcPr>
            <w:tcW w:w="630" w:type="dxa"/>
          </w:tcPr>
          <w:p w14:paraId="41575866" w14:textId="77777777" w:rsidR="00995B8C" w:rsidRPr="00FF37CC" w:rsidRDefault="00995B8C" w:rsidP="00EA3129">
            <w:pPr>
              <w:pStyle w:val="Sothutu-1so"/>
              <w:spacing w:before="120" w:after="120" w:line="276" w:lineRule="auto"/>
              <w:jc w:val="left"/>
              <w:rPr>
                <w:szCs w:val="24"/>
              </w:rPr>
            </w:pPr>
          </w:p>
        </w:tc>
        <w:tc>
          <w:tcPr>
            <w:tcW w:w="540" w:type="dxa"/>
          </w:tcPr>
          <w:p w14:paraId="4EE723A9" w14:textId="77777777" w:rsidR="00995B8C" w:rsidRPr="00FF37CC" w:rsidRDefault="00995B8C" w:rsidP="00EA3129">
            <w:pPr>
              <w:pStyle w:val="Sothutu-1so"/>
              <w:spacing w:before="120" w:after="120" w:line="276" w:lineRule="auto"/>
              <w:jc w:val="left"/>
              <w:rPr>
                <w:szCs w:val="24"/>
              </w:rPr>
            </w:pPr>
          </w:p>
        </w:tc>
        <w:tc>
          <w:tcPr>
            <w:tcW w:w="450" w:type="dxa"/>
          </w:tcPr>
          <w:p w14:paraId="144FE5BC" w14:textId="77777777" w:rsidR="00995B8C" w:rsidRPr="00FF37CC" w:rsidRDefault="00995B8C" w:rsidP="00EA3129">
            <w:pPr>
              <w:pStyle w:val="Sothutu-1so"/>
              <w:spacing w:before="120" w:after="120" w:line="276" w:lineRule="auto"/>
              <w:jc w:val="left"/>
              <w:rPr>
                <w:szCs w:val="24"/>
              </w:rPr>
            </w:pPr>
          </w:p>
        </w:tc>
        <w:tc>
          <w:tcPr>
            <w:tcW w:w="540" w:type="dxa"/>
          </w:tcPr>
          <w:p w14:paraId="582D20E2" w14:textId="77777777" w:rsidR="00995B8C" w:rsidRPr="00FF37CC" w:rsidRDefault="00995B8C" w:rsidP="00EA3129">
            <w:pPr>
              <w:pStyle w:val="Sothutu-1so"/>
              <w:spacing w:before="120" w:after="120" w:line="276" w:lineRule="auto"/>
              <w:jc w:val="center"/>
              <w:rPr>
                <w:szCs w:val="24"/>
              </w:rPr>
            </w:pPr>
          </w:p>
        </w:tc>
        <w:tc>
          <w:tcPr>
            <w:tcW w:w="7380" w:type="dxa"/>
          </w:tcPr>
          <w:p w14:paraId="565351CC" w14:textId="4B992689" w:rsidR="00995B8C" w:rsidRDefault="00995B8C" w:rsidP="00EA3129">
            <w:pPr>
              <w:pStyle w:val="Sothutu-1so"/>
              <w:spacing w:before="120" w:after="120" w:line="360" w:lineRule="auto"/>
              <w:jc w:val="left"/>
              <w:rPr>
                <w:szCs w:val="24"/>
              </w:rPr>
            </w:pPr>
            <w:r>
              <w:rPr>
                <w:szCs w:val="24"/>
              </w:rPr>
              <w:t>Theo dõi trạng thái duyệt của tờ trình theo số lượng và số tiền</w:t>
            </w:r>
          </w:p>
        </w:tc>
      </w:tr>
      <w:tr w:rsidR="00995B8C" w:rsidRPr="00FF37CC" w14:paraId="5E5E0BBD" w14:textId="77777777" w:rsidTr="00E3272A">
        <w:trPr>
          <w:cantSplit/>
          <w:trHeight w:val="827"/>
        </w:trPr>
        <w:tc>
          <w:tcPr>
            <w:tcW w:w="1800" w:type="dxa"/>
          </w:tcPr>
          <w:p w14:paraId="1D8E6F21" w14:textId="74B56AEA" w:rsidR="00995B8C" w:rsidRDefault="00995B8C" w:rsidP="00002034">
            <w:pPr>
              <w:ind w:left="0"/>
            </w:pPr>
            <w:r>
              <w:t>Đề nghị</w:t>
            </w:r>
            <w:r w:rsidR="00002034">
              <w:t xml:space="preserve"> chuyển tiền</w:t>
            </w:r>
          </w:p>
        </w:tc>
        <w:tc>
          <w:tcPr>
            <w:tcW w:w="1980" w:type="dxa"/>
          </w:tcPr>
          <w:p w14:paraId="7C4A0A38" w14:textId="77777777" w:rsidR="00995B8C" w:rsidRPr="00FF37CC" w:rsidRDefault="00995B8C" w:rsidP="00EA3129">
            <w:pPr>
              <w:ind w:left="0"/>
            </w:pPr>
          </w:p>
        </w:tc>
        <w:tc>
          <w:tcPr>
            <w:tcW w:w="1417" w:type="dxa"/>
          </w:tcPr>
          <w:p w14:paraId="3F770041" w14:textId="5405C09E" w:rsidR="00995B8C" w:rsidRDefault="00995B8C" w:rsidP="00EA3129">
            <w:pPr>
              <w:ind w:left="0"/>
            </w:pPr>
            <w:r>
              <w:t>Pie chart</w:t>
            </w:r>
          </w:p>
        </w:tc>
        <w:tc>
          <w:tcPr>
            <w:tcW w:w="630" w:type="dxa"/>
          </w:tcPr>
          <w:p w14:paraId="53518578" w14:textId="77777777" w:rsidR="00995B8C" w:rsidRPr="00FF37CC" w:rsidRDefault="00995B8C" w:rsidP="00EA3129">
            <w:pPr>
              <w:pStyle w:val="Sothutu-1so"/>
              <w:spacing w:before="120" w:after="120" w:line="276" w:lineRule="auto"/>
              <w:jc w:val="left"/>
              <w:rPr>
                <w:szCs w:val="24"/>
              </w:rPr>
            </w:pPr>
          </w:p>
        </w:tc>
        <w:tc>
          <w:tcPr>
            <w:tcW w:w="540" w:type="dxa"/>
          </w:tcPr>
          <w:p w14:paraId="797A2DD9" w14:textId="77777777" w:rsidR="00995B8C" w:rsidRPr="00FF37CC" w:rsidRDefault="00995B8C" w:rsidP="00EA3129">
            <w:pPr>
              <w:pStyle w:val="Sothutu-1so"/>
              <w:spacing w:before="120" w:after="120" w:line="276" w:lineRule="auto"/>
              <w:jc w:val="left"/>
              <w:rPr>
                <w:szCs w:val="24"/>
              </w:rPr>
            </w:pPr>
          </w:p>
        </w:tc>
        <w:tc>
          <w:tcPr>
            <w:tcW w:w="450" w:type="dxa"/>
          </w:tcPr>
          <w:p w14:paraId="5F3DD531" w14:textId="77777777" w:rsidR="00995B8C" w:rsidRPr="00FF37CC" w:rsidRDefault="00995B8C" w:rsidP="00EA3129">
            <w:pPr>
              <w:pStyle w:val="Sothutu-1so"/>
              <w:spacing w:before="120" w:after="120" w:line="276" w:lineRule="auto"/>
              <w:jc w:val="left"/>
              <w:rPr>
                <w:szCs w:val="24"/>
              </w:rPr>
            </w:pPr>
          </w:p>
        </w:tc>
        <w:tc>
          <w:tcPr>
            <w:tcW w:w="540" w:type="dxa"/>
          </w:tcPr>
          <w:p w14:paraId="6228A046" w14:textId="77777777" w:rsidR="00995B8C" w:rsidRPr="00FF37CC" w:rsidRDefault="00995B8C" w:rsidP="00EA3129">
            <w:pPr>
              <w:pStyle w:val="Sothutu-1so"/>
              <w:spacing w:before="120" w:after="120" w:line="276" w:lineRule="auto"/>
              <w:jc w:val="center"/>
              <w:rPr>
                <w:szCs w:val="24"/>
              </w:rPr>
            </w:pPr>
          </w:p>
        </w:tc>
        <w:tc>
          <w:tcPr>
            <w:tcW w:w="7380" w:type="dxa"/>
          </w:tcPr>
          <w:p w14:paraId="4B9997B6" w14:textId="51F73EE5" w:rsidR="00995B8C" w:rsidRDefault="00995B8C" w:rsidP="00EA3129">
            <w:pPr>
              <w:pStyle w:val="Sothutu-1so"/>
              <w:spacing w:before="120" w:after="120" w:line="360" w:lineRule="auto"/>
              <w:jc w:val="left"/>
              <w:rPr>
                <w:szCs w:val="24"/>
              </w:rPr>
            </w:pPr>
            <w:r>
              <w:rPr>
                <w:szCs w:val="24"/>
              </w:rPr>
              <w:t>Theo dõi trạng thái duyệt  và trạng thái hạch toán của đề nghị thanh toán theo số lượng và số tiền</w:t>
            </w:r>
          </w:p>
        </w:tc>
      </w:tr>
      <w:tr w:rsidR="00995B8C" w:rsidRPr="00FF37CC" w14:paraId="1493CEC7" w14:textId="77777777" w:rsidTr="00E3272A">
        <w:trPr>
          <w:cantSplit/>
          <w:trHeight w:val="827"/>
        </w:trPr>
        <w:tc>
          <w:tcPr>
            <w:tcW w:w="1800" w:type="dxa"/>
          </w:tcPr>
          <w:p w14:paraId="247EE603" w14:textId="21EE1BC1" w:rsidR="00995B8C" w:rsidRDefault="00995B8C" w:rsidP="00EA3129">
            <w:pPr>
              <w:ind w:left="0"/>
            </w:pPr>
            <w:r>
              <w:t>Bảng THTT</w:t>
            </w:r>
          </w:p>
        </w:tc>
        <w:tc>
          <w:tcPr>
            <w:tcW w:w="1980" w:type="dxa"/>
          </w:tcPr>
          <w:p w14:paraId="334AD72F" w14:textId="77777777" w:rsidR="00995B8C" w:rsidRPr="00FF37CC" w:rsidRDefault="00995B8C" w:rsidP="00EA3129">
            <w:pPr>
              <w:ind w:left="0"/>
            </w:pPr>
          </w:p>
        </w:tc>
        <w:tc>
          <w:tcPr>
            <w:tcW w:w="1417" w:type="dxa"/>
          </w:tcPr>
          <w:p w14:paraId="592DF499" w14:textId="022C2C3A" w:rsidR="00995B8C" w:rsidRDefault="00995B8C" w:rsidP="00EA3129">
            <w:pPr>
              <w:ind w:left="0"/>
            </w:pPr>
            <w:r>
              <w:t>Pie chart</w:t>
            </w:r>
          </w:p>
        </w:tc>
        <w:tc>
          <w:tcPr>
            <w:tcW w:w="630" w:type="dxa"/>
          </w:tcPr>
          <w:p w14:paraId="530D7935" w14:textId="77777777" w:rsidR="00995B8C" w:rsidRPr="00FF37CC" w:rsidRDefault="00995B8C" w:rsidP="00EA3129">
            <w:pPr>
              <w:pStyle w:val="Sothutu-1so"/>
              <w:spacing w:before="120" w:after="120" w:line="276" w:lineRule="auto"/>
              <w:jc w:val="left"/>
              <w:rPr>
                <w:szCs w:val="24"/>
              </w:rPr>
            </w:pPr>
          </w:p>
        </w:tc>
        <w:tc>
          <w:tcPr>
            <w:tcW w:w="540" w:type="dxa"/>
          </w:tcPr>
          <w:p w14:paraId="46EFC81C" w14:textId="77777777" w:rsidR="00995B8C" w:rsidRPr="00FF37CC" w:rsidRDefault="00995B8C" w:rsidP="00EA3129">
            <w:pPr>
              <w:pStyle w:val="Sothutu-1so"/>
              <w:spacing w:before="120" w:after="120" w:line="276" w:lineRule="auto"/>
              <w:jc w:val="left"/>
              <w:rPr>
                <w:szCs w:val="24"/>
              </w:rPr>
            </w:pPr>
          </w:p>
        </w:tc>
        <w:tc>
          <w:tcPr>
            <w:tcW w:w="450" w:type="dxa"/>
          </w:tcPr>
          <w:p w14:paraId="77DCBC8D" w14:textId="77777777" w:rsidR="00995B8C" w:rsidRPr="00FF37CC" w:rsidRDefault="00995B8C" w:rsidP="00EA3129">
            <w:pPr>
              <w:pStyle w:val="Sothutu-1so"/>
              <w:spacing w:before="120" w:after="120" w:line="276" w:lineRule="auto"/>
              <w:jc w:val="left"/>
              <w:rPr>
                <w:szCs w:val="24"/>
              </w:rPr>
            </w:pPr>
          </w:p>
        </w:tc>
        <w:tc>
          <w:tcPr>
            <w:tcW w:w="540" w:type="dxa"/>
          </w:tcPr>
          <w:p w14:paraId="6A3A5A04" w14:textId="77777777" w:rsidR="00995B8C" w:rsidRPr="00FF37CC" w:rsidRDefault="00995B8C" w:rsidP="00EA3129">
            <w:pPr>
              <w:pStyle w:val="Sothutu-1so"/>
              <w:spacing w:before="120" w:after="120" w:line="276" w:lineRule="auto"/>
              <w:jc w:val="center"/>
              <w:rPr>
                <w:szCs w:val="24"/>
              </w:rPr>
            </w:pPr>
          </w:p>
        </w:tc>
        <w:tc>
          <w:tcPr>
            <w:tcW w:w="7380" w:type="dxa"/>
          </w:tcPr>
          <w:p w14:paraId="5B9C41C3" w14:textId="1A494E96" w:rsidR="00995B8C" w:rsidRDefault="00995B8C" w:rsidP="00EA3129">
            <w:pPr>
              <w:pStyle w:val="Sothutu-1so"/>
              <w:spacing w:before="120" w:after="120" w:line="360" w:lineRule="auto"/>
              <w:jc w:val="left"/>
              <w:rPr>
                <w:szCs w:val="24"/>
              </w:rPr>
            </w:pPr>
            <w:r>
              <w:rPr>
                <w:szCs w:val="24"/>
              </w:rPr>
              <w:t>Theo dõi trạng thái duyệt và trạng thái hạch toán của bảng tổng hợp TT theo số lượng và số tiền</w:t>
            </w:r>
          </w:p>
        </w:tc>
      </w:tr>
      <w:tr w:rsidR="00995B8C" w:rsidRPr="00FF37CC" w14:paraId="522448D8" w14:textId="77777777" w:rsidTr="00E3272A">
        <w:trPr>
          <w:cantSplit/>
          <w:trHeight w:val="827"/>
        </w:trPr>
        <w:tc>
          <w:tcPr>
            <w:tcW w:w="14737" w:type="dxa"/>
            <w:gridSpan w:val="8"/>
          </w:tcPr>
          <w:p w14:paraId="5B61CDE2" w14:textId="5212FE68" w:rsidR="00995B8C" w:rsidRPr="00511291" w:rsidRDefault="00995B8C" w:rsidP="00EA3129">
            <w:pPr>
              <w:pStyle w:val="Sothutu-1so"/>
              <w:spacing w:before="120" w:after="120" w:line="360" w:lineRule="auto"/>
              <w:jc w:val="left"/>
              <w:rPr>
                <w:b/>
                <w:szCs w:val="24"/>
              </w:rPr>
            </w:pPr>
            <w:r w:rsidRPr="00511291">
              <w:rPr>
                <w:b/>
                <w:szCs w:val="24"/>
              </w:rPr>
              <w:t>Footer</w:t>
            </w:r>
          </w:p>
        </w:tc>
      </w:tr>
      <w:tr w:rsidR="00995B8C" w:rsidRPr="00FF37CC" w14:paraId="03826962" w14:textId="77777777" w:rsidTr="00E3272A">
        <w:trPr>
          <w:cantSplit/>
          <w:trHeight w:val="827"/>
        </w:trPr>
        <w:tc>
          <w:tcPr>
            <w:tcW w:w="1800" w:type="dxa"/>
          </w:tcPr>
          <w:p w14:paraId="37F046EC" w14:textId="478CD66B" w:rsidR="00995B8C" w:rsidRDefault="00995B8C" w:rsidP="00EA3129">
            <w:pPr>
              <w:ind w:left="0"/>
            </w:pPr>
            <w:r>
              <w:t>Trang chủ</w:t>
            </w:r>
          </w:p>
        </w:tc>
        <w:tc>
          <w:tcPr>
            <w:tcW w:w="1980" w:type="dxa"/>
          </w:tcPr>
          <w:p w14:paraId="17DD9431" w14:textId="77777777" w:rsidR="00995B8C" w:rsidRPr="00FF37CC" w:rsidRDefault="00995B8C" w:rsidP="00EA3129">
            <w:pPr>
              <w:ind w:left="0"/>
            </w:pPr>
          </w:p>
        </w:tc>
        <w:tc>
          <w:tcPr>
            <w:tcW w:w="1417" w:type="dxa"/>
          </w:tcPr>
          <w:p w14:paraId="2A8AE814" w14:textId="21733AC9" w:rsidR="00995B8C" w:rsidRDefault="00995B8C" w:rsidP="00EA3129">
            <w:pPr>
              <w:ind w:left="0"/>
            </w:pPr>
            <w:r>
              <w:t>Button</w:t>
            </w:r>
          </w:p>
        </w:tc>
        <w:tc>
          <w:tcPr>
            <w:tcW w:w="630" w:type="dxa"/>
          </w:tcPr>
          <w:p w14:paraId="2DF61DA9" w14:textId="77777777" w:rsidR="00995B8C" w:rsidRPr="00FF37CC" w:rsidRDefault="00995B8C" w:rsidP="00EA3129">
            <w:pPr>
              <w:pStyle w:val="Sothutu-1so"/>
              <w:spacing w:before="120" w:after="120" w:line="276" w:lineRule="auto"/>
              <w:jc w:val="left"/>
              <w:rPr>
                <w:szCs w:val="24"/>
              </w:rPr>
            </w:pPr>
          </w:p>
        </w:tc>
        <w:tc>
          <w:tcPr>
            <w:tcW w:w="540" w:type="dxa"/>
          </w:tcPr>
          <w:p w14:paraId="55DCA06E" w14:textId="77777777" w:rsidR="00995B8C" w:rsidRPr="00FF37CC" w:rsidRDefault="00995B8C" w:rsidP="00EA3129">
            <w:pPr>
              <w:pStyle w:val="Sothutu-1so"/>
              <w:spacing w:before="120" w:after="120" w:line="276" w:lineRule="auto"/>
              <w:jc w:val="left"/>
              <w:rPr>
                <w:szCs w:val="24"/>
              </w:rPr>
            </w:pPr>
          </w:p>
        </w:tc>
        <w:tc>
          <w:tcPr>
            <w:tcW w:w="450" w:type="dxa"/>
          </w:tcPr>
          <w:p w14:paraId="0C03731B" w14:textId="77777777" w:rsidR="00995B8C" w:rsidRPr="00FF37CC" w:rsidRDefault="00995B8C" w:rsidP="00EA3129">
            <w:pPr>
              <w:pStyle w:val="Sothutu-1so"/>
              <w:spacing w:before="120" w:after="120" w:line="276" w:lineRule="auto"/>
              <w:jc w:val="left"/>
              <w:rPr>
                <w:szCs w:val="24"/>
              </w:rPr>
            </w:pPr>
          </w:p>
        </w:tc>
        <w:tc>
          <w:tcPr>
            <w:tcW w:w="540" w:type="dxa"/>
          </w:tcPr>
          <w:p w14:paraId="7B638FCC" w14:textId="77777777" w:rsidR="00995B8C" w:rsidRPr="00FF37CC" w:rsidRDefault="00995B8C" w:rsidP="00EA3129">
            <w:pPr>
              <w:pStyle w:val="Sothutu-1so"/>
              <w:spacing w:before="120" w:after="120" w:line="276" w:lineRule="auto"/>
              <w:jc w:val="center"/>
              <w:rPr>
                <w:szCs w:val="24"/>
              </w:rPr>
            </w:pPr>
          </w:p>
        </w:tc>
        <w:tc>
          <w:tcPr>
            <w:tcW w:w="7380" w:type="dxa"/>
          </w:tcPr>
          <w:p w14:paraId="35907FC5" w14:textId="382A6328" w:rsidR="00995B8C" w:rsidRDefault="00995B8C" w:rsidP="00EA3129">
            <w:pPr>
              <w:pStyle w:val="Sothutu-1so"/>
              <w:spacing w:before="120" w:after="120" w:line="360" w:lineRule="auto"/>
              <w:jc w:val="left"/>
              <w:rPr>
                <w:szCs w:val="24"/>
              </w:rPr>
            </w:pPr>
            <w:r>
              <w:rPr>
                <w:szCs w:val="24"/>
              </w:rPr>
              <w:t>Khi ấn chọn sẽ chuyển đến màn hinh trang chủ</w:t>
            </w:r>
          </w:p>
        </w:tc>
      </w:tr>
      <w:tr w:rsidR="00995B8C" w:rsidRPr="00FF37CC" w14:paraId="01C2873F" w14:textId="77777777" w:rsidTr="00E3272A">
        <w:trPr>
          <w:cantSplit/>
          <w:trHeight w:val="827"/>
        </w:trPr>
        <w:tc>
          <w:tcPr>
            <w:tcW w:w="1800" w:type="dxa"/>
          </w:tcPr>
          <w:p w14:paraId="7B6C5CB4" w14:textId="02A95B1E" w:rsidR="00995B8C" w:rsidRDefault="00995B8C" w:rsidP="00EA3129">
            <w:pPr>
              <w:ind w:left="0"/>
            </w:pPr>
            <w:r>
              <w:t>Tìm kiếm</w:t>
            </w:r>
          </w:p>
        </w:tc>
        <w:tc>
          <w:tcPr>
            <w:tcW w:w="1980" w:type="dxa"/>
          </w:tcPr>
          <w:p w14:paraId="072D61A0" w14:textId="77777777" w:rsidR="00995B8C" w:rsidRPr="00FF37CC" w:rsidRDefault="00995B8C" w:rsidP="00EA3129">
            <w:pPr>
              <w:ind w:left="0"/>
            </w:pPr>
          </w:p>
        </w:tc>
        <w:tc>
          <w:tcPr>
            <w:tcW w:w="1417" w:type="dxa"/>
          </w:tcPr>
          <w:p w14:paraId="7306F0E4" w14:textId="51AB2B5F" w:rsidR="00995B8C" w:rsidRDefault="00995B8C" w:rsidP="00EA3129">
            <w:pPr>
              <w:ind w:left="0"/>
            </w:pPr>
            <w:r>
              <w:t>Button</w:t>
            </w:r>
          </w:p>
        </w:tc>
        <w:tc>
          <w:tcPr>
            <w:tcW w:w="630" w:type="dxa"/>
          </w:tcPr>
          <w:p w14:paraId="6C545CC0" w14:textId="77777777" w:rsidR="00995B8C" w:rsidRPr="00FF37CC" w:rsidRDefault="00995B8C" w:rsidP="00EA3129">
            <w:pPr>
              <w:pStyle w:val="Sothutu-1so"/>
              <w:spacing w:before="120" w:after="120" w:line="276" w:lineRule="auto"/>
              <w:jc w:val="left"/>
              <w:rPr>
                <w:szCs w:val="24"/>
              </w:rPr>
            </w:pPr>
          </w:p>
        </w:tc>
        <w:tc>
          <w:tcPr>
            <w:tcW w:w="540" w:type="dxa"/>
          </w:tcPr>
          <w:p w14:paraId="7B7730C0" w14:textId="77777777" w:rsidR="00995B8C" w:rsidRPr="00FF37CC" w:rsidRDefault="00995B8C" w:rsidP="00EA3129">
            <w:pPr>
              <w:pStyle w:val="Sothutu-1so"/>
              <w:spacing w:before="120" w:after="120" w:line="276" w:lineRule="auto"/>
              <w:jc w:val="left"/>
              <w:rPr>
                <w:szCs w:val="24"/>
              </w:rPr>
            </w:pPr>
          </w:p>
        </w:tc>
        <w:tc>
          <w:tcPr>
            <w:tcW w:w="450" w:type="dxa"/>
          </w:tcPr>
          <w:p w14:paraId="26963175" w14:textId="77777777" w:rsidR="00995B8C" w:rsidRPr="00FF37CC" w:rsidRDefault="00995B8C" w:rsidP="00EA3129">
            <w:pPr>
              <w:pStyle w:val="Sothutu-1so"/>
              <w:spacing w:before="120" w:after="120" w:line="276" w:lineRule="auto"/>
              <w:jc w:val="left"/>
              <w:rPr>
                <w:szCs w:val="24"/>
              </w:rPr>
            </w:pPr>
          </w:p>
        </w:tc>
        <w:tc>
          <w:tcPr>
            <w:tcW w:w="540" w:type="dxa"/>
          </w:tcPr>
          <w:p w14:paraId="6AF42B25" w14:textId="77777777" w:rsidR="00995B8C" w:rsidRPr="00FF37CC" w:rsidRDefault="00995B8C" w:rsidP="00EA3129">
            <w:pPr>
              <w:pStyle w:val="Sothutu-1so"/>
              <w:spacing w:before="120" w:after="120" w:line="276" w:lineRule="auto"/>
              <w:jc w:val="center"/>
              <w:rPr>
                <w:szCs w:val="24"/>
              </w:rPr>
            </w:pPr>
          </w:p>
        </w:tc>
        <w:tc>
          <w:tcPr>
            <w:tcW w:w="7380" w:type="dxa"/>
          </w:tcPr>
          <w:p w14:paraId="34281BE2" w14:textId="56675E9D" w:rsidR="00995B8C" w:rsidRDefault="00995B8C" w:rsidP="00EA3129">
            <w:pPr>
              <w:pStyle w:val="Sothutu-1so"/>
              <w:spacing w:before="120" w:after="120" w:line="360" w:lineRule="auto"/>
              <w:jc w:val="left"/>
              <w:rPr>
                <w:szCs w:val="24"/>
              </w:rPr>
            </w:pPr>
            <w:r>
              <w:rPr>
                <w:szCs w:val="24"/>
              </w:rPr>
              <w:t>Khi ấn chọn sẽ thực hiện tìm kiếm theo tên các chức năng từ bảng danh mục (menu)</w:t>
            </w:r>
          </w:p>
        </w:tc>
      </w:tr>
      <w:tr w:rsidR="00995B8C" w:rsidRPr="00FF37CC" w14:paraId="0F1A5F2E" w14:textId="77777777" w:rsidTr="00E3272A">
        <w:trPr>
          <w:cantSplit/>
          <w:trHeight w:val="827"/>
        </w:trPr>
        <w:tc>
          <w:tcPr>
            <w:tcW w:w="1800" w:type="dxa"/>
          </w:tcPr>
          <w:p w14:paraId="00DF9403" w14:textId="0A3CB59C" w:rsidR="00995B8C" w:rsidRDefault="00995B8C" w:rsidP="00EA3129">
            <w:pPr>
              <w:ind w:left="0"/>
            </w:pPr>
            <w:r>
              <w:t>Cộng</w:t>
            </w:r>
          </w:p>
        </w:tc>
        <w:tc>
          <w:tcPr>
            <w:tcW w:w="1980" w:type="dxa"/>
          </w:tcPr>
          <w:p w14:paraId="1C3DE7CC" w14:textId="77777777" w:rsidR="00995B8C" w:rsidRPr="00FF37CC" w:rsidRDefault="00995B8C" w:rsidP="00EA3129">
            <w:pPr>
              <w:ind w:left="0"/>
            </w:pPr>
          </w:p>
        </w:tc>
        <w:tc>
          <w:tcPr>
            <w:tcW w:w="1417" w:type="dxa"/>
          </w:tcPr>
          <w:p w14:paraId="0DF23323" w14:textId="41993D56" w:rsidR="00995B8C" w:rsidRDefault="00995B8C" w:rsidP="00EA3129">
            <w:pPr>
              <w:ind w:left="0"/>
            </w:pPr>
            <w:r>
              <w:t>Button</w:t>
            </w:r>
          </w:p>
        </w:tc>
        <w:tc>
          <w:tcPr>
            <w:tcW w:w="630" w:type="dxa"/>
          </w:tcPr>
          <w:p w14:paraId="1FA08345" w14:textId="77777777" w:rsidR="00995B8C" w:rsidRPr="00FF37CC" w:rsidRDefault="00995B8C" w:rsidP="00EA3129">
            <w:pPr>
              <w:pStyle w:val="Sothutu-1so"/>
              <w:spacing w:before="120" w:after="120" w:line="276" w:lineRule="auto"/>
              <w:jc w:val="left"/>
              <w:rPr>
                <w:szCs w:val="24"/>
              </w:rPr>
            </w:pPr>
          </w:p>
        </w:tc>
        <w:tc>
          <w:tcPr>
            <w:tcW w:w="540" w:type="dxa"/>
          </w:tcPr>
          <w:p w14:paraId="6BD8BD13" w14:textId="77777777" w:rsidR="00995B8C" w:rsidRPr="00FF37CC" w:rsidRDefault="00995B8C" w:rsidP="00EA3129">
            <w:pPr>
              <w:pStyle w:val="Sothutu-1so"/>
              <w:spacing w:before="120" w:after="120" w:line="276" w:lineRule="auto"/>
              <w:jc w:val="left"/>
              <w:rPr>
                <w:szCs w:val="24"/>
              </w:rPr>
            </w:pPr>
          </w:p>
        </w:tc>
        <w:tc>
          <w:tcPr>
            <w:tcW w:w="450" w:type="dxa"/>
          </w:tcPr>
          <w:p w14:paraId="74DA83A3" w14:textId="77777777" w:rsidR="00995B8C" w:rsidRPr="00FF37CC" w:rsidRDefault="00995B8C" w:rsidP="00EA3129">
            <w:pPr>
              <w:pStyle w:val="Sothutu-1so"/>
              <w:spacing w:before="120" w:after="120" w:line="276" w:lineRule="auto"/>
              <w:jc w:val="left"/>
              <w:rPr>
                <w:szCs w:val="24"/>
              </w:rPr>
            </w:pPr>
          </w:p>
        </w:tc>
        <w:tc>
          <w:tcPr>
            <w:tcW w:w="540" w:type="dxa"/>
          </w:tcPr>
          <w:p w14:paraId="7DF904DD" w14:textId="77777777" w:rsidR="00995B8C" w:rsidRPr="00FF37CC" w:rsidRDefault="00995B8C" w:rsidP="00EA3129">
            <w:pPr>
              <w:pStyle w:val="Sothutu-1so"/>
              <w:spacing w:before="120" w:after="120" w:line="276" w:lineRule="auto"/>
              <w:jc w:val="center"/>
              <w:rPr>
                <w:szCs w:val="24"/>
              </w:rPr>
            </w:pPr>
          </w:p>
        </w:tc>
        <w:tc>
          <w:tcPr>
            <w:tcW w:w="7380" w:type="dxa"/>
          </w:tcPr>
          <w:p w14:paraId="553C8DD7" w14:textId="17641B65" w:rsidR="00995B8C" w:rsidRDefault="00995B8C" w:rsidP="00EA3129">
            <w:pPr>
              <w:pStyle w:val="Sothutu-1so"/>
              <w:spacing w:before="120" w:after="120" w:line="360" w:lineRule="auto"/>
              <w:jc w:val="left"/>
              <w:rPr>
                <w:szCs w:val="24"/>
              </w:rPr>
            </w:pPr>
            <w:r>
              <w:rPr>
                <w:szCs w:val="24"/>
              </w:rPr>
              <w:t>Khi ấn chọn sẽ popup ra các chức năng: Tờ trình, Đề nghị TT, Bảng THTT và Hóa đơn</w:t>
            </w:r>
          </w:p>
        </w:tc>
      </w:tr>
      <w:tr w:rsidR="00995B8C" w:rsidRPr="00FF37CC" w14:paraId="5F4AB179" w14:textId="77777777" w:rsidTr="00E3272A">
        <w:trPr>
          <w:cantSplit/>
          <w:trHeight w:val="827"/>
        </w:trPr>
        <w:tc>
          <w:tcPr>
            <w:tcW w:w="1800" w:type="dxa"/>
          </w:tcPr>
          <w:p w14:paraId="6C59DE86" w14:textId="68B37641" w:rsidR="00995B8C" w:rsidRDefault="00995B8C" w:rsidP="00EA3129">
            <w:pPr>
              <w:ind w:left="0"/>
            </w:pPr>
            <w:r>
              <w:lastRenderedPageBreak/>
              <w:t>Thông báo</w:t>
            </w:r>
          </w:p>
        </w:tc>
        <w:tc>
          <w:tcPr>
            <w:tcW w:w="1980" w:type="dxa"/>
          </w:tcPr>
          <w:p w14:paraId="4EBAAA19" w14:textId="77777777" w:rsidR="00995B8C" w:rsidRPr="00FF37CC" w:rsidRDefault="00995B8C" w:rsidP="00EA3129">
            <w:pPr>
              <w:ind w:left="0"/>
            </w:pPr>
          </w:p>
        </w:tc>
        <w:tc>
          <w:tcPr>
            <w:tcW w:w="1417" w:type="dxa"/>
          </w:tcPr>
          <w:p w14:paraId="6A1C5ED1" w14:textId="474B3F43" w:rsidR="00995B8C" w:rsidRDefault="00995B8C" w:rsidP="00EA3129">
            <w:pPr>
              <w:ind w:left="0"/>
            </w:pPr>
            <w:r>
              <w:t>Button</w:t>
            </w:r>
          </w:p>
        </w:tc>
        <w:tc>
          <w:tcPr>
            <w:tcW w:w="630" w:type="dxa"/>
          </w:tcPr>
          <w:p w14:paraId="5D6E5AAE" w14:textId="77777777" w:rsidR="00995B8C" w:rsidRPr="00FF37CC" w:rsidRDefault="00995B8C" w:rsidP="00EA3129">
            <w:pPr>
              <w:pStyle w:val="Sothutu-1so"/>
              <w:spacing w:before="120" w:after="120" w:line="276" w:lineRule="auto"/>
              <w:jc w:val="left"/>
              <w:rPr>
                <w:szCs w:val="24"/>
              </w:rPr>
            </w:pPr>
          </w:p>
        </w:tc>
        <w:tc>
          <w:tcPr>
            <w:tcW w:w="540" w:type="dxa"/>
          </w:tcPr>
          <w:p w14:paraId="6D99AE7C" w14:textId="77777777" w:rsidR="00995B8C" w:rsidRPr="00FF37CC" w:rsidRDefault="00995B8C" w:rsidP="00EA3129">
            <w:pPr>
              <w:pStyle w:val="Sothutu-1so"/>
              <w:spacing w:before="120" w:after="120" w:line="276" w:lineRule="auto"/>
              <w:jc w:val="left"/>
              <w:rPr>
                <w:szCs w:val="24"/>
              </w:rPr>
            </w:pPr>
          </w:p>
        </w:tc>
        <w:tc>
          <w:tcPr>
            <w:tcW w:w="450" w:type="dxa"/>
          </w:tcPr>
          <w:p w14:paraId="3BC7ACC1" w14:textId="77777777" w:rsidR="00995B8C" w:rsidRPr="00FF37CC" w:rsidRDefault="00995B8C" w:rsidP="00EA3129">
            <w:pPr>
              <w:pStyle w:val="Sothutu-1so"/>
              <w:spacing w:before="120" w:after="120" w:line="276" w:lineRule="auto"/>
              <w:jc w:val="left"/>
              <w:rPr>
                <w:szCs w:val="24"/>
              </w:rPr>
            </w:pPr>
          </w:p>
        </w:tc>
        <w:tc>
          <w:tcPr>
            <w:tcW w:w="540" w:type="dxa"/>
          </w:tcPr>
          <w:p w14:paraId="763B3C8E" w14:textId="77777777" w:rsidR="00995B8C" w:rsidRPr="00FF37CC" w:rsidRDefault="00995B8C" w:rsidP="00EA3129">
            <w:pPr>
              <w:pStyle w:val="Sothutu-1so"/>
              <w:spacing w:before="120" w:after="120" w:line="276" w:lineRule="auto"/>
              <w:jc w:val="center"/>
              <w:rPr>
                <w:szCs w:val="24"/>
              </w:rPr>
            </w:pPr>
          </w:p>
        </w:tc>
        <w:tc>
          <w:tcPr>
            <w:tcW w:w="7380" w:type="dxa"/>
          </w:tcPr>
          <w:p w14:paraId="598F089F" w14:textId="1C891DD6" w:rsidR="00995B8C" w:rsidRDefault="00995B8C" w:rsidP="00EA3129">
            <w:pPr>
              <w:pStyle w:val="Sothutu-1so"/>
              <w:spacing w:before="120" w:after="120" w:line="360" w:lineRule="auto"/>
              <w:jc w:val="left"/>
              <w:rPr>
                <w:szCs w:val="24"/>
              </w:rPr>
            </w:pPr>
            <w:r>
              <w:rPr>
                <w:szCs w:val="24"/>
              </w:rPr>
              <w:t>Khi ấn chọn sẽ chuyển sang màn hình danh sách Thông báo</w:t>
            </w:r>
          </w:p>
        </w:tc>
      </w:tr>
      <w:tr w:rsidR="00995B8C" w:rsidRPr="00FF37CC" w14:paraId="2C7860EA" w14:textId="77777777" w:rsidTr="00E3272A">
        <w:trPr>
          <w:cantSplit/>
          <w:trHeight w:val="827"/>
        </w:trPr>
        <w:tc>
          <w:tcPr>
            <w:tcW w:w="1800" w:type="dxa"/>
          </w:tcPr>
          <w:p w14:paraId="5EB9BEA1" w14:textId="07DBE9A0" w:rsidR="00995B8C" w:rsidRDefault="00995B8C" w:rsidP="00EA3129">
            <w:pPr>
              <w:ind w:left="0"/>
            </w:pPr>
            <w:r>
              <w:t>Danh mục</w:t>
            </w:r>
          </w:p>
        </w:tc>
        <w:tc>
          <w:tcPr>
            <w:tcW w:w="1980" w:type="dxa"/>
          </w:tcPr>
          <w:p w14:paraId="16D2FCCF" w14:textId="77777777" w:rsidR="00995B8C" w:rsidRPr="00FF37CC" w:rsidRDefault="00995B8C" w:rsidP="00EA3129">
            <w:pPr>
              <w:ind w:left="0"/>
            </w:pPr>
          </w:p>
        </w:tc>
        <w:tc>
          <w:tcPr>
            <w:tcW w:w="1417" w:type="dxa"/>
          </w:tcPr>
          <w:p w14:paraId="37394E44" w14:textId="14AE9A69" w:rsidR="00995B8C" w:rsidRDefault="00995B8C" w:rsidP="00EA3129">
            <w:pPr>
              <w:ind w:left="0"/>
            </w:pPr>
            <w:r>
              <w:t>Button</w:t>
            </w:r>
          </w:p>
        </w:tc>
        <w:tc>
          <w:tcPr>
            <w:tcW w:w="630" w:type="dxa"/>
          </w:tcPr>
          <w:p w14:paraId="2C7C61F8" w14:textId="77777777" w:rsidR="00995B8C" w:rsidRPr="00FF37CC" w:rsidRDefault="00995B8C" w:rsidP="00EA3129">
            <w:pPr>
              <w:pStyle w:val="Sothutu-1so"/>
              <w:spacing w:before="120" w:after="120" w:line="276" w:lineRule="auto"/>
              <w:jc w:val="left"/>
              <w:rPr>
                <w:szCs w:val="24"/>
              </w:rPr>
            </w:pPr>
          </w:p>
        </w:tc>
        <w:tc>
          <w:tcPr>
            <w:tcW w:w="540" w:type="dxa"/>
          </w:tcPr>
          <w:p w14:paraId="3AC723B6" w14:textId="77777777" w:rsidR="00995B8C" w:rsidRPr="00FF37CC" w:rsidRDefault="00995B8C" w:rsidP="00EA3129">
            <w:pPr>
              <w:pStyle w:val="Sothutu-1so"/>
              <w:spacing w:before="120" w:after="120" w:line="276" w:lineRule="auto"/>
              <w:jc w:val="left"/>
              <w:rPr>
                <w:szCs w:val="24"/>
              </w:rPr>
            </w:pPr>
          </w:p>
        </w:tc>
        <w:tc>
          <w:tcPr>
            <w:tcW w:w="450" w:type="dxa"/>
          </w:tcPr>
          <w:p w14:paraId="04B1D4F0" w14:textId="77777777" w:rsidR="00995B8C" w:rsidRPr="00FF37CC" w:rsidRDefault="00995B8C" w:rsidP="00EA3129">
            <w:pPr>
              <w:pStyle w:val="Sothutu-1so"/>
              <w:spacing w:before="120" w:after="120" w:line="276" w:lineRule="auto"/>
              <w:jc w:val="left"/>
              <w:rPr>
                <w:szCs w:val="24"/>
              </w:rPr>
            </w:pPr>
          </w:p>
        </w:tc>
        <w:tc>
          <w:tcPr>
            <w:tcW w:w="540" w:type="dxa"/>
          </w:tcPr>
          <w:p w14:paraId="3542AA2B" w14:textId="77777777" w:rsidR="00995B8C" w:rsidRPr="00FF37CC" w:rsidRDefault="00995B8C" w:rsidP="00EA3129">
            <w:pPr>
              <w:pStyle w:val="Sothutu-1so"/>
              <w:spacing w:before="120" w:after="120" w:line="276" w:lineRule="auto"/>
              <w:jc w:val="center"/>
              <w:rPr>
                <w:szCs w:val="24"/>
              </w:rPr>
            </w:pPr>
          </w:p>
        </w:tc>
        <w:tc>
          <w:tcPr>
            <w:tcW w:w="7380" w:type="dxa"/>
          </w:tcPr>
          <w:p w14:paraId="59870930" w14:textId="4B0D9AB5" w:rsidR="00995B8C" w:rsidRDefault="00995B8C" w:rsidP="00EA3129">
            <w:pPr>
              <w:pStyle w:val="Sothutu-1so"/>
              <w:spacing w:before="120" w:after="120" w:line="360" w:lineRule="auto"/>
              <w:jc w:val="left"/>
              <w:rPr>
                <w:szCs w:val="24"/>
              </w:rPr>
            </w:pPr>
            <w:r>
              <w:rPr>
                <w:szCs w:val="24"/>
              </w:rPr>
              <w:t>Khi ấn chọn sẽ chuyển sang màn hình Danh mục</w:t>
            </w:r>
          </w:p>
        </w:tc>
      </w:tr>
    </w:tbl>
    <w:p w14:paraId="7DC7FE55" w14:textId="77777777" w:rsidR="004739D3" w:rsidRPr="004739D3" w:rsidRDefault="004739D3" w:rsidP="00EA3129">
      <w:pPr>
        <w:ind w:left="0"/>
      </w:pPr>
    </w:p>
    <w:p w14:paraId="0FB62A1A" w14:textId="77777777" w:rsidR="004739D3" w:rsidRPr="004739D3" w:rsidRDefault="004739D3" w:rsidP="00EA3129">
      <w:pPr>
        <w:ind w:left="0"/>
      </w:pPr>
    </w:p>
    <w:p w14:paraId="7E7E00DE" w14:textId="1281070A" w:rsidR="004530D0" w:rsidRDefault="004530D0">
      <w:pPr>
        <w:pStyle w:val="Heading6"/>
      </w:pPr>
      <w:r>
        <w:lastRenderedPageBreak/>
        <w:t>Dashboard</w:t>
      </w:r>
    </w:p>
    <w:p w14:paraId="75BD91B0" w14:textId="4417F0A6" w:rsidR="004B4A34" w:rsidRDefault="004B4A34" w:rsidP="004B4A34">
      <w:pPr>
        <w:pStyle w:val="Heading7"/>
        <w:rPr>
          <w:rFonts w:ascii="Times New Roman" w:hAnsi="Times New Roman"/>
          <w:i/>
          <w:color w:val="auto"/>
          <w:sz w:val="22"/>
        </w:rPr>
      </w:pPr>
      <w:r>
        <w:rPr>
          <w:rFonts w:ascii="Times New Roman" w:hAnsi="Times New Roman"/>
          <w:i/>
          <w:color w:val="auto"/>
          <w:sz w:val="22"/>
        </w:rPr>
        <w:t>Số dư ngân sách</w:t>
      </w:r>
    </w:p>
    <w:p w14:paraId="40DFEF7B" w14:textId="77777777" w:rsidR="004B4A34" w:rsidRDefault="004B4A34" w:rsidP="004B4A34">
      <w:pPr>
        <w:pStyle w:val="Heading8"/>
        <w:rPr>
          <w:rFonts w:ascii="Times New Roman" w:hAnsi="Times New Roman"/>
          <w:i/>
          <w:sz w:val="22"/>
        </w:rPr>
      </w:pPr>
      <w:r w:rsidRPr="004B4A34">
        <w:rPr>
          <w:rFonts w:ascii="Times New Roman" w:hAnsi="Times New Roman"/>
          <w:i/>
          <w:sz w:val="22"/>
        </w:rPr>
        <w:t>Prototype màn hình</w:t>
      </w:r>
    </w:p>
    <w:p w14:paraId="1BBF1314" w14:textId="6726E52D" w:rsidR="004B4A34" w:rsidRPr="004B4A34" w:rsidRDefault="005B2411" w:rsidP="004B4A34">
      <w:r>
        <w:rPr>
          <w:noProof/>
          <w:snapToGrid/>
        </w:rPr>
        <w:lastRenderedPageBreak/>
        <w:drawing>
          <wp:inline distT="0" distB="0" distL="0" distR="0" wp14:anchorId="1A5BACEE" wp14:editId="51565A15">
            <wp:extent cx="1852550" cy="584582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277" cy="5854430"/>
                    </a:xfrm>
                    <a:prstGeom prst="rect">
                      <a:avLst/>
                    </a:prstGeom>
                  </pic:spPr>
                </pic:pic>
              </a:graphicData>
            </a:graphic>
          </wp:inline>
        </w:drawing>
      </w:r>
      <w:r w:rsidR="00C725AB">
        <w:rPr>
          <w:noProof/>
          <w:snapToGrid/>
        </w:rPr>
        <w:t xml:space="preserve">           </w:t>
      </w:r>
      <w:r w:rsidR="001C384E">
        <w:rPr>
          <w:noProof/>
          <w:snapToGrid/>
        </w:rPr>
        <w:t xml:space="preserve">            </w:t>
      </w:r>
      <w:r w:rsidR="00D05660">
        <w:rPr>
          <w:noProof/>
          <w:snapToGrid/>
        </w:rPr>
        <w:t xml:space="preserve"> </w:t>
      </w:r>
      <w:r w:rsidR="00EF27BB">
        <w:rPr>
          <w:noProof/>
          <w:snapToGrid/>
        </w:rPr>
        <w:drawing>
          <wp:inline distT="0" distB="0" distL="0" distR="0" wp14:anchorId="2DEE1173" wp14:editId="4F7B4E16">
            <wp:extent cx="1978926" cy="58137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6389" cy="5835720"/>
                    </a:xfrm>
                    <a:prstGeom prst="rect">
                      <a:avLst/>
                    </a:prstGeom>
                  </pic:spPr>
                </pic:pic>
              </a:graphicData>
            </a:graphic>
          </wp:inline>
        </w:drawing>
      </w:r>
    </w:p>
    <w:p w14:paraId="69F31FA4" w14:textId="101E97E0" w:rsidR="004B4A34" w:rsidRDefault="004B4A34" w:rsidP="004B4A34">
      <w:pPr>
        <w:pStyle w:val="Heading8"/>
        <w:rPr>
          <w:rFonts w:ascii="Times New Roman" w:hAnsi="Times New Roman"/>
          <w:i/>
          <w:sz w:val="22"/>
        </w:rPr>
      </w:pPr>
      <w:r>
        <w:rPr>
          <w:rFonts w:ascii="Times New Roman" w:hAnsi="Times New Roman"/>
          <w:i/>
          <w:sz w:val="22"/>
        </w:rPr>
        <w:lastRenderedPageBreak/>
        <w:t>Danh sách trường dữ liệu</w:t>
      </w:r>
    </w:p>
    <w:p w14:paraId="5819A13F" w14:textId="77777777" w:rsidR="004B4A34" w:rsidRPr="00FF37CC" w:rsidRDefault="004B4A34" w:rsidP="004B4A34">
      <w:pPr>
        <w:numPr>
          <w:ilvl w:val="0"/>
          <w:numId w:val="11"/>
        </w:numPr>
      </w:pPr>
      <w:r>
        <w:rPr>
          <w:lang w:eastAsia="ar-SA"/>
        </w:rPr>
        <w:t>S: Hiển thị trên màn hình nhập liệu</w:t>
      </w:r>
    </w:p>
    <w:p w14:paraId="6A4BE28C" w14:textId="77777777" w:rsidR="004B4A34" w:rsidRPr="00FF37CC" w:rsidRDefault="004B4A34" w:rsidP="004B4A34">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B4A34" w:rsidRPr="00FF37CC" w14:paraId="01F44D0E" w14:textId="77777777" w:rsidTr="005B2411">
        <w:trPr>
          <w:cantSplit/>
          <w:trHeight w:val="422"/>
          <w:tblHeader/>
        </w:trPr>
        <w:tc>
          <w:tcPr>
            <w:tcW w:w="1800" w:type="dxa"/>
            <w:shd w:val="clear" w:color="auto" w:fill="D9D9D9"/>
            <w:vAlign w:val="center"/>
          </w:tcPr>
          <w:p w14:paraId="7C3F0DF1" w14:textId="77777777" w:rsidR="004B4A34" w:rsidRPr="00FF37CC" w:rsidRDefault="004B4A34" w:rsidP="005B2411">
            <w:pPr>
              <w:spacing w:after="120"/>
              <w:ind w:left="0"/>
              <w:jc w:val="center"/>
              <w:rPr>
                <w:b/>
              </w:rPr>
            </w:pPr>
            <w:r w:rsidRPr="00FF37CC">
              <w:rPr>
                <w:b/>
              </w:rPr>
              <w:t>Tên trường</w:t>
            </w:r>
          </w:p>
        </w:tc>
        <w:tc>
          <w:tcPr>
            <w:tcW w:w="1980" w:type="dxa"/>
            <w:shd w:val="clear" w:color="auto" w:fill="D9D9D9"/>
            <w:vAlign w:val="center"/>
          </w:tcPr>
          <w:p w14:paraId="1A06C4C6" w14:textId="77777777" w:rsidR="004B4A34" w:rsidRPr="00FF37CC" w:rsidRDefault="004B4A34" w:rsidP="005B2411">
            <w:pPr>
              <w:spacing w:after="120"/>
              <w:ind w:left="0"/>
              <w:jc w:val="center"/>
              <w:rPr>
                <w:b/>
              </w:rPr>
            </w:pPr>
            <w:r w:rsidRPr="00FF37CC">
              <w:rPr>
                <w:b/>
              </w:rPr>
              <w:t>Tên dữ liệu</w:t>
            </w:r>
          </w:p>
        </w:tc>
        <w:tc>
          <w:tcPr>
            <w:tcW w:w="1417" w:type="dxa"/>
            <w:shd w:val="clear" w:color="auto" w:fill="D9D9D9"/>
            <w:vAlign w:val="center"/>
          </w:tcPr>
          <w:p w14:paraId="10B79AE7" w14:textId="77777777" w:rsidR="004B4A34" w:rsidRPr="00FF37CC" w:rsidRDefault="004B4A34" w:rsidP="005B2411">
            <w:pPr>
              <w:spacing w:after="120"/>
              <w:ind w:left="0"/>
              <w:jc w:val="center"/>
              <w:rPr>
                <w:b/>
              </w:rPr>
            </w:pPr>
            <w:r w:rsidRPr="00FF37CC">
              <w:rPr>
                <w:b/>
              </w:rPr>
              <w:t>Loại DL</w:t>
            </w:r>
          </w:p>
        </w:tc>
        <w:tc>
          <w:tcPr>
            <w:tcW w:w="630" w:type="dxa"/>
            <w:shd w:val="clear" w:color="auto" w:fill="D9D9D9"/>
            <w:vAlign w:val="center"/>
          </w:tcPr>
          <w:p w14:paraId="6EBE4185" w14:textId="77777777" w:rsidR="004B4A34" w:rsidRPr="00FF37CC" w:rsidRDefault="004B4A34" w:rsidP="005B2411">
            <w:pPr>
              <w:spacing w:after="120"/>
              <w:ind w:left="0"/>
              <w:jc w:val="center"/>
              <w:rPr>
                <w:b/>
              </w:rPr>
            </w:pPr>
            <w:r w:rsidRPr="00FF37CC">
              <w:rPr>
                <w:b/>
              </w:rPr>
              <w:t>L</w:t>
            </w:r>
          </w:p>
        </w:tc>
        <w:tc>
          <w:tcPr>
            <w:tcW w:w="540" w:type="dxa"/>
            <w:shd w:val="clear" w:color="auto" w:fill="D9D9D9"/>
            <w:vAlign w:val="center"/>
          </w:tcPr>
          <w:p w14:paraId="13E46E99" w14:textId="77777777" w:rsidR="004B4A34" w:rsidRPr="00FF37CC" w:rsidRDefault="004B4A34" w:rsidP="005B2411">
            <w:pPr>
              <w:spacing w:after="120"/>
              <w:ind w:left="0"/>
              <w:jc w:val="center"/>
              <w:rPr>
                <w:b/>
              </w:rPr>
            </w:pPr>
            <w:r w:rsidRPr="00FF37CC">
              <w:rPr>
                <w:b/>
              </w:rPr>
              <w:t>R</w:t>
            </w:r>
          </w:p>
        </w:tc>
        <w:tc>
          <w:tcPr>
            <w:tcW w:w="450" w:type="dxa"/>
            <w:shd w:val="clear" w:color="auto" w:fill="D9D9D9"/>
            <w:vAlign w:val="center"/>
          </w:tcPr>
          <w:p w14:paraId="3D73B0FC" w14:textId="77777777" w:rsidR="004B4A34" w:rsidRPr="00FF37CC" w:rsidRDefault="004B4A34" w:rsidP="005B2411">
            <w:pPr>
              <w:spacing w:after="120"/>
              <w:ind w:left="0"/>
              <w:jc w:val="center"/>
              <w:rPr>
                <w:b/>
              </w:rPr>
            </w:pPr>
            <w:r w:rsidRPr="00FF37CC">
              <w:rPr>
                <w:b/>
              </w:rPr>
              <w:t>M</w:t>
            </w:r>
          </w:p>
        </w:tc>
        <w:tc>
          <w:tcPr>
            <w:tcW w:w="540" w:type="dxa"/>
            <w:shd w:val="clear" w:color="auto" w:fill="D9D9D9"/>
          </w:tcPr>
          <w:p w14:paraId="1A597F60" w14:textId="77777777" w:rsidR="004B4A34" w:rsidRPr="00926A39" w:rsidRDefault="004B4A34" w:rsidP="005B2411">
            <w:pPr>
              <w:spacing w:after="120"/>
              <w:ind w:left="0"/>
              <w:jc w:val="center"/>
              <w:rPr>
                <w:b/>
                <w:sz w:val="22"/>
              </w:rPr>
            </w:pPr>
            <w:r>
              <w:rPr>
                <w:b/>
              </w:rPr>
              <w:t>S</w:t>
            </w:r>
          </w:p>
        </w:tc>
        <w:tc>
          <w:tcPr>
            <w:tcW w:w="7380" w:type="dxa"/>
            <w:shd w:val="clear" w:color="auto" w:fill="D9D9D9"/>
            <w:vAlign w:val="center"/>
          </w:tcPr>
          <w:p w14:paraId="767858D1" w14:textId="77777777" w:rsidR="004B4A34" w:rsidRPr="00FF37CC" w:rsidRDefault="004B4A34" w:rsidP="005B2411">
            <w:pPr>
              <w:spacing w:after="120"/>
              <w:ind w:left="0"/>
              <w:jc w:val="center"/>
              <w:rPr>
                <w:b/>
              </w:rPr>
            </w:pPr>
            <w:r w:rsidRPr="00FF37CC">
              <w:rPr>
                <w:b/>
              </w:rPr>
              <w:t>Mô tả</w:t>
            </w:r>
          </w:p>
        </w:tc>
      </w:tr>
      <w:tr w:rsidR="004B4A34" w:rsidRPr="00FF37CC" w14:paraId="79BBFF43" w14:textId="77777777" w:rsidTr="005B2411">
        <w:trPr>
          <w:cantSplit/>
          <w:trHeight w:val="827"/>
        </w:trPr>
        <w:tc>
          <w:tcPr>
            <w:tcW w:w="14737" w:type="dxa"/>
            <w:gridSpan w:val="8"/>
            <w:vAlign w:val="center"/>
          </w:tcPr>
          <w:p w14:paraId="143CC0C5" w14:textId="77777777" w:rsidR="004B4A34" w:rsidRPr="00D50251" w:rsidRDefault="004B4A34" w:rsidP="005B2411">
            <w:pPr>
              <w:pStyle w:val="Sothutu-1so"/>
              <w:spacing w:before="120" w:after="120" w:line="276" w:lineRule="auto"/>
              <w:jc w:val="left"/>
              <w:rPr>
                <w:b/>
                <w:szCs w:val="24"/>
              </w:rPr>
            </w:pPr>
            <w:r w:rsidRPr="00D50251">
              <w:rPr>
                <w:b/>
                <w:szCs w:val="24"/>
              </w:rPr>
              <w:t>Header</w:t>
            </w:r>
          </w:p>
        </w:tc>
      </w:tr>
      <w:tr w:rsidR="00C47B77" w:rsidRPr="00FF37CC" w14:paraId="188E7CA9" w14:textId="77777777" w:rsidTr="005B2411">
        <w:trPr>
          <w:cantSplit/>
          <w:trHeight w:val="827"/>
        </w:trPr>
        <w:tc>
          <w:tcPr>
            <w:tcW w:w="1800" w:type="dxa"/>
            <w:vAlign w:val="center"/>
          </w:tcPr>
          <w:p w14:paraId="3C3C98F0" w14:textId="7B7682C0" w:rsidR="00C47B77" w:rsidRPr="008E2CDF" w:rsidRDefault="00C47B77" w:rsidP="00C47B77">
            <w:pPr>
              <w:ind w:left="0"/>
              <w:rPr>
                <w:highlight w:val="green"/>
              </w:rPr>
            </w:pPr>
            <w:r>
              <w:t>Thông tin cá nhân</w:t>
            </w:r>
          </w:p>
        </w:tc>
        <w:tc>
          <w:tcPr>
            <w:tcW w:w="1980" w:type="dxa"/>
            <w:vAlign w:val="center"/>
          </w:tcPr>
          <w:p w14:paraId="7BC402BB" w14:textId="77777777" w:rsidR="00C47B77" w:rsidRPr="008E2CDF" w:rsidRDefault="00C47B77" w:rsidP="00C47B77">
            <w:pPr>
              <w:ind w:left="0"/>
              <w:rPr>
                <w:highlight w:val="green"/>
              </w:rPr>
            </w:pPr>
          </w:p>
        </w:tc>
        <w:tc>
          <w:tcPr>
            <w:tcW w:w="1417" w:type="dxa"/>
            <w:vAlign w:val="center"/>
          </w:tcPr>
          <w:p w14:paraId="29A9AE14" w14:textId="0C82E6DB" w:rsidR="00C47B77" w:rsidRPr="008E2CDF" w:rsidRDefault="00C47B77" w:rsidP="00C47B77">
            <w:pPr>
              <w:ind w:left="0"/>
              <w:rPr>
                <w:highlight w:val="green"/>
              </w:rPr>
            </w:pPr>
          </w:p>
        </w:tc>
        <w:tc>
          <w:tcPr>
            <w:tcW w:w="630" w:type="dxa"/>
            <w:vAlign w:val="center"/>
          </w:tcPr>
          <w:p w14:paraId="6D880FB4" w14:textId="77777777" w:rsidR="00C47B77" w:rsidRPr="008E2CDF" w:rsidRDefault="00C47B77" w:rsidP="00C47B77">
            <w:pPr>
              <w:pStyle w:val="Sothutu-1so"/>
              <w:spacing w:before="120" w:after="120" w:line="276" w:lineRule="auto"/>
              <w:jc w:val="left"/>
              <w:rPr>
                <w:szCs w:val="24"/>
                <w:highlight w:val="green"/>
              </w:rPr>
            </w:pPr>
          </w:p>
        </w:tc>
        <w:tc>
          <w:tcPr>
            <w:tcW w:w="540" w:type="dxa"/>
            <w:vAlign w:val="center"/>
          </w:tcPr>
          <w:p w14:paraId="17CF4F73" w14:textId="77777777" w:rsidR="00C47B77" w:rsidRPr="008E2CDF" w:rsidRDefault="00C47B77" w:rsidP="00C47B77">
            <w:pPr>
              <w:pStyle w:val="Sothutu-1so"/>
              <w:spacing w:before="120" w:after="120" w:line="276" w:lineRule="auto"/>
              <w:jc w:val="left"/>
              <w:rPr>
                <w:szCs w:val="24"/>
                <w:highlight w:val="green"/>
              </w:rPr>
            </w:pPr>
          </w:p>
        </w:tc>
        <w:tc>
          <w:tcPr>
            <w:tcW w:w="450" w:type="dxa"/>
            <w:vAlign w:val="center"/>
          </w:tcPr>
          <w:p w14:paraId="0727A75A" w14:textId="77777777" w:rsidR="00C47B77" w:rsidRPr="008E2CDF" w:rsidRDefault="00C47B77" w:rsidP="00C47B77">
            <w:pPr>
              <w:pStyle w:val="Sothutu-1so"/>
              <w:spacing w:before="120" w:after="120" w:line="276" w:lineRule="auto"/>
              <w:jc w:val="left"/>
              <w:rPr>
                <w:szCs w:val="24"/>
                <w:highlight w:val="green"/>
              </w:rPr>
            </w:pPr>
          </w:p>
        </w:tc>
        <w:tc>
          <w:tcPr>
            <w:tcW w:w="540" w:type="dxa"/>
          </w:tcPr>
          <w:p w14:paraId="174BE07E" w14:textId="77777777" w:rsidR="00C47B77" w:rsidRPr="008E2CDF" w:rsidRDefault="00C47B77" w:rsidP="00C47B77">
            <w:pPr>
              <w:pStyle w:val="Sothutu-1so"/>
              <w:spacing w:before="120" w:after="120" w:line="276" w:lineRule="auto"/>
              <w:jc w:val="center"/>
              <w:rPr>
                <w:szCs w:val="24"/>
                <w:highlight w:val="green"/>
              </w:rPr>
            </w:pPr>
          </w:p>
        </w:tc>
        <w:tc>
          <w:tcPr>
            <w:tcW w:w="7380" w:type="dxa"/>
            <w:vAlign w:val="center"/>
          </w:tcPr>
          <w:p w14:paraId="54F00F79" w14:textId="4C8E1614" w:rsidR="00C47B77" w:rsidRPr="008E2CDF" w:rsidRDefault="00C47B77" w:rsidP="00C47B77">
            <w:pPr>
              <w:pStyle w:val="Sothutu-1so"/>
              <w:spacing w:before="120" w:after="120" w:line="276" w:lineRule="auto"/>
              <w:jc w:val="left"/>
              <w:rPr>
                <w:highlight w:val="green"/>
              </w:rPr>
            </w:pPr>
            <w:r>
              <w:t>Khi ấn vào icon Avatar sẽ chuyển sang màn hình thông tin tài khoản</w:t>
            </w:r>
          </w:p>
        </w:tc>
      </w:tr>
      <w:tr w:rsidR="004B4A34" w:rsidRPr="00FF37CC" w14:paraId="1C8CACD2" w14:textId="77777777" w:rsidTr="005B2411">
        <w:trPr>
          <w:cantSplit/>
          <w:trHeight w:val="827"/>
        </w:trPr>
        <w:tc>
          <w:tcPr>
            <w:tcW w:w="14737" w:type="dxa"/>
            <w:gridSpan w:val="8"/>
            <w:vAlign w:val="center"/>
          </w:tcPr>
          <w:p w14:paraId="5BDF66E4" w14:textId="77777777" w:rsidR="00197ADF" w:rsidRDefault="00C47B77" w:rsidP="005B2411">
            <w:pPr>
              <w:pStyle w:val="Sothutu-1so"/>
              <w:spacing w:before="120" w:after="120" w:line="276" w:lineRule="auto"/>
              <w:jc w:val="left"/>
              <w:rPr>
                <w:b/>
              </w:rPr>
            </w:pPr>
            <w:r>
              <w:rPr>
                <w:b/>
              </w:rPr>
              <w:t>Số dư ngân sách</w:t>
            </w:r>
            <w:r w:rsidR="00197ADF">
              <w:rPr>
                <w:b/>
              </w:rPr>
              <w:t xml:space="preserve">: </w:t>
            </w:r>
          </w:p>
          <w:p w14:paraId="2D5121DB" w14:textId="0E93774F" w:rsidR="004B4A34" w:rsidRPr="007361C0" w:rsidRDefault="00197ADF" w:rsidP="005B2411">
            <w:pPr>
              <w:pStyle w:val="Sothutu-1so"/>
              <w:spacing w:before="120" w:after="120" w:line="276" w:lineRule="auto"/>
              <w:jc w:val="left"/>
              <w:rPr>
                <w:b/>
              </w:rPr>
            </w:pPr>
            <w:r w:rsidRPr="00197ADF">
              <w:t xml:space="preserve">Hiển thị </w:t>
            </w:r>
            <w:r>
              <w:t xml:space="preserve">số dư </w:t>
            </w:r>
            <w:r w:rsidRPr="00197ADF">
              <w:t>ở màn hình t</w:t>
            </w:r>
            <w:r>
              <w:t>rang chủ. Sau khi ấn chọn sẽ chuyển sang màn hình chi tiết ngân sách</w:t>
            </w:r>
            <w:r w:rsidR="008D674C">
              <w:t xml:space="preserve"> với mô tả như bên dưới:</w:t>
            </w:r>
          </w:p>
        </w:tc>
      </w:tr>
      <w:tr w:rsidR="004B4A34" w:rsidRPr="00FF37CC" w14:paraId="0C7D72F1" w14:textId="77777777" w:rsidTr="005B2411">
        <w:trPr>
          <w:cantSplit/>
          <w:trHeight w:val="827"/>
        </w:trPr>
        <w:tc>
          <w:tcPr>
            <w:tcW w:w="1800" w:type="dxa"/>
            <w:vAlign w:val="center"/>
          </w:tcPr>
          <w:p w14:paraId="5BCEBB18" w14:textId="40016C4C" w:rsidR="004B4A34" w:rsidRDefault="00197ADF" w:rsidP="005B2411">
            <w:pPr>
              <w:ind w:left="0"/>
            </w:pPr>
            <w:r>
              <w:t>Số tiền</w:t>
            </w:r>
            <w:r w:rsidR="005345D7">
              <w:t xml:space="preserve"> (2)</w:t>
            </w:r>
          </w:p>
        </w:tc>
        <w:tc>
          <w:tcPr>
            <w:tcW w:w="1980" w:type="dxa"/>
            <w:vAlign w:val="center"/>
          </w:tcPr>
          <w:p w14:paraId="24EC7A83" w14:textId="77777777" w:rsidR="004B4A34" w:rsidRPr="00E72FB0" w:rsidRDefault="004B4A34" w:rsidP="005B2411">
            <w:pPr>
              <w:ind w:left="0"/>
            </w:pPr>
          </w:p>
        </w:tc>
        <w:tc>
          <w:tcPr>
            <w:tcW w:w="1417" w:type="dxa"/>
            <w:vAlign w:val="center"/>
          </w:tcPr>
          <w:p w14:paraId="1F24B18F" w14:textId="1EE60197" w:rsidR="004B4A34" w:rsidRPr="00E72FB0" w:rsidRDefault="005345D7" w:rsidP="005B2411">
            <w:pPr>
              <w:ind w:left="0"/>
            </w:pPr>
            <w:r w:rsidRPr="00E72FB0">
              <w:t>Number</w:t>
            </w:r>
          </w:p>
        </w:tc>
        <w:tc>
          <w:tcPr>
            <w:tcW w:w="630" w:type="dxa"/>
            <w:vAlign w:val="center"/>
          </w:tcPr>
          <w:p w14:paraId="5DBC76BE" w14:textId="77777777" w:rsidR="004B4A34" w:rsidRPr="00E72FB0" w:rsidRDefault="004B4A34" w:rsidP="005B2411">
            <w:pPr>
              <w:pStyle w:val="Sothutu-1so"/>
              <w:spacing w:before="120" w:after="120" w:line="276" w:lineRule="auto"/>
              <w:jc w:val="left"/>
              <w:rPr>
                <w:szCs w:val="24"/>
              </w:rPr>
            </w:pPr>
          </w:p>
        </w:tc>
        <w:tc>
          <w:tcPr>
            <w:tcW w:w="540" w:type="dxa"/>
            <w:vAlign w:val="center"/>
          </w:tcPr>
          <w:p w14:paraId="22242EEB" w14:textId="77777777" w:rsidR="004B4A34" w:rsidRPr="00E72FB0" w:rsidRDefault="004B4A34" w:rsidP="005B2411">
            <w:pPr>
              <w:pStyle w:val="Sothutu-1so"/>
              <w:spacing w:before="120" w:after="120" w:line="276" w:lineRule="auto"/>
              <w:jc w:val="left"/>
              <w:rPr>
                <w:szCs w:val="24"/>
              </w:rPr>
            </w:pPr>
          </w:p>
        </w:tc>
        <w:tc>
          <w:tcPr>
            <w:tcW w:w="450" w:type="dxa"/>
            <w:vAlign w:val="center"/>
          </w:tcPr>
          <w:p w14:paraId="6128A351" w14:textId="77777777" w:rsidR="004B4A34" w:rsidRPr="00E72FB0" w:rsidRDefault="004B4A34" w:rsidP="005B2411">
            <w:pPr>
              <w:pStyle w:val="Sothutu-1so"/>
              <w:spacing w:before="120" w:after="120" w:line="276" w:lineRule="auto"/>
              <w:jc w:val="left"/>
              <w:rPr>
                <w:szCs w:val="24"/>
              </w:rPr>
            </w:pPr>
          </w:p>
        </w:tc>
        <w:tc>
          <w:tcPr>
            <w:tcW w:w="540" w:type="dxa"/>
          </w:tcPr>
          <w:p w14:paraId="6F0E523C" w14:textId="77777777" w:rsidR="004B4A34" w:rsidRPr="00E72FB0" w:rsidRDefault="004B4A34" w:rsidP="005B2411">
            <w:pPr>
              <w:pStyle w:val="Sothutu-1so"/>
              <w:spacing w:before="120" w:after="120" w:line="276" w:lineRule="auto"/>
              <w:jc w:val="center"/>
              <w:rPr>
                <w:szCs w:val="24"/>
              </w:rPr>
            </w:pPr>
          </w:p>
        </w:tc>
        <w:tc>
          <w:tcPr>
            <w:tcW w:w="7380" w:type="dxa"/>
            <w:vAlign w:val="center"/>
          </w:tcPr>
          <w:p w14:paraId="4451AD98" w14:textId="1DAD576D" w:rsidR="008D674C" w:rsidRPr="00E72FB0" w:rsidRDefault="00197ADF" w:rsidP="00197ADF">
            <w:pPr>
              <w:pStyle w:val="Sothutu-1so"/>
              <w:spacing w:before="120" w:after="120" w:line="276" w:lineRule="auto"/>
              <w:jc w:val="left"/>
            </w:pPr>
            <w:r w:rsidRPr="00E72FB0">
              <w:t xml:space="preserve">Hiển thị số tiền ngân sách năm còn </w:t>
            </w:r>
            <w:r w:rsidR="008D674C" w:rsidRPr="00E72FB0">
              <w:t>lại của Phòng/Ban đăng nhập</w:t>
            </w:r>
          </w:p>
        </w:tc>
      </w:tr>
      <w:tr w:rsidR="004B4A34" w:rsidRPr="00FF37CC" w14:paraId="04E32E2F" w14:textId="77777777" w:rsidTr="005B2411">
        <w:trPr>
          <w:cantSplit/>
          <w:trHeight w:val="827"/>
        </w:trPr>
        <w:tc>
          <w:tcPr>
            <w:tcW w:w="1800" w:type="dxa"/>
            <w:vAlign w:val="center"/>
          </w:tcPr>
          <w:p w14:paraId="43AF4F68" w14:textId="0949353E" w:rsidR="004B4A34" w:rsidRPr="00A429B6" w:rsidRDefault="005345D7" w:rsidP="005B2411">
            <w:pPr>
              <w:ind w:left="0"/>
              <w:rPr>
                <w:highlight w:val="green"/>
              </w:rPr>
            </w:pPr>
            <w:r w:rsidRPr="005345D7">
              <w:t>T</w:t>
            </w:r>
            <w:r>
              <w:t>hanh bar (3)</w:t>
            </w:r>
          </w:p>
        </w:tc>
        <w:tc>
          <w:tcPr>
            <w:tcW w:w="1980" w:type="dxa"/>
            <w:vAlign w:val="center"/>
          </w:tcPr>
          <w:p w14:paraId="37862A0A" w14:textId="77777777" w:rsidR="004B4A34" w:rsidRPr="00E72FB0" w:rsidRDefault="004B4A34" w:rsidP="005B2411">
            <w:pPr>
              <w:ind w:left="0"/>
            </w:pPr>
          </w:p>
        </w:tc>
        <w:tc>
          <w:tcPr>
            <w:tcW w:w="1417" w:type="dxa"/>
            <w:vAlign w:val="center"/>
          </w:tcPr>
          <w:p w14:paraId="310792A2" w14:textId="37FB5C5B" w:rsidR="004B4A34" w:rsidRPr="00E72FB0" w:rsidRDefault="004B4A34" w:rsidP="005B2411">
            <w:pPr>
              <w:ind w:left="0"/>
            </w:pPr>
          </w:p>
        </w:tc>
        <w:tc>
          <w:tcPr>
            <w:tcW w:w="630" w:type="dxa"/>
            <w:vAlign w:val="center"/>
          </w:tcPr>
          <w:p w14:paraId="0A9111E5" w14:textId="77777777" w:rsidR="004B4A34" w:rsidRPr="00E72FB0" w:rsidRDefault="004B4A34" w:rsidP="005B2411">
            <w:pPr>
              <w:pStyle w:val="Sothutu-1so"/>
              <w:spacing w:before="120" w:after="120" w:line="276" w:lineRule="auto"/>
              <w:jc w:val="left"/>
              <w:rPr>
                <w:szCs w:val="24"/>
              </w:rPr>
            </w:pPr>
          </w:p>
        </w:tc>
        <w:tc>
          <w:tcPr>
            <w:tcW w:w="540" w:type="dxa"/>
            <w:vAlign w:val="center"/>
          </w:tcPr>
          <w:p w14:paraId="7A6824C7" w14:textId="77777777" w:rsidR="004B4A34" w:rsidRPr="00E72FB0" w:rsidRDefault="004B4A34" w:rsidP="005B2411">
            <w:pPr>
              <w:pStyle w:val="Sothutu-1so"/>
              <w:spacing w:before="120" w:after="120" w:line="276" w:lineRule="auto"/>
              <w:jc w:val="left"/>
              <w:rPr>
                <w:szCs w:val="24"/>
              </w:rPr>
            </w:pPr>
          </w:p>
        </w:tc>
        <w:tc>
          <w:tcPr>
            <w:tcW w:w="450" w:type="dxa"/>
            <w:vAlign w:val="center"/>
          </w:tcPr>
          <w:p w14:paraId="0857D50A" w14:textId="77777777" w:rsidR="004B4A34" w:rsidRPr="00E72FB0" w:rsidRDefault="004B4A34" w:rsidP="005B2411">
            <w:pPr>
              <w:pStyle w:val="Sothutu-1so"/>
              <w:spacing w:before="120" w:after="120" w:line="276" w:lineRule="auto"/>
              <w:jc w:val="left"/>
              <w:rPr>
                <w:szCs w:val="24"/>
              </w:rPr>
            </w:pPr>
          </w:p>
        </w:tc>
        <w:tc>
          <w:tcPr>
            <w:tcW w:w="540" w:type="dxa"/>
          </w:tcPr>
          <w:p w14:paraId="2C94A618" w14:textId="77777777" w:rsidR="004B4A34" w:rsidRPr="00E72FB0" w:rsidRDefault="004B4A34" w:rsidP="005B2411">
            <w:pPr>
              <w:pStyle w:val="Sothutu-1so"/>
              <w:spacing w:before="120" w:after="120" w:line="276" w:lineRule="auto"/>
              <w:jc w:val="center"/>
              <w:rPr>
                <w:szCs w:val="24"/>
              </w:rPr>
            </w:pPr>
          </w:p>
        </w:tc>
        <w:tc>
          <w:tcPr>
            <w:tcW w:w="7380" w:type="dxa"/>
            <w:vAlign w:val="center"/>
          </w:tcPr>
          <w:p w14:paraId="0C31A3B6" w14:textId="77777777" w:rsidR="006506DE" w:rsidRPr="00E72FB0" w:rsidRDefault="00D81B88" w:rsidP="006506DE">
            <w:pPr>
              <w:pStyle w:val="Sothutu-1so"/>
              <w:spacing w:before="120" w:after="120" w:line="276" w:lineRule="auto"/>
              <w:jc w:val="left"/>
            </w:pPr>
            <w:r w:rsidRPr="00E72FB0">
              <w:t xml:space="preserve">Phần màu xanh: </w:t>
            </w:r>
            <w:r w:rsidR="00A65075" w:rsidRPr="00E72FB0">
              <w:t>T</w:t>
            </w:r>
            <w:r w:rsidRPr="00E72FB0">
              <w:t>ổng tiền đã được duyệt của các tờ trình</w:t>
            </w:r>
            <w:r w:rsidR="00A65075" w:rsidRPr="00E72FB0">
              <w:t xml:space="preserve"> </w:t>
            </w:r>
          </w:p>
          <w:p w14:paraId="6C01E564" w14:textId="77777777" w:rsidR="00AE67B5" w:rsidRPr="00E72FB0" w:rsidRDefault="00D81B88" w:rsidP="00A93B4D">
            <w:pPr>
              <w:pStyle w:val="Sothutu-1so"/>
              <w:spacing w:before="120" w:after="120" w:line="276" w:lineRule="auto"/>
              <w:jc w:val="left"/>
            </w:pPr>
            <w:r w:rsidRPr="00E72FB0">
              <w:t xml:space="preserve">Phần màu vàng: </w:t>
            </w:r>
            <w:r w:rsidR="00A65075" w:rsidRPr="00E72FB0">
              <w:t>Số dư ngân sách = T</w:t>
            </w:r>
            <w:r w:rsidRPr="00E72FB0">
              <w:t>ổng tiền ngân sách</w:t>
            </w:r>
            <w:r w:rsidR="00A93B4D" w:rsidRPr="00E72FB0">
              <w:t xml:space="preserve"> quý</w:t>
            </w:r>
            <w:r w:rsidRPr="00E72FB0">
              <w:t xml:space="preserve"> đã giao cho Phòng/Ban trong năm đăng nhập</w:t>
            </w:r>
            <w:r w:rsidR="00A65075" w:rsidRPr="00E72FB0">
              <w:t>- Tổng tiền đã được duyệt của tờ trình</w:t>
            </w:r>
          </w:p>
          <w:p w14:paraId="5D439620" w14:textId="714E53A1" w:rsidR="006A1990" w:rsidRPr="00E72FB0" w:rsidRDefault="006A1990" w:rsidP="00A93B4D">
            <w:pPr>
              <w:pStyle w:val="Sothutu-1so"/>
              <w:spacing w:before="120" w:after="120" w:line="276" w:lineRule="auto"/>
              <w:jc w:val="left"/>
            </w:pPr>
            <w:r w:rsidRPr="00E72FB0">
              <w:t>Ngân sách quý mô tả bên dưới</w:t>
            </w:r>
          </w:p>
        </w:tc>
      </w:tr>
      <w:tr w:rsidR="00EC7361" w:rsidRPr="00FF37CC" w14:paraId="2AFFA66B" w14:textId="77777777" w:rsidTr="00086AA2">
        <w:trPr>
          <w:cantSplit/>
          <w:trHeight w:val="827"/>
        </w:trPr>
        <w:tc>
          <w:tcPr>
            <w:tcW w:w="14737" w:type="dxa"/>
            <w:gridSpan w:val="8"/>
            <w:vAlign w:val="center"/>
          </w:tcPr>
          <w:p w14:paraId="0D4BAB84" w14:textId="613676F6" w:rsidR="00EC7361" w:rsidRPr="00E72FB0" w:rsidRDefault="0099568D" w:rsidP="006506DE">
            <w:pPr>
              <w:pStyle w:val="Sothutu-1so"/>
              <w:spacing w:before="120" w:after="120" w:line="276" w:lineRule="auto"/>
              <w:jc w:val="left"/>
            </w:pPr>
            <w:r w:rsidRPr="00E72FB0">
              <w:t xml:space="preserve">Biểu đồ ngân sách: </w:t>
            </w:r>
          </w:p>
        </w:tc>
      </w:tr>
      <w:tr w:rsidR="00EC7361" w:rsidRPr="00FF37CC" w14:paraId="76633AB9" w14:textId="77777777" w:rsidTr="005B2411">
        <w:trPr>
          <w:cantSplit/>
          <w:trHeight w:val="827"/>
        </w:trPr>
        <w:tc>
          <w:tcPr>
            <w:tcW w:w="1800" w:type="dxa"/>
            <w:vAlign w:val="center"/>
          </w:tcPr>
          <w:p w14:paraId="587E6366" w14:textId="71E3D044" w:rsidR="00EC7361" w:rsidRPr="005345D7" w:rsidRDefault="0099568D" w:rsidP="005B2411">
            <w:pPr>
              <w:ind w:left="0"/>
            </w:pPr>
            <w:r>
              <w:t>Đã chi</w:t>
            </w:r>
          </w:p>
        </w:tc>
        <w:tc>
          <w:tcPr>
            <w:tcW w:w="1980" w:type="dxa"/>
            <w:vAlign w:val="center"/>
          </w:tcPr>
          <w:p w14:paraId="03B8139B" w14:textId="77777777" w:rsidR="00EC7361" w:rsidRPr="00E72FB0" w:rsidRDefault="00EC7361" w:rsidP="005B2411">
            <w:pPr>
              <w:ind w:left="0"/>
            </w:pPr>
          </w:p>
        </w:tc>
        <w:tc>
          <w:tcPr>
            <w:tcW w:w="1417" w:type="dxa"/>
            <w:vAlign w:val="center"/>
          </w:tcPr>
          <w:p w14:paraId="47D4C2BA" w14:textId="557ED9E7" w:rsidR="00EC7361" w:rsidRPr="00E72FB0" w:rsidRDefault="0099568D" w:rsidP="005B2411">
            <w:pPr>
              <w:ind w:left="0"/>
            </w:pPr>
            <w:r w:rsidRPr="00E72FB0">
              <w:t>Button</w:t>
            </w:r>
          </w:p>
        </w:tc>
        <w:tc>
          <w:tcPr>
            <w:tcW w:w="630" w:type="dxa"/>
            <w:vAlign w:val="center"/>
          </w:tcPr>
          <w:p w14:paraId="483F33DC" w14:textId="77777777" w:rsidR="00EC7361" w:rsidRPr="00E72FB0" w:rsidRDefault="00EC7361" w:rsidP="005B2411">
            <w:pPr>
              <w:pStyle w:val="Sothutu-1so"/>
              <w:spacing w:before="120" w:after="120" w:line="276" w:lineRule="auto"/>
              <w:jc w:val="left"/>
              <w:rPr>
                <w:szCs w:val="24"/>
              </w:rPr>
            </w:pPr>
          </w:p>
        </w:tc>
        <w:tc>
          <w:tcPr>
            <w:tcW w:w="540" w:type="dxa"/>
            <w:vAlign w:val="center"/>
          </w:tcPr>
          <w:p w14:paraId="3BB5540A" w14:textId="77777777" w:rsidR="00EC7361" w:rsidRPr="00E72FB0" w:rsidRDefault="00EC7361" w:rsidP="005B2411">
            <w:pPr>
              <w:pStyle w:val="Sothutu-1so"/>
              <w:spacing w:before="120" w:after="120" w:line="276" w:lineRule="auto"/>
              <w:jc w:val="left"/>
              <w:rPr>
                <w:szCs w:val="24"/>
              </w:rPr>
            </w:pPr>
          </w:p>
        </w:tc>
        <w:tc>
          <w:tcPr>
            <w:tcW w:w="450" w:type="dxa"/>
            <w:vAlign w:val="center"/>
          </w:tcPr>
          <w:p w14:paraId="3665EAA9" w14:textId="77777777" w:rsidR="00EC7361" w:rsidRPr="00E72FB0" w:rsidRDefault="00EC7361" w:rsidP="005B2411">
            <w:pPr>
              <w:pStyle w:val="Sothutu-1so"/>
              <w:spacing w:before="120" w:after="120" w:line="276" w:lineRule="auto"/>
              <w:jc w:val="left"/>
              <w:rPr>
                <w:szCs w:val="24"/>
              </w:rPr>
            </w:pPr>
          </w:p>
        </w:tc>
        <w:tc>
          <w:tcPr>
            <w:tcW w:w="540" w:type="dxa"/>
          </w:tcPr>
          <w:p w14:paraId="7EE825DD" w14:textId="77777777" w:rsidR="00EC7361" w:rsidRPr="00E72FB0" w:rsidRDefault="00EC7361" w:rsidP="005B2411">
            <w:pPr>
              <w:pStyle w:val="Sothutu-1so"/>
              <w:spacing w:before="120" w:after="120" w:line="276" w:lineRule="auto"/>
              <w:jc w:val="center"/>
              <w:rPr>
                <w:szCs w:val="24"/>
              </w:rPr>
            </w:pPr>
          </w:p>
        </w:tc>
        <w:tc>
          <w:tcPr>
            <w:tcW w:w="7380" w:type="dxa"/>
            <w:vAlign w:val="center"/>
          </w:tcPr>
          <w:p w14:paraId="2B0192A3" w14:textId="527101F4" w:rsidR="00C80F03" w:rsidRPr="00E72FB0" w:rsidRDefault="00C80F03" w:rsidP="00C80F03">
            <w:pPr>
              <w:pStyle w:val="Sothutu-1so"/>
              <w:spacing w:before="120" w:after="120" w:line="276" w:lineRule="auto"/>
              <w:jc w:val="left"/>
            </w:pPr>
            <w:r w:rsidRPr="00E72FB0">
              <w:t xml:space="preserve">Khi chọn Đã chi: biểu đồ sẽ hiển thị thanh số tiền đã được duyệt của tờ trình  khi chọn vào từng quý </w:t>
            </w:r>
          </w:p>
        </w:tc>
      </w:tr>
      <w:tr w:rsidR="0099568D" w:rsidRPr="00FF37CC" w14:paraId="1250BAA6" w14:textId="77777777" w:rsidTr="005B2411">
        <w:trPr>
          <w:cantSplit/>
          <w:trHeight w:val="827"/>
        </w:trPr>
        <w:tc>
          <w:tcPr>
            <w:tcW w:w="1800" w:type="dxa"/>
            <w:vAlign w:val="center"/>
          </w:tcPr>
          <w:p w14:paraId="7C1B5E54" w14:textId="282A8048" w:rsidR="0099568D" w:rsidRDefault="0099568D" w:rsidP="005B2411">
            <w:pPr>
              <w:ind w:left="0"/>
            </w:pPr>
            <w:r>
              <w:lastRenderedPageBreak/>
              <w:t>Còn lại</w:t>
            </w:r>
          </w:p>
        </w:tc>
        <w:tc>
          <w:tcPr>
            <w:tcW w:w="1980" w:type="dxa"/>
            <w:vAlign w:val="center"/>
          </w:tcPr>
          <w:p w14:paraId="40FEB321" w14:textId="77777777" w:rsidR="0099568D" w:rsidRPr="00E72FB0" w:rsidRDefault="0099568D" w:rsidP="005B2411">
            <w:pPr>
              <w:ind w:left="0"/>
            </w:pPr>
          </w:p>
        </w:tc>
        <w:tc>
          <w:tcPr>
            <w:tcW w:w="1417" w:type="dxa"/>
            <w:vAlign w:val="center"/>
          </w:tcPr>
          <w:p w14:paraId="062AC126" w14:textId="2E1EA114" w:rsidR="0099568D" w:rsidRPr="00E72FB0" w:rsidRDefault="0099568D" w:rsidP="005B2411">
            <w:pPr>
              <w:ind w:left="0"/>
            </w:pPr>
            <w:r w:rsidRPr="00E72FB0">
              <w:t>Button</w:t>
            </w:r>
          </w:p>
        </w:tc>
        <w:tc>
          <w:tcPr>
            <w:tcW w:w="630" w:type="dxa"/>
            <w:vAlign w:val="center"/>
          </w:tcPr>
          <w:p w14:paraId="31407F36" w14:textId="77777777" w:rsidR="0099568D" w:rsidRPr="00E72FB0" w:rsidRDefault="0099568D" w:rsidP="005B2411">
            <w:pPr>
              <w:pStyle w:val="Sothutu-1so"/>
              <w:spacing w:before="120" w:after="120" w:line="276" w:lineRule="auto"/>
              <w:jc w:val="left"/>
              <w:rPr>
                <w:szCs w:val="24"/>
              </w:rPr>
            </w:pPr>
          </w:p>
        </w:tc>
        <w:tc>
          <w:tcPr>
            <w:tcW w:w="540" w:type="dxa"/>
            <w:vAlign w:val="center"/>
          </w:tcPr>
          <w:p w14:paraId="125CFB22" w14:textId="77777777" w:rsidR="0099568D" w:rsidRPr="00E72FB0" w:rsidRDefault="0099568D" w:rsidP="005B2411">
            <w:pPr>
              <w:pStyle w:val="Sothutu-1so"/>
              <w:spacing w:before="120" w:after="120" w:line="276" w:lineRule="auto"/>
              <w:jc w:val="left"/>
              <w:rPr>
                <w:szCs w:val="24"/>
              </w:rPr>
            </w:pPr>
          </w:p>
        </w:tc>
        <w:tc>
          <w:tcPr>
            <w:tcW w:w="450" w:type="dxa"/>
            <w:vAlign w:val="center"/>
          </w:tcPr>
          <w:p w14:paraId="141B09E4" w14:textId="77777777" w:rsidR="0099568D" w:rsidRPr="00E72FB0" w:rsidRDefault="0099568D" w:rsidP="005B2411">
            <w:pPr>
              <w:pStyle w:val="Sothutu-1so"/>
              <w:spacing w:before="120" w:after="120" w:line="276" w:lineRule="auto"/>
              <w:jc w:val="left"/>
              <w:rPr>
                <w:szCs w:val="24"/>
              </w:rPr>
            </w:pPr>
          </w:p>
        </w:tc>
        <w:tc>
          <w:tcPr>
            <w:tcW w:w="540" w:type="dxa"/>
          </w:tcPr>
          <w:p w14:paraId="6C572EB1" w14:textId="77777777" w:rsidR="0099568D" w:rsidRPr="00E72FB0" w:rsidRDefault="0099568D" w:rsidP="005B2411">
            <w:pPr>
              <w:pStyle w:val="Sothutu-1so"/>
              <w:spacing w:before="120" w:after="120" w:line="276" w:lineRule="auto"/>
              <w:jc w:val="center"/>
              <w:rPr>
                <w:szCs w:val="24"/>
              </w:rPr>
            </w:pPr>
          </w:p>
        </w:tc>
        <w:tc>
          <w:tcPr>
            <w:tcW w:w="7380" w:type="dxa"/>
            <w:vAlign w:val="center"/>
          </w:tcPr>
          <w:p w14:paraId="67A72559" w14:textId="5464D86A" w:rsidR="0099568D" w:rsidRPr="00E72FB0" w:rsidRDefault="00C80F03" w:rsidP="00C80F03">
            <w:pPr>
              <w:pStyle w:val="Sothutu-1so"/>
              <w:spacing w:before="120" w:after="120" w:line="276" w:lineRule="auto"/>
              <w:jc w:val="left"/>
            </w:pPr>
            <w:r w:rsidRPr="00E72FB0">
              <w:t>Khi chọn Còn lại: biểu đồ sẽ hiển thị thanh số tiền còn lại của ngân sách khi chọn vào từng quý</w:t>
            </w:r>
          </w:p>
        </w:tc>
      </w:tr>
      <w:tr w:rsidR="00C80F03" w:rsidRPr="00FF37CC" w14:paraId="3FA4C9F9" w14:textId="77777777" w:rsidTr="005B2411">
        <w:trPr>
          <w:cantSplit/>
          <w:trHeight w:val="827"/>
        </w:trPr>
        <w:tc>
          <w:tcPr>
            <w:tcW w:w="1800" w:type="dxa"/>
            <w:vAlign w:val="center"/>
          </w:tcPr>
          <w:p w14:paraId="2EB8E4E3" w14:textId="0C12F1A0" w:rsidR="00C80F03" w:rsidRDefault="009D042F" w:rsidP="005B2411">
            <w:pPr>
              <w:ind w:left="0"/>
            </w:pPr>
            <w:r>
              <w:t>Năm</w:t>
            </w:r>
          </w:p>
        </w:tc>
        <w:tc>
          <w:tcPr>
            <w:tcW w:w="1980" w:type="dxa"/>
            <w:vAlign w:val="center"/>
          </w:tcPr>
          <w:p w14:paraId="063199CF" w14:textId="77777777" w:rsidR="00C80F03" w:rsidRPr="00E72FB0" w:rsidRDefault="00C80F03" w:rsidP="005B2411">
            <w:pPr>
              <w:ind w:left="0"/>
            </w:pPr>
          </w:p>
        </w:tc>
        <w:tc>
          <w:tcPr>
            <w:tcW w:w="1417" w:type="dxa"/>
            <w:vAlign w:val="center"/>
          </w:tcPr>
          <w:p w14:paraId="37E641CD" w14:textId="2EC5D98F" w:rsidR="00C80F03" w:rsidRPr="00E72FB0" w:rsidRDefault="009D042F" w:rsidP="005B2411">
            <w:pPr>
              <w:ind w:left="0"/>
            </w:pPr>
            <w:r w:rsidRPr="00E72FB0">
              <w:t>Dropdownlist</w:t>
            </w:r>
          </w:p>
        </w:tc>
        <w:tc>
          <w:tcPr>
            <w:tcW w:w="630" w:type="dxa"/>
            <w:vAlign w:val="center"/>
          </w:tcPr>
          <w:p w14:paraId="17771C05" w14:textId="77777777" w:rsidR="00C80F03" w:rsidRPr="00E72FB0" w:rsidRDefault="00C80F03" w:rsidP="005B2411">
            <w:pPr>
              <w:pStyle w:val="Sothutu-1so"/>
              <w:spacing w:before="120" w:after="120" w:line="276" w:lineRule="auto"/>
              <w:jc w:val="left"/>
              <w:rPr>
                <w:szCs w:val="24"/>
              </w:rPr>
            </w:pPr>
          </w:p>
        </w:tc>
        <w:tc>
          <w:tcPr>
            <w:tcW w:w="540" w:type="dxa"/>
            <w:vAlign w:val="center"/>
          </w:tcPr>
          <w:p w14:paraId="4F7AB2FF" w14:textId="77777777" w:rsidR="00C80F03" w:rsidRPr="00E72FB0" w:rsidRDefault="00C80F03" w:rsidP="005B2411">
            <w:pPr>
              <w:pStyle w:val="Sothutu-1so"/>
              <w:spacing w:before="120" w:after="120" w:line="276" w:lineRule="auto"/>
              <w:jc w:val="left"/>
              <w:rPr>
                <w:szCs w:val="24"/>
              </w:rPr>
            </w:pPr>
          </w:p>
        </w:tc>
        <w:tc>
          <w:tcPr>
            <w:tcW w:w="450" w:type="dxa"/>
            <w:vAlign w:val="center"/>
          </w:tcPr>
          <w:p w14:paraId="3131CFE8" w14:textId="77777777" w:rsidR="00C80F03" w:rsidRPr="00E72FB0" w:rsidRDefault="00C80F03" w:rsidP="005B2411">
            <w:pPr>
              <w:pStyle w:val="Sothutu-1so"/>
              <w:spacing w:before="120" w:after="120" w:line="276" w:lineRule="auto"/>
              <w:jc w:val="left"/>
              <w:rPr>
                <w:szCs w:val="24"/>
              </w:rPr>
            </w:pPr>
          </w:p>
        </w:tc>
        <w:tc>
          <w:tcPr>
            <w:tcW w:w="540" w:type="dxa"/>
          </w:tcPr>
          <w:p w14:paraId="5F01C701" w14:textId="77777777" w:rsidR="00C80F03" w:rsidRPr="00E72FB0" w:rsidRDefault="00C80F03" w:rsidP="005B2411">
            <w:pPr>
              <w:pStyle w:val="Sothutu-1so"/>
              <w:spacing w:before="120" w:after="120" w:line="276" w:lineRule="auto"/>
              <w:jc w:val="center"/>
              <w:rPr>
                <w:szCs w:val="24"/>
              </w:rPr>
            </w:pPr>
          </w:p>
        </w:tc>
        <w:tc>
          <w:tcPr>
            <w:tcW w:w="7380" w:type="dxa"/>
            <w:vAlign w:val="center"/>
          </w:tcPr>
          <w:p w14:paraId="3C67FD91" w14:textId="77777777" w:rsidR="00C80F03" w:rsidRPr="00E72FB0" w:rsidRDefault="009D042F" w:rsidP="00C80F03">
            <w:pPr>
              <w:pStyle w:val="Sothutu-1so"/>
              <w:spacing w:before="120" w:after="120" w:line="276" w:lineRule="auto"/>
              <w:jc w:val="left"/>
            </w:pPr>
            <w:r w:rsidRPr="00E72FB0">
              <w:t>Chọn số năm muốn xem năm sách.</w:t>
            </w:r>
          </w:p>
          <w:p w14:paraId="623C5564" w14:textId="235E2804" w:rsidR="009D042F" w:rsidRPr="00E72FB0" w:rsidRDefault="009D042F" w:rsidP="00C80F03">
            <w:pPr>
              <w:pStyle w:val="Sothutu-1so"/>
              <w:spacing w:before="120" w:after="120" w:line="276" w:lineRule="auto"/>
              <w:jc w:val="left"/>
            </w:pPr>
            <w:r w:rsidRPr="00E72FB0">
              <w:t>Mặc định là năm đăng nhập (hiện tại)</w:t>
            </w:r>
          </w:p>
        </w:tc>
      </w:tr>
      <w:tr w:rsidR="009D042F" w:rsidRPr="00FF37CC" w14:paraId="36263678" w14:textId="77777777" w:rsidTr="005B2411">
        <w:trPr>
          <w:cantSplit/>
          <w:trHeight w:val="827"/>
        </w:trPr>
        <w:tc>
          <w:tcPr>
            <w:tcW w:w="1800" w:type="dxa"/>
            <w:vAlign w:val="center"/>
          </w:tcPr>
          <w:p w14:paraId="12A9F417" w14:textId="0D687404" w:rsidR="009D042F" w:rsidRDefault="009D042F" w:rsidP="005B2411">
            <w:pPr>
              <w:ind w:left="0"/>
            </w:pPr>
            <w:r>
              <w:t>Line</w:t>
            </w:r>
          </w:p>
        </w:tc>
        <w:tc>
          <w:tcPr>
            <w:tcW w:w="1980" w:type="dxa"/>
            <w:vAlign w:val="center"/>
          </w:tcPr>
          <w:p w14:paraId="1D05D333" w14:textId="77777777" w:rsidR="009D042F" w:rsidRPr="00E72FB0" w:rsidRDefault="009D042F" w:rsidP="005B2411">
            <w:pPr>
              <w:ind w:left="0"/>
            </w:pPr>
          </w:p>
        </w:tc>
        <w:tc>
          <w:tcPr>
            <w:tcW w:w="1417" w:type="dxa"/>
            <w:vAlign w:val="center"/>
          </w:tcPr>
          <w:p w14:paraId="038411E4" w14:textId="77777777" w:rsidR="009D042F" w:rsidRPr="00E72FB0" w:rsidRDefault="009D042F" w:rsidP="005B2411">
            <w:pPr>
              <w:ind w:left="0"/>
            </w:pPr>
          </w:p>
        </w:tc>
        <w:tc>
          <w:tcPr>
            <w:tcW w:w="630" w:type="dxa"/>
            <w:vAlign w:val="center"/>
          </w:tcPr>
          <w:p w14:paraId="7CAEFA71" w14:textId="77777777" w:rsidR="009D042F" w:rsidRPr="00E72FB0" w:rsidRDefault="009D042F" w:rsidP="005B2411">
            <w:pPr>
              <w:pStyle w:val="Sothutu-1so"/>
              <w:spacing w:before="120" w:after="120" w:line="276" w:lineRule="auto"/>
              <w:jc w:val="left"/>
              <w:rPr>
                <w:szCs w:val="24"/>
              </w:rPr>
            </w:pPr>
          </w:p>
        </w:tc>
        <w:tc>
          <w:tcPr>
            <w:tcW w:w="540" w:type="dxa"/>
            <w:vAlign w:val="center"/>
          </w:tcPr>
          <w:p w14:paraId="5FCABE1B" w14:textId="77777777" w:rsidR="009D042F" w:rsidRPr="00E72FB0" w:rsidRDefault="009D042F" w:rsidP="005B2411">
            <w:pPr>
              <w:pStyle w:val="Sothutu-1so"/>
              <w:spacing w:before="120" w:after="120" w:line="276" w:lineRule="auto"/>
              <w:jc w:val="left"/>
              <w:rPr>
                <w:szCs w:val="24"/>
              </w:rPr>
            </w:pPr>
          </w:p>
        </w:tc>
        <w:tc>
          <w:tcPr>
            <w:tcW w:w="450" w:type="dxa"/>
            <w:vAlign w:val="center"/>
          </w:tcPr>
          <w:p w14:paraId="7FEBF1CA" w14:textId="77777777" w:rsidR="009D042F" w:rsidRPr="00E72FB0" w:rsidRDefault="009D042F" w:rsidP="005B2411">
            <w:pPr>
              <w:pStyle w:val="Sothutu-1so"/>
              <w:spacing w:before="120" w:after="120" w:line="276" w:lineRule="auto"/>
              <w:jc w:val="left"/>
              <w:rPr>
                <w:szCs w:val="24"/>
              </w:rPr>
            </w:pPr>
          </w:p>
        </w:tc>
        <w:tc>
          <w:tcPr>
            <w:tcW w:w="540" w:type="dxa"/>
          </w:tcPr>
          <w:p w14:paraId="19A7C660" w14:textId="77777777" w:rsidR="009D042F" w:rsidRPr="00E72FB0" w:rsidRDefault="009D042F" w:rsidP="005B2411">
            <w:pPr>
              <w:pStyle w:val="Sothutu-1so"/>
              <w:spacing w:before="120" w:after="120" w:line="276" w:lineRule="auto"/>
              <w:jc w:val="center"/>
              <w:rPr>
                <w:szCs w:val="24"/>
              </w:rPr>
            </w:pPr>
          </w:p>
        </w:tc>
        <w:tc>
          <w:tcPr>
            <w:tcW w:w="7380" w:type="dxa"/>
            <w:vAlign w:val="center"/>
          </w:tcPr>
          <w:p w14:paraId="54720B3E" w14:textId="66344A5F" w:rsidR="009D042F" w:rsidRPr="00E72FB0" w:rsidRDefault="009D042F" w:rsidP="00C80F03">
            <w:pPr>
              <w:pStyle w:val="Sothutu-1so"/>
              <w:spacing w:before="120" w:after="120" w:line="276" w:lineRule="auto"/>
              <w:jc w:val="left"/>
            </w:pPr>
            <w:r w:rsidRPr="00E72FB0">
              <w:t>Line xanh và line vàng biểu thị cho số đã chi và còn lại như mô tả ở trên</w:t>
            </w:r>
          </w:p>
        </w:tc>
      </w:tr>
      <w:tr w:rsidR="009D042F" w:rsidRPr="00FF37CC" w14:paraId="723A443F" w14:textId="77777777" w:rsidTr="00086AA2">
        <w:trPr>
          <w:cantSplit/>
          <w:trHeight w:val="827"/>
        </w:trPr>
        <w:tc>
          <w:tcPr>
            <w:tcW w:w="14737" w:type="dxa"/>
            <w:gridSpan w:val="8"/>
            <w:vAlign w:val="center"/>
          </w:tcPr>
          <w:p w14:paraId="28236DDB" w14:textId="7FBF1561" w:rsidR="009D042F" w:rsidRPr="00E72FB0" w:rsidRDefault="009D042F" w:rsidP="00C80F03">
            <w:pPr>
              <w:pStyle w:val="Sothutu-1so"/>
              <w:spacing w:before="120" w:after="120" w:line="276" w:lineRule="auto"/>
              <w:jc w:val="left"/>
            </w:pPr>
            <w:r w:rsidRPr="00E72FB0">
              <w:t>Số liệu chi tiết</w:t>
            </w:r>
          </w:p>
        </w:tc>
      </w:tr>
      <w:tr w:rsidR="009D042F" w:rsidRPr="00FF37CC" w14:paraId="5CD54B91" w14:textId="77777777" w:rsidTr="005B2411">
        <w:trPr>
          <w:cantSplit/>
          <w:trHeight w:val="827"/>
        </w:trPr>
        <w:tc>
          <w:tcPr>
            <w:tcW w:w="1800" w:type="dxa"/>
            <w:vAlign w:val="center"/>
          </w:tcPr>
          <w:p w14:paraId="3858B188" w14:textId="14398B98" w:rsidR="009D042F" w:rsidRDefault="009D042F" w:rsidP="009D042F">
            <w:pPr>
              <w:ind w:left="0"/>
            </w:pPr>
            <w:r>
              <w:t>Năm</w:t>
            </w:r>
          </w:p>
        </w:tc>
        <w:tc>
          <w:tcPr>
            <w:tcW w:w="1980" w:type="dxa"/>
            <w:vAlign w:val="center"/>
          </w:tcPr>
          <w:p w14:paraId="3D9F78A9" w14:textId="77777777" w:rsidR="009D042F" w:rsidRPr="00E72FB0" w:rsidRDefault="009D042F" w:rsidP="009D042F">
            <w:pPr>
              <w:ind w:left="0"/>
            </w:pPr>
          </w:p>
        </w:tc>
        <w:tc>
          <w:tcPr>
            <w:tcW w:w="1417" w:type="dxa"/>
            <w:vAlign w:val="center"/>
          </w:tcPr>
          <w:p w14:paraId="29E4C576" w14:textId="6DF2ACDA" w:rsidR="009D042F" w:rsidRPr="00E72FB0" w:rsidRDefault="009D042F" w:rsidP="009D042F">
            <w:pPr>
              <w:ind w:left="0"/>
            </w:pPr>
            <w:r w:rsidRPr="00E72FB0">
              <w:t>Dropdownlist</w:t>
            </w:r>
          </w:p>
        </w:tc>
        <w:tc>
          <w:tcPr>
            <w:tcW w:w="630" w:type="dxa"/>
            <w:vAlign w:val="center"/>
          </w:tcPr>
          <w:p w14:paraId="48780015" w14:textId="77777777" w:rsidR="009D042F" w:rsidRPr="00E72FB0" w:rsidRDefault="009D042F" w:rsidP="009D042F">
            <w:pPr>
              <w:pStyle w:val="Sothutu-1so"/>
              <w:spacing w:before="120" w:after="120" w:line="276" w:lineRule="auto"/>
              <w:jc w:val="left"/>
              <w:rPr>
                <w:szCs w:val="24"/>
              </w:rPr>
            </w:pPr>
          </w:p>
        </w:tc>
        <w:tc>
          <w:tcPr>
            <w:tcW w:w="540" w:type="dxa"/>
            <w:vAlign w:val="center"/>
          </w:tcPr>
          <w:p w14:paraId="3EA7F2A8" w14:textId="77777777" w:rsidR="009D042F" w:rsidRPr="00E72FB0" w:rsidRDefault="009D042F" w:rsidP="009D042F">
            <w:pPr>
              <w:pStyle w:val="Sothutu-1so"/>
              <w:spacing w:before="120" w:after="120" w:line="276" w:lineRule="auto"/>
              <w:jc w:val="left"/>
              <w:rPr>
                <w:szCs w:val="24"/>
              </w:rPr>
            </w:pPr>
          </w:p>
        </w:tc>
        <w:tc>
          <w:tcPr>
            <w:tcW w:w="450" w:type="dxa"/>
            <w:vAlign w:val="center"/>
          </w:tcPr>
          <w:p w14:paraId="4C14E661" w14:textId="77777777" w:rsidR="009D042F" w:rsidRPr="00E72FB0" w:rsidRDefault="009D042F" w:rsidP="009D042F">
            <w:pPr>
              <w:pStyle w:val="Sothutu-1so"/>
              <w:spacing w:before="120" w:after="120" w:line="276" w:lineRule="auto"/>
              <w:jc w:val="left"/>
              <w:rPr>
                <w:szCs w:val="24"/>
              </w:rPr>
            </w:pPr>
          </w:p>
        </w:tc>
        <w:tc>
          <w:tcPr>
            <w:tcW w:w="540" w:type="dxa"/>
          </w:tcPr>
          <w:p w14:paraId="58D6FECA" w14:textId="77777777" w:rsidR="009D042F" w:rsidRPr="00E72FB0" w:rsidRDefault="009D042F" w:rsidP="009D042F">
            <w:pPr>
              <w:pStyle w:val="Sothutu-1so"/>
              <w:spacing w:before="120" w:after="120" w:line="276" w:lineRule="auto"/>
              <w:jc w:val="center"/>
              <w:rPr>
                <w:szCs w:val="24"/>
              </w:rPr>
            </w:pPr>
          </w:p>
        </w:tc>
        <w:tc>
          <w:tcPr>
            <w:tcW w:w="7380" w:type="dxa"/>
            <w:vAlign w:val="center"/>
          </w:tcPr>
          <w:p w14:paraId="11DE26A7" w14:textId="77777777" w:rsidR="009D042F" w:rsidRPr="00E72FB0" w:rsidRDefault="009D042F" w:rsidP="009D042F">
            <w:pPr>
              <w:pStyle w:val="Sothutu-1so"/>
              <w:spacing w:before="120" w:after="120" w:line="276" w:lineRule="auto"/>
              <w:jc w:val="left"/>
            </w:pPr>
            <w:r w:rsidRPr="00E72FB0">
              <w:t>Chọn số năm muốn xem năm sách.</w:t>
            </w:r>
          </w:p>
          <w:p w14:paraId="4AF96645" w14:textId="127D8719" w:rsidR="009D042F" w:rsidRPr="00E72FB0" w:rsidRDefault="009D042F" w:rsidP="009D042F">
            <w:pPr>
              <w:pStyle w:val="Sothutu-1so"/>
              <w:spacing w:before="120" w:after="120" w:line="276" w:lineRule="auto"/>
              <w:jc w:val="left"/>
            </w:pPr>
            <w:r w:rsidRPr="00E72FB0">
              <w:t>Mặc định là năm đăng nhập (hiện tại)</w:t>
            </w:r>
          </w:p>
        </w:tc>
      </w:tr>
      <w:tr w:rsidR="009D042F" w:rsidRPr="00FF37CC" w14:paraId="4C0FB759" w14:textId="77777777" w:rsidTr="005B2411">
        <w:trPr>
          <w:cantSplit/>
          <w:trHeight w:val="827"/>
        </w:trPr>
        <w:tc>
          <w:tcPr>
            <w:tcW w:w="1800" w:type="dxa"/>
            <w:vAlign w:val="center"/>
          </w:tcPr>
          <w:p w14:paraId="78F2A871" w14:textId="1F2CB864" w:rsidR="009D042F" w:rsidRDefault="006A1990" w:rsidP="009D042F">
            <w:pPr>
              <w:ind w:left="0"/>
            </w:pPr>
            <w:r>
              <w:t>Quý</w:t>
            </w:r>
          </w:p>
        </w:tc>
        <w:tc>
          <w:tcPr>
            <w:tcW w:w="1980" w:type="dxa"/>
            <w:vAlign w:val="center"/>
          </w:tcPr>
          <w:p w14:paraId="1034E739" w14:textId="77777777" w:rsidR="009D042F" w:rsidRPr="00E72FB0" w:rsidRDefault="009D042F" w:rsidP="009D042F">
            <w:pPr>
              <w:ind w:left="0"/>
            </w:pPr>
          </w:p>
        </w:tc>
        <w:tc>
          <w:tcPr>
            <w:tcW w:w="1417" w:type="dxa"/>
            <w:vAlign w:val="center"/>
          </w:tcPr>
          <w:p w14:paraId="58972609" w14:textId="77777777" w:rsidR="009D042F" w:rsidRPr="00E72FB0" w:rsidRDefault="009D042F" w:rsidP="009D042F">
            <w:pPr>
              <w:ind w:left="0"/>
            </w:pPr>
          </w:p>
        </w:tc>
        <w:tc>
          <w:tcPr>
            <w:tcW w:w="630" w:type="dxa"/>
            <w:vAlign w:val="center"/>
          </w:tcPr>
          <w:p w14:paraId="399B072E" w14:textId="77777777" w:rsidR="009D042F" w:rsidRPr="00E72FB0" w:rsidRDefault="009D042F" w:rsidP="009D042F">
            <w:pPr>
              <w:pStyle w:val="Sothutu-1so"/>
              <w:spacing w:before="120" w:after="120" w:line="276" w:lineRule="auto"/>
              <w:jc w:val="left"/>
              <w:rPr>
                <w:szCs w:val="24"/>
              </w:rPr>
            </w:pPr>
          </w:p>
        </w:tc>
        <w:tc>
          <w:tcPr>
            <w:tcW w:w="540" w:type="dxa"/>
            <w:vAlign w:val="center"/>
          </w:tcPr>
          <w:p w14:paraId="0B6F365F" w14:textId="77777777" w:rsidR="009D042F" w:rsidRPr="00E72FB0" w:rsidRDefault="009D042F" w:rsidP="009D042F">
            <w:pPr>
              <w:pStyle w:val="Sothutu-1so"/>
              <w:spacing w:before="120" w:after="120" w:line="276" w:lineRule="auto"/>
              <w:jc w:val="left"/>
              <w:rPr>
                <w:szCs w:val="24"/>
              </w:rPr>
            </w:pPr>
          </w:p>
        </w:tc>
        <w:tc>
          <w:tcPr>
            <w:tcW w:w="450" w:type="dxa"/>
            <w:vAlign w:val="center"/>
          </w:tcPr>
          <w:p w14:paraId="44859901" w14:textId="77777777" w:rsidR="009D042F" w:rsidRPr="00E72FB0" w:rsidRDefault="009D042F" w:rsidP="009D042F">
            <w:pPr>
              <w:pStyle w:val="Sothutu-1so"/>
              <w:spacing w:before="120" w:after="120" w:line="276" w:lineRule="auto"/>
              <w:jc w:val="left"/>
              <w:rPr>
                <w:szCs w:val="24"/>
              </w:rPr>
            </w:pPr>
          </w:p>
        </w:tc>
        <w:tc>
          <w:tcPr>
            <w:tcW w:w="540" w:type="dxa"/>
          </w:tcPr>
          <w:p w14:paraId="544B8192" w14:textId="77777777" w:rsidR="009D042F" w:rsidRPr="00E72FB0" w:rsidRDefault="009D042F" w:rsidP="009D042F">
            <w:pPr>
              <w:pStyle w:val="Sothutu-1so"/>
              <w:spacing w:before="120" w:after="120" w:line="276" w:lineRule="auto"/>
              <w:jc w:val="center"/>
              <w:rPr>
                <w:szCs w:val="24"/>
              </w:rPr>
            </w:pPr>
          </w:p>
        </w:tc>
        <w:tc>
          <w:tcPr>
            <w:tcW w:w="7380" w:type="dxa"/>
            <w:vAlign w:val="center"/>
          </w:tcPr>
          <w:p w14:paraId="1B4FAD19" w14:textId="2D746261" w:rsidR="006A1990" w:rsidRPr="00E72FB0" w:rsidRDefault="006A1990" w:rsidP="009D042F">
            <w:pPr>
              <w:pStyle w:val="Sothutu-1so"/>
              <w:spacing w:before="120" w:after="120" w:line="276" w:lineRule="auto"/>
              <w:jc w:val="left"/>
            </w:pPr>
            <w:r w:rsidRPr="00E72FB0">
              <w:t>Bao gồm 4 quý: Quý I, Quý II, Quý III và Quý IV</w:t>
            </w:r>
            <w:r w:rsidRPr="00E72FB0">
              <w:br/>
              <w:t>Số tiền tại các cột Ngân sách, Đã chi và Còn lại theo từng quý được tính như sau:</w:t>
            </w:r>
          </w:p>
          <w:p w14:paraId="1A1EEB8A" w14:textId="77777777" w:rsidR="006A1990" w:rsidRPr="00E72FB0" w:rsidRDefault="006A1990" w:rsidP="006A1990">
            <w:pPr>
              <w:pStyle w:val="Sothutu-1so"/>
              <w:numPr>
                <w:ilvl w:val="0"/>
                <w:numId w:val="46"/>
              </w:numPr>
              <w:spacing w:before="120" w:after="120" w:line="276" w:lineRule="auto"/>
              <w:jc w:val="left"/>
            </w:pPr>
            <w:r w:rsidRPr="00E72FB0">
              <w:t xml:space="preserve">Ngân sách =  </w:t>
            </w:r>
            <w:r w:rsidR="00D62A10" w:rsidRPr="00E72FB0">
              <w:t>TOTAL</w:t>
            </w:r>
            <w:r w:rsidR="00006A6B" w:rsidRPr="00E72FB0">
              <w:t>_AM</w:t>
            </w:r>
            <w:r w:rsidR="00D62A10" w:rsidRPr="00E72FB0">
              <w:t xml:space="preserve">T mô tả ở </w:t>
            </w:r>
            <w:hyperlink w:anchor="_Cách_tính_các" w:history="1">
              <w:r w:rsidR="00D62A10" w:rsidRPr="00E72FB0">
                <w:rPr>
                  <w:rStyle w:val="Hyperlink"/>
                  <w:sz w:val="24"/>
                </w:rPr>
                <w:t>mục 3.1.5.3.7.3</w:t>
              </w:r>
            </w:hyperlink>
          </w:p>
          <w:p w14:paraId="18C2CC11" w14:textId="7B1AD1E4" w:rsidR="00006A6B" w:rsidRPr="00E72FB0" w:rsidRDefault="00006A6B" w:rsidP="006A1990">
            <w:pPr>
              <w:pStyle w:val="Sothutu-1so"/>
              <w:numPr>
                <w:ilvl w:val="0"/>
                <w:numId w:val="46"/>
              </w:numPr>
              <w:spacing w:before="120" w:after="120" w:line="276" w:lineRule="auto"/>
              <w:jc w:val="left"/>
            </w:pPr>
            <w:r w:rsidRPr="00E72FB0">
              <w:t>Đã chi= TOTAL_EXP</w:t>
            </w:r>
            <w:r w:rsidR="00E72FB0">
              <w:t xml:space="preserve"> (B4.1)</w:t>
            </w:r>
            <w:r w:rsidRPr="00E72FB0">
              <w:t xml:space="preserve"> </w:t>
            </w:r>
            <w:r w:rsidR="004F60C4" w:rsidRPr="00E72FB0">
              <w:t xml:space="preserve">mô tả ở </w:t>
            </w:r>
            <w:hyperlink w:anchor="_Cách_tính_các" w:history="1">
              <w:r w:rsidR="004F60C4" w:rsidRPr="00E72FB0">
                <w:rPr>
                  <w:rStyle w:val="Hyperlink"/>
                  <w:sz w:val="24"/>
                </w:rPr>
                <w:t>mục 3.1.5.3.7.3</w:t>
              </w:r>
            </w:hyperlink>
          </w:p>
          <w:p w14:paraId="6FB69F71" w14:textId="4E6129C7" w:rsidR="00006A6B" w:rsidRPr="00E72FB0" w:rsidRDefault="00006A6B" w:rsidP="006A1990">
            <w:pPr>
              <w:pStyle w:val="Sothutu-1so"/>
              <w:numPr>
                <w:ilvl w:val="0"/>
                <w:numId w:val="46"/>
              </w:numPr>
              <w:spacing w:before="120" w:after="120" w:line="276" w:lineRule="auto"/>
              <w:jc w:val="left"/>
            </w:pPr>
            <w:r w:rsidRPr="00E72FB0">
              <w:t>Còn lại</w:t>
            </w:r>
            <w:r w:rsidR="004F60C4" w:rsidRPr="00E72FB0">
              <w:t xml:space="preserve">= REST_AMT mô tả ở </w:t>
            </w:r>
            <w:hyperlink w:anchor="_Cách_tính_các" w:history="1">
              <w:r w:rsidR="004F60C4" w:rsidRPr="00E72FB0">
                <w:rPr>
                  <w:rStyle w:val="Hyperlink"/>
                  <w:sz w:val="24"/>
                </w:rPr>
                <w:t>mục 3.1.5.3.7.3</w:t>
              </w:r>
            </w:hyperlink>
          </w:p>
        </w:tc>
      </w:tr>
      <w:tr w:rsidR="009D042F" w:rsidRPr="00FF37CC" w14:paraId="3F7866AC" w14:textId="77777777" w:rsidTr="005B2411">
        <w:trPr>
          <w:cantSplit/>
          <w:trHeight w:val="827"/>
        </w:trPr>
        <w:tc>
          <w:tcPr>
            <w:tcW w:w="14737" w:type="dxa"/>
            <w:gridSpan w:val="8"/>
            <w:vAlign w:val="center"/>
          </w:tcPr>
          <w:p w14:paraId="1A6F6B69" w14:textId="041B6300" w:rsidR="009D042F" w:rsidRPr="009737D6" w:rsidRDefault="009D042F" w:rsidP="009D042F">
            <w:pPr>
              <w:pStyle w:val="Sothutu-1so"/>
              <w:spacing w:before="120" w:after="120" w:line="276" w:lineRule="auto"/>
              <w:jc w:val="left"/>
            </w:pPr>
            <w:r w:rsidRPr="009737D6">
              <w:rPr>
                <w:b/>
              </w:rPr>
              <w:t>Footer</w:t>
            </w:r>
            <w:r>
              <w:rPr>
                <w:b/>
              </w:rPr>
              <w:t xml:space="preserve"> </w:t>
            </w:r>
            <w:r>
              <w:t>(Giống với trang chủ)</w:t>
            </w:r>
          </w:p>
        </w:tc>
      </w:tr>
    </w:tbl>
    <w:p w14:paraId="57987C63" w14:textId="77777777" w:rsidR="004B4A34" w:rsidRPr="004B4A34" w:rsidRDefault="004B4A34" w:rsidP="004B4A34"/>
    <w:p w14:paraId="48C20DCE" w14:textId="4A2E68F9" w:rsidR="004B4A34" w:rsidRDefault="004B4A34" w:rsidP="004B4A34">
      <w:pPr>
        <w:pStyle w:val="Heading8"/>
        <w:rPr>
          <w:rFonts w:ascii="Times New Roman" w:hAnsi="Times New Roman"/>
          <w:i/>
          <w:sz w:val="22"/>
        </w:rPr>
      </w:pPr>
      <w:r>
        <w:rPr>
          <w:rFonts w:ascii="Times New Roman" w:hAnsi="Times New Roman"/>
          <w:i/>
          <w:sz w:val="22"/>
        </w:rPr>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4B4A34" w:rsidRPr="00FF37CC" w14:paraId="7989B3DD" w14:textId="77777777" w:rsidTr="005B2411">
        <w:trPr>
          <w:trHeight w:val="530"/>
          <w:tblHeader/>
        </w:trPr>
        <w:tc>
          <w:tcPr>
            <w:tcW w:w="2424" w:type="dxa"/>
            <w:shd w:val="clear" w:color="auto" w:fill="D9D9D9"/>
          </w:tcPr>
          <w:p w14:paraId="1AF5CDF5" w14:textId="77777777" w:rsidR="004B4A34" w:rsidRPr="00FF37CC" w:rsidRDefault="004B4A34" w:rsidP="005B2411">
            <w:pPr>
              <w:ind w:left="0"/>
              <w:rPr>
                <w:b/>
              </w:rPr>
            </w:pPr>
            <w:r w:rsidRPr="00FF37CC">
              <w:rPr>
                <w:b/>
              </w:rPr>
              <w:t>Thao tác</w:t>
            </w:r>
          </w:p>
        </w:tc>
        <w:tc>
          <w:tcPr>
            <w:tcW w:w="1176" w:type="dxa"/>
            <w:shd w:val="clear" w:color="auto" w:fill="D9D9D9"/>
          </w:tcPr>
          <w:p w14:paraId="62EAFE9A" w14:textId="77777777" w:rsidR="004B4A34" w:rsidRPr="00FF37CC" w:rsidRDefault="004B4A34" w:rsidP="005B2411">
            <w:pPr>
              <w:ind w:left="0"/>
              <w:rPr>
                <w:b/>
                <w:color w:val="000000"/>
              </w:rPr>
            </w:pPr>
            <w:r w:rsidRPr="00FF37CC">
              <w:rPr>
                <w:b/>
                <w:color w:val="000000"/>
              </w:rPr>
              <w:t>Hiển thị</w:t>
            </w:r>
          </w:p>
        </w:tc>
        <w:tc>
          <w:tcPr>
            <w:tcW w:w="10710" w:type="dxa"/>
            <w:shd w:val="clear" w:color="auto" w:fill="D9D9D9"/>
          </w:tcPr>
          <w:p w14:paraId="6C364889" w14:textId="77777777" w:rsidR="004B4A34" w:rsidRPr="00FF37CC" w:rsidRDefault="004B4A34" w:rsidP="005B2411">
            <w:pPr>
              <w:ind w:left="0"/>
              <w:rPr>
                <w:b/>
              </w:rPr>
            </w:pPr>
            <w:r w:rsidRPr="00FF37CC">
              <w:rPr>
                <w:b/>
              </w:rPr>
              <w:t>Mô tả</w:t>
            </w:r>
          </w:p>
        </w:tc>
      </w:tr>
      <w:tr w:rsidR="004B4A34" w:rsidRPr="00FF37CC" w14:paraId="5D68A16A" w14:textId="77777777" w:rsidTr="005B2411">
        <w:tc>
          <w:tcPr>
            <w:tcW w:w="2424" w:type="dxa"/>
          </w:tcPr>
          <w:p w14:paraId="32C62E7B" w14:textId="77777777" w:rsidR="004B4A34" w:rsidRPr="00FF37CC" w:rsidRDefault="004B4A34" w:rsidP="005B2411">
            <w:pPr>
              <w:pStyle w:val="Sothutu-1so"/>
              <w:spacing w:before="120" w:line="276" w:lineRule="auto"/>
              <w:jc w:val="left"/>
              <w:rPr>
                <w:szCs w:val="24"/>
              </w:rPr>
            </w:pPr>
            <w:r>
              <w:rPr>
                <w:szCs w:val="24"/>
              </w:rPr>
              <w:t>Xem</w:t>
            </w:r>
          </w:p>
        </w:tc>
        <w:tc>
          <w:tcPr>
            <w:tcW w:w="1176" w:type="dxa"/>
          </w:tcPr>
          <w:p w14:paraId="77F1EEA2" w14:textId="77777777" w:rsidR="004B4A34" w:rsidRPr="00FF37CC" w:rsidRDefault="004B4A34" w:rsidP="005B2411">
            <w:pPr>
              <w:pStyle w:val="Sothutu-1so"/>
              <w:spacing w:before="120" w:line="276" w:lineRule="auto"/>
              <w:jc w:val="left"/>
              <w:rPr>
                <w:szCs w:val="24"/>
              </w:rPr>
            </w:pPr>
            <w:r>
              <w:rPr>
                <w:szCs w:val="24"/>
              </w:rPr>
              <w:t>Có</w:t>
            </w:r>
          </w:p>
        </w:tc>
        <w:tc>
          <w:tcPr>
            <w:tcW w:w="10710" w:type="dxa"/>
          </w:tcPr>
          <w:p w14:paraId="175CC7C5" w14:textId="22B45FE7" w:rsidR="004B4A34" w:rsidRPr="00FF37CC" w:rsidRDefault="004B4A34" w:rsidP="004124C3">
            <w:pPr>
              <w:pStyle w:val="Sothutu-1so"/>
              <w:spacing w:before="120" w:line="276" w:lineRule="auto"/>
              <w:rPr>
                <w:szCs w:val="24"/>
              </w:rPr>
            </w:pPr>
          </w:p>
        </w:tc>
      </w:tr>
      <w:tr w:rsidR="004B4A34" w:rsidRPr="00FF37CC" w14:paraId="6744D7F6" w14:textId="77777777" w:rsidTr="005B2411">
        <w:tc>
          <w:tcPr>
            <w:tcW w:w="2424" w:type="dxa"/>
          </w:tcPr>
          <w:p w14:paraId="7F26BA82" w14:textId="77777777" w:rsidR="004B4A34" w:rsidRDefault="004B4A34" w:rsidP="005B2411">
            <w:pPr>
              <w:pStyle w:val="Sothutu-1so"/>
              <w:spacing w:before="120" w:line="276" w:lineRule="auto"/>
              <w:jc w:val="left"/>
              <w:rPr>
                <w:szCs w:val="24"/>
              </w:rPr>
            </w:pPr>
            <w:r>
              <w:rPr>
                <w:szCs w:val="24"/>
              </w:rPr>
              <w:t>Quay lại</w:t>
            </w:r>
          </w:p>
        </w:tc>
        <w:tc>
          <w:tcPr>
            <w:tcW w:w="1176" w:type="dxa"/>
          </w:tcPr>
          <w:p w14:paraId="0BCE19DF" w14:textId="77777777" w:rsidR="004B4A34" w:rsidRDefault="004B4A34" w:rsidP="005B2411">
            <w:pPr>
              <w:pStyle w:val="Sothutu-1so"/>
              <w:spacing w:before="120" w:line="276" w:lineRule="auto"/>
              <w:jc w:val="left"/>
              <w:rPr>
                <w:szCs w:val="24"/>
              </w:rPr>
            </w:pPr>
            <w:r>
              <w:rPr>
                <w:szCs w:val="24"/>
              </w:rPr>
              <w:t>Có</w:t>
            </w:r>
          </w:p>
        </w:tc>
        <w:tc>
          <w:tcPr>
            <w:tcW w:w="10710" w:type="dxa"/>
          </w:tcPr>
          <w:p w14:paraId="7CC3313C" w14:textId="77777777" w:rsidR="004B4A34" w:rsidRDefault="004B4A34" w:rsidP="005B2411">
            <w:pPr>
              <w:pStyle w:val="Sothutu-1so"/>
              <w:spacing w:before="120" w:line="276" w:lineRule="auto"/>
              <w:rPr>
                <w:szCs w:val="24"/>
              </w:rPr>
            </w:pPr>
            <w:r>
              <w:rPr>
                <w:szCs w:val="24"/>
              </w:rPr>
              <w:t>Quay lại màn hình trang chủ</w:t>
            </w:r>
          </w:p>
        </w:tc>
      </w:tr>
    </w:tbl>
    <w:p w14:paraId="0AA721A3" w14:textId="77777777" w:rsidR="004B4A34" w:rsidRPr="004B4A34" w:rsidRDefault="004B4A34" w:rsidP="004B4A34"/>
    <w:p w14:paraId="3FE6752E" w14:textId="68CC9D44" w:rsidR="00154EFE" w:rsidRDefault="00154EFE" w:rsidP="00154EFE">
      <w:pPr>
        <w:pStyle w:val="Heading7"/>
        <w:rPr>
          <w:rFonts w:ascii="Times New Roman" w:hAnsi="Times New Roman"/>
          <w:i/>
          <w:color w:val="auto"/>
          <w:sz w:val="22"/>
        </w:rPr>
      </w:pPr>
      <w:r>
        <w:rPr>
          <w:rFonts w:ascii="Times New Roman" w:hAnsi="Times New Roman"/>
          <w:i/>
          <w:color w:val="auto"/>
          <w:sz w:val="22"/>
        </w:rPr>
        <w:lastRenderedPageBreak/>
        <w:t>Số dư công nợ cá nhân</w:t>
      </w:r>
    </w:p>
    <w:p w14:paraId="072A2BEC" w14:textId="77777777" w:rsidR="00154EFE" w:rsidRDefault="00154EFE" w:rsidP="00154EFE">
      <w:pPr>
        <w:pStyle w:val="Heading8"/>
        <w:rPr>
          <w:rFonts w:ascii="Times New Roman" w:hAnsi="Times New Roman"/>
          <w:i/>
          <w:sz w:val="22"/>
        </w:rPr>
      </w:pPr>
      <w:r w:rsidRPr="004B4A34">
        <w:rPr>
          <w:rFonts w:ascii="Times New Roman" w:hAnsi="Times New Roman"/>
          <w:i/>
          <w:sz w:val="22"/>
        </w:rPr>
        <w:t>Prototype màn hình</w:t>
      </w:r>
    </w:p>
    <w:p w14:paraId="77E3B7C6" w14:textId="0C759E90" w:rsidR="00154EFE" w:rsidRDefault="00154EFE" w:rsidP="00154EFE">
      <w:pPr>
        <w:rPr>
          <w:noProof/>
          <w:snapToGrid/>
        </w:rPr>
      </w:pPr>
      <w:r>
        <w:rPr>
          <w:noProof/>
          <w:snapToGrid/>
        </w:rPr>
        <w:t xml:space="preserve"> </w:t>
      </w:r>
      <w:r w:rsidR="00086AA2">
        <w:rPr>
          <w:noProof/>
          <w:snapToGrid/>
        </w:rPr>
        <w:drawing>
          <wp:inline distT="0" distB="0" distL="0" distR="0" wp14:anchorId="72D2C91A" wp14:editId="159E71D5">
            <wp:extent cx="2115428" cy="45591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3559" cy="4576636"/>
                    </a:xfrm>
                    <a:prstGeom prst="rect">
                      <a:avLst/>
                    </a:prstGeom>
                  </pic:spPr>
                </pic:pic>
              </a:graphicData>
            </a:graphic>
          </wp:inline>
        </w:drawing>
      </w:r>
      <w:r w:rsidR="00CE6D6C" w:rsidRPr="00CE6D6C">
        <w:rPr>
          <w:noProof/>
          <w:snapToGrid/>
        </w:rPr>
        <w:t xml:space="preserve"> </w:t>
      </w:r>
      <w:r w:rsidR="00CE6D6C">
        <w:rPr>
          <w:noProof/>
          <w:snapToGrid/>
        </w:rPr>
        <w:drawing>
          <wp:inline distT="0" distB="0" distL="0" distR="0" wp14:anchorId="0E4FD2F0" wp14:editId="0BDEA1F1">
            <wp:extent cx="6517266" cy="45762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7266" cy="4576204"/>
                    </a:xfrm>
                    <a:prstGeom prst="rect">
                      <a:avLst/>
                    </a:prstGeom>
                  </pic:spPr>
                </pic:pic>
              </a:graphicData>
            </a:graphic>
          </wp:inline>
        </w:drawing>
      </w:r>
    </w:p>
    <w:p w14:paraId="2B1E02D1" w14:textId="77777777" w:rsidR="00086AA2" w:rsidRDefault="00086AA2" w:rsidP="00154EFE"/>
    <w:p w14:paraId="68A4C2F0" w14:textId="77777777" w:rsidR="00264449" w:rsidRPr="004B4A34" w:rsidRDefault="00264449" w:rsidP="00154EFE"/>
    <w:p w14:paraId="760E2C39" w14:textId="77777777" w:rsidR="00154EFE" w:rsidRDefault="00154EFE" w:rsidP="00154EFE">
      <w:pPr>
        <w:pStyle w:val="Heading8"/>
        <w:rPr>
          <w:rFonts w:ascii="Times New Roman" w:hAnsi="Times New Roman"/>
          <w:i/>
          <w:sz w:val="22"/>
        </w:rPr>
      </w:pPr>
      <w:r>
        <w:rPr>
          <w:rFonts w:ascii="Times New Roman" w:hAnsi="Times New Roman"/>
          <w:i/>
          <w:sz w:val="22"/>
        </w:rPr>
        <w:lastRenderedPageBreak/>
        <w:t>Danh sách trường dữ liệu</w:t>
      </w:r>
    </w:p>
    <w:p w14:paraId="18C38C4F" w14:textId="77777777" w:rsidR="00154EFE" w:rsidRPr="00FF37CC" w:rsidRDefault="00154EFE" w:rsidP="00154EFE">
      <w:pPr>
        <w:numPr>
          <w:ilvl w:val="0"/>
          <w:numId w:val="11"/>
        </w:numPr>
      </w:pPr>
      <w:r>
        <w:rPr>
          <w:lang w:eastAsia="ar-SA"/>
        </w:rPr>
        <w:t>S: Hiển thị trên màn hình nhập liệu</w:t>
      </w:r>
    </w:p>
    <w:p w14:paraId="20EA6115" w14:textId="77777777" w:rsidR="00154EFE" w:rsidRPr="00FF37CC" w:rsidRDefault="00154EFE" w:rsidP="00154EFE">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54EFE" w:rsidRPr="00FF37CC" w14:paraId="7189A051" w14:textId="77777777" w:rsidTr="00086AA2">
        <w:trPr>
          <w:cantSplit/>
          <w:trHeight w:val="422"/>
          <w:tblHeader/>
        </w:trPr>
        <w:tc>
          <w:tcPr>
            <w:tcW w:w="1800" w:type="dxa"/>
            <w:shd w:val="clear" w:color="auto" w:fill="D9D9D9"/>
            <w:vAlign w:val="center"/>
          </w:tcPr>
          <w:p w14:paraId="5A9B26D0" w14:textId="77777777" w:rsidR="00154EFE" w:rsidRPr="00FF37CC" w:rsidRDefault="00154EFE" w:rsidP="00086AA2">
            <w:pPr>
              <w:spacing w:after="120"/>
              <w:ind w:left="0"/>
              <w:jc w:val="center"/>
              <w:rPr>
                <w:b/>
              </w:rPr>
            </w:pPr>
            <w:r w:rsidRPr="00FF37CC">
              <w:rPr>
                <w:b/>
              </w:rPr>
              <w:t>Tên trường</w:t>
            </w:r>
          </w:p>
        </w:tc>
        <w:tc>
          <w:tcPr>
            <w:tcW w:w="1980" w:type="dxa"/>
            <w:shd w:val="clear" w:color="auto" w:fill="D9D9D9"/>
            <w:vAlign w:val="center"/>
          </w:tcPr>
          <w:p w14:paraId="0D2CDEA5" w14:textId="77777777" w:rsidR="00154EFE" w:rsidRPr="00FF37CC" w:rsidRDefault="00154EFE" w:rsidP="00086AA2">
            <w:pPr>
              <w:spacing w:after="120"/>
              <w:ind w:left="0"/>
              <w:jc w:val="center"/>
              <w:rPr>
                <w:b/>
              </w:rPr>
            </w:pPr>
            <w:r w:rsidRPr="00FF37CC">
              <w:rPr>
                <w:b/>
              </w:rPr>
              <w:t>Tên dữ liệu</w:t>
            </w:r>
          </w:p>
        </w:tc>
        <w:tc>
          <w:tcPr>
            <w:tcW w:w="1417" w:type="dxa"/>
            <w:shd w:val="clear" w:color="auto" w:fill="D9D9D9"/>
            <w:vAlign w:val="center"/>
          </w:tcPr>
          <w:p w14:paraId="0D6614B2" w14:textId="77777777" w:rsidR="00154EFE" w:rsidRPr="00FF37CC" w:rsidRDefault="00154EFE" w:rsidP="00086AA2">
            <w:pPr>
              <w:spacing w:after="120"/>
              <w:ind w:left="0"/>
              <w:jc w:val="center"/>
              <w:rPr>
                <w:b/>
              </w:rPr>
            </w:pPr>
            <w:r w:rsidRPr="00FF37CC">
              <w:rPr>
                <w:b/>
              </w:rPr>
              <w:t>Loại DL</w:t>
            </w:r>
          </w:p>
        </w:tc>
        <w:tc>
          <w:tcPr>
            <w:tcW w:w="630" w:type="dxa"/>
            <w:shd w:val="clear" w:color="auto" w:fill="D9D9D9"/>
            <w:vAlign w:val="center"/>
          </w:tcPr>
          <w:p w14:paraId="20349F59" w14:textId="77777777" w:rsidR="00154EFE" w:rsidRPr="00FF37CC" w:rsidRDefault="00154EFE" w:rsidP="00086AA2">
            <w:pPr>
              <w:spacing w:after="120"/>
              <w:ind w:left="0"/>
              <w:jc w:val="center"/>
              <w:rPr>
                <w:b/>
              </w:rPr>
            </w:pPr>
            <w:r w:rsidRPr="00FF37CC">
              <w:rPr>
                <w:b/>
              </w:rPr>
              <w:t>L</w:t>
            </w:r>
          </w:p>
        </w:tc>
        <w:tc>
          <w:tcPr>
            <w:tcW w:w="540" w:type="dxa"/>
            <w:shd w:val="clear" w:color="auto" w:fill="D9D9D9"/>
            <w:vAlign w:val="center"/>
          </w:tcPr>
          <w:p w14:paraId="1DD1D307" w14:textId="77777777" w:rsidR="00154EFE" w:rsidRPr="00FF37CC" w:rsidRDefault="00154EFE" w:rsidP="00086AA2">
            <w:pPr>
              <w:spacing w:after="120"/>
              <w:ind w:left="0"/>
              <w:jc w:val="center"/>
              <w:rPr>
                <w:b/>
              </w:rPr>
            </w:pPr>
            <w:r w:rsidRPr="00FF37CC">
              <w:rPr>
                <w:b/>
              </w:rPr>
              <w:t>R</w:t>
            </w:r>
          </w:p>
        </w:tc>
        <w:tc>
          <w:tcPr>
            <w:tcW w:w="450" w:type="dxa"/>
            <w:shd w:val="clear" w:color="auto" w:fill="D9D9D9"/>
            <w:vAlign w:val="center"/>
          </w:tcPr>
          <w:p w14:paraId="15998824" w14:textId="77777777" w:rsidR="00154EFE" w:rsidRPr="00FF37CC" w:rsidRDefault="00154EFE" w:rsidP="00086AA2">
            <w:pPr>
              <w:spacing w:after="120"/>
              <w:ind w:left="0"/>
              <w:jc w:val="center"/>
              <w:rPr>
                <w:b/>
              </w:rPr>
            </w:pPr>
            <w:r w:rsidRPr="00FF37CC">
              <w:rPr>
                <w:b/>
              </w:rPr>
              <w:t>M</w:t>
            </w:r>
          </w:p>
        </w:tc>
        <w:tc>
          <w:tcPr>
            <w:tcW w:w="540" w:type="dxa"/>
            <w:shd w:val="clear" w:color="auto" w:fill="D9D9D9"/>
          </w:tcPr>
          <w:p w14:paraId="3E088354" w14:textId="77777777" w:rsidR="00154EFE" w:rsidRPr="00926A39" w:rsidRDefault="00154EFE" w:rsidP="00086AA2">
            <w:pPr>
              <w:spacing w:after="120"/>
              <w:ind w:left="0"/>
              <w:jc w:val="center"/>
              <w:rPr>
                <w:b/>
                <w:sz w:val="22"/>
              </w:rPr>
            </w:pPr>
            <w:r>
              <w:rPr>
                <w:b/>
              </w:rPr>
              <w:t>S</w:t>
            </w:r>
          </w:p>
        </w:tc>
        <w:tc>
          <w:tcPr>
            <w:tcW w:w="7380" w:type="dxa"/>
            <w:shd w:val="clear" w:color="auto" w:fill="D9D9D9"/>
            <w:vAlign w:val="center"/>
          </w:tcPr>
          <w:p w14:paraId="67A2F478" w14:textId="77777777" w:rsidR="00154EFE" w:rsidRPr="00FF37CC" w:rsidRDefault="00154EFE" w:rsidP="00086AA2">
            <w:pPr>
              <w:spacing w:after="120"/>
              <w:ind w:left="0"/>
              <w:jc w:val="center"/>
              <w:rPr>
                <w:b/>
              </w:rPr>
            </w:pPr>
            <w:r w:rsidRPr="00FF37CC">
              <w:rPr>
                <w:b/>
              </w:rPr>
              <w:t>Mô tả</w:t>
            </w:r>
          </w:p>
        </w:tc>
      </w:tr>
      <w:tr w:rsidR="00154EFE" w:rsidRPr="00FF37CC" w14:paraId="4EFD855B" w14:textId="77777777" w:rsidTr="00086AA2">
        <w:trPr>
          <w:cantSplit/>
          <w:trHeight w:val="827"/>
        </w:trPr>
        <w:tc>
          <w:tcPr>
            <w:tcW w:w="14737" w:type="dxa"/>
            <w:gridSpan w:val="8"/>
            <w:vAlign w:val="center"/>
          </w:tcPr>
          <w:p w14:paraId="47D845E0" w14:textId="77777777" w:rsidR="00154EFE" w:rsidRPr="00D50251" w:rsidRDefault="00154EFE" w:rsidP="00086AA2">
            <w:pPr>
              <w:pStyle w:val="Sothutu-1so"/>
              <w:spacing w:before="120" w:after="120" w:line="276" w:lineRule="auto"/>
              <w:jc w:val="left"/>
              <w:rPr>
                <w:b/>
                <w:szCs w:val="24"/>
              </w:rPr>
            </w:pPr>
            <w:r w:rsidRPr="00D50251">
              <w:rPr>
                <w:b/>
                <w:szCs w:val="24"/>
              </w:rPr>
              <w:t>Header</w:t>
            </w:r>
          </w:p>
        </w:tc>
      </w:tr>
      <w:tr w:rsidR="00154EFE" w:rsidRPr="00FF37CC" w14:paraId="7BE45834" w14:textId="77777777" w:rsidTr="00086AA2">
        <w:trPr>
          <w:cantSplit/>
          <w:trHeight w:val="827"/>
        </w:trPr>
        <w:tc>
          <w:tcPr>
            <w:tcW w:w="1800" w:type="dxa"/>
            <w:vAlign w:val="center"/>
          </w:tcPr>
          <w:p w14:paraId="6EF1CBDF" w14:textId="77777777" w:rsidR="00154EFE" w:rsidRPr="008E2CDF" w:rsidRDefault="00154EFE" w:rsidP="00086AA2">
            <w:pPr>
              <w:ind w:left="0"/>
              <w:rPr>
                <w:highlight w:val="green"/>
              </w:rPr>
            </w:pPr>
            <w:r>
              <w:t>Thông tin cá nhân</w:t>
            </w:r>
          </w:p>
        </w:tc>
        <w:tc>
          <w:tcPr>
            <w:tcW w:w="1980" w:type="dxa"/>
            <w:vAlign w:val="center"/>
          </w:tcPr>
          <w:p w14:paraId="4D2725B8" w14:textId="77777777" w:rsidR="00154EFE" w:rsidRPr="008E2CDF" w:rsidRDefault="00154EFE" w:rsidP="00086AA2">
            <w:pPr>
              <w:ind w:left="0"/>
              <w:rPr>
                <w:highlight w:val="green"/>
              </w:rPr>
            </w:pPr>
          </w:p>
        </w:tc>
        <w:tc>
          <w:tcPr>
            <w:tcW w:w="1417" w:type="dxa"/>
            <w:vAlign w:val="center"/>
          </w:tcPr>
          <w:p w14:paraId="71DED97C" w14:textId="77777777" w:rsidR="00154EFE" w:rsidRPr="008E2CDF" w:rsidRDefault="00154EFE" w:rsidP="00086AA2">
            <w:pPr>
              <w:ind w:left="0"/>
              <w:rPr>
                <w:highlight w:val="green"/>
              </w:rPr>
            </w:pPr>
          </w:p>
        </w:tc>
        <w:tc>
          <w:tcPr>
            <w:tcW w:w="630" w:type="dxa"/>
            <w:vAlign w:val="center"/>
          </w:tcPr>
          <w:p w14:paraId="0D4A5B7E" w14:textId="77777777" w:rsidR="00154EFE" w:rsidRPr="008E2CDF" w:rsidRDefault="00154EFE" w:rsidP="00086AA2">
            <w:pPr>
              <w:pStyle w:val="Sothutu-1so"/>
              <w:spacing w:before="120" w:after="120" w:line="276" w:lineRule="auto"/>
              <w:jc w:val="left"/>
              <w:rPr>
                <w:szCs w:val="24"/>
                <w:highlight w:val="green"/>
              </w:rPr>
            </w:pPr>
          </w:p>
        </w:tc>
        <w:tc>
          <w:tcPr>
            <w:tcW w:w="540" w:type="dxa"/>
            <w:vAlign w:val="center"/>
          </w:tcPr>
          <w:p w14:paraId="78A4A48C" w14:textId="77777777" w:rsidR="00154EFE" w:rsidRPr="008E2CDF" w:rsidRDefault="00154EFE" w:rsidP="00086AA2">
            <w:pPr>
              <w:pStyle w:val="Sothutu-1so"/>
              <w:spacing w:before="120" w:after="120" w:line="276" w:lineRule="auto"/>
              <w:jc w:val="left"/>
              <w:rPr>
                <w:szCs w:val="24"/>
                <w:highlight w:val="green"/>
              </w:rPr>
            </w:pPr>
          </w:p>
        </w:tc>
        <w:tc>
          <w:tcPr>
            <w:tcW w:w="450" w:type="dxa"/>
            <w:vAlign w:val="center"/>
          </w:tcPr>
          <w:p w14:paraId="5F497C67" w14:textId="77777777" w:rsidR="00154EFE" w:rsidRPr="008E2CDF" w:rsidRDefault="00154EFE" w:rsidP="00086AA2">
            <w:pPr>
              <w:pStyle w:val="Sothutu-1so"/>
              <w:spacing w:before="120" w:after="120" w:line="276" w:lineRule="auto"/>
              <w:jc w:val="left"/>
              <w:rPr>
                <w:szCs w:val="24"/>
                <w:highlight w:val="green"/>
              </w:rPr>
            </w:pPr>
          </w:p>
        </w:tc>
        <w:tc>
          <w:tcPr>
            <w:tcW w:w="540" w:type="dxa"/>
          </w:tcPr>
          <w:p w14:paraId="21366AD7" w14:textId="59A79376" w:rsidR="00154EFE" w:rsidRPr="008E2CDF" w:rsidRDefault="001523D3" w:rsidP="00086AA2">
            <w:pPr>
              <w:pStyle w:val="Sothutu-1so"/>
              <w:spacing w:before="120" w:after="120" w:line="276" w:lineRule="auto"/>
              <w:jc w:val="center"/>
              <w:rPr>
                <w:szCs w:val="24"/>
                <w:highlight w:val="green"/>
              </w:rPr>
            </w:pPr>
            <w:r>
              <w:rPr>
                <w:szCs w:val="24"/>
                <w:highlight w:val="green"/>
              </w:rPr>
              <w:t>Y</w:t>
            </w:r>
          </w:p>
        </w:tc>
        <w:tc>
          <w:tcPr>
            <w:tcW w:w="7380" w:type="dxa"/>
            <w:vAlign w:val="center"/>
          </w:tcPr>
          <w:p w14:paraId="3FAD7167" w14:textId="77777777" w:rsidR="00154EFE" w:rsidRPr="008E2CDF" w:rsidRDefault="00154EFE" w:rsidP="00086AA2">
            <w:pPr>
              <w:pStyle w:val="Sothutu-1so"/>
              <w:spacing w:before="120" w:after="120" w:line="276" w:lineRule="auto"/>
              <w:jc w:val="left"/>
              <w:rPr>
                <w:highlight w:val="green"/>
              </w:rPr>
            </w:pPr>
            <w:r>
              <w:t>Khi ấn vào icon Avatar sẽ chuyển sang màn hình thông tin tài khoản</w:t>
            </w:r>
          </w:p>
        </w:tc>
      </w:tr>
      <w:tr w:rsidR="00154EFE" w:rsidRPr="00FF37CC" w14:paraId="2B2CA02A" w14:textId="77777777" w:rsidTr="00086AA2">
        <w:trPr>
          <w:cantSplit/>
          <w:trHeight w:val="827"/>
        </w:trPr>
        <w:tc>
          <w:tcPr>
            <w:tcW w:w="14737" w:type="dxa"/>
            <w:gridSpan w:val="8"/>
            <w:vAlign w:val="center"/>
          </w:tcPr>
          <w:p w14:paraId="082FC1DB" w14:textId="139A5AC3" w:rsidR="00154EFE" w:rsidRPr="007361C0" w:rsidRDefault="00154EFE" w:rsidP="00AE735B">
            <w:pPr>
              <w:pStyle w:val="Sothutu-1so"/>
              <w:spacing w:before="120" w:after="120" w:line="276" w:lineRule="auto"/>
              <w:jc w:val="left"/>
              <w:rPr>
                <w:b/>
              </w:rPr>
            </w:pPr>
            <w:r>
              <w:rPr>
                <w:b/>
              </w:rPr>
              <w:t xml:space="preserve">Số </w:t>
            </w:r>
            <w:r w:rsidR="00AE735B">
              <w:rPr>
                <w:b/>
              </w:rPr>
              <w:t>dư công nợ cá nhân</w:t>
            </w:r>
            <w:r>
              <w:rPr>
                <w:b/>
              </w:rPr>
              <w:t xml:space="preserve">: </w:t>
            </w:r>
          </w:p>
        </w:tc>
      </w:tr>
      <w:tr w:rsidR="00154EFE" w:rsidRPr="00FF37CC" w14:paraId="17970057" w14:textId="77777777" w:rsidTr="00086AA2">
        <w:trPr>
          <w:cantSplit/>
          <w:trHeight w:val="827"/>
        </w:trPr>
        <w:tc>
          <w:tcPr>
            <w:tcW w:w="1800" w:type="dxa"/>
            <w:vAlign w:val="center"/>
          </w:tcPr>
          <w:p w14:paraId="6A093F2A" w14:textId="2EC0A6D4" w:rsidR="00154EFE" w:rsidRDefault="00A1097E" w:rsidP="00086AA2">
            <w:pPr>
              <w:ind w:left="0"/>
            </w:pPr>
            <w:r>
              <w:t>Filter ngày tháng</w:t>
            </w:r>
          </w:p>
        </w:tc>
        <w:tc>
          <w:tcPr>
            <w:tcW w:w="1980" w:type="dxa"/>
            <w:vAlign w:val="center"/>
          </w:tcPr>
          <w:p w14:paraId="7FC92FFE" w14:textId="77777777" w:rsidR="00154EFE" w:rsidRPr="00E72FB0" w:rsidRDefault="00154EFE" w:rsidP="00086AA2">
            <w:pPr>
              <w:ind w:left="0"/>
            </w:pPr>
          </w:p>
        </w:tc>
        <w:tc>
          <w:tcPr>
            <w:tcW w:w="1417" w:type="dxa"/>
            <w:vAlign w:val="center"/>
          </w:tcPr>
          <w:p w14:paraId="644323D9" w14:textId="74A64E27" w:rsidR="00154EFE" w:rsidRPr="00E72FB0" w:rsidRDefault="00154EFE" w:rsidP="00086AA2">
            <w:pPr>
              <w:ind w:left="0"/>
            </w:pPr>
          </w:p>
        </w:tc>
        <w:tc>
          <w:tcPr>
            <w:tcW w:w="630" w:type="dxa"/>
            <w:vAlign w:val="center"/>
          </w:tcPr>
          <w:p w14:paraId="7EC33058" w14:textId="77777777" w:rsidR="00154EFE" w:rsidRPr="00E72FB0" w:rsidRDefault="00154EFE" w:rsidP="00086AA2">
            <w:pPr>
              <w:pStyle w:val="Sothutu-1so"/>
              <w:spacing w:before="120" w:after="120" w:line="276" w:lineRule="auto"/>
              <w:jc w:val="left"/>
              <w:rPr>
                <w:szCs w:val="24"/>
              </w:rPr>
            </w:pPr>
          </w:p>
        </w:tc>
        <w:tc>
          <w:tcPr>
            <w:tcW w:w="540" w:type="dxa"/>
            <w:vAlign w:val="center"/>
          </w:tcPr>
          <w:p w14:paraId="21228B1E" w14:textId="77777777" w:rsidR="00154EFE" w:rsidRPr="00E72FB0" w:rsidRDefault="00154EFE" w:rsidP="00086AA2">
            <w:pPr>
              <w:pStyle w:val="Sothutu-1so"/>
              <w:spacing w:before="120" w:after="120" w:line="276" w:lineRule="auto"/>
              <w:jc w:val="left"/>
              <w:rPr>
                <w:szCs w:val="24"/>
              </w:rPr>
            </w:pPr>
          </w:p>
        </w:tc>
        <w:tc>
          <w:tcPr>
            <w:tcW w:w="450" w:type="dxa"/>
            <w:vAlign w:val="center"/>
          </w:tcPr>
          <w:p w14:paraId="453FCE26" w14:textId="77777777" w:rsidR="00154EFE" w:rsidRPr="00E72FB0" w:rsidRDefault="00154EFE" w:rsidP="00086AA2">
            <w:pPr>
              <w:pStyle w:val="Sothutu-1so"/>
              <w:spacing w:before="120" w:after="120" w:line="276" w:lineRule="auto"/>
              <w:jc w:val="left"/>
              <w:rPr>
                <w:szCs w:val="24"/>
              </w:rPr>
            </w:pPr>
          </w:p>
        </w:tc>
        <w:tc>
          <w:tcPr>
            <w:tcW w:w="540" w:type="dxa"/>
          </w:tcPr>
          <w:p w14:paraId="3BD44FE3" w14:textId="72DB1452" w:rsidR="00154EFE" w:rsidRPr="00E72FB0" w:rsidRDefault="001523D3" w:rsidP="00086AA2">
            <w:pPr>
              <w:pStyle w:val="Sothutu-1so"/>
              <w:spacing w:before="120" w:after="120" w:line="276" w:lineRule="auto"/>
              <w:jc w:val="center"/>
              <w:rPr>
                <w:szCs w:val="24"/>
              </w:rPr>
            </w:pPr>
            <w:r>
              <w:rPr>
                <w:szCs w:val="24"/>
              </w:rPr>
              <w:t>Y</w:t>
            </w:r>
          </w:p>
        </w:tc>
        <w:tc>
          <w:tcPr>
            <w:tcW w:w="7380" w:type="dxa"/>
            <w:vAlign w:val="center"/>
          </w:tcPr>
          <w:p w14:paraId="18507BC1" w14:textId="77777777" w:rsidR="00154EFE" w:rsidRDefault="00A1097E" w:rsidP="00086AA2">
            <w:pPr>
              <w:pStyle w:val="Sothutu-1so"/>
              <w:spacing w:before="120" w:after="120" w:line="276" w:lineRule="auto"/>
              <w:jc w:val="left"/>
            </w:pPr>
            <w:r>
              <w:t>Mặc định là ngày đầu năm (năm đăng nhập) đến ngày hiện tại đăng nhập</w:t>
            </w:r>
          </w:p>
          <w:p w14:paraId="5B098743" w14:textId="441E83FE" w:rsidR="00ED2159" w:rsidRPr="00E72FB0" w:rsidRDefault="00ED2159" w:rsidP="00086AA2">
            <w:pPr>
              <w:pStyle w:val="Sothutu-1so"/>
              <w:spacing w:before="120" w:after="120" w:line="276" w:lineRule="auto"/>
              <w:jc w:val="left"/>
            </w:pPr>
            <w:r>
              <w:t>(Từ ngày (form date)- Đến ngày (to date))</w:t>
            </w:r>
          </w:p>
        </w:tc>
      </w:tr>
      <w:tr w:rsidR="00154EFE" w:rsidRPr="00FF37CC" w14:paraId="6147ECA7" w14:textId="77777777" w:rsidTr="00086AA2">
        <w:trPr>
          <w:cantSplit/>
          <w:trHeight w:val="827"/>
        </w:trPr>
        <w:tc>
          <w:tcPr>
            <w:tcW w:w="1800" w:type="dxa"/>
            <w:vAlign w:val="center"/>
          </w:tcPr>
          <w:p w14:paraId="16F4CBC5" w14:textId="68EB3A19" w:rsidR="00154EFE" w:rsidRPr="00A429B6" w:rsidRDefault="00A1097E" w:rsidP="00086AA2">
            <w:pPr>
              <w:ind w:left="0"/>
              <w:rPr>
                <w:highlight w:val="green"/>
              </w:rPr>
            </w:pPr>
            <w:r>
              <w:rPr>
                <w:highlight w:val="green"/>
              </w:rPr>
              <w:t>Ngày hạch toán</w:t>
            </w:r>
          </w:p>
        </w:tc>
        <w:tc>
          <w:tcPr>
            <w:tcW w:w="1980" w:type="dxa"/>
            <w:vAlign w:val="center"/>
          </w:tcPr>
          <w:p w14:paraId="483A06F4" w14:textId="77777777" w:rsidR="00154EFE" w:rsidRPr="00E72FB0" w:rsidRDefault="00154EFE" w:rsidP="00086AA2">
            <w:pPr>
              <w:ind w:left="0"/>
            </w:pPr>
          </w:p>
        </w:tc>
        <w:tc>
          <w:tcPr>
            <w:tcW w:w="1417" w:type="dxa"/>
            <w:vAlign w:val="center"/>
          </w:tcPr>
          <w:p w14:paraId="752995EE" w14:textId="77777777" w:rsidR="00154EFE" w:rsidRPr="00E72FB0" w:rsidRDefault="00154EFE" w:rsidP="00086AA2">
            <w:pPr>
              <w:ind w:left="0"/>
            </w:pPr>
          </w:p>
        </w:tc>
        <w:tc>
          <w:tcPr>
            <w:tcW w:w="630" w:type="dxa"/>
            <w:vAlign w:val="center"/>
          </w:tcPr>
          <w:p w14:paraId="5769BCC0" w14:textId="77777777" w:rsidR="00154EFE" w:rsidRPr="00E72FB0" w:rsidRDefault="00154EFE" w:rsidP="00086AA2">
            <w:pPr>
              <w:pStyle w:val="Sothutu-1so"/>
              <w:spacing w:before="120" w:after="120" w:line="276" w:lineRule="auto"/>
              <w:jc w:val="left"/>
              <w:rPr>
                <w:szCs w:val="24"/>
              </w:rPr>
            </w:pPr>
          </w:p>
        </w:tc>
        <w:tc>
          <w:tcPr>
            <w:tcW w:w="540" w:type="dxa"/>
            <w:vAlign w:val="center"/>
          </w:tcPr>
          <w:p w14:paraId="0E7B042B" w14:textId="77777777" w:rsidR="00154EFE" w:rsidRPr="00E72FB0" w:rsidRDefault="00154EFE" w:rsidP="00086AA2">
            <w:pPr>
              <w:pStyle w:val="Sothutu-1so"/>
              <w:spacing w:before="120" w:after="120" w:line="276" w:lineRule="auto"/>
              <w:jc w:val="left"/>
              <w:rPr>
                <w:szCs w:val="24"/>
              </w:rPr>
            </w:pPr>
          </w:p>
        </w:tc>
        <w:tc>
          <w:tcPr>
            <w:tcW w:w="450" w:type="dxa"/>
            <w:vAlign w:val="center"/>
          </w:tcPr>
          <w:p w14:paraId="205BA71C" w14:textId="77777777" w:rsidR="00154EFE" w:rsidRPr="00E72FB0" w:rsidRDefault="00154EFE" w:rsidP="00086AA2">
            <w:pPr>
              <w:pStyle w:val="Sothutu-1so"/>
              <w:spacing w:before="120" w:after="120" w:line="276" w:lineRule="auto"/>
              <w:jc w:val="left"/>
              <w:rPr>
                <w:szCs w:val="24"/>
              </w:rPr>
            </w:pPr>
          </w:p>
        </w:tc>
        <w:tc>
          <w:tcPr>
            <w:tcW w:w="540" w:type="dxa"/>
          </w:tcPr>
          <w:p w14:paraId="7726AD91" w14:textId="2BA84E92" w:rsidR="00154EFE" w:rsidRPr="00E72FB0" w:rsidRDefault="001523D3" w:rsidP="00086AA2">
            <w:pPr>
              <w:pStyle w:val="Sothutu-1so"/>
              <w:spacing w:before="120" w:after="120" w:line="276" w:lineRule="auto"/>
              <w:jc w:val="center"/>
              <w:rPr>
                <w:szCs w:val="24"/>
              </w:rPr>
            </w:pPr>
            <w:r>
              <w:rPr>
                <w:szCs w:val="24"/>
              </w:rPr>
              <w:t>Y</w:t>
            </w:r>
          </w:p>
        </w:tc>
        <w:tc>
          <w:tcPr>
            <w:tcW w:w="7380" w:type="dxa"/>
            <w:vAlign w:val="center"/>
          </w:tcPr>
          <w:p w14:paraId="44D2AD1C" w14:textId="60E444FA" w:rsidR="00154EFE" w:rsidRPr="00E72FB0" w:rsidRDefault="00B556AE" w:rsidP="00086AA2">
            <w:pPr>
              <w:pStyle w:val="Sothutu-1so"/>
              <w:spacing w:before="120" w:after="120" w:line="276" w:lineRule="auto"/>
              <w:jc w:val="left"/>
            </w:pPr>
            <w:r>
              <w:t>Ngày hạch toán (dateAcct)</w:t>
            </w:r>
            <w:r w:rsidR="00093764">
              <w:t xml:space="preserve"> trên bản ghi Fact_acct</w:t>
            </w:r>
          </w:p>
        </w:tc>
      </w:tr>
      <w:tr w:rsidR="00154EFE" w:rsidRPr="00FF37CC" w14:paraId="5EDEC375" w14:textId="77777777" w:rsidTr="00086AA2">
        <w:trPr>
          <w:cantSplit/>
          <w:trHeight w:val="827"/>
        </w:trPr>
        <w:tc>
          <w:tcPr>
            <w:tcW w:w="1800" w:type="dxa"/>
            <w:vAlign w:val="center"/>
          </w:tcPr>
          <w:p w14:paraId="1D600158" w14:textId="1CB0667D" w:rsidR="00154EFE" w:rsidRPr="005345D7" w:rsidRDefault="00A1097E" w:rsidP="00086AA2">
            <w:pPr>
              <w:ind w:left="0"/>
            </w:pPr>
            <w:r>
              <w:t xml:space="preserve">Phát sinh </w:t>
            </w:r>
            <w:r w:rsidR="008F65DC">
              <w:t>tă</w:t>
            </w:r>
            <w:r>
              <w:t>ng</w:t>
            </w:r>
          </w:p>
        </w:tc>
        <w:tc>
          <w:tcPr>
            <w:tcW w:w="1980" w:type="dxa"/>
            <w:vAlign w:val="center"/>
          </w:tcPr>
          <w:p w14:paraId="07204ACA" w14:textId="77777777" w:rsidR="00154EFE" w:rsidRPr="00E72FB0" w:rsidRDefault="00154EFE" w:rsidP="00086AA2">
            <w:pPr>
              <w:ind w:left="0"/>
            </w:pPr>
          </w:p>
        </w:tc>
        <w:tc>
          <w:tcPr>
            <w:tcW w:w="1417" w:type="dxa"/>
            <w:vAlign w:val="center"/>
          </w:tcPr>
          <w:p w14:paraId="7CE1D53C" w14:textId="51EB4896" w:rsidR="00154EFE" w:rsidRPr="00E72FB0" w:rsidRDefault="00154EFE" w:rsidP="00086AA2">
            <w:pPr>
              <w:ind w:left="0"/>
            </w:pPr>
          </w:p>
        </w:tc>
        <w:tc>
          <w:tcPr>
            <w:tcW w:w="630" w:type="dxa"/>
            <w:vAlign w:val="center"/>
          </w:tcPr>
          <w:p w14:paraId="7EBE654A" w14:textId="77777777" w:rsidR="00154EFE" w:rsidRPr="00E72FB0" w:rsidRDefault="00154EFE" w:rsidP="00086AA2">
            <w:pPr>
              <w:pStyle w:val="Sothutu-1so"/>
              <w:spacing w:before="120" w:after="120" w:line="276" w:lineRule="auto"/>
              <w:jc w:val="left"/>
              <w:rPr>
                <w:szCs w:val="24"/>
              </w:rPr>
            </w:pPr>
          </w:p>
        </w:tc>
        <w:tc>
          <w:tcPr>
            <w:tcW w:w="540" w:type="dxa"/>
            <w:vAlign w:val="center"/>
          </w:tcPr>
          <w:p w14:paraId="6940C9E2" w14:textId="77777777" w:rsidR="00154EFE" w:rsidRPr="00E72FB0" w:rsidRDefault="00154EFE" w:rsidP="00086AA2">
            <w:pPr>
              <w:pStyle w:val="Sothutu-1so"/>
              <w:spacing w:before="120" w:after="120" w:line="276" w:lineRule="auto"/>
              <w:jc w:val="left"/>
              <w:rPr>
                <w:szCs w:val="24"/>
              </w:rPr>
            </w:pPr>
          </w:p>
        </w:tc>
        <w:tc>
          <w:tcPr>
            <w:tcW w:w="450" w:type="dxa"/>
            <w:vAlign w:val="center"/>
          </w:tcPr>
          <w:p w14:paraId="758DC2A2" w14:textId="77777777" w:rsidR="00154EFE" w:rsidRPr="00E72FB0" w:rsidRDefault="00154EFE" w:rsidP="00086AA2">
            <w:pPr>
              <w:pStyle w:val="Sothutu-1so"/>
              <w:spacing w:before="120" w:after="120" w:line="276" w:lineRule="auto"/>
              <w:jc w:val="left"/>
              <w:rPr>
                <w:szCs w:val="24"/>
              </w:rPr>
            </w:pPr>
          </w:p>
        </w:tc>
        <w:tc>
          <w:tcPr>
            <w:tcW w:w="540" w:type="dxa"/>
          </w:tcPr>
          <w:p w14:paraId="5A70B165" w14:textId="792215B9" w:rsidR="00154EFE" w:rsidRPr="00E72FB0" w:rsidRDefault="001523D3" w:rsidP="00086AA2">
            <w:pPr>
              <w:pStyle w:val="Sothutu-1so"/>
              <w:spacing w:before="120" w:after="120" w:line="276" w:lineRule="auto"/>
              <w:jc w:val="center"/>
              <w:rPr>
                <w:szCs w:val="24"/>
              </w:rPr>
            </w:pPr>
            <w:r>
              <w:rPr>
                <w:szCs w:val="24"/>
              </w:rPr>
              <w:t>Y</w:t>
            </w:r>
          </w:p>
        </w:tc>
        <w:tc>
          <w:tcPr>
            <w:tcW w:w="7380" w:type="dxa"/>
            <w:vAlign w:val="center"/>
          </w:tcPr>
          <w:p w14:paraId="6C5BC263" w14:textId="173D53C4" w:rsidR="00904D56" w:rsidRDefault="00904D56" w:rsidP="00386148">
            <w:pPr>
              <w:pStyle w:val="Sothutu-1so"/>
              <w:spacing w:before="120" w:after="120" w:line="276" w:lineRule="auto"/>
              <w:jc w:val="left"/>
            </w:pPr>
            <w:r>
              <w:t>Tìm kiếm dữ liệu bảng Fact_acct thỏa mãn:</w:t>
            </w:r>
          </w:p>
          <w:p w14:paraId="305242F0" w14:textId="2031EDA7" w:rsidR="00154EFE" w:rsidRPr="00E72FB0" w:rsidRDefault="00B556AE" w:rsidP="00386148">
            <w:pPr>
              <w:pStyle w:val="Sothutu-1so"/>
              <w:spacing w:before="120" w:after="120" w:line="276" w:lineRule="auto"/>
              <w:jc w:val="left"/>
            </w:pPr>
            <w:r>
              <w:t xml:space="preserve">Amount của bản ghi có tài khoản nợ </w:t>
            </w:r>
            <w:r w:rsidRPr="00F4793A">
              <w:rPr>
                <w:szCs w:val="24"/>
              </w:rPr>
              <w:t xml:space="preserve">là tài khoản được cấu hình trong bảng  C_SYSCONFIG (với Name = ‘XAC_NHAN_CONG_NO’) hoặc tài khoản 1411%, 1388.08%, 3388.08%    + Đối tượng nợ là các đối tượng có mã nhân viên = mã nhân viên </w:t>
            </w:r>
            <w:r w:rsidR="00386148">
              <w:rPr>
                <w:szCs w:val="24"/>
              </w:rPr>
              <w:t>đăng nhập</w:t>
            </w:r>
          </w:p>
        </w:tc>
      </w:tr>
      <w:tr w:rsidR="00154EFE" w:rsidRPr="00FF37CC" w14:paraId="314BD2F3" w14:textId="77777777" w:rsidTr="00086AA2">
        <w:trPr>
          <w:cantSplit/>
          <w:trHeight w:val="827"/>
        </w:trPr>
        <w:tc>
          <w:tcPr>
            <w:tcW w:w="1800" w:type="dxa"/>
            <w:vAlign w:val="center"/>
          </w:tcPr>
          <w:p w14:paraId="22FD4A47" w14:textId="5A0A5E25" w:rsidR="00154EFE" w:rsidRDefault="00A1097E" w:rsidP="00086AA2">
            <w:pPr>
              <w:ind w:left="0"/>
            </w:pPr>
            <w:r>
              <w:lastRenderedPageBreak/>
              <w:t>Phát sinh giảm</w:t>
            </w:r>
          </w:p>
        </w:tc>
        <w:tc>
          <w:tcPr>
            <w:tcW w:w="1980" w:type="dxa"/>
            <w:vAlign w:val="center"/>
          </w:tcPr>
          <w:p w14:paraId="6A175969" w14:textId="77777777" w:rsidR="00154EFE" w:rsidRPr="00E72FB0" w:rsidRDefault="00154EFE" w:rsidP="00086AA2">
            <w:pPr>
              <w:ind w:left="0"/>
            </w:pPr>
          </w:p>
        </w:tc>
        <w:tc>
          <w:tcPr>
            <w:tcW w:w="1417" w:type="dxa"/>
            <w:vAlign w:val="center"/>
          </w:tcPr>
          <w:p w14:paraId="1CCE0643" w14:textId="54F843E1" w:rsidR="00154EFE" w:rsidRPr="00E72FB0" w:rsidRDefault="00154EFE" w:rsidP="00086AA2">
            <w:pPr>
              <w:ind w:left="0"/>
            </w:pPr>
          </w:p>
        </w:tc>
        <w:tc>
          <w:tcPr>
            <w:tcW w:w="630" w:type="dxa"/>
            <w:vAlign w:val="center"/>
          </w:tcPr>
          <w:p w14:paraId="26D2E825" w14:textId="77777777" w:rsidR="00154EFE" w:rsidRPr="00E72FB0" w:rsidRDefault="00154EFE" w:rsidP="00086AA2">
            <w:pPr>
              <w:pStyle w:val="Sothutu-1so"/>
              <w:spacing w:before="120" w:after="120" w:line="276" w:lineRule="auto"/>
              <w:jc w:val="left"/>
              <w:rPr>
                <w:szCs w:val="24"/>
              </w:rPr>
            </w:pPr>
          </w:p>
        </w:tc>
        <w:tc>
          <w:tcPr>
            <w:tcW w:w="540" w:type="dxa"/>
            <w:vAlign w:val="center"/>
          </w:tcPr>
          <w:p w14:paraId="0420A8F0" w14:textId="77777777" w:rsidR="00154EFE" w:rsidRPr="00E72FB0" w:rsidRDefault="00154EFE" w:rsidP="00086AA2">
            <w:pPr>
              <w:pStyle w:val="Sothutu-1so"/>
              <w:spacing w:before="120" w:after="120" w:line="276" w:lineRule="auto"/>
              <w:jc w:val="left"/>
              <w:rPr>
                <w:szCs w:val="24"/>
              </w:rPr>
            </w:pPr>
          </w:p>
        </w:tc>
        <w:tc>
          <w:tcPr>
            <w:tcW w:w="450" w:type="dxa"/>
            <w:vAlign w:val="center"/>
          </w:tcPr>
          <w:p w14:paraId="73FDBC53" w14:textId="77777777" w:rsidR="00154EFE" w:rsidRPr="00E72FB0" w:rsidRDefault="00154EFE" w:rsidP="00086AA2">
            <w:pPr>
              <w:pStyle w:val="Sothutu-1so"/>
              <w:spacing w:before="120" w:after="120" w:line="276" w:lineRule="auto"/>
              <w:jc w:val="left"/>
              <w:rPr>
                <w:szCs w:val="24"/>
              </w:rPr>
            </w:pPr>
          </w:p>
        </w:tc>
        <w:tc>
          <w:tcPr>
            <w:tcW w:w="540" w:type="dxa"/>
          </w:tcPr>
          <w:p w14:paraId="682EC4BF" w14:textId="5F812981" w:rsidR="00154EFE" w:rsidRPr="00E72FB0" w:rsidRDefault="001523D3" w:rsidP="00086AA2">
            <w:pPr>
              <w:pStyle w:val="Sothutu-1so"/>
              <w:spacing w:before="120" w:after="120" w:line="276" w:lineRule="auto"/>
              <w:jc w:val="center"/>
              <w:rPr>
                <w:szCs w:val="24"/>
              </w:rPr>
            </w:pPr>
            <w:r>
              <w:rPr>
                <w:szCs w:val="24"/>
              </w:rPr>
              <w:t>Y</w:t>
            </w:r>
          </w:p>
        </w:tc>
        <w:tc>
          <w:tcPr>
            <w:tcW w:w="7380" w:type="dxa"/>
            <w:vAlign w:val="center"/>
          </w:tcPr>
          <w:p w14:paraId="26C34D29" w14:textId="2D73F842" w:rsidR="00904D56" w:rsidRDefault="00904D56" w:rsidP="00086AA2">
            <w:pPr>
              <w:pStyle w:val="Sothutu-1so"/>
              <w:spacing w:before="120" w:after="120" w:line="276" w:lineRule="auto"/>
              <w:jc w:val="left"/>
            </w:pPr>
            <w:r>
              <w:t>Tìm kiếm dữ liệu bảng Fact_acct thỏa mãn:</w:t>
            </w:r>
          </w:p>
          <w:p w14:paraId="653EB252" w14:textId="5A80986E" w:rsidR="00154EFE" w:rsidRPr="00E72FB0" w:rsidRDefault="00B556AE" w:rsidP="00086AA2">
            <w:pPr>
              <w:pStyle w:val="Sothutu-1so"/>
              <w:spacing w:before="120" w:after="120" w:line="276" w:lineRule="auto"/>
              <w:jc w:val="left"/>
            </w:pPr>
            <w:r>
              <w:t xml:space="preserve">Amount của bản ghi có tài khoản có </w:t>
            </w:r>
            <w:r w:rsidRPr="00F4793A">
              <w:rPr>
                <w:szCs w:val="24"/>
              </w:rPr>
              <w:t xml:space="preserve">là tài khoản được cấu hình trong bảng  C_SYSCONFIG (với Name = ‘XAC_NHAN_CONG_NO’) hoặc tài khoản 1411%, 1388.08%, 3388.08%    + Đối tượng </w:t>
            </w:r>
            <w:r>
              <w:rPr>
                <w:szCs w:val="24"/>
              </w:rPr>
              <w:t>có</w:t>
            </w:r>
            <w:r w:rsidRPr="00F4793A">
              <w:rPr>
                <w:szCs w:val="24"/>
              </w:rPr>
              <w:t xml:space="preserve"> là các đối tượng có mã nhân viên = mã nhân </w:t>
            </w:r>
            <w:r w:rsidR="00386148" w:rsidRPr="00F4793A">
              <w:rPr>
                <w:szCs w:val="24"/>
              </w:rPr>
              <w:t xml:space="preserve">viên </w:t>
            </w:r>
            <w:r w:rsidR="00386148">
              <w:rPr>
                <w:szCs w:val="24"/>
              </w:rPr>
              <w:t>đăng nhập</w:t>
            </w:r>
          </w:p>
        </w:tc>
      </w:tr>
      <w:tr w:rsidR="00154EFE" w:rsidRPr="00FF37CC" w14:paraId="278CAA1F" w14:textId="77777777" w:rsidTr="00086AA2">
        <w:trPr>
          <w:cantSplit/>
          <w:trHeight w:val="827"/>
        </w:trPr>
        <w:tc>
          <w:tcPr>
            <w:tcW w:w="1800" w:type="dxa"/>
            <w:vAlign w:val="center"/>
          </w:tcPr>
          <w:p w14:paraId="44E881FA" w14:textId="2867CE28" w:rsidR="00154EFE" w:rsidRDefault="00A1097E" w:rsidP="00086AA2">
            <w:pPr>
              <w:ind w:left="0"/>
            </w:pPr>
            <w:r>
              <w:t>Số dư</w:t>
            </w:r>
          </w:p>
        </w:tc>
        <w:tc>
          <w:tcPr>
            <w:tcW w:w="1980" w:type="dxa"/>
            <w:vAlign w:val="center"/>
          </w:tcPr>
          <w:p w14:paraId="26CF3B86" w14:textId="77777777" w:rsidR="00154EFE" w:rsidRPr="00E72FB0" w:rsidRDefault="00154EFE" w:rsidP="00086AA2">
            <w:pPr>
              <w:ind w:left="0"/>
            </w:pPr>
          </w:p>
        </w:tc>
        <w:tc>
          <w:tcPr>
            <w:tcW w:w="1417" w:type="dxa"/>
            <w:vAlign w:val="center"/>
          </w:tcPr>
          <w:p w14:paraId="772B4623" w14:textId="56C8D823" w:rsidR="00154EFE" w:rsidRPr="00E72FB0" w:rsidRDefault="00154EFE" w:rsidP="00086AA2">
            <w:pPr>
              <w:ind w:left="0"/>
            </w:pPr>
          </w:p>
        </w:tc>
        <w:tc>
          <w:tcPr>
            <w:tcW w:w="630" w:type="dxa"/>
            <w:vAlign w:val="center"/>
          </w:tcPr>
          <w:p w14:paraId="522EB156" w14:textId="77777777" w:rsidR="00154EFE" w:rsidRPr="00E72FB0" w:rsidRDefault="00154EFE" w:rsidP="00086AA2">
            <w:pPr>
              <w:pStyle w:val="Sothutu-1so"/>
              <w:spacing w:before="120" w:after="120" w:line="276" w:lineRule="auto"/>
              <w:jc w:val="left"/>
              <w:rPr>
                <w:szCs w:val="24"/>
              </w:rPr>
            </w:pPr>
          </w:p>
        </w:tc>
        <w:tc>
          <w:tcPr>
            <w:tcW w:w="540" w:type="dxa"/>
            <w:vAlign w:val="center"/>
          </w:tcPr>
          <w:p w14:paraId="64561D90" w14:textId="77777777" w:rsidR="00154EFE" w:rsidRPr="00E72FB0" w:rsidRDefault="00154EFE" w:rsidP="00086AA2">
            <w:pPr>
              <w:pStyle w:val="Sothutu-1so"/>
              <w:spacing w:before="120" w:after="120" w:line="276" w:lineRule="auto"/>
              <w:jc w:val="left"/>
              <w:rPr>
                <w:szCs w:val="24"/>
              </w:rPr>
            </w:pPr>
          </w:p>
        </w:tc>
        <w:tc>
          <w:tcPr>
            <w:tcW w:w="450" w:type="dxa"/>
            <w:vAlign w:val="center"/>
          </w:tcPr>
          <w:p w14:paraId="56B8F7AD" w14:textId="77777777" w:rsidR="00154EFE" w:rsidRPr="00E72FB0" w:rsidRDefault="00154EFE" w:rsidP="00086AA2">
            <w:pPr>
              <w:pStyle w:val="Sothutu-1so"/>
              <w:spacing w:before="120" w:after="120" w:line="276" w:lineRule="auto"/>
              <w:jc w:val="left"/>
              <w:rPr>
                <w:szCs w:val="24"/>
              </w:rPr>
            </w:pPr>
          </w:p>
        </w:tc>
        <w:tc>
          <w:tcPr>
            <w:tcW w:w="540" w:type="dxa"/>
          </w:tcPr>
          <w:p w14:paraId="110283F0" w14:textId="3CC7FEA7" w:rsidR="00154EFE" w:rsidRPr="00E72FB0" w:rsidRDefault="001523D3" w:rsidP="00086AA2">
            <w:pPr>
              <w:pStyle w:val="Sothutu-1so"/>
              <w:spacing w:before="120" w:after="120" w:line="276" w:lineRule="auto"/>
              <w:jc w:val="center"/>
              <w:rPr>
                <w:szCs w:val="24"/>
              </w:rPr>
            </w:pPr>
            <w:r>
              <w:rPr>
                <w:szCs w:val="24"/>
              </w:rPr>
              <w:t>Y</w:t>
            </w:r>
          </w:p>
        </w:tc>
        <w:tc>
          <w:tcPr>
            <w:tcW w:w="7380" w:type="dxa"/>
            <w:vAlign w:val="center"/>
          </w:tcPr>
          <w:p w14:paraId="566F1153" w14:textId="77777777" w:rsidR="00154EFE" w:rsidRDefault="00A70A99" w:rsidP="00086AA2">
            <w:pPr>
              <w:pStyle w:val="Sothutu-1so"/>
              <w:spacing w:before="120" w:after="120" w:line="276" w:lineRule="auto"/>
              <w:jc w:val="left"/>
            </w:pPr>
            <w:r>
              <w:t>Là số dư lũy kế= Số dư đầu kỳ + Phát sinh tăng – Phát sinh giảm</w:t>
            </w:r>
          </w:p>
          <w:p w14:paraId="7DF884A0" w14:textId="77777777" w:rsidR="001523D3" w:rsidRDefault="001523D3" w:rsidP="001523D3">
            <w:pPr>
              <w:spacing w:after="120" w:line="276" w:lineRule="auto"/>
              <w:ind w:left="0"/>
            </w:pPr>
            <w:r w:rsidRPr="00F4793A">
              <w:t>Dư đầu kỳ = Tổng nợ - tổng có của các phát sinh trước kỳ from date</w:t>
            </w:r>
            <w:r>
              <w:t>. Cụ thể:</w:t>
            </w:r>
          </w:p>
          <w:p w14:paraId="4204E868" w14:textId="77777777" w:rsidR="001523D3" w:rsidRDefault="001523D3" w:rsidP="001523D3">
            <w:pPr>
              <w:spacing w:after="120" w:line="276" w:lineRule="auto"/>
              <w:ind w:left="0"/>
            </w:pPr>
            <w:r>
              <w:t xml:space="preserve">Giả sử From date nhập ngày X tháng N. </w:t>
            </w:r>
            <w:r>
              <w:br/>
              <w:t xml:space="preserve">B1: Tính dư nợ - dư có của dữ liệu hạch toán trong bảng </w:t>
            </w:r>
            <w:r w:rsidRPr="00F4793A">
              <w:rPr>
                <w:b/>
              </w:rPr>
              <w:t>fact_acct_sum</w:t>
            </w:r>
            <w:r>
              <w:t xml:space="preserve"> có ngày hạch toán từ tháng N-1 đổ về trước (Ví dụ nhập from date = 29/11 thì ngày hạch toán ở đây sẽ lấy từ 31/10 đổ về trước)</w:t>
            </w:r>
          </w:p>
          <w:p w14:paraId="5154C867" w14:textId="77777777" w:rsidR="001523D3" w:rsidRDefault="001523D3" w:rsidP="001523D3">
            <w:pPr>
              <w:spacing w:after="120" w:line="276" w:lineRule="auto"/>
              <w:ind w:left="0"/>
            </w:pPr>
            <w:r>
              <w:t xml:space="preserve">B2: Tính dư nợ - dư có của dữ liệu hạch toán trong bảng </w:t>
            </w:r>
            <w:r w:rsidRPr="00F4793A">
              <w:rPr>
                <w:b/>
              </w:rPr>
              <w:t>fact_acct</w:t>
            </w:r>
            <w:r>
              <w:t xml:space="preserve"> có ngày hạch toán từ ngày 1 đến ngày X thuộc tháng N (Ví dụ nhập from date = 29/11 thì ngày hạch toán ở đây sẽ lấy từ 01/11 đến 28/11)</w:t>
            </w:r>
          </w:p>
          <w:p w14:paraId="291BB8C8" w14:textId="3C990377" w:rsidR="001523D3" w:rsidRPr="00E72FB0" w:rsidRDefault="001523D3" w:rsidP="001523D3">
            <w:pPr>
              <w:pStyle w:val="Sothutu-1so"/>
              <w:spacing w:before="120" w:after="120" w:line="276" w:lineRule="auto"/>
              <w:jc w:val="left"/>
            </w:pPr>
            <w:r>
              <w:t xml:space="preserve">B3: Tính </w:t>
            </w:r>
            <w:r w:rsidRPr="00F4793A">
              <w:t xml:space="preserve">Dư đầu kỳ </w:t>
            </w:r>
            <w:r>
              <w:t>= sum (B1 + B2)</w:t>
            </w:r>
          </w:p>
        </w:tc>
      </w:tr>
      <w:tr w:rsidR="00154EFE" w:rsidRPr="00FF37CC" w14:paraId="6B668057" w14:textId="77777777" w:rsidTr="00086AA2">
        <w:trPr>
          <w:cantSplit/>
          <w:trHeight w:val="827"/>
        </w:trPr>
        <w:tc>
          <w:tcPr>
            <w:tcW w:w="14737" w:type="dxa"/>
            <w:gridSpan w:val="8"/>
            <w:vAlign w:val="center"/>
          </w:tcPr>
          <w:p w14:paraId="5CF62E99" w14:textId="77777777" w:rsidR="00154EFE" w:rsidRPr="009737D6" w:rsidRDefault="00154EFE" w:rsidP="00086AA2">
            <w:pPr>
              <w:pStyle w:val="Sothutu-1so"/>
              <w:spacing w:before="120" w:after="120" w:line="276" w:lineRule="auto"/>
              <w:jc w:val="left"/>
            </w:pPr>
            <w:r w:rsidRPr="009737D6">
              <w:rPr>
                <w:b/>
              </w:rPr>
              <w:t>Footer</w:t>
            </w:r>
            <w:r>
              <w:rPr>
                <w:b/>
              </w:rPr>
              <w:t xml:space="preserve"> </w:t>
            </w:r>
            <w:r>
              <w:t>(Giống với trang chủ)</w:t>
            </w:r>
          </w:p>
        </w:tc>
      </w:tr>
    </w:tbl>
    <w:p w14:paraId="565684DD" w14:textId="77777777" w:rsidR="00154EFE" w:rsidRPr="004B4A34" w:rsidRDefault="00154EFE" w:rsidP="00154EFE"/>
    <w:p w14:paraId="5033E47B" w14:textId="77777777" w:rsidR="00154EFE" w:rsidRDefault="00154EFE" w:rsidP="00154EFE">
      <w:pPr>
        <w:pStyle w:val="Heading8"/>
        <w:rPr>
          <w:rFonts w:ascii="Times New Roman" w:hAnsi="Times New Roman"/>
          <w:i/>
          <w:sz w:val="22"/>
        </w:rPr>
      </w:pPr>
      <w:r>
        <w:rPr>
          <w:rFonts w:ascii="Times New Roman" w:hAnsi="Times New Roman"/>
          <w:i/>
          <w:sz w:val="22"/>
        </w:rPr>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154EFE" w:rsidRPr="00FF37CC" w14:paraId="6EA60521" w14:textId="77777777" w:rsidTr="00086AA2">
        <w:trPr>
          <w:trHeight w:val="530"/>
          <w:tblHeader/>
        </w:trPr>
        <w:tc>
          <w:tcPr>
            <w:tcW w:w="2424" w:type="dxa"/>
            <w:shd w:val="clear" w:color="auto" w:fill="D9D9D9"/>
          </w:tcPr>
          <w:p w14:paraId="71D1267C" w14:textId="77777777" w:rsidR="00154EFE" w:rsidRPr="00FF37CC" w:rsidRDefault="00154EFE" w:rsidP="00086AA2">
            <w:pPr>
              <w:ind w:left="0"/>
              <w:rPr>
                <w:b/>
              </w:rPr>
            </w:pPr>
            <w:r w:rsidRPr="00FF37CC">
              <w:rPr>
                <w:b/>
              </w:rPr>
              <w:t>Thao tác</w:t>
            </w:r>
          </w:p>
        </w:tc>
        <w:tc>
          <w:tcPr>
            <w:tcW w:w="1176" w:type="dxa"/>
            <w:shd w:val="clear" w:color="auto" w:fill="D9D9D9"/>
          </w:tcPr>
          <w:p w14:paraId="7FBE6126" w14:textId="77777777" w:rsidR="00154EFE" w:rsidRPr="00FF37CC" w:rsidRDefault="00154EFE" w:rsidP="00086AA2">
            <w:pPr>
              <w:ind w:left="0"/>
              <w:rPr>
                <w:b/>
                <w:color w:val="000000"/>
              </w:rPr>
            </w:pPr>
            <w:r w:rsidRPr="00FF37CC">
              <w:rPr>
                <w:b/>
                <w:color w:val="000000"/>
              </w:rPr>
              <w:t>Hiển thị</w:t>
            </w:r>
          </w:p>
        </w:tc>
        <w:tc>
          <w:tcPr>
            <w:tcW w:w="10710" w:type="dxa"/>
            <w:shd w:val="clear" w:color="auto" w:fill="D9D9D9"/>
          </w:tcPr>
          <w:p w14:paraId="45A1E39E" w14:textId="77777777" w:rsidR="00154EFE" w:rsidRPr="00FF37CC" w:rsidRDefault="00154EFE" w:rsidP="00086AA2">
            <w:pPr>
              <w:ind w:left="0"/>
              <w:rPr>
                <w:b/>
              </w:rPr>
            </w:pPr>
            <w:r w:rsidRPr="00FF37CC">
              <w:rPr>
                <w:b/>
              </w:rPr>
              <w:t>Mô tả</w:t>
            </w:r>
          </w:p>
        </w:tc>
      </w:tr>
      <w:tr w:rsidR="00154EFE" w:rsidRPr="00FF37CC" w14:paraId="1BA0831A" w14:textId="77777777" w:rsidTr="00086AA2">
        <w:tc>
          <w:tcPr>
            <w:tcW w:w="2424" w:type="dxa"/>
          </w:tcPr>
          <w:p w14:paraId="721FAFEE" w14:textId="77777777" w:rsidR="00154EFE" w:rsidRPr="00FF37CC" w:rsidRDefault="00154EFE" w:rsidP="00086AA2">
            <w:pPr>
              <w:pStyle w:val="Sothutu-1so"/>
              <w:spacing w:before="120" w:line="276" w:lineRule="auto"/>
              <w:jc w:val="left"/>
              <w:rPr>
                <w:szCs w:val="24"/>
              </w:rPr>
            </w:pPr>
            <w:r>
              <w:rPr>
                <w:szCs w:val="24"/>
              </w:rPr>
              <w:t>Xem</w:t>
            </w:r>
          </w:p>
        </w:tc>
        <w:tc>
          <w:tcPr>
            <w:tcW w:w="1176" w:type="dxa"/>
          </w:tcPr>
          <w:p w14:paraId="44AD41DC" w14:textId="77777777" w:rsidR="00154EFE" w:rsidRPr="00FF37CC" w:rsidRDefault="00154EFE" w:rsidP="00086AA2">
            <w:pPr>
              <w:pStyle w:val="Sothutu-1so"/>
              <w:spacing w:before="120" w:line="276" w:lineRule="auto"/>
              <w:jc w:val="left"/>
              <w:rPr>
                <w:szCs w:val="24"/>
              </w:rPr>
            </w:pPr>
            <w:r>
              <w:rPr>
                <w:szCs w:val="24"/>
              </w:rPr>
              <w:t>Có</w:t>
            </w:r>
          </w:p>
        </w:tc>
        <w:tc>
          <w:tcPr>
            <w:tcW w:w="10710" w:type="dxa"/>
          </w:tcPr>
          <w:p w14:paraId="45C46D43" w14:textId="77777777" w:rsidR="00154EFE" w:rsidRPr="00FF37CC" w:rsidRDefault="00154EFE" w:rsidP="00086AA2">
            <w:pPr>
              <w:pStyle w:val="Sothutu-1so"/>
              <w:spacing w:before="120" w:line="276" w:lineRule="auto"/>
              <w:rPr>
                <w:szCs w:val="24"/>
              </w:rPr>
            </w:pPr>
          </w:p>
        </w:tc>
      </w:tr>
      <w:tr w:rsidR="00154EFE" w:rsidRPr="00FF37CC" w14:paraId="591A7967" w14:textId="77777777" w:rsidTr="00086AA2">
        <w:tc>
          <w:tcPr>
            <w:tcW w:w="2424" w:type="dxa"/>
          </w:tcPr>
          <w:p w14:paraId="77D2352A" w14:textId="77777777" w:rsidR="00154EFE" w:rsidRDefault="00154EFE" w:rsidP="00086AA2">
            <w:pPr>
              <w:pStyle w:val="Sothutu-1so"/>
              <w:spacing w:before="120" w:line="276" w:lineRule="auto"/>
              <w:jc w:val="left"/>
              <w:rPr>
                <w:szCs w:val="24"/>
              </w:rPr>
            </w:pPr>
            <w:r>
              <w:rPr>
                <w:szCs w:val="24"/>
              </w:rPr>
              <w:t>Quay lại</w:t>
            </w:r>
          </w:p>
        </w:tc>
        <w:tc>
          <w:tcPr>
            <w:tcW w:w="1176" w:type="dxa"/>
          </w:tcPr>
          <w:p w14:paraId="564E795A" w14:textId="77777777" w:rsidR="00154EFE" w:rsidRDefault="00154EFE" w:rsidP="00086AA2">
            <w:pPr>
              <w:pStyle w:val="Sothutu-1so"/>
              <w:spacing w:before="120" w:line="276" w:lineRule="auto"/>
              <w:jc w:val="left"/>
              <w:rPr>
                <w:szCs w:val="24"/>
              </w:rPr>
            </w:pPr>
            <w:r>
              <w:rPr>
                <w:szCs w:val="24"/>
              </w:rPr>
              <w:t>Có</w:t>
            </w:r>
          </w:p>
        </w:tc>
        <w:tc>
          <w:tcPr>
            <w:tcW w:w="10710" w:type="dxa"/>
          </w:tcPr>
          <w:p w14:paraId="1B925D85" w14:textId="77777777" w:rsidR="00154EFE" w:rsidRDefault="00154EFE" w:rsidP="00086AA2">
            <w:pPr>
              <w:pStyle w:val="Sothutu-1so"/>
              <w:spacing w:before="120" w:line="276" w:lineRule="auto"/>
              <w:rPr>
                <w:szCs w:val="24"/>
              </w:rPr>
            </w:pPr>
            <w:r>
              <w:rPr>
                <w:szCs w:val="24"/>
              </w:rPr>
              <w:t>Quay lại màn hình trang chủ</w:t>
            </w:r>
          </w:p>
        </w:tc>
      </w:tr>
    </w:tbl>
    <w:p w14:paraId="2C09D434" w14:textId="3F867E50" w:rsidR="004B4A34" w:rsidRDefault="004B4A34" w:rsidP="004B4A34"/>
    <w:p w14:paraId="25A89CC1" w14:textId="7A6E2888" w:rsidR="003F73AB" w:rsidRDefault="003F73AB" w:rsidP="004B4A34">
      <w:r>
        <w:t>Câu lệnh SQL tham khảo</w:t>
      </w:r>
    </w:p>
    <w:p w14:paraId="5BA37791" w14:textId="77777777" w:rsidR="003F73AB" w:rsidRDefault="003F73AB" w:rsidP="003F73AB">
      <w:pPr>
        <w:pStyle w:val="ListParagraph"/>
        <w:numPr>
          <w:ilvl w:val="0"/>
          <w:numId w:val="66"/>
        </w:numPr>
        <w:contextualSpacing w:val="0"/>
        <w:rPr>
          <w:sz w:val="22"/>
          <w:highlight w:val="yellow"/>
        </w:rPr>
      </w:pPr>
      <w:r>
        <w:rPr>
          <w:highlight w:val="yellow"/>
        </w:rPr>
        <w:t>Phát sinh tăng giảm trong kỳ được chọn</w:t>
      </w:r>
    </w:p>
    <w:p w14:paraId="292EDBCE" w14:textId="77777777" w:rsidR="003F73AB" w:rsidRDefault="003F73AB" w:rsidP="003F73AB">
      <w:r>
        <w:t>with Acct as (</w:t>
      </w:r>
    </w:p>
    <w:p w14:paraId="05B3376B" w14:textId="77777777" w:rsidR="003F73AB" w:rsidRDefault="003F73AB" w:rsidP="003F73AB">
      <w:r>
        <w:t>    Select C_Account_ID Account_ID</w:t>
      </w:r>
    </w:p>
    <w:p w14:paraId="4761C595" w14:textId="77777777" w:rsidR="003F73AB" w:rsidRDefault="003F73AB" w:rsidP="003F73AB">
      <w:r>
        <w:t>    From C_Account ce</w:t>
      </w:r>
    </w:p>
    <w:p w14:paraId="0CE5CA6F" w14:textId="77777777" w:rsidR="003F73AB" w:rsidRDefault="003F73AB" w:rsidP="003F73AB">
      <w:r>
        <w:t xml:space="preserve">    Where (value like '1411%' or value </w:t>
      </w:r>
      <w:proofErr w:type="gramStart"/>
      <w:r>
        <w:t>like  '</w:t>
      </w:r>
      <w:proofErr w:type="gramEnd"/>
      <w:r>
        <w:t>1388.08%' or value like '3388.08%' )</w:t>
      </w:r>
    </w:p>
    <w:p w14:paraId="6693CDFA" w14:textId="77777777" w:rsidR="003F73AB" w:rsidRDefault="003F73AB" w:rsidP="003F73AB">
      <w:r>
        <w:t>    )</w:t>
      </w:r>
    </w:p>
    <w:p w14:paraId="4F51DEDD" w14:textId="77777777" w:rsidR="003F73AB" w:rsidRDefault="003F73AB" w:rsidP="003F73AB">
      <w:r>
        <w:t xml:space="preserve">select TO_CHAR(DateAcct,'dd/MM/yyyy') DateAcct, sum(Debit) </w:t>
      </w:r>
      <w:proofErr w:type="gramStart"/>
      <w:r>
        <w:t>Debit,sum</w:t>
      </w:r>
      <w:proofErr w:type="gramEnd"/>
      <w:r>
        <w:t>(Credit) Credit</w:t>
      </w:r>
    </w:p>
    <w:p w14:paraId="12DFA578" w14:textId="77777777" w:rsidR="003F73AB" w:rsidRDefault="003F73AB" w:rsidP="003F73AB">
      <w:r>
        <w:t>from (</w:t>
      </w:r>
    </w:p>
    <w:p w14:paraId="28DBB6A0" w14:textId="77777777" w:rsidR="003F73AB" w:rsidRDefault="003F73AB" w:rsidP="003F73AB">
      <w:proofErr w:type="gramStart"/>
      <w:r>
        <w:t>select  fa</w:t>
      </w:r>
      <w:proofErr w:type="gramEnd"/>
      <w:r>
        <w:t xml:space="preserve">.Date_Acct DateAcct, </w:t>
      </w:r>
    </w:p>
    <w:p w14:paraId="0FF9DD49" w14:textId="77777777" w:rsidR="003F73AB" w:rsidRDefault="003F73AB" w:rsidP="003F73AB">
      <w:r>
        <w:t xml:space="preserve">                                </w:t>
      </w:r>
      <w:proofErr w:type="gramStart"/>
      <w:r>
        <w:t>nvl(</w:t>
      </w:r>
      <w:proofErr w:type="gramEnd"/>
      <w:r>
        <w:t xml:space="preserve">fa.AMT_ACCT, 0) Debit ,   </w:t>
      </w:r>
    </w:p>
    <w:p w14:paraId="7FAB0618" w14:textId="77777777" w:rsidR="003F73AB" w:rsidRDefault="003F73AB" w:rsidP="003F73AB">
      <w:r>
        <w:t>        0 Credit</w:t>
      </w:r>
    </w:p>
    <w:p w14:paraId="5F15B8FC" w14:textId="77777777" w:rsidR="003F73AB" w:rsidRDefault="003F73AB" w:rsidP="003F73AB">
      <w:r>
        <w:t>from fact_acct fa</w:t>
      </w:r>
    </w:p>
    <w:p w14:paraId="5F667589" w14:textId="77777777" w:rsidR="003F73AB" w:rsidRDefault="003F73AB" w:rsidP="003F73AB">
      <w:r>
        <w:t>    inner join Acct on fa.C_Account_DR_ID = Acct.Account_id</w:t>
      </w:r>
    </w:p>
    <w:p w14:paraId="78B7E860" w14:textId="77777777" w:rsidR="003F73AB" w:rsidRDefault="003F73AB" w:rsidP="003F73AB">
      <w:r>
        <w:t>where 1=1</w:t>
      </w:r>
    </w:p>
    <w:p w14:paraId="425AA263" w14:textId="77777777" w:rsidR="003F73AB" w:rsidRDefault="003F73AB" w:rsidP="003F73AB">
      <w:r>
        <w:t xml:space="preserve">   and </w:t>
      </w:r>
      <w:proofErr w:type="gramStart"/>
      <w:r>
        <w:t>fa.Date</w:t>
      </w:r>
      <w:proofErr w:type="gramEnd"/>
      <w:r>
        <w:t>_Acct between '01-JUN-19' and '30-JUN-19'</w:t>
      </w:r>
    </w:p>
    <w:p w14:paraId="2A147F04" w14:textId="77777777" w:rsidR="003F73AB" w:rsidRDefault="003F73AB" w:rsidP="003F73AB">
      <w:r>
        <w:t>   and (fa.c_currency_id = 0 Or 0 = 0)</w:t>
      </w:r>
    </w:p>
    <w:p w14:paraId="6F598821" w14:textId="77777777" w:rsidR="003F73AB" w:rsidRDefault="003F73AB" w:rsidP="003F73AB">
      <w:r>
        <w:lastRenderedPageBreak/>
        <w:t>   and (fa.c_bpartner_dr_</w:t>
      </w:r>
      <w:proofErr w:type="gramStart"/>
      <w:r>
        <w:t>id  =</w:t>
      </w:r>
      <w:proofErr w:type="gramEnd"/>
      <w:r>
        <w:t xml:space="preserve"> 6997837 Or 6997837 = 0)</w:t>
      </w:r>
    </w:p>
    <w:p w14:paraId="58C8455C" w14:textId="77777777" w:rsidR="003F73AB" w:rsidRDefault="003F73AB" w:rsidP="003F73AB">
      <w:r>
        <w:t>   and (fa.ad_org_id = 1000434)</w:t>
      </w:r>
    </w:p>
    <w:p w14:paraId="1619BF81" w14:textId="77777777" w:rsidR="003F73AB" w:rsidRDefault="003F73AB" w:rsidP="003F73AB">
      <w:r>
        <w:t xml:space="preserve">   and </w:t>
      </w:r>
      <w:proofErr w:type="gramStart"/>
      <w:r>
        <w:t>fa.status</w:t>
      </w:r>
      <w:proofErr w:type="gramEnd"/>
      <w:r>
        <w:t xml:space="preserve"> = 'PO'</w:t>
      </w:r>
    </w:p>
    <w:p w14:paraId="74D46C9C" w14:textId="77777777" w:rsidR="003F73AB" w:rsidRDefault="003F73AB" w:rsidP="003F73AB">
      <w:r>
        <w:t>union all</w:t>
      </w:r>
    </w:p>
    <w:p w14:paraId="14579815" w14:textId="77777777" w:rsidR="003F73AB" w:rsidRDefault="003F73AB" w:rsidP="003F73AB">
      <w:r>
        <w:t xml:space="preserve">select </w:t>
      </w:r>
      <w:proofErr w:type="gramStart"/>
      <w:r>
        <w:t>fa.Date</w:t>
      </w:r>
      <w:proofErr w:type="gramEnd"/>
      <w:r>
        <w:t xml:space="preserve">_Acct DateAcct, </w:t>
      </w:r>
    </w:p>
    <w:p w14:paraId="7F721765" w14:textId="77777777" w:rsidR="003F73AB" w:rsidRDefault="003F73AB" w:rsidP="003F73AB">
      <w:r>
        <w:t xml:space="preserve">                                0 </w:t>
      </w:r>
      <w:proofErr w:type="gramStart"/>
      <w:r>
        <w:t>Debit ,</w:t>
      </w:r>
      <w:proofErr w:type="gramEnd"/>
      <w:r>
        <w:t xml:space="preserve">   </w:t>
      </w:r>
    </w:p>
    <w:p w14:paraId="56F87F9E" w14:textId="77777777" w:rsidR="003F73AB" w:rsidRDefault="003F73AB" w:rsidP="003F73AB">
      <w:r>
        <w:t>        </w:t>
      </w:r>
      <w:proofErr w:type="gramStart"/>
      <w:r>
        <w:t>nvl(</w:t>
      </w:r>
      <w:proofErr w:type="gramEnd"/>
      <w:r>
        <w:t>fa.AMT_ACCT, 0) Credit</w:t>
      </w:r>
    </w:p>
    <w:p w14:paraId="1644A90B" w14:textId="77777777" w:rsidR="003F73AB" w:rsidRDefault="003F73AB" w:rsidP="003F73AB">
      <w:r>
        <w:t>from fact_acct fa</w:t>
      </w:r>
    </w:p>
    <w:p w14:paraId="6315B9E6" w14:textId="77777777" w:rsidR="003F73AB" w:rsidRDefault="003F73AB" w:rsidP="003F73AB">
      <w:r>
        <w:t xml:space="preserve">    inner join Acct </w:t>
      </w:r>
      <w:proofErr w:type="gramStart"/>
      <w:r>
        <w:t>on  fa</w:t>
      </w:r>
      <w:proofErr w:type="gramEnd"/>
      <w:r>
        <w:t>.C_Account_CR_ID = Acct.Account_id</w:t>
      </w:r>
    </w:p>
    <w:p w14:paraId="5389A184" w14:textId="77777777" w:rsidR="003F73AB" w:rsidRDefault="003F73AB" w:rsidP="003F73AB">
      <w:r>
        <w:t>where 1=1</w:t>
      </w:r>
    </w:p>
    <w:p w14:paraId="6206338C" w14:textId="77777777" w:rsidR="003F73AB" w:rsidRDefault="003F73AB" w:rsidP="003F73AB">
      <w:r>
        <w:t>   and (fa.c_currency_id = 0 Or 0 = 0)</w:t>
      </w:r>
    </w:p>
    <w:p w14:paraId="22F45F99" w14:textId="77777777" w:rsidR="003F73AB" w:rsidRDefault="003F73AB" w:rsidP="003F73AB">
      <w:r>
        <w:t xml:space="preserve">   and </w:t>
      </w:r>
      <w:proofErr w:type="gramStart"/>
      <w:r>
        <w:t>fa.Date</w:t>
      </w:r>
      <w:proofErr w:type="gramEnd"/>
      <w:r>
        <w:t>_Acct between '01-JUN-19' and '30-JUN-19'</w:t>
      </w:r>
    </w:p>
    <w:p w14:paraId="14042CFA" w14:textId="77777777" w:rsidR="003F73AB" w:rsidRDefault="003F73AB" w:rsidP="003F73AB">
      <w:r>
        <w:t>   and (fa.c_bpartner_cr_</w:t>
      </w:r>
      <w:proofErr w:type="gramStart"/>
      <w:r>
        <w:t>id  =</w:t>
      </w:r>
      <w:proofErr w:type="gramEnd"/>
      <w:r>
        <w:t xml:space="preserve"> 6997837 Or 6997837 = 0)</w:t>
      </w:r>
    </w:p>
    <w:p w14:paraId="7F3E35BA" w14:textId="77777777" w:rsidR="003F73AB" w:rsidRDefault="003F73AB" w:rsidP="003F73AB">
      <w:r>
        <w:t>   and (fa.ad_org_id = 1000434)</w:t>
      </w:r>
    </w:p>
    <w:p w14:paraId="10A028A5" w14:textId="77777777" w:rsidR="003F73AB" w:rsidRDefault="003F73AB" w:rsidP="003F73AB">
      <w:r>
        <w:t xml:space="preserve">   and </w:t>
      </w:r>
      <w:proofErr w:type="gramStart"/>
      <w:r>
        <w:t>fa.status</w:t>
      </w:r>
      <w:proofErr w:type="gramEnd"/>
      <w:r>
        <w:t xml:space="preserve"> = 'PO'</w:t>
      </w:r>
    </w:p>
    <w:p w14:paraId="6B43F005" w14:textId="77777777" w:rsidR="003F73AB" w:rsidRDefault="003F73AB" w:rsidP="003F73AB">
      <w:r>
        <w:t>)</w:t>
      </w:r>
    </w:p>
    <w:p w14:paraId="285BE4DB" w14:textId="77777777" w:rsidR="003F73AB" w:rsidRDefault="003F73AB" w:rsidP="003F73AB">
      <w:r>
        <w:t>group by DateAcct</w:t>
      </w:r>
    </w:p>
    <w:p w14:paraId="686774E8" w14:textId="77777777" w:rsidR="003F73AB" w:rsidRDefault="003F73AB" w:rsidP="003F73AB">
      <w:r>
        <w:t>;</w:t>
      </w:r>
    </w:p>
    <w:p w14:paraId="74BDF944" w14:textId="77777777" w:rsidR="003F73AB" w:rsidRDefault="003F73AB" w:rsidP="003F73AB">
      <w:pPr>
        <w:pStyle w:val="ListParagraph"/>
        <w:numPr>
          <w:ilvl w:val="0"/>
          <w:numId w:val="66"/>
        </w:numPr>
        <w:contextualSpacing w:val="0"/>
        <w:rPr>
          <w:highlight w:val="yellow"/>
        </w:rPr>
      </w:pPr>
      <w:r>
        <w:rPr>
          <w:highlight w:val="yellow"/>
        </w:rPr>
        <w:t>Số dư đầu kỳ</w:t>
      </w:r>
    </w:p>
    <w:p w14:paraId="37108C35" w14:textId="77777777" w:rsidR="003F73AB" w:rsidRDefault="003F73AB" w:rsidP="003F73AB"/>
    <w:p w14:paraId="10DF9351" w14:textId="77777777" w:rsidR="003F73AB" w:rsidRDefault="003F73AB" w:rsidP="003F73AB">
      <w:r>
        <w:t>with Acct as (</w:t>
      </w:r>
    </w:p>
    <w:p w14:paraId="6C233788" w14:textId="77777777" w:rsidR="003F73AB" w:rsidRDefault="003F73AB" w:rsidP="003F73AB">
      <w:r>
        <w:t>    Select C_Account_ID Account_ID</w:t>
      </w:r>
    </w:p>
    <w:p w14:paraId="1E164396" w14:textId="77777777" w:rsidR="003F73AB" w:rsidRDefault="003F73AB" w:rsidP="003F73AB">
      <w:r>
        <w:t>    From C_Account ce</w:t>
      </w:r>
    </w:p>
    <w:p w14:paraId="572B899D" w14:textId="77777777" w:rsidR="003F73AB" w:rsidRDefault="003F73AB" w:rsidP="003F73AB">
      <w:r>
        <w:lastRenderedPageBreak/>
        <w:t xml:space="preserve">    Where (value like '1411%' or value </w:t>
      </w:r>
      <w:proofErr w:type="gramStart"/>
      <w:r>
        <w:t>like  '</w:t>
      </w:r>
      <w:proofErr w:type="gramEnd"/>
      <w:r>
        <w:t>1388.08%' or value like '3388.08%' )</w:t>
      </w:r>
    </w:p>
    <w:p w14:paraId="3C4B27BF" w14:textId="77777777" w:rsidR="003F73AB" w:rsidRDefault="003F73AB" w:rsidP="003F73AB">
      <w:r>
        <w:t>    )</w:t>
      </w:r>
    </w:p>
    <w:p w14:paraId="2A40B0D1" w14:textId="77777777" w:rsidR="003F73AB" w:rsidRDefault="003F73AB" w:rsidP="003F73AB">
      <w:r>
        <w:t>  select SUM(Openingbalance) Openingbalance</w:t>
      </w:r>
    </w:p>
    <w:p w14:paraId="0ECC0105" w14:textId="77777777" w:rsidR="003F73AB" w:rsidRDefault="003F73AB" w:rsidP="003F73AB">
      <w:r>
        <w:t>        from (</w:t>
      </w:r>
    </w:p>
    <w:p w14:paraId="434FCE0B" w14:textId="77777777" w:rsidR="003F73AB" w:rsidRDefault="003F73AB" w:rsidP="003F73AB">
      <w:r>
        <w:t>        select</w:t>
      </w:r>
    </w:p>
    <w:p w14:paraId="67A062CC" w14:textId="77777777" w:rsidR="003F73AB" w:rsidRDefault="003F73AB" w:rsidP="003F73AB">
      <w:r>
        <w:t xml:space="preserve">               </w:t>
      </w:r>
      <w:proofErr w:type="gramStart"/>
      <w:r>
        <w:t>nvl(</w:t>
      </w:r>
      <w:proofErr w:type="gramEnd"/>
      <w:r>
        <w:t>fa.AMT_ACCT, 0) Openingbalance</w:t>
      </w:r>
    </w:p>
    <w:p w14:paraId="0EFB0E0B" w14:textId="77777777" w:rsidR="003F73AB" w:rsidRDefault="003F73AB" w:rsidP="003F73AB">
      <w:r>
        <w:t>        from Fact_Acct_Sum fa</w:t>
      </w:r>
    </w:p>
    <w:p w14:paraId="50567EFB" w14:textId="77777777" w:rsidR="003F73AB" w:rsidRDefault="003F73AB" w:rsidP="003F73AB">
      <w:r>
        <w:t>            inner join Acct on fa.C_account_dr_id = Acct.Account_id</w:t>
      </w:r>
    </w:p>
    <w:p w14:paraId="21524BDC" w14:textId="77777777" w:rsidR="003F73AB" w:rsidRDefault="003F73AB" w:rsidP="003F73AB">
      <w:r>
        <w:t>        where fa.AD_Org_ID = 1000434</w:t>
      </w:r>
    </w:p>
    <w:p w14:paraId="6D35073E" w14:textId="77777777" w:rsidR="003F73AB" w:rsidRDefault="003F73AB" w:rsidP="003F73AB">
      <w:r>
        <w:t xml:space="preserve">           and </w:t>
      </w:r>
      <w:proofErr w:type="gramStart"/>
      <w:r>
        <w:t>fa.Date</w:t>
      </w:r>
      <w:proofErr w:type="gramEnd"/>
      <w:r>
        <w:t>_Acct &lt; '01-JUN-19'</w:t>
      </w:r>
    </w:p>
    <w:p w14:paraId="2663CAF0" w14:textId="77777777" w:rsidR="003F73AB" w:rsidRDefault="003F73AB" w:rsidP="003F73AB">
      <w:r>
        <w:t xml:space="preserve">                                   and </w:t>
      </w:r>
      <w:proofErr w:type="gramStart"/>
      <w:r>
        <w:t>fa.status</w:t>
      </w:r>
      <w:proofErr w:type="gramEnd"/>
      <w:r>
        <w:t xml:space="preserve"> = 'PO'</w:t>
      </w:r>
    </w:p>
    <w:p w14:paraId="5D6D24F0" w14:textId="77777777" w:rsidR="003F73AB" w:rsidRDefault="003F73AB" w:rsidP="003F73AB">
      <w:r>
        <w:t>                                   and (fa.c_bpartner_dr_</w:t>
      </w:r>
      <w:proofErr w:type="gramStart"/>
      <w:r>
        <w:t>id  =</w:t>
      </w:r>
      <w:proofErr w:type="gramEnd"/>
      <w:r>
        <w:t xml:space="preserve"> 6997837 Or 6997837 = 0)</w:t>
      </w:r>
    </w:p>
    <w:p w14:paraId="3F2EFD87" w14:textId="77777777" w:rsidR="003F73AB" w:rsidRDefault="003F73AB" w:rsidP="003F73AB">
      <w:r>
        <w:t>        union all</w:t>
      </w:r>
    </w:p>
    <w:p w14:paraId="08C104EE" w14:textId="77777777" w:rsidR="003F73AB" w:rsidRDefault="003F73AB" w:rsidP="003F73AB">
      <w:r>
        <w:t xml:space="preserve">        select </w:t>
      </w:r>
      <w:proofErr w:type="gramStart"/>
      <w:r>
        <w:t>nvl(</w:t>
      </w:r>
      <w:proofErr w:type="gramEnd"/>
      <w:r>
        <w:t>fa.AMT_ACCT, 0) *-1 Openingbalance</w:t>
      </w:r>
    </w:p>
    <w:p w14:paraId="6FE6CC9D" w14:textId="77777777" w:rsidR="003F73AB" w:rsidRDefault="003F73AB" w:rsidP="003F73AB">
      <w:r>
        <w:t>        from Fact_Acct_Sum fa</w:t>
      </w:r>
    </w:p>
    <w:p w14:paraId="04449F0C" w14:textId="77777777" w:rsidR="003F73AB" w:rsidRDefault="003F73AB" w:rsidP="003F73AB">
      <w:r>
        <w:t xml:space="preserve">            inner join Acct </w:t>
      </w:r>
      <w:proofErr w:type="gramStart"/>
      <w:r>
        <w:t>on  fa</w:t>
      </w:r>
      <w:proofErr w:type="gramEnd"/>
      <w:r>
        <w:t>.c_account_cr_id = Acct.Account_id</w:t>
      </w:r>
    </w:p>
    <w:p w14:paraId="57963426" w14:textId="77777777" w:rsidR="003F73AB" w:rsidRDefault="003F73AB" w:rsidP="003F73AB">
      <w:r>
        <w:t>       where fa.AD_Org_ID = 1000434</w:t>
      </w:r>
    </w:p>
    <w:p w14:paraId="385B76C3" w14:textId="77777777" w:rsidR="003F73AB" w:rsidRDefault="003F73AB" w:rsidP="003F73AB">
      <w:r>
        <w:t xml:space="preserve">           and </w:t>
      </w:r>
      <w:proofErr w:type="gramStart"/>
      <w:r>
        <w:t>fa.Date</w:t>
      </w:r>
      <w:proofErr w:type="gramEnd"/>
      <w:r>
        <w:t>_Acct &lt; '01-JUN-19'</w:t>
      </w:r>
    </w:p>
    <w:p w14:paraId="27E7F254" w14:textId="77777777" w:rsidR="003F73AB" w:rsidRDefault="003F73AB" w:rsidP="003F73AB">
      <w:r>
        <w:t xml:space="preserve">                                   and </w:t>
      </w:r>
      <w:proofErr w:type="gramStart"/>
      <w:r>
        <w:t>fa.status</w:t>
      </w:r>
      <w:proofErr w:type="gramEnd"/>
      <w:r>
        <w:t xml:space="preserve"> = 'PO'</w:t>
      </w:r>
    </w:p>
    <w:p w14:paraId="0848520B" w14:textId="77777777" w:rsidR="003F73AB" w:rsidRDefault="003F73AB" w:rsidP="003F73AB">
      <w:r>
        <w:t>                                   and (fa.c_bpartner_cr_</w:t>
      </w:r>
      <w:proofErr w:type="gramStart"/>
      <w:r>
        <w:t>id  =</w:t>
      </w:r>
      <w:proofErr w:type="gramEnd"/>
      <w:r>
        <w:t xml:space="preserve"> 6997837 Or 6997837 = 0)</w:t>
      </w:r>
    </w:p>
    <w:p w14:paraId="59801516" w14:textId="77777777" w:rsidR="003F73AB" w:rsidRDefault="003F73AB" w:rsidP="003F73AB">
      <w:r>
        <w:t>        )</w:t>
      </w:r>
    </w:p>
    <w:p w14:paraId="6F15F405" w14:textId="5101C4C9" w:rsidR="003F73AB" w:rsidRPr="004B4A34" w:rsidRDefault="003F73AB" w:rsidP="004B4A34">
      <w:r>
        <w:t>        ;</w:t>
      </w:r>
    </w:p>
    <w:p w14:paraId="5A8B028E" w14:textId="18C48FAC" w:rsidR="00B04A28" w:rsidRDefault="00C64821" w:rsidP="00182471">
      <w:pPr>
        <w:pStyle w:val="Heading7"/>
        <w:rPr>
          <w:rFonts w:ascii="Times New Roman" w:hAnsi="Times New Roman"/>
          <w:i/>
          <w:color w:val="auto"/>
          <w:sz w:val="22"/>
        </w:rPr>
      </w:pPr>
      <w:r>
        <w:rPr>
          <w:rFonts w:ascii="Times New Roman" w:hAnsi="Times New Roman"/>
          <w:i/>
          <w:color w:val="auto"/>
          <w:sz w:val="22"/>
        </w:rPr>
        <w:lastRenderedPageBreak/>
        <w:t>Cảnh báo</w:t>
      </w:r>
    </w:p>
    <w:p w14:paraId="66EA65DC" w14:textId="77777777" w:rsidR="00777C88" w:rsidRDefault="00777C88" w:rsidP="00777C88">
      <w:pPr>
        <w:pStyle w:val="Heading8"/>
        <w:rPr>
          <w:rFonts w:ascii="Times New Roman" w:hAnsi="Times New Roman"/>
          <w:i/>
          <w:sz w:val="22"/>
        </w:rPr>
      </w:pPr>
      <w:r w:rsidRPr="004B4A34">
        <w:rPr>
          <w:rFonts w:ascii="Times New Roman" w:hAnsi="Times New Roman"/>
          <w:i/>
          <w:sz w:val="22"/>
        </w:rPr>
        <w:t>Prototype màn hình</w:t>
      </w:r>
    </w:p>
    <w:p w14:paraId="49529CFC" w14:textId="6C690199" w:rsidR="00777C88" w:rsidRPr="004B4A34" w:rsidRDefault="00777C88" w:rsidP="00777C88">
      <w:r>
        <w:rPr>
          <w:noProof/>
          <w:snapToGrid/>
        </w:rPr>
        <w:drawing>
          <wp:inline distT="0" distB="0" distL="0" distR="0" wp14:anchorId="0FBD1ECA" wp14:editId="7829B62E">
            <wp:extent cx="1690577" cy="533471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4765" cy="5379480"/>
                    </a:xfrm>
                    <a:prstGeom prst="rect">
                      <a:avLst/>
                    </a:prstGeom>
                  </pic:spPr>
                </pic:pic>
              </a:graphicData>
            </a:graphic>
          </wp:inline>
        </w:drawing>
      </w:r>
      <w:r>
        <w:rPr>
          <w:noProof/>
          <w:snapToGrid/>
        </w:rPr>
        <w:t xml:space="preserve">                        </w:t>
      </w:r>
    </w:p>
    <w:p w14:paraId="74E8F4B5" w14:textId="2319FE6B" w:rsidR="00777C88" w:rsidRPr="00C64821" w:rsidRDefault="00777C88" w:rsidP="00C64821">
      <w:pPr>
        <w:pStyle w:val="Heading8"/>
        <w:rPr>
          <w:rFonts w:ascii="Times New Roman" w:hAnsi="Times New Roman"/>
          <w:i/>
          <w:sz w:val="22"/>
        </w:rPr>
      </w:pPr>
      <w:r>
        <w:rPr>
          <w:rFonts w:ascii="Times New Roman" w:hAnsi="Times New Roman"/>
          <w:i/>
          <w:sz w:val="22"/>
        </w:rPr>
        <w:lastRenderedPageBreak/>
        <w:t>Danh sách trường dữ liệu</w:t>
      </w:r>
    </w:p>
    <w:p w14:paraId="54623689" w14:textId="044A4FF9" w:rsidR="00C64821" w:rsidRPr="00FF37CC" w:rsidRDefault="00C64821" w:rsidP="00C64821">
      <w:pPr>
        <w:numPr>
          <w:ilvl w:val="0"/>
          <w:numId w:val="11"/>
        </w:numPr>
      </w:pPr>
      <w:r>
        <w:rPr>
          <w:lang w:eastAsia="ar-SA"/>
        </w:rPr>
        <w:t>S: Hiển thị trên màn hình nhập liệu</w:t>
      </w:r>
    </w:p>
    <w:p w14:paraId="47C86B76" w14:textId="3BB12A16" w:rsidR="00C64821" w:rsidRPr="00C64821" w:rsidRDefault="00777C88" w:rsidP="00C64821">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777C88" w:rsidRPr="00FF37CC" w14:paraId="06A8D839" w14:textId="77777777" w:rsidTr="00086AA2">
        <w:trPr>
          <w:cantSplit/>
          <w:trHeight w:val="422"/>
          <w:tblHeader/>
        </w:trPr>
        <w:tc>
          <w:tcPr>
            <w:tcW w:w="1800" w:type="dxa"/>
            <w:shd w:val="clear" w:color="auto" w:fill="D9D9D9"/>
            <w:vAlign w:val="center"/>
          </w:tcPr>
          <w:p w14:paraId="41140396" w14:textId="77777777" w:rsidR="00777C88" w:rsidRPr="00FF37CC" w:rsidRDefault="00777C88" w:rsidP="00086AA2">
            <w:pPr>
              <w:spacing w:after="120"/>
              <w:ind w:left="0"/>
              <w:jc w:val="center"/>
              <w:rPr>
                <w:b/>
              </w:rPr>
            </w:pPr>
            <w:r w:rsidRPr="00FF37CC">
              <w:rPr>
                <w:b/>
              </w:rPr>
              <w:t>Tên trường</w:t>
            </w:r>
          </w:p>
        </w:tc>
        <w:tc>
          <w:tcPr>
            <w:tcW w:w="1980" w:type="dxa"/>
            <w:shd w:val="clear" w:color="auto" w:fill="D9D9D9"/>
            <w:vAlign w:val="center"/>
          </w:tcPr>
          <w:p w14:paraId="37DA5CDF" w14:textId="77777777" w:rsidR="00777C88" w:rsidRPr="00FF37CC" w:rsidRDefault="00777C88" w:rsidP="00086AA2">
            <w:pPr>
              <w:spacing w:after="120"/>
              <w:ind w:left="0"/>
              <w:jc w:val="center"/>
              <w:rPr>
                <w:b/>
              </w:rPr>
            </w:pPr>
            <w:r w:rsidRPr="00FF37CC">
              <w:rPr>
                <w:b/>
              </w:rPr>
              <w:t>Tên dữ liệu</w:t>
            </w:r>
          </w:p>
        </w:tc>
        <w:tc>
          <w:tcPr>
            <w:tcW w:w="1417" w:type="dxa"/>
            <w:shd w:val="clear" w:color="auto" w:fill="D9D9D9"/>
            <w:vAlign w:val="center"/>
          </w:tcPr>
          <w:p w14:paraId="4F29A683" w14:textId="77777777" w:rsidR="00777C88" w:rsidRPr="00FF37CC" w:rsidRDefault="00777C88" w:rsidP="00086AA2">
            <w:pPr>
              <w:spacing w:after="120"/>
              <w:ind w:left="0"/>
              <w:jc w:val="center"/>
              <w:rPr>
                <w:b/>
              </w:rPr>
            </w:pPr>
            <w:r w:rsidRPr="00FF37CC">
              <w:rPr>
                <w:b/>
              </w:rPr>
              <w:t>Loại DL</w:t>
            </w:r>
          </w:p>
        </w:tc>
        <w:tc>
          <w:tcPr>
            <w:tcW w:w="630" w:type="dxa"/>
            <w:shd w:val="clear" w:color="auto" w:fill="D9D9D9"/>
            <w:vAlign w:val="center"/>
          </w:tcPr>
          <w:p w14:paraId="0BE5BEB8" w14:textId="77777777" w:rsidR="00777C88" w:rsidRPr="00FF37CC" w:rsidRDefault="00777C88" w:rsidP="00086AA2">
            <w:pPr>
              <w:spacing w:after="120"/>
              <w:ind w:left="0"/>
              <w:jc w:val="center"/>
              <w:rPr>
                <w:b/>
              </w:rPr>
            </w:pPr>
            <w:r w:rsidRPr="00FF37CC">
              <w:rPr>
                <w:b/>
              </w:rPr>
              <w:t>L</w:t>
            </w:r>
          </w:p>
        </w:tc>
        <w:tc>
          <w:tcPr>
            <w:tcW w:w="540" w:type="dxa"/>
            <w:shd w:val="clear" w:color="auto" w:fill="D9D9D9"/>
            <w:vAlign w:val="center"/>
          </w:tcPr>
          <w:p w14:paraId="07D24521" w14:textId="77777777" w:rsidR="00777C88" w:rsidRPr="00FF37CC" w:rsidRDefault="00777C88" w:rsidP="00086AA2">
            <w:pPr>
              <w:spacing w:after="120"/>
              <w:ind w:left="0"/>
              <w:jc w:val="center"/>
              <w:rPr>
                <w:b/>
              </w:rPr>
            </w:pPr>
            <w:r w:rsidRPr="00FF37CC">
              <w:rPr>
                <w:b/>
              </w:rPr>
              <w:t>R</w:t>
            </w:r>
          </w:p>
        </w:tc>
        <w:tc>
          <w:tcPr>
            <w:tcW w:w="450" w:type="dxa"/>
            <w:shd w:val="clear" w:color="auto" w:fill="D9D9D9"/>
            <w:vAlign w:val="center"/>
          </w:tcPr>
          <w:p w14:paraId="28B2C3E1" w14:textId="77777777" w:rsidR="00777C88" w:rsidRPr="00FF37CC" w:rsidRDefault="00777C88" w:rsidP="00086AA2">
            <w:pPr>
              <w:spacing w:after="120"/>
              <w:ind w:left="0"/>
              <w:jc w:val="center"/>
              <w:rPr>
                <w:b/>
              </w:rPr>
            </w:pPr>
            <w:r w:rsidRPr="00FF37CC">
              <w:rPr>
                <w:b/>
              </w:rPr>
              <w:t>M</w:t>
            </w:r>
          </w:p>
        </w:tc>
        <w:tc>
          <w:tcPr>
            <w:tcW w:w="540" w:type="dxa"/>
            <w:shd w:val="clear" w:color="auto" w:fill="D9D9D9"/>
          </w:tcPr>
          <w:p w14:paraId="6D114DC0" w14:textId="77777777" w:rsidR="00777C88" w:rsidRPr="00926A39" w:rsidRDefault="00777C88" w:rsidP="00086AA2">
            <w:pPr>
              <w:spacing w:after="120"/>
              <w:ind w:left="0"/>
              <w:jc w:val="center"/>
              <w:rPr>
                <w:b/>
                <w:sz w:val="22"/>
              </w:rPr>
            </w:pPr>
            <w:r>
              <w:rPr>
                <w:b/>
              </w:rPr>
              <w:t>S</w:t>
            </w:r>
          </w:p>
        </w:tc>
        <w:tc>
          <w:tcPr>
            <w:tcW w:w="7380" w:type="dxa"/>
            <w:shd w:val="clear" w:color="auto" w:fill="D9D9D9"/>
            <w:vAlign w:val="center"/>
          </w:tcPr>
          <w:p w14:paraId="4BE0B5BC" w14:textId="77777777" w:rsidR="00777C88" w:rsidRPr="00FF37CC" w:rsidRDefault="00777C88" w:rsidP="00086AA2">
            <w:pPr>
              <w:spacing w:after="120"/>
              <w:ind w:left="0"/>
              <w:jc w:val="center"/>
              <w:rPr>
                <w:b/>
              </w:rPr>
            </w:pPr>
            <w:r w:rsidRPr="00FF37CC">
              <w:rPr>
                <w:b/>
              </w:rPr>
              <w:t>Mô tả</w:t>
            </w:r>
          </w:p>
        </w:tc>
      </w:tr>
      <w:tr w:rsidR="00777C88" w:rsidRPr="00FF37CC" w14:paraId="08EC777A" w14:textId="77777777" w:rsidTr="00086AA2">
        <w:trPr>
          <w:cantSplit/>
          <w:trHeight w:val="827"/>
        </w:trPr>
        <w:tc>
          <w:tcPr>
            <w:tcW w:w="1800" w:type="dxa"/>
            <w:vAlign w:val="center"/>
          </w:tcPr>
          <w:p w14:paraId="7D08EFF1" w14:textId="0376961D" w:rsidR="00777C88" w:rsidRDefault="00C64821" w:rsidP="00C64821">
            <w:pPr>
              <w:ind w:left="0"/>
            </w:pPr>
            <w:r>
              <w:t>Tờ trình sắp quá hạn</w:t>
            </w:r>
          </w:p>
        </w:tc>
        <w:tc>
          <w:tcPr>
            <w:tcW w:w="1980" w:type="dxa"/>
            <w:vAlign w:val="center"/>
          </w:tcPr>
          <w:p w14:paraId="5AE9F58C" w14:textId="77777777" w:rsidR="00777C88" w:rsidRPr="00E72FB0" w:rsidRDefault="00777C88" w:rsidP="00086AA2">
            <w:pPr>
              <w:ind w:left="0"/>
            </w:pPr>
          </w:p>
        </w:tc>
        <w:tc>
          <w:tcPr>
            <w:tcW w:w="1417" w:type="dxa"/>
            <w:vAlign w:val="center"/>
          </w:tcPr>
          <w:p w14:paraId="5C7DE595" w14:textId="77777777" w:rsidR="00777C88" w:rsidRPr="00E72FB0" w:rsidRDefault="00777C88" w:rsidP="00086AA2">
            <w:pPr>
              <w:ind w:left="0"/>
            </w:pPr>
            <w:r w:rsidRPr="00E72FB0">
              <w:t>Number</w:t>
            </w:r>
          </w:p>
        </w:tc>
        <w:tc>
          <w:tcPr>
            <w:tcW w:w="630" w:type="dxa"/>
            <w:vAlign w:val="center"/>
          </w:tcPr>
          <w:p w14:paraId="64DD6A48" w14:textId="77777777" w:rsidR="00777C88" w:rsidRPr="00E72FB0" w:rsidRDefault="00777C88" w:rsidP="00086AA2">
            <w:pPr>
              <w:pStyle w:val="Sothutu-1so"/>
              <w:spacing w:before="120" w:after="120" w:line="276" w:lineRule="auto"/>
              <w:jc w:val="left"/>
              <w:rPr>
                <w:szCs w:val="24"/>
              </w:rPr>
            </w:pPr>
          </w:p>
        </w:tc>
        <w:tc>
          <w:tcPr>
            <w:tcW w:w="540" w:type="dxa"/>
            <w:vAlign w:val="center"/>
          </w:tcPr>
          <w:p w14:paraId="1D432E3D" w14:textId="77777777" w:rsidR="00777C88" w:rsidRPr="00E72FB0" w:rsidRDefault="00777C88" w:rsidP="00086AA2">
            <w:pPr>
              <w:pStyle w:val="Sothutu-1so"/>
              <w:spacing w:before="120" w:after="120" w:line="276" w:lineRule="auto"/>
              <w:jc w:val="left"/>
              <w:rPr>
                <w:szCs w:val="24"/>
              </w:rPr>
            </w:pPr>
          </w:p>
        </w:tc>
        <w:tc>
          <w:tcPr>
            <w:tcW w:w="450" w:type="dxa"/>
            <w:vAlign w:val="center"/>
          </w:tcPr>
          <w:p w14:paraId="3551AB15" w14:textId="77777777" w:rsidR="00777C88" w:rsidRPr="00E72FB0" w:rsidRDefault="00777C88" w:rsidP="00086AA2">
            <w:pPr>
              <w:pStyle w:val="Sothutu-1so"/>
              <w:spacing w:before="120" w:after="120" w:line="276" w:lineRule="auto"/>
              <w:jc w:val="left"/>
              <w:rPr>
                <w:szCs w:val="24"/>
              </w:rPr>
            </w:pPr>
          </w:p>
        </w:tc>
        <w:tc>
          <w:tcPr>
            <w:tcW w:w="540" w:type="dxa"/>
          </w:tcPr>
          <w:p w14:paraId="191D2510" w14:textId="77777777" w:rsidR="00777C88" w:rsidRPr="00E72FB0" w:rsidRDefault="00777C88" w:rsidP="00086AA2">
            <w:pPr>
              <w:pStyle w:val="Sothutu-1so"/>
              <w:spacing w:before="120" w:after="120" w:line="276" w:lineRule="auto"/>
              <w:jc w:val="center"/>
              <w:rPr>
                <w:szCs w:val="24"/>
              </w:rPr>
            </w:pPr>
          </w:p>
        </w:tc>
        <w:tc>
          <w:tcPr>
            <w:tcW w:w="7380" w:type="dxa"/>
            <w:vAlign w:val="center"/>
          </w:tcPr>
          <w:p w14:paraId="3CBBA753" w14:textId="7113DCBB" w:rsidR="00777C88" w:rsidRDefault="00102F18" w:rsidP="00102F18">
            <w:pPr>
              <w:pStyle w:val="Sothutu-1so"/>
              <w:spacing w:before="120" w:after="120" w:line="276" w:lineRule="auto"/>
              <w:jc w:val="left"/>
            </w:pPr>
            <w:r>
              <w:t>Là</w:t>
            </w:r>
            <w:r w:rsidR="00F14E60">
              <w:t xml:space="preserve"> tổng</w:t>
            </w:r>
            <w:r>
              <w:t xml:space="preserve"> số lượng tờ trình thỏa mãn điều kiện:</w:t>
            </w:r>
          </w:p>
          <w:p w14:paraId="22E3BE83" w14:textId="511F7DAA" w:rsidR="00D05B81" w:rsidRPr="00AA4B94" w:rsidRDefault="00D05B81" w:rsidP="00D05B81">
            <w:pPr>
              <w:pStyle w:val="Sothutu-1so"/>
              <w:spacing w:before="120" w:line="276" w:lineRule="auto"/>
              <w:rPr>
                <w:szCs w:val="24"/>
              </w:rPr>
            </w:pPr>
            <w:r w:rsidRPr="00AA4B94">
              <w:rPr>
                <w:szCs w:val="24"/>
              </w:rPr>
              <w:t xml:space="preserve">+ Phòng/ban tờ trình bằng phòng/ban </w:t>
            </w:r>
            <w:r w:rsidR="00C4627F">
              <w:rPr>
                <w:szCs w:val="24"/>
              </w:rPr>
              <w:t>đăng nhập</w:t>
            </w:r>
          </w:p>
          <w:p w14:paraId="16107C90" w14:textId="27AD626F" w:rsidR="00D05B81" w:rsidRPr="00C4627F" w:rsidRDefault="00D05B81" w:rsidP="00D05B81">
            <w:pPr>
              <w:pStyle w:val="Sothutu-1so"/>
              <w:spacing w:before="120" w:line="276" w:lineRule="auto"/>
              <w:rPr>
                <w:szCs w:val="24"/>
              </w:rPr>
            </w:pPr>
            <w:r w:rsidRPr="00AA4B94">
              <w:rPr>
                <w:szCs w:val="24"/>
              </w:rPr>
              <w:t>+ Chi tiết tờ trình có hạn quyết toán (</w:t>
            </w:r>
            <w:r>
              <w:rPr>
                <w:szCs w:val="24"/>
              </w:rPr>
              <w:t xml:space="preserve">c_statement_line. appove_date) </w:t>
            </w:r>
            <w:r w:rsidR="00AC2987">
              <w:rPr>
                <w:szCs w:val="24"/>
              </w:rPr>
              <w:t>-</w:t>
            </w:r>
            <w:r w:rsidRPr="00AA4B94">
              <w:rPr>
                <w:szCs w:val="24"/>
              </w:rPr>
              <w:t xml:space="preserve"> ngày hiện tại (sysdate)</w:t>
            </w:r>
            <w:r>
              <w:rPr>
                <w:szCs w:val="24"/>
              </w:rPr>
              <w:t xml:space="preserve"> </w:t>
            </w:r>
            <w:r w:rsidR="00AC2987">
              <w:rPr>
                <w:szCs w:val="24"/>
              </w:rPr>
              <w:t>nhỏ hơn hoặc bằng</w:t>
            </w:r>
            <w:r>
              <w:rPr>
                <w:szCs w:val="24"/>
              </w:rPr>
              <w:t xml:space="preserve"> </w:t>
            </w:r>
            <w:r w:rsidRPr="00D05B81">
              <w:rPr>
                <w:b/>
                <w:szCs w:val="24"/>
              </w:rPr>
              <w:t>10 ngày</w:t>
            </w:r>
          </w:p>
          <w:p w14:paraId="4EA71E46" w14:textId="77777777" w:rsidR="00870D4C" w:rsidRDefault="00D05B81" w:rsidP="00AC2987">
            <w:pPr>
              <w:pStyle w:val="Sothutu-1so"/>
              <w:spacing w:before="120" w:line="276" w:lineRule="auto"/>
              <w:rPr>
                <w:szCs w:val="24"/>
              </w:rPr>
            </w:pPr>
            <w:r w:rsidRPr="00AA4B94">
              <w:rPr>
                <w:szCs w:val="24"/>
              </w:rPr>
              <w:t>+ Không có bảng THTT nào của phòng</w:t>
            </w:r>
            <w:r>
              <w:rPr>
                <w:szCs w:val="24"/>
              </w:rPr>
              <w:t>/ban link tới chi tiết tờ trình</w:t>
            </w:r>
            <w:r w:rsidRPr="00AA4B94">
              <w:rPr>
                <w:szCs w:val="24"/>
              </w:rPr>
              <w:t xml:space="preserve"> HOẶC có bảng THTT chưa hạch toán (Posted = ‘N’) link tới chi tiết tờ trình</w:t>
            </w:r>
          </w:p>
          <w:p w14:paraId="0E23A7E3" w14:textId="4590B972" w:rsidR="00C64821" w:rsidRPr="00AC2987" w:rsidRDefault="00870D4C" w:rsidP="009A656D">
            <w:pPr>
              <w:pStyle w:val="Sothutu-1so"/>
              <w:spacing w:before="120" w:line="276" w:lineRule="auto"/>
              <w:rPr>
                <w:szCs w:val="24"/>
              </w:rPr>
            </w:pPr>
            <w:r>
              <w:rPr>
                <w:szCs w:val="24"/>
              </w:rPr>
              <w:t>Khi chọn vào thanh bar</w:t>
            </w:r>
            <w:r w:rsidR="00D95E35">
              <w:rPr>
                <w:szCs w:val="24"/>
              </w:rPr>
              <w:t>/số</w:t>
            </w:r>
            <w:r>
              <w:rPr>
                <w:szCs w:val="24"/>
              </w:rPr>
              <w:t xml:space="preserve"> sẽ chuyển sang màn hình danh sách tờ trình, lọc</w:t>
            </w:r>
            <w:r w:rsidR="009A656D">
              <w:rPr>
                <w:szCs w:val="24"/>
              </w:rPr>
              <w:t xml:space="preserve"> lên những bản ghi</w:t>
            </w:r>
            <w:r>
              <w:rPr>
                <w:szCs w:val="24"/>
              </w:rPr>
              <w:t xml:space="preserve"> thỏa mãn điều kiện trên</w:t>
            </w:r>
            <w:r w:rsidR="006A109B">
              <w:rPr>
                <w:szCs w:val="24"/>
              </w:rPr>
              <w:t>.</w:t>
            </w:r>
            <w:r w:rsidR="00D05B81">
              <w:rPr>
                <w:szCs w:val="24"/>
              </w:rPr>
              <w:t xml:space="preserve"> </w:t>
            </w:r>
          </w:p>
        </w:tc>
      </w:tr>
      <w:tr w:rsidR="00777C88" w:rsidRPr="00FF37CC" w14:paraId="3A721591" w14:textId="77777777" w:rsidTr="00086AA2">
        <w:trPr>
          <w:cantSplit/>
          <w:trHeight w:val="827"/>
        </w:trPr>
        <w:tc>
          <w:tcPr>
            <w:tcW w:w="1800" w:type="dxa"/>
            <w:vAlign w:val="center"/>
          </w:tcPr>
          <w:p w14:paraId="72B025C9" w14:textId="3C9ACE5B" w:rsidR="00777C88" w:rsidRPr="00A429B6" w:rsidRDefault="006F5727" w:rsidP="00C64821">
            <w:pPr>
              <w:ind w:left="0"/>
              <w:rPr>
                <w:highlight w:val="green"/>
              </w:rPr>
            </w:pPr>
            <w:r>
              <w:t>Đề nghị thanh toán chưa duyệt</w:t>
            </w:r>
            <w:r w:rsidR="00777C88">
              <w:t xml:space="preserve"> </w:t>
            </w:r>
          </w:p>
        </w:tc>
        <w:tc>
          <w:tcPr>
            <w:tcW w:w="1980" w:type="dxa"/>
            <w:vAlign w:val="center"/>
          </w:tcPr>
          <w:p w14:paraId="6AA67F23" w14:textId="77777777" w:rsidR="00777C88" w:rsidRPr="00E72FB0" w:rsidRDefault="00777C88" w:rsidP="00086AA2">
            <w:pPr>
              <w:ind w:left="0"/>
            </w:pPr>
          </w:p>
        </w:tc>
        <w:tc>
          <w:tcPr>
            <w:tcW w:w="1417" w:type="dxa"/>
            <w:vAlign w:val="center"/>
          </w:tcPr>
          <w:p w14:paraId="106849F1" w14:textId="71F24914" w:rsidR="00777C88" w:rsidRPr="00E72FB0" w:rsidRDefault="006F5727" w:rsidP="00086AA2">
            <w:pPr>
              <w:ind w:left="0"/>
            </w:pPr>
            <w:r>
              <w:t>Number</w:t>
            </w:r>
          </w:p>
        </w:tc>
        <w:tc>
          <w:tcPr>
            <w:tcW w:w="630" w:type="dxa"/>
            <w:vAlign w:val="center"/>
          </w:tcPr>
          <w:p w14:paraId="0BE96F6E" w14:textId="77777777" w:rsidR="00777C88" w:rsidRPr="00E72FB0" w:rsidRDefault="00777C88" w:rsidP="00086AA2">
            <w:pPr>
              <w:pStyle w:val="Sothutu-1so"/>
              <w:spacing w:before="120" w:after="120" w:line="276" w:lineRule="auto"/>
              <w:jc w:val="left"/>
              <w:rPr>
                <w:szCs w:val="24"/>
              </w:rPr>
            </w:pPr>
          </w:p>
        </w:tc>
        <w:tc>
          <w:tcPr>
            <w:tcW w:w="540" w:type="dxa"/>
            <w:vAlign w:val="center"/>
          </w:tcPr>
          <w:p w14:paraId="15649060" w14:textId="77777777" w:rsidR="00777C88" w:rsidRPr="00E72FB0" w:rsidRDefault="00777C88" w:rsidP="00086AA2">
            <w:pPr>
              <w:pStyle w:val="Sothutu-1so"/>
              <w:spacing w:before="120" w:after="120" w:line="276" w:lineRule="auto"/>
              <w:jc w:val="left"/>
              <w:rPr>
                <w:szCs w:val="24"/>
              </w:rPr>
            </w:pPr>
          </w:p>
        </w:tc>
        <w:tc>
          <w:tcPr>
            <w:tcW w:w="450" w:type="dxa"/>
            <w:vAlign w:val="center"/>
          </w:tcPr>
          <w:p w14:paraId="4E037C4E" w14:textId="77777777" w:rsidR="00777C88" w:rsidRPr="00E72FB0" w:rsidRDefault="00777C88" w:rsidP="00086AA2">
            <w:pPr>
              <w:pStyle w:val="Sothutu-1so"/>
              <w:spacing w:before="120" w:after="120" w:line="276" w:lineRule="auto"/>
              <w:jc w:val="left"/>
              <w:rPr>
                <w:szCs w:val="24"/>
              </w:rPr>
            </w:pPr>
          </w:p>
        </w:tc>
        <w:tc>
          <w:tcPr>
            <w:tcW w:w="540" w:type="dxa"/>
          </w:tcPr>
          <w:p w14:paraId="76C49679" w14:textId="77777777" w:rsidR="00777C88" w:rsidRPr="00E72FB0" w:rsidRDefault="00777C88" w:rsidP="00086AA2">
            <w:pPr>
              <w:pStyle w:val="Sothutu-1so"/>
              <w:spacing w:before="120" w:after="120" w:line="276" w:lineRule="auto"/>
              <w:jc w:val="center"/>
              <w:rPr>
                <w:szCs w:val="24"/>
              </w:rPr>
            </w:pPr>
          </w:p>
        </w:tc>
        <w:tc>
          <w:tcPr>
            <w:tcW w:w="7380" w:type="dxa"/>
            <w:vAlign w:val="center"/>
          </w:tcPr>
          <w:p w14:paraId="33C39AC3" w14:textId="77777777" w:rsidR="00EB6A05" w:rsidRDefault="00EB6A05" w:rsidP="00086AA2">
            <w:pPr>
              <w:pStyle w:val="Sothutu-1so"/>
              <w:spacing w:before="120" w:after="120" w:line="276" w:lineRule="auto"/>
              <w:jc w:val="left"/>
            </w:pPr>
            <w:r>
              <w:t>Đối với user phòng ban:</w:t>
            </w:r>
          </w:p>
          <w:p w14:paraId="2BF6D229" w14:textId="05A57CCC" w:rsidR="00777C88" w:rsidRDefault="006F5727" w:rsidP="00086AA2">
            <w:pPr>
              <w:pStyle w:val="Sothutu-1so"/>
              <w:spacing w:before="120" w:after="120" w:line="276" w:lineRule="auto"/>
              <w:jc w:val="left"/>
            </w:pPr>
            <w:r>
              <w:t>Tổng số đề n</w:t>
            </w:r>
            <w:r w:rsidR="00861DEB">
              <w:t>ghị thanh toán chưa</w:t>
            </w:r>
            <w:r w:rsidR="00DE7DFB">
              <w:t xml:space="preserve"> được</w:t>
            </w:r>
            <w:r w:rsidR="00861DEB">
              <w:t xml:space="preserve"> duyệt của</w:t>
            </w:r>
            <w:r w:rsidR="00573F9A">
              <w:t xml:space="preserve"> user đăng nhập</w:t>
            </w:r>
            <w:r w:rsidR="00DE7DFB">
              <w:t xml:space="preserve"> (trạng thái duyệt = “Chưa duyệt”)</w:t>
            </w:r>
          </w:p>
          <w:p w14:paraId="01E349A3" w14:textId="77777777" w:rsidR="00EB6A05" w:rsidRDefault="00EB6A05" w:rsidP="00086AA2">
            <w:pPr>
              <w:pStyle w:val="Sothutu-1so"/>
              <w:spacing w:before="120" w:after="120" w:line="276" w:lineRule="auto"/>
              <w:jc w:val="left"/>
            </w:pPr>
            <w:r>
              <w:t>Đối với user kế toán:</w:t>
            </w:r>
          </w:p>
          <w:p w14:paraId="1E090CFF" w14:textId="016566E3" w:rsidR="00AD4EF4" w:rsidRDefault="00EB6A05" w:rsidP="00086AA2">
            <w:pPr>
              <w:pStyle w:val="Sothutu-1so"/>
              <w:spacing w:before="120" w:after="120" w:line="276" w:lineRule="auto"/>
              <w:jc w:val="left"/>
            </w:pPr>
            <w:r>
              <w:t xml:space="preserve">Là tổng </w:t>
            </w:r>
            <w:r w:rsidR="00AD4EF4">
              <w:t>số đề nghị thanh toán</w:t>
            </w:r>
            <w:r w:rsidR="00573F9A">
              <w:t xml:space="preserve"> chưa duyệt mà</w:t>
            </w:r>
            <w:r w:rsidR="00AD4EF4">
              <w:t xml:space="preserve"> kế toán được yêu cầu duyệt</w:t>
            </w:r>
            <w:r w:rsidR="00573F9A">
              <w:t xml:space="preserve"> </w:t>
            </w:r>
            <w:r w:rsidR="00DE7DFB">
              <w:t>(trạng thái duyệt = “Chưa duyệt”)</w:t>
            </w:r>
          </w:p>
          <w:p w14:paraId="2DA5531C" w14:textId="5472721E" w:rsidR="009A656D" w:rsidRPr="00E72FB0" w:rsidRDefault="009A656D" w:rsidP="009A656D">
            <w:pPr>
              <w:pStyle w:val="Sothutu-1so"/>
              <w:spacing w:before="120" w:after="120" w:line="276" w:lineRule="auto"/>
              <w:jc w:val="left"/>
            </w:pPr>
            <w:r>
              <w:rPr>
                <w:szCs w:val="24"/>
              </w:rPr>
              <w:t>Khi chọn vào thanh bar</w:t>
            </w:r>
            <w:r w:rsidR="00D95E35">
              <w:rPr>
                <w:szCs w:val="24"/>
              </w:rPr>
              <w:t>/số</w:t>
            </w:r>
            <w:r>
              <w:rPr>
                <w:szCs w:val="24"/>
              </w:rPr>
              <w:t xml:space="preserve"> sẽ chuyển sang màn hình danh sách ĐNTT, lọc lên những bản ghi thỏa mãn điều kiện trên.</w:t>
            </w:r>
          </w:p>
        </w:tc>
      </w:tr>
      <w:tr w:rsidR="00E1512B" w:rsidRPr="00FF37CC" w14:paraId="5BF795CC" w14:textId="77777777" w:rsidTr="00086AA2">
        <w:trPr>
          <w:cantSplit/>
          <w:trHeight w:val="827"/>
        </w:trPr>
        <w:tc>
          <w:tcPr>
            <w:tcW w:w="1800" w:type="dxa"/>
            <w:vAlign w:val="center"/>
          </w:tcPr>
          <w:p w14:paraId="772E0089" w14:textId="5E9F2DA3" w:rsidR="00E1512B" w:rsidRDefault="00E1512B" w:rsidP="00C64821">
            <w:pPr>
              <w:ind w:left="0"/>
            </w:pPr>
            <w:r>
              <w:lastRenderedPageBreak/>
              <w:t>Bảng THTT chưa duyệt</w:t>
            </w:r>
          </w:p>
        </w:tc>
        <w:tc>
          <w:tcPr>
            <w:tcW w:w="1980" w:type="dxa"/>
            <w:vAlign w:val="center"/>
          </w:tcPr>
          <w:p w14:paraId="3AD784FA" w14:textId="77777777" w:rsidR="00E1512B" w:rsidRPr="00E72FB0" w:rsidRDefault="00E1512B" w:rsidP="00086AA2">
            <w:pPr>
              <w:ind w:left="0"/>
            </w:pPr>
          </w:p>
        </w:tc>
        <w:tc>
          <w:tcPr>
            <w:tcW w:w="1417" w:type="dxa"/>
            <w:vAlign w:val="center"/>
          </w:tcPr>
          <w:p w14:paraId="79153260" w14:textId="240F9A96" w:rsidR="00E1512B" w:rsidRDefault="00E1512B" w:rsidP="00086AA2">
            <w:pPr>
              <w:ind w:left="0"/>
            </w:pPr>
            <w:r>
              <w:t>Number</w:t>
            </w:r>
          </w:p>
        </w:tc>
        <w:tc>
          <w:tcPr>
            <w:tcW w:w="630" w:type="dxa"/>
            <w:vAlign w:val="center"/>
          </w:tcPr>
          <w:p w14:paraId="3D3A789F" w14:textId="77777777" w:rsidR="00E1512B" w:rsidRPr="00E72FB0" w:rsidRDefault="00E1512B" w:rsidP="00086AA2">
            <w:pPr>
              <w:pStyle w:val="Sothutu-1so"/>
              <w:spacing w:before="120" w:after="120" w:line="276" w:lineRule="auto"/>
              <w:jc w:val="left"/>
              <w:rPr>
                <w:szCs w:val="24"/>
              </w:rPr>
            </w:pPr>
          </w:p>
        </w:tc>
        <w:tc>
          <w:tcPr>
            <w:tcW w:w="540" w:type="dxa"/>
            <w:vAlign w:val="center"/>
          </w:tcPr>
          <w:p w14:paraId="07324D66" w14:textId="77777777" w:rsidR="00E1512B" w:rsidRPr="00E72FB0" w:rsidRDefault="00E1512B" w:rsidP="00086AA2">
            <w:pPr>
              <w:pStyle w:val="Sothutu-1so"/>
              <w:spacing w:before="120" w:after="120" w:line="276" w:lineRule="auto"/>
              <w:jc w:val="left"/>
              <w:rPr>
                <w:szCs w:val="24"/>
              </w:rPr>
            </w:pPr>
          </w:p>
        </w:tc>
        <w:tc>
          <w:tcPr>
            <w:tcW w:w="450" w:type="dxa"/>
            <w:vAlign w:val="center"/>
          </w:tcPr>
          <w:p w14:paraId="2FCFE92B" w14:textId="77777777" w:rsidR="00E1512B" w:rsidRPr="00E72FB0" w:rsidRDefault="00E1512B" w:rsidP="00086AA2">
            <w:pPr>
              <w:pStyle w:val="Sothutu-1so"/>
              <w:spacing w:before="120" w:after="120" w:line="276" w:lineRule="auto"/>
              <w:jc w:val="left"/>
              <w:rPr>
                <w:szCs w:val="24"/>
              </w:rPr>
            </w:pPr>
          </w:p>
        </w:tc>
        <w:tc>
          <w:tcPr>
            <w:tcW w:w="540" w:type="dxa"/>
          </w:tcPr>
          <w:p w14:paraId="5630E96A" w14:textId="77777777" w:rsidR="00E1512B" w:rsidRPr="00E72FB0" w:rsidRDefault="00E1512B" w:rsidP="00086AA2">
            <w:pPr>
              <w:pStyle w:val="Sothutu-1so"/>
              <w:spacing w:before="120" w:after="120" w:line="276" w:lineRule="auto"/>
              <w:jc w:val="center"/>
              <w:rPr>
                <w:szCs w:val="24"/>
              </w:rPr>
            </w:pPr>
          </w:p>
        </w:tc>
        <w:tc>
          <w:tcPr>
            <w:tcW w:w="7380" w:type="dxa"/>
            <w:vAlign w:val="center"/>
          </w:tcPr>
          <w:p w14:paraId="337D564B" w14:textId="77777777" w:rsidR="00E1512B" w:rsidRDefault="00E1512B" w:rsidP="00E1512B">
            <w:pPr>
              <w:pStyle w:val="Sothutu-1so"/>
              <w:spacing w:before="120" w:after="120" w:line="276" w:lineRule="auto"/>
              <w:jc w:val="left"/>
            </w:pPr>
            <w:r>
              <w:t>Đối với user phòng ban:</w:t>
            </w:r>
          </w:p>
          <w:p w14:paraId="6A6440A1" w14:textId="10140CF9" w:rsidR="00E1512B" w:rsidRDefault="00E1512B" w:rsidP="00E1512B">
            <w:pPr>
              <w:pStyle w:val="Sothutu-1so"/>
              <w:spacing w:before="120" w:after="120" w:line="276" w:lineRule="auto"/>
              <w:jc w:val="left"/>
            </w:pPr>
            <w:r>
              <w:t>Tổng số BTHTT chưa được duyệt của user đăng nhập (trạng thái duyệt = “Chưa duyệt”)</w:t>
            </w:r>
          </w:p>
          <w:p w14:paraId="231041F9" w14:textId="77777777" w:rsidR="00E1512B" w:rsidRDefault="00E1512B" w:rsidP="00E1512B">
            <w:pPr>
              <w:pStyle w:val="Sothutu-1so"/>
              <w:spacing w:before="120" w:after="120" w:line="276" w:lineRule="auto"/>
              <w:jc w:val="left"/>
            </w:pPr>
            <w:r>
              <w:t>Đối với user kế toán:</w:t>
            </w:r>
          </w:p>
          <w:p w14:paraId="5D3E5B2E" w14:textId="77777777" w:rsidR="00E1512B" w:rsidRDefault="00E1512B" w:rsidP="00E1512B">
            <w:pPr>
              <w:pStyle w:val="Sothutu-1so"/>
              <w:spacing w:before="120" w:after="120" w:line="276" w:lineRule="auto"/>
              <w:jc w:val="left"/>
            </w:pPr>
            <w:r>
              <w:t>Là tổng số BTHTT chưa duyệt mà kế toán được yêu cầu duyệt</w:t>
            </w:r>
            <w:r w:rsidR="003F30A6">
              <w:t xml:space="preserve"> và số BTHTT</w:t>
            </w:r>
            <w:r>
              <w:t xml:space="preserve"> </w:t>
            </w:r>
            <w:r w:rsidR="00B52852">
              <w:t xml:space="preserve">chưa được duyệt </w:t>
            </w:r>
            <w:r>
              <w:t>của user kế toán (nếu có) (trạng thái duyệt = “Chưa duyệt”)</w:t>
            </w:r>
          </w:p>
          <w:p w14:paraId="2D777CB2" w14:textId="5650A39F" w:rsidR="009A656D" w:rsidRDefault="009A656D" w:rsidP="009A656D">
            <w:pPr>
              <w:pStyle w:val="Sothutu-1so"/>
              <w:spacing w:before="120" w:after="120" w:line="276" w:lineRule="auto"/>
              <w:jc w:val="left"/>
            </w:pPr>
            <w:r>
              <w:rPr>
                <w:szCs w:val="24"/>
              </w:rPr>
              <w:t>Khi chọn vào thanh bar</w:t>
            </w:r>
            <w:r w:rsidR="00D95E35">
              <w:rPr>
                <w:szCs w:val="24"/>
              </w:rPr>
              <w:t>/ số</w:t>
            </w:r>
            <w:r>
              <w:rPr>
                <w:szCs w:val="24"/>
              </w:rPr>
              <w:t xml:space="preserve"> sẽ chuyển sang màn hình danh sách BTHTT, lọc lên những bản ghi thỏa mãn điều kiện trên.</w:t>
            </w:r>
          </w:p>
        </w:tc>
      </w:tr>
    </w:tbl>
    <w:p w14:paraId="0D8B5CF1" w14:textId="5E6CFCBC" w:rsidR="00777C88" w:rsidRPr="004B4A34" w:rsidRDefault="00777C88" w:rsidP="00777C88"/>
    <w:p w14:paraId="3E985ABA" w14:textId="666B98E1" w:rsidR="00182471" w:rsidRDefault="00314864" w:rsidP="00182471">
      <w:pPr>
        <w:pStyle w:val="Heading7"/>
        <w:rPr>
          <w:rFonts w:ascii="Times New Roman" w:hAnsi="Times New Roman"/>
          <w:i/>
          <w:color w:val="auto"/>
          <w:sz w:val="22"/>
        </w:rPr>
      </w:pPr>
      <w:r>
        <w:rPr>
          <w:rFonts w:ascii="Times New Roman" w:hAnsi="Times New Roman"/>
          <w:i/>
          <w:color w:val="auto"/>
          <w:sz w:val="22"/>
        </w:rPr>
        <w:lastRenderedPageBreak/>
        <w:t>Tờ trình</w:t>
      </w:r>
    </w:p>
    <w:p w14:paraId="25C889BB" w14:textId="77777777" w:rsidR="00314864" w:rsidRDefault="00314864" w:rsidP="00314864">
      <w:pPr>
        <w:pStyle w:val="Heading8"/>
        <w:rPr>
          <w:rFonts w:ascii="Times New Roman" w:hAnsi="Times New Roman"/>
          <w:i/>
          <w:sz w:val="22"/>
        </w:rPr>
      </w:pPr>
      <w:r w:rsidRPr="004B4A34">
        <w:rPr>
          <w:rFonts w:ascii="Times New Roman" w:hAnsi="Times New Roman"/>
          <w:i/>
          <w:sz w:val="22"/>
        </w:rPr>
        <w:t>Prototype màn hình</w:t>
      </w:r>
    </w:p>
    <w:p w14:paraId="195899C3" w14:textId="77777777" w:rsidR="00314864" w:rsidRPr="004B4A34" w:rsidRDefault="00314864" w:rsidP="00314864">
      <w:r>
        <w:rPr>
          <w:noProof/>
          <w:snapToGrid/>
        </w:rPr>
        <w:drawing>
          <wp:inline distT="0" distB="0" distL="0" distR="0" wp14:anchorId="4BA1240C" wp14:editId="7FF0B52D">
            <wp:extent cx="1690577" cy="533471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4765" cy="5379480"/>
                    </a:xfrm>
                    <a:prstGeom prst="rect">
                      <a:avLst/>
                    </a:prstGeom>
                  </pic:spPr>
                </pic:pic>
              </a:graphicData>
            </a:graphic>
          </wp:inline>
        </w:drawing>
      </w:r>
      <w:r>
        <w:rPr>
          <w:noProof/>
          <w:snapToGrid/>
        </w:rPr>
        <w:t xml:space="preserve">                        </w:t>
      </w:r>
    </w:p>
    <w:p w14:paraId="770F849C" w14:textId="77777777" w:rsidR="00314864" w:rsidRPr="00C64821" w:rsidRDefault="00314864" w:rsidP="00314864">
      <w:pPr>
        <w:pStyle w:val="Heading8"/>
        <w:rPr>
          <w:rFonts w:ascii="Times New Roman" w:hAnsi="Times New Roman"/>
          <w:i/>
          <w:sz w:val="22"/>
        </w:rPr>
      </w:pPr>
      <w:r>
        <w:rPr>
          <w:rFonts w:ascii="Times New Roman" w:hAnsi="Times New Roman"/>
          <w:i/>
          <w:sz w:val="22"/>
        </w:rPr>
        <w:lastRenderedPageBreak/>
        <w:t>Danh sách trường dữ liệu</w:t>
      </w:r>
    </w:p>
    <w:p w14:paraId="295F4C69" w14:textId="77777777" w:rsidR="00314864" w:rsidRPr="00FF37CC" w:rsidRDefault="00314864" w:rsidP="00314864">
      <w:pPr>
        <w:numPr>
          <w:ilvl w:val="0"/>
          <w:numId w:val="11"/>
        </w:numPr>
      </w:pPr>
      <w:r>
        <w:rPr>
          <w:lang w:eastAsia="ar-SA"/>
        </w:rPr>
        <w:t>S: Hiển thị trên màn hình nhập liệu</w:t>
      </w:r>
    </w:p>
    <w:p w14:paraId="480315CF" w14:textId="77777777" w:rsidR="00314864" w:rsidRPr="00C64821" w:rsidRDefault="00314864" w:rsidP="00314864">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14864" w:rsidRPr="00FF37CC" w14:paraId="5382F123" w14:textId="77777777" w:rsidTr="00086AA2">
        <w:trPr>
          <w:cantSplit/>
          <w:trHeight w:val="422"/>
          <w:tblHeader/>
        </w:trPr>
        <w:tc>
          <w:tcPr>
            <w:tcW w:w="1800" w:type="dxa"/>
            <w:shd w:val="clear" w:color="auto" w:fill="D9D9D9"/>
            <w:vAlign w:val="center"/>
          </w:tcPr>
          <w:p w14:paraId="396892D9" w14:textId="77777777" w:rsidR="00314864" w:rsidRPr="00FF37CC" w:rsidRDefault="00314864" w:rsidP="00086AA2">
            <w:pPr>
              <w:spacing w:after="120"/>
              <w:ind w:left="0"/>
              <w:jc w:val="center"/>
              <w:rPr>
                <w:b/>
              </w:rPr>
            </w:pPr>
            <w:r w:rsidRPr="00FF37CC">
              <w:rPr>
                <w:b/>
              </w:rPr>
              <w:t>Tên trường</w:t>
            </w:r>
          </w:p>
        </w:tc>
        <w:tc>
          <w:tcPr>
            <w:tcW w:w="1980" w:type="dxa"/>
            <w:shd w:val="clear" w:color="auto" w:fill="D9D9D9"/>
            <w:vAlign w:val="center"/>
          </w:tcPr>
          <w:p w14:paraId="7BD650D7" w14:textId="77777777" w:rsidR="00314864" w:rsidRPr="00FF37CC" w:rsidRDefault="00314864" w:rsidP="00086AA2">
            <w:pPr>
              <w:spacing w:after="120"/>
              <w:ind w:left="0"/>
              <w:jc w:val="center"/>
              <w:rPr>
                <w:b/>
              </w:rPr>
            </w:pPr>
            <w:r w:rsidRPr="00FF37CC">
              <w:rPr>
                <w:b/>
              </w:rPr>
              <w:t>Tên dữ liệu</w:t>
            </w:r>
          </w:p>
        </w:tc>
        <w:tc>
          <w:tcPr>
            <w:tcW w:w="1417" w:type="dxa"/>
            <w:shd w:val="clear" w:color="auto" w:fill="D9D9D9"/>
            <w:vAlign w:val="center"/>
          </w:tcPr>
          <w:p w14:paraId="67E84948" w14:textId="77777777" w:rsidR="00314864" w:rsidRPr="00FF37CC" w:rsidRDefault="00314864" w:rsidP="00086AA2">
            <w:pPr>
              <w:spacing w:after="120"/>
              <w:ind w:left="0"/>
              <w:jc w:val="center"/>
              <w:rPr>
                <w:b/>
              </w:rPr>
            </w:pPr>
            <w:r w:rsidRPr="00FF37CC">
              <w:rPr>
                <w:b/>
              </w:rPr>
              <w:t>Loại DL</w:t>
            </w:r>
          </w:p>
        </w:tc>
        <w:tc>
          <w:tcPr>
            <w:tcW w:w="630" w:type="dxa"/>
            <w:shd w:val="clear" w:color="auto" w:fill="D9D9D9"/>
            <w:vAlign w:val="center"/>
          </w:tcPr>
          <w:p w14:paraId="55502EB0" w14:textId="77777777" w:rsidR="00314864" w:rsidRPr="00FF37CC" w:rsidRDefault="00314864" w:rsidP="00086AA2">
            <w:pPr>
              <w:spacing w:after="120"/>
              <w:ind w:left="0"/>
              <w:jc w:val="center"/>
              <w:rPr>
                <w:b/>
              </w:rPr>
            </w:pPr>
            <w:r w:rsidRPr="00FF37CC">
              <w:rPr>
                <w:b/>
              </w:rPr>
              <w:t>L</w:t>
            </w:r>
          </w:p>
        </w:tc>
        <w:tc>
          <w:tcPr>
            <w:tcW w:w="540" w:type="dxa"/>
            <w:shd w:val="clear" w:color="auto" w:fill="D9D9D9"/>
            <w:vAlign w:val="center"/>
          </w:tcPr>
          <w:p w14:paraId="001C067C" w14:textId="77777777" w:rsidR="00314864" w:rsidRPr="00FF37CC" w:rsidRDefault="00314864" w:rsidP="00086AA2">
            <w:pPr>
              <w:spacing w:after="120"/>
              <w:ind w:left="0"/>
              <w:jc w:val="center"/>
              <w:rPr>
                <w:b/>
              </w:rPr>
            </w:pPr>
            <w:r w:rsidRPr="00FF37CC">
              <w:rPr>
                <w:b/>
              </w:rPr>
              <w:t>R</w:t>
            </w:r>
          </w:p>
        </w:tc>
        <w:tc>
          <w:tcPr>
            <w:tcW w:w="450" w:type="dxa"/>
            <w:shd w:val="clear" w:color="auto" w:fill="D9D9D9"/>
            <w:vAlign w:val="center"/>
          </w:tcPr>
          <w:p w14:paraId="4E316FC7" w14:textId="77777777" w:rsidR="00314864" w:rsidRPr="00FF37CC" w:rsidRDefault="00314864" w:rsidP="00086AA2">
            <w:pPr>
              <w:spacing w:after="120"/>
              <w:ind w:left="0"/>
              <w:jc w:val="center"/>
              <w:rPr>
                <w:b/>
              </w:rPr>
            </w:pPr>
            <w:r w:rsidRPr="00FF37CC">
              <w:rPr>
                <w:b/>
              </w:rPr>
              <w:t>M</w:t>
            </w:r>
          </w:p>
        </w:tc>
        <w:tc>
          <w:tcPr>
            <w:tcW w:w="540" w:type="dxa"/>
            <w:shd w:val="clear" w:color="auto" w:fill="D9D9D9"/>
          </w:tcPr>
          <w:p w14:paraId="599A0FFE" w14:textId="77777777" w:rsidR="00314864" w:rsidRPr="00926A39" w:rsidRDefault="00314864" w:rsidP="00086AA2">
            <w:pPr>
              <w:spacing w:after="120"/>
              <w:ind w:left="0"/>
              <w:jc w:val="center"/>
              <w:rPr>
                <w:b/>
                <w:sz w:val="22"/>
              </w:rPr>
            </w:pPr>
            <w:r>
              <w:rPr>
                <w:b/>
              </w:rPr>
              <w:t>S</w:t>
            </w:r>
          </w:p>
        </w:tc>
        <w:tc>
          <w:tcPr>
            <w:tcW w:w="7380" w:type="dxa"/>
            <w:shd w:val="clear" w:color="auto" w:fill="D9D9D9"/>
            <w:vAlign w:val="center"/>
          </w:tcPr>
          <w:p w14:paraId="06645E51" w14:textId="77777777" w:rsidR="00314864" w:rsidRPr="00FF37CC" w:rsidRDefault="00314864" w:rsidP="00086AA2">
            <w:pPr>
              <w:spacing w:after="120"/>
              <w:ind w:left="0"/>
              <w:jc w:val="center"/>
              <w:rPr>
                <w:b/>
              </w:rPr>
            </w:pPr>
            <w:r w:rsidRPr="00FF37CC">
              <w:rPr>
                <w:b/>
              </w:rPr>
              <w:t>Mô tả</w:t>
            </w:r>
          </w:p>
        </w:tc>
      </w:tr>
      <w:tr w:rsidR="00314864" w:rsidRPr="00FF37CC" w14:paraId="03241FEB" w14:textId="77777777" w:rsidTr="00086AA2">
        <w:trPr>
          <w:cantSplit/>
          <w:trHeight w:val="827"/>
        </w:trPr>
        <w:tc>
          <w:tcPr>
            <w:tcW w:w="1800" w:type="dxa"/>
            <w:vAlign w:val="center"/>
          </w:tcPr>
          <w:p w14:paraId="6169AFE4" w14:textId="7250343E" w:rsidR="00314864" w:rsidRDefault="00314864" w:rsidP="00086AA2">
            <w:pPr>
              <w:ind w:left="0"/>
            </w:pPr>
            <w:r>
              <w:t>Quý</w:t>
            </w:r>
          </w:p>
        </w:tc>
        <w:tc>
          <w:tcPr>
            <w:tcW w:w="1980" w:type="dxa"/>
            <w:vAlign w:val="center"/>
          </w:tcPr>
          <w:p w14:paraId="2E8DB86A" w14:textId="77777777" w:rsidR="00314864" w:rsidRPr="00E72FB0" w:rsidRDefault="00314864" w:rsidP="00086AA2">
            <w:pPr>
              <w:ind w:left="0"/>
            </w:pPr>
          </w:p>
        </w:tc>
        <w:tc>
          <w:tcPr>
            <w:tcW w:w="1417" w:type="dxa"/>
            <w:vAlign w:val="center"/>
          </w:tcPr>
          <w:p w14:paraId="0DE87448" w14:textId="7F377063" w:rsidR="00314864" w:rsidRPr="00E72FB0" w:rsidRDefault="00314864" w:rsidP="00086AA2">
            <w:pPr>
              <w:ind w:left="0"/>
            </w:pPr>
            <w:r>
              <w:t>Dropdownlist</w:t>
            </w:r>
          </w:p>
        </w:tc>
        <w:tc>
          <w:tcPr>
            <w:tcW w:w="630" w:type="dxa"/>
            <w:vAlign w:val="center"/>
          </w:tcPr>
          <w:p w14:paraId="29C1A35B" w14:textId="77777777" w:rsidR="00314864" w:rsidRPr="00E72FB0" w:rsidRDefault="00314864" w:rsidP="00086AA2">
            <w:pPr>
              <w:pStyle w:val="Sothutu-1so"/>
              <w:spacing w:before="120" w:after="120" w:line="276" w:lineRule="auto"/>
              <w:jc w:val="left"/>
              <w:rPr>
                <w:szCs w:val="24"/>
              </w:rPr>
            </w:pPr>
          </w:p>
        </w:tc>
        <w:tc>
          <w:tcPr>
            <w:tcW w:w="540" w:type="dxa"/>
            <w:vAlign w:val="center"/>
          </w:tcPr>
          <w:p w14:paraId="04A4B28E" w14:textId="77777777" w:rsidR="00314864" w:rsidRPr="00E72FB0" w:rsidRDefault="00314864" w:rsidP="00086AA2">
            <w:pPr>
              <w:pStyle w:val="Sothutu-1so"/>
              <w:spacing w:before="120" w:after="120" w:line="276" w:lineRule="auto"/>
              <w:jc w:val="left"/>
              <w:rPr>
                <w:szCs w:val="24"/>
              </w:rPr>
            </w:pPr>
          </w:p>
        </w:tc>
        <w:tc>
          <w:tcPr>
            <w:tcW w:w="450" w:type="dxa"/>
            <w:vAlign w:val="center"/>
          </w:tcPr>
          <w:p w14:paraId="3D62928E" w14:textId="77777777" w:rsidR="00314864" w:rsidRPr="00E72FB0" w:rsidRDefault="00314864" w:rsidP="00086AA2">
            <w:pPr>
              <w:pStyle w:val="Sothutu-1so"/>
              <w:spacing w:before="120" w:after="120" w:line="276" w:lineRule="auto"/>
              <w:jc w:val="left"/>
              <w:rPr>
                <w:szCs w:val="24"/>
              </w:rPr>
            </w:pPr>
          </w:p>
        </w:tc>
        <w:tc>
          <w:tcPr>
            <w:tcW w:w="540" w:type="dxa"/>
          </w:tcPr>
          <w:p w14:paraId="099D286E" w14:textId="77777777" w:rsidR="00314864" w:rsidRPr="00E72FB0" w:rsidRDefault="00314864" w:rsidP="00086AA2">
            <w:pPr>
              <w:pStyle w:val="Sothutu-1so"/>
              <w:spacing w:before="120" w:after="120" w:line="276" w:lineRule="auto"/>
              <w:jc w:val="center"/>
              <w:rPr>
                <w:szCs w:val="24"/>
              </w:rPr>
            </w:pPr>
          </w:p>
        </w:tc>
        <w:tc>
          <w:tcPr>
            <w:tcW w:w="7380" w:type="dxa"/>
            <w:vAlign w:val="center"/>
          </w:tcPr>
          <w:p w14:paraId="7F232A8B" w14:textId="39CF11CB" w:rsidR="00314864" w:rsidRPr="00AC2987" w:rsidRDefault="00314864" w:rsidP="00314864">
            <w:pPr>
              <w:pStyle w:val="Sothutu-1so"/>
              <w:spacing w:before="120" w:line="276" w:lineRule="auto"/>
              <w:rPr>
                <w:szCs w:val="24"/>
              </w:rPr>
            </w:pPr>
            <w:r>
              <w:rPr>
                <w:szCs w:val="24"/>
              </w:rPr>
              <w:t xml:space="preserve">Có 4 giá trị: Quý I, Quý II, Quý III và Quý IV </w:t>
            </w:r>
          </w:p>
        </w:tc>
      </w:tr>
      <w:tr w:rsidR="00314864" w:rsidRPr="00FF37CC" w14:paraId="79F4A5B5" w14:textId="77777777" w:rsidTr="00086AA2">
        <w:trPr>
          <w:cantSplit/>
          <w:trHeight w:val="827"/>
        </w:trPr>
        <w:tc>
          <w:tcPr>
            <w:tcW w:w="1800" w:type="dxa"/>
            <w:vAlign w:val="center"/>
          </w:tcPr>
          <w:p w14:paraId="7F2DE2A2" w14:textId="776177A5" w:rsidR="00314864" w:rsidRDefault="00314864" w:rsidP="00086AA2">
            <w:pPr>
              <w:ind w:left="0"/>
            </w:pPr>
            <w:r>
              <w:t>Số lượng /Số tiền</w:t>
            </w:r>
          </w:p>
        </w:tc>
        <w:tc>
          <w:tcPr>
            <w:tcW w:w="1980" w:type="dxa"/>
            <w:vAlign w:val="center"/>
          </w:tcPr>
          <w:p w14:paraId="1E5C5F1C" w14:textId="77777777" w:rsidR="00314864" w:rsidRPr="00E72FB0" w:rsidRDefault="00314864" w:rsidP="00086AA2">
            <w:pPr>
              <w:ind w:left="0"/>
            </w:pPr>
          </w:p>
        </w:tc>
        <w:tc>
          <w:tcPr>
            <w:tcW w:w="1417" w:type="dxa"/>
            <w:vAlign w:val="center"/>
          </w:tcPr>
          <w:p w14:paraId="58B96B32" w14:textId="287E2A1C" w:rsidR="00314864" w:rsidRDefault="00314864" w:rsidP="00086AA2">
            <w:pPr>
              <w:ind w:left="0"/>
            </w:pPr>
            <w:r>
              <w:t>Dropdown list</w:t>
            </w:r>
          </w:p>
        </w:tc>
        <w:tc>
          <w:tcPr>
            <w:tcW w:w="630" w:type="dxa"/>
            <w:vAlign w:val="center"/>
          </w:tcPr>
          <w:p w14:paraId="5C523594" w14:textId="77777777" w:rsidR="00314864" w:rsidRPr="00E72FB0" w:rsidRDefault="00314864" w:rsidP="00086AA2">
            <w:pPr>
              <w:pStyle w:val="Sothutu-1so"/>
              <w:spacing w:before="120" w:after="120" w:line="276" w:lineRule="auto"/>
              <w:jc w:val="left"/>
              <w:rPr>
                <w:szCs w:val="24"/>
              </w:rPr>
            </w:pPr>
          </w:p>
        </w:tc>
        <w:tc>
          <w:tcPr>
            <w:tcW w:w="540" w:type="dxa"/>
            <w:vAlign w:val="center"/>
          </w:tcPr>
          <w:p w14:paraId="58DE557E" w14:textId="77777777" w:rsidR="00314864" w:rsidRPr="00E72FB0" w:rsidRDefault="00314864" w:rsidP="00086AA2">
            <w:pPr>
              <w:pStyle w:val="Sothutu-1so"/>
              <w:spacing w:before="120" w:after="120" w:line="276" w:lineRule="auto"/>
              <w:jc w:val="left"/>
              <w:rPr>
                <w:szCs w:val="24"/>
              </w:rPr>
            </w:pPr>
          </w:p>
        </w:tc>
        <w:tc>
          <w:tcPr>
            <w:tcW w:w="450" w:type="dxa"/>
            <w:vAlign w:val="center"/>
          </w:tcPr>
          <w:p w14:paraId="64829DBC" w14:textId="77777777" w:rsidR="00314864" w:rsidRPr="00E72FB0" w:rsidRDefault="00314864" w:rsidP="00086AA2">
            <w:pPr>
              <w:pStyle w:val="Sothutu-1so"/>
              <w:spacing w:before="120" w:after="120" w:line="276" w:lineRule="auto"/>
              <w:jc w:val="left"/>
              <w:rPr>
                <w:szCs w:val="24"/>
              </w:rPr>
            </w:pPr>
          </w:p>
        </w:tc>
        <w:tc>
          <w:tcPr>
            <w:tcW w:w="540" w:type="dxa"/>
          </w:tcPr>
          <w:p w14:paraId="01EA22C5" w14:textId="77777777" w:rsidR="00314864" w:rsidRPr="00E72FB0" w:rsidRDefault="00314864" w:rsidP="00086AA2">
            <w:pPr>
              <w:pStyle w:val="Sothutu-1so"/>
              <w:spacing w:before="120" w:after="120" w:line="276" w:lineRule="auto"/>
              <w:jc w:val="center"/>
              <w:rPr>
                <w:szCs w:val="24"/>
              </w:rPr>
            </w:pPr>
          </w:p>
        </w:tc>
        <w:tc>
          <w:tcPr>
            <w:tcW w:w="7380" w:type="dxa"/>
            <w:vAlign w:val="center"/>
          </w:tcPr>
          <w:p w14:paraId="52C4F6FB" w14:textId="77777777" w:rsidR="00314864" w:rsidRDefault="00314864" w:rsidP="00314864">
            <w:pPr>
              <w:pStyle w:val="Sothutu-1so"/>
              <w:spacing w:before="120" w:line="276" w:lineRule="auto"/>
              <w:rPr>
                <w:szCs w:val="24"/>
              </w:rPr>
            </w:pPr>
            <w:r>
              <w:rPr>
                <w:szCs w:val="24"/>
              </w:rPr>
              <w:t xml:space="preserve">Lựa chọn 1 trong 2 giá trị: Số lượng hoặc số tiền </w:t>
            </w:r>
            <w:r w:rsidRPr="00314864">
              <w:rPr>
                <w:szCs w:val="24"/>
              </w:rPr>
              <w:sym w:font="Wingdings" w:char="F0E0"/>
            </w:r>
            <w:r>
              <w:rPr>
                <w:szCs w:val="24"/>
              </w:rPr>
              <w:t xml:space="preserve"> chart hiển thị tương ứng </w:t>
            </w:r>
          </w:p>
          <w:p w14:paraId="6943D638" w14:textId="77777777" w:rsidR="008C3A5A" w:rsidRDefault="008C3A5A" w:rsidP="008C3A5A">
            <w:pPr>
              <w:pStyle w:val="Sothutu-1so"/>
              <w:spacing w:before="120" w:line="276" w:lineRule="auto"/>
              <w:rPr>
                <w:szCs w:val="24"/>
              </w:rPr>
            </w:pPr>
            <w:r>
              <w:rPr>
                <w:szCs w:val="24"/>
              </w:rPr>
              <w:t>Số lượng: count số bản ghi chứng từ</w:t>
            </w:r>
          </w:p>
          <w:p w14:paraId="0E44A182" w14:textId="6A7E16C8" w:rsidR="008C3A5A" w:rsidRDefault="008C3A5A" w:rsidP="008C3A5A">
            <w:pPr>
              <w:pStyle w:val="Sothutu-1so"/>
              <w:spacing w:before="120" w:line="276" w:lineRule="auto"/>
              <w:rPr>
                <w:szCs w:val="24"/>
              </w:rPr>
            </w:pPr>
            <w:r>
              <w:rPr>
                <w:szCs w:val="24"/>
              </w:rPr>
              <w:t>Số tiền: lấy theo số tiền được duyệt của chứng từ</w:t>
            </w:r>
          </w:p>
        </w:tc>
      </w:tr>
      <w:tr w:rsidR="00314864" w:rsidRPr="00FF37CC" w14:paraId="2796DD38" w14:textId="77777777" w:rsidTr="00086AA2">
        <w:trPr>
          <w:cantSplit/>
          <w:trHeight w:val="827"/>
        </w:trPr>
        <w:tc>
          <w:tcPr>
            <w:tcW w:w="1800" w:type="dxa"/>
            <w:vAlign w:val="center"/>
          </w:tcPr>
          <w:p w14:paraId="1BE932F2" w14:textId="0A35F3A6" w:rsidR="00314864" w:rsidRPr="00A429B6" w:rsidRDefault="00DF2900" w:rsidP="00086AA2">
            <w:pPr>
              <w:ind w:left="0"/>
              <w:rPr>
                <w:highlight w:val="green"/>
              </w:rPr>
            </w:pPr>
            <w:r w:rsidRPr="00835397">
              <w:t>Pie chart</w:t>
            </w:r>
          </w:p>
        </w:tc>
        <w:tc>
          <w:tcPr>
            <w:tcW w:w="1980" w:type="dxa"/>
            <w:vAlign w:val="center"/>
          </w:tcPr>
          <w:p w14:paraId="5C5426B6" w14:textId="77777777" w:rsidR="00314864" w:rsidRPr="00E72FB0" w:rsidRDefault="00314864" w:rsidP="00086AA2">
            <w:pPr>
              <w:ind w:left="0"/>
            </w:pPr>
          </w:p>
        </w:tc>
        <w:tc>
          <w:tcPr>
            <w:tcW w:w="1417" w:type="dxa"/>
            <w:vAlign w:val="center"/>
          </w:tcPr>
          <w:p w14:paraId="235DF8D3" w14:textId="33425079" w:rsidR="00314864" w:rsidRPr="00E72FB0" w:rsidRDefault="00314864" w:rsidP="00086AA2">
            <w:pPr>
              <w:ind w:left="0"/>
            </w:pPr>
          </w:p>
        </w:tc>
        <w:tc>
          <w:tcPr>
            <w:tcW w:w="630" w:type="dxa"/>
            <w:vAlign w:val="center"/>
          </w:tcPr>
          <w:p w14:paraId="671F6EEC" w14:textId="77777777" w:rsidR="00314864" w:rsidRPr="00E72FB0" w:rsidRDefault="00314864" w:rsidP="00086AA2">
            <w:pPr>
              <w:pStyle w:val="Sothutu-1so"/>
              <w:spacing w:before="120" w:after="120" w:line="276" w:lineRule="auto"/>
              <w:jc w:val="left"/>
              <w:rPr>
                <w:szCs w:val="24"/>
              </w:rPr>
            </w:pPr>
          </w:p>
        </w:tc>
        <w:tc>
          <w:tcPr>
            <w:tcW w:w="540" w:type="dxa"/>
            <w:vAlign w:val="center"/>
          </w:tcPr>
          <w:p w14:paraId="3BEF3D62" w14:textId="77777777" w:rsidR="00314864" w:rsidRPr="00E72FB0" w:rsidRDefault="00314864" w:rsidP="00086AA2">
            <w:pPr>
              <w:pStyle w:val="Sothutu-1so"/>
              <w:spacing w:before="120" w:after="120" w:line="276" w:lineRule="auto"/>
              <w:jc w:val="left"/>
              <w:rPr>
                <w:szCs w:val="24"/>
              </w:rPr>
            </w:pPr>
          </w:p>
        </w:tc>
        <w:tc>
          <w:tcPr>
            <w:tcW w:w="450" w:type="dxa"/>
            <w:vAlign w:val="center"/>
          </w:tcPr>
          <w:p w14:paraId="6412B6C9" w14:textId="77777777" w:rsidR="00314864" w:rsidRPr="00E72FB0" w:rsidRDefault="00314864" w:rsidP="00086AA2">
            <w:pPr>
              <w:pStyle w:val="Sothutu-1so"/>
              <w:spacing w:before="120" w:after="120" w:line="276" w:lineRule="auto"/>
              <w:jc w:val="left"/>
              <w:rPr>
                <w:szCs w:val="24"/>
              </w:rPr>
            </w:pPr>
          </w:p>
        </w:tc>
        <w:tc>
          <w:tcPr>
            <w:tcW w:w="540" w:type="dxa"/>
          </w:tcPr>
          <w:p w14:paraId="3CFB2339" w14:textId="77777777" w:rsidR="00314864" w:rsidRPr="00E72FB0" w:rsidRDefault="00314864" w:rsidP="00086AA2">
            <w:pPr>
              <w:pStyle w:val="Sothutu-1so"/>
              <w:spacing w:before="120" w:after="120" w:line="276" w:lineRule="auto"/>
              <w:jc w:val="center"/>
              <w:rPr>
                <w:szCs w:val="24"/>
              </w:rPr>
            </w:pPr>
          </w:p>
        </w:tc>
        <w:tc>
          <w:tcPr>
            <w:tcW w:w="7380" w:type="dxa"/>
            <w:vAlign w:val="center"/>
          </w:tcPr>
          <w:p w14:paraId="183B2862" w14:textId="2EC1DEC6" w:rsidR="00314864" w:rsidRDefault="00DF2900" w:rsidP="00086AA2">
            <w:pPr>
              <w:pStyle w:val="Sothutu-1so"/>
              <w:spacing w:before="120" w:after="120" w:line="276" w:lineRule="auto"/>
              <w:jc w:val="left"/>
            </w:pPr>
            <w:r>
              <w:t>Tổng hợp các tất cả các tờ trình trong danh sách tờ trình theo trạng thái duyệt bao gồm:</w:t>
            </w:r>
          </w:p>
          <w:p w14:paraId="37849789" w14:textId="77777777" w:rsidR="00DF2900" w:rsidRDefault="00DF2900" w:rsidP="00DF2900">
            <w:pPr>
              <w:pStyle w:val="Sothutu-1so"/>
              <w:numPr>
                <w:ilvl w:val="0"/>
                <w:numId w:val="46"/>
              </w:numPr>
              <w:spacing w:before="120" w:after="120" w:line="276" w:lineRule="auto"/>
              <w:jc w:val="left"/>
            </w:pPr>
            <w:r>
              <w:t>Chưa duyệt</w:t>
            </w:r>
          </w:p>
          <w:p w14:paraId="3672D682" w14:textId="77777777" w:rsidR="00DF2900" w:rsidRDefault="00DF2900" w:rsidP="00DF2900">
            <w:pPr>
              <w:pStyle w:val="Sothutu-1so"/>
              <w:numPr>
                <w:ilvl w:val="0"/>
                <w:numId w:val="46"/>
              </w:numPr>
              <w:spacing w:before="120" w:after="120" w:line="276" w:lineRule="auto"/>
              <w:jc w:val="left"/>
            </w:pPr>
            <w:r>
              <w:t>Đã duyệt</w:t>
            </w:r>
          </w:p>
          <w:p w14:paraId="3E805144" w14:textId="77777777" w:rsidR="00B249D4" w:rsidRDefault="00DF2900" w:rsidP="00B249D4">
            <w:pPr>
              <w:pStyle w:val="Sothutu-1so"/>
              <w:numPr>
                <w:ilvl w:val="0"/>
                <w:numId w:val="46"/>
              </w:numPr>
              <w:spacing w:before="120" w:after="120" w:line="276" w:lineRule="auto"/>
              <w:jc w:val="left"/>
            </w:pPr>
            <w:r>
              <w:t>Từ chối</w:t>
            </w:r>
          </w:p>
          <w:p w14:paraId="5A90F1D3" w14:textId="77777777" w:rsidR="00B249D4" w:rsidRDefault="00B249D4" w:rsidP="00B249D4">
            <w:pPr>
              <w:pStyle w:val="Sothutu-1so"/>
              <w:spacing w:before="120" w:after="120" w:line="276" w:lineRule="auto"/>
              <w:jc w:val="left"/>
            </w:pPr>
            <w:r>
              <w:t xml:space="preserve">Khi chọn vào Tiêu đề : Tờ trình </w:t>
            </w:r>
            <w:r>
              <w:sym w:font="Wingdings" w:char="F0E0"/>
            </w:r>
            <w:r>
              <w:t xml:space="preserve"> Chuyển sang màn hình danh sách Tờ trình</w:t>
            </w:r>
          </w:p>
          <w:p w14:paraId="460ACE3D" w14:textId="1CDF7A26" w:rsidR="00B249D4" w:rsidRPr="00E72FB0" w:rsidRDefault="00B249D4" w:rsidP="00B249D4">
            <w:pPr>
              <w:pStyle w:val="Sothutu-1so"/>
              <w:spacing w:before="120" w:after="120" w:line="276" w:lineRule="auto"/>
              <w:jc w:val="left"/>
            </w:pPr>
            <w:r>
              <w:t xml:space="preserve">Khi chọn vào số </w:t>
            </w:r>
            <w:r>
              <w:sym w:font="Wingdings" w:char="F0E0"/>
            </w:r>
            <w:r>
              <w:t xml:space="preserve"> Chuyển sang màn hình danh sách tờ trình </w:t>
            </w:r>
            <w:r w:rsidR="00835397">
              <w:t>lọc theo chỉ tiêu được chọn</w:t>
            </w:r>
          </w:p>
        </w:tc>
      </w:tr>
    </w:tbl>
    <w:p w14:paraId="77B9C216" w14:textId="059A1F7F" w:rsidR="00451142" w:rsidRPr="00451142" w:rsidRDefault="00451142" w:rsidP="00451142"/>
    <w:p w14:paraId="64B36D20" w14:textId="5B69AA06" w:rsidR="00B04A28" w:rsidRPr="00B04A28" w:rsidRDefault="00835397" w:rsidP="00B04A28">
      <w:pPr>
        <w:pStyle w:val="Heading7"/>
        <w:rPr>
          <w:rFonts w:ascii="Times New Roman" w:hAnsi="Times New Roman"/>
          <w:i/>
          <w:color w:val="auto"/>
          <w:sz w:val="22"/>
        </w:rPr>
      </w:pPr>
      <w:r>
        <w:rPr>
          <w:rFonts w:ascii="Times New Roman" w:hAnsi="Times New Roman"/>
          <w:i/>
          <w:color w:val="auto"/>
          <w:sz w:val="22"/>
        </w:rPr>
        <w:lastRenderedPageBreak/>
        <w:t xml:space="preserve">Đề nghị thanh toán và </w:t>
      </w:r>
      <w:r w:rsidR="00182471">
        <w:rPr>
          <w:rFonts w:ascii="Times New Roman" w:hAnsi="Times New Roman"/>
          <w:i/>
          <w:color w:val="auto"/>
          <w:sz w:val="22"/>
        </w:rPr>
        <w:t>Bảng Tổng Hợp Thanh Toán</w:t>
      </w:r>
    </w:p>
    <w:p w14:paraId="5F30AE38" w14:textId="77777777" w:rsidR="00835397" w:rsidRDefault="00835397" w:rsidP="00835397">
      <w:pPr>
        <w:pStyle w:val="Heading8"/>
        <w:rPr>
          <w:rFonts w:ascii="Times New Roman" w:hAnsi="Times New Roman"/>
          <w:i/>
          <w:sz w:val="22"/>
        </w:rPr>
      </w:pPr>
      <w:r w:rsidRPr="004B4A34">
        <w:rPr>
          <w:rFonts w:ascii="Times New Roman" w:hAnsi="Times New Roman"/>
          <w:i/>
          <w:sz w:val="22"/>
        </w:rPr>
        <w:t>Prototype màn hình</w:t>
      </w:r>
    </w:p>
    <w:p w14:paraId="6998948D" w14:textId="30F90A0C" w:rsidR="00835397" w:rsidRPr="004B4A34" w:rsidRDefault="00835397" w:rsidP="00835397">
      <w:r>
        <w:rPr>
          <w:noProof/>
          <w:snapToGrid/>
        </w:rPr>
        <w:drawing>
          <wp:inline distT="0" distB="0" distL="0" distR="0" wp14:anchorId="1DF56CFB" wp14:editId="6835EAFA">
            <wp:extent cx="1649058" cy="518670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64641" cy="5235716"/>
                    </a:xfrm>
                    <a:prstGeom prst="rect">
                      <a:avLst/>
                    </a:prstGeom>
                  </pic:spPr>
                </pic:pic>
              </a:graphicData>
            </a:graphic>
          </wp:inline>
        </w:drawing>
      </w:r>
      <w:r w:rsidRPr="00835397">
        <w:rPr>
          <w:noProof/>
          <w:snapToGrid/>
        </w:rPr>
        <w:t xml:space="preserve"> </w:t>
      </w:r>
      <w:r>
        <w:rPr>
          <w:noProof/>
          <w:snapToGrid/>
        </w:rPr>
        <w:t xml:space="preserve">     </w:t>
      </w:r>
      <w:r>
        <w:rPr>
          <w:noProof/>
          <w:snapToGrid/>
        </w:rPr>
        <w:drawing>
          <wp:inline distT="0" distB="0" distL="0" distR="0" wp14:anchorId="33D460B5" wp14:editId="7B0A1DF0">
            <wp:extent cx="1619368" cy="51674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2501" cy="5177421"/>
                    </a:xfrm>
                    <a:prstGeom prst="rect">
                      <a:avLst/>
                    </a:prstGeom>
                  </pic:spPr>
                </pic:pic>
              </a:graphicData>
            </a:graphic>
          </wp:inline>
        </w:drawing>
      </w:r>
      <w:r>
        <w:rPr>
          <w:noProof/>
          <w:snapToGrid/>
        </w:rPr>
        <w:t xml:space="preserve">                           </w:t>
      </w:r>
    </w:p>
    <w:p w14:paraId="1D87C8E1" w14:textId="77777777" w:rsidR="00835397" w:rsidRPr="00C64821" w:rsidRDefault="00835397" w:rsidP="00835397">
      <w:pPr>
        <w:pStyle w:val="Heading8"/>
        <w:rPr>
          <w:rFonts w:ascii="Times New Roman" w:hAnsi="Times New Roman"/>
          <w:i/>
          <w:sz w:val="22"/>
        </w:rPr>
      </w:pPr>
      <w:r>
        <w:rPr>
          <w:rFonts w:ascii="Times New Roman" w:hAnsi="Times New Roman"/>
          <w:i/>
          <w:sz w:val="22"/>
        </w:rPr>
        <w:lastRenderedPageBreak/>
        <w:t>Danh sách trường dữ liệu</w:t>
      </w:r>
    </w:p>
    <w:p w14:paraId="7D32298A" w14:textId="77777777" w:rsidR="00835397" w:rsidRPr="00FF37CC" w:rsidRDefault="00835397" w:rsidP="00835397">
      <w:pPr>
        <w:numPr>
          <w:ilvl w:val="0"/>
          <w:numId w:val="11"/>
        </w:numPr>
      </w:pPr>
      <w:r>
        <w:rPr>
          <w:lang w:eastAsia="ar-SA"/>
        </w:rPr>
        <w:t>S: Hiển thị trên màn hình nhập liệu</w:t>
      </w:r>
    </w:p>
    <w:p w14:paraId="0870901E" w14:textId="77777777" w:rsidR="00835397" w:rsidRPr="00C64821" w:rsidRDefault="00835397" w:rsidP="00835397">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835397" w:rsidRPr="00FF37CC" w14:paraId="19D7FD3A" w14:textId="77777777" w:rsidTr="00086AA2">
        <w:trPr>
          <w:cantSplit/>
          <w:trHeight w:val="422"/>
          <w:tblHeader/>
        </w:trPr>
        <w:tc>
          <w:tcPr>
            <w:tcW w:w="1800" w:type="dxa"/>
            <w:shd w:val="clear" w:color="auto" w:fill="D9D9D9"/>
            <w:vAlign w:val="center"/>
          </w:tcPr>
          <w:p w14:paraId="61558179" w14:textId="77777777" w:rsidR="00835397" w:rsidRPr="00FF37CC" w:rsidRDefault="00835397" w:rsidP="00086AA2">
            <w:pPr>
              <w:spacing w:after="120"/>
              <w:ind w:left="0"/>
              <w:jc w:val="center"/>
              <w:rPr>
                <w:b/>
              </w:rPr>
            </w:pPr>
            <w:r w:rsidRPr="00FF37CC">
              <w:rPr>
                <w:b/>
              </w:rPr>
              <w:t>Tên trường</w:t>
            </w:r>
          </w:p>
        </w:tc>
        <w:tc>
          <w:tcPr>
            <w:tcW w:w="1980" w:type="dxa"/>
            <w:shd w:val="clear" w:color="auto" w:fill="D9D9D9"/>
            <w:vAlign w:val="center"/>
          </w:tcPr>
          <w:p w14:paraId="2854F01A" w14:textId="77777777" w:rsidR="00835397" w:rsidRPr="00FF37CC" w:rsidRDefault="00835397" w:rsidP="00086AA2">
            <w:pPr>
              <w:spacing w:after="120"/>
              <w:ind w:left="0"/>
              <w:jc w:val="center"/>
              <w:rPr>
                <w:b/>
              </w:rPr>
            </w:pPr>
            <w:r w:rsidRPr="00FF37CC">
              <w:rPr>
                <w:b/>
              </w:rPr>
              <w:t>Tên dữ liệu</w:t>
            </w:r>
          </w:p>
        </w:tc>
        <w:tc>
          <w:tcPr>
            <w:tcW w:w="1417" w:type="dxa"/>
            <w:shd w:val="clear" w:color="auto" w:fill="D9D9D9"/>
            <w:vAlign w:val="center"/>
          </w:tcPr>
          <w:p w14:paraId="5D8BD38F" w14:textId="77777777" w:rsidR="00835397" w:rsidRPr="00FF37CC" w:rsidRDefault="00835397" w:rsidP="00086AA2">
            <w:pPr>
              <w:spacing w:after="120"/>
              <w:ind w:left="0"/>
              <w:jc w:val="center"/>
              <w:rPr>
                <w:b/>
              </w:rPr>
            </w:pPr>
            <w:r w:rsidRPr="00FF37CC">
              <w:rPr>
                <w:b/>
              </w:rPr>
              <w:t>Loại DL</w:t>
            </w:r>
          </w:p>
        </w:tc>
        <w:tc>
          <w:tcPr>
            <w:tcW w:w="630" w:type="dxa"/>
            <w:shd w:val="clear" w:color="auto" w:fill="D9D9D9"/>
            <w:vAlign w:val="center"/>
          </w:tcPr>
          <w:p w14:paraId="5840050A" w14:textId="77777777" w:rsidR="00835397" w:rsidRPr="00FF37CC" w:rsidRDefault="00835397" w:rsidP="00086AA2">
            <w:pPr>
              <w:spacing w:after="120"/>
              <w:ind w:left="0"/>
              <w:jc w:val="center"/>
              <w:rPr>
                <w:b/>
              </w:rPr>
            </w:pPr>
            <w:r w:rsidRPr="00FF37CC">
              <w:rPr>
                <w:b/>
              </w:rPr>
              <w:t>L</w:t>
            </w:r>
          </w:p>
        </w:tc>
        <w:tc>
          <w:tcPr>
            <w:tcW w:w="540" w:type="dxa"/>
            <w:shd w:val="clear" w:color="auto" w:fill="D9D9D9"/>
            <w:vAlign w:val="center"/>
          </w:tcPr>
          <w:p w14:paraId="2B0E46A5" w14:textId="77777777" w:rsidR="00835397" w:rsidRPr="00FF37CC" w:rsidRDefault="00835397" w:rsidP="00086AA2">
            <w:pPr>
              <w:spacing w:after="120"/>
              <w:ind w:left="0"/>
              <w:jc w:val="center"/>
              <w:rPr>
                <w:b/>
              </w:rPr>
            </w:pPr>
            <w:r w:rsidRPr="00FF37CC">
              <w:rPr>
                <w:b/>
              </w:rPr>
              <w:t>R</w:t>
            </w:r>
          </w:p>
        </w:tc>
        <w:tc>
          <w:tcPr>
            <w:tcW w:w="450" w:type="dxa"/>
            <w:shd w:val="clear" w:color="auto" w:fill="D9D9D9"/>
            <w:vAlign w:val="center"/>
          </w:tcPr>
          <w:p w14:paraId="5DB90500" w14:textId="77777777" w:rsidR="00835397" w:rsidRPr="00FF37CC" w:rsidRDefault="00835397" w:rsidP="00086AA2">
            <w:pPr>
              <w:spacing w:after="120"/>
              <w:ind w:left="0"/>
              <w:jc w:val="center"/>
              <w:rPr>
                <w:b/>
              </w:rPr>
            </w:pPr>
            <w:r w:rsidRPr="00FF37CC">
              <w:rPr>
                <w:b/>
              </w:rPr>
              <w:t>M</w:t>
            </w:r>
          </w:p>
        </w:tc>
        <w:tc>
          <w:tcPr>
            <w:tcW w:w="540" w:type="dxa"/>
            <w:shd w:val="clear" w:color="auto" w:fill="D9D9D9"/>
          </w:tcPr>
          <w:p w14:paraId="1E01C1C5" w14:textId="77777777" w:rsidR="00835397" w:rsidRPr="00926A39" w:rsidRDefault="00835397" w:rsidP="00086AA2">
            <w:pPr>
              <w:spacing w:after="120"/>
              <w:ind w:left="0"/>
              <w:jc w:val="center"/>
              <w:rPr>
                <w:b/>
                <w:sz w:val="22"/>
              </w:rPr>
            </w:pPr>
            <w:r>
              <w:rPr>
                <w:b/>
              </w:rPr>
              <w:t>S</w:t>
            </w:r>
          </w:p>
        </w:tc>
        <w:tc>
          <w:tcPr>
            <w:tcW w:w="7380" w:type="dxa"/>
            <w:shd w:val="clear" w:color="auto" w:fill="D9D9D9"/>
            <w:vAlign w:val="center"/>
          </w:tcPr>
          <w:p w14:paraId="44736434" w14:textId="77777777" w:rsidR="00835397" w:rsidRPr="00FF37CC" w:rsidRDefault="00835397" w:rsidP="00086AA2">
            <w:pPr>
              <w:spacing w:after="120"/>
              <w:ind w:left="0"/>
              <w:jc w:val="center"/>
              <w:rPr>
                <w:b/>
              </w:rPr>
            </w:pPr>
            <w:r w:rsidRPr="00FF37CC">
              <w:rPr>
                <w:b/>
              </w:rPr>
              <w:t>Mô tả</w:t>
            </w:r>
          </w:p>
        </w:tc>
      </w:tr>
      <w:tr w:rsidR="00835397" w:rsidRPr="00FF37CC" w14:paraId="4F0EBC82" w14:textId="77777777" w:rsidTr="00086AA2">
        <w:trPr>
          <w:cantSplit/>
          <w:trHeight w:val="827"/>
        </w:trPr>
        <w:tc>
          <w:tcPr>
            <w:tcW w:w="1800" w:type="dxa"/>
            <w:vAlign w:val="center"/>
          </w:tcPr>
          <w:p w14:paraId="0E1A67D9" w14:textId="77777777" w:rsidR="00835397" w:rsidRDefault="00835397" w:rsidP="00086AA2">
            <w:pPr>
              <w:ind w:left="0"/>
            </w:pPr>
            <w:r>
              <w:t>Quý</w:t>
            </w:r>
          </w:p>
        </w:tc>
        <w:tc>
          <w:tcPr>
            <w:tcW w:w="1980" w:type="dxa"/>
            <w:vAlign w:val="center"/>
          </w:tcPr>
          <w:p w14:paraId="260EB824" w14:textId="77777777" w:rsidR="00835397" w:rsidRPr="00E72FB0" w:rsidRDefault="00835397" w:rsidP="00086AA2">
            <w:pPr>
              <w:ind w:left="0"/>
            </w:pPr>
          </w:p>
        </w:tc>
        <w:tc>
          <w:tcPr>
            <w:tcW w:w="1417" w:type="dxa"/>
            <w:vAlign w:val="center"/>
          </w:tcPr>
          <w:p w14:paraId="1DBAFB6C" w14:textId="77777777" w:rsidR="00835397" w:rsidRPr="00E72FB0" w:rsidRDefault="00835397" w:rsidP="00086AA2">
            <w:pPr>
              <w:ind w:left="0"/>
            </w:pPr>
            <w:r>
              <w:t>Dropdownlist</w:t>
            </w:r>
          </w:p>
        </w:tc>
        <w:tc>
          <w:tcPr>
            <w:tcW w:w="630" w:type="dxa"/>
            <w:vAlign w:val="center"/>
          </w:tcPr>
          <w:p w14:paraId="294C1682" w14:textId="77777777" w:rsidR="00835397" w:rsidRPr="00E72FB0" w:rsidRDefault="00835397" w:rsidP="00086AA2">
            <w:pPr>
              <w:pStyle w:val="Sothutu-1so"/>
              <w:spacing w:before="120" w:after="120" w:line="276" w:lineRule="auto"/>
              <w:jc w:val="left"/>
              <w:rPr>
                <w:szCs w:val="24"/>
              </w:rPr>
            </w:pPr>
          </w:p>
        </w:tc>
        <w:tc>
          <w:tcPr>
            <w:tcW w:w="540" w:type="dxa"/>
            <w:vAlign w:val="center"/>
          </w:tcPr>
          <w:p w14:paraId="67083C83" w14:textId="77777777" w:rsidR="00835397" w:rsidRPr="00E72FB0" w:rsidRDefault="00835397" w:rsidP="00086AA2">
            <w:pPr>
              <w:pStyle w:val="Sothutu-1so"/>
              <w:spacing w:before="120" w:after="120" w:line="276" w:lineRule="auto"/>
              <w:jc w:val="left"/>
              <w:rPr>
                <w:szCs w:val="24"/>
              </w:rPr>
            </w:pPr>
          </w:p>
        </w:tc>
        <w:tc>
          <w:tcPr>
            <w:tcW w:w="450" w:type="dxa"/>
            <w:vAlign w:val="center"/>
          </w:tcPr>
          <w:p w14:paraId="42064BC6" w14:textId="77777777" w:rsidR="00835397" w:rsidRPr="00E72FB0" w:rsidRDefault="00835397" w:rsidP="00086AA2">
            <w:pPr>
              <w:pStyle w:val="Sothutu-1so"/>
              <w:spacing w:before="120" w:after="120" w:line="276" w:lineRule="auto"/>
              <w:jc w:val="left"/>
              <w:rPr>
                <w:szCs w:val="24"/>
              </w:rPr>
            </w:pPr>
          </w:p>
        </w:tc>
        <w:tc>
          <w:tcPr>
            <w:tcW w:w="540" w:type="dxa"/>
          </w:tcPr>
          <w:p w14:paraId="0695D123" w14:textId="77777777" w:rsidR="00835397" w:rsidRPr="00E72FB0" w:rsidRDefault="00835397" w:rsidP="00086AA2">
            <w:pPr>
              <w:pStyle w:val="Sothutu-1so"/>
              <w:spacing w:before="120" w:after="120" w:line="276" w:lineRule="auto"/>
              <w:jc w:val="center"/>
              <w:rPr>
                <w:szCs w:val="24"/>
              </w:rPr>
            </w:pPr>
          </w:p>
        </w:tc>
        <w:tc>
          <w:tcPr>
            <w:tcW w:w="7380" w:type="dxa"/>
            <w:vAlign w:val="center"/>
          </w:tcPr>
          <w:p w14:paraId="3C84D5E6" w14:textId="77777777" w:rsidR="00835397" w:rsidRPr="00AC2987" w:rsidRDefault="00835397" w:rsidP="00086AA2">
            <w:pPr>
              <w:pStyle w:val="Sothutu-1so"/>
              <w:spacing w:before="120" w:line="276" w:lineRule="auto"/>
              <w:rPr>
                <w:szCs w:val="24"/>
              </w:rPr>
            </w:pPr>
            <w:r>
              <w:rPr>
                <w:szCs w:val="24"/>
              </w:rPr>
              <w:t xml:space="preserve">Có 4 giá trị: Quý I, Quý II, Quý III và Quý IV </w:t>
            </w:r>
          </w:p>
        </w:tc>
      </w:tr>
      <w:tr w:rsidR="00835397" w:rsidRPr="00FF37CC" w14:paraId="14E3E8F9" w14:textId="77777777" w:rsidTr="00086AA2">
        <w:trPr>
          <w:cantSplit/>
          <w:trHeight w:val="827"/>
        </w:trPr>
        <w:tc>
          <w:tcPr>
            <w:tcW w:w="1800" w:type="dxa"/>
            <w:vAlign w:val="center"/>
          </w:tcPr>
          <w:p w14:paraId="0362ACE9" w14:textId="77777777" w:rsidR="00835397" w:rsidRDefault="00835397" w:rsidP="00086AA2">
            <w:pPr>
              <w:ind w:left="0"/>
            </w:pPr>
            <w:r>
              <w:t>Số lượng /Số tiền</w:t>
            </w:r>
          </w:p>
        </w:tc>
        <w:tc>
          <w:tcPr>
            <w:tcW w:w="1980" w:type="dxa"/>
            <w:vAlign w:val="center"/>
          </w:tcPr>
          <w:p w14:paraId="7B900669" w14:textId="77777777" w:rsidR="00835397" w:rsidRPr="00E72FB0" w:rsidRDefault="00835397" w:rsidP="00086AA2">
            <w:pPr>
              <w:ind w:left="0"/>
            </w:pPr>
          </w:p>
        </w:tc>
        <w:tc>
          <w:tcPr>
            <w:tcW w:w="1417" w:type="dxa"/>
            <w:vAlign w:val="center"/>
          </w:tcPr>
          <w:p w14:paraId="5F52EAF2" w14:textId="77777777" w:rsidR="00835397" w:rsidRDefault="00835397" w:rsidP="00086AA2">
            <w:pPr>
              <w:ind w:left="0"/>
            </w:pPr>
            <w:r>
              <w:t>Dropdown list</w:t>
            </w:r>
          </w:p>
        </w:tc>
        <w:tc>
          <w:tcPr>
            <w:tcW w:w="630" w:type="dxa"/>
            <w:vAlign w:val="center"/>
          </w:tcPr>
          <w:p w14:paraId="0B0C290C" w14:textId="77777777" w:rsidR="00835397" w:rsidRPr="00E72FB0" w:rsidRDefault="00835397" w:rsidP="00086AA2">
            <w:pPr>
              <w:pStyle w:val="Sothutu-1so"/>
              <w:spacing w:before="120" w:after="120" w:line="276" w:lineRule="auto"/>
              <w:jc w:val="left"/>
              <w:rPr>
                <w:szCs w:val="24"/>
              </w:rPr>
            </w:pPr>
          </w:p>
        </w:tc>
        <w:tc>
          <w:tcPr>
            <w:tcW w:w="540" w:type="dxa"/>
            <w:vAlign w:val="center"/>
          </w:tcPr>
          <w:p w14:paraId="6C8F70BF" w14:textId="77777777" w:rsidR="00835397" w:rsidRPr="00E72FB0" w:rsidRDefault="00835397" w:rsidP="00086AA2">
            <w:pPr>
              <w:pStyle w:val="Sothutu-1so"/>
              <w:spacing w:before="120" w:after="120" w:line="276" w:lineRule="auto"/>
              <w:jc w:val="left"/>
              <w:rPr>
                <w:szCs w:val="24"/>
              </w:rPr>
            </w:pPr>
          </w:p>
        </w:tc>
        <w:tc>
          <w:tcPr>
            <w:tcW w:w="450" w:type="dxa"/>
            <w:vAlign w:val="center"/>
          </w:tcPr>
          <w:p w14:paraId="55E542DA" w14:textId="77777777" w:rsidR="00835397" w:rsidRPr="00E72FB0" w:rsidRDefault="00835397" w:rsidP="00086AA2">
            <w:pPr>
              <w:pStyle w:val="Sothutu-1so"/>
              <w:spacing w:before="120" w:after="120" w:line="276" w:lineRule="auto"/>
              <w:jc w:val="left"/>
              <w:rPr>
                <w:szCs w:val="24"/>
              </w:rPr>
            </w:pPr>
          </w:p>
        </w:tc>
        <w:tc>
          <w:tcPr>
            <w:tcW w:w="540" w:type="dxa"/>
          </w:tcPr>
          <w:p w14:paraId="57427B96" w14:textId="77777777" w:rsidR="00835397" w:rsidRPr="00E72FB0" w:rsidRDefault="00835397" w:rsidP="00086AA2">
            <w:pPr>
              <w:pStyle w:val="Sothutu-1so"/>
              <w:spacing w:before="120" w:after="120" w:line="276" w:lineRule="auto"/>
              <w:jc w:val="center"/>
              <w:rPr>
                <w:szCs w:val="24"/>
              </w:rPr>
            </w:pPr>
          </w:p>
        </w:tc>
        <w:tc>
          <w:tcPr>
            <w:tcW w:w="7380" w:type="dxa"/>
            <w:vAlign w:val="center"/>
          </w:tcPr>
          <w:p w14:paraId="4B326130" w14:textId="77777777" w:rsidR="00835397" w:rsidRDefault="00835397" w:rsidP="00086AA2">
            <w:pPr>
              <w:pStyle w:val="Sothutu-1so"/>
              <w:spacing w:before="120" w:line="276" w:lineRule="auto"/>
              <w:rPr>
                <w:szCs w:val="24"/>
              </w:rPr>
            </w:pPr>
            <w:r>
              <w:rPr>
                <w:szCs w:val="24"/>
              </w:rPr>
              <w:t xml:space="preserve">Lựa chọn 1 trong 2 giá trị: Số lượng hoặc số tiền </w:t>
            </w:r>
            <w:r w:rsidRPr="00314864">
              <w:rPr>
                <w:szCs w:val="24"/>
              </w:rPr>
              <w:sym w:font="Wingdings" w:char="F0E0"/>
            </w:r>
            <w:r>
              <w:rPr>
                <w:szCs w:val="24"/>
              </w:rPr>
              <w:t xml:space="preserve"> chart hiển thị tương ứng </w:t>
            </w:r>
          </w:p>
          <w:p w14:paraId="75D1F60E" w14:textId="77777777" w:rsidR="00CF6361" w:rsidRDefault="00CF6361" w:rsidP="00086AA2">
            <w:pPr>
              <w:pStyle w:val="Sothutu-1so"/>
              <w:spacing w:before="120" w:line="276" w:lineRule="auto"/>
              <w:rPr>
                <w:szCs w:val="24"/>
              </w:rPr>
            </w:pPr>
            <w:r>
              <w:rPr>
                <w:szCs w:val="24"/>
              </w:rPr>
              <w:t>Số lượng: count số bản ghi chứng từ</w:t>
            </w:r>
          </w:p>
          <w:p w14:paraId="2C8C13E4" w14:textId="4AA978DD" w:rsidR="00CF6361" w:rsidRDefault="00CF6361" w:rsidP="00086AA2">
            <w:pPr>
              <w:pStyle w:val="Sothutu-1so"/>
              <w:spacing w:before="120" w:line="276" w:lineRule="auto"/>
              <w:rPr>
                <w:szCs w:val="24"/>
              </w:rPr>
            </w:pPr>
            <w:r>
              <w:rPr>
                <w:szCs w:val="24"/>
              </w:rPr>
              <w:t>Số tiền: lấy theo số tiền được duyệt của chứng từ</w:t>
            </w:r>
          </w:p>
        </w:tc>
      </w:tr>
      <w:tr w:rsidR="00835397" w:rsidRPr="00FF37CC" w14:paraId="6C42382E" w14:textId="77777777" w:rsidTr="00086AA2">
        <w:trPr>
          <w:cantSplit/>
          <w:trHeight w:val="827"/>
        </w:trPr>
        <w:tc>
          <w:tcPr>
            <w:tcW w:w="1800" w:type="dxa"/>
            <w:vAlign w:val="center"/>
          </w:tcPr>
          <w:p w14:paraId="066D5574" w14:textId="12D95AD2" w:rsidR="00835397" w:rsidRPr="00A429B6" w:rsidRDefault="00835397" w:rsidP="00086AA2">
            <w:pPr>
              <w:ind w:left="0"/>
              <w:rPr>
                <w:highlight w:val="green"/>
              </w:rPr>
            </w:pPr>
            <w:r w:rsidRPr="00835397">
              <w:lastRenderedPageBreak/>
              <w:t>Chart</w:t>
            </w:r>
          </w:p>
        </w:tc>
        <w:tc>
          <w:tcPr>
            <w:tcW w:w="1980" w:type="dxa"/>
            <w:vAlign w:val="center"/>
          </w:tcPr>
          <w:p w14:paraId="2B73F113" w14:textId="77777777" w:rsidR="00835397" w:rsidRPr="00E72FB0" w:rsidRDefault="00835397" w:rsidP="00086AA2">
            <w:pPr>
              <w:ind w:left="0"/>
            </w:pPr>
          </w:p>
        </w:tc>
        <w:tc>
          <w:tcPr>
            <w:tcW w:w="1417" w:type="dxa"/>
            <w:vAlign w:val="center"/>
          </w:tcPr>
          <w:p w14:paraId="19F426A5" w14:textId="77777777" w:rsidR="00835397" w:rsidRPr="00E72FB0" w:rsidRDefault="00835397" w:rsidP="00086AA2">
            <w:pPr>
              <w:ind w:left="0"/>
            </w:pPr>
          </w:p>
        </w:tc>
        <w:tc>
          <w:tcPr>
            <w:tcW w:w="630" w:type="dxa"/>
            <w:vAlign w:val="center"/>
          </w:tcPr>
          <w:p w14:paraId="467B3905" w14:textId="77777777" w:rsidR="00835397" w:rsidRPr="00E72FB0" w:rsidRDefault="00835397" w:rsidP="00086AA2">
            <w:pPr>
              <w:pStyle w:val="Sothutu-1so"/>
              <w:spacing w:before="120" w:after="120" w:line="276" w:lineRule="auto"/>
              <w:jc w:val="left"/>
              <w:rPr>
                <w:szCs w:val="24"/>
              </w:rPr>
            </w:pPr>
          </w:p>
        </w:tc>
        <w:tc>
          <w:tcPr>
            <w:tcW w:w="540" w:type="dxa"/>
            <w:vAlign w:val="center"/>
          </w:tcPr>
          <w:p w14:paraId="00474DB0" w14:textId="77777777" w:rsidR="00835397" w:rsidRPr="00E72FB0" w:rsidRDefault="00835397" w:rsidP="00086AA2">
            <w:pPr>
              <w:pStyle w:val="Sothutu-1so"/>
              <w:spacing w:before="120" w:after="120" w:line="276" w:lineRule="auto"/>
              <w:jc w:val="left"/>
              <w:rPr>
                <w:szCs w:val="24"/>
              </w:rPr>
            </w:pPr>
          </w:p>
        </w:tc>
        <w:tc>
          <w:tcPr>
            <w:tcW w:w="450" w:type="dxa"/>
            <w:vAlign w:val="center"/>
          </w:tcPr>
          <w:p w14:paraId="4A7BF662" w14:textId="77777777" w:rsidR="00835397" w:rsidRPr="00E72FB0" w:rsidRDefault="00835397" w:rsidP="00086AA2">
            <w:pPr>
              <w:pStyle w:val="Sothutu-1so"/>
              <w:spacing w:before="120" w:after="120" w:line="276" w:lineRule="auto"/>
              <w:jc w:val="left"/>
              <w:rPr>
                <w:szCs w:val="24"/>
              </w:rPr>
            </w:pPr>
          </w:p>
        </w:tc>
        <w:tc>
          <w:tcPr>
            <w:tcW w:w="540" w:type="dxa"/>
          </w:tcPr>
          <w:p w14:paraId="10A7F635" w14:textId="77777777" w:rsidR="00835397" w:rsidRPr="00E72FB0" w:rsidRDefault="00835397" w:rsidP="00086AA2">
            <w:pPr>
              <w:pStyle w:val="Sothutu-1so"/>
              <w:spacing w:before="120" w:after="120" w:line="276" w:lineRule="auto"/>
              <w:jc w:val="center"/>
              <w:rPr>
                <w:szCs w:val="24"/>
              </w:rPr>
            </w:pPr>
          </w:p>
        </w:tc>
        <w:tc>
          <w:tcPr>
            <w:tcW w:w="7380" w:type="dxa"/>
            <w:vAlign w:val="center"/>
          </w:tcPr>
          <w:p w14:paraId="24257BEC" w14:textId="77777777" w:rsidR="00835397" w:rsidRDefault="00835397" w:rsidP="00086AA2">
            <w:pPr>
              <w:pStyle w:val="Sothutu-1so"/>
              <w:spacing w:before="120" w:after="120" w:line="276" w:lineRule="auto"/>
              <w:jc w:val="left"/>
            </w:pPr>
            <w:r>
              <w:t>Tổng hợp ĐNTT/ BTHTT:</w:t>
            </w:r>
          </w:p>
          <w:p w14:paraId="56C173CF" w14:textId="77777777" w:rsidR="00DB3AA2" w:rsidRDefault="00DB3AA2" w:rsidP="00DB3AA2">
            <w:pPr>
              <w:pStyle w:val="Sothutu-1so"/>
              <w:numPr>
                <w:ilvl w:val="0"/>
                <w:numId w:val="46"/>
              </w:numPr>
              <w:spacing w:before="120" w:after="120" w:line="276" w:lineRule="auto"/>
              <w:jc w:val="left"/>
            </w:pPr>
            <w:r>
              <w:t>Trang thái duyệt: bao gồm 3 trạng thái: Chưa duyệt, đã duyệt và từ chối</w:t>
            </w:r>
          </w:p>
          <w:p w14:paraId="5684C31C" w14:textId="77777777" w:rsidR="00DB3AA2" w:rsidRDefault="00DB3AA2" w:rsidP="00DB3AA2">
            <w:pPr>
              <w:pStyle w:val="Sothutu-1so"/>
              <w:numPr>
                <w:ilvl w:val="0"/>
                <w:numId w:val="46"/>
              </w:numPr>
              <w:spacing w:before="120" w:after="120" w:line="276" w:lineRule="auto"/>
              <w:jc w:val="left"/>
            </w:pPr>
            <w:r>
              <w:t xml:space="preserve">Trình ký: </w:t>
            </w:r>
          </w:p>
          <w:p w14:paraId="3E3DED20" w14:textId="77777777" w:rsidR="00DB3AA2" w:rsidRDefault="00DB3AA2" w:rsidP="00DB3AA2">
            <w:pPr>
              <w:pStyle w:val="Sothutu-1so"/>
              <w:numPr>
                <w:ilvl w:val="1"/>
                <w:numId w:val="46"/>
              </w:numPr>
              <w:spacing w:before="120" w:after="120" w:line="276" w:lineRule="auto"/>
              <w:jc w:val="left"/>
            </w:pPr>
            <w:r>
              <w:t>Trạng thái duyệt = “Đã duyệt”</w:t>
            </w:r>
          </w:p>
          <w:p w14:paraId="68BECA4D" w14:textId="77777777" w:rsidR="00DB3AA2" w:rsidRDefault="00DB3AA2" w:rsidP="00DB3AA2">
            <w:pPr>
              <w:pStyle w:val="Sothutu-1so"/>
              <w:numPr>
                <w:ilvl w:val="1"/>
                <w:numId w:val="46"/>
              </w:numPr>
              <w:spacing w:before="120" w:after="120" w:line="276" w:lineRule="auto"/>
              <w:jc w:val="left"/>
            </w:pPr>
            <w:r>
              <w:t xml:space="preserve">Đã trình ký: Chứng từ có </w:t>
            </w:r>
            <w:r>
              <w:rPr>
                <w:szCs w:val="24"/>
              </w:rPr>
              <w:t>IsSignerRecord = ‘Y’, signerStatus =0</w:t>
            </w:r>
          </w:p>
          <w:p w14:paraId="7A63D877" w14:textId="77777777" w:rsidR="00DB3AA2" w:rsidRPr="0019335B" w:rsidRDefault="00DB3AA2" w:rsidP="00DB3AA2">
            <w:pPr>
              <w:pStyle w:val="Sothutu-1so"/>
              <w:numPr>
                <w:ilvl w:val="1"/>
                <w:numId w:val="46"/>
              </w:numPr>
              <w:spacing w:before="120" w:after="120" w:line="276" w:lineRule="auto"/>
              <w:jc w:val="left"/>
            </w:pPr>
            <w:r>
              <w:t xml:space="preserve">Chưa trình ký: Chứng từ có </w:t>
            </w:r>
            <w:r>
              <w:rPr>
                <w:szCs w:val="24"/>
              </w:rPr>
              <w:t>IsSignerRecord = ‘N’, signerStatus =0</w:t>
            </w:r>
          </w:p>
          <w:p w14:paraId="63744E08" w14:textId="77777777" w:rsidR="00DB3AA2" w:rsidRPr="00427F43" w:rsidRDefault="00DB3AA2" w:rsidP="00DB3AA2">
            <w:pPr>
              <w:pStyle w:val="Sothutu-1so"/>
              <w:numPr>
                <w:ilvl w:val="0"/>
                <w:numId w:val="46"/>
              </w:numPr>
              <w:spacing w:before="120" w:after="120" w:line="276" w:lineRule="auto"/>
              <w:jc w:val="left"/>
            </w:pPr>
            <w:r>
              <w:rPr>
                <w:szCs w:val="24"/>
              </w:rPr>
              <w:t xml:space="preserve">Trạng thái ký: </w:t>
            </w:r>
          </w:p>
          <w:p w14:paraId="7FE26C08" w14:textId="77777777" w:rsidR="00DB3AA2" w:rsidRPr="0019335B" w:rsidRDefault="00DB3AA2" w:rsidP="00DB3AA2">
            <w:pPr>
              <w:pStyle w:val="Sothutu-1so"/>
              <w:numPr>
                <w:ilvl w:val="1"/>
                <w:numId w:val="46"/>
              </w:numPr>
              <w:spacing w:before="120" w:after="120" w:line="276" w:lineRule="auto"/>
              <w:jc w:val="left"/>
            </w:pPr>
            <w:r>
              <w:t xml:space="preserve">Chứng từ có </w:t>
            </w:r>
            <w:r>
              <w:rPr>
                <w:szCs w:val="24"/>
              </w:rPr>
              <w:t>IsSignerRecord = ‘Y’, signerStatus =0</w:t>
            </w:r>
          </w:p>
          <w:p w14:paraId="2C577B06" w14:textId="77777777" w:rsidR="00DB3AA2" w:rsidRDefault="00DB3AA2" w:rsidP="00DB3AA2">
            <w:pPr>
              <w:pStyle w:val="Sothutu-1so"/>
              <w:numPr>
                <w:ilvl w:val="1"/>
                <w:numId w:val="46"/>
              </w:numPr>
              <w:spacing w:before="120" w:after="120" w:line="276" w:lineRule="auto"/>
            </w:pPr>
            <w:r>
              <w:t>Đã ban hành: SignerStatus = 3,5</w:t>
            </w:r>
          </w:p>
          <w:p w14:paraId="3317626F" w14:textId="77777777" w:rsidR="00DB3AA2" w:rsidRDefault="00DB3AA2" w:rsidP="00DB3AA2">
            <w:pPr>
              <w:pStyle w:val="Sothutu-1so"/>
              <w:numPr>
                <w:ilvl w:val="1"/>
                <w:numId w:val="46"/>
              </w:numPr>
              <w:spacing w:before="120" w:after="120" w:line="276" w:lineRule="auto"/>
            </w:pPr>
            <w:r>
              <w:t>Từ chối: SignerStatus = 1,2,4,10</w:t>
            </w:r>
          </w:p>
          <w:p w14:paraId="2327FA38" w14:textId="77777777" w:rsidR="00DB3AA2" w:rsidRDefault="00DB3AA2" w:rsidP="00DB3AA2">
            <w:pPr>
              <w:pStyle w:val="Sothutu-1so"/>
              <w:spacing w:before="120" w:after="120" w:line="276" w:lineRule="auto"/>
              <w:ind w:left="1440"/>
            </w:pPr>
            <w:r>
              <w:t>SignerStatus value:</w:t>
            </w:r>
          </w:p>
          <w:p w14:paraId="4FB6EB2B" w14:textId="77777777" w:rsidR="00DB3AA2" w:rsidRDefault="00DB3AA2" w:rsidP="00DB3AA2">
            <w:pPr>
              <w:pStyle w:val="Sothutu-1so"/>
              <w:spacing w:before="120" w:after="120" w:line="276" w:lineRule="auto"/>
              <w:ind w:left="1440"/>
            </w:pPr>
            <w:r>
              <w:t>0-Chưa ký</w:t>
            </w:r>
          </w:p>
          <w:p w14:paraId="3768ACA2" w14:textId="77777777" w:rsidR="00DB3AA2" w:rsidRDefault="00DB3AA2" w:rsidP="00DB3AA2">
            <w:pPr>
              <w:pStyle w:val="Sothutu-1so"/>
              <w:spacing w:before="120" w:after="120" w:line="276" w:lineRule="auto"/>
              <w:ind w:left="1440"/>
            </w:pPr>
            <w:r>
              <w:t>1-Văn thu từ chối</w:t>
            </w:r>
          </w:p>
          <w:p w14:paraId="45B39ECA" w14:textId="77777777" w:rsidR="00DB3AA2" w:rsidRDefault="00DB3AA2" w:rsidP="00DB3AA2">
            <w:pPr>
              <w:pStyle w:val="Sothutu-1so"/>
              <w:spacing w:before="120" w:after="120" w:line="276" w:lineRule="auto"/>
              <w:ind w:left="1440"/>
            </w:pPr>
            <w:r>
              <w:t>2-Lãnh đạo từ chối</w:t>
            </w:r>
          </w:p>
          <w:p w14:paraId="16DF805B" w14:textId="77777777" w:rsidR="00DB3AA2" w:rsidRDefault="00DB3AA2" w:rsidP="00DB3AA2">
            <w:pPr>
              <w:pStyle w:val="Sothutu-1so"/>
              <w:spacing w:before="120" w:after="120" w:line="276" w:lineRule="auto"/>
              <w:ind w:left="1440"/>
            </w:pPr>
            <w:r>
              <w:t>3-Đã phê duyệt</w:t>
            </w:r>
          </w:p>
          <w:p w14:paraId="174BD5CA" w14:textId="77777777" w:rsidR="00DB3AA2" w:rsidRDefault="00DB3AA2" w:rsidP="00DB3AA2">
            <w:pPr>
              <w:pStyle w:val="Sothutu-1so"/>
              <w:spacing w:before="120" w:after="120" w:line="276" w:lineRule="auto"/>
              <w:ind w:left="1440"/>
            </w:pPr>
            <w:r>
              <w:t>4-Hủy luồng</w:t>
            </w:r>
          </w:p>
          <w:p w14:paraId="535558BC" w14:textId="77777777" w:rsidR="00DB3AA2" w:rsidRDefault="00DB3AA2" w:rsidP="00DB3AA2">
            <w:pPr>
              <w:pStyle w:val="Sothutu-1so"/>
              <w:spacing w:before="120" w:after="120" w:line="276" w:lineRule="auto"/>
              <w:ind w:left="1440"/>
            </w:pPr>
            <w:r>
              <w:t>5-Đã ban hành</w:t>
            </w:r>
          </w:p>
          <w:p w14:paraId="0C3A0089" w14:textId="77777777" w:rsidR="00DB3AA2" w:rsidRDefault="00DB3AA2" w:rsidP="00DB3AA2">
            <w:pPr>
              <w:pStyle w:val="Sothutu-1so"/>
              <w:spacing w:before="120" w:after="120" w:line="276" w:lineRule="auto"/>
              <w:ind w:left="1440"/>
              <w:jc w:val="left"/>
            </w:pPr>
            <w:r>
              <w:t>10-Chờ ký</w:t>
            </w:r>
          </w:p>
          <w:p w14:paraId="28335240" w14:textId="77777777" w:rsidR="00DB3AA2" w:rsidRDefault="00DB3AA2" w:rsidP="00DB3AA2">
            <w:pPr>
              <w:pStyle w:val="Sothutu-1so"/>
              <w:numPr>
                <w:ilvl w:val="0"/>
                <w:numId w:val="46"/>
              </w:numPr>
              <w:spacing w:before="120" w:after="120" w:line="276" w:lineRule="auto"/>
            </w:pPr>
            <w:r>
              <w:lastRenderedPageBreak/>
              <w:t xml:space="preserve">Trạng thái chi: </w:t>
            </w:r>
          </w:p>
          <w:p w14:paraId="53E729DB" w14:textId="77777777" w:rsidR="00DB3AA2" w:rsidRDefault="00DB3AA2" w:rsidP="00DB3AA2">
            <w:pPr>
              <w:pStyle w:val="Sothutu-1so"/>
              <w:numPr>
                <w:ilvl w:val="1"/>
                <w:numId w:val="46"/>
              </w:numPr>
              <w:spacing w:before="120" w:after="120" w:line="276" w:lineRule="auto"/>
            </w:pPr>
            <w:r>
              <w:t>Đã ban hành: SignerStatus = 3,5</w:t>
            </w:r>
          </w:p>
          <w:p w14:paraId="05A37EC0" w14:textId="663D90C5" w:rsidR="00492A8E" w:rsidRPr="00E72FB0" w:rsidRDefault="00DB3AA2" w:rsidP="00DB3AA2">
            <w:pPr>
              <w:pStyle w:val="Sothutu-1so"/>
              <w:numPr>
                <w:ilvl w:val="1"/>
                <w:numId w:val="46"/>
              </w:numPr>
              <w:spacing w:before="120" w:after="120" w:line="276" w:lineRule="auto"/>
            </w:pPr>
            <w:r>
              <w:t>Bao gồm 3 trạng thái: Chưa chi, Chưa chi đủ và Đã chi (tổng số trạng thái chi được trả về theo phiếu chi)</w:t>
            </w:r>
          </w:p>
        </w:tc>
      </w:tr>
    </w:tbl>
    <w:p w14:paraId="3552D028" w14:textId="64B02A60" w:rsidR="00B04A28" w:rsidRPr="00B04A28" w:rsidRDefault="00B04A28" w:rsidP="00B04A28"/>
    <w:p w14:paraId="4D8EBF53" w14:textId="60158F2D" w:rsidR="00782B65" w:rsidRPr="00A47511" w:rsidRDefault="00E5371A" w:rsidP="00A97673">
      <w:pPr>
        <w:pStyle w:val="Heading5"/>
      </w:pPr>
      <w:r>
        <w:t>Tìm kiếm</w:t>
      </w:r>
    </w:p>
    <w:p w14:paraId="7AE00774" w14:textId="77777777" w:rsidR="005B0DFC" w:rsidRPr="005B0DFC" w:rsidRDefault="005B0DFC" w:rsidP="00EA3129">
      <w:pPr>
        <w:ind w:left="0"/>
      </w:pPr>
    </w:p>
    <w:p w14:paraId="6D6E3C65" w14:textId="77777777" w:rsidR="00677AEC" w:rsidRDefault="00677AEC" w:rsidP="00EA3129">
      <w:pPr>
        <w:pStyle w:val="Heading6"/>
      </w:pPr>
      <w:r>
        <w:t>Danh sách thao tác</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1137"/>
      </w:tblGrid>
      <w:tr w:rsidR="00677AEC" w:rsidRPr="00FF37CC" w14:paraId="15C6484E" w14:textId="77777777" w:rsidTr="00E3272A">
        <w:trPr>
          <w:trHeight w:val="530"/>
          <w:tblHeader/>
        </w:trPr>
        <w:tc>
          <w:tcPr>
            <w:tcW w:w="2424" w:type="dxa"/>
            <w:shd w:val="clear" w:color="auto" w:fill="D9D9D9"/>
          </w:tcPr>
          <w:p w14:paraId="390FCF33" w14:textId="77777777" w:rsidR="00677AEC" w:rsidRPr="00FF37CC" w:rsidRDefault="00677AEC" w:rsidP="00EA3129">
            <w:pPr>
              <w:ind w:left="0"/>
              <w:rPr>
                <w:b/>
              </w:rPr>
            </w:pPr>
            <w:r w:rsidRPr="00FF37CC">
              <w:rPr>
                <w:b/>
              </w:rPr>
              <w:t>Thao tác</w:t>
            </w:r>
          </w:p>
        </w:tc>
        <w:tc>
          <w:tcPr>
            <w:tcW w:w="1176" w:type="dxa"/>
            <w:shd w:val="clear" w:color="auto" w:fill="D9D9D9"/>
          </w:tcPr>
          <w:p w14:paraId="2E8CAF92" w14:textId="77777777" w:rsidR="00677AEC" w:rsidRPr="00FF37CC" w:rsidRDefault="00677AEC" w:rsidP="00EA3129">
            <w:pPr>
              <w:ind w:left="0"/>
              <w:rPr>
                <w:b/>
                <w:color w:val="000000"/>
              </w:rPr>
            </w:pPr>
            <w:r w:rsidRPr="00FF37CC">
              <w:rPr>
                <w:b/>
                <w:color w:val="000000"/>
              </w:rPr>
              <w:t>Hiển thị</w:t>
            </w:r>
          </w:p>
        </w:tc>
        <w:tc>
          <w:tcPr>
            <w:tcW w:w="11137" w:type="dxa"/>
            <w:shd w:val="clear" w:color="auto" w:fill="D9D9D9"/>
          </w:tcPr>
          <w:p w14:paraId="663837EC" w14:textId="77777777" w:rsidR="00677AEC" w:rsidRPr="00FF37CC" w:rsidRDefault="00677AEC" w:rsidP="00EA3129">
            <w:pPr>
              <w:ind w:left="0"/>
              <w:rPr>
                <w:b/>
              </w:rPr>
            </w:pPr>
            <w:r w:rsidRPr="00FF37CC">
              <w:rPr>
                <w:b/>
              </w:rPr>
              <w:t>Mô tả</w:t>
            </w:r>
          </w:p>
        </w:tc>
      </w:tr>
      <w:tr w:rsidR="00677AEC" w:rsidRPr="00FF37CC" w14:paraId="3804EFDB" w14:textId="77777777" w:rsidTr="00E3272A">
        <w:tc>
          <w:tcPr>
            <w:tcW w:w="2424" w:type="dxa"/>
          </w:tcPr>
          <w:p w14:paraId="72D09D91" w14:textId="1C27C2B8" w:rsidR="00677AEC" w:rsidRPr="00FF37CC" w:rsidRDefault="00E5371A" w:rsidP="00EA3129">
            <w:pPr>
              <w:pStyle w:val="Sothutu-1so"/>
              <w:spacing w:before="120" w:line="276" w:lineRule="auto"/>
              <w:jc w:val="left"/>
              <w:rPr>
                <w:szCs w:val="24"/>
              </w:rPr>
            </w:pPr>
            <w:r>
              <w:rPr>
                <w:szCs w:val="24"/>
              </w:rPr>
              <w:t>Tìm kiếm</w:t>
            </w:r>
          </w:p>
        </w:tc>
        <w:tc>
          <w:tcPr>
            <w:tcW w:w="1176" w:type="dxa"/>
          </w:tcPr>
          <w:p w14:paraId="4839BD95" w14:textId="77777777" w:rsidR="00677AEC" w:rsidRPr="00FF37CC" w:rsidRDefault="00677AEC" w:rsidP="00EA3129">
            <w:pPr>
              <w:pStyle w:val="Sothutu-1so"/>
              <w:spacing w:before="120" w:line="276" w:lineRule="auto"/>
              <w:jc w:val="left"/>
              <w:rPr>
                <w:szCs w:val="24"/>
              </w:rPr>
            </w:pPr>
            <w:r w:rsidRPr="00FF37CC">
              <w:rPr>
                <w:szCs w:val="24"/>
              </w:rPr>
              <w:t>Có</w:t>
            </w:r>
          </w:p>
        </w:tc>
        <w:tc>
          <w:tcPr>
            <w:tcW w:w="11137" w:type="dxa"/>
          </w:tcPr>
          <w:p w14:paraId="0B939698" w14:textId="0EC90A96" w:rsidR="00677AEC" w:rsidRPr="00FF37CC" w:rsidRDefault="006649EB" w:rsidP="00EA3129">
            <w:pPr>
              <w:pStyle w:val="Sothutu-1so"/>
              <w:spacing w:before="120" w:line="276" w:lineRule="auto"/>
              <w:rPr>
                <w:szCs w:val="24"/>
              </w:rPr>
            </w:pPr>
            <w:r>
              <w:rPr>
                <w:szCs w:val="24"/>
              </w:rPr>
              <w:t>Cho phép tìm kiếm tên danh mục</w:t>
            </w:r>
          </w:p>
        </w:tc>
      </w:tr>
    </w:tbl>
    <w:p w14:paraId="25596040" w14:textId="77777777" w:rsidR="00677AEC" w:rsidRPr="00782B65" w:rsidRDefault="00677AEC" w:rsidP="00EA3129"/>
    <w:p w14:paraId="79C57381" w14:textId="15E6E844" w:rsidR="00CD3D8F" w:rsidRPr="00A47511" w:rsidRDefault="00CD3D8F" w:rsidP="00A97673">
      <w:pPr>
        <w:pStyle w:val="Heading5"/>
      </w:pPr>
      <w:r w:rsidRPr="00A47511">
        <w:lastRenderedPageBreak/>
        <w:t>Thông báo</w:t>
      </w:r>
    </w:p>
    <w:p w14:paraId="26ED19A2" w14:textId="675657FA" w:rsidR="00CD3D8F" w:rsidRPr="00FF37CC" w:rsidRDefault="00476E5F" w:rsidP="00EA3129">
      <w:pPr>
        <w:pStyle w:val="Heading6"/>
      </w:pPr>
      <w:r>
        <w:t>Prototype màn hình</w:t>
      </w:r>
    </w:p>
    <w:p w14:paraId="7F8C10F6" w14:textId="7854EF1E" w:rsidR="00245EAC" w:rsidRDefault="00741A4C" w:rsidP="00EA3129">
      <w:pPr>
        <w:ind w:left="0"/>
        <w:rPr>
          <w:noProof/>
          <w:snapToGrid/>
        </w:rPr>
      </w:pPr>
      <w:r>
        <w:rPr>
          <w:noProof/>
          <w:snapToGrid/>
        </w:rPr>
        <w:drawing>
          <wp:inline distT="0" distB="0" distL="0" distR="0" wp14:anchorId="1F3B06F3" wp14:editId="45ABE9CF">
            <wp:extent cx="2149434" cy="461283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6328" cy="4649085"/>
                    </a:xfrm>
                    <a:prstGeom prst="rect">
                      <a:avLst/>
                    </a:prstGeom>
                  </pic:spPr>
                </pic:pic>
              </a:graphicData>
            </a:graphic>
          </wp:inline>
        </w:drawing>
      </w:r>
      <w:r w:rsidR="0002445B">
        <w:rPr>
          <w:noProof/>
          <w:snapToGrid/>
        </w:rPr>
        <w:t xml:space="preserve">       </w:t>
      </w:r>
      <w:r>
        <w:rPr>
          <w:noProof/>
          <w:snapToGrid/>
        </w:rPr>
        <w:drawing>
          <wp:inline distT="0" distB="0" distL="0" distR="0" wp14:anchorId="44685C25" wp14:editId="5FCF0812">
            <wp:extent cx="2125683" cy="4623661"/>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5743" cy="4667295"/>
                    </a:xfrm>
                    <a:prstGeom prst="rect">
                      <a:avLst/>
                    </a:prstGeom>
                  </pic:spPr>
                </pic:pic>
              </a:graphicData>
            </a:graphic>
          </wp:inline>
        </w:drawing>
      </w:r>
    </w:p>
    <w:p w14:paraId="6D663D91" w14:textId="127084B9" w:rsidR="00F9243C" w:rsidRDefault="00F9243C" w:rsidP="00EA3129">
      <w:pPr>
        <w:ind w:left="0"/>
        <w:rPr>
          <w:noProof/>
          <w:snapToGrid/>
        </w:rPr>
      </w:pPr>
    </w:p>
    <w:p w14:paraId="01A072F8" w14:textId="77777777" w:rsidR="00F9243C" w:rsidRDefault="00F9243C" w:rsidP="00EA3129">
      <w:pPr>
        <w:ind w:left="0"/>
        <w:rPr>
          <w:lang w:eastAsia="ar-SA"/>
        </w:rPr>
      </w:pPr>
    </w:p>
    <w:p w14:paraId="6AE210B9" w14:textId="745862BF" w:rsidR="007C4226" w:rsidRDefault="007C4226" w:rsidP="00EA3129">
      <w:pPr>
        <w:ind w:left="0"/>
        <w:rPr>
          <w:lang w:eastAsia="ar-SA"/>
        </w:rPr>
      </w:pPr>
    </w:p>
    <w:p w14:paraId="5E8021AB" w14:textId="77777777" w:rsidR="00C9604C" w:rsidRDefault="00C9604C" w:rsidP="00EA3129">
      <w:pPr>
        <w:pStyle w:val="Heading6"/>
      </w:pPr>
      <w:r>
        <w:lastRenderedPageBreak/>
        <w:t>Danh sách trường dữ liệu</w:t>
      </w:r>
    </w:p>
    <w:p w14:paraId="74988B1D" w14:textId="77777777" w:rsidR="00C9604C" w:rsidRDefault="00C9604C" w:rsidP="004E37AB">
      <w:pPr>
        <w:numPr>
          <w:ilvl w:val="0"/>
          <w:numId w:val="11"/>
        </w:numPr>
      </w:pPr>
      <w:r w:rsidRPr="00FF37CC">
        <w:t xml:space="preserve">Bảng </w:t>
      </w:r>
      <w:r>
        <w:rPr>
          <w:lang w:eastAsia="ar-SA"/>
        </w:rPr>
        <w:t>C_Statement</w:t>
      </w:r>
    </w:p>
    <w:p w14:paraId="1B1DCA41" w14:textId="77777777" w:rsidR="00C9604C" w:rsidRPr="00FF37CC" w:rsidRDefault="00C9604C" w:rsidP="004E37AB">
      <w:pPr>
        <w:numPr>
          <w:ilvl w:val="0"/>
          <w:numId w:val="11"/>
        </w:numPr>
      </w:pPr>
      <w:r>
        <w:rPr>
          <w:lang w:eastAsia="ar-SA"/>
        </w:rPr>
        <w:t>S: Hiển thị trên màn hình nhập liệu</w:t>
      </w:r>
    </w:p>
    <w:p w14:paraId="60E4D6AF" w14:textId="77777777" w:rsidR="00C9604C" w:rsidRPr="00FF37CC" w:rsidRDefault="00C9604C"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9604C" w:rsidRPr="00FF37CC" w14:paraId="18AD8E31" w14:textId="77777777" w:rsidTr="006F0AB6">
        <w:trPr>
          <w:cantSplit/>
          <w:trHeight w:val="422"/>
          <w:tblHeader/>
        </w:trPr>
        <w:tc>
          <w:tcPr>
            <w:tcW w:w="1800" w:type="dxa"/>
            <w:shd w:val="clear" w:color="auto" w:fill="D9D9D9"/>
            <w:vAlign w:val="center"/>
          </w:tcPr>
          <w:p w14:paraId="460CE4D2" w14:textId="77777777" w:rsidR="00C9604C" w:rsidRPr="00FF37CC" w:rsidRDefault="00C9604C" w:rsidP="00EA3129">
            <w:pPr>
              <w:spacing w:after="120"/>
              <w:ind w:left="0"/>
              <w:jc w:val="center"/>
              <w:rPr>
                <w:b/>
              </w:rPr>
            </w:pPr>
            <w:r w:rsidRPr="00FF37CC">
              <w:rPr>
                <w:b/>
              </w:rPr>
              <w:t>Tên trường</w:t>
            </w:r>
          </w:p>
        </w:tc>
        <w:tc>
          <w:tcPr>
            <w:tcW w:w="1980" w:type="dxa"/>
            <w:shd w:val="clear" w:color="auto" w:fill="D9D9D9"/>
            <w:vAlign w:val="center"/>
          </w:tcPr>
          <w:p w14:paraId="77B31FAE" w14:textId="77777777" w:rsidR="00C9604C" w:rsidRPr="00FF37CC" w:rsidRDefault="00C9604C" w:rsidP="00EA3129">
            <w:pPr>
              <w:spacing w:after="120"/>
              <w:ind w:left="0"/>
              <w:jc w:val="center"/>
              <w:rPr>
                <w:b/>
              </w:rPr>
            </w:pPr>
            <w:r w:rsidRPr="00FF37CC">
              <w:rPr>
                <w:b/>
              </w:rPr>
              <w:t>Tên dữ liệu</w:t>
            </w:r>
          </w:p>
        </w:tc>
        <w:tc>
          <w:tcPr>
            <w:tcW w:w="1417" w:type="dxa"/>
            <w:shd w:val="clear" w:color="auto" w:fill="D9D9D9"/>
            <w:vAlign w:val="center"/>
          </w:tcPr>
          <w:p w14:paraId="2DD35CC9" w14:textId="77777777" w:rsidR="00C9604C" w:rsidRPr="00FF37CC" w:rsidRDefault="00C9604C" w:rsidP="00EA3129">
            <w:pPr>
              <w:spacing w:after="120"/>
              <w:ind w:left="0"/>
              <w:jc w:val="center"/>
              <w:rPr>
                <w:b/>
              </w:rPr>
            </w:pPr>
            <w:r w:rsidRPr="00FF37CC">
              <w:rPr>
                <w:b/>
              </w:rPr>
              <w:t>Loại DL</w:t>
            </w:r>
          </w:p>
        </w:tc>
        <w:tc>
          <w:tcPr>
            <w:tcW w:w="630" w:type="dxa"/>
            <w:shd w:val="clear" w:color="auto" w:fill="D9D9D9"/>
            <w:vAlign w:val="center"/>
          </w:tcPr>
          <w:p w14:paraId="209B4730" w14:textId="77777777" w:rsidR="00C9604C" w:rsidRPr="00FF37CC" w:rsidRDefault="00C9604C" w:rsidP="00EA3129">
            <w:pPr>
              <w:spacing w:after="120"/>
              <w:ind w:left="0"/>
              <w:jc w:val="center"/>
              <w:rPr>
                <w:b/>
              </w:rPr>
            </w:pPr>
            <w:r w:rsidRPr="00FF37CC">
              <w:rPr>
                <w:b/>
              </w:rPr>
              <w:t>L</w:t>
            </w:r>
          </w:p>
        </w:tc>
        <w:tc>
          <w:tcPr>
            <w:tcW w:w="540" w:type="dxa"/>
            <w:shd w:val="clear" w:color="auto" w:fill="D9D9D9"/>
            <w:vAlign w:val="center"/>
          </w:tcPr>
          <w:p w14:paraId="0006D0D0" w14:textId="77777777" w:rsidR="00C9604C" w:rsidRPr="00FF37CC" w:rsidRDefault="00C9604C" w:rsidP="00EA3129">
            <w:pPr>
              <w:spacing w:after="120"/>
              <w:ind w:left="0"/>
              <w:jc w:val="center"/>
              <w:rPr>
                <w:b/>
              </w:rPr>
            </w:pPr>
            <w:r w:rsidRPr="00FF37CC">
              <w:rPr>
                <w:b/>
              </w:rPr>
              <w:t>R</w:t>
            </w:r>
          </w:p>
        </w:tc>
        <w:tc>
          <w:tcPr>
            <w:tcW w:w="450" w:type="dxa"/>
            <w:shd w:val="clear" w:color="auto" w:fill="D9D9D9"/>
            <w:vAlign w:val="center"/>
          </w:tcPr>
          <w:p w14:paraId="20855CE8" w14:textId="77777777" w:rsidR="00C9604C" w:rsidRPr="00FF37CC" w:rsidRDefault="00C9604C" w:rsidP="00EA3129">
            <w:pPr>
              <w:spacing w:after="120"/>
              <w:ind w:left="0"/>
              <w:jc w:val="center"/>
              <w:rPr>
                <w:b/>
              </w:rPr>
            </w:pPr>
            <w:r w:rsidRPr="00FF37CC">
              <w:rPr>
                <w:b/>
              </w:rPr>
              <w:t>M</w:t>
            </w:r>
          </w:p>
        </w:tc>
        <w:tc>
          <w:tcPr>
            <w:tcW w:w="540" w:type="dxa"/>
            <w:shd w:val="clear" w:color="auto" w:fill="D9D9D9"/>
          </w:tcPr>
          <w:p w14:paraId="374A039B" w14:textId="77777777" w:rsidR="00C9604C" w:rsidRPr="00926A39" w:rsidRDefault="00C9604C" w:rsidP="00EA3129">
            <w:pPr>
              <w:spacing w:after="120"/>
              <w:ind w:left="0"/>
              <w:jc w:val="center"/>
              <w:rPr>
                <w:b/>
                <w:sz w:val="22"/>
              </w:rPr>
            </w:pPr>
            <w:r>
              <w:rPr>
                <w:b/>
              </w:rPr>
              <w:t>S</w:t>
            </w:r>
          </w:p>
        </w:tc>
        <w:tc>
          <w:tcPr>
            <w:tcW w:w="7380" w:type="dxa"/>
            <w:shd w:val="clear" w:color="auto" w:fill="D9D9D9"/>
            <w:vAlign w:val="center"/>
          </w:tcPr>
          <w:p w14:paraId="2D7911D3" w14:textId="77777777" w:rsidR="00C9604C" w:rsidRPr="00FF37CC" w:rsidRDefault="00C9604C" w:rsidP="00EA3129">
            <w:pPr>
              <w:spacing w:after="120"/>
              <w:ind w:left="0"/>
              <w:jc w:val="center"/>
              <w:rPr>
                <w:b/>
              </w:rPr>
            </w:pPr>
            <w:r w:rsidRPr="00FF37CC">
              <w:rPr>
                <w:b/>
              </w:rPr>
              <w:t>Mô tả</w:t>
            </w:r>
          </w:p>
        </w:tc>
      </w:tr>
      <w:tr w:rsidR="00D50251" w:rsidRPr="00FF37CC" w14:paraId="0DF4AEE5" w14:textId="77777777" w:rsidTr="006F0AB6">
        <w:trPr>
          <w:cantSplit/>
          <w:trHeight w:val="827"/>
        </w:trPr>
        <w:tc>
          <w:tcPr>
            <w:tcW w:w="14737" w:type="dxa"/>
            <w:gridSpan w:val="8"/>
            <w:vAlign w:val="center"/>
          </w:tcPr>
          <w:p w14:paraId="0561A49C" w14:textId="3F8D185A" w:rsidR="00D50251" w:rsidRPr="00D50251" w:rsidRDefault="00D50251" w:rsidP="00EA3129">
            <w:pPr>
              <w:pStyle w:val="Sothutu-1so"/>
              <w:spacing w:before="120" w:after="120" w:line="276" w:lineRule="auto"/>
              <w:jc w:val="left"/>
              <w:rPr>
                <w:b/>
                <w:szCs w:val="24"/>
              </w:rPr>
            </w:pPr>
            <w:r w:rsidRPr="00D50251">
              <w:rPr>
                <w:b/>
                <w:szCs w:val="24"/>
              </w:rPr>
              <w:t>Header</w:t>
            </w:r>
          </w:p>
        </w:tc>
      </w:tr>
      <w:tr w:rsidR="00D50251" w:rsidRPr="00FF37CC" w14:paraId="5AE07179" w14:textId="77777777" w:rsidTr="006F0AB6">
        <w:trPr>
          <w:cantSplit/>
          <w:trHeight w:val="827"/>
        </w:trPr>
        <w:tc>
          <w:tcPr>
            <w:tcW w:w="1800" w:type="dxa"/>
            <w:vAlign w:val="center"/>
          </w:tcPr>
          <w:p w14:paraId="2306261B" w14:textId="2756F694" w:rsidR="00D50251" w:rsidRPr="008E2CDF" w:rsidRDefault="00B67F26" w:rsidP="00EA3129">
            <w:pPr>
              <w:ind w:left="0"/>
              <w:rPr>
                <w:highlight w:val="green"/>
              </w:rPr>
            </w:pPr>
            <w:r w:rsidRPr="008E2CDF">
              <w:rPr>
                <w:highlight w:val="green"/>
              </w:rPr>
              <w:t>Đọc tất cả (icon)</w:t>
            </w:r>
          </w:p>
        </w:tc>
        <w:tc>
          <w:tcPr>
            <w:tcW w:w="1980" w:type="dxa"/>
            <w:vAlign w:val="center"/>
          </w:tcPr>
          <w:p w14:paraId="3DF0AE1A" w14:textId="77777777" w:rsidR="00D50251" w:rsidRPr="008E2CDF" w:rsidRDefault="00D50251" w:rsidP="00EA3129">
            <w:pPr>
              <w:ind w:left="0"/>
              <w:rPr>
                <w:highlight w:val="green"/>
              </w:rPr>
            </w:pPr>
          </w:p>
        </w:tc>
        <w:tc>
          <w:tcPr>
            <w:tcW w:w="1417" w:type="dxa"/>
            <w:vAlign w:val="center"/>
          </w:tcPr>
          <w:p w14:paraId="5554028C" w14:textId="17B5A4F8" w:rsidR="00D50251" w:rsidRPr="008E2CDF" w:rsidRDefault="00B67F26" w:rsidP="00EA3129">
            <w:pPr>
              <w:ind w:left="0"/>
              <w:rPr>
                <w:highlight w:val="green"/>
              </w:rPr>
            </w:pPr>
            <w:r w:rsidRPr="008E2CDF">
              <w:rPr>
                <w:highlight w:val="green"/>
              </w:rPr>
              <w:t>Button</w:t>
            </w:r>
          </w:p>
        </w:tc>
        <w:tc>
          <w:tcPr>
            <w:tcW w:w="630" w:type="dxa"/>
            <w:vAlign w:val="center"/>
          </w:tcPr>
          <w:p w14:paraId="12F28C4E" w14:textId="77777777" w:rsidR="00D50251" w:rsidRPr="008E2CDF" w:rsidRDefault="00D50251" w:rsidP="00EA3129">
            <w:pPr>
              <w:pStyle w:val="Sothutu-1so"/>
              <w:spacing w:before="120" w:after="120" w:line="276" w:lineRule="auto"/>
              <w:jc w:val="left"/>
              <w:rPr>
                <w:szCs w:val="24"/>
                <w:highlight w:val="green"/>
              </w:rPr>
            </w:pPr>
          </w:p>
        </w:tc>
        <w:tc>
          <w:tcPr>
            <w:tcW w:w="540" w:type="dxa"/>
            <w:vAlign w:val="center"/>
          </w:tcPr>
          <w:p w14:paraId="7DFD3ED6" w14:textId="77777777" w:rsidR="00D50251" w:rsidRPr="008E2CDF" w:rsidRDefault="00D50251" w:rsidP="00EA3129">
            <w:pPr>
              <w:pStyle w:val="Sothutu-1so"/>
              <w:spacing w:before="120" w:after="120" w:line="276" w:lineRule="auto"/>
              <w:jc w:val="left"/>
              <w:rPr>
                <w:szCs w:val="24"/>
                <w:highlight w:val="green"/>
              </w:rPr>
            </w:pPr>
          </w:p>
        </w:tc>
        <w:tc>
          <w:tcPr>
            <w:tcW w:w="450" w:type="dxa"/>
            <w:vAlign w:val="center"/>
          </w:tcPr>
          <w:p w14:paraId="776081EA" w14:textId="77777777" w:rsidR="00D50251" w:rsidRPr="008E2CDF" w:rsidRDefault="00D50251" w:rsidP="00EA3129">
            <w:pPr>
              <w:pStyle w:val="Sothutu-1so"/>
              <w:spacing w:before="120" w:after="120" w:line="276" w:lineRule="auto"/>
              <w:jc w:val="left"/>
              <w:rPr>
                <w:szCs w:val="24"/>
                <w:highlight w:val="green"/>
              </w:rPr>
            </w:pPr>
          </w:p>
        </w:tc>
        <w:tc>
          <w:tcPr>
            <w:tcW w:w="540" w:type="dxa"/>
          </w:tcPr>
          <w:p w14:paraId="4C64D6AF" w14:textId="77777777" w:rsidR="00D50251" w:rsidRPr="008E2CDF" w:rsidRDefault="00D50251" w:rsidP="00EA3129">
            <w:pPr>
              <w:pStyle w:val="Sothutu-1so"/>
              <w:spacing w:before="120" w:after="120" w:line="276" w:lineRule="auto"/>
              <w:jc w:val="center"/>
              <w:rPr>
                <w:szCs w:val="24"/>
                <w:highlight w:val="green"/>
              </w:rPr>
            </w:pPr>
          </w:p>
        </w:tc>
        <w:tc>
          <w:tcPr>
            <w:tcW w:w="7380" w:type="dxa"/>
            <w:vAlign w:val="center"/>
          </w:tcPr>
          <w:p w14:paraId="538CC7F9" w14:textId="24FC64D0" w:rsidR="00D50251" w:rsidRPr="008E2CDF" w:rsidRDefault="00B67F26" w:rsidP="002D07D7">
            <w:pPr>
              <w:pStyle w:val="Sothutu-1so"/>
              <w:spacing w:before="120" w:after="120" w:line="276" w:lineRule="auto"/>
              <w:jc w:val="left"/>
              <w:rPr>
                <w:highlight w:val="green"/>
              </w:rPr>
            </w:pPr>
            <w:r w:rsidRPr="008E2CDF">
              <w:rPr>
                <w:highlight w:val="green"/>
              </w:rPr>
              <w:t>Khi ấn vào sẽ chuyển tất cả các bản ghi thông báo đang ở trạng thái chưa đọc sang đã đọc và không hiển thị số</w:t>
            </w:r>
            <w:r w:rsidR="002D07D7" w:rsidRPr="008E2CDF">
              <w:rPr>
                <w:highlight w:val="green"/>
              </w:rPr>
              <w:t xml:space="preserve"> thông báo chưa đọc</w:t>
            </w:r>
            <w:r w:rsidRPr="008E2CDF">
              <w:rPr>
                <w:highlight w:val="green"/>
              </w:rPr>
              <w:t xml:space="preserve"> ở </w:t>
            </w:r>
            <w:r w:rsidR="00284C5E" w:rsidRPr="008E2CDF">
              <w:rPr>
                <w:highlight w:val="green"/>
              </w:rPr>
              <w:t xml:space="preserve">icon thông báo ngoài màn hình </w:t>
            </w:r>
            <w:r w:rsidR="002D07D7" w:rsidRPr="008E2CDF">
              <w:rPr>
                <w:highlight w:val="green"/>
              </w:rPr>
              <w:t>Trang chủ.</w:t>
            </w:r>
          </w:p>
        </w:tc>
      </w:tr>
      <w:tr w:rsidR="007361C0" w:rsidRPr="00FF37CC" w14:paraId="7030CB6E" w14:textId="77777777" w:rsidTr="006F0AB6">
        <w:trPr>
          <w:cantSplit/>
          <w:trHeight w:val="827"/>
        </w:trPr>
        <w:tc>
          <w:tcPr>
            <w:tcW w:w="14737" w:type="dxa"/>
            <w:gridSpan w:val="8"/>
            <w:vAlign w:val="center"/>
          </w:tcPr>
          <w:p w14:paraId="17E2BB1B" w14:textId="549A53EA" w:rsidR="007361C0" w:rsidRPr="007361C0" w:rsidRDefault="007361C0" w:rsidP="00EA3129">
            <w:pPr>
              <w:pStyle w:val="Sothutu-1so"/>
              <w:spacing w:before="120" w:after="120" w:line="276" w:lineRule="auto"/>
              <w:jc w:val="left"/>
              <w:rPr>
                <w:b/>
              </w:rPr>
            </w:pPr>
            <w:r w:rsidRPr="007361C0">
              <w:rPr>
                <w:b/>
              </w:rPr>
              <w:t>Nội dung thông báo</w:t>
            </w:r>
          </w:p>
        </w:tc>
      </w:tr>
      <w:tr w:rsidR="007361C0" w:rsidRPr="00FF37CC" w14:paraId="41AF4405" w14:textId="77777777" w:rsidTr="006F0AB6">
        <w:trPr>
          <w:cantSplit/>
          <w:trHeight w:val="827"/>
        </w:trPr>
        <w:tc>
          <w:tcPr>
            <w:tcW w:w="1800" w:type="dxa"/>
            <w:vAlign w:val="center"/>
          </w:tcPr>
          <w:p w14:paraId="52B3A61A" w14:textId="2C80928E" w:rsidR="007361C0" w:rsidRDefault="00371878" w:rsidP="00EA3129">
            <w:pPr>
              <w:ind w:left="0"/>
            </w:pPr>
            <w:r>
              <w:t xml:space="preserve">Tab </w:t>
            </w:r>
            <w:r w:rsidR="007361C0">
              <w:t>Thông báo</w:t>
            </w:r>
          </w:p>
        </w:tc>
        <w:tc>
          <w:tcPr>
            <w:tcW w:w="1980" w:type="dxa"/>
            <w:vAlign w:val="center"/>
          </w:tcPr>
          <w:p w14:paraId="50F827F5" w14:textId="77777777" w:rsidR="007361C0" w:rsidRPr="00FF37CC" w:rsidRDefault="007361C0" w:rsidP="00EA3129">
            <w:pPr>
              <w:ind w:left="0"/>
            </w:pPr>
          </w:p>
        </w:tc>
        <w:tc>
          <w:tcPr>
            <w:tcW w:w="1417" w:type="dxa"/>
            <w:vAlign w:val="center"/>
          </w:tcPr>
          <w:p w14:paraId="5B21CD26" w14:textId="457817E6" w:rsidR="007361C0" w:rsidRDefault="00AE771C" w:rsidP="00EA3129">
            <w:pPr>
              <w:ind w:left="0"/>
            </w:pPr>
            <w:r>
              <w:t>String</w:t>
            </w:r>
          </w:p>
        </w:tc>
        <w:tc>
          <w:tcPr>
            <w:tcW w:w="630" w:type="dxa"/>
            <w:vAlign w:val="center"/>
          </w:tcPr>
          <w:p w14:paraId="3AC82144" w14:textId="28708681" w:rsidR="007361C0" w:rsidRPr="00FF37CC" w:rsidRDefault="007361C0" w:rsidP="00EA3129">
            <w:pPr>
              <w:pStyle w:val="Sothutu-1so"/>
              <w:spacing w:before="120" w:after="120" w:line="276" w:lineRule="auto"/>
              <w:jc w:val="left"/>
              <w:rPr>
                <w:szCs w:val="24"/>
              </w:rPr>
            </w:pPr>
          </w:p>
        </w:tc>
        <w:tc>
          <w:tcPr>
            <w:tcW w:w="540" w:type="dxa"/>
            <w:vAlign w:val="center"/>
          </w:tcPr>
          <w:p w14:paraId="2AB10E36" w14:textId="77777777" w:rsidR="007361C0" w:rsidRPr="00FF37CC" w:rsidRDefault="007361C0" w:rsidP="00EA3129">
            <w:pPr>
              <w:pStyle w:val="Sothutu-1so"/>
              <w:spacing w:before="120" w:after="120" w:line="276" w:lineRule="auto"/>
              <w:jc w:val="left"/>
              <w:rPr>
                <w:szCs w:val="24"/>
              </w:rPr>
            </w:pPr>
          </w:p>
        </w:tc>
        <w:tc>
          <w:tcPr>
            <w:tcW w:w="450" w:type="dxa"/>
            <w:vAlign w:val="center"/>
          </w:tcPr>
          <w:p w14:paraId="657B05A8" w14:textId="77777777" w:rsidR="007361C0" w:rsidRPr="00FF37CC" w:rsidRDefault="007361C0" w:rsidP="00EA3129">
            <w:pPr>
              <w:pStyle w:val="Sothutu-1so"/>
              <w:spacing w:before="120" w:after="120" w:line="276" w:lineRule="auto"/>
              <w:jc w:val="left"/>
              <w:rPr>
                <w:szCs w:val="24"/>
              </w:rPr>
            </w:pPr>
          </w:p>
        </w:tc>
        <w:tc>
          <w:tcPr>
            <w:tcW w:w="540" w:type="dxa"/>
          </w:tcPr>
          <w:p w14:paraId="3B94E848" w14:textId="77777777" w:rsidR="007361C0" w:rsidRPr="00FF37CC" w:rsidRDefault="007361C0" w:rsidP="00EA3129">
            <w:pPr>
              <w:pStyle w:val="Sothutu-1so"/>
              <w:spacing w:before="120" w:after="120" w:line="276" w:lineRule="auto"/>
              <w:jc w:val="center"/>
              <w:rPr>
                <w:szCs w:val="24"/>
              </w:rPr>
            </w:pPr>
          </w:p>
        </w:tc>
        <w:tc>
          <w:tcPr>
            <w:tcW w:w="7380" w:type="dxa"/>
            <w:vAlign w:val="center"/>
          </w:tcPr>
          <w:p w14:paraId="55377DBB" w14:textId="12879F89" w:rsidR="007361C0" w:rsidRDefault="00AE771C" w:rsidP="00EA3129">
            <w:pPr>
              <w:pStyle w:val="Sothutu-1so"/>
              <w:spacing w:before="120" w:after="120" w:line="276" w:lineRule="auto"/>
              <w:jc w:val="left"/>
            </w:pPr>
            <w:r>
              <w:t>Hiển thị tất cả các thông báo khi tờ trình, đề nghị thanh toán, bảng tổng hợp thanh toán thay đổi trạng thái</w:t>
            </w:r>
            <w:r w:rsidR="00EF45F3">
              <w:t xml:space="preserve"> duyệt, trạng thái chi</w:t>
            </w:r>
            <w:r w:rsidR="006A331D">
              <w:t xml:space="preserve">. Khi ấn vào sẽ chuyển đến </w:t>
            </w:r>
            <w:r w:rsidR="009704B7">
              <w:t xml:space="preserve">chi tiết </w:t>
            </w:r>
            <w:r w:rsidR="006A331D">
              <w:t>chứng từ được thông báo.</w:t>
            </w:r>
          </w:p>
          <w:p w14:paraId="2A301230" w14:textId="76D07524" w:rsidR="00B046B4" w:rsidRDefault="00B046B4" w:rsidP="00EA3129">
            <w:pPr>
              <w:pStyle w:val="Sothutu-1so"/>
              <w:spacing w:before="120" w:after="120" w:line="276" w:lineRule="auto"/>
              <w:jc w:val="left"/>
            </w:pPr>
            <w:r>
              <w:t xml:space="preserve">Thông báo </w:t>
            </w:r>
            <w:r w:rsidR="001D491B">
              <w:t>cho người yêu cầu và người tạo chứng từ.</w:t>
            </w:r>
          </w:p>
          <w:p w14:paraId="362AD400" w14:textId="45FFF6FC" w:rsidR="005C7741" w:rsidRDefault="005C7741" w:rsidP="00EA3129">
            <w:pPr>
              <w:pStyle w:val="Sothutu-1so"/>
              <w:spacing w:before="120" w:after="120" w:line="276" w:lineRule="auto"/>
              <w:jc w:val="left"/>
            </w:pPr>
            <w:r w:rsidRPr="005C7741">
              <w:rPr>
                <w:highlight w:val="green"/>
              </w:rPr>
              <w:t>Thông báo tờ trình quá hạn</w:t>
            </w:r>
            <w:r>
              <w:t xml:space="preserve">: Hiển thị thông báo cho </w:t>
            </w:r>
            <w:r w:rsidR="00B91D1D">
              <w:t xml:space="preserve">người yêu cầu và người tạo tờ trình về số tờ trình quá hạn </w:t>
            </w:r>
          </w:p>
          <w:p w14:paraId="5A9FDB5C" w14:textId="4E583D2F" w:rsidR="005C7741" w:rsidRDefault="005C7741" w:rsidP="00EA3129">
            <w:pPr>
              <w:pStyle w:val="Sothutu-1so"/>
              <w:spacing w:before="120" w:after="120" w:line="276" w:lineRule="auto"/>
              <w:jc w:val="left"/>
            </w:pPr>
          </w:p>
        </w:tc>
      </w:tr>
      <w:tr w:rsidR="00371878" w:rsidRPr="00FF37CC" w14:paraId="5E757B55" w14:textId="77777777" w:rsidTr="006F0AB6">
        <w:trPr>
          <w:cantSplit/>
          <w:trHeight w:val="827"/>
        </w:trPr>
        <w:tc>
          <w:tcPr>
            <w:tcW w:w="1800" w:type="dxa"/>
            <w:vAlign w:val="center"/>
          </w:tcPr>
          <w:p w14:paraId="4B53B065" w14:textId="15EB2D15" w:rsidR="00371878" w:rsidRPr="00A429B6" w:rsidRDefault="00A429B6" w:rsidP="00EA3129">
            <w:pPr>
              <w:ind w:left="0"/>
              <w:rPr>
                <w:highlight w:val="green"/>
              </w:rPr>
            </w:pPr>
            <w:r>
              <w:rPr>
                <w:highlight w:val="green"/>
              </w:rPr>
              <w:lastRenderedPageBreak/>
              <w:t>Tab Lịch sử thao tác</w:t>
            </w:r>
          </w:p>
        </w:tc>
        <w:tc>
          <w:tcPr>
            <w:tcW w:w="1980" w:type="dxa"/>
            <w:vAlign w:val="center"/>
          </w:tcPr>
          <w:p w14:paraId="64A2F1A0" w14:textId="77777777" w:rsidR="00371878" w:rsidRPr="00A429B6" w:rsidRDefault="00371878" w:rsidP="00EA3129">
            <w:pPr>
              <w:ind w:left="0"/>
              <w:rPr>
                <w:highlight w:val="green"/>
              </w:rPr>
            </w:pPr>
          </w:p>
        </w:tc>
        <w:tc>
          <w:tcPr>
            <w:tcW w:w="1417" w:type="dxa"/>
            <w:vAlign w:val="center"/>
          </w:tcPr>
          <w:p w14:paraId="5A1C6648" w14:textId="491424D5" w:rsidR="00371878" w:rsidRPr="00A429B6" w:rsidRDefault="00A429B6" w:rsidP="00EA3129">
            <w:pPr>
              <w:ind w:left="0"/>
              <w:rPr>
                <w:highlight w:val="green"/>
              </w:rPr>
            </w:pPr>
            <w:r>
              <w:rPr>
                <w:highlight w:val="green"/>
              </w:rPr>
              <w:t>String</w:t>
            </w:r>
          </w:p>
        </w:tc>
        <w:tc>
          <w:tcPr>
            <w:tcW w:w="630" w:type="dxa"/>
            <w:vAlign w:val="center"/>
          </w:tcPr>
          <w:p w14:paraId="0E8CCC39" w14:textId="77777777" w:rsidR="00371878" w:rsidRPr="00A429B6" w:rsidRDefault="00371878" w:rsidP="00EA3129">
            <w:pPr>
              <w:pStyle w:val="Sothutu-1so"/>
              <w:spacing w:before="120" w:after="120" w:line="276" w:lineRule="auto"/>
              <w:jc w:val="left"/>
              <w:rPr>
                <w:szCs w:val="24"/>
                <w:highlight w:val="green"/>
              </w:rPr>
            </w:pPr>
          </w:p>
        </w:tc>
        <w:tc>
          <w:tcPr>
            <w:tcW w:w="540" w:type="dxa"/>
            <w:vAlign w:val="center"/>
          </w:tcPr>
          <w:p w14:paraId="4A83680B" w14:textId="77777777" w:rsidR="00371878" w:rsidRPr="00A429B6" w:rsidRDefault="00371878" w:rsidP="00EA3129">
            <w:pPr>
              <w:pStyle w:val="Sothutu-1so"/>
              <w:spacing w:before="120" w:after="120" w:line="276" w:lineRule="auto"/>
              <w:jc w:val="left"/>
              <w:rPr>
                <w:szCs w:val="24"/>
                <w:highlight w:val="green"/>
              </w:rPr>
            </w:pPr>
          </w:p>
        </w:tc>
        <w:tc>
          <w:tcPr>
            <w:tcW w:w="450" w:type="dxa"/>
            <w:vAlign w:val="center"/>
          </w:tcPr>
          <w:p w14:paraId="2E3B56D2" w14:textId="77777777" w:rsidR="00371878" w:rsidRPr="00A429B6" w:rsidRDefault="00371878" w:rsidP="00EA3129">
            <w:pPr>
              <w:pStyle w:val="Sothutu-1so"/>
              <w:spacing w:before="120" w:after="120" w:line="276" w:lineRule="auto"/>
              <w:jc w:val="left"/>
              <w:rPr>
                <w:szCs w:val="24"/>
                <w:highlight w:val="green"/>
              </w:rPr>
            </w:pPr>
          </w:p>
        </w:tc>
        <w:tc>
          <w:tcPr>
            <w:tcW w:w="540" w:type="dxa"/>
          </w:tcPr>
          <w:p w14:paraId="357E948D" w14:textId="77777777" w:rsidR="00371878" w:rsidRPr="00A429B6" w:rsidRDefault="00371878" w:rsidP="00EA3129">
            <w:pPr>
              <w:pStyle w:val="Sothutu-1so"/>
              <w:spacing w:before="120" w:after="120" w:line="276" w:lineRule="auto"/>
              <w:jc w:val="center"/>
              <w:rPr>
                <w:szCs w:val="24"/>
                <w:highlight w:val="green"/>
              </w:rPr>
            </w:pPr>
          </w:p>
        </w:tc>
        <w:tc>
          <w:tcPr>
            <w:tcW w:w="7380" w:type="dxa"/>
            <w:vAlign w:val="center"/>
          </w:tcPr>
          <w:p w14:paraId="24A0C115" w14:textId="77777777" w:rsidR="00371878" w:rsidRDefault="00A429B6" w:rsidP="00C27460">
            <w:pPr>
              <w:pStyle w:val="Sothutu-1so"/>
              <w:spacing w:before="120" w:after="120" w:line="276" w:lineRule="auto"/>
              <w:jc w:val="left"/>
              <w:rPr>
                <w:highlight w:val="green"/>
              </w:rPr>
            </w:pPr>
            <w:r>
              <w:rPr>
                <w:highlight w:val="green"/>
              </w:rPr>
              <w:t xml:space="preserve">Hiển thị tất cả các </w:t>
            </w:r>
            <w:r w:rsidR="00A029F4">
              <w:rPr>
                <w:highlight w:val="green"/>
              </w:rPr>
              <w:t>bản ghi</w:t>
            </w:r>
            <w:r w:rsidR="00B8384D">
              <w:rPr>
                <w:highlight w:val="green"/>
              </w:rPr>
              <w:t xml:space="preserve"> user đăng nhập vừa</w:t>
            </w:r>
            <w:r w:rsidR="00A029F4">
              <w:rPr>
                <w:highlight w:val="green"/>
              </w:rPr>
              <w:t xml:space="preserve"> có </w:t>
            </w:r>
            <w:r w:rsidR="00B8384D">
              <w:rPr>
                <w:highlight w:val="green"/>
              </w:rPr>
              <w:t>tác động</w:t>
            </w:r>
            <w:r w:rsidR="00A029F4">
              <w:rPr>
                <w:highlight w:val="green"/>
              </w:rPr>
              <w:t xml:space="preserve"> cập nhật</w:t>
            </w:r>
            <w:r w:rsidR="00B8384D">
              <w:rPr>
                <w:highlight w:val="green"/>
              </w:rPr>
              <w:t>, sắp xếp theo thứ tự</w:t>
            </w:r>
            <w:r w:rsidR="00A029F4">
              <w:rPr>
                <w:highlight w:val="green"/>
              </w:rPr>
              <w:t xml:space="preserve"> </w:t>
            </w:r>
            <w:r w:rsidR="00C27460">
              <w:rPr>
                <w:highlight w:val="green"/>
              </w:rPr>
              <w:t>từ mới</w:t>
            </w:r>
            <w:r w:rsidR="00A029F4">
              <w:rPr>
                <w:highlight w:val="green"/>
              </w:rPr>
              <w:t xml:space="preserve"> nhất</w:t>
            </w:r>
            <w:r w:rsidR="00B8384D">
              <w:rPr>
                <w:highlight w:val="green"/>
              </w:rPr>
              <w:t xml:space="preserve"> – cũ nhất</w:t>
            </w:r>
          </w:p>
          <w:p w14:paraId="5973D91F" w14:textId="77777777" w:rsidR="00C27460" w:rsidRDefault="00C27460" w:rsidP="00C27460">
            <w:pPr>
              <w:pStyle w:val="Sothutu-1so"/>
              <w:spacing w:before="120" w:after="120" w:line="276" w:lineRule="auto"/>
              <w:jc w:val="left"/>
              <w:rPr>
                <w:highlight w:val="green"/>
              </w:rPr>
            </w:pPr>
            <w:r>
              <w:rPr>
                <w:highlight w:val="green"/>
              </w:rPr>
              <w:t>Nội dụng hiển thị:</w:t>
            </w:r>
          </w:p>
          <w:p w14:paraId="5ABEEE76" w14:textId="5D3C33C6" w:rsidR="00C27460" w:rsidRDefault="00C27460" w:rsidP="00C27460">
            <w:pPr>
              <w:pStyle w:val="Sothutu-1so"/>
              <w:spacing w:before="120" w:after="120" w:line="276" w:lineRule="auto"/>
              <w:jc w:val="left"/>
              <w:rPr>
                <w:highlight w:val="green"/>
              </w:rPr>
            </w:pPr>
            <w:r>
              <w:rPr>
                <w:highlight w:val="green"/>
              </w:rPr>
              <w:t>[</w:t>
            </w:r>
            <w:r w:rsidR="0002445B">
              <w:rPr>
                <w:highlight w:val="green"/>
              </w:rPr>
              <w:t xml:space="preserve">Tên </w:t>
            </w:r>
            <w:r>
              <w:rPr>
                <w:highlight w:val="green"/>
              </w:rPr>
              <w:t>Chức năng] [ Số chứng từ]</w:t>
            </w:r>
          </w:p>
          <w:p w14:paraId="06DFA759" w14:textId="77777777" w:rsidR="00C27460" w:rsidRDefault="00C27460" w:rsidP="00C27460">
            <w:pPr>
              <w:pStyle w:val="Sothutu-1so"/>
              <w:spacing w:before="120" w:after="120" w:line="276" w:lineRule="auto"/>
              <w:jc w:val="left"/>
              <w:rPr>
                <w:highlight w:val="green"/>
              </w:rPr>
            </w:pPr>
            <w:r>
              <w:rPr>
                <w:highlight w:val="green"/>
              </w:rPr>
              <w:t>[Nội dung]</w:t>
            </w:r>
          </w:p>
          <w:p w14:paraId="2DB37520" w14:textId="3AFDE473" w:rsidR="00C27460" w:rsidRDefault="00C27460" w:rsidP="00C27460">
            <w:pPr>
              <w:pStyle w:val="Sothutu-1so"/>
              <w:spacing w:before="120" w:after="120" w:line="276" w:lineRule="auto"/>
              <w:jc w:val="left"/>
              <w:rPr>
                <w:highlight w:val="green"/>
              </w:rPr>
            </w:pPr>
            <w:r>
              <w:rPr>
                <w:highlight w:val="green"/>
              </w:rPr>
              <w:t>[Ngày cập nhật dd/MM/yyyy HH:mm]</w:t>
            </w:r>
          </w:p>
          <w:p w14:paraId="3931F216" w14:textId="39B9C04E" w:rsidR="006B0D52" w:rsidRDefault="006B0D52" w:rsidP="00C27460">
            <w:pPr>
              <w:pStyle w:val="Sothutu-1so"/>
              <w:spacing w:before="120" w:after="120" w:line="276" w:lineRule="auto"/>
              <w:jc w:val="left"/>
              <w:rPr>
                <w:highlight w:val="green"/>
              </w:rPr>
            </w:pPr>
            <w:r>
              <w:rPr>
                <w:highlight w:val="green"/>
              </w:rPr>
              <w:t>Trong đó:</w:t>
            </w:r>
          </w:p>
          <w:p w14:paraId="26133B1E" w14:textId="69B1E0EA" w:rsidR="006B0D52" w:rsidRDefault="006B0D52" w:rsidP="006B0D52">
            <w:pPr>
              <w:pStyle w:val="Sothutu-1so"/>
              <w:numPr>
                <w:ilvl w:val="0"/>
                <w:numId w:val="61"/>
              </w:numPr>
              <w:spacing w:before="120" w:after="120" w:line="276" w:lineRule="auto"/>
              <w:jc w:val="left"/>
              <w:rPr>
                <w:highlight w:val="green"/>
              </w:rPr>
            </w:pPr>
            <w:r>
              <w:rPr>
                <w:highlight w:val="green"/>
              </w:rPr>
              <w:t>Tên chức năng: Là tên chức năng của bản ghi có thay đổi. VD: Tờ trình, Bảng THTT, Đề nghị TT, v.v…</w:t>
            </w:r>
          </w:p>
          <w:p w14:paraId="5E0AA225" w14:textId="77777777" w:rsidR="00FA2991" w:rsidRDefault="006B0D52" w:rsidP="006B0D52">
            <w:pPr>
              <w:pStyle w:val="Sothutu-1so"/>
              <w:numPr>
                <w:ilvl w:val="0"/>
                <w:numId w:val="61"/>
              </w:numPr>
              <w:spacing w:before="120" w:after="120" w:line="276" w:lineRule="auto"/>
              <w:jc w:val="left"/>
              <w:rPr>
                <w:highlight w:val="green"/>
              </w:rPr>
            </w:pPr>
            <w:r>
              <w:rPr>
                <w:highlight w:val="green"/>
              </w:rPr>
              <w:t xml:space="preserve">Số chứng từ: </w:t>
            </w:r>
            <w:r w:rsidR="00FA2991">
              <w:rPr>
                <w:highlight w:val="green"/>
              </w:rPr>
              <w:t xml:space="preserve">là số chứng từ của bản ghi. </w:t>
            </w:r>
          </w:p>
          <w:p w14:paraId="680E5AA8" w14:textId="1AD028AE" w:rsidR="006B0D52" w:rsidRDefault="00FA2991" w:rsidP="00FA2991">
            <w:pPr>
              <w:pStyle w:val="Sothutu-1so"/>
              <w:spacing w:before="120" w:after="120" w:line="276" w:lineRule="auto"/>
              <w:ind w:left="720"/>
              <w:jc w:val="left"/>
              <w:rPr>
                <w:highlight w:val="green"/>
              </w:rPr>
            </w:pPr>
            <w:r>
              <w:rPr>
                <w:highlight w:val="green"/>
              </w:rPr>
              <w:t xml:space="preserve">Nếu là bản ghi thuộc chức năng Hóa đơn là </w:t>
            </w:r>
            <w:r w:rsidR="00BA6A46">
              <w:rPr>
                <w:highlight w:val="green"/>
              </w:rPr>
              <w:t xml:space="preserve">Ký hiệu + </w:t>
            </w:r>
            <w:r>
              <w:rPr>
                <w:highlight w:val="green"/>
              </w:rPr>
              <w:t xml:space="preserve">số hóa đơn. Các bản ghi ở chức năng khác không có số chứng từ thì </w:t>
            </w:r>
            <w:r w:rsidR="00885803">
              <w:rPr>
                <w:highlight w:val="green"/>
              </w:rPr>
              <w:t>không hiển thị</w:t>
            </w:r>
          </w:p>
          <w:p w14:paraId="3AC38629" w14:textId="6C4775C1" w:rsidR="00BC6567" w:rsidRDefault="00BC6567" w:rsidP="00BC6567">
            <w:pPr>
              <w:pStyle w:val="Sothutu-1so"/>
              <w:numPr>
                <w:ilvl w:val="0"/>
                <w:numId w:val="61"/>
              </w:numPr>
              <w:spacing w:before="120" w:after="120" w:line="276" w:lineRule="auto"/>
              <w:jc w:val="left"/>
              <w:rPr>
                <w:highlight w:val="green"/>
              </w:rPr>
            </w:pPr>
            <w:r>
              <w:rPr>
                <w:highlight w:val="green"/>
              </w:rPr>
              <w:t>Nội dung: Là nội dung ở tab chung của các bản ghi</w:t>
            </w:r>
          </w:p>
          <w:p w14:paraId="0C7D57BD" w14:textId="52AF0F3E" w:rsidR="003B79E7" w:rsidRDefault="003B79E7" w:rsidP="003B79E7">
            <w:pPr>
              <w:pStyle w:val="Sothutu-1so"/>
              <w:spacing w:before="120" w:after="120" w:line="276" w:lineRule="auto"/>
              <w:ind w:left="720"/>
              <w:jc w:val="left"/>
              <w:rPr>
                <w:highlight w:val="green"/>
              </w:rPr>
            </w:pPr>
            <w:r>
              <w:rPr>
                <w:highlight w:val="green"/>
              </w:rPr>
              <w:t>Đối với Trình ký lấy nội dung = Tiêu đề trình ký</w:t>
            </w:r>
          </w:p>
          <w:p w14:paraId="509E30B1" w14:textId="1C623345" w:rsidR="00885803" w:rsidRDefault="00885803" w:rsidP="00FA2991">
            <w:pPr>
              <w:pStyle w:val="Sothutu-1so"/>
              <w:spacing w:before="120" w:after="120" w:line="276" w:lineRule="auto"/>
              <w:ind w:left="720"/>
              <w:jc w:val="left"/>
              <w:rPr>
                <w:highlight w:val="green"/>
              </w:rPr>
            </w:pPr>
            <w:r>
              <w:rPr>
                <w:highlight w:val="green"/>
              </w:rPr>
              <w:t>Nếu là bản ghi thuộc đề xuất đối tượng</w:t>
            </w:r>
            <w:r w:rsidR="003B79E7">
              <w:rPr>
                <w:highlight w:val="green"/>
              </w:rPr>
              <w:t xml:space="preserve"> lấy nội dung = Tên công ty + MST</w:t>
            </w:r>
          </w:p>
          <w:p w14:paraId="7E559BCE" w14:textId="1CC9AA88" w:rsidR="006D1CED" w:rsidRDefault="006D1CED" w:rsidP="006D1CED">
            <w:pPr>
              <w:pStyle w:val="Sothutu-1so"/>
              <w:numPr>
                <w:ilvl w:val="0"/>
                <w:numId w:val="61"/>
              </w:numPr>
              <w:spacing w:before="120" w:after="120" w:line="276" w:lineRule="auto"/>
              <w:jc w:val="left"/>
              <w:rPr>
                <w:highlight w:val="green"/>
              </w:rPr>
            </w:pPr>
            <w:r>
              <w:rPr>
                <w:highlight w:val="green"/>
              </w:rPr>
              <w:t>Ngày cập nhật: Là ngày cập nhật ở tab thông tin chung của các bản ghi</w:t>
            </w:r>
          </w:p>
          <w:p w14:paraId="5C13B3FA" w14:textId="77777777" w:rsidR="00DA0A07" w:rsidRDefault="00DA0A07" w:rsidP="00DA0A07">
            <w:pPr>
              <w:pStyle w:val="Sothutu-1so"/>
              <w:spacing w:before="120" w:after="120" w:line="276" w:lineRule="auto"/>
              <w:jc w:val="left"/>
              <w:rPr>
                <w:highlight w:val="green"/>
              </w:rPr>
            </w:pPr>
            <w:r>
              <w:rPr>
                <w:highlight w:val="green"/>
              </w:rPr>
              <w:t>VD:</w:t>
            </w:r>
          </w:p>
          <w:p w14:paraId="0EDAA195" w14:textId="77777777" w:rsidR="00DA0A07" w:rsidRDefault="00DA0A07" w:rsidP="00DA0A07">
            <w:pPr>
              <w:pStyle w:val="Sothutu-1so"/>
              <w:spacing w:before="120" w:after="120" w:line="276" w:lineRule="auto"/>
              <w:jc w:val="left"/>
              <w:rPr>
                <w:highlight w:val="green"/>
              </w:rPr>
            </w:pPr>
            <w:r>
              <w:rPr>
                <w:highlight w:val="green"/>
              </w:rPr>
              <w:t>Tờ trình số BGG1234546</w:t>
            </w:r>
          </w:p>
          <w:p w14:paraId="39FC650C" w14:textId="04793F71" w:rsidR="00DA0A07" w:rsidRDefault="00DA0A07" w:rsidP="00DA0A07">
            <w:pPr>
              <w:pStyle w:val="Sothutu-1so"/>
              <w:spacing w:before="120" w:after="120" w:line="276" w:lineRule="auto"/>
              <w:jc w:val="left"/>
              <w:rPr>
                <w:highlight w:val="green"/>
              </w:rPr>
            </w:pPr>
            <w:r>
              <w:rPr>
                <w:highlight w:val="green"/>
              </w:rPr>
              <w:t>Yêu cầu nâng cấp máy tính</w:t>
            </w:r>
          </w:p>
          <w:p w14:paraId="5415AC07" w14:textId="04054373" w:rsidR="00DA0A07" w:rsidRPr="00A429B6" w:rsidRDefault="00DA0A07" w:rsidP="00DA0A07">
            <w:pPr>
              <w:pStyle w:val="Sothutu-1so"/>
              <w:spacing w:before="120" w:after="120" w:line="276" w:lineRule="auto"/>
              <w:jc w:val="left"/>
              <w:rPr>
                <w:highlight w:val="green"/>
              </w:rPr>
            </w:pPr>
            <w:r>
              <w:rPr>
                <w:highlight w:val="green"/>
              </w:rPr>
              <w:lastRenderedPageBreak/>
              <w:t>Ngày cập nhật 14/01/2020 14:05</w:t>
            </w:r>
          </w:p>
        </w:tc>
      </w:tr>
      <w:tr w:rsidR="009737D6" w:rsidRPr="00FF37CC" w14:paraId="20664331" w14:textId="77777777" w:rsidTr="006F0AB6">
        <w:trPr>
          <w:cantSplit/>
          <w:trHeight w:val="827"/>
        </w:trPr>
        <w:tc>
          <w:tcPr>
            <w:tcW w:w="14737" w:type="dxa"/>
            <w:gridSpan w:val="8"/>
            <w:vAlign w:val="center"/>
          </w:tcPr>
          <w:p w14:paraId="2F606743" w14:textId="5B4EFA4A" w:rsidR="009737D6" w:rsidRPr="009737D6" w:rsidRDefault="009737D6" w:rsidP="00EA3129">
            <w:pPr>
              <w:pStyle w:val="Sothutu-1so"/>
              <w:spacing w:before="120" w:after="120" w:line="276" w:lineRule="auto"/>
              <w:jc w:val="left"/>
            </w:pPr>
            <w:r w:rsidRPr="009737D6">
              <w:rPr>
                <w:b/>
              </w:rPr>
              <w:lastRenderedPageBreak/>
              <w:t>Footer</w:t>
            </w:r>
            <w:r>
              <w:rPr>
                <w:b/>
              </w:rPr>
              <w:t xml:space="preserve"> </w:t>
            </w:r>
            <w:r>
              <w:t>(Giống với trang chủ)</w:t>
            </w:r>
          </w:p>
        </w:tc>
      </w:tr>
    </w:tbl>
    <w:p w14:paraId="2E6DC420" w14:textId="7D075075" w:rsidR="00245EAC" w:rsidRDefault="00245EAC" w:rsidP="00EA3129">
      <w:pPr>
        <w:ind w:left="0"/>
        <w:rPr>
          <w:lang w:eastAsia="ar-SA"/>
        </w:rPr>
      </w:pPr>
    </w:p>
    <w:p w14:paraId="27E74A65" w14:textId="091FF4AA" w:rsidR="00371878" w:rsidRDefault="00371878">
      <w:pPr>
        <w:pStyle w:val="Heading6"/>
      </w:pPr>
      <w: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429B6" w:rsidRPr="00FF37CC" w14:paraId="2BD44F9F" w14:textId="77777777" w:rsidTr="005B2411">
        <w:trPr>
          <w:trHeight w:val="530"/>
          <w:tblHeader/>
        </w:trPr>
        <w:tc>
          <w:tcPr>
            <w:tcW w:w="2424" w:type="dxa"/>
            <w:shd w:val="clear" w:color="auto" w:fill="D9D9D9"/>
          </w:tcPr>
          <w:p w14:paraId="73FE94FD" w14:textId="77777777" w:rsidR="00A429B6" w:rsidRPr="00FF37CC" w:rsidRDefault="00A429B6" w:rsidP="005B2411">
            <w:pPr>
              <w:ind w:left="0"/>
              <w:rPr>
                <w:b/>
              </w:rPr>
            </w:pPr>
            <w:r w:rsidRPr="00FF37CC">
              <w:rPr>
                <w:b/>
              </w:rPr>
              <w:t>Thao tác</w:t>
            </w:r>
          </w:p>
        </w:tc>
        <w:tc>
          <w:tcPr>
            <w:tcW w:w="1176" w:type="dxa"/>
            <w:shd w:val="clear" w:color="auto" w:fill="D9D9D9"/>
          </w:tcPr>
          <w:p w14:paraId="08A6AEA4" w14:textId="77777777" w:rsidR="00A429B6" w:rsidRPr="00FF37CC" w:rsidRDefault="00A429B6" w:rsidP="005B2411">
            <w:pPr>
              <w:ind w:left="0"/>
              <w:rPr>
                <w:b/>
                <w:color w:val="000000"/>
              </w:rPr>
            </w:pPr>
            <w:r w:rsidRPr="00FF37CC">
              <w:rPr>
                <w:b/>
                <w:color w:val="000000"/>
              </w:rPr>
              <w:t>Hiển thị</w:t>
            </w:r>
          </w:p>
        </w:tc>
        <w:tc>
          <w:tcPr>
            <w:tcW w:w="10710" w:type="dxa"/>
            <w:shd w:val="clear" w:color="auto" w:fill="D9D9D9"/>
          </w:tcPr>
          <w:p w14:paraId="7D867F73" w14:textId="77777777" w:rsidR="00A429B6" w:rsidRPr="00FF37CC" w:rsidRDefault="00A429B6" w:rsidP="005B2411">
            <w:pPr>
              <w:ind w:left="0"/>
              <w:rPr>
                <w:b/>
              </w:rPr>
            </w:pPr>
            <w:r w:rsidRPr="00FF37CC">
              <w:rPr>
                <w:b/>
              </w:rPr>
              <w:t>Mô tả</w:t>
            </w:r>
          </w:p>
        </w:tc>
      </w:tr>
      <w:tr w:rsidR="00A429B6" w:rsidRPr="00FF37CC" w14:paraId="77990073" w14:textId="77777777" w:rsidTr="005B2411">
        <w:tc>
          <w:tcPr>
            <w:tcW w:w="2424" w:type="dxa"/>
          </w:tcPr>
          <w:p w14:paraId="0AFF4F85" w14:textId="742CE621" w:rsidR="00A429B6" w:rsidRPr="00FF37CC" w:rsidRDefault="00BE54ED" w:rsidP="005B2411">
            <w:pPr>
              <w:pStyle w:val="Sothutu-1so"/>
              <w:spacing w:before="120" w:line="276" w:lineRule="auto"/>
              <w:jc w:val="left"/>
              <w:rPr>
                <w:szCs w:val="24"/>
              </w:rPr>
            </w:pPr>
            <w:r>
              <w:rPr>
                <w:szCs w:val="24"/>
              </w:rPr>
              <w:t>Xem</w:t>
            </w:r>
          </w:p>
        </w:tc>
        <w:tc>
          <w:tcPr>
            <w:tcW w:w="1176" w:type="dxa"/>
          </w:tcPr>
          <w:p w14:paraId="7F9A631A" w14:textId="77777777" w:rsidR="00A429B6" w:rsidRPr="00FF37CC" w:rsidRDefault="00A429B6" w:rsidP="005B2411">
            <w:pPr>
              <w:pStyle w:val="Sothutu-1so"/>
              <w:spacing w:before="120" w:line="276" w:lineRule="auto"/>
              <w:jc w:val="left"/>
              <w:rPr>
                <w:szCs w:val="24"/>
              </w:rPr>
            </w:pPr>
            <w:r>
              <w:rPr>
                <w:szCs w:val="24"/>
              </w:rPr>
              <w:t>Có</w:t>
            </w:r>
          </w:p>
        </w:tc>
        <w:tc>
          <w:tcPr>
            <w:tcW w:w="10710" w:type="dxa"/>
          </w:tcPr>
          <w:p w14:paraId="60D8C8B7" w14:textId="51E68D4C" w:rsidR="00A429B6" w:rsidRPr="00FF37CC" w:rsidRDefault="00BE54ED" w:rsidP="00891161">
            <w:pPr>
              <w:pStyle w:val="Sothutu-1so"/>
              <w:spacing w:before="120" w:line="276" w:lineRule="auto"/>
              <w:rPr>
                <w:szCs w:val="24"/>
              </w:rPr>
            </w:pPr>
            <w:r>
              <w:rPr>
                <w:szCs w:val="24"/>
              </w:rPr>
              <w:t xml:space="preserve">Khi chọn vào line </w:t>
            </w:r>
            <w:r w:rsidR="00891161">
              <w:rPr>
                <w:szCs w:val="24"/>
              </w:rPr>
              <w:t>T</w:t>
            </w:r>
            <w:r>
              <w:rPr>
                <w:szCs w:val="24"/>
              </w:rPr>
              <w:t>hông báo</w:t>
            </w:r>
            <w:r w:rsidR="00891161">
              <w:rPr>
                <w:szCs w:val="24"/>
              </w:rPr>
              <w:t>/Lịch sử thao tác</w:t>
            </w:r>
            <w:r>
              <w:rPr>
                <w:szCs w:val="24"/>
              </w:rPr>
              <w:t xml:space="preserve"> sẽ chuyển sang màn hình </w:t>
            </w:r>
            <w:r w:rsidR="001A37A0">
              <w:rPr>
                <w:szCs w:val="24"/>
              </w:rPr>
              <w:t>chi tiết củ</w:t>
            </w:r>
            <w:r w:rsidR="00E67627">
              <w:rPr>
                <w:szCs w:val="24"/>
              </w:rPr>
              <w:t xml:space="preserve">a chứng từ </w:t>
            </w:r>
            <w:r w:rsidR="00891161">
              <w:rPr>
                <w:szCs w:val="24"/>
              </w:rPr>
              <w:t>có thay đổi</w:t>
            </w:r>
          </w:p>
        </w:tc>
      </w:tr>
      <w:tr w:rsidR="00A429B6" w:rsidRPr="00FF37CC" w14:paraId="335D74F1" w14:textId="77777777" w:rsidTr="005B2411">
        <w:tc>
          <w:tcPr>
            <w:tcW w:w="2424" w:type="dxa"/>
          </w:tcPr>
          <w:p w14:paraId="43B3322A" w14:textId="06AA13C4" w:rsidR="00A429B6" w:rsidRDefault="000A0965" w:rsidP="005B2411">
            <w:pPr>
              <w:pStyle w:val="Sothutu-1so"/>
              <w:spacing w:before="120" w:line="276" w:lineRule="auto"/>
              <w:jc w:val="left"/>
              <w:rPr>
                <w:szCs w:val="24"/>
              </w:rPr>
            </w:pPr>
            <w:r>
              <w:rPr>
                <w:szCs w:val="24"/>
              </w:rPr>
              <w:t xml:space="preserve">Đọc tất cả </w:t>
            </w:r>
          </w:p>
        </w:tc>
        <w:tc>
          <w:tcPr>
            <w:tcW w:w="1176" w:type="dxa"/>
          </w:tcPr>
          <w:p w14:paraId="4C984ECC" w14:textId="15774E58" w:rsidR="00A429B6" w:rsidRDefault="000A0965" w:rsidP="005B2411">
            <w:pPr>
              <w:pStyle w:val="Sothutu-1so"/>
              <w:spacing w:before="120" w:line="276" w:lineRule="auto"/>
              <w:jc w:val="left"/>
              <w:rPr>
                <w:szCs w:val="24"/>
              </w:rPr>
            </w:pPr>
            <w:r>
              <w:rPr>
                <w:szCs w:val="24"/>
              </w:rPr>
              <w:t>Có</w:t>
            </w:r>
          </w:p>
        </w:tc>
        <w:tc>
          <w:tcPr>
            <w:tcW w:w="10710" w:type="dxa"/>
          </w:tcPr>
          <w:p w14:paraId="0A13C446" w14:textId="2599A991" w:rsidR="00A429B6" w:rsidRDefault="00A429B6" w:rsidP="00FD4391">
            <w:pPr>
              <w:pStyle w:val="Sothutu-1so"/>
              <w:spacing w:before="120" w:line="276" w:lineRule="auto"/>
              <w:rPr>
                <w:szCs w:val="24"/>
              </w:rPr>
            </w:pPr>
          </w:p>
        </w:tc>
      </w:tr>
      <w:tr w:rsidR="00386BEF" w:rsidRPr="00FF37CC" w14:paraId="7AEC17B8" w14:textId="77777777" w:rsidTr="005B2411">
        <w:tc>
          <w:tcPr>
            <w:tcW w:w="2424" w:type="dxa"/>
          </w:tcPr>
          <w:p w14:paraId="3DFA5CCD" w14:textId="54328402" w:rsidR="00386BEF" w:rsidRDefault="00386BEF" w:rsidP="005B2411">
            <w:pPr>
              <w:pStyle w:val="Sothutu-1so"/>
              <w:spacing w:before="120" w:line="276" w:lineRule="auto"/>
              <w:jc w:val="left"/>
              <w:rPr>
                <w:szCs w:val="24"/>
              </w:rPr>
            </w:pPr>
            <w:r>
              <w:rPr>
                <w:szCs w:val="24"/>
              </w:rPr>
              <w:t>Quay lại</w:t>
            </w:r>
          </w:p>
        </w:tc>
        <w:tc>
          <w:tcPr>
            <w:tcW w:w="1176" w:type="dxa"/>
          </w:tcPr>
          <w:p w14:paraId="48C6E85C" w14:textId="1B386A28" w:rsidR="00386BEF" w:rsidRDefault="00386BEF" w:rsidP="005B2411">
            <w:pPr>
              <w:pStyle w:val="Sothutu-1so"/>
              <w:spacing w:before="120" w:line="276" w:lineRule="auto"/>
              <w:jc w:val="left"/>
              <w:rPr>
                <w:szCs w:val="24"/>
              </w:rPr>
            </w:pPr>
            <w:r>
              <w:rPr>
                <w:szCs w:val="24"/>
              </w:rPr>
              <w:t>Có</w:t>
            </w:r>
          </w:p>
        </w:tc>
        <w:tc>
          <w:tcPr>
            <w:tcW w:w="10710" w:type="dxa"/>
          </w:tcPr>
          <w:p w14:paraId="11CCDAA1" w14:textId="5CA6AFA9" w:rsidR="00386BEF" w:rsidRDefault="00386BEF" w:rsidP="00FD4391">
            <w:pPr>
              <w:pStyle w:val="Sothutu-1so"/>
              <w:spacing w:before="120" w:line="276" w:lineRule="auto"/>
              <w:rPr>
                <w:szCs w:val="24"/>
              </w:rPr>
            </w:pPr>
            <w:r>
              <w:rPr>
                <w:szCs w:val="24"/>
              </w:rPr>
              <w:t>Quay lại màn hình trang chủ</w:t>
            </w:r>
          </w:p>
        </w:tc>
      </w:tr>
    </w:tbl>
    <w:p w14:paraId="29F9C0C0" w14:textId="77777777" w:rsidR="00A429B6" w:rsidRPr="00A429B6" w:rsidRDefault="00A429B6" w:rsidP="00A429B6"/>
    <w:p w14:paraId="1479250F" w14:textId="1FD83B76" w:rsidR="00EA44EB" w:rsidRPr="00A47511" w:rsidRDefault="00EA44EB" w:rsidP="00A97673">
      <w:pPr>
        <w:pStyle w:val="Heading5"/>
      </w:pPr>
      <w:r>
        <w:lastRenderedPageBreak/>
        <w:t>Menu</w:t>
      </w:r>
    </w:p>
    <w:p w14:paraId="068F6E45" w14:textId="77777777" w:rsidR="00EA44EB" w:rsidRPr="00FF37CC" w:rsidRDefault="00EA44EB" w:rsidP="00EA3129">
      <w:pPr>
        <w:pStyle w:val="Heading6"/>
      </w:pPr>
      <w:r w:rsidRPr="00FF37CC">
        <w:t>Prototype màn hình nhập liệu</w:t>
      </w:r>
    </w:p>
    <w:p w14:paraId="4785FAEC" w14:textId="6289BEB1" w:rsidR="00EA44EB" w:rsidRDefault="00CB70C6" w:rsidP="00EA3129">
      <w:pPr>
        <w:ind w:left="0"/>
        <w:rPr>
          <w:lang w:eastAsia="ar-SA"/>
        </w:rPr>
      </w:pPr>
      <w:r>
        <w:rPr>
          <w:noProof/>
          <w:snapToGrid/>
        </w:rPr>
        <w:drawing>
          <wp:inline distT="0" distB="0" distL="0" distR="0" wp14:anchorId="59657C3E" wp14:editId="0885B972">
            <wp:extent cx="2559391" cy="53226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182" cy="5328432"/>
                    </a:xfrm>
                    <a:prstGeom prst="rect">
                      <a:avLst/>
                    </a:prstGeom>
                  </pic:spPr>
                </pic:pic>
              </a:graphicData>
            </a:graphic>
          </wp:inline>
        </w:drawing>
      </w:r>
    </w:p>
    <w:p w14:paraId="5CB9543E" w14:textId="1EAA1728" w:rsidR="00EA44EB" w:rsidRPr="00FD436B" w:rsidRDefault="00EA44EB" w:rsidP="00EA3129">
      <w:pPr>
        <w:pStyle w:val="Heading6"/>
      </w:pPr>
      <w:r>
        <w:lastRenderedPageBreak/>
        <w:t>Danh sách trường dữ liệu</w:t>
      </w:r>
    </w:p>
    <w:p w14:paraId="4CE1C3A3" w14:textId="77777777" w:rsidR="00EA44EB" w:rsidRPr="00FF37CC" w:rsidRDefault="00EA44EB" w:rsidP="004E37AB">
      <w:pPr>
        <w:numPr>
          <w:ilvl w:val="0"/>
          <w:numId w:val="11"/>
        </w:numPr>
      </w:pPr>
      <w:r>
        <w:rPr>
          <w:lang w:eastAsia="ar-SA"/>
        </w:rPr>
        <w:t>S: Hiển thị trên màn hình nhập liệu</w:t>
      </w:r>
    </w:p>
    <w:p w14:paraId="0C1B1A63" w14:textId="77777777" w:rsidR="00EA44EB" w:rsidRPr="00FF37CC" w:rsidRDefault="00EA44E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A44EB" w:rsidRPr="00FF37CC" w14:paraId="0FA27120" w14:textId="77777777" w:rsidTr="006F0AB6">
        <w:trPr>
          <w:cantSplit/>
          <w:trHeight w:val="422"/>
          <w:tblHeader/>
        </w:trPr>
        <w:tc>
          <w:tcPr>
            <w:tcW w:w="1800" w:type="dxa"/>
            <w:shd w:val="clear" w:color="auto" w:fill="D9D9D9"/>
            <w:vAlign w:val="center"/>
          </w:tcPr>
          <w:p w14:paraId="06CFF719" w14:textId="77777777" w:rsidR="00EA44EB" w:rsidRPr="00FF37CC" w:rsidRDefault="00EA44EB" w:rsidP="00EA3129">
            <w:pPr>
              <w:spacing w:after="120"/>
              <w:ind w:left="0"/>
              <w:jc w:val="center"/>
              <w:rPr>
                <w:b/>
              </w:rPr>
            </w:pPr>
            <w:r w:rsidRPr="00FF37CC">
              <w:rPr>
                <w:b/>
              </w:rPr>
              <w:t>Tên trường</w:t>
            </w:r>
          </w:p>
        </w:tc>
        <w:tc>
          <w:tcPr>
            <w:tcW w:w="1980" w:type="dxa"/>
            <w:shd w:val="clear" w:color="auto" w:fill="D9D9D9"/>
            <w:vAlign w:val="center"/>
          </w:tcPr>
          <w:p w14:paraId="73473739" w14:textId="77777777" w:rsidR="00EA44EB" w:rsidRPr="00FF37CC" w:rsidRDefault="00EA44EB" w:rsidP="00EA3129">
            <w:pPr>
              <w:spacing w:after="120"/>
              <w:ind w:left="0"/>
              <w:jc w:val="center"/>
              <w:rPr>
                <w:b/>
              </w:rPr>
            </w:pPr>
            <w:r w:rsidRPr="00FF37CC">
              <w:rPr>
                <w:b/>
              </w:rPr>
              <w:t>Tên dữ liệu</w:t>
            </w:r>
          </w:p>
        </w:tc>
        <w:tc>
          <w:tcPr>
            <w:tcW w:w="1417" w:type="dxa"/>
            <w:shd w:val="clear" w:color="auto" w:fill="D9D9D9"/>
            <w:vAlign w:val="center"/>
          </w:tcPr>
          <w:p w14:paraId="0E1E67F1" w14:textId="77777777" w:rsidR="00EA44EB" w:rsidRPr="00FF37CC" w:rsidRDefault="00EA44EB" w:rsidP="00EA3129">
            <w:pPr>
              <w:spacing w:after="120"/>
              <w:ind w:left="0"/>
              <w:jc w:val="center"/>
              <w:rPr>
                <w:b/>
              </w:rPr>
            </w:pPr>
            <w:r w:rsidRPr="00FF37CC">
              <w:rPr>
                <w:b/>
              </w:rPr>
              <w:t>Loại DL</w:t>
            </w:r>
          </w:p>
        </w:tc>
        <w:tc>
          <w:tcPr>
            <w:tcW w:w="630" w:type="dxa"/>
            <w:shd w:val="clear" w:color="auto" w:fill="D9D9D9"/>
            <w:vAlign w:val="center"/>
          </w:tcPr>
          <w:p w14:paraId="3F86411F" w14:textId="77777777" w:rsidR="00EA44EB" w:rsidRPr="00FF37CC" w:rsidRDefault="00EA44EB" w:rsidP="00EA3129">
            <w:pPr>
              <w:spacing w:after="120"/>
              <w:ind w:left="0"/>
              <w:jc w:val="center"/>
              <w:rPr>
                <w:b/>
              </w:rPr>
            </w:pPr>
            <w:r w:rsidRPr="00FF37CC">
              <w:rPr>
                <w:b/>
              </w:rPr>
              <w:t>L</w:t>
            </w:r>
          </w:p>
        </w:tc>
        <w:tc>
          <w:tcPr>
            <w:tcW w:w="540" w:type="dxa"/>
            <w:shd w:val="clear" w:color="auto" w:fill="D9D9D9"/>
            <w:vAlign w:val="center"/>
          </w:tcPr>
          <w:p w14:paraId="1C7D216C" w14:textId="77777777" w:rsidR="00EA44EB" w:rsidRPr="00FF37CC" w:rsidRDefault="00EA44EB" w:rsidP="00EA3129">
            <w:pPr>
              <w:spacing w:after="120"/>
              <w:ind w:left="0"/>
              <w:jc w:val="center"/>
              <w:rPr>
                <w:b/>
              </w:rPr>
            </w:pPr>
            <w:r w:rsidRPr="00FF37CC">
              <w:rPr>
                <w:b/>
              </w:rPr>
              <w:t>R</w:t>
            </w:r>
          </w:p>
        </w:tc>
        <w:tc>
          <w:tcPr>
            <w:tcW w:w="450" w:type="dxa"/>
            <w:shd w:val="clear" w:color="auto" w:fill="D9D9D9"/>
            <w:vAlign w:val="center"/>
          </w:tcPr>
          <w:p w14:paraId="0777F9F0" w14:textId="77777777" w:rsidR="00EA44EB" w:rsidRPr="00FF37CC" w:rsidRDefault="00EA44EB" w:rsidP="00EA3129">
            <w:pPr>
              <w:spacing w:after="120"/>
              <w:ind w:left="0"/>
              <w:jc w:val="center"/>
              <w:rPr>
                <w:b/>
              </w:rPr>
            </w:pPr>
            <w:r w:rsidRPr="00FF37CC">
              <w:rPr>
                <w:b/>
              </w:rPr>
              <w:t>M</w:t>
            </w:r>
          </w:p>
        </w:tc>
        <w:tc>
          <w:tcPr>
            <w:tcW w:w="540" w:type="dxa"/>
            <w:shd w:val="clear" w:color="auto" w:fill="D9D9D9"/>
          </w:tcPr>
          <w:p w14:paraId="20BC2D87" w14:textId="77777777" w:rsidR="00EA44EB" w:rsidRPr="00926A39" w:rsidRDefault="00EA44EB" w:rsidP="00EA3129">
            <w:pPr>
              <w:spacing w:after="120"/>
              <w:ind w:left="0"/>
              <w:jc w:val="center"/>
              <w:rPr>
                <w:b/>
                <w:sz w:val="22"/>
              </w:rPr>
            </w:pPr>
            <w:r>
              <w:rPr>
                <w:b/>
              </w:rPr>
              <w:t>S</w:t>
            </w:r>
          </w:p>
        </w:tc>
        <w:tc>
          <w:tcPr>
            <w:tcW w:w="7380" w:type="dxa"/>
            <w:shd w:val="clear" w:color="auto" w:fill="D9D9D9"/>
            <w:vAlign w:val="center"/>
          </w:tcPr>
          <w:p w14:paraId="6E2B5680" w14:textId="77777777" w:rsidR="00EA44EB" w:rsidRPr="00FF37CC" w:rsidRDefault="00EA44EB" w:rsidP="00EA3129">
            <w:pPr>
              <w:spacing w:after="120"/>
              <w:ind w:left="0"/>
              <w:jc w:val="center"/>
              <w:rPr>
                <w:b/>
              </w:rPr>
            </w:pPr>
            <w:r w:rsidRPr="00FF37CC">
              <w:rPr>
                <w:b/>
              </w:rPr>
              <w:t>Mô tả</w:t>
            </w:r>
          </w:p>
        </w:tc>
      </w:tr>
      <w:tr w:rsidR="00EA44EB" w:rsidRPr="00FF37CC" w14:paraId="0F28F17F" w14:textId="77777777" w:rsidTr="006F0AB6">
        <w:trPr>
          <w:cantSplit/>
          <w:trHeight w:val="827"/>
        </w:trPr>
        <w:tc>
          <w:tcPr>
            <w:tcW w:w="14737" w:type="dxa"/>
            <w:gridSpan w:val="8"/>
            <w:vAlign w:val="center"/>
          </w:tcPr>
          <w:p w14:paraId="65DA9F95" w14:textId="77777777" w:rsidR="00EA44EB" w:rsidRPr="00D50251" w:rsidRDefault="00EA44EB" w:rsidP="00EA3129">
            <w:pPr>
              <w:pStyle w:val="Sothutu-1so"/>
              <w:spacing w:before="120" w:after="120" w:line="276" w:lineRule="auto"/>
              <w:jc w:val="left"/>
              <w:rPr>
                <w:b/>
                <w:szCs w:val="24"/>
              </w:rPr>
            </w:pPr>
            <w:r w:rsidRPr="00D50251">
              <w:rPr>
                <w:b/>
                <w:szCs w:val="24"/>
              </w:rPr>
              <w:t>Header</w:t>
            </w:r>
          </w:p>
        </w:tc>
      </w:tr>
      <w:tr w:rsidR="00EA44EB" w:rsidRPr="00FF37CC" w14:paraId="778C8044" w14:textId="77777777" w:rsidTr="006F0AB6">
        <w:trPr>
          <w:cantSplit/>
          <w:trHeight w:val="827"/>
        </w:trPr>
        <w:tc>
          <w:tcPr>
            <w:tcW w:w="1800" w:type="dxa"/>
            <w:vAlign w:val="center"/>
          </w:tcPr>
          <w:p w14:paraId="30C54ADD" w14:textId="77777777" w:rsidR="00EA44EB" w:rsidRDefault="00EA44EB" w:rsidP="00EA3129">
            <w:pPr>
              <w:ind w:left="0"/>
            </w:pPr>
            <w:r>
              <w:t>Thông tin cá nhân</w:t>
            </w:r>
          </w:p>
        </w:tc>
        <w:tc>
          <w:tcPr>
            <w:tcW w:w="1980" w:type="dxa"/>
            <w:vAlign w:val="center"/>
          </w:tcPr>
          <w:p w14:paraId="1BD5BCD4" w14:textId="77777777" w:rsidR="00EA44EB" w:rsidRPr="00FF37CC" w:rsidRDefault="00EA44EB" w:rsidP="00EA3129">
            <w:pPr>
              <w:ind w:left="0"/>
            </w:pPr>
          </w:p>
        </w:tc>
        <w:tc>
          <w:tcPr>
            <w:tcW w:w="1417" w:type="dxa"/>
            <w:vAlign w:val="center"/>
          </w:tcPr>
          <w:p w14:paraId="71B9E1DC" w14:textId="77777777" w:rsidR="00EA44EB" w:rsidRDefault="00EA44EB" w:rsidP="00EA3129">
            <w:pPr>
              <w:ind w:left="0"/>
            </w:pPr>
          </w:p>
        </w:tc>
        <w:tc>
          <w:tcPr>
            <w:tcW w:w="630" w:type="dxa"/>
            <w:vAlign w:val="center"/>
          </w:tcPr>
          <w:p w14:paraId="031AB4C1" w14:textId="77777777" w:rsidR="00EA44EB" w:rsidRPr="00FF37CC" w:rsidRDefault="00EA44EB" w:rsidP="00EA3129">
            <w:pPr>
              <w:pStyle w:val="Sothutu-1so"/>
              <w:spacing w:before="120" w:after="120" w:line="276" w:lineRule="auto"/>
              <w:jc w:val="left"/>
              <w:rPr>
                <w:szCs w:val="24"/>
              </w:rPr>
            </w:pPr>
          </w:p>
        </w:tc>
        <w:tc>
          <w:tcPr>
            <w:tcW w:w="540" w:type="dxa"/>
            <w:vAlign w:val="center"/>
          </w:tcPr>
          <w:p w14:paraId="3294FF18" w14:textId="77777777" w:rsidR="00EA44EB" w:rsidRPr="00FF37CC" w:rsidRDefault="00EA44EB" w:rsidP="00EA3129">
            <w:pPr>
              <w:pStyle w:val="Sothutu-1so"/>
              <w:spacing w:before="120" w:after="120" w:line="276" w:lineRule="auto"/>
              <w:jc w:val="left"/>
              <w:rPr>
                <w:szCs w:val="24"/>
              </w:rPr>
            </w:pPr>
          </w:p>
        </w:tc>
        <w:tc>
          <w:tcPr>
            <w:tcW w:w="450" w:type="dxa"/>
            <w:vAlign w:val="center"/>
          </w:tcPr>
          <w:p w14:paraId="190B114B" w14:textId="77777777" w:rsidR="00EA44EB" w:rsidRPr="00FF37CC" w:rsidRDefault="00EA44EB" w:rsidP="00EA3129">
            <w:pPr>
              <w:pStyle w:val="Sothutu-1so"/>
              <w:spacing w:before="120" w:after="120" w:line="276" w:lineRule="auto"/>
              <w:jc w:val="left"/>
              <w:rPr>
                <w:szCs w:val="24"/>
              </w:rPr>
            </w:pPr>
          </w:p>
        </w:tc>
        <w:tc>
          <w:tcPr>
            <w:tcW w:w="540" w:type="dxa"/>
          </w:tcPr>
          <w:p w14:paraId="58A31EFF" w14:textId="77777777" w:rsidR="00EA44EB" w:rsidRPr="00FF37CC" w:rsidRDefault="00EA44EB" w:rsidP="00EA3129">
            <w:pPr>
              <w:pStyle w:val="Sothutu-1so"/>
              <w:spacing w:before="120" w:after="120" w:line="276" w:lineRule="auto"/>
              <w:jc w:val="center"/>
              <w:rPr>
                <w:szCs w:val="24"/>
              </w:rPr>
            </w:pPr>
          </w:p>
        </w:tc>
        <w:tc>
          <w:tcPr>
            <w:tcW w:w="7380" w:type="dxa"/>
            <w:vAlign w:val="center"/>
          </w:tcPr>
          <w:p w14:paraId="04E8F1AF" w14:textId="77777777" w:rsidR="00EA44EB" w:rsidRDefault="00EA44EB" w:rsidP="00EA3129">
            <w:pPr>
              <w:pStyle w:val="Sothutu-1so"/>
              <w:spacing w:before="120" w:after="120" w:line="276" w:lineRule="auto"/>
              <w:jc w:val="left"/>
            </w:pPr>
            <w:r>
              <w:t>Khi ấn vào icon Avatar sẽ chuyển sang màn hình thông tin tài khoản</w:t>
            </w:r>
          </w:p>
        </w:tc>
      </w:tr>
      <w:tr w:rsidR="00EA44EB" w:rsidRPr="00FF37CC" w14:paraId="7AC34F14" w14:textId="77777777" w:rsidTr="006F0AB6">
        <w:trPr>
          <w:cantSplit/>
          <w:trHeight w:val="827"/>
        </w:trPr>
        <w:tc>
          <w:tcPr>
            <w:tcW w:w="14737" w:type="dxa"/>
            <w:gridSpan w:val="8"/>
            <w:vAlign w:val="center"/>
          </w:tcPr>
          <w:p w14:paraId="6421ABA9" w14:textId="7E16865F" w:rsidR="00EA44EB" w:rsidRPr="007361C0" w:rsidRDefault="00FD436B" w:rsidP="00EA3129">
            <w:pPr>
              <w:pStyle w:val="Sothutu-1so"/>
              <w:spacing w:before="120" w:after="120" w:line="276" w:lineRule="auto"/>
              <w:jc w:val="left"/>
              <w:rPr>
                <w:b/>
              </w:rPr>
            </w:pPr>
            <w:r>
              <w:rPr>
                <w:b/>
              </w:rPr>
              <w:t>Group: Kế toán phải trả</w:t>
            </w:r>
          </w:p>
        </w:tc>
      </w:tr>
      <w:tr w:rsidR="00EA44EB" w:rsidRPr="00FF37CC" w14:paraId="3D935F8F" w14:textId="77777777" w:rsidTr="006F0AB6">
        <w:trPr>
          <w:cantSplit/>
          <w:trHeight w:val="827"/>
        </w:trPr>
        <w:tc>
          <w:tcPr>
            <w:tcW w:w="1800" w:type="dxa"/>
            <w:vAlign w:val="center"/>
          </w:tcPr>
          <w:p w14:paraId="31BDA68E" w14:textId="1751741A" w:rsidR="00EA44EB" w:rsidRDefault="00FD436B" w:rsidP="00EA3129">
            <w:pPr>
              <w:ind w:left="0"/>
            </w:pPr>
            <w:r>
              <w:t>Tờ trình</w:t>
            </w:r>
          </w:p>
        </w:tc>
        <w:tc>
          <w:tcPr>
            <w:tcW w:w="1980" w:type="dxa"/>
            <w:vAlign w:val="center"/>
          </w:tcPr>
          <w:p w14:paraId="53AB6BD4" w14:textId="77777777" w:rsidR="00EA44EB" w:rsidRPr="00FF37CC" w:rsidRDefault="00EA44EB" w:rsidP="00EA3129">
            <w:pPr>
              <w:ind w:left="0"/>
            </w:pPr>
          </w:p>
        </w:tc>
        <w:tc>
          <w:tcPr>
            <w:tcW w:w="1417" w:type="dxa"/>
            <w:vAlign w:val="center"/>
          </w:tcPr>
          <w:p w14:paraId="72548079" w14:textId="53F79E92" w:rsidR="00EA44EB" w:rsidRDefault="00EA44EB" w:rsidP="00EA3129">
            <w:pPr>
              <w:ind w:left="0"/>
            </w:pPr>
          </w:p>
        </w:tc>
        <w:tc>
          <w:tcPr>
            <w:tcW w:w="630" w:type="dxa"/>
            <w:vAlign w:val="center"/>
          </w:tcPr>
          <w:p w14:paraId="2ED1A7B5" w14:textId="77777777" w:rsidR="00EA44EB" w:rsidRPr="00FF37CC" w:rsidRDefault="00EA44EB" w:rsidP="00EA3129">
            <w:pPr>
              <w:pStyle w:val="Sothutu-1so"/>
              <w:spacing w:before="120" w:after="120" w:line="276" w:lineRule="auto"/>
              <w:jc w:val="left"/>
              <w:rPr>
                <w:szCs w:val="24"/>
              </w:rPr>
            </w:pPr>
          </w:p>
        </w:tc>
        <w:tc>
          <w:tcPr>
            <w:tcW w:w="540" w:type="dxa"/>
            <w:vAlign w:val="center"/>
          </w:tcPr>
          <w:p w14:paraId="3C1B8712" w14:textId="77777777" w:rsidR="00EA44EB" w:rsidRPr="00FF37CC" w:rsidRDefault="00EA44EB" w:rsidP="00EA3129">
            <w:pPr>
              <w:pStyle w:val="Sothutu-1so"/>
              <w:spacing w:before="120" w:after="120" w:line="276" w:lineRule="auto"/>
              <w:jc w:val="left"/>
              <w:rPr>
                <w:szCs w:val="24"/>
              </w:rPr>
            </w:pPr>
          </w:p>
        </w:tc>
        <w:tc>
          <w:tcPr>
            <w:tcW w:w="450" w:type="dxa"/>
            <w:vAlign w:val="center"/>
          </w:tcPr>
          <w:p w14:paraId="07199FD9" w14:textId="77777777" w:rsidR="00EA44EB" w:rsidRPr="00FF37CC" w:rsidRDefault="00EA44EB" w:rsidP="00EA3129">
            <w:pPr>
              <w:pStyle w:val="Sothutu-1so"/>
              <w:spacing w:before="120" w:after="120" w:line="276" w:lineRule="auto"/>
              <w:jc w:val="left"/>
              <w:rPr>
                <w:szCs w:val="24"/>
              </w:rPr>
            </w:pPr>
          </w:p>
        </w:tc>
        <w:tc>
          <w:tcPr>
            <w:tcW w:w="540" w:type="dxa"/>
          </w:tcPr>
          <w:p w14:paraId="7D16074B" w14:textId="77777777" w:rsidR="00EA44EB" w:rsidRPr="00FF37CC" w:rsidRDefault="00EA44EB" w:rsidP="00EA3129">
            <w:pPr>
              <w:pStyle w:val="Sothutu-1so"/>
              <w:spacing w:before="120" w:after="120" w:line="276" w:lineRule="auto"/>
              <w:jc w:val="center"/>
              <w:rPr>
                <w:szCs w:val="24"/>
              </w:rPr>
            </w:pPr>
          </w:p>
        </w:tc>
        <w:tc>
          <w:tcPr>
            <w:tcW w:w="7380" w:type="dxa"/>
            <w:vAlign w:val="center"/>
          </w:tcPr>
          <w:p w14:paraId="5122C2AE" w14:textId="7D3A0849" w:rsidR="00EA44EB" w:rsidRDefault="00F25486" w:rsidP="00EA3129">
            <w:pPr>
              <w:pStyle w:val="Sothutu-1so"/>
              <w:spacing w:before="120" w:after="120" w:line="276" w:lineRule="auto"/>
              <w:jc w:val="left"/>
            </w:pPr>
            <w:r>
              <w:t xml:space="preserve">Khi ấn chọn sẽ chuyển sang </w:t>
            </w:r>
            <w:r w:rsidR="00506C0C">
              <w:t>Danh sách Tờ trình</w:t>
            </w:r>
          </w:p>
        </w:tc>
      </w:tr>
      <w:tr w:rsidR="00406DC1" w:rsidRPr="00FF37CC" w14:paraId="5628B819" w14:textId="77777777" w:rsidTr="006F0AB6">
        <w:trPr>
          <w:cantSplit/>
          <w:trHeight w:val="827"/>
        </w:trPr>
        <w:tc>
          <w:tcPr>
            <w:tcW w:w="1800" w:type="dxa"/>
            <w:vAlign w:val="center"/>
          </w:tcPr>
          <w:p w14:paraId="6D46D442" w14:textId="58BD2BA6" w:rsidR="00406DC1" w:rsidRDefault="00F25486" w:rsidP="00EA3129">
            <w:pPr>
              <w:ind w:left="0"/>
            </w:pPr>
            <w:r>
              <w:t>Đề nghị thanh toán</w:t>
            </w:r>
          </w:p>
        </w:tc>
        <w:tc>
          <w:tcPr>
            <w:tcW w:w="1980" w:type="dxa"/>
            <w:vAlign w:val="center"/>
          </w:tcPr>
          <w:p w14:paraId="5149DC90" w14:textId="77777777" w:rsidR="00406DC1" w:rsidRPr="00FF37CC" w:rsidRDefault="00406DC1" w:rsidP="00EA3129">
            <w:pPr>
              <w:ind w:left="0"/>
            </w:pPr>
          </w:p>
        </w:tc>
        <w:tc>
          <w:tcPr>
            <w:tcW w:w="1417" w:type="dxa"/>
            <w:vAlign w:val="center"/>
          </w:tcPr>
          <w:p w14:paraId="199F726E" w14:textId="77777777" w:rsidR="00406DC1" w:rsidRDefault="00406DC1" w:rsidP="00EA3129">
            <w:pPr>
              <w:ind w:left="0"/>
            </w:pPr>
          </w:p>
        </w:tc>
        <w:tc>
          <w:tcPr>
            <w:tcW w:w="630" w:type="dxa"/>
            <w:vAlign w:val="center"/>
          </w:tcPr>
          <w:p w14:paraId="14F5B1F1" w14:textId="77777777" w:rsidR="00406DC1" w:rsidRPr="00FF37CC" w:rsidRDefault="00406DC1" w:rsidP="00EA3129">
            <w:pPr>
              <w:pStyle w:val="Sothutu-1so"/>
              <w:spacing w:before="120" w:after="120" w:line="276" w:lineRule="auto"/>
              <w:jc w:val="left"/>
              <w:rPr>
                <w:szCs w:val="24"/>
              </w:rPr>
            </w:pPr>
          </w:p>
        </w:tc>
        <w:tc>
          <w:tcPr>
            <w:tcW w:w="540" w:type="dxa"/>
            <w:vAlign w:val="center"/>
          </w:tcPr>
          <w:p w14:paraId="30B82512" w14:textId="77777777" w:rsidR="00406DC1" w:rsidRPr="00FF37CC" w:rsidRDefault="00406DC1" w:rsidP="00EA3129">
            <w:pPr>
              <w:pStyle w:val="Sothutu-1so"/>
              <w:spacing w:before="120" w:after="120" w:line="276" w:lineRule="auto"/>
              <w:jc w:val="left"/>
              <w:rPr>
                <w:szCs w:val="24"/>
              </w:rPr>
            </w:pPr>
          </w:p>
        </w:tc>
        <w:tc>
          <w:tcPr>
            <w:tcW w:w="450" w:type="dxa"/>
            <w:vAlign w:val="center"/>
          </w:tcPr>
          <w:p w14:paraId="2372F80F" w14:textId="77777777" w:rsidR="00406DC1" w:rsidRPr="00FF37CC" w:rsidRDefault="00406DC1" w:rsidP="00EA3129">
            <w:pPr>
              <w:pStyle w:val="Sothutu-1so"/>
              <w:spacing w:before="120" w:after="120" w:line="276" w:lineRule="auto"/>
              <w:jc w:val="left"/>
              <w:rPr>
                <w:szCs w:val="24"/>
              </w:rPr>
            </w:pPr>
          </w:p>
        </w:tc>
        <w:tc>
          <w:tcPr>
            <w:tcW w:w="540" w:type="dxa"/>
          </w:tcPr>
          <w:p w14:paraId="0CA32D19" w14:textId="77777777" w:rsidR="00406DC1" w:rsidRPr="00FF37CC" w:rsidRDefault="00406DC1" w:rsidP="00EA3129">
            <w:pPr>
              <w:pStyle w:val="Sothutu-1so"/>
              <w:spacing w:before="120" w:after="120" w:line="276" w:lineRule="auto"/>
              <w:jc w:val="center"/>
              <w:rPr>
                <w:szCs w:val="24"/>
              </w:rPr>
            </w:pPr>
          </w:p>
        </w:tc>
        <w:tc>
          <w:tcPr>
            <w:tcW w:w="7380" w:type="dxa"/>
            <w:vAlign w:val="center"/>
          </w:tcPr>
          <w:p w14:paraId="6B05BCCB" w14:textId="6324EFC9" w:rsidR="00406DC1" w:rsidRDefault="00506C0C" w:rsidP="00EA3129">
            <w:pPr>
              <w:pStyle w:val="Sothutu-1so"/>
              <w:spacing w:before="120" w:after="120" w:line="276" w:lineRule="auto"/>
              <w:jc w:val="left"/>
            </w:pPr>
            <w:r>
              <w:t>Khi ấn chọn sẽ chuyển sang Danh sách Đề nghị thanh toán</w:t>
            </w:r>
          </w:p>
        </w:tc>
      </w:tr>
      <w:tr w:rsidR="00F25486" w:rsidRPr="00FF37CC" w14:paraId="3F141F71" w14:textId="77777777" w:rsidTr="006F0AB6">
        <w:trPr>
          <w:cantSplit/>
          <w:trHeight w:val="827"/>
        </w:trPr>
        <w:tc>
          <w:tcPr>
            <w:tcW w:w="1800" w:type="dxa"/>
            <w:vAlign w:val="center"/>
          </w:tcPr>
          <w:p w14:paraId="0BD25BE7" w14:textId="44B55369" w:rsidR="00F25486" w:rsidRDefault="00F25486" w:rsidP="00EA3129">
            <w:pPr>
              <w:ind w:left="0"/>
            </w:pPr>
            <w:r>
              <w:t>Bảng THTT</w:t>
            </w:r>
          </w:p>
        </w:tc>
        <w:tc>
          <w:tcPr>
            <w:tcW w:w="1980" w:type="dxa"/>
            <w:vAlign w:val="center"/>
          </w:tcPr>
          <w:p w14:paraId="201C554E" w14:textId="77777777" w:rsidR="00F25486" w:rsidRPr="00FF37CC" w:rsidRDefault="00F25486" w:rsidP="00EA3129">
            <w:pPr>
              <w:ind w:left="0"/>
            </w:pPr>
          </w:p>
        </w:tc>
        <w:tc>
          <w:tcPr>
            <w:tcW w:w="1417" w:type="dxa"/>
            <w:vAlign w:val="center"/>
          </w:tcPr>
          <w:p w14:paraId="7A016780" w14:textId="77777777" w:rsidR="00F25486" w:rsidRDefault="00F25486" w:rsidP="00EA3129">
            <w:pPr>
              <w:ind w:left="0"/>
            </w:pPr>
          </w:p>
        </w:tc>
        <w:tc>
          <w:tcPr>
            <w:tcW w:w="630" w:type="dxa"/>
            <w:vAlign w:val="center"/>
          </w:tcPr>
          <w:p w14:paraId="22EC955C"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692AA7A3"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246E016B" w14:textId="77777777" w:rsidR="00F25486" w:rsidRPr="00FF37CC" w:rsidRDefault="00F25486" w:rsidP="00EA3129">
            <w:pPr>
              <w:pStyle w:val="Sothutu-1so"/>
              <w:spacing w:before="120" w:after="120" w:line="276" w:lineRule="auto"/>
              <w:jc w:val="left"/>
              <w:rPr>
                <w:szCs w:val="24"/>
              </w:rPr>
            </w:pPr>
          </w:p>
        </w:tc>
        <w:tc>
          <w:tcPr>
            <w:tcW w:w="540" w:type="dxa"/>
          </w:tcPr>
          <w:p w14:paraId="2B391A3F"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48B0BB74" w14:textId="2A329CCA" w:rsidR="00F25486" w:rsidRDefault="00506C0C" w:rsidP="00EA3129">
            <w:pPr>
              <w:pStyle w:val="Sothutu-1so"/>
              <w:spacing w:before="120" w:after="120" w:line="276" w:lineRule="auto"/>
              <w:jc w:val="left"/>
            </w:pPr>
            <w:r>
              <w:t>Khi ấn chọn sẽ chuyển sang Danh sách Bảng THTT</w:t>
            </w:r>
          </w:p>
        </w:tc>
      </w:tr>
      <w:tr w:rsidR="00F25486" w:rsidRPr="00FF37CC" w14:paraId="3C094D46" w14:textId="77777777" w:rsidTr="006F0AB6">
        <w:trPr>
          <w:cantSplit/>
          <w:trHeight w:val="827"/>
        </w:trPr>
        <w:tc>
          <w:tcPr>
            <w:tcW w:w="1800" w:type="dxa"/>
            <w:vAlign w:val="center"/>
          </w:tcPr>
          <w:p w14:paraId="7B59E63E" w14:textId="461FBFAE" w:rsidR="00F25486" w:rsidRDefault="00F25486" w:rsidP="00EA3129">
            <w:pPr>
              <w:ind w:left="0"/>
            </w:pPr>
            <w:r>
              <w:t>Hóa đơn</w:t>
            </w:r>
          </w:p>
        </w:tc>
        <w:tc>
          <w:tcPr>
            <w:tcW w:w="1980" w:type="dxa"/>
            <w:vAlign w:val="center"/>
          </w:tcPr>
          <w:p w14:paraId="42E2C0E6" w14:textId="77777777" w:rsidR="00F25486" w:rsidRPr="00FF37CC" w:rsidRDefault="00F25486" w:rsidP="00EA3129">
            <w:pPr>
              <w:ind w:left="0"/>
            </w:pPr>
          </w:p>
        </w:tc>
        <w:tc>
          <w:tcPr>
            <w:tcW w:w="1417" w:type="dxa"/>
            <w:vAlign w:val="center"/>
          </w:tcPr>
          <w:p w14:paraId="100F1272" w14:textId="77777777" w:rsidR="00F25486" w:rsidRDefault="00F25486" w:rsidP="00EA3129">
            <w:pPr>
              <w:ind w:left="0"/>
            </w:pPr>
          </w:p>
        </w:tc>
        <w:tc>
          <w:tcPr>
            <w:tcW w:w="630" w:type="dxa"/>
            <w:vAlign w:val="center"/>
          </w:tcPr>
          <w:p w14:paraId="2D435F8E"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0CB590A6"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2C7ADD6A" w14:textId="77777777" w:rsidR="00F25486" w:rsidRPr="00FF37CC" w:rsidRDefault="00F25486" w:rsidP="00EA3129">
            <w:pPr>
              <w:pStyle w:val="Sothutu-1so"/>
              <w:spacing w:before="120" w:after="120" w:line="276" w:lineRule="auto"/>
              <w:jc w:val="left"/>
              <w:rPr>
                <w:szCs w:val="24"/>
              </w:rPr>
            </w:pPr>
          </w:p>
        </w:tc>
        <w:tc>
          <w:tcPr>
            <w:tcW w:w="540" w:type="dxa"/>
          </w:tcPr>
          <w:p w14:paraId="008CEC53"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3952E433" w14:textId="5E67E552" w:rsidR="00F25486" w:rsidRDefault="00506C0C" w:rsidP="00EA3129">
            <w:pPr>
              <w:pStyle w:val="Sothutu-1so"/>
              <w:spacing w:before="120" w:after="120" w:line="276" w:lineRule="auto"/>
              <w:jc w:val="left"/>
            </w:pPr>
            <w:r>
              <w:t>Khi ấn chọn sẽ chuyển sang Danh sách Hóa đơn</w:t>
            </w:r>
          </w:p>
        </w:tc>
      </w:tr>
      <w:tr w:rsidR="00F25486" w:rsidRPr="00FF37CC" w14:paraId="333C84FA" w14:textId="77777777" w:rsidTr="006F0AB6">
        <w:trPr>
          <w:cantSplit/>
          <w:trHeight w:val="827"/>
        </w:trPr>
        <w:tc>
          <w:tcPr>
            <w:tcW w:w="1800" w:type="dxa"/>
            <w:vAlign w:val="center"/>
          </w:tcPr>
          <w:p w14:paraId="34546412" w14:textId="43713F8A" w:rsidR="00F25486" w:rsidRDefault="00F25486" w:rsidP="00EA3129">
            <w:pPr>
              <w:ind w:left="0"/>
            </w:pPr>
            <w:r>
              <w:t>Trình ký VOffice</w:t>
            </w:r>
          </w:p>
        </w:tc>
        <w:tc>
          <w:tcPr>
            <w:tcW w:w="1980" w:type="dxa"/>
            <w:vAlign w:val="center"/>
          </w:tcPr>
          <w:p w14:paraId="248FD511" w14:textId="77777777" w:rsidR="00F25486" w:rsidRPr="00FF37CC" w:rsidRDefault="00F25486" w:rsidP="00EA3129">
            <w:pPr>
              <w:ind w:left="0"/>
            </w:pPr>
          </w:p>
        </w:tc>
        <w:tc>
          <w:tcPr>
            <w:tcW w:w="1417" w:type="dxa"/>
            <w:vAlign w:val="center"/>
          </w:tcPr>
          <w:p w14:paraId="3CEDAE70" w14:textId="77777777" w:rsidR="00F25486" w:rsidRDefault="00F25486" w:rsidP="00EA3129">
            <w:pPr>
              <w:ind w:left="0"/>
            </w:pPr>
          </w:p>
        </w:tc>
        <w:tc>
          <w:tcPr>
            <w:tcW w:w="630" w:type="dxa"/>
            <w:vAlign w:val="center"/>
          </w:tcPr>
          <w:p w14:paraId="0549E08C"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7E3816E0"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48D27C2C" w14:textId="77777777" w:rsidR="00F25486" w:rsidRPr="00FF37CC" w:rsidRDefault="00F25486" w:rsidP="00EA3129">
            <w:pPr>
              <w:pStyle w:val="Sothutu-1so"/>
              <w:spacing w:before="120" w:after="120" w:line="276" w:lineRule="auto"/>
              <w:jc w:val="left"/>
              <w:rPr>
                <w:szCs w:val="24"/>
              </w:rPr>
            </w:pPr>
          </w:p>
        </w:tc>
        <w:tc>
          <w:tcPr>
            <w:tcW w:w="540" w:type="dxa"/>
          </w:tcPr>
          <w:p w14:paraId="4DF273EF"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69566A65" w14:textId="16AA7D32" w:rsidR="00F25486" w:rsidRDefault="00506C0C" w:rsidP="00EA3129">
            <w:pPr>
              <w:pStyle w:val="Sothutu-1so"/>
              <w:spacing w:before="120" w:after="120" w:line="276" w:lineRule="auto"/>
              <w:jc w:val="left"/>
            </w:pPr>
            <w:r>
              <w:t>Khi ấn chọn sẽ chuyển sang Danh sách trình ký Voffice</w:t>
            </w:r>
          </w:p>
        </w:tc>
      </w:tr>
      <w:tr w:rsidR="00CC5BA8" w:rsidRPr="00FF37CC" w14:paraId="27B186ED" w14:textId="77777777" w:rsidTr="006F0AB6">
        <w:trPr>
          <w:cantSplit/>
          <w:trHeight w:val="827"/>
        </w:trPr>
        <w:tc>
          <w:tcPr>
            <w:tcW w:w="14737" w:type="dxa"/>
            <w:gridSpan w:val="8"/>
            <w:vAlign w:val="center"/>
          </w:tcPr>
          <w:p w14:paraId="6ADFD314" w14:textId="4AC3BBDF" w:rsidR="00CC5BA8" w:rsidRDefault="00CC5BA8" w:rsidP="00EA3129">
            <w:pPr>
              <w:pStyle w:val="Sothutu-1so"/>
              <w:spacing w:before="120" w:after="120" w:line="276" w:lineRule="auto"/>
              <w:jc w:val="left"/>
            </w:pPr>
            <w:r>
              <w:rPr>
                <w:b/>
              </w:rPr>
              <w:lastRenderedPageBreak/>
              <w:t>Group: Đối tượng công nợ</w:t>
            </w:r>
          </w:p>
        </w:tc>
      </w:tr>
      <w:tr w:rsidR="00CC5BA8" w:rsidRPr="00FF37CC" w14:paraId="664630D1" w14:textId="77777777" w:rsidTr="006F0AB6">
        <w:trPr>
          <w:cantSplit/>
          <w:trHeight w:val="827"/>
        </w:trPr>
        <w:tc>
          <w:tcPr>
            <w:tcW w:w="1800" w:type="dxa"/>
            <w:vAlign w:val="center"/>
          </w:tcPr>
          <w:p w14:paraId="68713E93" w14:textId="366F62CC" w:rsidR="00CC5BA8" w:rsidRDefault="00CC5BA8" w:rsidP="00EA3129">
            <w:pPr>
              <w:ind w:left="0"/>
            </w:pPr>
            <w:r>
              <w:t>Danh sách đối tượng</w:t>
            </w:r>
          </w:p>
        </w:tc>
        <w:tc>
          <w:tcPr>
            <w:tcW w:w="1980" w:type="dxa"/>
            <w:vAlign w:val="center"/>
          </w:tcPr>
          <w:p w14:paraId="5B7A6C09" w14:textId="77777777" w:rsidR="00CC5BA8" w:rsidRPr="00FF37CC" w:rsidRDefault="00CC5BA8" w:rsidP="00EA3129">
            <w:pPr>
              <w:ind w:left="0"/>
            </w:pPr>
          </w:p>
        </w:tc>
        <w:tc>
          <w:tcPr>
            <w:tcW w:w="1417" w:type="dxa"/>
            <w:vAlign w:val="center"/>
          </w:tcPr>
          <w:p w14:paraId="028F7EEC" w14:textId="77777777" w:rsidR="00CC5BA8" w:rsidRDefault="00CC5BA8" w:rsidP="00EA3129">
            <w:pPr>
              <w:ind w:left="0"/>
            </w:pPr>
          </w:p>
        </w:tc>
        <w:tc>
          <w:tcPr>
            <w:tcW w:w="630" w:type="dxa"/>
            <w:vAlign w:val="center"/>
          </w:tcPr>
          <w:p w14:paraId="5604DB8E" w14:textId="77777777" w:rsidR="00CC5BA8" w:rsidRPr="00FF37CC" w:rsidRDefault="00CC5BA8" w:rsidP="00EA3129">
            <w:pPr>
              <w:pStyle w:val="Sothutu-1so"/>
              <w:spacing w:before="120" w:after="120" w:line="276" w:lineRule="auto"/>
              <w:jc w:val="left"/>
              <w:rPr>
                <w:szCs w:val="24"/>
              </w:rPr>
            </w:pPr>
          </w:p>
        </w:tc>
        <w:tc>
          <w:tcPr>
            <w:tcW w:w="540" w:type="dxa"/>
            <w:vAlign w:val="center"/>
          </w:tcPr>
          <w:p w14:paraId="1367BCCB" w14:textId="77777777" w:rsidR="00CC5BA8" w:rsidRPr="00FF37CC" w:rsidRDefault="00CC5BA8" w:rsidP="00EA3129">
            <w:pPr>
              <w:pStyle w:val="Sothutu-1so"/>
              <w:spacing w:before="120" w:after="120" w:line="276" w:lineRule="auto"/>
              <w:jc w:val="left"/>
              <w:rPr>
                <w:szCs w:val="24"/>
              </w:rPr>
            </w:pPr>
          </w:p>
        </w:tc>
        <w:tc>
          <w:tcPr>
            <w:tcW w:w="450" w:type="dxa"/>
            <w:vAlign w:val="center"/>
          </w:tcPr>
          <w:p w14:paraId="0DC278F0" w14:textId="77777777" w:rsidR="00CC5BA8" w:rsidRPr="00FF37CC" w:rsidRDefault="00CC5BA8" w:rsidP="00EA3129">
            <w:pPr>
              <w:pStyle w:val="Sothutu-1so"/>
              <w:spacing w:before="120" w:after="120" w:line="276" w:lineRule="auto"/>
              <w:jc w:val="left"/>
              <w:rPr>
                <w:szCs w:val="24"/>
              </w:rPr>
            </w:pPr>
          </w:p>
        </w:tc>
        <w:tc>
          <w:tcPr>
            <w:tcW w:w="540" w:type="dxa"/>
          </w:tcPr>
          <w:p w14:paraId="78A643B6" w14:textId="77777777" w:rsidR="00CC5BA8" w:rsidRPr="00FF37CC" w:rsidRDefault="00CC5BA8" w:rsidP="00EA3129">
            <w:pPr>
              <w:pStyle w:val="Sothutu-1so"/>
              <w:spacing w:before="120" w:after="120" w:line="276" w:lineRule="auto"/>
              <w:jc w:val="center"/>
              <w:rPr>
                <w:szCs w:val="24"/>
              </w:rPr>
            </w:pPr>
          </w:p>
        </w:tc>
        <w:tc>
          <w:tcPr>
            <w:tcW w:w="7380" w:type="dxa"/>
            <w:vAlign w:val="center"/>
          </w:tcPr>
          <w:p w14:paraId="1D80839F" w14:textId="2DEA88CD" w:rsidR="00CC5BA8" w:rsidRDefault="004A5781" w:rsidP="00EA3129">
            <w:pPr>
              <w:pStyle w:val="Sothutu-1so"/>
              <w:spacing w:before="120" w:after="120" w:line="276" w:lineRule="auto"/>
              <w:jc w:val="left"/>
            </w:pPr>
            <w:r>
              <w:t>Khi ấn chọn sẽ chuyển sang Danh sách đối tượng</w:t>
            </w:r>
          </w:p>
        </w:tc>
      </w:tr>
      <w:tr w:rsidR="00CC5BA8" w:rsidRPr="00FF37CC" w14:paraId="462291BD" w14:textId="77777777" w:rsidTr="006F0AB6">
        <w:trPr>
          <w:cantSplit/>
          <w:trHeight w:val="827"/>
        </w:trPr>
        <w:tc>
          <w:tcPr>
            <w:tcW w:w="1800" w:type="dxa"/>
            <w:vAlign w:val="center"/>
          </w:tcPr>
          <w:p w14:paraId="28453B65" w14:textId="0529FCB5" w:rsidR="00CC5BA8" w:rsidRDefault="00CC5BA8" w:rsidP="00EA3129">
            <w:pPr>
              <w:ind w:left="0"/>
            </w:pPr>
            <w:r>
              <w:t>Danh sách đề xuất đối tượng</w:t>
            </w:r>
          </w:p>
        </w:tc>
        <w:tc>
          <w:tcPr>
            <w:tcW w:w="1980" w:type="dxa"/>
            <w:vAlign w:val="center"/>
          </w:tcPr>
          <w:p w14:paraId="030465FD" w14:textId="77777777" w:rsidR="00CC5BA8" w:rsidRPr="00FF37CC" w:rsidRDefault="00CC5BA8" w:rsidP="00EA3129">
            <w:pPr>
              <w:ind w:left="0"/>
            </w:pPr>
          </w:p>
        </w:tc>
        <w:tc>
          <w:tcPr>
            <w:tcW w:w="1417" w:type="dxa"/>
            <w:vAlign w:val="center"/>
          </w:tcPr>
          <w:p w14:paraId="5AC95BA6" w14:textId="77777777" w:rsidR="00CC5BA8" w:rsidRDefault="00CC5BA8" w:rsidP="00EA3129">
            <w:pPr>
              <w:ind w:left="0"/>
            </w:pPr>
          </w:p>
        </w:tc>
        <w:tc>
          <w:tcPr>
            <w:tcW w:w="630" w:type="dxa"/>
            <w:vAlign w:val="center"/>
          </w:tcPr>
          <w:p w14:paraId="79CDC6BF" w14:textId="77777777" w:rsidR="00CC5BA8" w:rsidRPr="00FF37CC" w:rsidRDefault="00CC5BA8" w:rsidP="00EA3129">
            <w:pPr>
              <w:pStyle w:val="Sothutu-1so"/>
              <w:spacing w:before="120" w:after="120" w:line="276" w:lineRule="auto"/>
              <w:jc w:val="left"/>
              <w:rPr>
                <w:szCs w:val="24"/>
              </w:rPr>
            </w:pPr>
          </w:p>
        </w:tc>
        <w:tc>
          <w:tcPr>
            <w:tcW w:w="540" w:type="dxa"/>
            <w:vAlign w:val="center"/>
          </w:tcPr>
          <w:p w14:paraId="664E7D41" w14:textId="77777777" w:rsidR="00CC5BA8" w:rsidRPr="00FF37CC" w:rsidRDefault="00CC5BA8" w:rsidP="00EA3129">
            <w:pPr>
              <w:pStyle w:val="Sothutu-1so"/>
              <w:spacing w:before="120" w:after="120" w:line="276" w:lineRule="auto"/>
              <w:jc w:val="left"/>
              <w:rPr>
                <w:szCs w:val="24"/>
              </w:rPr>
            </w:pPr>
          </w:p>
        </w:tc>
        <w:tc>
          <w:tcPr>
            <w:tcW w:w="450" w:type="dxa"/>
            <w:vAlign w:val="center"/>
          </w:tcPr>
          <w:p w14:paraId="6C2807CB" w14:textId="77777777" w:rsidR="00CC5BA8" w:rsidRPr="00FF37CC" w:rsidRDefault="00CC5BA8" w:rsidP="00EA3129">
            <w:pPr>
              <w:pStyle w:val="Sothutu-1so"/>
              <w:spacing w:before="120" w:after="120" w:line="276" w:lineRule="auto"/>
              <w:jc w:val="left"/>
              <w:rPr>
                <w:szCs w:val="24"/>
              </w:rPr>
            </w:pPr>
          </w:p>
        </w:tc>
        <w:tc>
          <w:tcPr>
            <w:tcW w:w="540" w:type="dxa"/>
          </w:tcPr>
          <w:p w14:paraId="56BFE723" w14:textId="77777777" w:rsidR="00CC5BA8" w:rsidRPr="00FF37CC" w:rsidRDefault="00CC5BA8" w:rsidP="00EA3129">
            <w:pPr>
              <w:pStyle w:val="Sothutu-1so"/>
              <w:spacing w:before="120" w:after="120" w:line="276" w:lineRule="auto"/>
              <w:jc w:val="center"/>
              <w:rPr>
                <w:szCs w:val="24"/>
              </w:rPr>
            </w:pPr>
          </w:p>
        </w:tc>
        <w:tc>
          <w:tcPr>
            <w:tcW w:w="7380" w:type="dxa"/>
            <w:vAlign w:val="center"/>
          </w:tcPr>
          <w:p w14:paraId="1B13153D" w14:textId="4E7549F2" w:rsidR="00CC5BA8" w:rsidRDefault="004A5781" w:rsidP="00EA3129">
            <w:pPr>
              <w:pStyle w:val="Sothutu-1so"/>
              <w:spacing w:before="120" w:after="120" w:line="276" w:lineRule="auto"/>
              <w:jc w:val="left"/>
            </w:pPr>
            <w:r>
              <w:t>Khi ấn chọn sẽ chuyển sang Danh sách đề xuất đối tượng</w:t>
            </w:r>
          </w:p>
        </w:tc>
      </w:tr>
      <w:tr w:rsidR="004A5781" w:rsidRPr="00FF37CC" w14:paraId="6FB96A97" w14:textId="77777777" w:rsidTr="006F0AB6">
        <w:trPr>
          <w:cantSplit/>
          <w:trHeight w:val="827"/>
        </w:trPr>
        <w:tc>
          <w:tcPr>
            <w:tcW w:w="14737" w:type="dxa"/>
            <w:gridSpan w:val="8"/>
            <w:vAlign w:val="center"/>
          </w:tcPr>
          <w:p w14:paraId="7D0624A9" w14:textId="1F3DDC04" w:rsidR="004A5781" w:rsidRDefault="004A5781" w:rsidP="00EA3129">
            <w:pPr>
              <w:pStyle w:val="Sothutu-1so"/>
              <w:spacing w:before="120" w:after="120" w:line="276" w:lineRule="auto"/>
              <w:jc w:val="left"/>
            </w:pPr>
            <w:r>
              <w:rPr>
                <w:b/>
              </w:rPr>
              <w:t>Group: Báo cáo</w:t>
            </w:r>
          </w:p>
        </w:tc>
      </w:tr>
      <w:tr w:rsidR="004A5781" w:rsidRPr="00FF37CC" w14:paraId="08548252" w14:textId="77777777" w:rsidTr="006F0AB6">
        <w:trPr>
          <w:cantSplit/>
          <w:trHeight w:val="827"/>
        </w:trPr>
        <w:tc>
          <w:tcPr>
            <w:tcW w:w="1800" w:type="dxa"/>
            <w:vAlign w:val="center"/>
          </w:tcPr>
          <w:p w14:paraId="0A26E948" w14:textId="2F8B1542" w:rsidR="004A5781" w:rsidRDefault="004A5781" w:rsidP="00EA3129">
            <w:pPr>
              <w:ind w:left="0"/>
            </w:pPr>
            <w:r>
              <w:t>Báo cáo</w:t>
            </w:r>
          </w:p>
        </w:tc>
        <w:tc>
          <w:tcPr>
            <w:tcW w:w="1980" w:type="dxa"/>
            <w:vAlign w:val="center"/>
          </w:tcPr>
          <w:p w14:paraId="11D01A2B" w14:textId="77777777" w:rsidR="004A5781" w:rsidRPr="00FF37CC" w:rsidRDefault="004A5781" w:rsidP="00EA3129">
            <w:pPr>
              <w:ind w:left="0"/>
            </w:pPr>
          </w:p>
        </w:tc>
        <w:tc>
          <w:tcPr>
            <w:tcW w:w="1417" w:type="dxa"/>
            <w:vAlign w:val="center"/>
          </w:tcPr>
          <w:p w14:paraId="7788A122" w14:textId="77777777" w:rsidR="004A5781" w:rsidRDefault="004A5781" w:rsidP="00EA3129">
            <w:pPr>
              <w:ind w:left="0"/>
            </w:pPr>
          </w:p>
        </w:tc>
        <w:tc>
          <w:tcPr>
            <w:tcW w:w="630" w:type="dxa"/>
            <w:vAlign w:val="center"/>
          </w:tcPr>
          <w:p w14:paraId="4F9A9A6C" w14:textId="77777777" w:rsidR="004A5781" w:rsidRPr="00FF37CC" w:rsidRDefault="004A5781" w:rsidP="00EA3129">
            <w:pPr>
              <w:pStyle w:val="Sothutu-1so"/>
              <w:spacing w:before="120" w:after="120" w:line="276" w:lineRule="auto"/>
              <w:jc w:val="left"/>
              <w:rPr>
                <w:szCs w:val="24"/>
              </w:rPr>
            </w:pPr>
          </w:p>
        </w:tc>
        <w:tc>
          <w:tcPr>
            <w:tcW w:w="540" w:type="dxa"/>
            <w:vAlign w:val="center"/>
          </w:tcPr>
          <w:p w14:paraId="792311D9" w14:textId="77777777" w:rsidR="004A5781" w:rsidRPr="00FF37CC" w:rsidRDefault="004A5781" w:rsidP="00EA3129">
            <w:pPr>
              <w:pStyle w:val="Sothutu-1so"/>
              <w:spacing w:before="120" w:after="120" w:line="276" w:lineRule="auto"/>
              <w:jc w:val="left"/>
              <w:rPr>
                <w:szCs w:val="24"/>
              </w:rPr>
            </w:pPr>
          </w:p>
        </w:tc>
        <w:tc>
          <w:tcPr>
            <w:tcW w:w="450" w:type="dxa"/>
            <w:vAlign w:val="center"/>
          </w:tcPr>
          <w:p w14:paraId="5170B242" w14:textId="77777777" w:rsidR="004A5781" w:rsidRPr="00FF37CC" w:rsidRDefault="004A5781" w:rsidP="00EA3129">
            <w:pPr>
              <w:pStyle w:val="Sothutu-1so"/>
              <w:spacing w:before="120" w:after="120" w:line="276" w:lineRule="auto"/>
              <w:jc w:val="left"/>
              <w:rPr>
                <w:szCs w:val="24"/>
              </w:rPr>
            </w:pPr>
          </w:p>
        </w:tc>
        <w:tc>
          <w:tcPr>
            <w:tcW w:w="540" w:type="dxa"/>
          </w:tcPr>
          <w:p w14:paraId="6B7374B3" w14:textId="77777777" w:rsidR="004A5781" w:rsidRPr="00FF37CC" w:rsidRDefault="004A5781" w:rsidP="00EA3129">
            <w:pPr>
              <w:pStyle w:val="Sothutu-1so"/>
              <w:spacing w:before="120" w:after="120" w:line="276" w:lineRule="auto"/>
              <w:jc w:val="center"/>
              <w:rPr>
                <w:szCs w:val="24"/>
              </w:rPr>
            </w:pPr>
          </w:p>
        </w:tc>
        <w:tc>
          <w:tcPr>
            <w:tcW w:w="7380" w:type="dxa"/>
            <w:vAlign w:val="center"/>
          </w:tcPr>
          <w:p w14:paraId="4750F85A" w14:textId="39FA1F7D" w:rsidR="004A5781" w:rsidRDefault="004A5781" w:rsidP="00EA3129">
            <w:pPr>
              <w:pStyle w:val="Sothutu-1so"/>
              <w:spacing w:before="120" w:after="120" w:line="276" w:lineRule="auto"/>
              <w:jc w:val="left"/>
            </w:pPr>
            <w:r>
              <w:t>Khi ấn chọn sẽ chuyển sang Danh sách báo cáo</w:t>
            </w:r>
          </w:p>
        </w:tc>
      </w:tr>
      <w:tr w:rsidR="004A5781" w:rsidRPr="00FF37CC" w14:paraId="13C5035C" w14:textId="77777777" w:rsidTr="006F0AB6">
        <w:trPr>
          <w:cantSplit/>
          <w:trHeight w:val="827"/>
        </w:trPr>
        <w:tc>
          <w:tcPr>
            <w:tcW w:w="14737" w:type="dxa"/>
            <w:gridSpan w:val="8"/>
            <w:vAlign w:val="center"/>
          </w:tcPr>
          <w:p w14:paraId="72CBE960" w14:textId="02501D2A" w:rsidR="004A5781" w:rsidRDefault="004A5781" w:rsidP="00EA3129">
            <w:pPr>
              <w:pStyle w:val="Sothutu-1so"/>
              <w:spacing w:before="120" w:after="120" w:line="276" w:lineRule="auto"/>
              <w:jc w:val="left"/>
            </w:pPr>
            <w:r>
              <w:rPr>
                <w:b/>
              </w:rPr>
              <w:t>Cài đặt</w:t>
            </w:r>
          </w:p>
        </w:tc>
      </w:tr>
      <w:tr w:rsidR="004A5781" w:rsidRPr="00FF37CC" w14:paraId="2BE07DEA" w14:textId="77777777" w:rsidTr="006F0AB6">
        <w:trPr>
          <w:cantSplit/>
          <w:trHeight w:val="827"/>
        </w:trPr>
        <w:tc>
          <w:tcPr>
            <w:tcW w:w="1800" w:type="dxa"/>
            <w:vAlign w:val="center"/>
          </w:tcPr>
          <w:p w14:paraId="25500B38" w14:textId="2CFF0CB8" w:rsidR="004A5781" w:rsidRDefault="004A5781" w:rsidP="00EA3129">
            <w:pPr>
              <w:ind w:left="0"/>
            </w:pPr>
            <w:r>
              <w:t>Cài đặt</w:t>
            </w:r>
          </w:p>
        </w:tc>
        <w:tc>
          <w:tcPr>
            <w:tcW w:w="1980" w:type="dxa"/>
            <w:vAlign w:val="center"/>
          </w:tcPr>
          <w:p w14:paraId="0ACB16C0" w14:textId="77777777" w:rsidR="004A5781" w:rsidRPr="00FF37CC" w:rsidRDefault="004A5781" w:rsidP="00EA3129">
            <w:pPr>
              <w:ind w:left="0"/>
            </w:pPr>
          </w:p>
        </w:tc>
        <w:tc>
          <w:tcPr>
            <w:tcW w:w="1417" w:type="dxa"/>
            <w:vAlign w:val="center"/>
          </w:tcPr>
          <w:p w14:paraId="2C346817" w14:textId="77777777" w:rsidR="004A5781" w:rsidRDefault="004A5781" w:rsidP="00EA3129">
            <w:pPr>
              <w:ind w:left="0"/>
            </w:pPr>
          </w:p>
        </w:tc>
        <w:tc>
          <w:tcPr>
            <w:tcW w:w="630" w:type="dxa"/>
            <w:vAlign w:val="center"/>
          </w:tcPr>
          <w:p w14:paraId="718A17DD" w14:textId="77777777" w:rsidR="004A5781" w:rsidRPr="00FF37CC" w:rsidRDefault="004A5781" w:rsidP="00EA3129">
            <w:pPr>
              <w:pStyle w:val="Sothutu-1so"/>
              <w:spacing w:before="120" w:after="120" w:line="276" w:lineRule="auto"/>
              <w:jc w:val="left"/>
              <w:rPr>
                <w:szCs w:val="24"/>
              </w:rPr>
            </w:pPr>
          </w:p>
        </w:tc>
        <w:tc>
          <w:tcPr>
            <w:tcW w:w="540" w:type="dxa"/>
            <w:vAlign w:val="center"/>
          </w:tcPr>
          <w:p w14:paraId="59C26D7F" w14:textId="77777777" w:rsidR="004A5781" w:rsidRPr="00FF37CC" w:rsidRDefault="004A5781" w:rsidP="00EA3129">
            <w:pPr>
              <w:pStyle w:val="Sothutu-1so"/>
              <w:spacing w:before="120" w:after="120" w:line="276" w:lineRule="auto"/>
              <w:jc w:val="left"/>
              <w:rPr>
                <w:szCs w:val="24"/>
              </w:rPr>
            </w:pPr>
          </w:p>
        </w:tc>
        <w:tc>
          <w:tcPr>
            <w:tcW w:w="450" w:type="dxa"/>
            <w:vAlign w:val="center"/>
          </w:tcPr>
          <w:p w14:paraId="12EF96DA" w14:textId="77777777" w:rsidR="004A5781" w:rsidRPr="00FF37CC" w:rsidRDefault="004A5781" w:rsidP="00EA3129">
            <w:pPr>
              <w:pStyle w:val="Sothutu-1so"/>
              <w:spacing w:before="120" w:after="120" w:line="276" w:lineRule="auto"/>
              <w:jc w:val="left"/>
              <w:rPr>
                <w:szCs w:val="24"/>
              </w:rPr>
            </w:pPr>
          </w:p>
        </w:tc>
        <w:tc>
          <w:tcPr>
            <w:tcW w:w="540" w:type="dxa"/>
          </w:tcPr>
          <w:p w14:paraId="0C7AEA63" w14:textId="77777777" w:rsidR="004A5781" w:rsidRPr="00FF37CC" w:rsidRDefault="004A5781" w:rsidP="00EA3129">
            <w:pPr>
              <w:pStyle w:val="Sothutu-1so"/>
              <w:spacing w:before="120" w:after="120" w:line="276" w:lineRule="auto"/>
              <w:jc w:val="center"/>
              <w:rPr>
                <w:szCs w:val="24"/>
              </w:rPr>
            </w:pPr>
          </w:p>
        </w:tc>
        <w:tc>
          <w:tcPr>
            <w:tcW w:w="7380" w:type="dxa"/>
            <w:vAlign w:val="center"/>
          </w:tcPr>
          <w:p w14:paraId="627E8C7D" w14:textId="212E017E" w:rsidR="004A5781" w:rsidRDefault="004A5781" w:rsidP="00EA3129">
            <w:pPr>
              <w:pStyle w:val="Sothutu-1so"/>
              <w:spacing w:before="120" w:after="120" w:line="276" w:lineRule="auto"/>
              <w:jc w:val="left"/>
            </w:pPr>
            <w:r>
              <w:t>Khi ấn chọn sẽ chuyển sang màn hình cài đặt</w:t>
            </w:r>
          </w:p>
        </w:tc>
      </w:tr>
      <w:tr w:rsidR="00CC4FBB" w:rsidRPr="00FF37CC" w14:paraId="444CAC79" w14:textId="77777777" w:rsidTr="006F0AB6">
        <w:trPr>
          <w:cantSplit/>
          <w:trHeight w:val="827"/>
        </w:trPr>
        <w:tc>
          <w:tcPr>
            <w:tcW w:w="14737" w:type="dxa"/>
            <w:gridSpan w:val="8"/>
            <w:vAlign w:val="center"/>
          </w:tcPr>
          <w:p w14:paraId="2CA4AB4E" w14:textId="0CB022B9" w:rsidR="00CC4FBB" w:rsidRPr="00CC4FBB" w:rsidRDefault="00CC4FBB" w:rsidP="00EA3129">
            <w:pPr>
              <w:pStyle w:val="Sothutu-1so"/>
              <w:spacing w:before="120" w:after="120" w:line="276" w:lineRule="auto"/>
              <w:jc w:val="left"/>
              <w:rPr>
                <w:b/>
              </w:rPr>
            </w:pPr>
            <w:r w:rsidRPr="00CC4FBB">
              <w:rPr>
                <w:b/>
              </w:rPr>
              <w:t>Đăng xuất</w:t>
            </w:r>
          </w:p>
        </w:tc>
      </w:tr>
      <w:tr w:rsidR="00CC4FBB" w:rsidRPr="00FF37CC" w14:paraId="4C9309C8" w14:textId="77777777" w:rsidTr="006F0AB6">
        <w:trPr>
          <w:cantSplit/>
          <w:trHeight w:val="827"/>
        </w:trPr>
        <w:tc>
          <w:tcPr>
            <w:tcW w:w="1800" w:type="dxa"/>
            <w:vAlign w:val="center"/>
          </w:tcPr>
          <w:p w14:paraId="367F6FC5" w14:textId="0FCEC11E" w:rsidR="00CC4FBB" w:rsidRDefault="00CC4FBB" w:rsidP="00EA3129">
            <w:pPr>
              <w:ind w:left="0"/>
            </w:pPr>
            <w:r>
              <w:t>Thay đổi vai trò</w:t>
            </w:r>
          </w:p>
        </w:tc>
        <w:tc>
          <w:tcPr>
            <w:tcW w:w="1980" w:type="dxa"/>
            <w:vAlign w:val="center"/>
          </w:tcPr>
          <w:p w14:paraId="51EFB387" w14:textId="77777777" w:rsidR="00CC4FBB" w:rsidRPr="00FF37CC" w:rsidRDefault="00CC4FBB" w:rsidP="00EA3129">
            <w:pPr>
              <w:ind w:left="0"/>
            </w:pPr>
          </w:p>
        </w:tc>
        <w:tc>
          <w:tcPr>
            <w:tcW w:w="1417" w:type="dxa"/>
            <w:vAlign w:val="center"/>
          </w:tcPr>
          <w:p w14:paraId="73C72F83" w14:textId="77777777" w:rsidR="00CC4FBB" w:rsidRDefault="00CC4FBB" w:rsidP="00EA3129">
            <w:pPr>
              <w:ind w:left="0"/>
            </w:pPr>
          </w:p>
        </w:tc>
        <w:tc>
          <w:tcPr>
            <w:tcW w:w="630" w:type="dxa"/>
            <w:vAlign w:val="center"/>
          </w:tcPr>
          <w:p w14:paraId="3B769CE4" w14:textId="77777777" w:rsidR="00CC4FBB" w:rsidRPr="00FF37CC" w:rsidRDefault="00CC4FBB" w:rsidP="00EA3129">
            <w:pPr>
              <w:pStyle w:val="Sothutu-1so"/>
              <w:spacing w:before="120" w:after="120" w:line="276" w:lineRule="auto"/>
              <w:jc w:val="left"/>
              <w:rPr>
                <w:szCs w:val="24"/>
              </w:rPr>
            </w:pPr>
          </w:p>
        </w:tc>
        <w:tc>
          <w:tcPr>
            <w:tcW w:w="540" w:type="dxa"/>
            <w:vAlign w:val="center"/>
          </w:tcPr>
          <w:p w14:paraId="506DAAAC" w14:textId="77777777" w:rsidR="00CC4FBB" w:rsidRPr="00FF37CC" w:rsidRDefault="00CC4FBB" w:rsidP="00EA3129">
            <w:pPr>
              <w:pStyle w:val="Sothutu-1so"/>
              <w:spacing w:before="120" w:after="120" w:line="276" w:lineRule="auto"/>
              <w:jc w:val="left"/>
              <w:rPr>
                <w:szCs w:val="24"/>
              </w:rPr>
            </w:pPr>
          </w:p>
        </w:tc>
        <w:tc>
          <w:tcPr>
            <w:tcW w:w="450" w:type="dxa"/>
            <w:vAlign w:val="center"/>
          </w:tcPr>
          <w:p w14:paraId="1A396C24" w14:textId="77777777" w:rsidR="00CC4FBB" w:rsidRPr="00FF37CC" w:rsidRDefault="00CC4FBB" w:rsidP="00EA3129">
            <w:pPr>
              <w:pStyle w:val="Sothutu-1so"/>
              <w:spacing w:before="120" w:after="120" w:line="276" w:lineRule="auto"/>
              <w:jc w:val="left"/>
              <w:rPr>
                <w:szCs w:val="24"/>
              </w:rPr>
            </w:pPr>
          </w:p>
        </w:tc>
        <w:tc>
          <w:tcPr>
            <w:tcW w:w="540" w:type="dxa"/>
          </w:tcPr>
          <w:p w14:paraId="27F66AE2" w14:textId="77777777" w:rsidR="00CC4FBB" w:rsidRPr="00FF37CC" w:rsidRDefault="00CC4FBB" w:rsidP="00EA3129">
            <w:pPr>
              <w:pStyle w:val="Sothutu-1so"/>
              <w:spacing w:before="120" w:after="120" w:line="276" w:lineRule="auto"/>
              <w:jc w:val="center"/>
              <w:rPr>
                <w:szCs w:val="24"/>
              </w:rPr>
            </w:pPr>
          </w:p>
        </w:tc>
        <w:tc>
          <w:tcPr>
            <w:tcW w:w="7380" w:type="dxa"/>
            <w:vAlign w:val="center"/>
          </w:tcPr>
          <w:p w14:paraId="336F36B8" w14:textId="6E01E9F8" w:rsidR="00CC4FBB" w:rsidRDefault="00CC4FBB" w:rsidP="00EA3129">
            <w:pPr>
              <w:pStyle w:val="Sothutu-1so"/>
              <w:spacing w:before="120" w:after="120" w:line="276" w:lineRule="auto"/>
              <w:jc w:val="left"/>
            </w:pPr>
            <w:r>
              <w:t>Khi ấn chọn chuyển ra màn hình Đăng nhập Chọn vai trò</w:t>
            </w:r>
          </w:p>
        </w:tc>
      </w:tr>
      <w:tr w:rsidR="00CC4FBB" w:rsidRPr="00FF37CC" w14:paraId="249B83B5" w14:textId="77777777" w:rsidTr="006F0AB6">
        <w:trPr>
          <w:cantSplit/>
          <w:trHeight w:val="827"/>
        </w:trPr>
        <w:tc>
          <w:tcPr>
            <w:tcW w:w="1800" w:type="dxa"/>
            <w:vAlign w:val="center"/>
          </w:tcPr>
          <w:p w14:paraId="6F1F1B99" w14:textId="7DC8DA5A" w:rsidR="00CC4FBB" w:rsidRDefault="00CC4FBB" w:rsidP="00EA3129">
            <w:pPr>
              <w:ind w:left="0"/>
            </w:pPr>
            <w:r>
              <w:t>Đăng xuất</w:t>
            </w:r>
          </w:p>
        </w:tc>
        <w:tc>
          <w:tcPr>
            <w:tcW w:w="1980" w:type="dxa"/>
            <w:vAlign w:val="center"/>
          </w:tcPr>
          <w:p w14:paraId="1772A6E8" w14:textId="77777777" w:rsidR="00CC4FBB" w:rsidRPr="00FF37CC" w:rsidRDefault="00CC4FBB" w:rsidP="00EA3129">
            <w:pPr>
              <w:ind w:left="0"/>
            </w:pPr>
          </w:p>
        </w:tc>
        <w:tc>
          <w:tcPr>
            <w:tcW w:w="1417" w:type="dxa"/>
            <w:vAlign w:val="center"/>
          </w:tcPr>
          <w:p w14:paraId="2479E288" w14:textId="77777777" w:rsidR="00CC4FBB" w:rsidRDefault="00CC4FBB" w:rsidP="00EA3129">
            <w:pPr>
              <w:ind w:left="0"/>
            </w:pPr>
          </w:p>
        </w:tc>
        <w:tc>
          <w:tcPr>
            <w:tcW w:w="630" w:type="dxa"/>
            <w:vAlign w:val="center"/>
          </w:tcPr>
          <w:p w14:paraId="72F4437C" w14:textId="77777777" w:rsidR="00CC4FBB" w:rsidRPr="00FF37CC" w:rsidRDefault="00CC4FBB" w:rsidP="00EA3129">
            <w:pPr>
              <w:pStyle w:val="Sothutu-1so"/>
              <w:spacing w:before="120" w:after="120" w:line="276" w:lineRule="auto"/>
              <w:jc w:val="left"/>
              <w:rPr>
                <w:szCs w:val="24"/>
              </w:rPr>
            </w:pPr>
          </w:p>
        </w:tc>
        <w:tc>
          <w:tcPr>
            <w:tcW w:w="540" w:type="dxa"/>
            <w:vAlign w:val="center"/>
          </w:tcPr>
          <w:p w14:paraId="1FCDE236" w14:textId="77777777" w:rsidR="00CC4FBB" w:rsidRPr="00FF37CC" w:rsidRDefault="00CC4FBB" w:rsidP="00EA3129">
            <w:pPr>
              <w:pStyle w:val="Sothutu-1so"/>
              <w:spacing w:before="120" w:after="120" w:line="276" w:lineRule="auto"/>
              <w:jc w:val="left"/>
              <w:rPr>
                <w:szCs w:val="24"/>
              </w:rPr>
            </w:pPr>
          </w:p>
        </w:tc>
        <w:tc>
          <w:tcPr>
            <w:tcW w:w="450" w:type="dxa"/>
            <w:vAlign w:val="center"/>
          </w:tcPr>
          <w:p w14:paraId="386BF654" w14:textId="77777777" w:rsidR="00CC4FBB" w:rsidRPr="00FF37CC" w:rsidRDefault="00CC4FBB" w:rsidP="00EA3129">
            <w:pPr>
              <w:pStyle w:val="Sothutu-1so"/>
              <w:spacing w:before="120" w:after="120" w:line="276" w:lineRule="auto"/>
              <w:jc w:val="left"/>
              <w:rPr>
                <w:szCs w:val="24"/>
              </w:rPr>
            </w:pPr>
          </w:p>
        </w:tc>
        <w:tc>
          <w:tcPr>
            <w:tcW w:w="540" w:type="dxa"/>
          </w:tcPr>
          <w:p w14:paraId="20D5BDA6" w14:textId="77777777" w:rsidR="00CC4FBB" w:rsidRPr="00FF37CC" w:rsidRDefault="00CC4FBB" w:rsidP="00EA3129">
            <w:pPr>
              <w:pStyle w:val="Sothutu-1so"/>
              <w:spacing w:before="120" w:after="120" w:line="276" w:lineRule="auto"/>
              <w:jc w:val="center"/>
              <w:rPr>
                <w:szCs w:val="24"/>
              </w:rPr>
            </w:pPr>
          </w:p>
        </w:tc>
        <w:tc>
          <w:tcPr>
            <w:tcW w:w="7380" w:type="dxa"/>
            <w:vAlign w:val="center"/>
          </w:tcPr>
          <w:p w14:paraId="42D94792" w14:textId="21379477" w:rsidR="00CC4FBB" w:rsidRDefault="00CC4FBB" w:rsidP="00EA3129">
            <w:pPr>
              <w:pStyle w:val="Sothutu-1so"/>
              <w:spacing w:before="120" w:after="120" w:line="276" w:lineRule="auto"/>
              <w:jc w:val="left"/>
            </w:pPr>
            <w:r w:rsidRPr="00083CB9">
              <w:rPr>
                <w:highlight w:val="yellow"/>
              </w:rPr>
              <w:t xml:space="preserve">Khi ấn chọn </w:t>
            </w:r>
            <w:r w:rsidR="00083CB9">
              <w:rPr>
                <w:highlight w:val="yellow"/>
              </w:rPr>
              <w:t>chuyển ra màn hình Viettel Connection</w:t>
            </w:r>
          </w:p>
        </w:tc>
      </w:tr>
      <w:tr w:rsidR="00CC4FBB" w:rsidRPr="00FF37CC" w14:paraId="11D6B205" w14:textId="77777777" w:rsidTr="006F0AB6">
        <w:trPr>
          <w:cantSplit/>
          <w:trHeight w:val="827"/>
        </w:trPr>
        <w:tc>
          <w:tcPr>
            <w:tcW w:w="14737" w:type="dxa"/>
            <w:gridSpan w:val="8"/>
            <w:vAlign w:val="center"/>
          </w:tcPr>
          <w:p w14:paraId="59C5BC53" w14:textId="77777777" w:rsidR="00CC4FBB" w:rsidRPr="009737D6" w:rsidRDefault="00CC4FBB" w:rsidP="00EA3129">
            <w:pPr>
              <w:pStyle w:val="Sothutu-1so"/>
              <w:spacing w:before="120" w:after="120" w:line="276" w:lineRule="auto"/>
              <w:jc w:val="left"/>
            </w:pPr>
            <w:r w:rsidRPr="009737D6">
              <w:rPr>
                <w:b/>
              </w:rPr>
              <w:lastRenderedPageBreak/>
              <w:t>Footer</w:t>
            </w:r>
            <w:r>
              <w:rPr>
                <w:b/>
              </w:rPr>
              <w:t xml:space="preserve"> </w:t>
            </w:r>
            <w:r>
              <w:t>(Giống với trang chủ)</w:t>
            </w:r>
          </w:p>
        </w:tc>
      </w:tr>
    </w:tbl>
    <w:p w14:paraId="1CA69629" w14:textId="7ED3E9D0" w:rsidR="00A464BB" w:rsidRDefault="00A464BB" w:rsidP="00EA3129">
      <w:pPr>
        <w:ind w:left="0"/>
        <w:rPr>
          <w:lang w:eastAsia="ar-SA"/>
        </w:rPr>
      </w:pPr>
    </w:p>
    <w:p w14:paraId="22BDC202" w14:textId="2AEC5C9D" w:rsidR="00A464BB" w:rsidRDefault="00A464BB" w:rsidP="00EA3129">
      <w:pPr>
        <w:ind w:left="0"/>
        <w:rPr>
          <w:lang w:eastAsia="ar-SA"/>
        </w:rPr>
      </w:pPr>
    </w:p>
    <w:p w14:paraId="2A50351A" w14:textId="45F8E896" w:rsidR="000418F4" w:rsidRDefault="000418F4" w:rsidP="00A97673">
      <w:pPr>
        <w:pStyle w:val="Heading5"/>
      </w:pPr>
      <w:r>
        <w:lastRenderedPageBreak/>
        <w:t xml:space="preserve">Thông tin tài khoản </w:t>
      </w:r>
    </w:p>
    <w:p w14:paraId="28BF9D96" w14:textId="77777777" w:rsidR="00CB70C6" w:rsidRPr="00FF37CC" w:rsidRDefault="00CB70C6" w:rsidP="00EA3129">
      <w:pPr>
        <w:pStyle w:val="Heading6"/>
      </w:pPr>
      <w:r w:rsidRPr="00FF37CC">
        <w:t>Prototype màn hình nhập liệu</w:t>
      </w:r>
    </w:p>
    <w:p w14:paraId="5A0D5670" w14:textId="5AB24384" w:rsidR="00CB70C6" w:rsidRDefault="00662A21" w:rsidP="00EA3129">
      <w:pPr>
        <w:ind w:left="0"/>
        <w:rPr>
          <w:lang w:eastAsia="ar-SA"/>
        </w:rPr>
      </w:pPr>
      <w:r>
        <w:rPr>
          <w:noProof/>
          <w:snapToGrid/>
        </w:rPr>
        <w:drawing>
          <wp:inline distT="0" distB="0" distL="0" distR="0" wp14:anchorId="03D50AC7" wp14:editId="448E3E6B">
            <wp:extent cx="2542486" cy="530897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3983" cy="5312106"/>
                    </a:xfrm>
                    <a:prstGeom prst="rect">
                      <a:avLst/>
                    </a:prstGeom>
                  </pic:spPr>
                </pic:pic>
              </a:graphicData>
            </a:graphic>
          </wp:inline>
        </w:drawing>
      </w:r>
    </w:p>
    <w:p w14:paraId="42FCA39B" w14:textId="77777777" w:rsidR="00CB70C6" w:rsidRPr="00FD436B" w:rsidRDefault="00CB70C6" w:rsidP="00EA3129">
      <w:pPr>
        <w:pStyle w:val="Heading6"/>
      </w:pPr>
      <w:r>
        <w:lastRenderedPageBreak/>
        <w:t>Danh sách trường dữ liệu</w:t>
      </w:r>
    </w:p>
    <w:p w14:paraId="711D4E24" w14:textId="77777777" w:rsidR="00CB70C6" w:rsidRPr="00FF37CC" w:rsidRDefault="00CB70C6" w:rsidP="004E37AB">
      <w:pPr>
        <w:numPr>
          <w:ilvl w:val="0"/>
          <w:numId w:val="11"/>
        </w:numPr>
      </w:pPr>
      <w:r>
        <w:rPr>
          <w:lang w:eastAsia="ar-SA"/>
        </w:rPr>
        <w:t>S: Hiển thị trên màn hình nhập liệu</w:t>
      </w:r>
    </w:p>
    <w:p w14:paraId="0C4BBD4F" w14:textId="77777777" w:rsidR="00CB70C6" w:rsidRPr="00FF37CC" w:rsidRDefault="00CB70C6"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B70C6" w:rsidRPr="00FF37CC" w14:paraId="294BE344" w14:textId="77777777" w:rsidTr="00940807">
        <w:trPr>
          <w:cantSplit/>
          <w:trHeight w:val="422"/>
          <w:tblHeader/>
        </w:trPr>
        <w:tc>
          <w:tcPr>
            <w:tcW w:w="1800" w:type="dxa"/>
            <w:shd w:val="clear" w:color="auto" w:fill="D9D9D9"/>
            <w:vAlign w:val="center"/>
          </w:tcPr>
          <w:p w14:paraId="50AA277C" w14:textId="77777777" w:rsidR="00CB70C6" w:rsidRPr="00FF37CC" w:rsidRDefault="00CB70C6" w:rsidP="00EA3129">
            <w:pPr>
              <w:spacing w:after="120"/>
              <w:ind w:left="0"/>
              <w:jc w:val="center"/>
              <w:rPr>
                <w:b/>
              </w:rPr>
            </w:pPr>
            <w:r w:rsidRPr="00FF37CC">
              <w:rPr>
                <w:b/>
              </w:rPr>
              <w:t>Tên trường</w:t>
            </w:r>
          </w:p>
        </w:tc>
        <w:tc>
          <w:tcPr>
            <w:tcW w:w="1980" w:type="dxa"/>
            <w:shd w:val="clear" w:color="auto" w:fill="D9D9D9"/>
            <w:vAlign w:val="center"/>
          </w:tcPr>
          <w:p w14:paraId="2AB9AB32" w14:textId="77777777" w:rsidR="00CB70C6" w:rsidRPr="00FF37CC" w:rsidRDefault="00CB70C6" w:rsidP="00EA3129">
            <w:pPr>
              <w:spacing w:after="120"/>
              <w:ind w:left="0"/>
              <w:jc w:val="center"/>
              <w:rPr>
                <w:b/>
              </w:rPr>
            </w:pPr>
            <w:r w:rsidRPr="00FF37CC">
              <w:rPr>
                <w:b/>
              </w:rPr>
              <w:t>Tên dữ liệu</w:t>
            </w:r>
          </w:p>
        </w:tc>
        <w:tc>
          <w:tcPr>
            <w:tcW w:w="1417" w:type="dxa"/>
            <w:shd w:val="clear" w:color="auto" w:fill="D9D9D9"/>
            <w:vAlign w:val="center"/>
          </w:tcPr>
          <w:p w14:paraId="2FE96D44" w14:textId="77777777" w:rsidR="00CB70C6" w:rsidRPr="00FF37CC" w:rsidRDefault="00CB70C6" w:rsidP="00EA3129">
            <w:pPr>
              <w:spacing w:after="120"/>
              <w:ind w:left="0"/>
              <w:jc w:val="center"/>
              <w:rPr>
                <w:b/>
              </w:rPr>
            </w:pPr>
            <w:r w:rsidRPr="00FF37CC">
              <w:rPr>
                <w:b/>
              </w:rPr>
              <w:t>Loại DL</w:t>
            </w:r>
          </w:p>
        </w:tc>
        <w:tc>
          <w:tcPr>
            <w:tcW w:w="630" w:type="dxa"/>
            <w:shd w:val="clear" w:color="auto" w:fill="D9D9D9"/>
            <w:vAlign w:val="center"/>
          </w:tcPr>
          <w:p w14:paraId="291183D9" w14:textId="77777777" w:rsidR="00CB70C6" w:rsidRPr="00FF37CC" w:rsidRDefault="00CB70C6" w:rsidP="00EA3129">
            <w:pPr>
              <w:spacing w:after="120"/>
              <w:ind w:left="0"/>
              <w:jc w:val="center"/>
              <w:rPr>
                <w:b/>
              </w:rPr>
            </w:pPr>
            <w:r w:rsidRPr="00FF37CC">
              <w:rPr>
                <w:b/>
              </w:rPr>
              <w:t>L</w:t>
            </w:r>
          </w:p>
        </w:tc>
        <w:tc>
          <w:tcPr>
            <w:tcW w:w="540" w:type="dxa"/>
            <w:shd w:val="clear" w:color="auto" w:fill="D9D9D9"/>
            <w:vAlign w:val="center"/>
          </w:tcPr>
          <w:p w14:paraId="1FFBF3E0" w14:textId="77777777" w:rsidR="00CB70C6" w:rsidRPr="00FF37CC" w:rsidRDefault="00CB70C6" w:rsidP="00EA3129">
            <w:pPr>
              <w:spacing w:after="120"/>
              <w:ind w:left="0"/>
              <w:jc w:val="center"/>
              <w:rPr>
                <w:b/>
              </w:rPr>
            </w:pPr>
            <w:r w:rsidRPr="00FF37CC">
              <w:rPr>
                <w:b/>
              </w:rPr>
              <w:t>R</w:t>
            </w:r>
          </w:p>
        </w:tc>
        <w:tc>
          <w:tcPr>
            <w:tcW w:w="450" w:type="dxa"/>
            <w:shd w:val="clear" w:color="auto" w:fill="D9D9D9"/>
            <w:vAlign w:val="center"/>
          </w:tcPr>
          <w:p w14:paraId="1FC79C43" w14:textId="77777777" w:rsidR="00CB70C6" w:rsidRPr="00FF37CC" w:rsidRDefault="00CB70C6" w:rsidP="00EA3129">
            <w:pPr>
              <w:spacing w:after="120"/>
              <w:ind w:left="0"/>
              <w:jc w:val="center"/>
              <w:rPr>
                <w:b/>
              </w:rPr>
            </w:pPr>
            <w:r w:rsidRPr="00FF37CC">
              <w:rPr>
                <w:b/>
              </w:rPr>
              <w:t>M</w:t>
            </w:r>
          </w:p>
        </w:tc>
        <w:tc>
          <w:tcPr>
            <w:tcW w:w="540" w:type="dxa"/>
            <w:shd w:val="clear" w:color="auto" w:fill="D9D9D9"/>
          </w:tcPr>
          <w:p w14:paraId="47C27F8B" w14:textId="77777777" w:rsidR="00CB70C6" w:rsidRPr="00926A39" w:rsidRDefault="00CB70C6" w:rsidP="00EA3129">
            <w:pPr>
              <w:spacing w:after="120"/>
              <w:ind w:left="0"/>
              <w:jc w:val="center"/>
              <w:rPr>
                <w:b/>
                <w:sz w:val="22"/>
              </w:rPr>
            </w:pPr>
            <w:r>
              <w:rPr>
                <w:b/>
              </w:rPr>
              <w:t>S</w:t>
            </w:r>
          </w:p>
        </w:tc>
        <w:tc>
          <w:tcPr>
            <w:tcW w:w="7380" w:type="dxa"/>
            <w:shd w:val="clear" w:color="auto" w:fill="D9D9D9"/>
            <w:vAlign w:val="center"/>
          </w:tcPr>
          <w:p w14:paraId="0BA3E319" w14:textId="77777777" w:rsidR="00CB70C6" w:rsidRPr="00FF37CC" w:rsidRDefault="00CB70C6" w:rsidP="00EA3129">
            <w:pPr>
              <w:spacing w:after="120"/>
              <w:ind w:left="0"/>
              <w:jc w:val="center"/>
              <w:rPr>
                <w:b/>
              </w:rPr>
            </w:pPr>
            <w:r w:rsidRPr="00FF37CC">
              <w:rPr>
                <w:b/>
              </w:rPr>
              <w:t>Mô tả</w:t>
            </w:r>
          </w:p>
        </w:tc>
      </w:tr>
      <w:tr w:rsidR="00CB70C6" w:rsidRPr="00FF37CC" w14:paraId="2B73C256" w14:textId="77777777" w:rsidTr="00940807">
        <w:trPr>
          <w:cantSplit/>
          <w:trHeight w:val="827"/>
        </w:trPr>
        <w:tc>
          <w:tcPr>
            <w:tcW w:w="14737" w:type="dxa"/>
            <w:gridSpan w:val="8"/>
            <w:vAlign w:val="center"/>
          </w:tcPr>
          <w:p w14:paraId="5F5A6F7C" w14:textId="77777777" w:rsidR="00CB70C6" w:rsidRPr="00D50251" w:rsidRDefault="00CB70C6" w:rsidP="00EA3129">
            <w:pPr>
              <w:pStyle w:val="Sothutu-1so"/>
              <w:spacing w:before="120" w:after="120" w:line="276" w:lineRule="auto"/>
              <w:jc w:val="left"/>
              <w:rPr>
                <w:b/>
                <w:szCs w:val="24"/>
              </w:rPr>
            </w:pPr>
            <w:r w:rsidRPr="00D50251">
              <w:rPr>
                <w:b/>
                <w:szCs w:val="24"/>
              </w:rPr>
              <w:t>Header</w:t>
            </w:r>
          </w:p>
        </w:tc>
      </w:tr>
      <w:tr w:rsidR="00CB70C6" w:rsidRPr="00FF37CC" w14:paraId="41F0531C" w14:textId="77777777" w:rsidTr="00940807">
        <w:trPr>
          <w:cantSplit/>
          <w:trHeight w:val="827"/>
        </w:trPr>
        <w:tc>
          <w:tcPr>
            <w:tcW w:w="1800" w:type="dxa"/>
            <w:vAlign w:val="center"/>
          </w:tcPr>
          <w:p w14:paraId="12F3325D" w14:textId="77777777" w:rsidR="00CB70C6" w:rsidRDefault="00CB70C6" w:rsidP="00EA3129">
            <w:pPr>
              <w:ind w:left="0"/>
            </w:pPr>
            <w:r>
              <w:t>Thông tin cá nhân</w:t>
            </w:r>
          </w:p>
        </w:tc>
        <w:tc>
          <w:tcPr>
            <w:tcW w:w="1980" w:type="dxa"/>
            <w:vAlign w:val="center"/>
          </w:tcPr>
          <w:p w14:paraId="16DFDA73" w14:textId="77777777" w:rsidR="00CB70C6" w:rsidRPr="00FF37CC" w:rsidRDefault="00CB70C6" w:rsidP="00EA3129">
            <w:pPr>
              <w:ind w:left="0"/>
            </w:pPr>
          </w:p>
        </w:tc>
        <w:tc>
          <w:tcPr>
            <w:tcW w:w="1417" w:type="dxa"/>
            <w:vAlign w:val="center"/>
          </w:tcPr>
          <w:p w14:paraId="24CC3E41" w14:textId="77777777" w:rsidR="00CB70C6" w:rsidRDefault="00CB70C6" w:rsidP="00EA3129">
            <w:pPr>
              <w:ind w:left="0"/>
            </w:pPr>
          </w:p>
        </w:tc>
        <w:tc>
          <w:tcPr>
            <w:tcW w:w="630" w:type="dxa"/>
            <w:vAlign w:val="center"/>
          </w:tcPr>
          <w:p w14:paraId="4A7CFA3C"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3798B999"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7914E856" w14:textId="77777777" w:rsidR="00CB70C6" w:rsidRPr="00FF37CC" w:rsidRDefault="00CB70C6" w:rsidP="00EA3129">
            <w:pPr>
              <w:pStyle w:val="Sothutu-1so"/>
              <w:spacing w:before="120" w:after="120" w:line="276" w:lineRule="auto"/>
              <w:jc w:val="left"/>
              <w:rPr>
                <w:szCs w:val="24"/>
              </w:rPr>
            </w:pPr>
          </w:p>
        </w:tc>
        <w:tc>
          <w:tcPr>
            <w:tcW w:w="540" w:type="dxa"/>
          </w:tcPr>
          <w:p w14:paraId="32222F91"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64879F1F" w14:textId="77777777" w:rsidR="00CB70C6" w:rsidRDefault="00CB70C6" w:rsidP="00EA3129">
            <w:pPr>
              <w:pStyle w:val="Sothutu-1so"/>
              <w:spacing w:before="120" w:after="120" w:line="276" w:lineRule="auto"/>
              <w:jc w:val="left"/>
            </w:pPr>
            <w:r>
              <w:t>Khi ấn vào icon Avatar sẽ chuyển sang màn hình thông tin tài khoản</w:t>
            </w:r>
          </w:p>
        </w:tc>
      </w:tr>
      <w:tr w:rsidR="00CB70C6" w:rsidRPr="00FF37CC" w14:paraId="181B8A79" w14:textId="77777777" w:rsidTr="00940807">
        <w:trPr>
          <w:cantSplit/>
          <w:trHeight w:val="827"/>
        </w:trPr>
        <w:tc>
          <w:tcPr>
            <w:tcW w:w="14737" w:type="dxa"/>
            <w:gridSpan w:val="8"/>
            <w:vAlign w:val="center"/>
          </w:tcPr>
          <w:p w14:paraId="3BB133C3" w14:textId="73815FAF" w:rsidR="00CB70C6" w:rsidRPr="007361C0" w:rsidRDefault="00005E35" w:rsidP="00EA3129">
            <w:pPr>
              <w:pStyle w:val="Sothutu-1so"/>
              <w:spacing w:before="120" w:after="120" w:line="276" w:lineRule="auto"/>
              <w:jc w:val="left"/>
              <w:rPr>
                <w:b/>
              </w:rPr>
            </w:pPr>
            <w:r>
              <w:rPr>
                <w:b/>
              </w:rPr>
              <w:t>Body</w:t>
            </w:r>
          </w:p>
        </w:tc>
      </w:tr>
      <w:tr w:rsidR="00CB70C6" w:rsidRPr="00FF37CC" w14:paraId="78B00A6F" w14:textId="77777777" w:rsidTr="00940807">
        <w:trPr>
          <w:cantSplit/>
          <w:trHeight w:val="827"/>
        </w:trPr>
        <w:tc>
          <w:tcPr>
            <w:tcW w:w="1800" w:type="dxa"/>
            <w:vAlign w:val="center"/>
          </w:tcPr>
          <w:p w14:paraId="739BF422" w14:textId="2ABC1AE9" w:rsidR="00CB70C6" w:rsidRDefault="00005E35" w:rsidP="00EA3129">
            <w:pPr>
              <w:ind w:left="0"/>
            </w:pPr>
            <w:r>
              <w:t>Mã nhân viên</w:t>
            </w:r>
          </w:p>
        </w:tc>
        <w:tc>
          <w:tcPr>
            <w:tcW w:w="1980" w:type="dxa"/>
            <w:vAlign w:val="center"/>
          </w:tcPr>
          <w:p w14:paraId="40F1B4B0" w14:textId="77777777" w:rsidR="00CB70C6" w:rsidRPr="00FF37CC" w:rsidRDefault="00CB70C6" w:rsidP="00EA3129">
            <w:pPr>
              <w:ind w:left="0"/>
            </w:pPr>
          </w:p>
        </w:tc>
        <w:tc>
          <w:tcPr>
            <w:tcW w:w="1417" w:type="dxa"/>
            <w:vAlign w:val="center"/>
          </w:tcPr>
          <w:p w14:paraId="13AD92FD" w14:textId="77777777" w:rsidR="00CB70C6" w:rsidRDefault="00CB70C6" w:rsidP="00EA3129">
            <w:pPr>
              <w:ind w:left="0"/>
            </w:pPr>
          </w:p>
        </w:tc>
        <w:tc>
          <w:tcPr>
            <w:tcW w:w="630" w:type="dxa"/>
            <w:vAlign w:val="center"/>
          </w:tcPr>
          <w:p w14:paraId="04ECBF97"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097EC8DE"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5FECAB49" w14:textId="77777777" w:rsidR="00CB70C6" w:rsidRPr="00FF37CC" w:rsidRDefault="00CB70C6" w:rsidP="00EA3129">
            <w:pPr>
              <w:pStyle w:val="Sothutu-1so"/>
              <w:spacing w:before="120" w:after="120" w:line="276" w:lineRule="auto"/>
              <w:jc w:val="left"/>
              <w:rPr>
                <w:szCs w:val="24"/>
              </w:rPr>
            </w:pPr>
          </w:p>
        </w:tc>
        <w:tc>
          <w:tcPr>
            <w:tcW w:w="540" w:type="dxa"/>
          </w:tcPr>
          <w:p w14:paraId="15740A08"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1FB187B6" w14:textId="1E9FE543" w:rsidR="00CB70C6" w:rsidRDefault="00EA66C1" w:rsidP="00EA3129">
            <w:pPr>
              <w:pStyle w:val="Sothutu-1so"/>
              <w:spacing w:before="120" w:after="120" w:line="276" w:lineRule="auto"/>
              <w:jc w:val="left"/>
            </w:pPr>
            <w:r>
              <w:t>Lấy theo tài khoản đăng nhập SSO</w:t>
            </w:r>
          </w:p>
        </w:tc>
      </w:tr>
      <w:tr w:rsidR="00CB70C6" w:rsidRPr="00FF37CC" w14:paraId="0850DFB9" w14:textId="77777777" w:rsidTr="00940807">
        <w:trPr>
          <w:cantSplit/>
          <w:trHeight w:val="827"/>
        </w:trPr>
        <w:tc>
          <w:tcPr>
            <w:tcW w:w="1800" w:type="dxa"/>
            <w:vAlign w:val="center"/>
          </w:tcPr>
          <w:p w14:paraId="148D42CE" w14:textId="77BC0F9D" w:rsidR="00CB70C6" w:rsidRDefault="00005E35" w:rsidP="00EA3129">
            <w:pPr>
              <w:ind w:left="0"/>
            </w:pPr>
            <w:r>
              <w:t>Đơn vị</w:t>
            </w:r>
          </w:p>
        </w:tc>
        <w:tc>
          <w:tcPr>
            <w:tcW w:w="1980" w:type="dxa"/>
            <w:vAlign w:val="center"/>
          </w:tcPr>
          <w:p w14:paraId="0A48A3B1" w14:textId="77777777" w:rsidR="00CB70C6" w:rsidRPr="00FF37CC" w:rsidRDefault="00CB70C6" w:rsidP="00EA3129">
            <w:pPr>
              <w:ind w:left="0"/>
            </w:pPr>
          </w:p>
        </w:tc>
        <w:tc>
          <w:tcPr>
            <w:tcW w:w="1417" w:type="dxa"/>
            <w:vAlign w:val="center"/>
          </w:tcPr>
          <w:p w14:paraId="1FBC8263" w14:textId="77777777" w:rsidR="00CB70C6" w:rsidRDefault="00CB70C6" w:rsidP="00EA3129">
            <w:pPr>
              <w:ind w:left="0"/>
            </w:pPr>
          </w:p>
        </w:tc>
        <w:tc>
          <w:tcPr>
            <w:tcW w:w="630" w:type="dxa"/>
            <w:vAlign w:val="center"/>
          </w:tcPr>
          <w:p w14:paraId="1DE2D593"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2228386E"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7C098722" w14:textId="77777777" w:rsidR="00CB70C6" w:rsidRPr="00FF37CC" w:rsidRDefault="00CB70C6" w:rsidP="00EA3129">
            <w:pPr>
              <w:pStyle w:val="Sothutu-1so"/>
              <w:spacing w:before="120" w:after="120" w:line="276" w:lineRule="auto"/>
              <w:jc w:val="left"/>
              <w:rPr>
                <w:szCs w:val="24"/>
              </w:rPr>
            </w:pPr>
          </w:p>
        </w:tc>
        <w:tc>
          <w:tcPr>
            <w:tcW w:w="540" w:type="dxa"/>
          </w:tcPr>
          <w:p w14:paraId="149225E1"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45C3EC66" w14:textId="29FF9CA3" w:rsidR="00CB70C6" w:rsidRDefault="00AC228B" w:rsidP="00AE47FC">
            <w:pPr>
              <w:pStyle w:val="Sothutu-1so"/>
              <w:spacing w:before="120" w:after="120" w:line="276" w:lineRule="auto"/>
              <w:jc w:val="left"/>
            </w:pPr>
            <w:r>
              <w:t>Là đơn vị mặc định của user</w:t>
            </w:r>
            <w:r w:rsidR="00A154FB">
              <w:t>. Nếu chọn nhiều đơn vị</w:t>
            </w:r>
            <w:r w:rsidR="002720BD">
              <w:t xml:space="preserve"> </w:t>
            </w:r>
            <w:r w:rsidR="00AE47FC">
              <w:t xml:space="preserve">mà </w:t>
            </w:r>
            <w:r w:rsidR="002720BD">
              <w:t>không</w:t>
            </w:r>
            <w:r w:rsidR="00AE47FC">
              <w:t xml:space="preserve"> gồm đơn vị</w:t>
            </w:r>
            <w:r w:rsidR="00A154FB">
              <w:t xml:space="preserve"> mặc định là bản ghi</w:t>
            </w:r>
            <w:r>
              <w:t xml:space="preserve"> đầu tiên trong danh sách đã chọn.</w:t>
            </w:r>
          </w:p>
        </w:tc>
      </w:tr>
      <w:tr w:rsidR="00A154FB" w:rsidRPr="00FF37CC" w14:paraId="08FBEBBA" w14:textId="77777777" w:rsidTr="00940807">
        <w:trPr>
          <w:cantSplit/>
          <w:trHeight w:val="827"/>
        </w:trPr>
        <w:tc>
          <w:tcPr>
            <w:tcW w:w="1800" w:type="dxa"/>
            <w:vAlign w:val="center"/>
          </w:tcPr>
          <w:p w14:paraId="21A36771" w14:textId="0C2590E6" w:rsidR="00A154FB" w:rsidRDefault="00A154FB" w:rsidP="00EA3129">
            <w:pPr>
              <w:ind w:left="0"/>
            </w:pPr>
            <w:r>
              <w:t>Phòng Ban</w:t>
            </w:r>
          </w:p>
        </w:tc>
        <w:tc>
          <w:tcPr>
            <w:tcW w:w="1980" w:type="dxa"/>
            <w:vAlign w:val="center"/>
          </w:tcPr>
          <w:p w14:paraId="14C42C7A" w14:textId="77777777" w:rsidR="00A154FB" w:rsidRPr="00FF37CC" w:rsidRDefault="00A154FB" w:rsidP="00EA3129">
            <w:pPr>
              <w:ind w:left="0"/>
            </w:pPr>
          </w:p>
        </w:tc>
        <w:tc>
          <w:tcPr>
            <w:tcW w:w="1417" w:type="dxa"/>
            <w:vAlign w:val="center"/>
          </w:tcPr>
          <w:p w14:paraId="44EAF04E" w14:textId="77777777" w:rsidR="00A154FB" w:rsidRDefault="00A154FB" w:rsidP="00EA3129">
            <w:pPr>
              <w:ind w:left="0"/>
            </w:pPr>
          </w:p>
        </w:tc>
        <w:tc>
          <w:tcPr>
            <w:tcW w:w="630" w:type="dxa"/>
            <w:vAlign w:val="center"/>
          </w:tcPr>
          <w:p w14:paraId="0411ABB8" w14:textId="77777777" w:rsidR="00A154FB" w:rsidRPr="00FF37CC" w:rsidRDefault="00A154FB" w:rsidP="00EA3129">
            <w:pPr>
              <w:pStyle w:val="Sothutu-1so"/>
              <w:spacing w:before="120" w:after="120" w:line="276" w:lineRule="auto"/>
              <w:jc w:val="left"/>
              <w:rPr>
                <w:szCs w:val="24"/>
              </w:rPr>
            </w:pPr>
          </w:p>
        </w:tc>
        <w:tc>
          <w:tcPr>
            <w:tcW w:w="540" w:type="dxa"/>
            <w:vAlign w:val="center"/>
          </w:tcPr>
          <w:p w14:paraId="34F55AFB" w14:textId="77777777" w:rsidR="00A154FB" w:rsidRPr="00FF37CC" w:rsidRDefault="00A154FB" w:rsidP="00EA3129">
            <w:pPr>
              <w:pStyle w:val="Sothutu-1so"/>
              <w:spacing w:before="120" w:after="120" w:line="276" w:lineRule="auto"/>
              <w:jc w:val="left"/>
              <w:rPr>
                <w:szCs w:val="24"/>
              </w:rPr>
            </w:pPr>
          </w:p>
        </w:tc>
        <w:tc>
          <w:tcPr>
            <w:tcW w:w="450" w:type="dxa"/>
            <w:vAlign w:val="center"/>
          </w:tcPr>
          <w:p w14:paraId="43B01E4F" w14:textId="77777777" w:rsidR="00A154FB" w:rsidRPr="00FF37CC" w:rsidRDefault="00A154FB" w:rsidP="00EA3129">
            <w:pPr>
              <w:pStyle w:val="Sothutu-1so"/>
              <w:spacing w:before="120" w:after="120" w:line="276" w:lineRule="auto"/>
              <w:jc w:val="left"/>
              <w:rPr>
                <w:szCs w:val="24"/>
              </w:rPr>
            </w:pPr>
          </w:p>
        </w:tc>
        <w:tc>
          <w:tcPr>
            <w:tcW w:w="540" w:type="dxa"/>
          </w:tcPr>
          <w:p w14:paraId="56878F58" w14:textId="77777777" w:rsidR="00A154FB" w:rsidRPr="00FF37CC" w:rsidRDefault="00A154FB" w:rsidP="00EA3129">
            <w:pPr>
              <w:pStyle w:val="Sothutu-1so"/>
              <w:spacing w:before="120" w:after="120" w:line="276" w:lineRule="auto"/>
              <w:jc w:val="center"/>
              <w:rPr>
                <w:szCs w:val="24"/>
              </w:rPr>
            </w:pPr>
          </w:p>
        </w:tc>
        <w:tc>
          <w:tcPr>
            <w:tcW w:w="7380" w:type="dxa"/>
            <w:vAlign w:val="center"/>
          </w:tcPr>
          <w:p w14:paraId="29930A39" w14:textId="1B86D486" w:rsidR="00A154FB" w:rsidRDefault="00AC228B" w:rsidP="00EA3129">
            <w:pPr>
              <w:pStyle w:val="Sothutu-1so"/>
              <w:spacing w:before="120" w:after="120" w:line="276" w:lineRule="auto"/>
              <w:jc w:val="left"/>
            </w:pPr>
            <w:r>
              <w:t>Là phòng ban mặc định của user</w:t>
            </w:r>
            <w:r w:rsidR="00A154FB">
              <w:t>. Nếu chọn nhiều phòng/ban</w:t>
            </w:r>
            <w:r w:rsidR="00AE47FC">
              <w:t xml:space="preserve"> mà không gồm phòng ban</w:t>
            </w:r>
            <w:r w:rsidR="00A154FB">
              <w:t xml:space="preserve"> thì mặc định là bản ghi đầu tiên trong danh sách đã chọn</w:t>
            </w:r>
            <w:r w:rsidR="00AE47FC">
              <w:t>.</w:t>
            </w:r>
          </w:p>
        </w:tc>
      </w:tr>
      <w:tr w:rsidR="00A154FB" w:rsidRPr="00FF37CC" w14:paraId="6CB4B4D6" w14:textId="77777777" w:rsidTr="00940807">
        <w:trPr>
          <w:cantSplit/>
          <w:trHeight w:val="827"/>
        </w:trPr>
        <w:tc>
          <w:tcPr>
            <w:tcW w:w="1800" w:type="dxa"/>
            <w:vAlign w:val="center"/>
          </w:tcPr>
          <w:p w14:paraId="438EE8D4" w14:textId="1AD6BAD6" w:rsidR="00A154FB" w:rsidRDefault="00A154FB" w:rsidP="00EA3129">
            <w:pPr>
              <w:ind w:left="0"/>
            </w:pPr>
            <w:r>
              <w:t>Vai trò</w:t>
            </w:r>
          </w:p>
        </w:tc>
        <w:tc>
          <w:tcPr>
            <w:tcW w:w="1980" w:type="dxa"/>
            <w:vAlign w:val="center"/>
          </w:tcPr>
          <w:p w14:paraId="5C86F7F0" w14:textId="77777777" w:rsidR="00A154FB" w:rsidRPr="00FF37CC" w:rsidRDefault="00A154FB" w:rsidP="00EA3129">
            <w:pPr>
              <w:ind w:left="0"/>
            </w:pPr>
          </w:p>
        </w:tc>
        <w:tc>
          <w:tcPr>
            <w:tcW w:w="1417" w:type="dxa"/>
            <w:vAlign w:val="center"/>
          </w:tcPr>
          <w:p w14:paraId="40E293BF" w14:textId="77777777" w:rsidR="00A154FB" w:rsidRDefault="00A154FB" w:rsidP="00EA3129">
            <w:pPr>
              <w:ind w:left="0"/>
            </w:pPr>
          </w:p>
        </w:tc>
        <w:tc>
          <w:tcPr>
            <w:tcW w:w="630" w:type="dxa"/>
            <w:vAlign w:val="center"/>
          </w:tcPr>
          <w:p w14:paraId="4F4ACCE5" w14:textId="77777777" w:rsidR="00A154FB" w:rsidRPr="00FF37CC" w:rsidRDefault="00A154FB" w:rsidP="00EA3129">
            <w:pPr>
              <w:pStyle w:val="Sothutu-1so"/>
              <w:spacing w:before="120" w:after="120" w:line="276" w:lineRule="auto"/>
              <w:jc w:val="left"/>
              <w:rPr>
                <w:szCs w:val="24"/>
              </w:rPr>
            </w:pPr>
          </w:p>
        </w:tc>
        <w:tc>
          <w:tcPr>
            <w:tcW w:w="540" w:type="dxa"/>
            <w:vAlign w:val="center"/>
          </w:tcPr>
          <w:p w14:paraId="03A3441D" w14:textId="77777777" w:rsidR="00A154FB" w:rsidRPr="00FF37CC" w:rsidRDefault="00A154FB" w:rsidP="00EA3129">
            <w:pPr>
              <w:pStyle w:val="Sothutu-1so"/>
              <w:spacing w:before="120" w:after="120" w:line="276" w:lineRule="auto"/>
              <w:jc w:val="left"/>
              <w:rPr>
                <w:szCs w:val="24"/>
              </w:rPr>
            </w:pPr>
          </w:p>
        </w:tc>
        <w:tc>
          <w:tcPr>
            <w:tcW w:w="450" w:type="dxa"/>
            <w:vAlign w:val="center"/>
          </w:tcPr>
          <w:p w14:paraId="2978B4A0" w14:textId="77777777" w:rsidR="00A154FB" w:rsidRPr="00FF37CC" w:rsidRDefault="00A154FB" w:rsidP="00EA3129">
            <w:pPr>
              <w:pStyle w:val="Sothutu-1so"/>
              <w:spacing w:before="120" w:after="120" w:line="276" w:lineRule="auto"/>
              <w:jc w:val="left"/>
              <w:rPr>
                <w:szCs w:val="24"/>
              </w:rPr>
            </w:pPr>
          </w:p>
        </w:tc>
        <w:tc>
          <w:tcPr>
            <w:tcW w:w="540" w:type="dxa"/>
          </w:tcPr>
          <w:p w14:paraId="16B6186C" w14:textId="77777777" w:rsidR="00A154FB" w:rsidRPr="00FF37CC" w:rsidRDefault="00A154FB" w:rsidP="00EA3129">
            <w:pPr>
              <w:pStyle w:val="Sothutu-1so"/>
              <w:spacing w:before="120" w:after="120" w:line="276" w:lineRule="auto"/>
              <w:jc w:val="center"/>
              <w:rPr>
                <w:szCs w:val="24"/>
              </w:rPr>
            </w:pPr>
          </w:p>
        </w:tc>
        <w:tc>
          <w:tcPr>
            <w:tcW w:w="7380" w:type="dxa"/>
            <w:vAlign w:val="center"/>
          </w:tcPr>
          <w:p w14:paraId="62D3A6D9" w14:textId="4CF7923C" w:rsidR="00A154FB" w:rsidRDefault="00A154FB" w:rsidP="00EA3129">
            <w:pPr>
              <w:pStyle w:val="Sothutu-1so"/>
              <w:spacing w:before="120" w:after="120" w:line="276" w:lineRule="auto"/>
              <w:jc w:val="left"/>
            </w:pPr>
            <w:r>
              <w:t>Theo vai trò đã chọn ở màn hình chọn vai trò đăng nhập</w:t>
            </w:r>
          </w:p>
        </w:tc>
      </w:tr>
      <w:tr w:rsidR="00A154FB" w:rsidRPr="00FF37CC" w14:paraId="171983C3" w14:textId="77777777" w:rsidTr="00940807">
        <w:trPr>
          <w:cantSplit/>
          <w:trHeight w:val="827"/>
        </w:trPr>
        <w:tc>
          <w:tcPr>
            <w:tcW w:w="14737" w:type="dxa"/>
            <w:gridSpan w:val="8"/>
            <w:vAlign w:val="center"/>
          </w:tcPr>
          <w:p w14:paraId="6A609AA4" w14:textId="77777777" w:rsidR="00A154FB" w:rsidRPr="009737D6" w:rsidRDefault="00A154FB" w:rsidP="00EA3129">
            <w:pPr>
              <w:pStyle w:val="Sothutu-1so"/>
              <w:spacing w:before="120" w:after="120" w:line="276" w:lineRule="auto"/>
              <w:jc w:val="left"/>
            </w:pPr>
            <w:r w:rsidRPr="009737D6">
              <w:rPr>
                <w:b/>
              </w:rPr>
              <w:t>Footer</w:t>
            </w:r>
            <w:r>
              <w:rPr>
                <w:b/>
              </w:rPr>
              <w:t xml:space="preserve"> </w:t>
            </w:r>
            <w:r>
              <w:t>(Giống với trang chủ)</w:t>
            </w:r>
          </w:p>
        </w:tc>
      </w:tr>
    </w:tbl>
    <w:p w14:paraId="20297D13" w14:textId="77777777" w:rsidR="00A154FB" w:rsidRDefault="00A154FB" w:rsidP="00EA3129">
      <w:pPr>
        <w:sectPr w:rsidR="00A154FB" w:rsidSect="00005E35">
          <w:pgSz w:w="16834" w:h="11909" w:orient="landscape" w:code="9"/>
          <w:pgMar w:top="1440" w:right="1152" w:bottom="1152" w:left="1238" w:header="432" w:footer="432" w:gutter="0"/>
          <w:cols w:space="709"/>
          <w:titlePg/>
          <w:docGrid w:linePitch="326"/>
        </w:sectPr>
      </w:pPr>
    </w:p>
    <w:p w14:paraId="03C5C03C" w14:textId="562CA31B" w:rsidR="00005E35" w:rsidRDefault="00005E35" w:rsidP="00EA3129">
      <w:pPr>
        <w:ind w:left="0"/>
        <w:sectPr w:rsidR="00005E35" w:rsidSect="00A154FB">
          <w:type w:val="continuous"/>
          <w:pgSz w:w="16834" w:h="11909" w:orient="landscape" w:code="9"/>
          <w:pgMar w:top="1440" w:right="1152" w:bottom="1152" w:left="1238" w:header="432" w:footer="432" w:gutter="0"/>
          <w:cols w:space="709"/>
          <w:titlePg/>
          <w:docGrid w:linePitch="326"/>
        </w:sectPr>
      </w:pPr>
    </w:p>
    <w:p w14:paraId="3C6627DA" w14:textId="6918EF9F" w:rsidR="0022223B" w:rsidRPr="00FF37CC" w:rsidRDefault="00273B1F" w:rsidP="00EA3129">
      <w:pPr>
        <w:pStyle w:val="Heading4"/>
        <w:rPr>
          <w:rFonts w:ascii="Times New Roman" w:hAnsi="Times New Roman"/>
          <w:b/>
          <w:i w:val="0"/>
          <w:lang w:eastAsia="ar-SA"/>
        </w:rPr>
      </w:pPr>
      <w:bookmarkStart w:id="25" w:name="_Toc40709255"/>
      <w:r>
        <w:rPr>
          <w:rFonts w:ascii="Times New Roman" w:hAnsi="Times New Roman"/>
          <w:b/>
          <w:i w:val="0"/>
          <w:lang w:eastAsia="ar-SA"/>
        </w:rPr>
        <w:lastRenderedPageBreak/>
        <w:t>Tờ trình</w:t>
      </w:r>
      <w:bookmarkEnd w:id="25"/>
    </w:p>
    <w:p w14:paraId="3613AB51" w14:textId="6D392D60" w:rsidR="00EE708A" w:rsidRPr="00FF37CC" w:rsidRDefault="00EE708A" w:rsidP="00A97673">
      <w:pPr>
        <w:pStyle w:val="Heading5"/>
      </w:pPr>
      <w:r w:rsidRPr="007050A6">
        <w:t>Thông</w:t>
      </w:r>
      <w:r w:rsidRPr="00FF37CC">
        <w:t xml:space="preserve"> tin chung chức năng</w:t>
      </w:r>
    </w:p>
    <w:p w14:paraId="2BA00317" w14:textId="77777777" w:rsidR="00EE708A" w:rsidRPr="00FF37CC" w:rsidRDefault="00EE708A" w:rsidP="00EA3129">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3"/>
        <w:gridCol w:w="6139"/>
      </w:tblGrid>
      <w:tr w:rsidR="00EE708A" w:rsidRPr="00FF37CC" w14:paraId="6E45A4CC" w14:textId="77777777" w:rsidTr="00950191">
        <w:trPr>
          <w:trHeight w:val="284"/>
          <w:jc w:val="center"/>
        </w:trPr>
        <w:tc>
          <w:tcPr>
            <w:tcW w:w="1590" w:type="pct"/>
            <w:tcBorders>
              <w:top w:val="single" w:sz="18" w:space="0" w:color="808080"/>
              <w:left w:val="single" w:sz="18" w:space="0" w:color="808080"/>
            </w:tcBorders>
            <w:shd w:val="clear" w:color="auto" w:fill="F3F3F3"/>
            <w:vAlign w:val="center"/>
          </w:tcPr>
          <w:p w14:paraId="34A359D4" w14:textId="77777777" w:rsidR="00EE708A" w:rsidRPr="00FF37CC" w:rsidRDefault="00EE708A" w:rsidP="00EA3129">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9B9F700" w14:textId="5D628E2F" w:rsidR="00EE708A" w:rsidRPr="00FF37CC" w:rsidRDefault="00883E3F" w:rsidP="00EA3129">
            <w:pPr>
              <w:pStyle w:val="BodyText"/>
              <w:spacing w:before="120" w:line="276" w:lineRule="auto"/>
              <w:ind w:left="0"/>
              <w:rPr>
                <w:lang w:eastAsia="ar-SA"/>
              </w:rPr>
            </w:pPr>
            <w:r>
              <w:rPr>
                <w:lang w:eastAsia="ar-SA"/>
              </w:rPr>
              <w:t>Tờ trình</w:t>
            </w:r>
          </w:p>
        </w:tc>
      </w:tr>
      <w:tr w:rsidR="00EE708A" w:rsidRPr="00FF37CC" w14:paraId="5987B6DC" w14:textId="77777777" w:rsidTr="00950191">
        <w:trPr>
          <w:trHeight w:val="284"/>
          <w:jc w:val="center"/>
        </w:trPr>
        <w:tc>
          <w:tcPr>
            <w:tcW w:w="1590" w:type="pct"/>
            <w:tcBorders>
              <w:left w:val="single" w:sz="18" w:space="0" w:color="808080"/>
            </w:tcBorders>
            <w:shd w:val="clear" w:color="auto" w:fill="F3F3F3"/>
            <w:vAlign w:val="center"/>
          </w:tcPr>
          <w:p w14:paraId="00D0123C" w14:textId="77777777" w:rsidR="00EE708A" w:rsidRPr="00FF37CC" w:rsidRDefault="00EE708A"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49583F78" w14:textId="41A54AA6" w:rsidR="00EE708A" w:rsidRPr="00FF37CC" w:rsidRDefault="005F0F54" w:rsidP="00EA3129">
            <w:pPr>
              <w:pStyle w:val="BodyText"/>
              <w:spacing w:before="120" w:line="276" w:lineRule="auto"/>
              <w:ind w:left="0"/>
              <w:rPr>
                <w:lang w:eastAsia="ar-SA"/>
              </w:rPr>
            </w:pPr>
            <w:r>
              <w:rPr>
                <w:lang w:eastAsia="ar-SA"/>
              </w:rPr>
              <w:t>Quản lý</w:t>
            </w:r>
            <w:r w:rsidRPr="004837B2">
              <w:rPr>
                <w:lang w:eastAsia="ar-SA"/>
              </w:rPr>
              <w:t xml:space="preserve"> các tờ trình bản cứng mà được sử dụng trong nội bộ từng đơn vị hạch toán (Chi nhánh/Công ty/Tập đoàn)</w:t>
            </w:r>
          </w:p>
        </w:tc>
      </w:tr>
      <w:tr w:rsidR="00EE708A" w:rsidRPr="00FF37CC" w14:paraId="6E20CE97" w14:textId="77777777" w:rsidTr="00950191">
        <w:trPr>
          <w:trHeight w:val="395"/>
          <w:jc w:val="center"/>
        </w:trPr>
        <w:tc>
          <w:tcPr>
            <w:tcW w:w="1590" w:type="pct"/>
            <w:tcBorders>
              <w:left w:val="single" w:sz="18" w:space="0" w:color="808080"/>
            </w:tcBorders>
            <w:shd w:val="clear" w:color="auto" w:fill="F3F3F3"/>
            <w:vAlign w:val="center"/>
          </w:tcPr>
          <w:p w14:paraId="467EFA2D" w14:textId="77777777" w:rsidR="00EE708A" w:rsidRPr="00FF37CC" w:rsidRDefault="00EE708A"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83A42C7" w14:textId="32385C2D" w:rsidR="00E85058" w:rsidRPr="00FF37CC" w:rsidRDefault="005F0F54" w:rsidP="00EA3129">
            <w:pPr>
              <w:pStyle w:val="BodyText"/>
              <w:spacing w:before="120" w:line="276" w:lineRule="auto"/>
              <w:ind w:left="0"/>
            </w:pPr>
            <w:r w:rsidRPr="00D162AD">
              <w:rPr>
                <w:lang w:eastAsia="ar-SA"/>
              </w:rPr>
              <w:t>Nhân viên phòng ban các cấp Chi nhánh/Công ty/Tập đoàn và các đơn vị trực thuộc Chi nhánh/Công ty (Cửa hàng/Trung tâm)</w:t>
            </w:r>
          </w:p>
        </w:tc>
      </w:tr>
      <w:tr w:rsidR="00EE708A" w:rsidRPr="00FF37CC" w14:paraId="1DEF83AE" w14:textId="77777777" w:rsidTr="00950191">
        <w:trPr>
          <w:trHeight w:val="378"/>
          <w:jc w:val="center"/>
        </w:trPr>
        <w:tc>
          <w:tcPr>
            <w:tcW w:w="1590" w:type="pct"/>
            <w:tcBorders>
              <w:left w:val="single" w:sz="18" w:space="0" w:color="808080"/>
            </w:tcBorders>
            <w:shd w:val="clear" w:color="auto" w:fill="F3F3F3"/>
            <w:vAlign w:val="center"/>
          </w:tcPr>
          <w:p w14:paraId="7BA27242" w14:textId="77777777" w:rsidR="00EE708A" w:rsidRPr="00FF37CC" w:rsidRDefault="00EE708A"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67E38198" w14:textId="5A89B652" w:rsidR="0084262F" w:rsidRPr="00FF37CC" w:rsidRDefault="005F0F54" w:rsidP="00EA3129">
            <w:pPr>
              <w:pStyle w:val="BodyText"/>
              <w:spacing w:before="120" w:line="276" w:lineRule="auto"/>
              <w:ind w:left="0"/>
            </w:pPr>
            <w:r w:rsidRPr="004837B2">
              <w:rPr>
                <w:lang w:eastAsia="ar-SA"/>
              </w:rPr>
              <w:t>Người dùng đăng nhập</w:t>
            </w:r>
            <w:r w:rsidR="00310661">
              <w:rPr>
                <w:lang w:eastAsia="ar-SA"/>
              </w:rPr>
              <w:t xml:space="preserve"> thành công vào</w:t>
            </w:r>
            <w:r w:rsidRPr="004837B2">
              <w:rPr>
                <w:lang w:eastAsia="ar-SA"/>
              </w:rPr>
              <w:t xml:space="preserve"> hệ thống</w:t>
            </w:r>
          </w:p>
        </w:tc>
      </w:tr>
      <w:tr w:rsidR="00EE708A" w:rsidRPr="00FF37CC" w14:paraId="180EE91A" w14:textId="77777777" w:rsidTr="00950191">
        <w:trPr>
          <w:trHeight w:val="530"/>
          <w:jc w:val="center"/>
        </w:trPr>
        <w:tc>
          <w:tcPr>
            <w:tcW w:w="1590" w:type="pct"/>
            <w:tcBorders>
              <w:left w:val="single" w:sz="18" w:space="0" w:color="808080"/>
              <w:bottom w:val="single" w:sz="8" w:space="0" w:color="808080"/>
            </w:tcBorders>
            <w:shd w:val="clear" w:color="auto" w:fill="F3F3F3"/>
            <w:vAlign w:val="center"/>
          </w:tcPr>
          <w:p w14:paraId="089B6D6D" w14:textId="77777777" w:rsidR="00EE708A" w:rsidRPr="00FF37CC" w:rsidRDefault="00EE708A"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DC19F73" w14:textId="1E6BD6F4" w:rsidR="00EE708A" w:rsidRPr="00FF37CC" w:rsidRDefault="00310661" w:rsidP="00EA3129">
            <w:pPr>
              <w:pStyle w:val="BodyText"/>
              <w:spacing w:before="120" w:line="276" w:lineRule="auto"/>
              <w:ind w:left="0"/>
              <w:rPr>
                <w:lang w:eastAsia="ar-SA"/>
              </w:rPr>
            </w:pPr>
            <w:r>
              <w:rPr>
                <w:lang w:eastAsia="ar-SA"/>
              </w:rPr>
              <w:t>Thêm mới tờ trình thành công</w:t>
            </w:r>
          </w:p>
        </w:tc>
      </w:tr>
      <w:tr w:rsidR="00EE708A" w:rsidRPr="00FF37CC" w14:paraId="2F81D34C" w14:textId="77777777" w:rsidTr="00950191">
        <w:trPr>
          <w:trHeight w:val="284"/>
          <w:jc w:val="center"/>
        </w:trPr>
        <w:tc>
          <w:tcPr>
            <w:tcW w:w="1590" w:type="pct"/>
            <w:tcBorders>
              <w:left w:val="single" w:sz="18" w:space="0" w:color="808080"/>
              <w:bottom w:val="single" w:sz="4" w:space="0" w:color="808080"/>
            </w:tcBorders>
            <w:shd w:val="clear" w:color="auto" w:fill="F3F3F3"/>
            <w:vAlign w:val="center"/>
          </w:tcPr>
          <w:p w14:paraId="0F115A9F" w14:textId="77777777" w:rsidR="00EE708A" w:rsidRPr="00FF37CC" w:rsidRDefault="00EE708A"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27CE46E0" w14:textId="39E810AE" w:rsidR="00EE708A" w:rsidRPr="00FF37CC" w:rsidRDefault="00420A57" w:rsidP="00EA3129">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EE708A" w:rsidRPr="00FF37CC" w14:paraId="4D31B1A8" w14:textId="77777777" w:rsidTr="00950191">
        <w:trPr>
          <w:trHeight w:val="284"/>
          <w:jc w:val="center"/>
        </w:trPr>
        <w:tc>
          <w:tcPr>
            <w:tcW w:w="1590" w:type="pct"/>
            <w:tcBorders>
              <w:left w:val="single" w:sz="18" w:space="0" w:color="808080"/>
              <w:bottom w:val="single" w:sz="18" w:space="0" w:color="808080"/>
            </w:tcBorders>
            <w:shd w:val="clear" w:color="auto" w:fill="F3F3F3"/>
            <w:vAlign w:val="center"/>
          </w:tcPr>
          <w:p w14:paraId="2293CEDF" w14:textId="77777777" w:rsidR="00EE708A" w:rsidRPr="00FF37CC" w:rsidRDefault="00EE708A"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3353799E" w14:textId="77777777" w:rsidR="00EE708A" w:rsidRPr="00314A55" w:rsidRDefault="000F1681" w:rsidP="004E37AB">
            <w:pPr>
              <w:pStyle w:val="BodyText"/>
              <w:numPr>
                <w:ilvl w:val="0"/>
                <w:numId w:val="19"/>
              </w:numPr>
              <w:spacing w:before="120" w:line="276" w:lineRule="auto"/>
            </w:pPr>
            <w:r w:rsidRPr="004837B2">
              <w:rPr>
                <w:iCs/>
                <w:spacing w:val="-1"/>
              </w:rPr>
              <w:t>Khi đăng nhập bằng user khác user tạo Tờ trình thì hiển thị tất cả các trường ở dạng Read Only. Đối với user có vai trò nhân viên kế toán cùng cấp với user tạo Tờ trình thì hiển thị trường Đã kết thúc để chọn/bỏ chọn</w:t>
            </w:r>
          </w:p>
          <w:p w14:paraId="1B7406B3" w14:textId="565D1A6C" w:rsidR="00314A55" w:rsidRPr="00FF37CC" w:rsidRDefault="00314A55" w:rsidP="004E37AB">
            <w:pPr>
              <w:pStyle w:val="BodyText"/>
              <w:numPr>
                <w:ilvl w:val="0"/>
                <w:numId w:val="19"/>
              </w:numPr>
              <w:spacing w:before="120" w:line="276" w:lineRule="auto"/>
            </w:pPr>
            <w:r w:rsidRPr="004837B2">
              <w:rPr>
                <w:iCs/>
                <w:spacing w:val="-1"/>
              </w:rPr>
              <w:t xml:space="preserve">Không </w:t>
            </w:r>
            <w:r w:rsidR="00205C74">
              <w:rPr>
                <w:iCs/>
                <w:spacing w:val="-1"/>
              </w:rPr>
              <w:t xml:space="preserve">enable </w:t>
            </w:r>
            <w:r w:rsidRPr="004837B2">
              <w:rPr>
                <w:iCs/>
                <w:spacing w:val="-1"/>
              </w:rPr>
              <w:t>nút RA trên các Tờ trình khi user đăng nhập khác user tạo Tờ trình.</w:t>
            </w:r>
          </w:p>
        </w:tc>
      </w:tr>
    </w:tbl>
    <w:p w14:paraId="06794F74" w14:textId="77777777" w:rsidR="00EE708A" w:rsidRPr="00FF37CC" w:rsidRDefault="00EE708A" w:rsidP="00EA3129">
      <w:pPr>
        <w:ind w:left="0"/>
      </w:pPr>
    </w:p>
    <w:p w14:paraId="76E9CB50" w14:textId="77777777" w:rsidR="00EE708A" w:rsidRPr="00FF37CC" w:rsidRDefault="00EE708A" w:rsidP="00A97673">
      <w:pPr>
        <w:pStyle w:val="Heading5"/>
      </w:pPr>
      <w:r w:rsidRPr="00FF37CC">
        <w:t>Biểu đồ luồng xử lý chức năng</w:t>
      </w:r>
    </w:p>
    <w:p w14:paraId="77BFFA8B" w14:textId="77777777" w:rsidR="00EC7471" w:rsidRDefault="00EC7471" w:rsidP="00EA3129">
      <w:pPr>
        <w:ind w:left="0"/>
        <w:sectPr w:rsidR="00EC7471" w:rsidSect="00005E35">
          <w:pgSz w:w="11909" w:h="16834" w:code="9"/>
          <w:pgMar w:top="1152" w:right="1152" w:bottom="1238" w:left="1440" w:header="432" w:footer="432" w:gutter="0"/>
          <w:cols w:space="709"/>
          <w:titlePg/>
          <w:docGrid w:linePitch="326"/>
        </w:sectPr>
      </w:pPr>
    </w:p>
    <w:p w14:paraId="12489B25" w14:textId="2B47ACE1" w:rsidR="00BE519E" w:rsidRPr="00FF37CC" w:rsidRDefault="00BE519E" w:rsidP="00EA3129">
      <w:pPr>
        <w:ind w:left="0"/>
        <w:sectPr w:rsidR="00BE519E" w:rsidRPr="00FF37CC" w:rsidSect="00EC7471">
          <w:type w:val="continuous"/>
          <w:pgSz w:w="11909" w:h="16834" w:code="9"/>
          <w:pgMar w:top="1152" w:right="1152" w:bottom="1238" w:left="1440" w:header="432" w:footer="432" w:gutter="0"/>
          <w:cols w:space="709"/>
          <w:titlePg/>
          <w:docGrid w:linePitch="326"/>
        </w:sectPr>
      </w:pPr>
    </w:p>
    <w:p w14:paraId="2A162F2F" w14:textId="54F91EF8" w:rsidR="00074FB5" w:rsidRPr="00FF37CC" w:rsidRDefault="00EC7471" w:rsidP="00EA3129">
      <w:pPr>
        <w:ind w:left="0"/>
        <w:rPr>
          <w:lang w:eastAsia="ar-SA"/>
        </w:rPr>
      </w:pPr>
      <w:r>
        <w:object w:dxaOrig="12211" w:dyaOrig="6076" w14:anchorId="2A6482E6">
          <v:shape id="_x0000_i1037" type="#_x0000_t75" style="width:728.35pt;height:363.35pt" o:ole="">
            <v:imagedata r:id="rId46" o:title=""/>
          </v:shape>
          <o:OLEObject Type="Embed" ProgID="Visio.Drawing.15" ShapeID="_x0000_i1037" DrawAspect="Content" ObjectID="_1657348837" r:id="rId47"/>
        </w:object>
      </w:r>
    </w:p>
    <w:p w14:paraId="715B4FE1" w14:textId="77777777" w:rsidR="00074FB5" w:rsidRPr="00FF37CC" w:rsidRDefault="00074FB5" w:rsidP="00EA3129">
      <w:pPr>
        <w:ind w:left="0"/>
        <w:rPr>
          <w:lang w:eastAsia="ar-SA"/>
        </w:rPr>
      </w:pPr>
    </w:p>
    <w:p w14:paraId="2D509A47" w14:textId="77777777" w:rsidR="00EC7471" w:rsidRDefault="00EC7471" w:rsidP="00EA3129">
      <w:pPr>
        <w:ind w:left="0"/>
        <w:rPr>
          <w:lang w:eastAsia="ar-SA"/>
        </w:rPr>
      </w:pPr>
    </w:p>
    <w:p w14:paraId="33962DCE" w14:textId="77777777" w:rsidR="00EC7471" w:rsidRDefault="00EC7471" w:rsidP="00EA3129">
      <w:pPr>
        <w:ind w:left="0"/>
        <w:rPr>
          <w:lang w:eastAsia="ar-SA"/>
        </w:rPr>
      </w:pPr>
    </w:p>
    <w:p w14:paraId="662AF13E" w14:textId="77777777" w:rsidR="00EC7471" w:rsidRDefault="00EC7471" w:rsidP="00EA3129">
      <w:pPr>
        <w:ind w:left="0"/>
        <w:rPr>
          <w:lang w:eastAsia="ar-SA"/>
        </w:rPr>
      </w:pPr>
    </w:p>
    <w:p w14:paraId="06749DBC" w14:textId="391D55E5" w:rsidR="00EE708A" w:rsidRPr="00FF37CC" w:rsidRDefault="00EE708A" w:rsidP="00EA3129">
      <w:pPr>
        <w:ind w:left="0"/>
        <w:rPr>
          <w:lang w:eastAsia="ar-SA"/>
        </w:rPr>
      </w:pPr>
      <w:r w:rsidRPr="00FF37CC">
        <w:rPr>
          <w:lang w:eastAsia="ar-SA"/>
        </w:rPr>
        <w:lastRenderedPageBreak/>
        <w:t>Phân quyền vai trò</w:t>
      </w:r>
    </w:p>
    <w:p w14:paraId="42D3DDC2" w14:textId="77777777" w:rsidR="00EE708A" w:rsidRPr="00FF37CC" w:rsidRDefault="00EE708A" w:rsidP="00EA3129">
      <w:pPr>
        <w:ind w:left="0"/>
        <w:rPr>
          <w:i/>
        </w:rPr>
      </w:pPr>
      <w:r w:rsidRPr="00FF37CC">
        <w:rPr>
          <w:i/>
        </w:rPr>
        <w:t>C: Create; R: Read; U: Update; D: Delete</w:t>
      </w:r>
    </w:p>
    <w:tbl>
      <w:tblPr>
        <w:tblW w:w="1005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387"/>
      </w:tblGrid>
      <w:tr w:rsidR="002D5B21" w:rsidRPr="00FF37CC" w14:paraId="2AB9CE0C" w14:textId="77777777" w:rsidTr="004A3676">
        <w:trPr>
          <w:cantSplit/>
          <w:trHeight w:val="422"/>
          <w:tblHeader/>
        </w:trPr>
        <w:tc>
          <w:tcPr>
            <w:tcW w:w="3510" w:type="dxa"/>
            <w:shd w:val="clear" w:color="auto" w:fill="D9D9D9"/>
          </w:tcPr>
          <w:p w14:paraId="54EF389D" w14:textId="77777777" w:rsidR="002D5B21" w:rsidRPr="00FF37CC" w:rsidRDefault="002D5B21" w:rsidP="00EA3129">
            <w:pPr>
              <w:spacing w:after="120"/>
              <w:ind w:left="0"/>
              <w:jc w:val="center"/>
              <w:rPr>
                <w:b/>
              </w:rPr>
            </w:pPr>
            <w:r w:rsidRPr="00FF37CC">
              <w:rPr>
                <w:b/>
              </w:rPr>
              <w:t>Vai trò</w:t>
            </w:r>
          </w:p>
        </w:tc>
        <w:tc>
          <w:tcPr>
            <w:tcW w:w="540" w:type="dxa"/>
            <w:shd w:val="clear" w:color="auto" w:fill="D9D9D9"/>
          </w:tcPr>
          <w:p w14:paraId="785BB067" w14:textId="77777777" w:rsidR="002D5B21" w:rsidRPr="00FF37CC" w:rsidRDefault="002D5B21" w:rsidP="00EA3129">
            <w:pPr>
              <w:spacing w:after="120"/>
              <w:ind w:left="0"/>
              <w:jc w:val="center"/>
              <w:rPr>
                <w:b/>
              </w:rPr>
            </w:pPr>
            <w:r w:rsidRPr="00FF37CC">
              <w:rPr>
                <w:b/>
              </w:rPr>
              <w:t>C</w:t>
            </w:r>
          </w:p>
        </w:tc>
        <w:tc>
          <w:tcPr>
            <w:tcW w:w="540" w:type="dxa"/>
            <w:shd w:val="clear" w:color="auto" w:fill="D9D9D9"/>
          </w:tcPr>
          <w:p w14:paraId="708B69A8" w14:textId="77777777" w:rsidR="002D5B21" w:rsidRPr="00FF37CC" w:rsidRDefault="002D5B21" w:rsidP="00EA3129">
            <w:pPr>
              <w:spacing w:after="120"/>
              <w:ind w:left="0"/>
              <w:jc w:val="center"/>
              <w:rPr>
                <w:b/>
              </w:rPr>
            </w:pPr>
            <w:r w:rsidRPr="00FF37CC">
              <w:rPr>
                <w:b/>
              </w:rPr>
              <w:t>R</w:t>
            </w:r>
          </w:p>
        </w:tc>
        <w:tc>
          <w:tcPr>
            <w:tcW w:w="450" w:type="dxa"/>
            <w:shd w:val="clear" w:color="auto" w:fill="D9D9D9"/>
          </w:tcPr>
          <w:p w14:paraId="2F61572E" w14:textId="77777777" w:rsidR="002D5B21" w:rsidRPr="00FF37CC" w:rsidRDefault="002D5B21" w:rsidP="00EA3129">
            <w:pPr>
              <w:spacing w:after="120"/>
              <w:ind w:left="0"/>
              <w:jc w:val="center"/>
              <w:rPr>
                <w:b/>
              </w:rPr>
            </w:pPr>
            <w:r w:rsidRPr="00FF37CC">
              <w:rPr>
                <w:b/>
              </w:rPr>
              <w:t>U</w:t>
            </w:r>
          </w:p>
        </w:tc>
        <w:tc>
          <w:tcPr>
            <w:tcW w:w="630" w:type="dxa"/>
            <w:shd w:val="clear" w:color="auto" w:fill="D9D9D9"/>
          </w:tcPr>
          <w:p w14:paraId="445A5102" w14:textId="77777777" w:rsidR="002D5B21" w:rsidRPr="00FF37CC" w:rsidRDefault="002D5B21" w:rsidP="00EA3129">
            <w:pPr>
              <w:spacing w:after="120"/>
              <w:ind w:left="0"/>
              <w:jc w:val="center"/>
              <w:rPr>
                <w:b/>
              </w:rPr>
            </w:pPr>
            <w:r w:rsidRPr="00FF37CC">
              <w:rPr>
                <w:b/>
              </w:rPr>
              <w:t>D</w:t>
            </w:r>
          </w:p>
        </w:tc>
        <w:tc>
          <w:tcPr>
            <w:tcW w:w="4387" w:type="dxa"/>
            <w:shd w:val="clear" w:color="auto" w:fill="D9D9D9"/>
          </w:tcPr>
          <w:p w14:paraId="57E296A3" w14:textId="77777777" w:rsidR="002D5B21" w:rsidRPr="00FF37CC" w:rsidRDefault="002D5B21" w:rsidP="00EA3129">
            <w:pPr>
              <w:spacing w:after="120"/>
              <w:ind w:left="0"/>
              <w:jc w:val="center"/>
              <w:rPr>
                <w:b/>
              </w:rPr>
            </w:pPr>
            <w:r w:rsidRPr="00FF37CC">
              <w:rPr>
                <w:b/>
              </w:rPr>
              <w:t>Mô tả</w:t>
            </w:r>
          </w:p>
        </w:tc>
      </w:tr>
      <w:tr w:rsidR="002D5B21" w:rsidRPr="00FF37CC" w14:paraId="119C2238" w14:textId="77777777" w:rsidTr="004A3676">
        <w:trPr>
          <w:cantSplit/>
          <w:trHeight w:val="377"/>
        </w:trPr>
        <w:tc>
          <w:tcPr>
            <w:tcW w:w="3510" w:type="dxa"/>
            <w:vAlign w:val="center"/>
          </w:tcPr>
          <w:p w14:paraId="35226C3D" w14:textId="77777777" w:rsidR="002D5B21" w:rsidRPr="00FF37CC" w:rsidRDefault="002D5B21" w:rsidP="00EA3129">
            <w:pPr>
              <w:pStyle w:val="Sothutu-1so"/>
              <w:spacing w:before="0" w:after="120" w:line="276" w:lineRule="auto"/>
              <w:jc w:val="left"/>
              <w:rPr>
                <w:szCs w:val="24"/>
              </w:rPr>
            </w:pPr>
            <w:r w:rsidRPr="00FF37CC">
              <w:rPr>
                <w:szCs w:val="24"/>
              </w:rPr>
              <w:t>Nhân viên phòng ban đơn vị</w:t>
            </w:r>
          </w:p>
        </w:tc>
        <w:tc>
          <w:tcPr>
            <w:tcW w:w="540" w:type="dxa"/>
          </w:tcPr>
          <w:p w14:paraId="049F3DC0"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540" w:type="dxa"/>
          </w:tcPr>
          <w:p w14:paraId="6C109D34"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450" w:type="dxa"/>
          </w:tcPr>
          <w:p w14:paraId="546BC568"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630" w:type="dxa"/>
          </w:tcPr>
          <w:p w14:paraId="458107D0"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4387" w:type="dxa"/>
          </w:tcPr>
          <w:p w14:paraId="02159906" w14:textId="77777777" w:rsidR="002D5B21" w:rsidRPr="00FF37CC" w:rsidRDefault="002D5B21" w:rsidP="00EA3129">
            <w:pPr>
              <w:pStyle w:val="Sothutu-1so"/>
              <w:spacing w:before="120" w:after="120" w:line="276" w:lineRule="auto"/>
              <w:jc w:val="left"/>
              <w:rPr>
                <w:szCs w:val="24"/>
              </w:rPr>
            </w:pPr>
          </w:p>
        </w:tc>
      </w:tr>
    </w:tbl>
    <w:p w14:paraId="2C8DB0B1" w14:textId="77777777" w:rsidR="00EE708A" w:rsidRPr="00FF37CC" w:rsidRDefault="00EE708A" w:rsidP="00A97673">
      <w:pPr>
        <w:pStyle w:val="Heading5"/>
      </w:pPr>
      <w:r w:rsidRPr="00FF37CC">
        <w:t>Menu</w:t>
      </w:r>
    </w:p>
    <w:p w14:paraId="0BB8744A" w14:textId="77777777" w:rsidR="00EC7471" w:rsidRDefault="00E94A73" w:rsidP="004E37AB">
      <w:pPr>
        <w:numPr>
          <w:ilvl w:val="0"/>
          <w:numId w:val="11"/>
        </w:numPr>
        <w:sectPr w:rsidR="00EC7471" w:rsidSect="00EC7471">
          <w:pgSz w:w="16834" w:h="11909" w:orient="landscape" w:code="9"/>
          <w:pgMar w:top="1440" w:right="1152" w:bottom="1152" w:left="1238" w:header="432" w:footer="432" w:gutter="0"/>
          <w:cols w:space="709"/>
          <w:titlePg/>
          <w:docGrid w:linePitch="326"/>
        </w:sectPr>
      </w:pPr>
      <w:r>
        <w:t>Trang chủ\</w:t>
      </w:r>
      <w:r w:rsidR="00A16B6B">
        <w:t>Tờ trình</w:t>
      </w:r>
    </w:p>
    <w:p w14:paraId="4EE41EBC" w14:textId="77777777" w:rsidR="00EC7471" w:rsidRDefault="00EC7471" w:rsidP="00EC7471">
      <w:pPr>
        <w:ind w:left="720"/>
        <w:sectPr w:rsidR="00EC7471" w:rsidSect="00EC7471">
          <w:pgSz w:w="11909" w:h="16834" w:code="9"/>
          <w:pgMar w:top="1152" w:right="1152" w:bottom="1238" w:left="1440" w:header="432" w:footer="432" w:gutter="0"/>
          <w:cols w:space="709"/>
          <w:titlePg/>
          <w:docGrid w:linePitch="326"/>
        </w:sectPr>
      </w:pPr>
    </w:p>
    <w:p w14:paraId="52C035FD" w14:textId="4B106449" w:rsidR="00EE708A" w:rsidRDefault="00EE708A" w:rsidP="00EC7471">
      <w:pPr>
        <w:ind w:left="720"/>
      </w:pPr>
    </w:p>
    <w:p w14:paraId="021445FA" w14:textId="7A227293" w:rsidR="004C4CE0" w:rsidRDefault="004C4CE0" w:rsidP="00A97673">
      <w:pPr>
        <w:pStyle w:val="Heading5"/>
      </w:pPr>
      <w:r>
        <w:t>Danh sách tờ trình</w:t>
      </w:r>
    </w:p>
    <w:p w14:paraId="2AA48B99" w14:textId="77777777" w:rsidR="004C4CE0" w:rsidRPr="00FF37CC" w:rsidRDefault="004C4CE0" w:rsidP="00CF718E">
      <w:pPr>
        <w:pStyle w:val="Heading6"/>
        <w:rPr>
          <w:sz w:val="24"/>
          <w:szCs w:val="24"/>
        </w:rPr>
      </w:pPr>
      <w:r w:rsidRPr="00FF37CC">
        <w:rPr>
          <w:sz w:val="24"/>
          <w:szCs w:val="24"/>
        </w:rPr>
        <w:t>Prototype màn hình nhập liệu</w:t>
      </w:r>
    </w:p>
    <w:p w14:paraId="06EC5056" w14:textId="77777777" w:rsidR="00FF3CDF" w:rsidRDefault="00FF3CDF" w:rsidP="00CF718E">
      <w:pPr>
        <w:ind w:left="0"/>
        <w:rPr>
          <w:lang w:eastAsia="ar-SA"/>
        </w:rPr>
        <w:sectPr w:rsidR="00FF3CDF" w:rsidSect="00EC7471">
          <w:type w:val="continuous"/>
          <w:pgSz w:w="11909" w:h="16834" w:code="9"/>
          <w:pgMar w:top="1152" w:right="1152" w:bottom="1238" w:left="1440" w:header="432" w:footer="432" w:gutter="0"/>
          <w:cols w:space="709"/>
          <w:titlePg/>
          <w:docGrid w:linePitch="326"/>
        </w:sectPr>
      </w:pPr>
      <w:r>
        <w:rPr>
          <w:noProof/>
          <w:snapToGrid/>
        </w:rPr>
        <w:drawing>
          <wp:inline distT="0" distB="0" distL="0" distR="0" wp14:anchorId="62FBEE37" wp14:editId="5AC6FA60">
            <wp:extent cx="2997440" cy="63735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2793" cy="6384888"/>
                    </a:xfrm>
                    <a:prstGeom prst="rect">
                      <a:avLst/>
                    </a:prstGeom>
                  </pic:spPr>
                </pic:pic>
              </a:graphicData>
            </a:graphic>
          </wp:inline>
        </w:drawing>
      </w:r>
    </w:p>
    <w:p w14:paraId="33E3BF82" w14:textId="77777777" w:rsidR="00D6743E" w:rsidRPr="00FF37CC" w:rsidRDefault="00D6743E" w:rsidP="00CF718E">
      <w:pPr>
        <w:pStyle w:val="Heading6"/>
        <w:rPr>
          <w:sz w:val="24"/>
          <w:szCs w:val="24"/>
        </w:rPr>
      </w:pPr>
      <w:r w:rsidRPr="00FF37CC">
        <w:rPr>
          <w:sz w:val="24"/>
          <w:szCs w:val="24"/>
        </w:rPr>
        <w:lastRenderedPageBreak/>
        <w:t>Danh sách trường dữ liệu</w:t>
      </w:r>
    </w:p>
    <w:p w14:paraId="43369F6A" w14:textId="7032DA77" w:rsidR="00D6743E" w:rsidRDefault="00D6743E" w:rsidP="004E37AB">
      <w:pPr>
        <w:numPr>
          <w:ilvl w:val="0"/>
          <w:numId w:val="11"/>
        </w:numPr>
      </w:pPr>
      <w:r w:rsidRPr="00FF37CC">
        <w:t>Bảng</w:t>
      </w:r>
      <w:r w:rsidR="009E0F88">
        <w:t xml:space="preserve"> C_Statement</w:t>
      </w:r>
    </w:p>
    <w:p w14:paraId="5B497352" w14:textId="39D77159" w:rsidR="004920E9" w:rsidRDefault="004920E9" w:rsidP="004E37AB">
      <w:pPr>
        <w:numPr>
          <w:ilvl w:val="0"/>
          <w:numId w:val="11"/>
        </w:numPr>
      </w:pPr>
      <w:r>
        <w:t xml:space="preserve">Hiển thị ở dạng List, </w:t>
      </w:r>
      <w:r w:rsidR="00476E1C">
        <w:t xml:space="preserve">sắp xếp </w:t>
      </w:r>
      <w:r w:rsidR="008E667D">
        <w:t>theo tháng từ lớn xuống bé</w:t>
      </w:r>
    </w:p>
    <w:p w14:paraId="218E8066" w14:textId="77777777" w:rsidR="00D6743E" w:rsidRPr="00FF37CC" w:rsidRDefault="00D6743E" w:rsidP="004E37AB">
      <w:pPr>
        <w:numPr>
          <w:ilvl w:val="0"/>
          <w:numId w:val="11"/>
        </w:numPr>
      </w:pPr>
      <w:r>
        <w:rPr>
          <w:lang w:eastAsia="ar-SA"/>
        </w:rPr>
        <w:t>S: Hiển thị trên màn hình nhập liệu</w:t>
      </w:r>
    </w:p>
    <w:p w14:paraId="72E08931" w14:textId="77777777" w:rsidR="00D6743E" w:rsidRPr="00FF37CC" w:rsidRDefault="00D6743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6743E" w:rsidRPr="00FF37CC" w14:paraId="0EAD8C6E" w14:textId="77777777" w:rsidTr="006F0AB6">
        <w:trPr>
          <w:cantSplit/>
          <w:trHeight w:val="422"/>
          <w:tblHeader/>
        </w:trPr>
        <w:tc>
          <w:tcPr>
            <w:tcW w:w="1800" w:type="dxa"/>
            <w:shd w:val="clear" w:color="auto" w:fill="D9D9D9"/>
            <w:vAlign w:val="center"/>
          </w:tcPr>
          <w:p w14:paraId="2AFC0939" w14:textId="77777777" w:rsidR="00D6743E" w:rsidRPr="00FF37CC" w:rsidRDefault="00D6743E" w:rsidP="00CF718E">
            <w:pPr>
              <w:spacing w:after="120"/>
              <w:ind w:left="0"/>
              <w:jc w:val="center"/>
              <w:rPr>
                <w:b/>
              </w:rPr>
            </w:pPr>
            <w:r w:rsidRPr="00FF37CC">
              <w:rPr>
                <w:b/>
              </w:rPr>
              <w:t>Tên trường</w:t>
            </w:r>
          </w:p>
        </w:tc>
        <w:tc>
          <w:tcPr>
            <w:tcW w:w="1980" w:type="dxa"/>
            <w:shd w:val="clear" w:color="auto" w:fill="D9D9D9"/>
            <w:vAlign w:val="center"/>
          </w:tcPr>
          <w:p w14:paraId="21FAA341" w14:textId="77777777" w:rsidR="00D6743E" w:rsidRPr="00FF37CC" w:rsidRDefault="00D6743E" w:rsidP="00CF718E">
            <w:pPr>
              <w:spacing w:after="120"/>
              <w:ind w:left="0"/>
              <w:jc w:val="center"/>
              <w:rPr>
                <w:b/>
              </w:rPr>
            </w:pPr>
            <w:r w:rsidRPr="00FF37CC">
              <w:rPr>
                <w:b/>
              </w:rPr>
              <w:t>Tên dữ liệu</w:t>
            </w:r>
          </w:p>
        </w:tc>
        <w:tc>
          <w:tcPr>
            <w:tcW w:w="1417" w:type="dxa"/>
            <w:shd w:val="clear" w:color="auto" w:fill="D9D9D9"/>
            <w:vAlign w:val="center"/>
          </w:tcPr>
          <w:p w14:paraId="2755BC65" w14:textId="77777777" w:rsidR="00D6743E" w:rsidRPr="00FF37CC" w:rsidRDefault="00D6743E" w:rsidP="00CF718E">
            <w:pPr>
              <w:spacing w:after="120"/>
              <w:ind w:left="0"/>
              <w:jc w:val="center"/>
              <w:rPr>
                <w:b/>
              </w:rPr>
            </w:pPr>
            <w:r w:rsidRPr="00FF37CC">
              <w:rPr>
                <w:b/>
              </w:rPr>
              <w:t>Loại DL</w:t>
            </w:r>
          </w:p>
        </w:tc>
        <w:tc>
          <w:tcPr>
            <w:tcW w:w="630" w:type="dxa"/>
            <w:shd w:val="clear" w:color="auto" w:fill="D9D9D9"/>
            <w:vAlign w:val="center"/>
          </w:tcPr>
          <w:p w14:paraId="1F2948FB" w14:textId="77777777" w:rsidR="00D6743E" w:rsidRPr="00FF37CC" w:rsidRDefault="00D6743E" w:rsidP="00CF718E">
            <w:pPr>
              <w:spacing w:after="120"/>
              <w:ind w:left="0"/>
              <w:jc w:val="center"/>
              <w:rPr>
                <w:b/>
              </w:rPr>
            </w:pPr>
            <w:r w:rsidRPr="00FF37CC">
              <w:rPr>
                <w:b/>
              </w:rPr>
              <w:t>L</w:t>
            </w:r>
          </w:p>
        </w:tc>
        <w:tc>
          <w:tcPr>
            <w:tcW w:w="540" w:type="dxa"/>
            <w:shd w:val="clear" w:color="auto" w:fill="D9D9D9"/>
            <w:vAlign w:val="center"/>
          </w:tcPr>
          <w:p w14:paraId="0DE19A4E" w14:textId="77777777" w:rsidR="00D6743E" w:rsidRPr="00FF37CC" w:rsidRDefault="00D6743E" w:rsidP="00CF718E">
            <w:pPr>
              <w:spacing w:after="120"/>
              <w:ind w:left="0"/>
              <w:jc w:val="center"/>
              <w:rPr>
                <w:b/>
              </w:rPr>
            </w:pPr>
            <w:r w:rsidRPr="00FF37CC">
              <w:rPr>
                <w:b/>
              </w:rPr>
              <w:t>R</w:t>
            </w:r>
          </w:p>
        </w:tc>
        <w:tc>
          <w:tcPr>
            <w:tcW w:w="450" w:type="dxa"/>
            <w:shd w:val="clear" w:color="auto" w:fill="D9D9D9"/>
            <w:vAlign w:val="center"/>
          </w:tcPr>
          <w:p w14:paraId="22E96300" w14:textId="77777777" w:rsidR="00D6743E" w:rsidRPr="00FF37CC" w:rsidRDefault="00D6743E" w:rsidP="00CF718E">
            <w:pPr>
              <w:spacing w:after="120"/>
              <w:ind w:left="0"/>
              <w:jc w:val="center"/>
              <w:rPr>
                <w:b/>
              </w:rPr>
            </w:pPr>
            <w:r w:rsidRPr="00FF37CC">
              <w:rPr>
                <w:b/>
              </w:rPr>
              <w:t>M</w:t>
            </w:r>
          </w:p>
        </w:tc>
        <w:tc>
          <w:tcPr>
            <w:tcW w:w="540" w:type="dxa"/>
            <w:shd w:val="clear" w:color="auto" w:fill="D9D9D9"/>
          </w:tcPr>
          <w:p w14:paraId="6E87C778" w14:textId="77777777" w:rsidR="00D6743E" w:rsidRPr="00926A39" w:rsidRDefault="00D6743E" w:rsidP="00CF718E">
            <w:pPr>
              <w:spacing w:after="120"/>
              <w:ind w:left="0"/>
              <w:jc w:val="center"/>
              <w:rPr>
                <w:b/>
                <w:sz w:val="22"/>
              </w:rPr>
            </w:pPr>
            <w:r>
              <w:rPr>
                <w:b/>
              </w:rPr>
              <w:t>S</w:t>
            </w:r>
          </w:p>
        </w:tc>
        <w:tc>
          <w:tcPr>
            <w:tcW w:w="7380" w:type="dxa"/>
            <w:shd w:val="clear" w:color="auto" w:fill="D9D9D9"/>
            <w:vAlign w:val="center"/>
          </w:tcPr>
          <w:p w14:paraId="69FC49F1" w14:textId="77777777" w:rsidR="00D6743E" w:rsidRPr="00FF37CC" w:rsidRDefault="00D6743E" w:rsidP="00CF718E">
            <w:pPr>
              <w:spacing w:after="120"/>
              <w:ind w:left="0"/>
              <w:jc w:val="center"/>
              <w:rPr>
                <w:b/>
              </w:rPr>
            </w:pPr>
            <w:r w:rsidRPr="00FF37CC">
              <w:rPr>
                <w:b/>
              </w:rPr>
              <w:t>Mô tả</w:t>
            </w:r>
          </w:p>
        </w:tc>
      </w:tr>
      <w:tr w:rsidR="00D6743E" w:rsidRPr="00FF37CC" w14:paraId="2B2AA32B" w14:textId="77777777" w:rsidTr="006F0AB6">
        <w:trPr>
          <w:cantSplit/>
          <w:trHeight w:val="827"/>
        </w:trPr>
        <w:tc>
          <w:tcPr>
            <w:tcW w:w="1800" w:type="dxa"/>
          </w:tcPr>
          <w:p w14:paraId="32F0FE53" w14:textId="77777777" w:rsidR="00D6743E" w:rsidRPr="00FF37CC" w:rsidRDefault="00D6743E" w:rsidP="00CF718E">
            <w:pPr>
              <w:ind w:left="0"/>
            </w:pPr>
            <w:r>
              <w:t>ID</w:t>
            </w:r>
          </w:p>
        </w:tc>
        <w:tc>
          <w:tcPr>
            <w:tcW w:w="1980" w:type="dxa"/>
          </w:tcPr>
          <w:p w14:paraId="62598FFD" w14:textId="7AE5B58C" w:rsidR="00D6743E" w:rsidRPr="00FF37CC" w:rsidRDefault="009E0F88" w:rsidP="00CF718E">
            <w:pPr>
              <w:ind w:left="0"/>
            </w:pPr>
            <w:r>
              <w:rPr>
                <w:szCs w:val="24"/>
              </w:rPr>
              <w:t>C_Statement</w:t>
            </w:r>
            <w:r w:rsidR="00274435">
              <w:rPr>
                <w:szCs w:val="24"/>
              </w:rPr>
              <w:t>_</w:t>
            </w:r>
            <w:r w:rsidR="00D6743E" w:rsidRPr="00AB2F64">
              <w:rPr>
                <w:szCs w:val="24"/>
              </w:rPr>
              <w:t>ID</w:t>
            </w:r>
          </w:p>
        </w:tc>
        <w:tc>
          <w:tcPr>
            <w:tcW w:w="1417" w:type="dxa"/>
          </w:tcPr>
          <w:p w14:paraId="20F5D4F3" w14:textId="77777777" w:rsidR="00D6743E" w:rsidRPr="00FF37CC" w:rsidRDefault="00D6743E" w:rsidP="00CF718E">
            <w:pPr>
              <w:ind w:left="0"/>
            </w:pPr>
            <w:r>
              <w:t>Number</w:t>
            </w:r>
          </w:p>
          <w:p w14:paraId="11F7214F" w14:textId="77777777" w:rsidR="00D6743E" w:rsidRPr="00FF37CC" w:rsidRDefault="00D6743E" w:rsidP="00CF718E">
            <w:pPr>
              <w:ind w:left="0"/>
            </w:pPr>
          </w:p>
        </w:tc>
        <w:tc>
          <w:tcPr>
            <w:tcW w:w="630" w:type="dxa"/>
          </w:tcPr>
          <w:p w14:paraId="50C57B8F" w14:textId="77777777" w:rsidR="00D6743E" w:rsidRPr="00FF37CC" w:rsidRDefault="00D6743E" w:rsidP="00CF718E">
            <w:pPr>
              <w:pStyle w:val="Sothutu-1so"/>
              <w:spacing w:before="120" w:after="120" w:line="276" w:lineRule="auto"/>
              <w:jc w:val="left"/>
              <w:rPr>
                <w:szCs w:val="24"/>
              </w:rPr>
            </w:pPr>
            <w:r w:rsidRPr="00FF37CC">
              <w:rPr>
                <w:szCs w:val="24"/>
              </w:rPr>
              <w:t>50</w:t>
            </w:r>
          </w:p>
        </w:tc>
        <w:tc>
          <w:tcPr>
            <w:tcW w:w="540" w:type="dxa"/>
          </w:tcPr>
          <w:p w14:paraId="43220F11" w14:textId="77777777" w:rsidR="00D6743E" w:rsidRPr="00FF37CC" w:rsidRDefault="00D6743E" w:rsidP="00CF718E">
            <w:pPr>
              <w:pStyle w:val="Sothutu-1so"/>
              <w:spacing w:before="120" w:after="120" w:line="276" w:lineRule="auto"/>
              <w:jc w:val="left"/>
              <w:rPr>
                <w:szCs w:val="24"/>
              </w:rPr>
            </w:pPr>
            <w:r>
              <w:rPr>
                <w:szCs w:val="24"/>
              </w:rPr>
              <w:t>Y</w:t>
            </w:r>
          </w:p>
        </w:tc>
        <w:tc>
          <w:tcPr>
            <w:tcW w:w="450" w:type="dxa"/>
          </w:tcPr>
          <w:p w14:paraId="0CA8CB28" w14:textId="77777777" w:rsidR="00D6743E" w:rsidRPr="00FF37CC" w:rsidRDefault="00D6743E" w:rsidP="00CF718E">
            <w:pPr>
              <w:pStyle w:val="Sothutu-1so"/>
              <w:spacing w:before="120" w:after="120" w:line="276" w:lineRule="auto"/>
              <w:jc w:val="left"/>
              <w:rPr>
                <w:szCs w:val="24"/>
              </w:rPr>
            </w:pPr>
            <w:r>
              <w:rPr>
                <w:szCs w:val="24"/>
              </w:rPr>
              <w:t>N</w:t>
            </w:r>
          </w:p>
        </w:tc>
        <w:tc>
          <w:tcPr>
            <w:tcW w:w="540" w:type="dxa"/>
          </w:tcPr>
          <w:p w14:paraId="4286780D" w14:textId="77777777" w:rsidR="00D6743E" w:rsidRDefault="00D6743E" w:rsidP="00CF718E">
            <w:pPr>
              <w:pStyle w:val="Sothutu-1so"/>
              <w:spacing w:before="120" w:after="120" w:line="276" w:lineRule="auto"/>
              <w:ind w:left="360" w:hanging="360"/>
              <w:jc w:val="center"/>
              <w:rPr>
                <w:szCs w:val="24"/>
              </w:rPr>
            </w:pPr>
            <w:r>
              <w:rPr>
                <w:szCs w:val="24"/>
              </w:rPr>
              <w:t>N</w:t>
            </w:r>
          </w:p>
        </w:tc>
        <w:tc>
          <w:tcPr>
            <w:tcW w:w="7380" w:type="dxa"/>
          </w:tcPr>
          <w:p w14:paraId="3BB85F3E" w14:textId="4295E8B6" w:rsidR="00D6743E" w:rsidRPr="00FF37CC" w:rsidRDefault="00D6743E" w:rsidP="00CF718E">
            <w:pPr>
              <w:pStyle w:val="Sothutu-1so"/>
              <w:spacing w:before="120" w:after="120" w:line="276" w:lineRule="auto"/>
              <w:ind w:left="360" w:hanging="360"/>
              <w:jc w:val="left"/>
              <w:rPr>
                <w:szCs w:val="24"/>
              </w:rPr>
            </w:pPr>
            <w:r>
              <w:rPr>
                <w:szCs w:val="24"/>
              </w:rPr>
              <w:t>Key, tự sinh</w:t>
            </w:r>
          </w:p>
        </w:tc>
      </w:tr>
      <w:tr w:rsidR="00D6743E" w:rsidRPr="00FF37CC" w14:paraId="47DD7404" w14:textId="77777777" w:rsidTr="006F0AB6">
        <w:trPr>
          <w:cantSplit/>
          <w:trHeight w:val="827"/>
        </w:trPr>
        <w:tc>
          <w:tcPr>
            <w:tcW w:w="14737" w:type="dxa"/>
            <w:gridSpan w:val="8"/>
          </w:tcPr>
          <w:p w14:paraId="1DC273B4" w14:textId="6125B0FA" w:rsidR="00D6743E" w:rsidRPr="001E5A81" w:rsidRDefault="0016398D" w:rsidP="00CF718E">
            <w:pPr>
              <w:pStyle w:val="Sothutu-1so"/>
              <w:spacing w:before="120" w:after="120" w:line="276" w:lineRule="auto"/>
              <w:ind w:left="360" w:hanging="360"/>
              <w:jc w:val="left"/>
              <w:rPr>
                <w:b/>
                <w:szCs w:val="24"/>
              </w:rPr>
            </w:pPr>
            <w:r>
              <w:rPr>
                <w:b/>
                <w:szCs w:val="24"/>
              </w:rPr>
              <w:t>Group theo tháng</w:t>
            </w:r>
            <w:r w:rsidR="00B56D74">
              <w:rPr>
                <w:b/>
                <w:szCs w:val="24"/>
              </w:rPr>
              <w:t xml:space="preserve"> của ngày lập. Nội dung hiển thị bao gồm</w:t>
            </w:r>
          </w:p>
        </w:tc>
      </w:tr>
      <w:tr w:rsidR="000F10A3" w:rsidRPr="00FF37CC" w14:paraId="57AA3CE7" w14:textId="77777777" w:rsidTr="006F0AB6">
        <w:trPr>
          <w:cantSplit/>
          <w:trHeight w:val="827"/>
        </w:trPr>
        <w:tc>
          <w:tcPr>
            <w:tcW w:w="1800" w:type="dxa"/>
          </w:tcPr>
          <w:p w14:paraId="15B89D11" w14:textId="45E5B9B4" w:rsidR="000F10A3" w:rsidRPr="00FF37CC" w:rsidRDefault="000F10A3" w:rsidP="00CF718E">
            <w:pPr>
              <w:ind w:left="0"/>
            </w:pPr>
            <w:r>
              <w:rPr>
                <w:szCs w:val="24"/>
              </w:rPr>
              <w:t>Ngày lập</w:t>
            </w:r>
          </w:p>
        </w:tc>
        <w:tc>
          <w:tcPr>
            <w:tcW w:w="1980" w:type="dxa"/>
          </w:tcPr>
          <w:p w14:paraId="666E3FF5" w14:textId="6650B465" w:rsidR="000F10A3" w:rsidRPr="00FF37CC" w:rsidRDefault="000F10A3" w:rsidP="00CF718E">
            <w:pPr>
              <w:ind w:left="0"/>
            </w:pPr>
            <w:r>
              <w:rPr>
                <w:szCs w:val="24"/>
              </w:rPr>
              <w:t>Trans_Date</w:t>
            </w:r>
          </w:p>
        </w:tc>
        <w:tc>
          <w:tcPr>
            <w:tcW w:w="1417" w:type="dxa"/>
          </w:tcPr>
          <w:p w14:paraId="2DBFE7AE" w14:textId="68D23BAD" w:rsidR="000F10A3" w:rsidRPr="00FF37CC" w:rsidRDefault="000F10A3" w:rsidP="00CF718E">
            <w:pPr>
              <w:ind w:left="0"/>
            </w:pPr>
            <w:r>
              <w:t>Date</w:t>
            </w:r>
          </w:p>
        </w:tc>
        <w:tc>
          <w:tcPr>
            <w:tcW w:w="630" w:type="dxa"/>
          </w:tcPr>
          <w:p w14:paraId="3627C758" w14:textId="2CE0ECDB" w:rsidR="000F10A3" w:rsidRPr="00FF37CC" w:rsidRDefault="000F10A3" w:rsidP="00CF718E">
            <w:pPr>
              <w:pStyle w:val="Sothutu-1so"/>
              <w:spacing w:before="120" w:after="120" w:line="276" w:lineRule="auto"/>
              <w:jc w:val="left"/>
              <w:rPr>
                <w:szCs w:val="24"/>
              </w:rPr>
            </w:pPr>
          </w:p>
        </w:tc>
        <w:tc>
          <w:tcPr>
            <w:tcW w:w="540" w:type="dxa"/>
          </w:tcPr>
          <w:p w14:paraId="2F17393C" w14:textId="56243037" w:rsidR="000F10A3" w:rsidRPr="00FF37CC" w:rsidRDefault="00B77D29" w:rsidP="00CF718E">
            <w:pPr>
              <w:pStyle w:val="Sothutu-1so"/>
              <w:spacing w:before="120" w:after="120" w:line="276" w:lineRule="auto"/>
              <w:jc w:val="left"/>
              <w:rPr>
                <w:szCs w:val="24"/>
              </w:rPr>
            </w:pPr>
            <w:r>
              <w:rPr>
                <w:szCs w:val="24"/>
              </w:rPr>
              <w:t>Y</w:t>
            </w:r>
          </w:p>
        </w:tc>
        <w:tc>
          <w:tcPr>
            <w:tcW w:w="450" w:type="dxa"/>
          </w:tcPr>
          <w:p w14:paraId="28FB8A77" w14:textId="6333B306" w:rsidR="000F10A3" w:rsidRPr="00FF37CC" w:rsidRDefault="000F10A3" w:rsidP="00CF718E">
            <w:pPr>
              <w:pStyle w:val="Sothutu-1so"/>
              <w:spacing w:before="120" w:after="120" w:line="276" w:lineRule="auto"/>
              <w:jc w:val="left"/>
              <w:rPr>
                <w:szCs w:val="24"/>
              </w:rPr>
            </w:pPr>
            <w:r>
              <w:rPr>
                <w:szCs w:val="24"/>
              </w:rPr>
              <w:t>Y</w:t>
            </w:r>
          </w:p>
        </w:tc>
        <w:tc>
          <w:tcPr>
            <w:tcW w:w="540" w:type="dxa"/>
          </w:tcPr>
          <w:p w14:paraId="54FBBEA3" w14:textId="1858B950" w:rsidR="000F10A3" w:rsidRPr="00FF37CC" w:rsidRDefault="000F10A3" w:rsidP="00CF718E">
            <w:pPr>
              <w:pStyle w:val="Sothutu-1so"/>
              <w:spacing w:before="120" w:after="120" w:line="276" w:lineRule="auto"/>
              <w:jc w:val="center"/>
              <w:rPr>
                <w:szCs w:val="24"/>
              </w:rPr>
            </w:pPr>
            <w:r>
              <w:rPr>
                <w:szCs w:val="24"/>
              </w:rPr>
              <w:t>Y</w:t>
            </w:r>
          </w:p>
        </w:tc>
        <w:tc>
          <w:tcPr>
            <w:tcW w:w="7380" w:type="dxa"/>
          </w:tcPr>
          <w:p w14:paraId="58CD5106" w14:textId="6D81646A" w:rsidR="000F10A3" w:rsidRPr="00FF37CC" w:rsidRDefault="000F10A3" w:rsidP="00CF718E">
            <w:pPr>
              <w:pStyle w:val="Sothutu-1so"/>
              <w:spacing w:before="120" w:after="120" w:line="276" w:lineRule="auto"/>
              <w:jc w:val="left"/>
              <w:rPr>
                <w:szCs w:val="24"/>
              </w:rPr>
            </w:pPr>
            <w:r>
              <w:rPr>
                <w:szCs w:val="24"/>
              </w:rPr>
              <w:t>Lấy theo Tab Thông tin chung</w:t>
            </w:r>
          </w:p>
        </w:tc>
      </w:tr>
      <w:tr w:rsidR="000F10A3" w:rsidRPr="00FF37CC" w14:paraId="1EA93631" w14:textId="77777777" w:rsidTr="006F0AB6">
        <w:trPr>
          <w:cantSplit/>
          <w:trHeight w:val="827"/>
        </w:trPr>
        <w:tc>
          <w:tcPr>
            <w:tcW w:w="1800" w:type="dxa"/>
          </w:tcPr>
          <w:p w14:paraId="38EF4F12" w14:textId="2B9D78E3" w:rsidR="000F10A3" w:rsidRPr="00FF37CC" w:rsidRDefault="000F10A3" w:rsidP="00CF718E">
            <w:pPr>
              <w:ind w:left="0"/>
            </w:pPr>
            <w:r>
              <w:rPr>
                <w:szCs w:val="24"/>
              </w:rPr>
              <w:t>Số chứng từ</w:t>
            </w:r>
          </w:p>
        </w:tc>
        <w:tc>
          <w:tcPr>
            <w:tcW w:w="1980" w:type="dxa"/>
          </w:tcPr>
          <w:p w14:paraId="4FB9479F" w14:textId="76FB2F44" w:rsidR="000F10A3" w:rsidRPr="00FF37CC" w:rsidRDefault="000F10A3" w:rsidP="00CF718E">
            <w:pPr>
              <w:ind w:left="0"/>
            </w:pPr>
            <w:r>
              <w:rPr>
                <w:szCs w:val="24"/>
              </w:rPr>
              <w:t>Document_No</w:t>
            </w:r>
          </w:p>
        </w:tc>
        <w:tc>
          <w:tcPr>
            <w:tcW w:w="1417" w:type="dxa"/>
          </w:tcPr>
          <w:p w14:paraId="42B26D02" w14:textId="4FB88345" w:rsidR="000F10A3" w:rsidRPr="00606D95" w:rsidRDefault="000F10A3" w:rsidP="00CF718E">
            <w:pPr>
              <w:ind w:left="0"/>
            </w:pPr>
            <w:r>
              <w:t>String</w:t>
            </w:r>
          </w:p>
        </w:tc>
        <w:tc>
          <w:tcPr>
            <w:tcW w:w="630" w:type="dxa"/>
          </w:tcPr>
          <w:p w14:paraId="520CB6CC" w14:textId="75095625" w:rsidR="000F10A3" w:rsidRPr="00FF37CC" w:rsidRDefault="000F10A3" w:rsidP="00CF718E">
            <w:pPr>
              <w:pStyle w:val="Sothutu-1so"/>
              <w:spacing w:before="120" w:after="120" w:line="276" w:lineRule="auto"/>
              <w:jc w:val="left"/>
              <w:rPr>
                <w:szCs w:val="24"/>
              </w:rPr>
            </w:pPr>
            <w:r>
              <w:rPr>
                <w:szCs w:val="24"/>
              </w:rPr>
              <w:t>20</w:t>
            </w:r>
          </w:p>
        </w:tc>
        <w:tc>
          <w:tcPr>
            <w:tcW w:w="540" w:type="dxa"/>
          </w:tcPr>
          <w:p w14:paraId="4CCD9E7A" w14:textId="5F07B505" w:rsidR="000F10A3" w:rsidRPr="00FF37CC" w:rsidRDefault="00B77D29" w:rsidP="00CF718E">
            <w:pPr>
              <w:pStyle w:val="Sothutu-1so"/>
              <w:spacing w:before="120" w:after="120" w:line="276" w:lineRule="auto"/>
              <w:jc w:val="left"/>
              <w:rPr>
                <w:szCs w:val="24"/>
              </w:rPr>
            </w:pPr>
            <w:r>
              <w:rPr>
                <w:szCs w:val="24"/>
              </w:rPr>
              <w:t>Y</w:t>
            </w:r>
          </w:p>
        </w:tc>
        <w:tc>
          <w:tcPr>
            <w:tcW w:w="450" w:type="dxa"/>
          </w:tcPr>
          <w:p w14:paraId="07459D85" w14:textId="4F65F0CC" w:rsidR="000F10A3" w:rsidRPr="00FF37CC" w:rsidRDefault="00B77D29" w:rsidP="00CF718E">
            <w:pPr>
              <w:pStyle w:val="Sothutu-1so"/>
              <w:spacing w:before="120" w:after="120" w:line="276" w:lineRule="auto"/>
              <w:jc w:val="left"/>
              <w:rPr>
                <w:szCs w:val="24"/>
              </w:rPr>
            </w:pPr>
            <w:r>
              <w:rPr>
                <w:szCs w:val="24"/>
              </w:rPr>
              <w:t>Y</w:t>
            </w:r>
          </w:p>
        </w:tc>
        <w:tc>
          <w:tcPr>
            <w:tcW w:w="540" w:type="dxa"/>
          </w:tcPr>
          <w:p w14:paraId="14B899B6" w14:textId="4E3DD7C5" w:rsidR="000F10A3" w:rsidRPr="00FF37CC" w:rsidRDefault="000F10A3" w:rsidP="00CF718E">
            <w:pPr>
              <w:pStyle w:val="Sothutu-1so"/>
              <w:spacing w:before="120" w:after="120" w:line="276" w:lineRule="auto"/>
              <w:jc w:val="center"/>
              <w:rPr>
                <w:szCs w:val="24"/>
              </w:rPr>
            </w:pPr>
            <w:r>
              <w:rPr>
                <w:szCs w:val="24"/>
              </w:rPr>
              <w:t>Y</w:t>
            </w:r>
          </w:p>
        </w:tc>
        <w:tc>
          <w:tcPr>
            <w:tcW w:w="7380" w:type="dxa"/>
          </w:tcPr>
          <w:p w14:paraId="08ED9CE8" w14:textId="40F82F91" w:rsidR="000F10A3" w:rsidRPr="00FF37CC" w:rsidRDefault="000F10A3" w:rsidP="00CF718E">
            <w:pPr>
              <w:pStyle w:val="Sothutu-1so"/>
              <w:spacing w:before="120" w:after="120" w:line="360" w:lineRule="auto"/>
              <w:jc w:val="left"/>
              <w:rPr>
                <w:szCs w:val="24"/>
              </w:rPr>
            </w:pPr>
            <w:r>
              <w:rPr>
                <w:szCs w:val="24"/>
              </w:rPr>
              <w:t>Lấy theo Tab Thông tin chung</w:t>
            </w:r>
          </w:p>
        </w:tc>
      </w:tr>
      <w:tr w:rsidR="000F10A3" w:rsidRPr="00FF37CC" w14:paraId="2156C09B" w14:textId="77777777" w:rsidTr="006F0AB6">
        <w:trPr>
          <w:cantSplit/>
          <w:trHeight w:val="827"/>
        </w:trPr>
        <w:tc>
          <w:tcPr>
            <w:tcW w:w="1800" w:type="dxa"/>
          </w:tcPr>
          <w:p w14:paraId="593BBBBB" w14:textId="0C45B53B" w:rsidR="000F10A3" w:rsidRDefault="000F10A3" w:rsidP="00CF718E">
            <w:pPr>
              <w:ind w:left="0"/>
              <w:rPr>
                <w:szCs w:val="24"/>
              </w:rPr>
            </w:pPr>
            <w:r>
              <w:rPr>
                <w:szCs w:val="24"/>
              </w:rPr>
              <w:t>Nội dung</w:t>
            </w:r>
          </w:p>
        </w:tc>
        <w:tc>
          <w:tcPr>
            <w:tcW w:w="1980" w:type="dxa"/>
          </w:tcPr>
          <w:p w14:paraId="639DE806" w14:textId="69464CF5" w:rsidR="000F10A3" w:rsidRDefault="000F10A3" w:rsidP="00CF718E">
            <w:pPr>
              <w:ind w:left="0"/>
              <w:rPr>
                <w:szCs w:val="24"/>
              </w:rPr>
            </w:pPr>
            <w:r>
              <w:rPr>
                <w:szCs w:val="24"/>
              </w:rPr>
              <w:t>Description</w:t>
            </w:r>
          </w:p>
        </w:tc>
        <w:tc>
          <w:tcPr>
            <w:tcW w:w="1417" w:type="dxa"/>
          </w:tcPr>
          <w:p w14:paraId="3BDB0805" w14:textId="49033981" w:rsidR="000F10A3" w:rsidRDefault="000F10A3" w:rsidP="00CF718E">
            <w:pPr>
              <w:ind w:left="0"/>
            </w:pPr>
            <w:r>
              <w:t>String</w:t>
            </w:r>
          </w:p>
        </w:tc>
        <w:tc>
          <w:tcPr>
            <w:tcW w:w="630" w:type="dxa"/>
          </w:tcPr>
          <w:p w14:paraId="5CCF797D" w14:textId="1BC1F649" w:rsidR="000F10A3" w:rsidRDefault="000F10A3" w:rsidP="00CF718E">
            <w:pPr>
              <w:pStyle w:val="Sothutu-1so"/>
              <w:spacing w:before="120" w:after="120" w:line="276" w:lineRule="auto"/>
              <w:jc w:val="left"/>
              <w:rPr>
                <w:szCs w:val="24"/>
              </w:rPr>
            </w:pPr>
            <w:r>
              <w:rPr>
                <w:szCs w:val="24"/>
              </w:rPr>
              <w:t>250</w:t>
            </w:r>
          </w:p>
        </w:tc>
        <w:tc>
          <w:tcPr>
            <w:tcW w:w="540" w:type="dxa"/>
          </w:tcPr>
          <w:p w14:paraId="1E7489CD" w14:textId="681551EC" w:rsidR="000F10A3" w:rsidRDefault="00B77D29" w:rsidP="00CF718E">
            <w:pPr>
              <w:pStyle w:val="Sothutu-1so"/>
              <w:spacing w:before="120" w:after="120" w:line="276" w:lineRule="auto"/>
              <w:jc w:val="left"/>
              <w:rPr>
                <w:szCs w:val="24"/>
              </w:rPr>
            </w:pPr>
            <w:r>
              <w:rPr>
                <w:szCs w:val="24"/>
              </w:rPr>
              <w:t>Y</w:t>
            </w:r>
          </w:p>
        </w:tc>
        <w:tc>
          <w:tcPr>
            <w:tcW w:w="450" w:type="dxa"/>
          </w:tcPr>
          <w:p w14:paraId="77D74BB2" w14:textId="675486C2" w:rsidR="000F10A3" w:rsidRDefault="00B77D29" w:rsidP="00CF718E">
            <w:pPr>
              <w:pStyle w:val="Sothutu-1so"/>
              <w:spacing w:before="120" w:after="120" w:line="276" w:lineRule="auto"/>
              <w:jc w:val="left"/>
              <w:rPr>
                <w:szCs w:val="24"/>
              </w:rPr>
            </w:pPr>
            <w:r>
              <w:rPr>
                <w:szCs w:val="24"/>
              </w:rPr>
              <w:t>Y</w:t>
            </w:r>
          </w:p>
        </w:tc>
        <w:tc>
          <w:tcPr>
            <w:tcW w:w="540" w:type="dxa"/>
          </w:tcPr>
          <w:p w14:paraId="197FDDC8" w14:textId="2A25007A" w:rsidR="000F10A3" w:rsidRDefault="000F10A3" w:rsidP="00CF718E">
            <w:pPr>
              <w:pStyle w:val="Sothutu-1so"/>
              <w:spacing w:before="120" w:after="120" w:line="276" w:lineRule="auto"/>
              <w:jc w:val="center"/>
              <w:rPr>
                <w:szCs w:val="24"/>
              </w:rPr>
            </w:pPr>
            <w:r>
              <w:rPr>
                <w:szCs w:val="24"/>
              </w:rPr>
              <w:t>Y</w:t>
            </w:r>
          </w:p>
        </w:tc>
        <w:tc>
          <w:tcPr>
            <w:tcW w:w="7380" w:type="dxa"/>
          </w:tcPr>
          <w:p w14:paraId="596C0DB5" w14:textId="68902408" w:rsidR="000F10A3" w:rsidRDefault="000F10A3" w:rsidP="00CF718E">
            <w:pPr>
              <w:pStyle w:val="Sothutu-1so"/>
              <w:spacing w:before="120" w:after="120" w:line="360" w:lineRule="auto"/>
              <w:jc w:val="left"/>
              <w:rPr>
                <w:szCs w:val="24"/>
              </w:rPr>
            </w:pPr>
            <w:r>
              <w:rPr>
                <w:szCs w:val="24"/>
              </w:rPr>
              <w:t>Lấy theo Tab Thông tin chung</w:t>
            </w:r>
          </w:p>
        </w:tc>
      </w:tr>
      <w:tr w:rsidR="00A37E06" w:rsidRPr="00FF37CC" w14:paraId="2E98570F" w14:textId="77777777" w:rsidTr="006F0AB6">
        <w:trPr>
          <w:cantSplit/>
          <w:trHeight w:val="827"/>
        </w:trPr>
        <w:tc>
          <w:tcPr>
            <w:tcW w:w="1800" w:type="dxa"/>
          </w:tcPr>
          <w:p w14:paraId="2373F92A" w14:textId="10D45750" w:rsidR="00A37E06" w:rsidRDefault="00A37E06" w:rsidP="00CF718E">
            <w:pPr>
              <w:ind w:left="0"/>
              <w:rPr>
                <w:szCs w:val="24"/>
              </w:rPr>
            </w:pPr>
            <w:r>
              <w:rPr>
                <w:szCs w:val="24"/>
              </w:rPr>
              <w:lastRenderedPageBreak/>
              <w:t xml:space="preserve">Trạng thái </w:t>
            </w:r>
            <w:r w:rsidR="005C3B86">
              <w:rPr>
                <w:szCs w:val="24"/>
              </w:rPr>
              <w:t>+ Date</w:t>
            </w:r>
          </w:p>
        </w:tc>
        <w:tc>
          <w:tcPr>
            <w:tcW w:w="1980" w:type="dxa"/>
          </w:tcPr>
          <w:p w14:paraId="332A8AE3" w14:textId="77777777" w:rsidR="00A37E06" w:rsidRDefault="00A37E06" w:rsidP="00CF718E">
            <w:pPr>
              <w:ind w:left="0"/>
              <w:rPr>
                <w:szCs w:val="24"/>
              </w:rPr>
            </w:pPr>
          </w:p>
        </w:tc>
        <w:tc>
          <w:tcPr>
            <w:tcW w:w="1417" w:type="dxa"/>
          </w:tcPr>
          <w:p w14:paraId="61F05BE6" w14:textId="77777777" w:rsidR="00A37E06" w:rsidRDefault="00A37E06" w:rsidP="00CF718E">
            <w:pPr>
              <w:ind w:left="0"/>
            </w:pPr>
            <w:r>
              <w:t>String</w:t>
            </w:r>
          </w:p>
          <w:p w14:paraId="021EFD03" w14:textId="3F018E82" w:rsidR="00A37E06" w:rsidRDefault="00A37E06" w:rsidP="00CF718E">
            <w:pPr>
              <w:ind w:left="0"/>
            </w:pPr>
          </w:p>
        </w:tc>
        <w:tc>
          <w:tcPr>
            <w:tcW w:w="630" w:type="dxa"/>
          </w:tcPr>
          <w:p w14:paraId="79DD07B2" w14:textId="42329218" w:rsidR="00A37E06" w:rsidRDefault="00A37E06" w:rsidP="00CF718E">
            <w:pPr>
              <w:pStyle w:val="Sothutu-1so"/>
              <w:spacing w:before="120" w:after="120" w:line="276" w:lineRule="auto"/>
              <w:jc w:val="left"/>
              <w:rPr>
                <w:szCs w:val="24"/>
              </w:rPr>
            </w:pPr>
            <w:r>
              <w:rPr>
                <w:szCs w:val="24"/>
              </w:rPr>
              <w:t>20</w:t>
            </w:r>
          </w:p>
        </w:tc>
        <w:tc>
          <w:tcPr>
            <w:tcW w:w="540" w:type="dxa"/>
          </w:tcPr>
          <w:p w14:paraId="2F7D2CEE" w14:textId="291B6A34" w:rsidR="00A37E06" w:rsidRDefault="00A37E06" w:rsidP="00CF718E">
            <w:pPr>
              <w:pStyle w:val="Sothutu-1so"/>
              <w:spacing w:before="120" w:after="120" w:line="276" w:lineRule="auto"/>
              <w:jc w:val="left"/>
              <w:rPr>
                <w:szCs w:val="24"/>
              </w:rPr>
            </w:pPr>
            <w:r>
              <w:rPr>
                <w:szCs w:val="24"/>
              </w:rPr>
              <w:t>Y</w:t>
            </w:r>
          </w:p>
        </w:tc>
        <w:tc>
          <w:tcPr>
            <w:tcW w:w="450" w:type="dxa"/>
          </w:tcPr>
          <w:p w14:paraId="70317B34" w14:textId="746CAC00" w:rsidR="00A37E06" w:rsidRDefault="00B77D29" w:rsidP="00CF718E">
            <w:pPr>
              <w:pStyle w:val="Sothutu-1so"/>
              <w:spacing w:before="120" w:after="120" w:line="276" w:lineRule="auto"/>
              <w:jc w:val="left"/>
              <w:rPr>
                <w:szCs w:val="24"/>
              </w:rPr>
            </w:pPr>
            <w:r>
              <w:rPr>
                <w:szCs w:val="24"/>
              </w:rPr>
              <w:t>Y</w:t>
            </w:r>
          </w:p>
        </w:tc>
        <w:tc>
          <w:tcPr>
            <w:tcW w:w="540" w:type="dxa"/>
          </w:tcPr>
          <w:p w14:paraId="35506471" w14:textId="17AC94F1" w:rsidR="00A37E06" w:rsidRDefault="00A37E06" w:rsidP="00CF718E">
            <w:pPr>
              <w:pStyle w:val="Sothutu-1so"/>
              <w:spacing w:before="120" w:after="120" w:line="276" w:lineRule="auto"/>
              <w:jc w:val="center"/>
              <w:rPr>
                <w:szCs w:val="24"/>
              </w:rPr>
            </w:pPr>
            <w:r>
              <w:rPr>
                <w:szCs w:val="24"/>
              </w:rPr>
              <w:t>Y</w:t>
            </w:r>
          </w:p>
        </w:tc>
        <w:tc>
          <w:tcPr>
            <w:tcW w:w="7380" w:type="dxa"/>
          </w:tcPr>
          <w:p w14:paraId="18018960" w14:textId="0E1A0437" w:rsidR="00A37E06" w:rsidRDefault="00A37E06" w:rsidP="00CF718E">
            <w:pPr>
              <w:pStyle w:val="Sothutu-1so"/>
              <w:spacing w:before="120" w:after="120" w:line="360" w:lineRule="auto"/>
              <w:jc w:val="left"/>
              <w:rPr>
                <w:szCs w:val="24"/>
              </w:rPr>
            </w:pPr>
            <w:r>
              <w:rPr>
                <w:szCs w:val="24"/>
              </w:rPr>
              <w:t xml:space="preserve">Hiển </w:t>
            </w:r>
            <w:r w:rsidR="001D75B9">
              <w:rPr>
                <w:szCs w:val="24"/>
              </w:rPr>
              <w:t xml:space="preserve">thị </w:t>
            </w:r>
            <w:r w:rsidR="00AF3EA7">
              <w:rPr>
                <w:szCs w:val="24"/>
              </w:rPr>
              <w:t>trạng thá</w:t>
            </w:r>
            <w:r w:rsidR="00A11588">
              <w:rPr>
                <w:szCs w:val="24"/>
              </w:rPr>
              <w:t>i lần lượt theo</w:t>
            </w:r>
            <w:r w:rsidR="00AF3EA7">
              <w:rPr>
                <w:szCs w:val="24"/>
              </w:rPr>
              <w:t xml:space="preserve"> thứ tự</w:t>
            </w:r>
            <w:r w:rsidR="0083640E">
              <w:rPr>
                <w:szCs w:val="24"/>
              </w:rPr>
              <w:t xml:space="preserve"> thỏa mãn điều kiện</w:t>
            </w:r>
            <w:r w:rsidR="00AF3EA7">
              <w:rPr>
                <w:szCs w:val="24"/>
              </w:rPr>
              <w:t>:</w:t>
            </w:r>
          </w:p>
          <w:p w14:paraId="7CEF50B7" w14:textId="2C5279B2" w:rsidR="00AA1851" w:rsidRDefault="00AF3EA7" w:rsidP="004E37AB">
            <w:pPr>
              <w:pStyle w:val="Sothutu-1so"/>
              <w:numPr>
                <w:ilvl w:val="0"/>
                <w:numId w:val="21"/>
              </w:numPr>
              <w:spacing w:before="120" w:after="120" w:line="360" w:lineRule="auto"/>
              <w:jc w:val="left"/>
              <w:rPr>
                <w:szCs w:val="24"/>
              </w:rPr>
            </w:pPr>
            <w:r>
              <w:rPr>
                <w:szCs w:val="24"/>
              </w:rPr>
              <w:t>Trạng thái tài liệu</w:t>
            </w:r>
            <w:r w:rsidR="003B7C20">
              <w:rPr>
                <w:szCs w:val="24"/>
              </w:rPr>
              <w:t xml:space="preserve"> </w:t>
            </w:r>
            <w:r w:rsidR="00023C37" w:rsidRPr="008870C6">
              <w:t>[</w:t>
            </w:r>
            <w:r w:rsidR="00023C37" w:rsidRPr="008870C6">
              <w:rPr>
                <w:highlight w:val="yellow"/>
              </w:rPr>
              <w:t>DOCSTATUS</w:t>
            </w:r>
            <w:r w:rsidR="00023C37">
              <w:t>]</w:t>
            </w:r>
            <w:r w:rsidR="00023C37" w:rsidRPr="008870C6">
              <w:t xml:space="preserve"> </w:t>
            </w:r>
            <w:r w:rsidR="005C3B86">
              <w:rPr>
                <w:szCs w:val="24"/>
              </w:rPr>
              <w:t>+ Ngày cập nhật</w:t>
            </w:r>
            <w:r w:rsidR="00105DEB">
              <w:rPr>
                <w:szCs w:val="24"/>
              </w:rPr>
              <w:t xml:space="preserve">: </w:t>
            </w:r>
          </w:p>
          <w:p w14:paraId="307B41B8" w14:textId="5640DD7D" w:rsidR="00AA1517" w:rsidRPr="00AA1517" w:rsidRDefault="00105DEB" w:rsidP="004E37AB">
            <w:pPr>
              <w:pStyle w:val="Sothutu-1so"/>
              <w:numPr>
                <w:ilvl w:val="0"/>
                <w:numId w:val="22"/>
              </w:numPr>
              <w:spacing w:before="120" w:after="120" w:line="360" w:lineRule="auto"/>
              <w:jc w:val="left"/>
              <w:rPr>
                <w:szCs w:val="24"/>
              </w:rPr>
            </w:pPr>
            <w:r>
              <w:rPr>
                <w:szCs w:val="24"/>
              </w:rPr>
              <w:t xml:space="preserve">Khi tạo mới </w:t>
            </w:r>
            <w:r w:rsidR="00F85B79">
              <w:rPr>
                <w:szCs w:val="24"/>
              </w:rPr>
              <w:t>hoặc sau khi CO chứng từ</w:t>
            </w:r>
            <w:r>
              <w:rPr>
                <w:szCs w:val="24"/>
              </w:rPr>
              <w:t xml:space="preserve"> </w:t>
            </w:r>
          </w:p>
          <w:p w14:paraId="27D6BE44" w14:textId="0D73037F" w:rsidR="00AA1851" w:rsidRDefault="00AF3EA7" w:rsidP="004E37AB">
            <w:pPr>
              <w:pStyle w:val="Sothutu-1so"/>
              <w:numPr>
                <w:ilvl w:val="0"/>
                <w:numId w:val="21"/>
              </w:numPr>
              <w:spacing w:before="120" w:after="120" w:line="360" w:lineRule="auto"/>
              <w:jc w:val="left"/>
              <w:rPr>
                <w:szCs w:val="24"/>
              </w:rPr>
            </w:pPr>
            <w:r>
              <w:rPr>
                <w:szCs w:val="24"/>
              </w:rPr>
              <w:t>Trạng thái duyệt</w:t>
            </w:r>
            <w:r w:rsidR="00023C37" w:rsidRPr="008870C6">
              <w:t>[</w:t>
            </w:r>
            <w:r w:rsidR="00023C37" w:rsidRPr="008870C6">
              <w:rPr>
                <w:highlight w:val="yellow"/>
              </w:rPr>
              <w:t>APPROVE_</w:t>
            </w:r>
            <w:proofErr w:type="gramStart"/>
            <w:r w:rsidR="00023C37" w:rsidRPr="008870C6">
              <w:rPr>
                <w:highlight w:val="yellow"/>
              </w:rPr>
              <w:t>STATUS</w:t>
            </w:r>
            <w:r w:rsidR="00023C37" w:rsidRPr="008870C6">
              <w:t xml:space="preserve">] </w:t>
            </w:r>
            <w:r w:rsidR="003B7C20">
              <w:rPr>
                <w:szCs w:val="24"/>
              </w:rPr>
              <w:t xml:space="preserve"> +</w:t>
            </w:r>
            <w:proofErr w:type="gramEnd"/>
            <w:r w:rsidR="003B7C20">
              <w:rPr>
                <w:szCs w:val="24"/>
              </w:rPr>
              <w:t xml:space="preserve"> Ngày cập nhật</w:t>
            </w:r>
            <w:r w:rsidR="00F85B79">
              <w:rPr>
                <w:szCs w:val="24"/>
              </w:rPr>
              <w:t xml:space="preserve">: </w:t>
            </w:r>
          </w:p>
          <w:p w14:paraId="3BC4C57F" w14:textId="4C684C43" w:rsidR="006A6D56" w:rsidRDefault="00AA1851" w:rsidP="004E37AB">
            <w:pPr>
              <w:pStyle w:val="Sothutu-1so"/>
              <w:numPr>
                <w:ilvl w:val="0"/>
                <w:numId w:val="11"/>
              </w:numPr>
              <w:spacing w:before="120" w:after="120" w:line="360" w:lineRule="auto"/>
              <w:ind w:left="1427"/>
              <w:jc w:val="left"/>
              <w:rPr>
                <w:szCs w:val="24"/>
              </w:rPr>
            </w:pPr>
            <w:r>
              <w:rPr>
                <w:szCs w:val="24"/>
              </w:rPr>
              <w:t xml:space="preserve">Trạng thái tài liệu = “Hoàn thành” </w:t>
            </w:r>
          </w:p>
          <w:p w14:paraId="472DBC57" w14:textId="2B2FC49C" w:rsidR="00AF3EA7" w:rsidRDefault="006A6D56" w:rsidP="004E37AB">
            <w:pPr>
              <w:pStyle w:val="Sothutu-1so"/>
              <w:numPr>
                <w:ilvl w:val="0"/>
                <w:numId w:val="11"/>
              </w:numPr>
              <w:spacing w:before="120" w:after="120" w:line="360" w:lineRule="auto"/>
              <w:ind w:left="1427"/>
              <w:jc w:val="left"/>
              <w:rPr>
                <w:szCs w:val="24"/>
              </w:rPr>
            </w:pPr>
            <w:r>
              <w:rPr>
                <w:szCs w:val="24"/>
              </w:rPr>
              <w:t>Trạng thái duyệt = “</w:t>
            </w:r>
            <w:r w:rsidR="006D0F56">
              <w:rPr>
                <w:szCs w:val="24"/>
              </w:rPr>
              <w:t>Đã duyệt” hoặc “Từ chối”</w:t>
            </w:r>
          </w:p>
          <w:p w14:paraId="2CB4D4D3" w14:textId="5D8A899B" w:rsidR="00AF3EA7" w:rsidRDefault="00AF3EA7" w:rsidP="004E37AB">
            <w:pPr>
              <w:pStyle w:val="Sothutu-1so"/>
              <w:numPr>
                <w:ilvl w:val="0"/>
                <w:numId w:val="21"/>
              </w:numPr>
              <w:spacing w:before="120" w:after="120" w:line="360" w:lineRule="auto"/>
              <w:jc w:val="left"/>
              <w:rPr>
                <w:szCs w:val="24"/>
              </w:rPr>
            </w:pPr>
            <w:r>
              <w:rPr>
                <w:szCs w:val="24"/>
              </w:rPr>
              <w:t xml:space="preserve">Trạng thái </w:t>
            </w:r>
            <w:r w:rsidR="005C3B86">
              <w:rPr>
                <w:szCs w:val="24"/>
              </w:rPr>
              <w:t>ký</w:t>
            </w:r>
            <w:r w:rsidR="00023C37">
              <w:rPr>
                <w:szCs w:val="24"/>
              </w:rPr>
              <w:t xml:space="preserve"> </w:t>
            </w:r>
            <w:r w:rsidR="00023C37" w:rsidRPr="008870C6">
              <w:rPr>
                <w:highlight w:val="yellow"/>
              </w:rPr>
              <w:t>[</w:t>
            </w:r>
            <w:proofErr w:type="gramStart"/>
            <w:r w:rsidR="00023C37" w:rsidRPr="008870C6">
              <w:rPr>
                <w:highlight w:val="yellow"/>
              </w:rPr>
              <w:t>SignerStatus]</w:t>
            </w:r>
            <w:r w:rsidR="00023C37" w:rsidRPr="008870C6">
              <w:t xml:space="preserve"> </w:t>
            </w:r>
            <w:r w:rsidR="00AA1517">
              <w:rPr>
                <w:szCs w:val="24"/>
              </w:rPr>
              <w:t xml:space="preserve"> +</w:t>
            </w:r>
            <w:proofErr w:type="gramEnd"/>
            <w:r w:rsidR="00AA1517">
              <w:rPr>
                <w:szCs w:val="24"/>
              </w:rPr>
              <w:t xml:space="preserve"> Ngày duyệt VOffice</w:t>
            </w:r>
            <w:r w:rsidR="006D0F56">
              <w:rPr>
                <w:szCs w:val="24"/>
              </w:rPr>
              <w:t>:</w:t>
            </w:r>
          </w:p>
          <w:p w14:paraId="61862704" w14:textId="77777777" w:rsidR="006D0F56" w:rsidRDefault="006D0F56" w:rsidP="004E37AB">
            <w:pPr>
              <w:pStyle w:val="Sothutu-1so"/>
              <w:numPr>
                <w:ilvl w:val="0"/>
                <w:numId w:val="23"/>
              </w:numPr>
              <w:spacing w:before="120" w:after="120" w:line="360" w:lineRule="auto"/>
              <w:jc w:val="left"/>
              <w:rPr>
                <w:szCs w:val="24"/>
              </w:rPr>
            </w:pPr>
            <w:r>
              <w:rPr>
                <w:szCs w:val="24"/>
              </w:rPr>
              <w:t>Trạng thái tài liệu = “Đã duyệt”</w:t>
            </w:r>
          </w:p>
          <w:p w14:paraId="682A01EA" w14:textId="0027877D" w:rsidR="006D0F56" w:rsidRDefault="006D0F56" w:rsidP="004E37AB">
            <w:pPr>
              <w:pStyle w:val="Sothutu-1so"/>
              <w:numPr>
                <w:ilvl w:val="0"/>
                <w:numId w:val="23"/>
              </w:numPr>
              <w:spacing w:before="120" w:after="120" w:line="360" w:lineRule="auto"/>
              <w:jc w:val="left"/>
              <w:rPr>
                <w:szCs w:val="24"/>
              </w:rPr>
            </w:pPr>
            <w:r>
              <w:rPr>
                <w:szCs w:val="24"/>
              </w:rPr>
              <w:t>Trạng thái ký</w:t>
            </w:r>
            <w:r w:rsidR="004F5610">
              <w:rPr>
                <w:szCs w:val="24"/>
              </w:rPr>
              <w:t xml:space="preserve"> khác</w:t>
            </w:r>
            <w:r w:rsidR="0083640E">
              <w:rPr>
                <w:szCs w:val="24"/>
              </w:rPr>
              <w:t xml:space="preserve"> “Chưa ký”</w:t>
            </w:r>
          </w:p>
        </w:tc>
      </w:tr>
      <w:tr w:rsidR="001E47C8" w:rsidRPr="00FF37CC" w14:paraId="1D01641C" w14:textId="77777777" w:rsidTr="006F0AB6">
        <w:trPr>
          <w:cantSplit/>
          <w:trHeight w:val="827"/>
        </w:trPr>
        <w:tc>
          <w:tcPr>
            <w:tcW w:w="1800" w:type="dxa"/>
          </w:tcPr>
          <w:p w14:paraId="40190751" w14:textId="4B763C3A" w:rsidR="001E47C8" w:rsidRDefault="001E47C8" w:rsidP="00CF718E">
            <w:pPr>
              <w:ind w:left="0"/>
              <w:rPr>
                <w:szCs w:val="24"/>
              </w:rPr>
            </w:pPr>
            <w:r>
              <w:rPr>
                <w:szCs w:val="24"/>
              </w:rPr>
              <w:t xml:space="preserve">Số tiền </w:t>
            </w:r>
          </w:p>
        </w:tc>
        <w:tc>
          <w:tcPr>
            <w:tcW w:w="1980" w:type="dxa"/>
          </w:tcPr>
          <w:p w14:paraId="1B3A7AB5" w14:textId="77777777" w:rsidR="001E47C8" w:rsidRDefault="001E47C8" w:rsidP="00CF718E">
            <w:pPr>
              <w:ind w:left="0"/>
              <w:rPr>
                <w:szCs w:val="24"/>
              </w:rPr>
            </w:pPr>
          </w:p>
        </w:tc>
        <w:tc>
          <w:tcPr>
            <w:tcW w:w="1417" w:type="dxa"/>
          </w:tcPr>
          <w:p w14:paraId="2D8221C9" w14:textId="337B005E" w:rsidR="001E47C8" w:rsidRDefault="001E47C8" w:rsidP="00CF718E">
            <w:pPr>
              <w:ind w:left="0"/>
            </w:pPr>
            <w:r>
              <w:t>Number</w:t>
            </w:r>
          </w:p>
        </w:tc>
        <w:tc>
          <w:tcPr>
            <w:tcW w:w="630" w:type="dxa"/>
          </w:tcPr>
          <w:p w14:paraId="7456E00D" w14:textId="23FF6CDE" w:rsidR="001E47C8" w:rsidRDefault="001E47C8" w:rsidP="00CF718E">
            <w:pPr>
              <w:pStyle w:val="Sothutu-1so"/>
              <w:spacing w:before="120" w:after="120" w:line="276" w:lineRule="auto"/>
              <w:jc w:val="left"/>
              <w:rPr>
                <w:szCs w:val="24"/>
              </w:rPr>
            </w:pPr>
            <w:r>
              <w:rPr>
                <w:szCs w:val="24"/>
              </w:rPr>
              <w:t>20</w:t>
            </w:r>
          </w:p>
        </w:tc>
        <w:tc>
          <w:tcPr>
            <w:tcW w:w="540" w:type="dxa"/>
          </w:tcPr>
          <w:p w14:paraId="43DE503A" w14:textId="19003F24" w:rsidR="001E47C8" w:rsidRDefault="001E47C8" w:rsidP="00CF718E">
            <w:pPr>
              <w:pStyle w:val="Sothutu-1so"/>
              <w:spacing w:before="120" w:after="120" w:line="276" w:lineRule="auto"/>
              <w:jc w:val="left"/>
              <w:rPr>
                <w:szCs w:val="24"/>
              </w:rPr>
            </w:pPr>
            <w:r>
              <w:rPr>
                <w:szCs w:val="24"/>
              </w:rPr>
              <w:t>Y</w:t>
            </w:r>
          </w:p>
        </w:tc>
        <w:tc>
          <w:tcPr>
            <w:tcW w:w="450" w:type="dxa"/>
          </w:tcPr>
          <w:p w14:paraId="42B8A480" w14:textId="6F57D6C8" w:rsidR="001E47C8" w:rsidRDefault="00B77D29" w:rsidP="00CF718E">
            <w:pPr>
              <w:pStyle w:val="Sothutu-1so"/>
              <w:spacing w:before="120" w:after="120" w:line="276" w:lineRule="auto"/>
              <w:jc w:val="left"/>
              <w:rPr>
                <w:szCs w:val="24"/>
              </w:rPr>
            </w:pPr>
            <w:r>
              <w:rPr>
                <w:szCs w:val="24"/>
              </w:rPr>
              <w:t>Y</w:t>
            </w:r>
          </w:p>
        </w:tc>
        <w:tc>
          <w:tcPr>
            <w:tcW w:w="540" w:type="dxa"/>
          </w:tcPr>
          <w:p w14:paraId="408B9DC3" w14:textId="73C7E7EC" w:rsidR="001E47C8" w:rsidRDefault="001E47C8" w:rsidP="00CF718E">
            <w:pPr>
              <w:pStyle w:val="Sothutu-1so"/>
              <w:spacing w:before="120" w:after="120" w:line="276" w:lineRule="auto"/>
              <w:jc w:val="center"/>
              <w:rPr>
                <w:szCs w:val="24"/>
              </w:rPr>
            </w:pPr>
            <w:r>
              <w:rPr>
                <w:szCs w:val="24"/>
              </w:rPr>
              <w:t>Y</w:t>
            </w:r>
          </w:p>
        </w:tc>
        <w:tc>
          <w:tcPr>
            <w:tcW w:w="7380" w:type="dxa"/>
          </w:tcPr>
          <w:p w14:paraId="58002FDB" w14:textId="05046EB8" w:rsidR="006115A8" w:rsidRDefault="006115A8"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2E30A943" w14:textId="6D54FCD3" w:rsidR="001E47C8" w:rsidRDefault="00E31BF7" w:rsidP="00CF718E">
            <w:pPr>
              <w:pStyle w:val="Sothutu-1so"/>
              <w:spacing w:before="120" w:after="120" w:line="276" w:lineRule="auto"/>
              <w:rPr>
                <w:szCs w:val="24"/>
              </w:rPr>
            </w:pPr>
            <w:r>
              <w:rPr>
                <w:szCs w:val="24"/>
              </w:rPr>
              <w:t>Nế</w:t>
            </w:r>
            <w:r w:rsidR="00051CBB">
              <w:rPr>
                <w:szCs w:val="24"/>
              </w:rPr>
              <w:t>u Trạng thái duyệt = “Đã duyệt</w:t>
            </w:r>
            <w:r>
              <w:rPr>
                <w:szCs w:val="24"/>
              </w:rPr>
              <w:t>”</w:t>
            </w:r>
            <w:r w:rsidR="000B3418">
              <w:rPr>
                <w:szCs w:val="24"/>
              </w:rPr>
              <w:t xml:space="preserve"> </w:t>
            </w:r>
            <w:r w:rsidR="007A3525">
              <w:rPr>
                <w:szCs w:val="24"/>
              </w:rPr>
              <w:t xml:space="preserve">  </w:t>
            </w:r>
            <w:r w:rsidR="000B3418" w:rsidRPr="000B3418">
              <w:rPr>
                <w:szCs w:val="24"/>
              </w:rPr>
              <w:sym w:font="Wingdings" w:char="F0E0"/>
            </w:r>
            <w:r w:rsidR="007A3525">
              <w:rPr>
                <w:szCs w:val="24"/>
              </w:rPr>
              <w:t xml:space="preserve"> </w:t>
            </w:r>
            <w:r>
              <w:rPr>
                <w:szCs w:val="24"/>
              </w:rPr>
              <w:t xml:space="preserve">Lấy </w:t>
            </w:r>
            <w:r w:rsidRPr="00311EE8">
              <w:rPr>
                <w:szCs w:val="24"/>
              </w:rPr>
              <w:t xml:space="preserve">Tổng tiền </w:t>
            </w:r>
            <w:r w:rsidR="00C83AEE" w:rsidRPr="00311EE8">
              <w:rPr>
                <w:szCs w:val="24"/>
              </w:rPr>
              <w:t>được duyệt</w:t>
            </w:r>
            <w:r w:rsidR="00023C37">
              <w:rPr>
                <w:szCs w:val="24"/>
              </w:rPr>
              <w:t xml:space="preserve"> </w:t>
            </w:r>
            <w:r w:rsidR="00023C37" w:rsidRPr="00CA4FE9">
              <w:rPr>
                <w:szCs w:val="24"/>
                <w:highlight w:val="yellow"/>
              </w:rPr>
              <w:t>[APPROVED_AMOUNT]</w:t>
            </w:r>
          </w:p>
          <w:p w14:paraId="724F37CD" w14:textId="77777777" w:rsidR="00E31BF7" w:rsidRDefault="00E31BF7" w:rsidP="00CF718E">
            <w:pPr>
              <w:pStyle w:val="Sothutu-1so"/>
              <w:spacing w:before="120" w:after="120" w:line="276" w:lineRule="auto"/>
              <w:rPr>
                <w:szCs w:val="24"/>
              </w:rPr>
            </w:pPr>
            <w:r>
              <w:rPr>
                <w:szCs w:val="24"/>
              </w:rPr>
              <w:t>Nếu Trạng thái duyệt &lt;&gt; “</w:t>
            </w:r>
            <w:r w:rsidR="00051CBB">
              <w:rPr>
                <w:szCs w:val="24"/>
              </w:rPr>
              <w:t>Đã duyệt</w:t>
            </w:r>
            <w:r>
              <w:rPr>
                <w:szCs w:val="24"/>
              </w:rPr>
              <w:t>”</w:t>
            </w:r>
            <w:r w:rsidR="000B3418">
              <w:rPr>
                <w:szCs w:val="24"/>
              </w:rPr>
              <w:t xml:space="preserve"> </w:t>
            </w:r>
            <w:r w:rsidR="000B3418" w:rsidRPr="000B3418">
              <w:rPr>
                <w:szCs w:val="24"/>
              </w:rPr>
              <w:sym w:font="Wingdings" w:char="F0E0"/>
            </w:r>
            <w:r>
              <w:rPr>
                <w:szCs w:val="24"/>
              </w:rPr>
              <w:t xml:space="preserve"> Lấy </w:t>
            </w:r>
            <w:r w:rsidRPr="00311EE8">
              <w:rPr>
                <w:szCs w:val="24"/>
              </w:rPr>
              <w:t xml:space="preserve">Tổng tiền </w:t>
            </w:r>
            <w:r w:rsidR="00C83AEE" w:rsidRPr="00311EE8">
              <w:rPr>
                <w:szCs w:val="24"/>
              </w:rPr>
              <w:t xml:space="preserve">đề nghị </w:t>
            </w:r>
          </w:p>
          <w:p w14:paraId="473024D2" w14:textId="641CA0B7" w:rsidR="00023C37" w:rsidRDefault="00023C37" w:rsidP="00CF718E">
            <w:pPr>
              <w:pStyle w:val="Sothutu-1so"/>
              <w:spacing w:before="120" w:after="120" w:line="276" w:lineRule="auto"/>
              <w:rPr>
                <w:szCs w:val="24"/>
              </w:rPr>
            </w:pPr>
            <w:r w:rsidRPr="00CA4FE9">
              <w:rPr>
                <w:szCs w:val="24"/>
                <w:highlight w:val="yellow"/>
              </w:rPr>
              <w:t>[REQUEST_AMOUNT]</w:t>
            </w:r>
          </w:p>
        </w:tc>
      </w:tr>
    </w:tbl>
    <w:p w14:paraId="694984F8" w14:textId="12E09A64" w:rsidR="00D6743E" w:rsidRDefault="00D6743E" w:rsidP="00CF718E"/>
    <w:p w14:paraId="1EF46BCF" w14:textId="74A42433" w:rsidR="006E2F8B" w:rsidRPr="006E2F8B" w:rsidRDefault="006E2F8B" w:rsidP="00CF718E">
      <w:pPr>
        <w:pStyle w:val="Heading6"/>
        <w:rPr>
          <w:sz w:val="24"/>
          <w:szCs w:val="24"/>
        </w:rPr>
      </w:pPr>
      <w:r w:rsidRPr="006E2F8B">
        <w:rPr>
          <w:sz w:val="24"/>
          <w:szCs w:val="24"/>
        </w:rPr>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E2F8B" w:rsidRPr="00FF37CC" w14:paraId="7A0F92CA" w14:textId="77777777" w:rsidTr="006F0AB6">
        <w:trPr>
          <w:trHeight w:val="530"/>
          <w:tblHeader/>
        </w:trPr>
        <w:tc>
          <w:tcPr>
            <w:tcW w:w="2424" w:type="dxa"/>
            <w:shd w:val="clear" w:color="auto" w:fill="D9D9D9"/>
          </w:tcPr>
          <w:p w14:paraId="21D8B87F" w14:textId="77777777" w:rsidR="006E2F8B" w:rsidRPr="00FF37CC" w:rsidRDefault="006E2F8B" w:rsidP="00EA3129">
            <w:pPr>
              <w:ind w:left="0"/>
              <w:rPr>
                <w:b/>
              </w:rPr>
            </w:pPr>
            <w:r w:rsidRPr="00FF37CC">
              <w:rPr>
                <w:b/>
              </w:rPr>
              <w:t>Thao tác</w:t>
            </w:r>
          </w:p>
        </w:tc>
        <w:tc>
          <w:tcPr>
            <w:tcW w:w="1176" w:type="dxa"/>
            <w:shd w:val="clear" w:color="auto" w:fill="D9D9D9"/>
          </w:tcPr>
          <w:p w14:paraId="122AA0E1" w14:textId="77777777" w:rsidR="006E2F8B" w:rsidRPr="00FF37CC" w:rsidRDefault="006E2F8B" w:rsidP="00EA3129">
            <w:pPr>
              <w:ind w:left="0"/>
              <w:rPr>
                <w:b/>
                <w:color w:val="000000"/>
              </w:rPr>
            </w:pPr>
            <w:r w:rsidRPr="00FF37CC">
              <w:rPr>
                <w:b/>
                <w:color w:val="000000"/>
              </w:rPr>
              <w:t>Hiển thị</w:t>
            </w:r>
          </w:p>
        </w:tc>
        <w:tc>
          <w:tcPr>
            <w:tcW w:w="10710" w:type="dxa"/>
            <w:shd w:val="clear" w:color="auto" w:fill="D9D9D9"/>
          </w:tcPr>
          <w:p w14:paraId="086A88D2" w14:textId="77777777" w:rsidR="006E2F8B" w:rsidRPr="00FF37CC" w:rsidRDefault="006E2F8B" w:rsidP="00EA3129">
            <w:pPr>
              <w:ind w:left="0"/>
              <w:rPr>
                <w:b/>
              </w:rPr>
            </w:pPr>
            <w:r w:rsidRPr="00FF37CC">
              <w:rPr>
                <w:b/>
              </w:rPr>
              <w:t>Mô tả</w:t>
            </w:r>
          </w:p>
        </w:tc>
      </w:tr>
      <w:tr w:rsidR="008C58CC" w:rsidRPr="00FF37CC" w14:paraId="0B3A0D45" w14:textId="77777777" w:rsidTr="006F0AB6">
        <w:tc>
          <w:tcPr>
            <w:tcW w:w="2424" w:type="dxa"/>
          </w:tcPr>
          <w:p w14:paraId="68118502" w14:textId="3ABB3708" w:rsidR="008C58CC" w:rsidRPr="00FF37CC" w:rsidRDefault="008C58CC" w:rsidP="00EA3129">
            <w:pPr>
              <w:pStyle w:val="Sothutu-1so"/>
              <w:spacing w:before="120" w:line="276" w:lineRule="auto"/>
              <w:jc w:val="left"/>
              <w:rPr>
                <w:szCs w:val="24"/>
              </w:rPr>
            </w:pPr>
            <w:r>
              <w:rPr>
                <w:szCs w:val="24"/>
              </w:rPr>
              <w:t>Tìm kiếm</w:t>
            </w:r>
          </w:p>
        </w:tc>
        <w:tc>
          <w:tcPr>
            <w:tcW w:w="1176" w:type="dxa"/>
          </w:tcPr>
          <w:p w14:paraId="03288E7F" w14:textId="6D36EC2D" w:rsidR="008C58CC" w:rsidRPr="00FF37CC" w:rsidRDefault="008C58CC" w:rsidP="00EA3129">
            <w:pPr>
              <w:pStyle w:val="Sothutu-1so"/>
              <w:spacing w:before="120" w:line="276" w:lineRule="auto"/>
              <w:jc w:val="left"/>
              <w:rPr>
                <w:szCs w:val="24"/>
              </w:rPr>
            </w:pPr>
            <w:r>
              <w:rPr>
                <w:szCs w:val="24"/>
              </w:rPr>
              <w:t>Có</w:t>
            </w:r>
          </w:p>
        </w:tc>
        <w:tc>
          <w:tcPr>
            <w:tcW w:w="10710" w:type="dxa"/>
          </w:tcPr>
          <w:p w14:paraId="45EF5FC6" w14:textId="1E7D8349" w:rsidR="008C58CC" w:rsidRPr="00FF37CC" w:rsidRDefault="008C58CC" w:rsidP="00EA3129">
            <w:pPr>
              <w:pStyle w:val="Sothutu-1so"/>
              <w:spacing w:before="120" w:line="276" w:lineRule="auto"/>
              <w:rPr>
                <w:szCs w:val="24"/>
              </w:rPr>
            </w:pPr>
            <w:r>
              <w:rPr>
                <w:szCs w:val="24"/>
              </w:rPr>
              <w:t>Cho phép tìm kiếm nhanh</w:t>
            </w:r>
            <w:r w:rsidR="003F228C">
              <w:rPr>
                <w:szCs w:val="24"/>
              </w:rPr>
              <w:t xml:space="preserve"> theo Nội dung, Số chứng từ, S</w:t>
            </w:r>
            <w:r>
              <w:rPr>
                <w:szCs w:val="24"/>
              </w:rPr>
              <w:t>ố tiền</w:t>
            </w:r>
          </w:p>
        </w:tc>
      </w:tr>
      <w:tr w:rsidR="003F228C" w:rsidRPr="00FF37CC" w14:paraId="29C162CC" w14:textId="77777777" w:rsidTr="006F0AB6">
        <w:tc>
          <w:tcPr>
            <w:tcW w:w="2424" w:type="dxa"/>
          </w:tcPr>
          <w:p w14:paraId="4EA30BFF" w14:textId="1B378A17" w:rsidR="003F228C" w:rsidRDefault="003F228C" w:rsidP="00EA3129">
            <w:pPr>
              <w:pStyle w:val="Sothutu-1so"/>
              <w:spacing w:before="120" w:line="276" w:lineRule="auto"/>
              <w:jc w:val="left"/>
              <w:rPr>
                <w:szCs w:val="24"/>
              </w:rPr>
            </w:pPr>
            <w:r>
              <w:rPr>
                <w:szCs w:val="24"/>
              </w:rPr>
              <w:t>Lọc</w:t>
            </w:r>
          </w:p>
        </w:tc>
        <w:tc>
          <w:tcPr>
            <w:tcW w:w="1176" w:type="dxa"/>
          </w:tcPr>
          <w:p w14:paraId="6010025D" w14:textId="2ED33C2E" w:rsidR="003F228C" w:rsidRDefault="003F228C" w:rsidP="00EA3129">
            <w:pPr>
              <w:pStyle w:val="Sothutu-1so"/>
              <w:spacing w:before="120" w:line="276" w:lineRule="auto"/>
              <w:jc w:val="left"/>
              <w:rPr>
                <w:szCs w:val="24"/>
              </w:rPr>
            </w:pPr>
            <w:r>
              <w:rPr>
                <w:szCs w:val="24"/>
              </w:rPr>
              <w:t>Có</w:t>
            </w:r>
          </w:p>
        </w:tc>
        <w:tc>
          <w:tcPr>
            <w:tcW w:w="10710" w:type="dxa"/>
          </w:tcPr>
          <w:p w14:paraId="6137839F" w14:textId="6D6E10C1" w:rsidR="003F228C" w:rsidRDefault="003F228C" w:rsidP="00EA3129">
            <w:pPr>
              <w:pStyle w:val="Sothutu-1so"/>
              <w:spacing w:before="120" w:line="276" w:lineRule="auto"/>
              <w:rPr>
                <w:szCs w:val="24"/>
              </w:rPr>
            </w:pPr>
            <w:r>
              <w:rPr>
                <w:szCs w:val="24"/>
              </w:rPr>
              <w:t>Lọc theo trạng thái tài liệu, trạng thái duyệt và trạng thái ký</w:t>
            </w:r>
          </w:p>
        </w:tc>
      </w:tr>
      <w:tr w:rsidR="005D3DA6" w:rsidRPr="00FF37CC" w14:paraId="50C8261F" w14:textId="77777777" w:rsidTr="006F0AB6">
        <w:tc>
          <w:tcPr>
            <w:tcW w:w="2424" w:type="dxa"/>
          </w:tcPr>
          <w:p w14:paraId="7ACECBBE" w14:textId="77777777" w:rsidR="005D3DA6" w:rsidRPr="00FF37CC" w:rsidRDefault="005D3DA6" w:rsidP="00EA3129">
            <w:pPr>
              <w:pStyle w:val="Sothutu-1so"/>
              <w:spacing w:before="120" w:line="276" w:lineRule="auto"/>
              <w:jc w:val="left"/>
              <w:rPr>
                <w:szCs w:val="24"/>
              </w:rPr>
            </w:pPr>
            <w:r w:rsidRPr="00FF37CC">
              <w:rPr>
                <w:szCs w:val="24"/>
              </w:rPr>
              <w:t>Sao chép</w:t>
            </w:r>
          </w:p>
        </w:tc>
        <w:tc>
          <w:tcPr>
            <w:tcW w:w="1176" w:type="dxa"/>
          </w:tcPr>
          <w:p w14:paraId="6A6B4363" w14:textId="77777777" w:rsidR="005D3DA6" w:rsidRPr="00FF37CC" w:rsidRDefault="005D3DA6" w:rsidP="00EA3129">
            <w:pPr>
              <w:pStyle w:val="Sothutu-1so"/>
              <w:spacing w:before="120" w:line="276" w:lineRule="auto"/>
              <w:jc w:val="left"/>
              <w:rPr>
                <w:szCs w:val="24"/>
              </w:rPr>
            </w:pPr>
            <w:r w:rsidRPr="00FF37CC">
              <w:rPr>
                <w:szCs w:val="24"/>
              </w:rPr>
              <w:t>Có</w:t>
            </w:r>
          </w:p>
        </w:tc>
        <w:tc>
          <w:tcPr>
            <w:tcW w:w="10710" w:type="dxa"/>
          </w:tcPr>
          <w:p w14:paraId="30052779" w14:textId="4EEF0266" w:rsidR="005D3DA6" w:rsidRPr="00FF37CC" w:rsidRDefault="00974A27" w:rsidP="001642DE">
            <w:pPr>
              <w:pStyle w:val="Sothutu-1so"/>
              <w:spacing w:before="120" w:line="276" w:lineRule="auto"/>
              <w:rPr>
                <w:szCs w:val="24"/>
              </w:rPr>
            </w:pPr>
            <w:r>
              <w:rPr>
                <w:szCs w:val="24"/>
              </w:rPr>
              <w:t xml:space="preserve">Tạo 1 bản ghi mới, </w:t>
            </w:r>
            <w:r w:rsidR="001642DE">
              <w:rPr>
                <w:szCs w:val="24"/>
              </w:rPr>
              <w:t>cho copy toàn bộ thông tin ở tab chung và tab chi tiết ngoại trừ các trường readonly và tự sinh từ hệ thống.</w:t>
            </w:r>
          </w:p>
        </w:tc>
      </w:tr>
      <w:tr w:rsidR="005D3DA6" w:rsidRPr="00FF37CC" w14:paraId="0FAE1591" w14:textId="77777777" w:rsidTr="006F0AB6">
        <w:tc>
          <w:tcPr>
            <w:tcW w:w="2424" w:type="dxa"/>
          </w:tcPr>
          <w:p w14:paraId="5AC43036" w14:textId="45518E6C" w:rsidR="005D3DA6" w:rsidRPr="00FF37CC" w:rsidRDefault="00974A27" w:rsidP="00EA3129">
            <w:pPr>
              <w:pStyle w:val="Sothutu-1so"/>
              <w:spacing w:before="120" w:line="276" w:lineRule="auto"/>
              <w:jc w:val="left"/>
              <w:rPr>
                <w:szCs w:val="24"/>
              </w:rPr>
            </w:pPr>
            <w:r>
              <w:rPr>
                <w:szCs w:val="24"/>
              </w:rPr>
              <w:t>Chỉnh sửa</w:t>
            </w:r>
          </w:p>
        </w:tc>
        <w:tc>
          <w:tcPr>
            <w:tcW w:w="1176" w:type="dxa"/>
          </w:tcPr>
          <w:p w14:paraId="337A7AEF" w14:textId="35A4F567" w:rsidR="005D3DA6" w:rsidRPr="00FF37CC" w:rsidRDefault="00974A27" w:rsidP="00EA3129">
            <w:pPr>
              <w:pStyle w:val="Sothutu-1so"/>
              <w:spacing w:before="120" w:line="276" w:lineRule="auto"/>
              <w:jc w:val="left"/>
              <w:rPr>
                <w:szCs w:val="24"/>
              </w:rPr>
            </w:pPr>
            <w:r>
              <w:rPr>
                <w:szCs w:val="24"/>
              </w:rPr>
              <w:t>Có</w:t>
            </w:r>
          </w:p>
        </w:tc>
        <w:tc>
          <w:tcPr>
            <w:tcW w:w="10710" w:type="dxa"/>
          </w:tcPr>
          <w:p w14:paraId="7CCAEB34" w14:textId="10C714CE" w:rsidR="00AA0568" w:rsidRDefault="00514803" w:rsidP="00EA3129">
            <w:pPr>
              <w:pStyle w:val="Sothutu-1so"/>
              <w:spacing w:before="120" w:line="276" w:lineRule="auto"/>
              <w:rPr>
                <w:szCs w:val="24"/>
              </w:rPr>
            </w:pPr>
            <w:r>
              <w:rPr>
                <w:szCs w:val="24"/>
              </w:rPr>
              <w:t xml:space="preserve">Chuyển sang màn hình chi tiết Tờ trình </w:t>
            </w:r>
          </w:p>
        </w:tc>
      </w:tr>
      <w:tr w:rsidR="005D3DA6" w:rsidRPr="00FF37CC" w14:paraId="7BA54836" w14:textId="77777777" w:rsidTr="006F0AB6">
        <w:tc>
          <w:tcPr>
            <w:tcW w:w="2424" w:type="dxa"/>
          </w:tcPr>
          <w:p w14:paraId="237DC31D" w14:textId="5C6C9943" w:rsidR="005D3DA6" w:rsidRPr="00FF37CC" w:rsidRDefault="00514803" w:rsidP="00EA3129">
            <w:pPr>
              <w:pStyle w:val="Sothutu-1so"/>
              <w:spacing w:before="120" w:line="276" w:lineRule="auto"/>
              <w:jc w:val="left"/>
              <w:rPr>
                <w:szCs w:val="24"/>
              </w:rPr>
            </w:pPr>
            <w:r>
              <w:rPr>
                <w:szCs w:val="24"/>
              </w:rPr>
              <w:t>Xóa</w:t>
            </w:r>
          </w:p>
        </w:tc>
        <w:tc>
          <w:tcPr>
            <w:tcW w:w="1176" w:type="dxa"/>
          </w:tcPr>
          <w:p w14:paraId="2AB2E257" w14:textId="314372B3" w:rsidR="005D3DA6" w:rsidRPr="00FF37CC" w:rsidRDefault="00514803" w:rsidP="00EA3129">
            <w:pPr>
              <w:pStyle w:val="Sothutu-1so"/>
              <w:spacing w:before="120" w:line="276" w:lineRule="auto"/>
              <w:jc w:val="left"/>
              <w:rPr>
                <w:szCs w:val="24"/>
              </w:rPr>
            </w:pPr>
            <w:r>
              <w:rPr>
                <w:szCs w:val="24"/>
              </w:rPr>
              <w:t>Có</w:t>
            </w:r>
          </w:p>
        </w:tc>
        <w:tc>
          <w:tcPr>
            <w:tcW w:w="10710" w:type="dxa"/>
          </w:tcPr>
          <w:p w14:paraId="23D912DD" w14:textId="6DB20B89" w:rsidR="002A3A10" w:rsidRDefault="002A3A10" w:rsidP="00EA3129">
            <w:pPr>
              <w:pStyle w:val="Sothutu-1so"/>
              <w:spacing w:before="120" w:line="276" w:lineRule="auto"/>
              <w:rPr>
                <w:szCs w:val="24"/>
              </w:rPr>
            </w:pPr>
            <w:r>
              <w:rPr>
                <w:szCs w:val="24"/>
              </w:rPr>
              <w:t>Chỉ được xóa nếu Trạng thái tài liệu = “Nháp”</w:t>
            </w:r>
            <w:r w:rsidR="006027D0">
              <w:rPr>
                <w:szCs w:val="24"/>
              </w:rPr>
              <w:t xml:space="preserve"> (DR)</w:t>
            </w:r>
          </w:p>
          <w:p w14:paraId="2D088B6A" w14:textId="77777777" w:rsidR="002A3A10" w:rsidRDefault="005740AA" w:rsidP="00EA3129">
            <w:pPr>
              <w:pStyle w:val="Sothutu-1so"/>
              <w:spacing w:before="120" w:line="276" w:lineRule="auto"/>
              <w:rPr>
                <w:szCs w:val="24"/>
              </w:rPr>
            </w:pPr>
            <w:r>
              <w:rPr>
                <w:szCs w:val="24"/>
              </w:rPr>
              <w:t>Xóa chứng từ và dòng chi tiết liên quan</w:t>
            </w:r>
          </w:p>
          <w:p w14:paraId="77E55BE7" w14:textId="77777777" w:rsidR="008C21B3" w:rsidRPr="008C21B3" w:rsidRDefault="008C21B3" w:rsidP="00EA3129">
            <w:pPr>
              <w:pStyle w:val="Sothutu-1so"/>
              <w:spacing w:before="120" w:after="120" w:line="360" w:lineRule="auto"/>
              <w:jc w:val="left"/>
              <w:rPr>
                <w:b/>
                <w:i/>
                <w:szCs w:val="22"/>
              </w:rPr>
            </w:pPr>
            <w:r w:rsidRPr="008C21B3">
              <w:rPr>
                <w:b/>
                <w:i/>
                <w:szCs w:val="22"/>
              </w:rPr>
              <w:t>Cập nhật bảng QT_C_MONTH_CONTRACT_DETAIL:</w:t>
            </w:r>
          </w:p>
          <w:p w14:paraId="3503AB40" w14:textId="77777777" w:rsidR="008C21B3" w:rsidRPr="008C21B3" w:rsidRDefault="008C21B3" w:rsidP="00EA3129">
            <w:pPr>
              <w:pStyle w:val="Sothutu-1so"/>
              <w:spacing w:before="120" w:after="120" w:line="360" w:lineRule="auto"/>
              <w:jc w:val="left"/>
              <w:rPr>
                <w:szCs w:val="22"/>
              </w:rPr>
            </w:pPr>
            <w:r w:rsidRPr="008C21B3">
              <w:rPr>
                <w:szCs w:val="22"/>
              </w:rPr>
              <w:t>Căn cứ QT_PLAN_DETAIL_ID của bản ghi C_STATEMENT_LINE_ID bị xóa:</w:t>
            </w:r>
          </w:p>
          <w:p w14:paraId="68CD7350" w14:textId="77777777" w:rsidR="008C21B3" w:rsidRPr="008C21B3" w:rsidRDefault="008C21B3" w:rsidP="004E37AB">
            <w:pPr>
              <w:pStyle w:val="Sothutu-1so"/>
              <w:numPr>
                <w:ilvl w:val="1"/>
                <w:numId w:val="44"/>
              </w:numPr>
              <w:spacing w:before="120" w:after="120" w:line="360" w:lineRule="auto"/>
              <w:ind w:left="684"/>
              <w:jc w:val="left"/>
              <w:rPr>
                <w:szCs w:val="22"/>
              </w:rPr>
            </w:pPr>
            <w:r w:rsidRPr="008C21B3">
              <w:rPr>
                <w:szCs w:val="22"/>
              </w:rPr>
              <w:t>Cập nhật QT_C_MONTH_CONTRACT_DETAIL.C_Statement_ID = Null</w:t>
            </w:r>
          </w:p>
          <w:p w14:paraId="2BA1DCED" w14:textId="1E01D7ED" w:rsidR="008C21B3" w:rsidRDefault="008C21B3" w:rsidP="004E37AB">
            <w:pPr>
              <w:pStyle w:val="Sothutu-1so"/>
              <w:numPr>
                <w:ilvl w:val="1"/>
                <w:numId w:val="44"/>
              </w:numPr>
              <w:spacing w:before="120" w:after="120" w:line="360" w:lineRule="auto"/>
              <w:ind w:left="684"/>
              <w:jc w:val="left"/>
              <w:rPr>
                <w:szCs w:val="24"/>
              </w:rPr>
            </w:pPr>
            <w:r w:rsidRPr="008C21B3">
              <w:rPr>
                <w:szCs w:val="22"/>
              </w:rPr>
              <w:t>Cập nhật QT_C_MONTH_CONTRACT_DETAIL.C_Statement_Line_ID = Null</w:t>
            </w:r>
          </w:p>
        </w:tc>
      </w:tr>
      <w:tr w:rsidR="005D3DA6" w:rsidRPr="00FF37CC" w14:paraId="4C584B8D" w14:textId="77777777" w:rsidTr="006F0AB6">
        <w:tc>
          <w:tcPr>
            <w:tcW w:w="2424" w:type="dxa"/>
          </w:tcPr>
          <w:p w14:paraId="1E181770" w14:textId="2CDE8D47" w:rsidR="005D3DA6" w:rsidRPr="00FF37CC" w:rsidRDefault="005D3DA6" w:rsidP="00EA3129">
            <w:pPr>
              <w:pStyle w:val="Sothutu-1so"/>
              <w:spacing w:before="120" w:line="276" w:lineRule="auto"/>
              <w:jc w:val="left"/>
              <w:rPr>
                <w:szCs w:val="24"/>
              </w:rPr>
            </w:pPr>
            <w:r w:rsidRPr="00FF37CC">
              <w:rPr>
                <w:szCs w:val="24"/>
              </w:rPr>
              <w:t>Thêm mới</w:t>
            </w:r>
          </w:p>
        </w:tc>
        <w:tc>
          <w:tcPr>
            <w:tcW w:w="1176" w:type="dxa"/>
          </w:tcPr>
          <w:p w14:paraId="1D47F4D6" w14:textId="70DEB4FB" w:rsidR="005D3DA6" w:rsidRPr="00FF37CC" w:rsidRDefault="005D3DA6" w:rsidP="00EA3129">
            <w:pPr>
              <w:pStyle w:val="Sothutu-1so"/>
              <w:spacing w:before="120" w:line="276" w:lineRule="auto"/>
              <w:jc w:val="left"/>
              <w:rPr>
                <w:szCs w:val="24"/>
              </w:rPr>
            </w:pPr>
            <w:r w:rsidRPr="00FF37CC">
              <w:rPr>
                <w:szCs w:val="24"/>
              </w:rPr>
              <w:t>Có</w:t>
            </w:r>
          </w:p>
        </w:tc>
        <w:tc>
          <w:tcPr>
            <w:tcW w:w="10710" w:type="dxa"/>
          </w:tcPr>
          <w:p w14:paraId="6C8884B7" w14:textId="7E3503F1" w:rsidR="00212838" w:rsidRDefault="005D3DA6" w:rsidP="00EA3129">
            <w:pPr>
              <w:pStyle w:val="Sothutu-1so"/>
              <w:spacing w:before="120" w:line="276" w:lineRule="auto"/>
              <w:rPr>
                <w:szCs w:val="24"/>
              </w:rPr>
            </w:pPr>
            <w:r w:rsidRPr="00FF37CC">
              <w:rPr>
                <w:szCs w:val="24"/>
              </w:rPr>
              <w:t xml:space="preserve">Hiển thị màn hình </w:t>
            </w:r>
            <w:r w:rsidR="00184E6B">
              <w:rPr>
                <w:szCs w:val="24"/>
              </w:rPr>
              <w:t xml:space="preserve">thêm mới </w:t>
            </w:r>
            <w:r>
              <w:rPr>
                <w:szCs w:val="24"/>
              </w:rPr>
              <w:t>tờ trình theo mô tả bên dưới</w:t>
            </w:r>
          </w:p>
        </w:tc>
      </w:tr>
    </w:tbl>
    <w:p w14:paraId="72AA999A" w14:textId="76BB6E31" w:rsidR="008B76C9" w:rsidRDefault="008B76C9" w:rsidP="00EA3129">
      <w:pPr>
        <w:pStyle w:val="Sothutu-1so"/>
        <w:spacing w:before="120" w:line="276" w:lineRule="auto"/>
        <w:jc w:val="left"/>
        <w:rPr>
          <w:szCs w:val="24"/>
        </w:rPr>
      </w:pPr>
    </w:p>
    <w:p w14:paraId="709E6895" w14:textId="77777777" w:rsidR="008B76C9" w:rsidRPr="008B76C9" w:rsidRDefault="008B76C9" w:rsidP="00EA3129"/>
    <w:p w14:paraId="29589F9D" w14:textId="77777777" w:rsidR="008B76C9" w:rsidRPr="008B76C9" w:rsidRDefault="008B76C9" w:rsidP="00EA3129"/>
    <w:p w14:paraId="61FF0128" w14:textId="77777777" w:rsidR="008B76C9" w:rsidRPr="008B76C9" w:rsidRDefault="008B76C9" w:rsidP="00EA3129"/>
    <w:p w14:paraId="361FB3D3" w14:textId="77777777" w:rsidR="008B76C9" w:rsidRPr="008B76C9" w:rsidRDefault="008B76C9" w:rsidP="00EA3129"/>
    <w:p w14:paraId="0F7F3D86" w14:textId="2634E686" w:rsidR="008B76C9" w:rsidRDefault="008B76C9" w:rsidP="00EA3129"/>
    <w:p w14:paraId="731C570C" w14:textId="111E8F7C" w:rsidR="008B76C9" w:rsidRPr="008B76C9" w:rsidRDefault="008B76C9" w:rsidP="00EA3129">
      <w:pPr>
        <w:tabs>
          <w:tab w:val="left" w:pos="1182"/>
        </w:tabs>
        <w:sectPr w:rsidR="008B76C9" w:rsidRPr="008B76C9" w:rsidSect="00CB6D39">
          <w:pgSz w:w="16834" w:h="11909" w:orient="landscape" w:code="9"/>
          <w:pgMar w:top="1440" w:right="1152" w:bottom="1152" w:left="1238" w:header="432" w:footer="432" w:gutter="0"/>
          <w:cols w:space="709"/>
          <w:titlePg/>
          <w:docGrid w:linePitch="326"/>
        </w:sectPr>
      </w:pPr>
    </w:p>
    <w:p w14:paraId="32E413E3" w14:textId="15C9FADB" w:rsidR="00EE708A" w:rsidRPr="00FF37CC" w:rsidRDefault="008B76C9" w:rsidP="00A97673">
      <w:pPr>
        <w:pStyle w:val="Heading5"/>
      </w:pPr>
      <w:r>
        <w:lastRenderedPageBreak/>
        <w:t>T</w:t>
      </w:r>
      <w:r w:rsidR="00EE708A" w:rsidRPr="00FF37CC">
        <w:t>ab Thông tin chung</w:t>
      </w:r>
    </w:p>
    <w:p w14:paraId="72DBB14C" w14:textId="77777777" w:rsidR="00EE708A" w:rsidRPr="00FF37CC" w:rsidRDefault="00EE708A" w:rsidP="00CF718E">
      <w:pPr>
        <w:pStyle w:val="Heading6"/>
        <w:rPr>
          <w:sz w:val="24"/>
          <w:szCs w:val="24"/>
        </w:rPr>
      </w:pPr>
      <w:r w:rsidRPr="00FF37CC">
        <w:rPr>
          <w:sz w:val="24"/>
          <w:szCs w:val="24"/>
        </w:rPr>
        <w:t>Prototype màn hình nhập liệu</w:t>
      </w:r>
    </w:p>
    <w:p w14:paraId="5693B98F" w14:textId="53A48C44" w:rsidR="008B76C9" w:rsidRDefault="00A90814" w:rsidP="00CF718E">
      <w:pPr>
        <w:ind w:left="0"/>
        <w:rPr>
          <w:noProof/>
          <w:snapToGrid/>
        </w:rPr>
        <w:sectPr w:rsidR="008B76C9" w:rsidSect="008B76C9">
          <w:pgSz w:w="11909" w:h="16834" w:code="9"/>
          <w:pgMar w:top="1152" w:right="1152" w:bottom="1238" w:left="1440" w:header="432" w:footer="432" w:gutter="0"/>
          <w:cols w:space="709"/>
          <w:titlePg/>
          <w:docGrid w:linePitch="326"/>
        </w:sectPr>
      </w:pPr>
      <w:r w:rsidRPr="00A90814">
        <w:rPr>
          <w:noProof/>
          <w:snapToGrid/>
        </w:rPr>
        <w:t xml:space="preserve"> </w:t>
      </w:r>
      <w:r>
        <w:rPr>
          <w:noProof/>
          <w:snapToGrid/>
        </w:rPr>
        <w:drawing>
          <wp:inline distT="0" distB="0" distL="0" distR="0" wp14:anchorId="288CEB01" wp14:editId="34ECE559">
            <wp:extent cx="3070746" cy="82389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7503" cy="8310710"/>
                    </a:xfrm>
                    <a:prstGeom prst="rect">
                      <a:avLst/>
                    </a:prstGeom>
                  </pic:spPr>
                </pic:pic>
              </a:graphicData>
            </a:graphic>
          </wp:inline>
        </w:drawing>
      </w:r>
    </w:p>
    <w:p w14:paraId="776B6FB0" w14:textId="77777777" w:rsidR="00EE708A" w:rsidRPr="00FF37CC" w:rsidRDefault="00EE708A" w:rsidP="00CF718E">
      <w:pPr>
        <w:pStyle w:val="Heading6"/>
        <w:rPr>
          <w:sz w:val="24"/>
          <w:szCs w:val="24"/>
        </w:rPr>
      </w:pPr>
      <w:r w:rsidRPr="00FF37CC">
        <w:rPr>
          <w:sz w:val="24"/>
          <w:szCs w:val="24"/>
        </w:rPr>
        <w:lastRenderedPageBreak/>
        <w:t>Danh sách trường dữ liệu</w:t>
      </w:r>
    </w:p>
    <w:p w14:paraId="6FA8B828" w14:textId="6BB45B89" w:rsidR="00EE708A" w:rsidRDefault="00EE708A" w:rsidP="004E37AB">
      <w:pPr>
        <w:numPr>
          <w:ilvl w:val="0"/>
          <w:numId w:val="11"/>
        </w:numPr>
      </w:pPr>
      <w:r w:rsidRPr="00FF37CC">
        <w:t xml:space="preserve">Bảng </w:t>
      </w:r>
      <w:r w:rsidR="00FB768C">
        <w:rPr>
          <w:lang w:eastAsia="ar-SA"/>
        </w:rPr>
        <w:t>C_Statement</w:t>
      </w:r>
    </w:p>
    <w:p w14:paraId="01287987" w14:textId="164D361A" w:rsidR="00507990" w:rsidRPr="00FF37CC" w:rsidRDefault="00507990" w:rsidP="004E37AB">
      <w:pPr>
        <w:numPr>
          <w:ilvl w:val="0"/>
          <w:numId w:val="11"/>
        </w:numPr>
      </w:pPr>
      <w:r>
        <w:rPr>
          <w:lang w:eastAsia="ar-SA"/>
        </w:rPr>
        <w:t xml:space="preserve">S: Hiển thị trên </w:t>
      </w:r>
      <w:r w:rsidR="007119ED">
        <w:rPr>
          <w:lang w:eastAsia="ar-SA"/>
        </w:rPr>
        <w:t>giao diện</w:t>
      </w:r>
    </w:p>
    <w:p w14:paraId="36ADD53C" w14:textId="0B384289" w:rsidR="00EE708A" w:rsidRPr="00FF37CC" w:rsidRDefault="00EE708A" w:rsidP="004E37AB">
      <w:pPr>
        <w:numPr>
          <w:ilvl w:val="0"/>
          <w:numId w:val="11"/>
        </w:numPr>
        <w:rPr>
          <w:i/>
        </w:rPr>
      </w:pPr>
      <w:r w:rsidRPr="00FF37CC">
        <w:rPr>
          <w:i/>
        </w:rPr>
        <w:t>L: Length; R: Readonly; M: Mandatory; SL: Search List; CL: Combo List</w:t>
      </w:r>
      <w:r w:rsidR="002714DC">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E76B0" w:rsidRPr="00FF37CC" w14:paraId="4DB729A0" w14:textId="77777777" w:rsidTr="00537DF9">
        <w:trPr>
          <w:cantSplit/>
          <w:trHeight w:val="422"/>
          <w:tblHeader/>
        </w:trPr>
        <w:tc>
          <w:tcPr>
            <w:tcW w:w="1800" w:type="dxa"/>
            <w:shd w:val="clear" w:color="auto" w:fill="D9D9D9"/>
            <w:vAlign w:val="center"/>
          </w:tcPr>
          <w:p w14:paraId="45DA3EA1" w14:textId="77777777" w:rsidR="00BE76B0" w:rsidRPr="00FF37CC" w:rsidRDefault="00BE76B0" w:rsidP="00CF718E">
            <w:pPr>
              <w:spacing w:after="120"/>
              <w:ind w:left="0"/>
              <w:jc w:val="center"/>
              <w:rPr>
                <w:b/>
              </w:rPr>
            </w:pPr>
            <w:r w:rsidRPr="00FF37CC">
              <w:rPr>
                <w:b/>
              </w:rPr>
              <w:t>Tên trường</w:t>
            </w:r>
          </w:p>
        </w:tc>
        <w:tc>
          <w:tcPr>
            <w:tcW w:w="1980" w:type="dxa"/>
            <w:shd w:val="clear" w:color="auto" w:fill="D9D9D9"/>
            <w:vAlign w:val="center"/>
          </w:tcPr>
          <w:p w14:paraId="60A18C8A" w14:textId="77777777" w:rsidR="00BE76B0" w:rsidRPr="00FF37CC" w:rsidRDefault="00BE76B0" w:rsidP="00CF718E">
            <w:pPr>
              <w:spacing w:after="120"/>
              <w:ind w:left="0"/>
              <w:jc w:val="center"/>
              <w:rPr>
                <w:b/>
              </w:rPr>
            </w:pPr>
            <w:r w:rsidRPr="00FF37CC">
              <w:rPr>
                <w:b/>
              </w:rPr>
              <w:t>Tên dữ liệu</w:t>
            </w:r>
          </w:p>
        </w:tc>
        <w:tc>
          <w:tcPr>
            <w:tcW w:w="1417" w:type="dxa"/>
            <w:shd w:val="clear" w:color="auto" w:fill="D9D9D9"/>
            <w:vAlign w:val="center"/>
          </w:tcPr>
          <w:p w14:paraId="3099731C" w14:textId="77777777" w:rsidR="00BE76B0" w:rsidRPr="00FF37CC" w:rsidRDefault="00BE76B0" w:rsidP="00CF718E">
            <w:pPr>
              <w:spacing w:after="120"/>
              <w:ind w:left="0"/>
              <w:jc w:val="center"/>
              <w:rPr>
                <w:b/>
              </w:rPr>
            </w:pPr>
            <w:r w:rsidRPr="00FF37CC">
              <w:rPr>
                <w:b/>
              </w:rPr>
              <w:t>Loại DL</w:t>
            </w:r>
          </w:p>
        </w:tc>
        <w:tc>
          <w:tcPr>
            <w:tcW w:w="630" w:type="dxa"/>
            <w:shd w:val="clear" w:color="auto" w:fill="D9D9D9"/>
            <w:vAlign w:val="center"/>
          </w:tcPr>
          <w:p w14:paraId="09E1BF02" w14:textId="77777777" w:rsidR="00BE76B0" w:rsidRPr="00FF37CC" w:rsidRDefault="00BE76B0" w:rsidP="00CF718E">
            <w:pPr>
              <w:spacing w:after="120"/>
              <w:ind w:left="0"/>
              <w:jc w:val="center"/>
              <w:rPr>
                <w:b/>
              </w:rPr>
            </w:pPr>
            <w:r w:rsidRPr="00FF37CC">
              <w:rPr>
                <w:b/>
              </w:rPr>
              <w:t>L</w:t>
            </w:r>
          </w:p>
        </w:tc>
        <w:tc>
          <w:tcPr>
            <w:tcW w:w="540" w:type="dxa"/>
            <w:shd w:val="clear" w:color="auto" w:fill="D9D9D9"/>
            <w:vAlign w:val="center"/>
          </w:tcPr>
          <w:p w14:paraId="34696E4B" w14:textId="77777777" w:rsidR="00BE76B0" w:rsidRPr="00FF37CC" w:rsidRDefault="00BE76B0" w:rsidP="00CF718E">
            <w:pPr>
              <w:spacing w:after="120"/>
              <w:ind w:left="0"/>
              <w:jc w:val="center"/>
              <w:rPr>
                <w:b/>
              </w:rPr>
            </w:pPr>
            <w:r w:rsidRPr="00FF37CC">
              <w:rPr>
                <w:b/>
              </w:rPr>
              <w:t>R</w:t>
            </w:r>
          </w:p>
        </w:tc>
        <w:tc>
          <w:tcPr>
            <w:tcW w:w="450" w:type="dxa"/>
            <w:shd w:val="clear" w:color="auto" w:fill="D9D9D9"/>
            <w:vAlign w:val="center"/>
          </w:tcPr>
          <w:p w14:paraId="4BB9006C" w14:textId="77777777" w:rsidR="00BE76B0" w:rsidRPr="00FF37CC" w:rsidRDefault="00BE76B0" w:rsidP="00CF718E">
            <w:pPr>
              <w:spacing w:after="120"/>
              <w:ind w:left="0"/>
              <w:jc w:val="center"/>
              <w:rPr>
                <w:b/>
              </w:rPr>
            </w:pPr>
            <w:r w:rsidRPr="00FF37CC">
              <w:rPr>
                <w:b/>
              </w:rPr>
              <w:t>M</w:t>
            </w:r>
          </w:p>
        </w:tc>
        <w:tc>
          <w:tcPr>
            <w:tcW w:w="540" w:type="dxa"/>
            <w:shd w:val="clear" w:color="auto" w:fill="D9D9D9"/>
          </w:tcPr>
          <w:p w14:paraId="5B398300" w14:textId="7AEE4951" w:rsidR="00BE76B0" w:rsidRPr="00926A39" w:rsidRDefault="00BE76B0" w:rsidP="00CF718E">
            <w:pPr>
              <w:spacing w:after="120"/>
              <w:ind w:left="0"/>
              <w:jc w:val="center"/>
              <w:rPr>
                <w:b/>
                <w:sz w:val="22"/>
              </w:rPr>
            </w:pPr>
            <w:r>
              <w:rPr>
                <w:b/>
              </w:rPr>
              <w:t>S</w:t>
            </w:r>
          </w:p>
        </w:tc>
        <w:tc>
          <w:tcPr>
            <w:tcW w:w="7380" w:type="dxa"/>
            <w:shd w:val="clear" w:color="auto" w:fill="D9D9D9"/>
            <w:vAlign w:val="center"/>
          </w:tcPr>
          <w:p w14:paraId="13520C86" w14:textId="7F5B9F45" w:rsidR="00BE76B0" w:rsidRPr="00FF37CC" w:rsidRDefault="00BE76B0" w:rsidP="00CF718E">
            <w:pPr>
              <w:spacing w:after="120"/>
              <w:ind w:left="0"/>
              <w:jc w:val="center"/>
              <w:rPr>
                <w:b/>
              </w:rPr>
            </w:pPr>
            <w:r w:rsidRPr="00FF37CC">
              <w:rPr>
                <w:b/>
              </w:rPr>
              <w:t>Mô tả</w:t>
            </w:r>
          </w:p>
        </w:tc>
      </w:tr>
      <w:tr w:rsidR="00BE76B0" w:rsidRPr="00FF37CC" w14:paraId="2EB45B1E" w14:textId="77777777" w:rsidTr="00537DF9">
        <w:trPr>
          <w:cantSplit/>
          <w:trHeight w:val="827"/>
        </w:trPr>
        <w:tc>
          <w:tcPr>
            <w:tcW w:w="1800" w:type="dxa"/>
          </w:tcPr>
          <w:p w14:paraId="06C4BAC4" w14:textId="59A313A0" w:rsidR="00BE76B0" w:rsidRPr="00FF37CC" w:rsidRDefault="00BE76B0" w:rsidP="00CF718E">
            <w:pPr>
              <w:ind w:left="0"/>
            </w:pPr>
            <w:r>
              <w:t>ID</w:t>
            </w:r>
          </w:p>
        </w:tc>
        <w:tc>
          <w:tcPr>
            <w:tcW w:w="1980" w:type="dxa"/>
          </w:tcPr>
          <w:p w14:paraId="443DAA4C" w14:textId="3AD3F626" w:rsidR="00BE76B0" w:rsidRPr="00FF37CC" w:rsidRDefault="00BE76B0" w:rsidP="00CF718E">
            <w:pPr>
              <w:ind w:left="0"/>
            </w:pPr>
            <w:r>
              <w:rPr>
                <w:szCs w:val="24"/>
              </w:rPr>
              <w:t>C_Statement_</w:t>
            </w:r>
            <w:r w:rsidRPr="00AB2F64">
              <w:rPr>
                <w:szCs w:val="24"/>
              </w:rPr>
              <w:t>ID</w:t>
            </w:r>
          </w:p>
        </w:tc>
        <w:tc>
          <w:tcPr>
            <w:tcW w:w="1417" w:type="dxa"/>
          </w:tcPr>
          <w:p w14:paraId="0CBB0F30" w14:textId="5D15821E" w:rsidR="00BE76B0" w:rsidRPr="00FF37CC" w:rsidRDefault="00BE76B0" w:rsidP="00CF718E">
            <w:pPr>
              <w:ind w:left="0"/>
            </w:pPr>
            <w:r>
              <w:t>Number</w:t>
            </w:r>
          </w:p>
          <w:p w14:paraId="7F42554A" w14:textId="6304E9DD" w:rsidR="00BE76B0" w:rsidRPr="00FF37CC" w:rsidRDefault="00BE76B0" w:rsidP="00CF718E">
            <w:pPr>
              <w:ind w:left="0"/>
            </w:pPr>
          </w:p>
        </w:tc>
        <w:tc>
          <w:tcPr>
            <w:tcW w:w="630" w:type="dxa"/>
          </w:tcPr>
          <w:p w14:paraId="2ECEE235" w14:textId="77777777" w:rsidR="00BE76B0" w:rsidRPr="00FF37CC" w:rsidRDefault="00BE76B0" w:rsidP="00CF718E">
            <w:pPr>
              <w:pStyle w:val="Sothutu-1so"/>
              <w:spacing w:before="120" w:after="120" w:line="276" w:lineRule="auto"/>
              <w:jc w:val="left"/>
              <w:rPr>
                <w:szCs w:val="24"/>
              </w:rPr>
            </w:pPr>
            <w:r w:rsidRPr="00FF37CC">
              <w:rPr>
                <w:szCs w:val="24"/>
              </w:rPr>
              <w:t>50</w:t>
            </w:r>
          </w:p>
        </w:tc>
        <w:tc>
          <w:tcPr>
            <w:tcW w:w="540" w:type="dxa"/>
          </w:tcPr>
          <w:p w14:paraId="51C8DB80" w14:textId="6E7C7802" w:rsidR="00BE76B0" w:rsidRPr="00FF37CC" w:rsidRDefault="00BE76B0" w:rsidP="00CF718E">
            <w:pPr>
              <w:pStyle w:val="Sothutu-1so"/>
              <w:spacing w:before="120" w:after="120" w:line="276" w:lineRule="auto"/>
              <w:jc w:val="left"/>
              <w:rPr>
                <w:szCs w:val="24"/>
              </w:rPr>
            </w:pPr>
            <w:r>
              <w:rPr>
                <w:szCs w:val="24"/>
              </w:rPr>
              <w:t>Y</w:t>
            </w:r>
          </w:p>
        </w:tc>
        <w:tc>
          <w:tcPr>
            <w:tcW w:w="450" w:type="dxa"/>
          </w:tcPr>
          <w:p w14:paraId="2199ABF2" w14:textId="1093C448" w:rsidR="00BE76B0" w:rsidRPr="00FF37CC" w:rsidRDefault="00BE76B0" w:rsidP="00CF718E">
            <w:pPr>
              <w:pStyle w:val="Sothutu-1so"/>
              <w:spacing w:before="120" w:after="120" w:line="276" w:lineRule="auto"/>
              <w:jc w:val="left"/>
              <w:rPr>
                <w:szCs w:val="24"/>
              </w:rPr>
            </w:pPr>
            <w:r>
              <w:rPr>
                <w:szCs w:val="24"/>
              </w:rPr>
              <w:t>N</w:t>
            </w:r>
          </w:p>
        </w:tc>
        <w:tc>
          <w:tcPr>
            <w:tcW w:w="540" w:type="dxa"/>
          </w:tcPr>
          <w:p w14:paraId="2D25B4AA" w14:textId="4A39204E" w:rsidR="00BE76B0" w:rsidRDefault="00BE76B0" w:rsidP="00CF718E">
            <w:pPr>
              <w:pStyle w:val="Sothutu-1so"/>
              <w:spacing w:before="120" w:after="120" w:line="276" w:lineRule="auto"/>
              <w:ind w:left="360" w:hanging="360"/>
              <w:jc w:val="center"/>
              <w:rPr>
                <w:szCs w:val="24"/>
              </w:rPr>
            </w:pPr>
            <w:r>
              <w:rPr>
                <w:szCs w:val="24"/>
              </w:rPr>
              <w:t>N</w:t>
            </w:r>
          </w:p>
        </w:tc>
        <w:tc>
          <w:tcPr>
            <w:tcW w:w="7380" w:type="dxa"/>
          </w:tcPr>
          <w:p w14:paraId="1F6632B7" w14:textId="652532E7" w:rsidR="00BE76B0" w:rsidRPr="00FF37CC" w:rsidRDefault="003C3AD6" w:rsidP="00CF718E">
            <w:pPr>
              <w:pStyle w:val="Sothutu-1so"/>
              <w:spacing w:before="120" w:after="120" w:line="276" w:lineRule="auto"/>
              <w:ind w:left="360" w:hanging="360"/>
              <w:jc w:val="left"/>
              <w:rPr>
                <w:szCs w:val="24"/>
              </w:rPr>
            </w:pPr>
            <w:r>
              <w:rPr>
                <w:szCs w:val="24"/>
              </w:rPr>
              <w:t>Key, tự sinh</w:t>
            </w:r>
          </w:p>
        </w:tc>
      </w:tr>
      <w:tr w:rsidR="001E5A81" w:rsidRPr="00FF37CC" w14:paraId="704D97BD" w14:textId="77777777" w:rsidTr="008F6B2D">
        <w:trPr>
          <w:cantSplit/>
          <w:trHeight w:val="827"/>
        </w:trPr>
        <w:tc>
          <w:tcPr>
            <w:tcW w:w="14737" w:type="dxa"/>
            <w:gridSpan w:val="8"/>
          </w:tcPr>
          <w:p w14:paraId="15657531" w14:textId="6FFC30CB" w:rsidR="001E5A81" w:rsidRPr="001E5A81" w:rsidRDefault="001E5A81" w:rsidP="00CF718E">
            <w:pPr>
              <w:pStyle w:val="Sothutu-1so"/>
              <w:spacing w:before="120" w:after="120" w:line="276" w:lineRule="auto"/>
              <w:ind w:left="360" w:hanging="360"/>
              <w:jc w:val="left"/>
              <w:rPr>
                <w:b/>
                <w:szCs w:val="24"/>
              </w:rPr>
            </w:pPr>
            <w:r w:rsidRPr="001E5A81">
              <w:rPr>
                <w:b/>
                <w:szCs w:val="24"/>
              </w:rPr>
              <w:t>Group: Thông tin chung</w:t>
            </w:r>
          </w:p>
        </w:tc>
      </w:tr>
      <w:tr w:rsidR="00BE76B0" w:rsidRPr="00FF37CC" w14:paraId="4DF7B20B" w14:textId="77777777" w:rsidTr="00537DF9">
        <w:trPr>
          <w:cantSplit/>
          <w:trHeight w:val="827"/>
        </w:trPr>
        <w:tc>
          <w:tcPr>
            <w:tcW w:w="1800" w:type="dxa"/>
          </w:tcPr>
          <w:p w14:paraId="5818500F" w14:textId="6A0456EF" w:rsidR="00BE76B0" w:rsidRPr="00FF37CC" w:rsidRDefault="00BE76B0" w:rsidP="00CF718E">
            <w:pPr>
              <w:ind w:left="0"/>
            </w:pPr>
            <w:r w:rsidRPr="00AB2F64">
              <w:rPr>
                <w:szCs w:val="24"/>
              </w:rPr>
              <w:t>Đơn vị</w:t>
            </w:r>
            <w:r>
              <w:rPr>
                <w:szCs w:val="24"/>
              </w:rPr>
              <w:t xml:space="preserve"> </w:t>
            </w:r>
          </w:p>
        </w:tc>
        <w:tc>
          <w:tcPr>
            <w:tcW w:w="1980" w:type="dxa"/>
          </w:tcPr>
          <w:p w14:paraId="37C43833" w14:textId="77777777" w:rsidR="00BE76B0" w:rsidRPr="00FF37CC" w:rsidRDefault="00BE76B0" w:rsidP="00CF718E">
            <w:pPr>
              <w:ind w:left="0"/>
            </w:pPr>
            <w:r w:rsidRPr="00FF37CC">
              <w:t>AD_Org_ID</w:t>
            </w:r>
          </w:p>
        </w:tc>
        <w:tc>
          <w:tcPr>
            <w:tcW w:w="1417" w:type="dxa"/>
          </w:tcPr>
          <w:p w14:paraId="00F98CC0" w14:textId="77777777" w:rsidR="00BE76B0" w:rsidRDefault="00BE76B0" w:rsidP="00CF718E">
            <w:pPr>
              <w:ind w:left="0"/>
            </w:pPr>
            <w:r w:rsidRPr="00FF37CC">
              <w:t>String</w:t>
            </w:r>
          </w:p>
          <w:p w14:paraId="6A46EA37" w14:textId="55A0ED26" w:rsidR="00BE76B0" w:rsidRPr="00FF37CC" w:rsidRDefault="00BE76B0" w:rsidP="00CF718E">
            <w:pPr>
              <w:ind w:left="0"/>
            </w:pPr>
            <w:r>
              <w:t>SL</w:t>
            </w:r>
          </w:p>
        </w:tc>
        <w:tc>
          <w:tcPr>
            <w:tcW w:w="630" w:type="dxa"/>
          </w:tcPr>
          <w:p w14:paraId="3D943265" w14:textId="77777777" w:rsidR="00BE76B0" w:rsidRPr="00FF37CC" w:rsidRDefault="00BE76B0" w:rsidP="00CF718E">
            <w:pPr>
              <w:pStyle w:val="Sothutu-1so"/>
              <w:spacing w:before="120" w:after="120" w:line="276" w:lineRule="auto"/>
              <w:jc w:val="left"/>
              <w:rPr>
                <w:szCs w:val="24"/>
              </w:rPr>
            </w:pPr>
            <w:r w:rsidRPr="00FF37CC">
              <w:rPr>
                <w:szCs w:val="24"/>
              </w:rPr>
              <w:t>50</w:t>
            </w:r>
          </w:p>
        </w:tc>
        <w:tc>
          <w:tcPr>
            <w:tcW w:w="540" w:type="dxa"/>
          </w:tcPr>
          <w:p w14:paraId="795E348A" w14:textId="28AE29E2"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2E1288E5" w14:textId="77777777" w:rsidR="00BE76B0" w:rsidRPr="00FF37CC" w:rsidRDefault="00BE76B0" w:rsidP="00CF718E">
            <w:pPr>
              <w:pStyle w:val="Sothutu-1so"/>
              <w:spacing w:before="120" w:after="120" w:line="276" w:lineRule="auto"/>
              <w:jc w:val="left"/>
              <w:rPr>
                <w:szCs w:val="24"/>
              </w:rPr>
            </w:pPr>
            <w:r w:rsidRPr="00FF37CC">
              <w:rPr>
                <w:szCs w:val="24"/>
              </w:rPr>
              <w:t>Y</w:t>
            </w:r>
          </w:p>
        </w:tc>
        <w:tc>
          <w:tcPr>
            <w:tcW w:w="540" w:type="dxa"/>
          </w:tcPr>
          <w:p w14:paraId="380951FE" w14:textId="761B4A21" w:rsidR="00BE76B0" w:rsidRPr="00FF37CC" w:rsidRDefault="00507990" w:rsidP="00CF718E">
            <w:pPr>
              <w:pStyle w:val="Sothutu-1so"/>
              <w:spacing w:before="120" w:after="120" w:line="276" w:lineRule="auto"/>
              <w:jc w:val="center"/>
              <w:rPr>
                <w:szCs w:val="24"/>
              </w:rPr>
            </w:pPr>
            <w:r>
              <w:rPr>
                <w:szCs w:val="24"/>
              </w:rPr>
              <w:t>N</w:t>
            </w:r>
          </w:p>
        </w:tc>
        <w:tc>
          <w:tcPr>
            <w:tcW w:w="7380" w:type="dxa"/>
          </w:tcPr>
          <w:p w14:paraId="181A8F49" w14:textId="6E755A20" w:rsidR="00BE76B0" w:rsidRPr="00597081" w:rsidRDefault="00BE76B0" w:rsidP="00CF718E">
            <w:pPr>
              <w:pStyle w:val="Sothutu-1so"/>
              <w:spacing w:before="120" w:after="120" w:line="276" w:lineRule="auto"/>
              <w:jc w:val="left"/>
              <w:rPr>
                <w:szCs w:val="24"/>
              </w:rPr>
            </w:pPr>
            <w:r w:rsidRPr="00597081">
              <w:rPr>
                <w:szCs w:val="24"/>
              </w:rPr>
              <w:t>Mặc định là đơn vị chọn khi đăng nhập</w:t>
            </w:r>
          </w:p>
        </w:tc>
      </w:tr>
      <w:tr w:rsidR="00BE76B0" w:rsidRPr="00FF37CC" w14:paraId="598DEC58" w14:textId="77777777" w:rsidTr="00537DF9">
        <w:trPr>
          <w:cantSplit/>
          <w:trHeight w:val="827"/>
        </w:trPr>
        <w:tc>
          <w:tcPr>
            <w:tcW w:w="1800" w:type="dxa"/>
          </w:tcPr>
          <w:p w14:paraId="327637A0" w14:textId="0EB44454" w:rsidR="00BE76B0" w:rsidRPr="00FF37CC" w:rsidRDefault="00BE76B0" w:rsidP="00CF718E">
            <w:pPr>
              <w:ind w:left="0"/>
            </w:pPr>
            <w:r>
              <w:t>Phòng/ban</w:t>
            </w:r>
          </w:p>
        </w:tc>
        <w:tc>
          <w:tcPr>
            <w:tcW w:w="1980" w:type="dxa"/>
          </w:tcPr>
          <w:p w14:paraId="7C40B09D" w14:textId="4C39BFE6" w:rsidR="00BE76B0" w:rsidRPr="00FF37CC" w:rsidRDefault="00BE76B0" w:rsidP="00CF718E">
            <w:pPr>
              <w:ind w:left="0"/>
            </w:pPr>
            <w:r w:rsidRPr="00D5370A">
              <w:t>C_Department_ID</w:t>
            </w:r>
          </w:p>
        </w:tc>
        <w:tc>
          <w:tcPr>
            <w:tcW w:w="1417" w:type="dxa"/>
          </w:tcPr>
          <w:p w14:paraId="50F7B9B2" w14:textId="77777777" w:rsidR="00BE76B0" w:rsidRDefault="00BE76B0" w:rsidP="00CF718E">
            <w:pPr>
              <w:ind w:left="0"/>
            </w:pPr>
            <w:r w:rsidRPr="00FF37CC">
              <w:t>String</w:t>
            </w:r>
          </w:p>
          <w:p w14:paraId="0566E22B" w14:textId="0E49F241" w:rsidR="00BE76B0" w:rsidRPr="00606D95" w:rsidRDefault="00BE76B0" w:rsidP="00CF718E">
            <w:pPr>
              <w:ind w:left="0"/>
            </w:pPr>
            <w:r>
              <w:t>SL</w:t>
            </w:r>
          </w:p>
        </w:tc>
        <w:tc>
          <w:tcPr>
            <w:tcW w:w="630" w:type="dxa"/>
          </w:tcPr>
          <w:p w14:paraId="56FF3C2C" w14:textId="3B26B0AB" w:rsidR="00BE76B0" w:rsidRPr="00FF37CC" w:rsidRDefault="00BE76B0" w:rsidP="00CF718E">
            <w:pPr>
              <w:pStyle w:val="Sothutu-1so"/>
              <w:spacing w:before="120" w:after="120" w:line="276" w:lineRule="auto"/>
              <w:jc w:val="left"/>
              <w:rPr>
                <w:szCs w:val="24"/>
              </w:rPr>
            </w:pPr>
            <w:r>
              <w:rPr>
                <w:szCs w:val="24"/>
              </w:rPr>
              <w:t>5</w:t>
            </w:r>
            <w:r w:rsidRPr="00FF37CC">
              <w:rPr>
                <w:szCs w:val="24"/>
              </w:rPr>
              <w:t>0</w:t>
            </w:r>
          </w:p>
        </w:tc>
        <w:tc>
          <w:tcPr>
            <w:tcW w:w="540" w:type="dxa"/>
          </w:tcPr>
          <w:p w14:paraId="18B458CD" w14:textId="39FA5860"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59BF6AC4" w14:textId="77777777" w:rsidR="00BE76B0" w:rsidRPr="00FF37CC" w:rsidRDefault="00BE76B0" w:rsidP="00CF718E">
            <w:pPr>
              <w:pStyle w:val="Sothutu-1so"/>
              <w:spacing w:before="120" w:after="120" w:line="276" w:lineRule="auto"/>
              <w:jc w:val="left"/>
              <w:rPr>
                <w:szCs w:val="24"/>
              </w:rPr>
            </w:pPr>
            <w:r w:rsidRPr="00FF37CC">
              <w:rPr>
                <w:szCs w:val="24"/>
              </w:rPr>
              <w:t>Y</w:t>
            </w:r>
          </w:p>
        </w:tc>
        <w:tc>
          <w:tcPr>
            <w:tcW w:w="540" w:type="dxa"/>
          </w:tcPr>
          <w:p w14:paraId="5C105232" w14:textId="6874950F" w:rsidR="00BE76B0" w:rsidRPr="00FF37CC" w:rsidRDefault="00507990" w:rsidP="00CF718E">
            <w:pPr>
              <w:pStyle w:val="Sothutu-1so"/>
              <w:spacing w:before="120" w:after="120" w:line="276" w:lineRule="auto"/>
              <w:jc w:val="center"/>
              <w:rPr>
                <w:szCs w:val="24"/>
              </w:rPr>
            </w:pPr>
            <w:r>
              <w:rPr>
                <w:szCs w:val="24"/>
              </w:rPr>
              <w:t>N</w:t>
            </w:r>
          </w:p>
        </w:tc>
        <w:tc>
          <w:tcPr>
            <w:tcW w:w="7380" w:type="dxa"/>
          </w:tcPr>
          <w:p w14:paraId="42588909" w14:textId="4D618513" w:rsidR="00BE76B0" w:rsidRPr="00597081" w:rsidRDefault="00D86785" w:rsidP="00CF718E">
            <w:pPr>
              <w:pStyle w:val="Sothutu-1so"/>
              <w:spacing w:before="120" w:after="120" w:line="360" w:lineRule="auto"/>
              <w:jc w:val="left"/>
              <w:rPr>
                <w:szCs w:val="24"/>
              </w:rPr>
            </w:pPr>
            <w:r w:rsidRPr="00597081">
              <w:rPr>
                <w:szCs w:val="24"/>
              </w:rPr>
              <w:t>Mặc định là p</w:t>
            </w:r>
            <w:r w:rsidR="00BE76B0" w:rsidRPr="00597081">
              <w:rPr>
                <w:szCs w:val="24"/>
              </w:rPr>
              <w:t>hòng/ban chọn khi đăng nhập</w:t>
            </w:r>
          </w:p>
        </w:tc>
      </w:tr>
      <w:tr w:rsidR="00572E05" w:rsidRPr="00FF37CC" w14:paraId="14AFD3B6" w14:textId="77777777" w:rsidTr="00537DF9">
        <w:trPr>
          <w:cantSplit/>
          <w:trHeight w:val="827"/>
        </w:trPr>
        <w:tc>
          <w:tcPr>
            <w:tcW w:w="1800" w:type="dxa"/>
          </w:tcPr>
          <w:p w14:paraId="63FC2D3E" w14:textId="4DE86597" w:rsidR="00572E05" w:rsidRDefault="00572E05" w:rsidP="00CF718E">
            <w:pPr>
              <w:ind w:left="0"/>
            </w:pPr>
            <w:r w:rsidRPr="00AA0869">
              <w:rPr>
                <w:szCs w:val="24"/>
              </w:rPr>
              <w:t>Phòng/ban kiểm soát</w:t>
            </w:r>
          </w:p>
        </w:tc>
        <w:tc>
          <w:tcPr>
            <w:tcW w:w="1980" w:type="dxa"/>
          </w:tcPr>
          <w:p w14:paraId="5C60915E" w14:textId="614E0C59" w:rsidR="00572E05" w:rsidRPr="00D5370A" w:rsidRDefault="00572E05" w:rsidP="00CF718E">
            <w:pPr>
              <w:ind w:left="0"/>
            </w:pPr>
            <w:r w:rsidRPr="00AA0869">
              <w:rPr>
                <w:szCs w:val="24"/>
              </w:rPr>
              <w:t>C_Control_Department_ID</w:t>
            </w:r>
          </w:p>
        </w:tc>
        <w:tc>
          <w:tcPr>
            <w:tcW w:w="1417" w:type="dxa"/>
          </w:tcPr>
          <w:p w14:paraId="150A33DC" w14:textId="77777777" w:rsidR="00572E05" w:rsidRDefault="00572E05" w:rsidP="00CF718E">
            <w:pPr>
              <w:ind w:left="0"/>
            </w:pPr>
            <w:r w:rsidRPr="00FF37CC">
              <w:t>String</w:t>
            </w:r>
          </w:p>
          <w:p w14:paraId="7E0312D9" w14:textId="77777777" w:rsidR="00572E05" w:rsidRDefault="00572E05" w:rsidP="00CF718E">
            <w:pPr>
              <w:ind w:left="0"/>
            </w:pPr>
            <w:r>
              <w:t>SL</w:t>
            </w:r>
          </w:p>
          <w:p w14:paraId="7FB5A7EC" w14:textId="3C5B32F1" w:rsidR="007174D4" w:rsidRPr="00FF37CC" w:rsidRDefault="007174D4" w:rsidP="00CF718E">
            <w:pPr>
              <w:ind w:left="0"/>
            </w:pPr>
            <w:r>
              <w:t>Popup</w:t>
            </w:r>
          </w:p>
        </w:tc>
        <w:tc>
          <w:tcPr>
            <w:tcW w:w="630" w:type="dxa"/>
          </w:tcPr>
          <w:p w14:paraId="76F814B3" w14:textId="31568051" w:rsidR="00572E05" w:rsidRDefault="007174D4" w:rsidP="00CF718E">
            <w:pPr>
              <w:pStyle w:val="Sothutu-1so"/>
              <w:spacing w:before="120" w:after="120" w:line="276" w:lineRule="auto"/>
              <w:jc w:val="left"/>
              <w:rPr>
                <w:szCs w:val="24"/>
              </w:rPr>
            </w:pPr>
            <w:r>
              <w:rPr>
                <w:szCs w:val="24"/>
              </w:rPr>
              <w:t>50</w:t>
            </w:r>
          </w:p>
        </w:tc>
        <w:tc>
          <w:tcPr>
            <w:tcW w:w="540" w:type="dxa"/>
          </w:tcPr>
          <w:p w14:paraId="263EFC8F" w14:textId="4270DBD3" w:rsidR="00572E05" w:rsidRDefault="007174D4" w:rsidP="00CF718E">
            <w:pPr>
              <w:pStyle w:val="Sothutu-1so"/>
              <w:spacing w:before="120" w:after="120" w:line="276" w:lineRule="auto"/>
              <w:jc w:val="left"/>
              <w:rPr>
                <w:szCs w:val="24"/>
              </w:rPr>
            </w:pPr>
            <w:r>
              <w:rPr>
                <w:szCs w:val="24"/>
              </w:rPr>
              <w:t>N</w:t>
            </w:r>
          </w:p>
        </w:tc>
        <w:tc>
          <w:tcPr>
            <w:tcW w:w="450" w:type="dxa"/>
          </w:tcPr>
          <w:p w14:paraId="596BB238" w14:textId="5D8A5DCD" w:rsidR="00572E05" w:rsidRPr="00FF37CC" w:rsidRDefault="007174D4" w:rsidP="00CF718E">
            <w:pPr>
              <w:pStyle w:val="Sothutu-1so"/>
              <w:spacing w:before="120" w:after="120" w:line="276" w:lineRule="auto"/>
              <w:jc w:val="left"/>
              <w:rPr>
                <w:szCs w:val="24"/>
              </w:rPr>
            </w:pPr>
            <w:r>
              <w:rPr>
                <w:szCs w:val="24"/>
              </w:rPr>
              <w:t>Y</w:t>
            </w:r>
          </w:p>
        </w:tc>
        <w:tc>
          <w:tcPr>
            <w:tcW w:w="540" w:type="dxa"/>
          </w:tcPr>
          <w:p w14:paraId="13A0F7FF" w14:textId="2D80709B" w:rsidR="00572E05" w:rsidRDefault="007174D4" w:rsidP="00CF718E">
            <w:pPr>
              <w:pStyle w:val="Sothutu-1so"/>
              <w:spacing w:before="120" w:after="120" w:line="276" w:lineRule="auto"/>
              <w:jc w:val="center"/>
              <w:rPr>
                <w:szCs w:val="24"/>
              </w:rPr>
            </w:pPr>
            <w:r>
              <w:rPr>
                <w:szCs w:val="24"/>
              </w:rPr>
              <w:t>Y</w:t>
            </w:r>
          </w:p>
        </w:tc>
        <w:tc>
          <w:tcPr>
            <w:tcW w:w="7380" w:type="dxa"/>
          </w:tcPr>
          <w:p w14:paraId="222836E8" w14:textId="1F81A676" w:rsidR="007174D4" w:rsidRPr="007174D4" w:rsidRDefault="007174D4" w:rsidP="00CF718E">
            <w:pPr>
              <w:pStyle w:val="Sothutu-1so"/>
              <w:spacing w:before="120" w:after="120"/>
              <w:rPr>
                <w:szCs w:val="24"/>
              </w:rPr>
            </w:pPr>
            <w:r>
              <w:rPr>
                <w:szCs w:val="24"/>
              </w:rPr>
              <w:t>Mặc định = P</w:t>
            </w:r>
            <w:r w:rsidRPr="007174D4">
              <w:rPr>
                <w:szCs w:val="24"/>
              </w:rPr>
              <w:t>hòng/ban</w:t>
            </w:r>
          </w:p>
          <w:p w14:paraId="7BCF226B" w14:textId="77777777" w:rsidR="007174D4" w:rsidRPr="007174D4" w:rsidRDefault="007174D4" w:rsidP="00CF718E">
            <w:pPr>
              <w:pStyle w:val="Sothutu-1so"/>
              <w:spacing w:before="120" w:after="120"/>
              <w:rPr>
                <w:szCs w:val="24"/>
              </w:rPr>
            </w:pPr>
            <w:r w:rsidRPr="007174D4">
              <w:rPr>
                <w:szCs w:val="24"/>
              </w:rPr>
              <w:t>Lọc danh sách phòng/ban thuộc Org chứng từ</w:t>
            </w:r>
          </w:p>
          <w:p w14:paraId="2156A976" w14:textId="54684F4B" w:rsidR="00572E05" w:rsidRDefault="007174D4" w:rsidP="00CF718E">
            <w:pPr>
              <w:pStyle w:val="Sothutu-1so"/>
              <w:spacing w:before="120" w:after="120" w:line="360" w:lineRule="auto"/>
              <w:jc w:val="left"/>
              <w:rPr>
                <w:szCs w:val="24"/>
              </w:rPr>
            </w:pPr>
            <w:r w:rsidRPr="007174D4">
              <w:rPr>
                <w:szCs w:val="24"/>
              </w:rPr>
              <w:t>(Ví dụ sử dụng trong trường hợp chi phí văn phòng phẩm các phòng/ban tự lập tờ trình tuy nhiên Văn phòng tập đoàn phải kiếm soát các khoản này)</w:t>
            </w:r>
          </w:p>
        </w:tc>
      </w:tr>
      <w:tr w:rsidR="00BE76B0" w:rsidRPr="00FF37CC" w14:paraId="219C2B14" w14:textId="77777777" w:rsidTr="00537DF9">
        <w:trPr>
          <w:cantSplit/>
          <w:trHeight w:val="827"/>
        </w:trPr>
        <w:tc>
          <w:tcPr>
            <w:tcW w:w="1800" w:type="dxa"/>
          </w:tcPr>
          <w:p w14:paraId="34B0D026" w14:textId="414F57B4" w:rsidR="00BE76B0" w:rsidRPr="00FF37CC" w:rsidRDefault="00BE76B0" w:rsidP="00CF718E">
            <w:pPr>
              <w:ind w:left="0"/>
            </w:pPr>
            <w:r>
              <w:t>Loại chứng từ</w:t>
            </w:r>
          </w:p>
        </w:tc>
        <w:tc>
          <w:tcPr>
            <w:tcW w:w="1980" w:type="dxa"/>
          </w:tcPr>
          <w:p w14:paraId="7E2E1605" w14:textId="79AF0CE5" w:rsidR="00BE76B0" w:rsidRPr="00FF37CC" w:rsidRDefault="00BE76B0" w:rsidP="00CF718E">
            <w:pPr>
              <w:ind w:left="0"/>
            </w:pPr>
            <w:r>
              <w:rPr>
                <w:szCs w:val="24"/>
              </w:rPr>
              <w:t>C_Document_Type_ID</w:t>
            </w:r>
          </w:p>
        </w:tc>
        <w:tc>
          <w:tcPr>
            <w:tcW w:w="1417" w:type="dxa"/>
          </w:tcPr>
          <w:p w14:paraId="6A3F22BF" w14:textId="77777777" w:rsidR="00BE76B0" w:rsidRDefault="00BE76B0" w:rsidP="00CF718E">
            <w:pPr>
              <w:ind w:left="0"/>
            </w:pPr>
            <w:r w:rsidRPr="00FF37CC">
              <w:t>String</w:t>
            </w:r>
          </w:p>
          <w:p w14:paraId="490FC450" w14:textId="22BDACC4" w:rsidR="00BE76B0" w:rsidRPr="002714DC" w:rsidRDefault="00BE76B0" w:rsidP="00CF718E">
            <w:pPr>
              <w:ind w:left="0"/>
            </w:pPr>
            <w:r>
              <w:t>CL</w:t>
            </w:r>
          </w:p>
        </w:tc>
        <w:tc>
          <w:tcPr>
            <w:tcW w:w="630" w:type="dxa"/>
          </w:tcPr>
          <w:p w14:paraId="7CEB0CB2" w14:textId="427F901B" w:rsidR="00BE76B0" w:rsidRPr="00FF37CC" w:rsidRDefault="00BE76B0" w:rsidP="00CF718E">
            <w:pPr>
              <w:pStyle w:val="Sothutu-1so"/>
              <w:spacing w:before="120" w:after="120" w:line="276" w:lineRule="auto"/>
              <w:jc w:val="left"/>
              <w:rPr>
                <w:szCs w:val="24"/>
              </w:rPr>
            </w:pPr>
            <w:r>
              <w:rPr>
                <w:szCs w:val="24"/>
              </w:rPr>
              <w:t>20</w:t>
            </w:r>
          </w:p>
        </w:tc>
        <w:tc>
          <w:tcPr>
            <w:tcW w:w="540" w:type="dxa"/>
          </w:tcPr>
          <w:p w14:paraId="60530E7C" w14:textId="6BDBB128" w:rsidR="00BE76B0" w:rsidRPr="00FF37CC" w:rsidRDefault="00BE76B0" w:rsidP="00CF718E">
            <w:pPr>
              <w:pStyle w:val="Sothutu-1so"/>
              <w:spacing w:before="120" w:after="120" w:line="276" w:lineRule="auto"/>
              <w:jc w:val="left"/>
              <w:rPr>
                <w:szCs w:val="24"/>
              </w:rPr>
            </w:pPr>
            <w:r>
              <w:rPr>
                <w:szCs w:val="24"/>
              </w:rPr>
              <w:t>Y</w:t>
            </w:r>
          </w:p>
        </w:tc>
        <w:tc>
          <w:tcPr>
            <w:tcW w:w="450" w:type="dxa"/>
          </w:tcPr>
          <w:p w14:paraId="6D5F94C5" w14:textId="7D6E1A80" w:rsidR="00BE76B0" w:rsidRPr="00FF37CC" w:rsidRDefault="00BE76B0" w:rsidP="00CF718E">
            <w:pPr>
              <w:pStyle w:val="Sothutu-1so"/>
              <w:spacing w:before="120" w:after="120" w:line="276" w:lineRule="auto"/>
              <w:jc w:val="left"/>
              <w:rPr>
                <w:szCs w:val="24"/>
              </w:rPr>
            </w:pPr>
            <w:r>
              <w:rPr>
                <w:szCs w:val="24"/>
              </w:rPr>
              <w:t>Y</w:t>
            </w:r>
          </w:p>
        </w:tc>
        <w:tc>
          <w:tcPr>
            <w:tcW w:w="540" w:type="dxa"/>
          </w:tcPr>
          <w:p w14:paraId="7AFDA4F8" w14:textId="7639F3A2" w:rsidR="00BE76B0" w:rsidRDefault="00507990" w:rsidP="00CF718E">
            <w:pPr>
              <w:pStyle w:val="Sothutu-1so"/>
              <w:spacing w:before="120" w:after="120" w:line="276" w:lineRule="auto"/>
              <w:jc w:val="center"/>
              <w:rPr>
                <w:szCs w:val="24"/>
              </w:rPr>
            </w:pPr>
            <w:r>
              <w:rPr>
                <w:szCs w:val="24"/>
              </w:rPr>
              <w:t>N</w:t>
            </w:r>
          </w:p>
        </w:tc>
        <w:tc>
          <w:tcPr>
            <w:tcW w:w="7380" w:type="dxa"/>
          </w:tcPr>
          <w:p w14:paraId="06DB2EB9" w14:textId="40DBD067" w:rsidR="00BE76B0" w:rsidRPr="000039A0" w:rsidRDefault="00BE76B0" w:rsidP="00CF718E">
            <w:pPr>
              <w:pStyle w:val="Sothutu-1so"/>
              <w:spacing w:before="120" w:after="120" w:line="276" w:lineRule="auto"/>
              <w:jc w:val="left"/>
              <w:rPr>
                <w:szCs w:val="24"/>
              </w:rPr>
            </w:pPr>
            <w:r>
              <w:rPr>
                <w:szCs w:val="24"/>
              </w:rPr>
              <w:t>‘Tờ trình’</w:t>
            </w:r>
          </w:p>
        </w:tc>
      </w:tr>
      <w:tr w:rsidR="00BE76B0" w:rsidRPr="00FF37CC" w14:paraId="6EF66186" w14:textId="77777777" w:rsidTr="00537DF9">
        <w:trPr>
          <w:cantSplit/>
          <w:trHeight w:val="827"/>
        </w:trPr>
        <w:tc>
          <w:tcPr>
            <w:tcW w:w="1800" w:type="dxa"/>
          </w:tcPr>
          <w:p w14:paraId="7F2D56C2" w14:textId="29C4540D" w:rsidR="00BE76B0" w:rsidRPr="00FF37CC" w:rsidRDefault="00A703CA" w:rsidP="00CF718E">
            <w:pPr>
              <w:ind w:left="0"/>
            </w:pPr>
            <w:r>
              <w:rPr>
                <w:szCs w:val="24"/>
              </w:rPr>
              <w:lastRenderedPageBreak/>
              <w:t>Loại tờ trình</w:t>
            </w:r>
          </w:p>
        </w:tc>
        <w:tc>
          <w:tcPr>
            <w:tcW w:w="1980" w:type="dxa"/>
          </w:tcPr>
          <w:p w14:paraId="09664F09" w14:textId="4E82205F" w:rsidR="00BE76B0" w:rsidRPr="00FF37CC" w:rsidRDefault="00A703CA" w:rsidP="00CF718E">
            <w:pPr>
              <w:ind w:left="0"/>
            </w:pPr>
            <w:r>
              <w:rPr>
                <w:szCs w:val="24"/>
              </w:rPr>
              <w:t>C_Statement_Category_ID</w:t>
            </w:r>
          </w:p>
        </w:tc>
        <w:tc>
          <w:tcPr>
            <w:tcW w:w="1417" w:type="dxa"/>
          </w:tcPr>
          <w:p w14:paraId="610F829E" w14:textId="77777777" w:rsidR="00BE76B0" w:rsidRDefault="00A703CA" w:rsidP="00CF718E">
            <w:pPr>
              <w:ind w:left="0"/>
            </w:pPr>
            <w:r>
              <w:t xml:space="preserve">String </w:t>
            </w:r>
          </w:p>
          <w:p w14:paraId="7BA0AC40" w14:textId="77777777" w:rsidR="00A703CA" w:rsidRDefault="00A703CA" w:rsidP="00CF718E">
            <w:pPr>
              <w:ind w:left="0"/>
            </w:pPr>
            <w:r>
              <w:t>CL</w:t>
            </w:r>
          </w:p>
          <w:p w14:paraId="5E8221C4" w14:textId="19F31AAE" w:rsidR="00A703CA" w:rsidRPr="00FF37CC" w:rsidRDefault="00A703CA" w:rsidP="00CF718E">
            <w:pPr>
              <w:ind w:left="0"/>
            </w:pPr>
            <w:r>
              <w:t>AC</w:t>
            </w:r>
          </w:p>
        </w:tc>
        <w:tc>
          <w:tcPr>
            <w:tcW w:w="630" w:type="dxa"/>
          </w:tcPr>
          <w:p w14:paraId="4156446E" w14:textId="67C19002" w:rsidR="00BE76B0" w:rsidRPr="00FF37CC" w:rsidRDefault="00165004" w:rsidP="00CF718E">
            <w:pPr>
              <w:pStyle w:val="Sothutu-1so"/>
              <w:spacing w:before="120" w:after="120" w:line="276" w:lineRule="auto"/>
              <w:jc w:val="left"/>
              <w:rPr>
                <w:szCs w:val="24"/>
              </w:rPr>
            </w:pPr>
            <w:r>
              <w:rPr>
                <w:szCs w:val="24"/>
              </w:rPr>
              <w:t>20</w:t>
            </w:r>
          </w:p>
        </w:tc>
        <w:tc>
          <w:tcPr>
            <w:tcW w:w="540" w:type="dxa"/>
          </w:tcPr>
          <w:p w14:paraId="258BFCD7" w14:textId="19EEB6CA"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066F8586" w14:textId="0A52796D" w:rsidR="00BE76B0" w:rsidRPr="00FF37CC" w:rsidRDefault="00E85BBA" w:rsidP="00CF718E">
            <w:pPr>
              <w:pStyle w:val="Sothutu-1so"/>
              <w:spacing w:before="120" w:after="120" w:line="276" w:lineRule="auto"/>
              <w:jc w:val="left"/>
              <w:rPr>
                <w:szCs w:val="24"/>
              </w:rPr>
            </w:pPr>
            <w:r>
              <w:rPr>
                <w:szCs w:val="24"/>
              </w:rPr>
              <w:t>Y</w:t>
            </w:r>
          </w:p>
        </w:tc>
        <w:tc>
          <w:tcPr>
            <w:tcW w:w="540" w:type="dxa"/>
          </w:tcPr>
          <w:p w14:paraId="1E96320C" w14:textId="3FE18ED7" w:rsidR="00BE76B0" w:rsidRPr="00165004" w:rsidRDefault="00606D95" w:rsidP="00CF718E">
            <w:pPr>
              <w:pStyle w:val="Sothutu-1so"/>
              <w:spacing w:before="120" w:after="120" w:line="276" w:lineRule="auto"/>
              <w:jc w:val="center"/>
              <w:rPr>
                <w:szCs w:val="24"/>
              </w:rPr>
            </w:pPr>
            <w:r>
              <w:rPr>
                <w:szCs w:val="24"/>
              </w:rPr>
              <w:t>Y</w:t>
            </w:r>
          </w:p>
        </w:tc>
        <w:tc>
          <w:tcPr>
            <w:tcW w:w="7380" w:type="dxa"/>
          </w:tcPr>
          <w:p w14:paraId="7F6208BE" w14:textId="64EE8AC2" w:rsidR="00BE76B0" w:rsidRPr="000039A0" w:rsidRDefault="00A703CA" w:rsidP="00CF718E">
            <w:pPr>
              <w:pStyle w:val="Sothutu-1so"/>
              <w:spacing w:before="120" w:after="120" w:line="276" w:lineRule="auto"/>
              <w:jc w:val="left"/>
              <w:rPr>
                <w:szCs w:val="24"/>
              </w:rPr>
            </w:pPr>
            <w:r>
              <w:rPr>
                <w:szCs w:val="24"/>
              </w:rPr>
              <w:t>Danh mục</w:t>
            </w:r>
            <w:r w:rsidR="00E41345">
              <w:rPr>
                <w:szCs w:val="24"/>
              </w:rPr>
              <w:t xml:space="preserve"> tờ trình</w:t>
            </w:r>
          </w:p>
        </w:tc>
      </w:tr>
      <w:tr w:rsidR="00BE76B0" w:rsidRPr="00FF37CC" w14:paraId="1714C2C7" w14:textId="77777777" w:rsidTr="00537DF9">
        <w:trPr>
          <w:cantSplit/>
          <w:trHeight w:val="827"/>
        </w:trPr>
        <w:tc>
          <w:tcPr>
            <w:tcW w:w="1800" w:type="dxa"/>
          </w:tcPr>
          <w:p w14:paraId="7D083F4C" w14:textId="3935DF4E" w:rsidR="00BE76B0" w:rsidRPr="00FF37CC" w:rsidRDefault="00E41345" w:rsidP="00CF718E">
            <w:pPr>
              <w:ind w:left="0"/>
            </w:pPr>
            <w:r>
              <w:t>Người yêu cầu</w:t>
            </w:r>
          </w:p>
        </w:tc>
        <w:tc>
          <w:tcPr>
            <w:tcW w:w="1980" w:type="dxa"/>
          </w:tcPr>
          <w:p w14:paraId="40713CEC" w14:textId="2C8F0F0B" w:rsidR="00BE76B0" w:rsidRPr="00FF37CC" w:rsidRDefault="008C4BCB" w:rsidP="00CF718E">
            <w:pPr>
              <w:ind w:left="0"/>
            </w:pPr>
            <w:r>
              <w:rPr>
                <w:szCs w:val="24"/>
              </w:rPr>
              <w:t>Requester_ID</w:t>
            </w:r>
          </w:p>
        </w:tc>
        <w:tc>
          <w:tcPr>
            <w:tcW w:w="1417" w:type="dxa"/>
          </w:tcPr>
          <w:p w14:paraId="2F9C9F10" w14:textId="77777777" w:rsidR="00BE76B0" w:rsidRDefault="00606D95" w:rsidP="00CF718E">
            <w:pPr>
              <w:ind w:left="0"/>
            </w:pPr>
            <w:r>
              <w:t>String</w:t>
            </w:r>
          </w:p>
          <w:p w14:paraId="18F0FC7E" w14:textId="6992811D" w:rsidR="00606D95" w:rsidRPr="00FF37CC" w:rsidRDefault="00572E05" w:rsidP="00CF718E">
            <w:pPr>
              <w:ind w:left="0"/>
            </w:pPr>
            <w:r>
              <w:t>CL</w:t>
            </w:r>
          </w:p>
        </w:tc>
        <w:tc>
          <w:tcPr>
            <w:tcW w:w="630" w:type="dxa"/>
          </w:tcPr>
          <w:p w14:paraId="70132CC9" w14:textId="1FC19047" w:rsidR="00BE76B0" w:rsidRPr="00FF37CC" w:rsidRDefault="00572E05" w:rsidP="00CF718E">
            <w:pPr>
              <w:pStyle w:val="Sothutu-1so"/>
              <w:spacing w:before="120" w:after="120" w:line="276" w:lineRule="auto"/>
              <w:jc w:val="left"/>
              <w:rPr>
                <w:szCs w:val="24"/>
              </w:rPr>
            </w:pPr>
            <w:r>
              <w:rPr>
                <w:szCs w:val="24"/>
              </w:rPr>
              <w:t>50</w:t>
            </w:r>
          </w:p>
        </w:tc>
        <w:tc>
          <w:tcPr>
            <w:tcW w:w="540" w:type="dxa"/>
          </w:tcPr>
          <w:p w14:paraId="2AAA1202" w14:textId="13B722A4" w:rsidR="00BE76B0" w:rsidRPr="00FF37CC" w:rsidRDefault="00572E05" w:rsidP="00CF718E">
            <w:pPr>
              <w:pStyle w:val="Sothutu-1so"/>
              <w:spacing w:before="120" w:after="120" w:line="276" w:lineRule="auto"/>
              <w:jc w:val="left"/>
              <w:rPr>
                <w:szCs w:val="24"/>
              </w:rPr>
            </w:pPr>
            <w:r>
              <w:rPr>
                <w:szCs w:val="24"/>
              </w:rPr>
              <w:t>N</w:t>
            </w:r>
          </w:p>
        </w:tc>
        <w:tc>
          <w:tcPr>
            <w:tcW w:w="450" w:type="dxa"/>
          </w:tcPr>
          <w:p w14:paraId="59819B49" w14:textId="25F51057" w:rsidR="00BE76B0" w:rsidRPr="00FF37CC" w:rsidRDefault="00396ACD" w:rsidP="00CF718E">
            <w:pPr>
              <w:pStyle w:val="Sothutu-1so"/>
              <w:spacing w:before="120" w:after="120" w:line="276" w:lineRule="auto"/>
              <w:jc w:val="left"/>
              <w:rPr>
                <w:szCs w:val="24"/>
              </w:rPr>
            </w:pPr>
            <w:r>
              <w:rPr>
                <w:szCs w:val="24"/>
              </w:rPr>
              <w:t>Y</w:t>
            </w:r>
          </w:p>
        </w:tc>
        <w:tc>
          <w:tcPr>
            <w:tcW w:w="540" w:type="dxa"/>
          </w:tcPr>
          <w:p w14:paraId="4DA62B72" w14:textId="3AC2DF8E" w:rsidR="00BE76B0" w:rsidRPr="00165004" w:rsidRDefault="00DA75BC" w:rsidP="00CF718E">
            <w:pPr>
              <w:pStyle w:val="Sothutu-1so"/>
              <w:spacing w:before="120" w:after="120" w:line="276" w:lineRule="auto"/>
              <w:jc w:val="center"/>
              <w:rPr>
                <w:szCs w:val="24"/>
              </w:rPr>
            </w:pPr>
            <w:r>
              <w:rPr>
                <w:szCs w:val="24"/>
              </w:rPr>
              <w:t>Y</w:t>
            </w:r>
          </w:p>
        </w:tc>
        <w:tc>
          <w:tcPr>
            <w:tcW w:w="7380" w:type="dxa"/>
          </w:tcPr>
          <w:p w14:paraId="0B47F583" w14:textId="6B5B0998" w:rsidR="00AB4C26" w:rsidRPr="002C72A3" w:rsidRDefault="00AB4C26" w:rsidP="00CF718E">
            <w:pPr>
              <w:pStyle w:val="Sothutu-1so"/>
              <w:spacing w:before="120" w:after="120" w:line="276" w:lineRule="auto"/>
              <w:rPr>
                <w:szCs w:val="24"/>
              </w:rPr>
            </w:pPr>
            <w:r w:rsidRPr="00FB664C">
              <w:rPr>
                <w:szCs w:val="24"/>
                <w:highlight w:val="yellow"/>
              </w:rPr>
              <w:t xml:space="preserve">Hiển thị danh sách user thuộc phòng/ban </w:t>
            </w:r>
            <w:r w:rsidR="00E05082" w:rsidRPr="00FB664C">
              <w:rPr>
                <w:szCs w:val="24"/>
                <w:highlight w:val="yellow"/>
              </w:rPr>
              <w:t>ở trên</w:t>
            </w:r>
            <w:r w:rsidR="00FD1F84" w:rsidRPr="00FB664C">
              <w:rPr>
                <w:szCs w:val="24"/>
                <w:highlight w:val="yellow"/>
              </w:rPr>
              <w:t xml:space="preserve"> + Org*</w:t>
            </w:r>
          </w:p>
          <w:p w14:paraId="62A265E9" w14:textId="77777777" w:rsidR="00AB4C26" w:rsidRPr="002C72A3" w:rsidRDefault="00AB4C26" w:rsidP="00CF718E">
            <w:pPr>
              <w:pStyle w:val="Sothutu-1so"/>
              <w:spacing w:before="120" w:after="120" w:line="276" w:lineRule="auto"/>
              <w:rPr>
                <w:szCs w:val="24"/>
              </w:rPr>
            </w:pPr>
            <w:r w:rsidRPr="002C72A3">
              <w:rPr>
                <w:szCs w:val="24"/>
              </w:rPr>
              <w:t>Nếu user đăng nhập nằm trong danh sách user phòng/ban đã chọn thì mặc định là user đăng nhập</w:t>
            </w:r>
          </w:p>
          <w:p w14:paraId="0B2C9080" w14:textId="77777777" w:rsidR="00AB4C26" w:rsidRPr="002C72A3" w:rsidRDefault="00AB4C26" w:rsidP="00CF718E">
            <w:pPr>
              <w:pStyle w:val="Sothutu-1so"/>
              <w:spacing w:before="120" w:after="120" w:line="276" w:lineRule="auto"/>
              <w:rPr>
                <w:szCs w:val="24"/>
              </w:rPr>
            </w:pPr>
            <w:r w:rsidRPr="002C72A3">
              <w:rPr>
                <w:szCs w:val="24"/>
              </w:rPr>
              <w:t>Mặc định trường c_bpartner_Id theo requester_id bằng việc map username của requester_id với employee_code của bảng bpartner, nếu tìm được nhiều hơn 1 c_bpartner thì ưu tiên lấy theo thứ tự:</w:t>
            </w:r>
          </w:p>
          <w:p w14:paraId="47B0290F" w14:textId="77777777" w:rsidR="00AB4C26" w:rsidRPr="002C72A3" w:rsidRDefault="00AB4C26" w:rsidP="004E37AB">
            <w:pPr>
              <w:pStyle w:val="Sothutu-1so"/>
              <w:numPr>
                <w:ilvl w:val="0"/>
                <w:numId w:val="24"/>
              </w:numPr>
              <w:spacing w:before="120" w:after="120" w:line="276" w:lineRule="auto"/>
              <w:ind w:left="707"/>
              <w:rPr>
                <w:szCs w:val="24"/>
              </w:rPr>
            </w:pPr>
            <w:r w:rsidRPr="002C72A3">
              <w:rPr>
                <w:szCs w:val="24"/>
              </w:rPr>
              <w:t>Trạng thái hiệu lực = ‘Y’</w:t>
            </w:r>
          </w:p>
          <w:p w14:paraId="4C2404E2" w14:textId="77777777" w:rsidR="00AB4C26" w:rsidRPr="002C72A3" w:rsidRDefault="00AB4C26" w:rsidP="004E37AB">
            <w:pPr>
              <w:pStyle w:val="Sothutu-1so"/>
              <w:numPr>
                <w:ilvl w:val="0"/>
                <w:numId w:val="24"/>
              </w:numPr>
              <w:spacing w:before="120" w:after="120" w:line="276" w:lineRule="auto"/>
              <w:ind w:left="707"/>
              <w:rPr>
                <w:szCs w:val="24"/>
              </w:rPr>
            </w:pPr>
            <w:r w:rsidRPr="002C72A3">
              <w:rPr>
                <w:szCs w:val="24"/>
              </w:rPr>
              <w:t>Phòng ban trùng phòng/ban khai báo ở ad_user</w:t>
            </w:r>
          </w:p>
          <w:p w14:paraId="5C2F2113" w14:textId="0FACD8CC" w:rsidR="00AB4C26" w:rsidRPr="002C72A3" w:rsidRDefault="00AB4C26" w:rsidP="004E37AB">
            <w:pPr>
              <w:pStyle w:val="Sothutu-1so"/>
              <w:numPr>
                <w:ilvl w:val="0"/>
                <w:numId w:val="24"/>
              </w:numPr>
              <w:spacing w:before="120" w:after="120" w:line="276" w:lineRule="auto"/>
              <w:ind w:left="707"/>
              <w:jc w:val="left"/>
              <w:rPr>
                <w:szCs w:val="24"/>
              </w:rPr>
            </w:pPr>
            <w:r w:rsidRPr="002C72A3">
              <w:rPr>
                <w:szCs w:val="24"/>
              </w:rPr>
              <w:t>Random</w:t>
            </w:r>
          </w:p>
        </w:tc>
      </w:tr>
      <w:tr w:rsidR="00572E05" w:rsidRPr="00FF37CC" w14:paraId="4931EC21" w14:textId="77777777" w:rsidTr="00537DF9">
        <w:trPr>
          <w:cantSplit/>
          <w:trHeight w:val="827"/>
        </w:trPr>
        <w:tc>
          <w:tcPr>
            <w:tcW w:w="1800" w:type="dxa"/>
          </w:tcPr>
          <w:p w14:paraId="20746559" w14:textId="29225A24" w:rsidR="00572E05" w:rsidRDefault="008C4BCB" w:rsidP="00CF718E">
            <w:pPr>
              <w:ind w:left="0"/>
            </w:pPr>
            <w:r>
              <w:rPr>
                <w:szCs w:val="24"/>
              </w:rPr>
              <w:t>Số chứng từ</w:t>
            </w:r>
          </w:p>
        </w:tc>
        <w:tc>
          <w:tcPr>
            <w:tcW w:w="1980" w:type="dxa"/>
          </w:tcPr>
          <w:p w14:paraId="2C60C0CE" w14:textId="39487087" w:rsidR="00572E05" w:rsidRDefault="008C4BCB" w:rsidP="00CF718E">
            <w:pPr>
              <w:ind w:left="0"/>
            </w:pPr>
            <w:r>
              <w:rPr>
                <w:szCs w:val="24"/>
              </w:rPr>
              <w:t>Document_No</w:t>
            </w:r>
          </w:p>
        </w:tc>
        <w:tc>
          <w:tcPr>
            <w:tcW w:w="1417" w:type="dxa"/>
          </w:tcPr>
          <w:p w14:paraId="5BDDF659" w14:textId="77777777" w:rsidR="00572E05" w:rsidRDefault="00E44663" w:rsidP="00CF718E">
            <w:pPr>
              <w:ind w:left="0"/>
            </w:pPr>
            <w:r>
              <w:t>String</w:t>
            </w:r>
          </w:p>
          <w:p w14:paraId="16D15E87" w14:textId="01755271" w:rsidR="00E44663" w:rsidRDefault="00E44663" w:rsidP="00CF718E">
            <w:pPr>
              <w:ind w:left="0"/>
            </w:pPr>
            <w:r>
              <w:t>Text Box</w:t>
            </w:r>
          </w:p>
        </w:tc>
        <w:tc>
          <w:tcPr>
            <w:tcW w:w="630" w:type="dxa"/>
          </w:tcPr>
          <w:p w14:paraId="792423A7" w14:textId="0995143D" w:rsidR="00572E05" w:rsidRDefault="00E44663" w:rsidP="00CF718E">
            <w:pPr>
              <w:pStyle w:val="Sothutu-1so"/>
              <w:spacing w:before="120" w:after="120" w:line="276" w:lineRule="auto"/>
              <w:jc w:val="left"/>
              <w:rPr>
                <w:szCs w:val="24"/>
              </w:rPr>
            </w:pPr>
            <w:r>
              <w:rPr>
                <w:szCs w:val="24"/>
              </w:rPr>
              <w:t>20</w:t>
            </w:r>
          </w:p>
        </w:tc>
        <w:tc>
          <w:tcPr>
            <w:tcW w:w="540" w:type="dxa"/>
          </w:tcPr>
          <w:p w14:paraId="7A78A9DC" w14:textId="76E2418E" w:rsidR="00572E05" w:rsidRDefault="00E44663" w:rsidP="00CF718E">
            <w:pPr>
              <w:pStyle w:val="Sothutu-1so"/>
              <w:spacing w:before="120" w:after="120" w:line="276" w:lineRule="auto"/>
              <w:jc w:val="left"/>
              <w:rPr>
                <w:szCs w:val="24"/>
              </w:rPr>
            </w:pPr>
            <w:r>
              <w:rPr>
                <w:szCs w:val="24"/>
              </w:rPr>
              <w:t>N</w:t>
            </w:r>
          </w:p>
        </w:tc>
        <w:tc>
          <w:tcPr>
            <w:tcW w:w="450" w:type="dxa"/>
          </w:tcPr>
          <w:p w14:paraId="02196838" w14:textId="04132E5A" w:rsidR="00572E05" w:rsidRDefault="00E44663" w:rsidP="00CF718E">
            <w:pPr>
              <w:pStyle w:val="Sothutu-1so"/>
              <w:spacing w:before="120" w:after="120" w:line="276" w:lineRule="auto"/>
              <w:jc w:val="left"/>
              <w:rPr>
                <w:szCs w:val="24"/>
              </w:rPr>
            </w:pPr>
            <w:r>
              <w:rPr>
                <w:szCs w:val="24"/>
              </w:rPr>
              <w:t>N</w:t>
            </w:r>
          </w:p>
        </w:tc>
        <w:tc>
          <w:tcPr>
            <w:tcW w:w="540" w:type="dxa"/>
          </w:tcPr>
          <w:p w14:paraId="23BFD33C" w14:textId="175870A1" w:rsidR="00572E05" w:rsidRDefault="00E44663" w:rsidP="00CF718E">
            <w:pPr>
              <w:pStyle w:val="Sothutu-1so"/>
              <w:spacing w:before="120" w:after="120" w:line="276" w:lineRule="auto"/>
              <w:jc w:val="center"/>
              <w:rPr>
                <w:szCs w:val="24"/>
              </w:rPr>
            </w:pPr>
            <w:r>
              <w:rPr>
                <w:szCs w:val="24"/>
              </w:rPr>
              <w:t>Y</w:t>
            </w:r>
          </w:p>
        </w:tc>
        <w:tc>
          <w:tcPr>
            <w:tcW w:w="7380" w:type="dxa"/>
          </w:tcPr>
          <w:p w14:paraId="51A24D59" w14:textId="77777777" w:rsidR="008C4BCB" w:rsidRDefault="008C4BCB" w:rsidP="00CF718E">
            <w:pPr>
              <w:pStyle w:val="Sothutu-1so"/>
              <w:spacing w:before="120" w:after="120" w:line="276" w:lineRule="auto"/>
              <w:rPr>
                <w:szCs w:val="24"/>
              </w:rPr>
            </w:pPr>
            <w:r>
              <w:rPr>
                <w:szCs w:val="24"/>
              </w:rPr>
              <w:t>Tự sinh theo cấu hình</w:t>
            </w:r>
          </w:p>
          <w:p w14:paraId="111762B1" w14:textId="5A7E2C04" w:rsidR="00572E05" w:rsidRDefault="008C4BCB" w:rsidP="00CF718E">
            <w:pPr>
              <w:pStyle w:val="Sothutu-1so"/>
              <w:spacing w:before="120" w:after="120" w:line="276" w:lineRule="auto"/>
              <w:jc w:val="left"/>
              <w:rPr>
                <w:szCs w:val="24"/>
              </w:rPr>
            </w:pPr>
            <w:r>
              <w:rPr>
                <w:szCs w:val="24"/>
              </w:rPr>
              <w:t>Số duy nhất trên toàn hệ thống</w:t>
            </w:r>
          </w:p>
        </w:tc>
      </w:tr>
      <w:tr w:rsidR="00E829EC" w:rsidRPr="00FF37CC" w14:paraId="3B18C631" w14:textId="77777777" w:rsidTr="00537DF9">
        <w:trPr>
          <w:cantSplit/>
          <w:trHeight w:val="827"/>
        </w:trPr>
        <w:tc>
          <w:tcPr>
            <w:tcW w:w="1800" w:type="dxa"/>
          </w:tcPr>
          <w:p w14:paraId="0D3D0C11" w14:textId="11E912C2" w:rsidR="00E829EC" w:rsidRDefault="00E829EC" w:rsidP="00CF718E">
            <w:pPr>
              <w:ind w:left="0"/>
              <w:rPr>
                <w:szCs w:val="24"/>
              </w:rPr>
            </w:pPr>
            <w:r>
              <w:rPr>
                <w:szCs w:val="24"/>
              </w:rPr>
              <w:t>Ngày lập</w:t>
            </w:r>
          </w:p>
        </w:tc>
        <w:tc>
          <w:tcPr>
            <w:tcW w:w="1980" w:type="dxa"/>
          </w:tcPr>
          <w:p w14:paraId="7A04B1FA" w14:textId="563F07E3" w:rsidR="00E829EC" w:rsidRDefault="00E829EC" w:rsidP="00CF718E">
            <w:pPr>
              <w:ind w:left="0"/>
              <w:rPr>
                <w:szCs w:val="24"/>
              </w:rPr>
            </w:pPr>
            <w:r>
              <w:rPr>
                <w:szCs w:val="24"/>
              </w:rPr>
              <w:t>Trans_Date</w:t>
            </w:r>
          </w:p>
        </w:tc>
        <w:tc>
          <w:tcPr>
            <w:tcW w:w="1417" w:type="dxa"/>
          </w:tcPr>
          <w:p w14:paraId="31C30CB8" w14:textId="77777777" w:rsidR="00E829EC" w:rsidRDefault="00E829EC" w:rsidP="00CF718E">
            <w:pPr>
              <w:ind w:left="0"/>
            </w:pPr>
            <w:r>
              <w:t>Date</w:t>
            </w:r>
          </w:p>
          <w:p w14:paraId="212CC0CE" w14:textId="492643A2" w:rsidR="00E829EC" w:rsidRDefault="00E829EC" w:rsidP="00CF718E">
            <w:pPr>
              <w:ind w:left="0"/>
            </w:pPr>
            <w:r>
              <w:t>Calendar</w:t>
            </w:r>
          </w:p>
        </w:tc>
        <w:tc>
          <w:tcPr>
            <w:tcW w:w="630" w:type="dxa"/>
          </w:tcPr>
          <w:p w14:paraId="4CED5169" w14:textId="77777777" w:rsidR="00E829EC" w:rsidRDefault="00E829EC" w:rsidP="00CF718E">
            <w:pPr>
              <w:pStyle w:val="Sothutu-1so"/>
              <w:spacing w:before="120" w:after="120" w:line="276" w:lineRule="auto"/>
              <w:jc w:val="left"/>
              <w:rPr>
                <w:szCs w:val="24"/>
              </w:rPr>
            </w:pPr>
          </w:p>
        </w:tc>
        <w:tc>
          <w:tcPr>
            <w:tcW w:w="540" w:type="dxa"/>
          </w:tcPr>
          <w:p w14:paraId="47591A49" w14:textId="6D7347C3" w:rsidR="00E829EC" w:rsidRDefault="00E829EC" w:rsidP="00CF718E">
            <w:pPr>
              <w:pStyle w:val="Sothutu-1so"/>
              <w:spacing w:before="120" w:after="120" w:line="276" w:lineRule="auto"/>
              <w:jc w:val="left"/>
              <w:rPr>
                <w:szCs w:val="24"/>
              </w:rPr>
            </w:pPr>
            <w:r>
              <w:rPr>
                <w:szCs w:val="24"/>
              </w:rPr>
              <w:t>N</w:t>
            </w:r>
          </w:p>
        </w:tc>
        <w:tc>
          <w:tcPr>
            <w:tcW w:w="450" w:type="dxa"/>
          </w:tcPr>
          <w:p w14:paraId="40524700" w14:textId="6C79AC1E" w:rsidR="00E829EC" w:rsidRDefault="00E829EC" w:rsidP="00CF718E">
            <w:pPr>
              <w:pStyle w:val="Sothutu-1so"/>
              <w:spacing w:before="120" w:after="120" w:line="276" w:lineRule="auto"/>
              <w:jc w:val="left"/>
              <w:rPr>
                <w:szCs w:val="24"/>
              </w:rPr>
            </w:pPr>
            <w:r>
              <w:rPr>
                <w:szCs w:val="24"/>
              </w:rPr>
              <w:t>Y</w:t>
            </w:r>
          </w:p>
        </w:tc>
        <w:tc>
          <w:tcPr>
            <w:tcW w:w="540" w:type="dxa"/>
          </w:tcPr>
          <w:p w14:paraId="2F7A94BB" w14:textId="0683AA05" w:rsidR="00E829EC" w:rsidRDefault="00E829EC" w:rsidP="00CF718E">
            <w:pPr>
              <w:pStyle w:val="Sothutu-1so"/>
              <w:spacing w:before="120" w:after="120" w:line="276" w:lineRule="auto"/>
              <w:jc w:val="center"/>
              <w:rPr>
                <w:szCs w:val="24"/>
              </w:rPr>
            </w:pPr>
            <w:r>
              <w:rPr>
                <w:szCs w:val="24"/>
              </w:rPr>
              <w:t>Y</w:t>
            </w:r>
          </w:p>
        </w:tc>
        <w:tc>
          <w:tcPr>
            <w:tcW w:w="7380" w:type="dxa"/>
          </w:tcPr>
          <w:p w14:paraId="0CA89996" w14:textId="77777777" w:rsidR="00E829EC" w:rsidRDefault="00E829EC" w:rsidP="00CF718E">
            <w:pPr>
              <w:pStyle w:val="Sothutu-1so"/>
              <w:spacing w:before="120" w:after="120" w:line="276" w:lineRule="auto"/>
              <w:rPr>
                <w:szCs w:val="24"/>
              </w:rPr>
            </w:pPr>
          </w:p>
        </w:tc>
      </w:tr>
      <w:tr w:rsidR="00E829EC" w:rsidRPr="00FF37CC" w14:paraId="5012F24B" w14:textId="77777777" w:rsidTr="00537DF9">
        <w:trPr>
          <w:cantSplit/>
          <w:trHeight w:val="827"/>
        </w:trPr>
        <w:tc>
          <w:tcPr>
            <w:tcW w:w="1800" w:type="dxa"/>
          </w:tcPr>
          <w:p w14:paraId="33553C2F" w14:textId="4C5AFFF0" w:rsidR="00E829EC" w:rsidRDefault="00537DF9" w:rsidP="00CF718E">
            <w:pPr>
              <w:ind w:left="0"/>
              <w:rPr>
                <w:szCs w:val="24"/>
              </w:rPr>
            </w:pPr>
            <w:r>
              <w:rPr>
                <w:szCs w:val="24"/>
              </w:rPr>
              <w:t>Nội dung</w:t>
            </w:r>
          </w:p>
        </w:tc>
        <w:tc>
          <w:tcPr>
            <w:tcW w:w="1980" w:type="dxa"/>
          </w:tcPr>
          <w:p w14:paraId="67F2B422" w14:textId="06C01BED" w:rsidR="00E829EC" w:rsidRDefault="00537DF9" w:rsidP="00CF718E">
            <w:pPr>
              <w:ind w:left="0"/>
              <w:rPr>
                <w:szCs w:val="24"/>
              </w:rPr>
            </w:pPr>
            <w:r>
              <w:rPr>
                <w:szCs w:val="24"/>
              </w:rPr>
              <w:t>Description</w:t>
            </w:r>
          </w:p>
        </w:tc>
        <w:tc>
          <w:tcPr>
            <w:tcW w:w="1417" w:type="dxa"/>
          </w:tcPr>
          <w:p w14:paraId="56A8E115" w14:textId="77777777" w:rsidR="00E829EC" w:rsidRDefault="00537DF9" w:rsidP="00CF718E">
            <w:pPr>
              <w:ind w:left="0"/>
            </w:pPr>
            <w:r>
              <w:t>String</w:t>
            </w:r>
          </w:p>
          <w:p w14:paraId="64F56D1E" w14:textId="54CABF59" w:rsidR="00537DF9" w:rsidRDefault="00537DF9" w:rsidP="00CF718E">
            <w:pPr>
              <w:ind w:left="0"/>
            </w:pPr>
            <w:r>
              <w:t>Text Box</w:t>
            </w:r>
          </w:p>
        </w:tc>
        <w:tc>
          <w:tcPr>
            <w:tcW w:w="630" w:type="dxa"/>
          </w:tcPr>
          <w:p w14:paraId="3667FFE6" w14:textId="7124BAB8" w:rsidR="00E829EC" w:rsidRDefault="00537DF9" w:rsidP="00CF718E">
            <w:pPr>
              <w:pStyle w:val="Sothutu-1so"/>
              <w:spacing w:before="120" w:after="120" w:line="276" w:lineRule="auto"/>
              <w:jc w:val="left"/>
              <w:rPr>
                <w:szCs w:val="24"/>
              </w:rPr>
            </w:pPr>
            <w:r>
              <w:rPr>
                <w:szCs w:val="24"/>
              </w:rPr>
              <w:t>250</w:t>
            </w:r>
          </w:p>
        </w:tc>
        <w:tc>
          <w:tcPr>
            <w:tcW w:w="540" w:type="dxa"/>
          </w:tcPr>
          <w:p w14:paraId="4ED0F8E4" w14:textId="2E63B21A" w:rsidR="00E829EC" w:rsidRDefault="00537DF9" w:rsidP="00CF718E">
            <w:pPr>
              <w:pStyle w:val="Sothutu-1so"/>
              <w:spacing w:before="120" w:after="120" w:line="276" w:lineRule="auto"/>
              <w:jc w:val="left"/>
              <w:rPr>
                <w:szCs w:val="24"/>
              </w:rPr>
            </w:pPr>
            <w:r>
              <w:rPr>
                <w:szCs w:val="24"/>
              </w:rPr>
              <w:t>N</w:t>
            </w:r>
          </w:p>
        </w:tc>
        <w:tc>
          <w:tcPr>
            <w:tcW w:w="450" w:type="dxa"/>
          </w:tcPr>
          <w:p w14:paraId="41E9109B" w14:textId="0ECCEF24" w:rsidR="00E829EC" w:rsidRDefault="00537DF9" w:rsidP="00CF718E">
            <w:pPr>
              <w:pStyle w:val="Sothutu-1so"/>
              <w:spacing w:before="120" w:after="120" w:line="276" w:lineRule="auto"/>
              <w:jc w:val="left"/>
              <w:rPr>
                <w:szCs w:val="24"/>
              </w:rPr>
            </w:pPr>
            <w:r>
              <w:rPr>
                <w:szCs w:val="24"/>
              </w:rPr>
              <w:t>N</w:t>
            </w:r>
          </w:p>
        </w:tc>
        <w:tc>
          <w:tcPr>
            <w:tcW w:w="540" w:type="dxa"/>
          </w:tcPr>
          <w:p w14:paraId="252ED29E" w14:textId="0B55F760" w:rsidR="00E829EC" w:rsidRDefault="00537DF9" w:rsidP="00CF718E">
            <w:pPr>
              <w:pStyle w:val="Sothutu-1so"/>
              <w:spacing w:before="120" w:after="120" w:line="276" w:lineRule="auto"/>
              <w:jc w:val="center"/>
              <w:rPr>
                <w:szCs w:val="24"/>
              </w:rPr>
            </w:pPr>
            <w:r>
              <w:rPr>
                <w:szCs w:val="24"/>
              </w:rPr>
              <w:t>Y</w:t>
            </w:r>
          </w:p>
        </w:tc>
        <w:tc>
          <w:tcPr>
            <w:tcW w:w="7380" w:type="dxa"/>
          </w:tcPr>
          <w:p w14:paraId="1052B5BE" w14:textId="77777777" w:rsidR="00E829EC" w:rsidRDefault="00E829EC" w:rsidP="00CF718E">
            <w:pPr>
              <w:pStyle w:val="Sothutu-1so"/>
              <w:spacing w:before="120" w:after="120" w:line="276" w:lineRule="auto"/>
              <w:rPr>
                <w:szCs w:val="24"/>
              </w:rPr>
            </w:pPr>
          </w:p>
        </w:tc>
      </w:tr>
      <w:tr w:rsidR="00537DF9" w:rsidRPr="00FF37CC" w14:paraId="68CEC289" w14:textId="77777777" w:rsidTr="00537DF9">
        <w:trPr>
          <w:cantSplit/>
          <w:trHeight w:val="827"/>
        </w:trPr>
        <w:tc>
          <w:tcPr>
            <w:tcW w:w="1800" w:type="dxa"/>
          </w:tcPr>
          <w:p w14:paraId="5D0DE343" w14:textId="06B603E6" w:rsidR="00537DF9" w:rsidRDefault="00C71915" w:rsidP="00CF718E">
            <w:pPr>
              <w:ind w:left="0"/>
              <w:rPr>
                <w:szCs w:val="24"/>
              </w:rPr>
            </w:pPr>
            <w:r>
              <w:rPr>
                <w:szCs w:val="24"/>
              </w:rPr>
              <w:lastRenderedPageBreak/>
              <w:t>Tờ trình cha</w:t>
            </w:r>
          </w:p>
        </w:tc>
        <w:tc>
          <w:tcPr>
            <w:tcW w:w="1980" w:type="dxa"/>
          </w:tcPr>
          <w:p w14:paraId="78D477F3" w14:textId="60115910" w:rsidR="00537DF9" w:rsidRDefault="00C71915" w:rsidP="00CF718E">
            <w:pPr>
              <w:ind w:left="0"/>
              <w:rPr>
                <w:szCs w:val="24"/>
              </w:rPr>
            </w:pPr>
            <w:r>
              <w:rPr>
                <w:szCs w:val="24"/>
              </w:rPr>
              <w:t>Parent_ID</w:t>
            </w:r>
          </w:p>
        </w:tc>
        <w:tc>
          <w:tcPr>
            <w:tcW w:w="1417" w:type="dxa"/>
          </w:tcPr>
          <w:p w14:paraId="3342C333" w14:textId="77777777" w:rsidR="003D315D" w:rsidRDefault="003D315D" w:rsidP="00CF718E">
            <w:pPr>
              <w:ind w:left="0"/>
            </w:pPr>
            <w:r>
              <w:t>String</w:t>
            </w:r>
          </w:p>
          <w:p w14:paraId="0A0A93BA" w14:textId="2F223A78" w:rsidR="00537DF9" w:rsidRDefault="003D315D" w:rsidP="00CF718E">
            <w:pPr>
              <w:ind w:left="0"/>
            </w:pPr>
            <w:r>
              <w:t>SL</w:t>
            </w:r>
          </w:p>
        </w:tc>
        <w:tc>
          <w:tcPr>
            <w:tcW w:w="630" w:type="dxa"/>
          </w:tcPr>
          <w:p w14:paraId="52D1F028" w14:textId="77777777" w:rsidR="00537DF9" w:rsidRDefault="00537DF9" w:rsidP="00CF718E">
            <w:pPr>
              <w:pStyle w:val="Sothutu-1so"/>
              <w:spacing w:before="120" w:after="120" w:line="276" w:lineRule="auto"/>
              <w:jc w:val="left"/>
              <w:rPr>
                <w:szCs w:val="24"/>
              </w:rPr>
            </w:pPr>
          </w:p>
        </w:tc>
        <w:tc>
          <w:tcPr>
            <w:tcW w:w="540" w:type="dxa"/>
          </w:tcPr>
          <w:p w14:paraId="5AF7011A" w14:textId="7AF6CA43" w:rsidR="00537DF9" w:rsidRDefault="003D315D" w:rsidP="00CF718E">
            <w:pPr>
              <w:pStyle w:val="Sothutu-1so"/>
              <w:spacing w:before="120" w:after="120" w:line="276" w:lineRule="auto"/>
              <w:jc w:val="left"/>
              <w:rPr>
                <w:szCs w:val="24"/>
              </w:rPr>
            </w:pPr>
            <w:r>
              <w:rPr>
                <w:szCs w:val="24"/>
              </w:rPr>
              <w:t>N</w:t>
            </w:r>
          </w:p>
        </w:tc>
        <w:tc>
          <w:tcPr>
            <w:tcW w:w="450" w:type="dxa"/>
          </w:tcPr>
          <w:p w14:paraId="50F222BA" w14:textId="53550577" w:rsidR="00537DF9" w:rsidRDefault="003D315D" w:rsidP="00CF718E">
            <w:pPr>
              <w:pStyle w:val="Sothutu-1so"/>
              <w:spacing w:before="120" w:after="120" w:line="276" w:lineRule="auto"/>
              <w:jc w:val="left"/>
              <w:rPr>
                <w:szCs w:val="24"/>
              </w:rPr>
            </w:pPr>
            <w:r>
              <w:rPr>
                <w:szCs w:val="24"/>
              </w:rPr>
              <w:t>N</w:t>
            </w:r>
          </w:p>
        </w:tc>
        <w:tc>
          <w:tcPr>
            <w:tcW w:w="540" w:type="dxa"/>
          </w:tcPr>
          <w:p w14:paraId="742B2311" w14:textId="3DB4B791" w:rsidR="00537DF9" w:rsidRDefault="00C71915" w:rsidP="00CF718E">
            <w:pPr>
              <w:pStyle w:val="Sothutu-1so"/>
              <w:spacing w:before="120" w:after="120" w:line="276" w:lineRule="auto"/>
              <w:jc w:val="center"/>
              <w:rPr>
                <w:szCs w:val="24"/>
              </w:rPr>
            </w:pPr>
            <w:r>
              <w:rPr>
                <w:szCs w:val="24"/>
              </w:rPr>
              <w:t>N</w:t>
            </w:r>
          </w:p>
        </w:tc>
        <w:tc>
          <w:tcPr>
            <w:tcW w:w="7380" w:type="dxa"/>
          </w:tcPr>
          <w:p w14:paraId="00862AE3" w14:textId="409F53FE" w:rsidR="00834111" w:rsidRDefault="00C71915" w:rsidP="00CF718E">
            <w:pPr>
              <w:pStyle w:val="Sothutu-1so"/>
              <w:spacing w:before="120" w:after="120" w:line="276" w:lineRule="auto"/>
              <w:rPr>
                <w:szCs w:val="24"/>
              </w:rPr>
            </w:pPr>
            <w:r w:rsidRPr="000146A2">
              <w:rPr>
                <w:szCs w:val="24"/>
              </w:rPr>
              <w:t>Chọn từ danh sách tờ trình</w:t>
            </w:r>
            <w:r w:rsidR="00834111">
              <w:rPr>
                <w:szCs w:val="24"/>
              </w:rPr>
              <w:t xml:space="preserve"> thỏa mãn:</w:t>
            </w:r>
          </w:p>
          <w:p w14:paraId="3B66075F" w14:textId="1513F923" w:rsidR="000A6148" w:rsidRDefault="000A6148" w:rsidP="004E37AB">
            <w:pPr>
              <w:pStyle w:val="Sothutu-1so"/>
              <w:numPr>
                <w:ilvl w:val="0"/>
                <w:numId w:val="39"/>
              </w:numPr>
              <w:spacing w:before="120" w:after="120" w:line="276" w:lineRule="auto"/>
              <w:rPr>
                <w:szCs w:val="24"/>
              </w:rPr>
            </w:pPr>
            <w:r w:rsidRPr="000146A2">
              <w:rPr>
                <w:szCs w:val="24"/>
              </w:rPr>
              <w:t xml:space="preserve">Lọc trong danh mục </w:t>
            </w:r>
            <w:r>
              <w:rPr>
                <w:szCs w:val="24"/>
              </w:rPr>
              <w:t>có phòng ban hoặc phòng ban chia sẻ thuộc danh sách phòng ban User</w:t>
            </w:r>
            <w:r w:rsidR="00DA5E5E">
              <w:rPr>
                <w:szCs w:val="24"/>
              </w:rPr>
              <w:t xml:space="preserve"> đã chọn khi</w:t>
            </w:r>
            <w:r>
              <w:rPr>
                <w:szCs w:val="24"/>
              </w:rPr>
              <w:t xml:space="preserve"> đăng nhập</w:t>
            </w:r>
          </w:p>
          <w:p w14:paraId="27C050CC" w14:textId="55A81A4A" w:rsidR="00834111" w:rsidRDefault="00834111" w:rsidP="006027D0">
            <w:pPr>
              <w:pStyle w:val="Sothutu-1so"/>
              <w:numPr>
                <w:ilvl w:val="0"/>
                <w:numId w:val="38"/>
              </w:numPr>
              <w:spacing w:before="120" w:after="120" w:line="276" w:lineRule="auto"/>
              <w:rPr>
                <w:szCs w:val="24"/>
              </w:rPr>
            </w:pPr>
            <w:r>
              <w:rPr>
                <w:szCs w:val="24"/>
              </w:rPr>
              <w:t>Trạng thái tài liệu</w:t>
            </w:r>
            <w:r w:rsidR="006027D0">
              <w:rPr>
                <w:szCs w:val="24"/>
              </w:rPr>
              <w:t>(</w:t>
            </w:r>
            <w:r w:rsidR="006027D0" w:rsidRPr="006027D0">
              <w:rPr>
                <w:szCs w:val="24"/>
              </w:rPr>
              <w:t>DOCSTATUS</w:t>
            </w:r>
            <w:r w:rsidR="006027D0">
              <w:rPr>
                <w:szCs w:val="24"/>
              </w:rPr>
              <w:t>)</w:t>
            </w:r>
            <w:r>
              <w:rPr>
                <w:szCs w:val="24"/>
              </w:rPr>
              <w:t xml:space="preserve"> = “Đ</w:t>
            </w:r>
            <w:r w:rsidR="00C71915" w:rsidRPr="000146A2">
              <w:rPr>
                <w:szCs w:val="24"/>
              </w:rPr>
              <w:t>ã ho</w:t>
            </w:r>
            <w:r w:rsidR="00C71915">
              <w:rPr>
                <w:szCs w:val="24"/>
              </w:rPr>
              <w:t xml:space="preserve">àn </w:t>
            </w:r>
            <w:proofErr w:type="gramStart"/>
            <w:r w:rsidR="00C71915">
              <w:rPr>
                <w:szCs w:val="24"/>
              </w:rPr>
              <w:t>thành</w:t>
            </w:r>
            <w:r>
              <w:rPr>
                <w:szCs w:val="24"/>
              </w:rPr>
              <w:t>”</w:t>
            </w:r>
            <w:r w:rsidR="006027D0">
              <w:rPr>
                <w:szCs w:val="24"/>
              </w:rPr>
              <w:t>(</w:t>
            </w:r>
            <w:proofErr w:type="gramEnd"/>
            <w:r w:rsidR="006027D0">
              <w:rPr>
                <w:szCs w:val="24"/>
              </w:rPr>
              <w:t>‘CO’)</w:t>
            </w:r>
            <w:r w:rsidR="00C71915">
              <w:rPr>
                <w:szCs w:val="24"/>
              </w:rPr>
              <w:t xml:space="preserve">; </w:t>
            </w:r>
          </w:p>
          <w:p w14:paraId="39429F73" w14:textId="09DCE678" w:rsidR="00CE0F19" w:rsidRDefault="00C71915" w:rsidP="006027D0">
            <w:pPr>
              <w:pStyle w:val="Sothutu-1so"/>
              <w:numPr>
                <w:ilvl w:val="0"/>
                <w:numId w:val="38"/>
              </w:numPr>
              <w:spacing w:before="120" w:after="120" w:line="276" w:lineRule="auto"/>
              <w:rPr>
                <w:szCs w:val="24"/>
              </w:rPr>
            </w:pPr>
            <w:r>
              <w:rPr>
                <w:szCs w:val="24"/>
              </w:rPr>
              <w:t>Đã kết thúc</w:t>
            </w:r>
            <w:r w:rsidR="006027D0">
              <w:rPr>
                <w:szCs w:val="24"/>
              </w:rPr>
              <w:t>(</w:t>
            </w:r>
            <w:r w:rsidR="006027D0" w:rsidRPr="006027D0">
              <w:rPr>
                <w:szCs w:val="24"/>
              </w:rPr>
              <w:t>IS_FINISH</w:t>
            </w:r>
            <w:r w:rsidR="006027D0">
              <w:rPr>
                <w:szCs w:val="24"/>
              </w:rPr>
              <w:t>)</w:t>
            </w:r>
            <w:r>
              <w:rPr>
                <w:szCs w:val="24"/>
              </w:rPr>
              <w:t xml:space="preserve"> = False</w:t>
            </w:r>
            <w:r w:rsidR="006027D0">
              <w:rPr>
                <w:szCs w:val="24"/>
              </w:rPr>
              <w:t>(‘N’)</w:t>
            </w:r>
            <w:r>
              <w:rPr>
                <w:szCs w:val="24"/>
              </w:rPr>
              <w:t xml:space="preserve">; </w:t>
            </w:r>
          </w:p>
          <w:p w14:paraId="1B4BDF4E" w14:textId="356A52CA" w:rsidR="00CE0F19" w:rsidRDefault="00C71915" w:rsidP="006027D0">
            <w:pPr>
              <w:pStyle w:val="Sothutu-1so"/>
              <w:numPr>
                <w:ilvl w:val="0"/>
                <w:numId w:val="38"/>
              </w:numPr>
              <w:spacing w:before="120" w:after="120" w:line="276" w:lineRule="auto"/>
              <w:rPr>
                <w:szCs w:val="24"/>
              </w:rPr>
            </w:pPr>
            <w:r w:rsidRPr="000146A2">
              <w:rPr>
                <w:szCs w:val="24"/>
              </w:rPr>
              <w:t>Trạng thái duyệt</w:t>
            </w:r>
            <w:r w:rsidR="006027D0">
              <w:rPr>
                <w:szCs w:val="24"/>
              </w:rPr>
              <w:t>(</w:t>
            </w:r>
            <w:r w:rsidR="006027D0" w:rsidRPr="006027D0">
              <w:rPr>
                <w:szCs w:val="24"/>
              </w:rPr>
              <w:t>APPROVE_STATUS</w:t>
            </w:r>
            <w:r w:rsidR="006027D0">
              <w:rPr>
                <w:szCs w:val="24"/>
              </w:rPr>
              <w:t>)</w:t>
            </w:r>
            <w:r w:rsidRPr="000146A2">
              <w:rPr>
                <w:szCs w:val="24"/>
              </w:rPr>
              <w:t xml:space="preserve"> = đã </w:t>
            </w:r>
            <w:proofErr w:type="gramStart"/>
            <w:r w:rsidRPr="000146A2">
              <w:rPr>
                <w:szCs w:val="24"/>
              </w:rPr>
              <w:t>duyệt</w:t>
            </w:r>
            <w:r w:rsidR="006027D0">
              <w:rPr>
                <w:szCs w:val="24"/>
              </w:rPr>
              <w:t>(</w:t>
            </w:r>
            <w:proofErr w:type="gramEnd"/>
            <w:r w:rsidR="006027D0">
              <w:rPr>
                <w:szCs w:val="24"/>
              </w:rPr>
              <w:t>‘1’)</w:t>
            </w:r>
            <w:r w:rsidR="00CE0F19">
              <w:rPr>
                <w:szCs w:val="24"/>
              </w:rPr>
              <w:t>;</w:t>
            </w:r>
            <w:r w:rsidRPr="000146A2">
              <w:rPr>
                <w:szCs w:val="24"/>
              </w:rPr>
              <w:t xml:space="preserve"> </w:t>
            </w:r>
          </w:p>
          <w:p w14:paraId="35ED39CA" w14:textId="6BABB8C5" w:rsidR="00537DF9" w:rsidRPr="000A6148" w:rsidRDefault="00C71915" w:rsidP="006027D0">
            <w:pPr>
              <w:pStyle w:val="Sothutu-1so"/>
              <w:numPr>
                <w:ilvl w:val="0"/>
                <w:numId w:val="38"/>
              </w:numPr>
              <w:spacing w:before="120" w:after="120" w:line="276" w:lineRule="auto"/>
              <w:rPr>
                <w:szCs w:val="24"/>
              </w:rPr>
            </w:pPr>
            <w:r w:rsidRPr="000146A2">
              <w:rPr>
                <w:szCs w:val="24"/>
              </w:rPr>
              <w:t>Ngày lập</w:t>
            </w:r>
            <w:r w:rsidR="006027D0">
              <w:rPr>
                <w:szCs w:val="24"/>
              </w:rPr>
              <w:t>(</w:t>
            </w:r>
            <w:r w:rsidR="006027D0" w:rsidRPr="006027D0">
              <w:rPr>
                <w:szCs w:val="24"/>
              </w:rPr>
              <w:t>TRANS_DATE</w:t>
            </w:r>
            <w:r w:rsidR="006027D0">
              <w:rPr>
                <w:szCs w:val="24"/>
              </w:rPr>
              <w:t>)</w:t>
            </w:r>
            <w:r w:rsidRPr="000146A2">
              <w:rPr>
                <w:szCs w:val="24"/>
              </w:rPr>
              <w:t xml:space="preserve"> &lt;= </w:t>
            </w:r>
            <w:r w:rsidR="00CE0F19">
              <w:rPr>
                <w:szCs w:val="24"/>
              </w:rPr>
              <w:t>N</w:t>
            </w:r>
            <w:r w:rsidRPr="000146A2">
              <w:rPr>
                <w:szCs w:val="24"/>
              </w:rPr>
              <w:t xml:space="preserve">gày lập của tờ trình này. </w:t>
            </w:r>
          </w:p>
        </w:tc>
      </w:tr>
      <w:tr w:rsidR="003D315D" w:rsidRPr="00FF37CC" w14:paraId="2B32D358" w14:textId="77777777" w:rsidTr="00537DF9">
        <w:trPr>
          <w:cantSplit/>
          <w:trHeight w:val="827"/>
        </w:trPr>
        <w:tc>
          <w:tcPr>
            <w:tcW w:w="1800" w:type="dxa"/>
          </w:tcPr>
          <w:p w14:paraId="50BB4B9A" w14:textId="27468345" w:rsidR="003D315D" w:rsidRDefault="003D315D" w:rsidP="00CF718E">
            <w:pPr>
              <w:ind w:left="0"/>
              <w:rPr>
                <w:szCs w:val="24"/>
              </w:rPr>
            </w:pPr>
            <w:r w:rsidRPr="003D315D">
              <w:rPr>
                <w:szCs w:val="24"/>
              </w:rPr>
              <w:t>Chi các hoạt động tài trợ, quỹ phúc lợi</w:t>
            </w:r>
          </w:p>
        </w:tc>
        <w:tc>
          <w:tcPr>
            <w:tcW w:w="1980" w:type="dxa"/>
          </w:tcPr>
          <w:p w14:paraId="3C502DAF" w14:textId="3BB0AED6" w:rsidR="003D315D" w:rsidRDefault="003D315D" w:rsidP="00CF718E">
            <w:pPr>
              <w:ind w:left="0"/>
              <w:rPr>
                <w:szCs w:val="24"/>
              </w:rPr>
            </w:pPr>
            <w:r>
              <w:rPr>
                <w:szCs w:val="24"/>
              </w:rPr>
              <w:t>IS_SPONSOR</w:t>
            </w:r>
          </w:p>
        </w:tc>
        <w:tc>
          <w:tcPr>
            <w:tcW w:w="1417" w:type="dxa"/>
          </w:tcPr>
          <w:p w14:paraId="6650BA97" w14:textId="77777777" w:rsidR="003D315D" w:rsidRDefault="003D315D" w:rsidP="00CF718E">
            <w:pPr>
              <w:ind w:left="0"/>
            </w:pPr>
            <w:r>
              <w:t>Boolean</w:t>
            </w:r>
          </w:p>
          <w:p w14:paraId="6AF56B23" w14:textId="05ED43B9" w:rsidR="003D315D" w:rsidRDefault="003D315D" w:rsidP="00CF718E">
            <w:pPr>
              <w:ind w:left="0"/>
            </w:pPr>
            <w:r>
              <w:t>Checkbox</w:t>
            </w:r>
          </w:p>
        </w:tc>
        <w:tc>
          <w:tcPr>
            <w:tcW w:w="630" w:type="dxa"/>
          </w:tcPr>
          <w:p w14:paraId="641C1260" w14:textId="77777777" w:rsidR="003D315D" w:rsidRDefault="003D315D" w:rsidP="00CF718E">
            <w:pPr>
              <w:pStyle w:val="Sothutu-1so"/>
              <w:spacing w:before="120" w:after="120" w:line="276" w:lineRule="auto"/>
              <w:jc w:val="left"/>
              <w:rPr>
                <w:szCs w:val="24"/>
              </w:rPr>
            </w:pPr>
          </w:p>
        </w:tc>
        <w:tc>
          <w:tcPr>
            <w:tcW w:w="540" w:type="dxa"/>
          </w:tcPr>
          <w:p w14:paraId="23F9E609" w14:textId="7C3F9BF2" w:rsidR="003D315D" w:rsidRDefault="003D315D" w:rsidP="00CF718E">
            <w:pPr>
              <w:pStyle w:val="Sothutu-1so"/>
              <w:spacing w:before="120" w:after="120" w:line="276" w:lineRule="auto"/>
              <w:jc w:val="left"/>
              <w:rPr>
                <w:szCs w:val="24"/>
              </w:rPr>
            </w:pPr>
            <w:r>
              <w:rPr>
                <w:szCs w:val="24"/>
              </w:rPr>
              <w:t>N</w:t>
            </w:r>
          </w:p>
        </w:tc>
        <w:tc>
          <w:tcPr>
            <w:tcW w:w="450" w:type="dxa"/>
          </w:tcPr>
          <w:p w14:paraId="44FAB618" w14:textId="06BCEA69" w:rsidR="003D315D" w:rsidRDefault="003D315D" w:rsidP="00CF718E">
            <w:pPr>
              <w:pStyle w:val="Sothutu-1so"/>
              <w:spacing w:before="120" w:after="120" w:line="276" w:lineRule="auto"/>
              <w:jc w:val="left"/>
              <w:rPr>
                <w:szCs w:val="24"/>
              </w:rPr>
            </w:pPr>
            <w:r>
              <w:rPr>
                <w:szCs w:val="24"/>
              </w:rPr>
              <w:t>N</w:t>
            </w:r>
          </w:p>
        </w:tc>
        <w:tc>
          <w:tcPr>
            <w:tcW w:w="540" w:type="dxa"/>
          </w:tcPr>
          <w:p w14:paraId="612893DA" w14:textId="1E0031AC" w:rsidR="003D315D" w:rsidRDefault="007059FE" w:rsidP="00CF718E">
            <w:pPr>
              <w:pStyle w:val="Sothutu-1so"/>
              <w:spacing w:before="120" w:after="120" w:line="276" w:lineRule="auto"/>
              <w:jc w:val="center"/>
              <w:rPr>
                <w:szCs w:val="24"/>
              </w:rPr>
            </w:pPr>
            <w:r>
              <w:rPr>
                <w:szCs w:val="24"/>
              </w:rPr>
              <w:t>Y</w:t>
            </w:r>
          </w:p>
        </w:tc>
        <w:tc>
          <w:tcPr>
            <w:tcW w:w="7380" w:type="dxa"/>
          </w:tcPr>
          <w:p w14:paraId="6CBD09EE" w14:textId="77777777" w:rsidR="003D315D" w:rsidRPr="000146A2" w:rsidRDefault="003D315D" w:rsidP="00CF718E">
            <w:pPr>
              <w:pStyle w:val="Sothutu-1so"/>
              <w:spacing w:before="120" w:after="120" w:line="276" w:lineRule="auto"/>
              <w:rPr>
                <w:szCs w:val="24"/>
              </w:rPr>
            </w:pPr>
          </w:p>
        </w:tc>
      </w:tr>
      <w:tr w:rsidR="007059FE" w:rsidRPr="00FF37CC" w14:paraId="1B0EA859" w14:textId="77777777" w:rsidTr="00537DF9">
        <w:trPr>
          <w:cantSplit/>
          <w:trHeight w:val="827"/>
        </w:trPr>
        <w:tc>
          <w:tcPr>
            <w:tcW w:w="1800" w:type="dxa"/>
          </w:tcPr>
          <w:p w14:paraId="00B41EDC" w14:textId="35B886D0" w:rsidR="007059FE" w:rsidRPr="003D315D" w:rsidRDefault="007059FE" w:rsidP="00CF718E">
            <w:pPr>
              <w:ind w:left="0"/>
              <w:rPr>
                <w:szCs w:val="24"/>
              </w:rPr>
            </w:pPr>
            <w:r>
              <w:rPr>
                <w:szCs w:val="24"/>
              </w:rPr>
              <w:t>Không vượt khi quyết toán</w:t>
            </w:r>
          </w:p>
        </w:tc>
        <w:tc>
          <w:tcPr>
            <w:tcW w:w="1980" w:type="dxa"/>
          </w:tcPr>
          <w:p w14:paraId="19108437" w14:textId="77777777" w:rsidR="007059FE" w:rsidRDefault="007059FE" w:rsidP="00CF718E">
            <w:pPr>
              <w:ind w:left="0"/>
              <w:rPr>
                <w:szCs w:val="24"/>
              </w:rPr>
            </w:pPr>
          </w:p>
        </w:tc>
        <w:tc>
          <w:tcPr>
            <w:tcW w:w="1417" w:type="dxa"/>
          </w:tcPr>
          <w:p w14:paraId="60CD1ECE" w14:textId="77777777" w:rsidR="007059FE" w:rsidRDefault="007059FE" w:rsidP="00CF718E">
            <w:pPr>
              <w:ind w:left="0"/>
            </w:pPr>
            <w:r>
              <w:t>Boolean</w:t>
            </w:r>
          </w:p>
          <w:p w14:paraId="29ACDE7E" w14:textId="3823B4DB" w:rsidR="007059FE" w:rsidRDefault="007059FE" w:rsidP="00CF718E">
            <w:pPr>
              <w:ind w:left="0"/>
            </w:pPr>
            <w:r>
              <w:t>Checkbox</w:t>
            </w:r>
          </w:p>
        </w:tc>
        <w:tc>
          <w:tcPr>
            <w:tcW w:w="630" w:type="dxa"/>
          </w:tcPr>
          <w:p w14:paraId="67E042B4" w14:textId="77777777" w:rsidR="007059FE" w:rsidRDefault="007059FE" w:rsidP="00CF718E">
            <w:pPr>
              <w:pStyle w:val="Sothutu-1so"/>
              <w:spacing w:before="120" w:after="120" w:line="276" w:lineRule="auto"/>
              <w:jc w:val="left"/>
              <w:rPr>
                <w:szCs w:val="24"/>
              </w:rPr>
            </w:pPr>
          </w:p>
        </w:tc>
        <w:tc>
          <w:tcPr>
            <w:tcW w:w="540" w:type="dxa"/>
          </w:tcPr>
          <w:p w14:paraId="216BDB0E" w14:textId="751C79D2" w:rsidR="007059FE" w:rsidRDefault="007059FE" w:rsidP="00CF718E">
            <w:pPr>
              <w:pStyle w:val="Sothutu-1so"/>
              <w:spacing w:before="120" w:after="120" w:line="276" w:lineRule="auto"/>
              <w:jc w:val="left"/>
              <w:rPr>
                <w:szCs w:val="24"/>
              </w:rPr>
            </w:pPr>
            <w:r>
              <w:rPr>
                <w:szCs w:val="24"/>
              </w:rPr>
              <w:t>N</w:t>
            </w:r>
          </w:p>
        </w:tc>
        <w:tc>
          <w:tcPr>
            <w:tcW w:w="450" w:type="dxa"/>
          </w:tcPr>
          <w:p w14:paraId="41BF7A35" w14:textId="607A6566" w:rsidR="007059FE" w:rsidRDefault="007059FE" w:rsidP="00CF718E">
            <w:pPr>
              <w:pStyle w:val="Sothutu-1so"/>
              <w:spacing w:before="120" w:after="120" w:line="276" w:lineRule="auto"/>
              <w:jc w:val="left"/>
              <w:rPr>
                <w:szCs w:val="24"/>
              </w:rPr>
            </w:pPr>
            <w:r>
              <w:rPr>
                <w:szCs w:val="24"/>
              </w:rPr>
              <w:t>N</w:t>
            </w:r>
          </w:p>
        </w:tc>
        <w:tc>
          <w:tcPr>
            <w:tcW w:w="540" w:type="dxa"/>
          </w:tcPr>
          <w:p w14:paraId="69C02016" w14:textId="205E1A22" w:rsidR="007059FE" w:rsidRDefault="00042F2F" w:rsidP="00CF718E">
            <w:pPr>
              <w:pStyle w:val="Sothutu-1so"/>
              <w:spacing w:before="120" w:after="120" w:line="276" w:lineRule="auto"/>
              <w:jc w:val="center"/>
              <w:rPr>
                <w:szCs w:val="24"/>
              </w:rPr>
            </w:pPr>
            <w:r>
              <w:rPr>
                <w:szCs w:val="24"/>
              </w:rPr>
              <w:t>Y</w:t>
            </w:r>
          </w:p>
        </w:tc>
        <w:tc>
          <w:tcPr>
            <w:tcW w:w="7380" w:type="dxa"/>
          </w:tcPr>
          <w:p w14:paraId="0A9BEE39" w14:textId="4E068E15" w:rsidR="007059FE" w:rsidRPr="000146A2" w:rsidRDefault="007059FE" w:rsidP="00CF718E">
            <w:pPr>
              <w:pStyle w:val="Sothutu-1so"/>
              <w:spacing w:before="120" w:after="120" w:line="276" w:lineRule="auto"/>
              <w:rPr>
                <w:szCs w:val="24"/>
              </w:rPr>
            </w:pPr>
            <w:r>
              <w:rPr>
                <w:szCs w:val="24"/>
              </w:rPr>
              <w:t>Mặc định =Y</w:t>
            </w:r>
          </w:p>
        </w:tc>
      </w:tr>
      <w:tr w:rsidR="001E5A81" w:rsidRPr="00FF37CC" w14:paraId="53A17FF3" w14:textId="77777777" w:rsidTr="008F6B2D">
        <w:trPr>
          <w:cantSplit/>
          <w:trHeight w:val="827"/>
        </w:trPr>
        <w:tc>
          <w:tcPr>
            <w:tcW w:w="14737" w:type="dxa"/>
            <w:gridSpan w:val="8"/>
          </w:tcPr>
          <w:p w14:paraId="76EF411A" w14:textId="1F9EC4BF" w:rsidR="001E5A81" w:rsidRPr="001E5A81" w:rsidRDefault="001E5A81" w:rsidP="00CF718E">
            <w:pPr>
              <w:pStyle w:val="Sothutu-1so"/>
              <w:spacing w:before="120" w:after="120" w:line="276" w:lineRule="auto"/>
              <w:rPr>
                <w:b/>
                <w:szCs w:val="24"/>
              </w:rPr>
            </w:pPr>
            <w:r w:rsidRPr="001E5A81">
              <w:rPr>
                <w:b/>
                <w:szCs w:val="24"/>
              </w:rPr>
              <w:t>Group: Thông tin số tiền</w:t>
            </w:r>
          </w:p>
        </w:tc>
      </w:tr>
      <w:tr w:rsidR="00023C37" w:rsidRPr="00FF37CC" w14:paraId="4D7EEFDC" w14:textId="77777777" w:rsidTr="008F6B2D">
        <w:trPr>
          <w:cantSplit/>
          <w:trHeight w:val="827"/>
        </w:trPr>
        <w:tc>
          <w:tcPr>
            <w:tcW w:w="1800" w:type="dxa"/>
            <w:vAlign w:val="bottom"/>
          </w:tcPr>
          <w:p w14:paraId="2197964E" w14:textId="6E4354DF" w:rsidR="00023C37" w:rsidRDefault="00023C37" w:rsidP="00023C37">
            <w:pPr>
              <w:ind w:left="0"/>
              <w:rPr>
                <w:szCs w:val="24"/>
              </w:rPr>
            </w:pPr>
            <w:r w:rsidRPr="00311EE8">
              <w:rPr>
                <w:szCs w:val="24"/>
              </w:rPr>
              <w:t xml:space="preserve">Tổng tiền </w:t>
            </w:r>
            <w:r>
              <w:rPr>
                <w:szCs w:val="24"/>
              </w:rPr>
              <w:t>trước thuế đề nghị</w:t>
            </w:r>
          </w:p>
        </w:tc>
        <w:tc>
          <w:tcPr>
            <w:tcW w:w="1980" w:type="dxa"/>
            <w:vAlign w:val="bottom"/>
          </w:tcPr>
          <w:p w14:paraId="4F6DF8E4" w14:textId="2947449E" w:rsidR="00023C37" w:rsidRDefault="00023C37" w:rsidP="00023C37">
            <w:pPr>
              <w:ind w:left="0"/>
              <w:rPr>
                <w:szCs w:val="24"/>
              </w:rPr>
            </w:pPr>
            <w:r w:rsidRPr="004B3B2A">
              <w:rPr>
                <w:szCs w:val="24"/>
                <w:highlight w:val="yellow"/>
              </w:rPr>
              <w:t>requestBeforeTaxAmount</w:t>
            </w:r>
          </w:p>
        </w:tc>
        <w:tc>
          <w:tcPr>
            <w:tcW w:w="1417" w:type="dxa"/>
          </w:tcPr>
          <w:p w14:paraId="48F21267" w14:textId="0EA9AB26" w:rsidR="00023C37" w:rsidRDefault="00023C37" w:rsidP="00023C37">
            <w:pPr>
              <w:ind w:left="0"/>
            </w:pPr>
            <w:r>
              <w:t>Number</w:t>
            </w:r>
          </w:p>
        </w:tc>
        <w:tc>
          <w:tcPr>
            <w:tcW w:w="630" w:type="dxa"/>
          </w:tcPr>
          <w:p w14:paraId="09B8CF84" w14:textId="6D2DD4EB" w:rsidR="00023C37" w:rsidRDefault="00023C37" w:rsidP="00023C37">
            <w:pPr>
              <w:pStyle w:val="Sothutu-1so"/>
              <w:spacing w:before="120" w:after="120" w:line="276" w:lineRule="auto"/>
              <w:jc w:val="left"/>
              <w:rPr>
                <w:szCs w:val="24"/>
              </w:rPr>
            </w:pPr>
            <w:r>
              <w:rPr>
                <w:szCs w:val="24"/>
              </w:rPr>
              <w:t>20</w:t>
            </w:r>
          </w:p>
        </w:tc>
        <w:tc>
          <w:tcPr>
            <w:tcW w:w="540" w:type="dxa"/>
          </w:tcPr>
          <w:p w14:paraId="11FDA31E" w14:textId="45E47420" w:rsidR="00023C37" w:rsidRDefault="00023C37" w:rsidP="00023C37">
            <w:pPr>
              <w:pStyle w:val="Sothutu-1so"/>
              <w:spacing w:before="120" w:after="120" w:line="276" w:lineRule="auto"/>
              <w:jc w:val="left"/>
              <w:rPr>
                <w:szCs w:val="24"/>
              </w:rPr>
            </w:pPr>
            <w:r>
              <w:rPr>
                <w:szCs w:val="24"/>
              </w:rPr>
              <w:t>Y</w:t>
            </w:r>
          </w:p>
        </w:tc>
        <w:tc>
          <w:tcPr>
            <w:tcW w:w="450" w:type="dxa"/>
          </w:tcPr>
          <w:p w14:paraId="4A677729" w14:textId="1C9D7A78" w:rsidR="00023C37" w:rsidRDefault="00023C37" w:rsidP="00023C37">
            <w:pPr>
              <w:pStyle w:val="Sothutu-1so"/>
              <w:spacing w:before="120" w:after="120" w:line="276" w:lineRule="auto"/>
              <w:jc w:val="left"/>
              <w:rPr>
                <w:szCs w:val="24"/>
              </w:rPr>
            </w:pPr>
            <w:r>
              <w:rPr>
                <w:szCs w:val="24"/>
              </w:rPr>
              <w:t>N</w:t>
            </w:r>
          </w:p>
        </w:tc>
        <w:tc>
          <w:tcPr>
            <w:tcW w:w="540" w:type="dxa"/>
          </w:tcPr>
          <w:p w14:paraId="7E5341BF" w14:textId="578FBA1E" w:rsidR="00023C37" w:rsidRDefault="00023C37" w:rsidP="00023C37">
            <w:pPr>
              <w:pStyle w:val="Sothutu-1so"/>
              <w:spacing w:before="120" w:after="120" w:line="276" w:lineRule="auto"/>
              <w:jc w:val="center"/>
              <w:rPr>
                <w:szCs w:val="24"/>
              </w:rPr>
            </w:pPr>
            <w:r>
              <w:rPr>
                <w:szCs w:val="24"/>
              </w:rPr>
              <w:t>Y</w:t>
            </w:r>
          </w:p>
        </w:tc>
        <w:tc>
          <w:tcPr>
            <w:tcW w:w="7380" w:type="dxa"/>
          </w:tcPr>
          <w:p w14:paraId="5B0E4521" w14:textId="6DC3FBAE" w:rsidR="00023C37" w:rsidRPr="004C531E" w:rsidRDefault="00023C37" w:rsidP="00023C37">
            <w:pPr>
              <w:pStyle w:val="Sothutu-1so"/>
              <w:spacing w:before="120" w:after="120" w:line="276" w:lineRule="auto"/>
              <w:rPr>
                <w:szCs w:val="24"/>
              </w:rPr>
            </w:pPr>
            <w:r w:rsidRPr="004C531E">
              <w:rPr>
                <w:szCs w:val="24"/>
              </w:rPr>
              <w:t xml:space="preserve">Tính tổng </w:t>
            </w:r>
            <w:r>
              <w:rPr>
                <w:szCs w:val="24"/>
              </w:rPr>
              <w:t>(</w:t>
            </w:r>
            <w:r w:rsidRPr="004C531E">
              <w:rPr>
                <w:szCs w:val="24"/>
              </w:rPr>
              <w:t>tiền trước thuế đề nghị * tỉ giá</w:t>
            </w:r>
            <w:r>
              <w:rPr>
                <w:szCs w:val="24"/>
              </w:rPr>
              <w:t>)</w:t>
            </w:r>
            <w:r w:rsidRPr="004C531E">
              <w:rPr>
                <w:szCs w:val="24"/>
              </w:rPr>
              <w:t xml:space="preserve"> của các dòng chi tiết</w:t>
            </w:r>
          </w:p>
        </w:tc>
      </w:tr>
      <w:tr w:rsidR="00023C37" w:rsidRPr="00FF37CC" w14:paraId="3A4C6712" w14:textId="77777777" w:rsidTr="00023C37">
        <w:trPr>
          <w:cantSplit/>
          <w:trHeight w:val="827"/>
        </w:trPr>
        <w:tc>
          <w:tcPr>
            <w:tcW w:w="1800" w:type="dxa"/>
            <w:vAlign w:val="bottom"/>
          </w:tcPr>
          <w:p w14:paraId="261B5013" w14:textId="201AFF9F" w:rsidR="00023C37" w:rsidRPr="00311EE8" w:rsidRDefault="00023C37" w:rsidP="00023C37">
            <w:pPr>
              <w:ind w:left="0"/>
              <w:rPr>
                <w:szCs w:val="24"/>
              </w:rPr>
            </w:pPr>
            <w:r>
              <w:rPr>
                <w:szCs w:val="24"/>
              </w:rPr>
              <w:t>Tổng tiền thuế đề nghị</w:t>
            </w:r>
          </w:p>
        </w:tc>
        <w:tc>
          <w:tcPr>
            <w:tcW w:w="1980" w:type="dxa"/>
          </w:tcPr>
          <w:p w14:paraId="00DBA047" w14:textId="2E201EC4" w:rsidR="00023C37" w:rsidRDefault="00023C37" w:rsidP="00023C37">
            <w:pPr>
              <w:ind w:left="0"/>
              <w:rPr>
                <w:szCs w:val="24"/>
              </w:rPr>
            </w:pPr>
            <w:r w:rsidRPr="004B3B2A">
              <w:rPr>
                <w:szCs w:val="24"/>
                <w:highlight w:val="yellow"/>
              </w:rPr>
              <w:t>requestTaxAmount</w:t>
            </w:r>
          </w:p>
        </w:tc>
        <w:tc>
          <w:tcPr>
            <w:tcW w:w="1417" w:type="dxa"/>
          </w:tcPr>
          <w:p w14:paraId="04A08030" w14:textId="58B89DD2" w:rsidR="00023C37" w:rsidRDefault="00023C37" w:rsidP="00023C37">
            <w:pPr>
              <w:ind w:left="0"/>
            </w:pPr>
            <w:r>
              <w:t>Number</w:t>
            </w:r>
          </w:p>
        </w:tc>
        <w:tc>
          <w:tcPr>
            <w:tcW w:w="630" w:type="dxa"/>
          </w:tcPr>
          <w:p w14:paraId="1C62745A" w14:textId="3D8B76ED" w:rsidR="00023C37" w:rsidRDefault="00023C37" w:rsidP="00023C37">
            <w:pPr>
              <w:pStyle w:val="Sothutu-1so"/>
              <w:spacing w:before="120" w:after="120" w:line="276" w:lineRule="auto"/>
              <w:jc w:val="left"/>
              <w:rPr>
                <w:szCs w:val="24"/>
              </w:rPr>
            </w:pPr>
            <w:r>
              <w:rPr>
                <w:szCs w:val="24"/>
              </w:rPr>
              <w:t>20</w:t>
            </w:r>
          </w:p>
        </w:tc>
        <w:tc>
          <w:tcPr>
            <w:tcW w:w="540" w:type="dxa"/>
          </w:tcPr>
          <w:p w14:paraId="0816678A" w14:textId="2A5E42AF" w:rsidR="00023C37" w:rsidRDefault="00023C37" w:rsidP="00023C37">
            <w:pPr>
              <w:pStyle w:val="Sothutu-1so"/>
              <w:spacing w:before="120" w:after="120" w:line="276" w:lineRule="auto"/>
              <w:jc w:val="left"/>
              <w:rPr>
                <w:szCs w:val="24"/>
              </w:rPr>
            </w:pPr>
            <w:r>
              <w:rPr>
                <w:szCs w:val="24"/>
              </w:rPr>
              <w:t>Y</w:t>
            </w:r>
          </w:p>
        </w:tc>
        <w:tc>
          <w:tcPr>
            <w:tcW w:w="450" w:type="dxa"/>
          </w:tcPr>
          <w:p w14:paraId="5E8ECE38" w14:textId="7D30EC37" w:rsidR="00023C37" w:rsidRDefault="00023C37" w:rsidP="00023C37">
            <w:pPr>
              <w:pStyle w:val="Sothutu-1so"/>
              <w:spacing w:before="120" w:after="120" w:line="276" w:lineRule="auto"/>
              <w:jc w:val="left"/>
              <w:rPr>
                <w:szCs w:val="24"/>
              </w:rPr>
            </w:pPr>
            <w:r>
              <w:rPr>
                <w:szCs w:val="24"/>
              </w:rPr>
              <w:t>N</w:t>
            </w:r>
          </w:p>
        </w:tc>
        <w:tc>
          <w:tcPr>
            <w:tcW w:w="540" w:type="dxa"/>
          </w:tcPr>
          <w:p w14:paraId="278A1B91" w14:textId="58E30678" w:rsidR="00023C37" w:rsidRDefault="00023C37" w:rsidP="00023C37">
            <w:pPr>
              <w:pStyle w:val="Sothutu-1so"/>
              <w:spacing w:before="120" w:after="120" w:line="276" w:lineRule="auto"/>
              <w:jc w:val="center"/>
              <w:rPr>
                <w:szCs w:val="24"/>
              </w:rPr>
            </w:pPr>
            <w:r>
              <w:rPr>
                <w:szCs w:val="24"/>
              </w:rPr>
              <w:t>Y</w:t>
            </w:r>
          </w:p>
        </w:tc>
        <w:tc>
          <w:tcPr>
            <w:tcW w:w="7380" w:type="dxa"/>
          </w:tcPr>
          <w:p w14:paraId="785043F8" w14:textId="5C8CDF37" w:rsidR="00023C37" w:rsidRPr="004C531E" w:rsidRDefault="00023C37" w:rsidP="00023C37">
            <w:pPr>
              <w:pStyle w:val="Sothutu-1so"/>
              <w:spacing w:before="120" w:after="120" w:line="276" w:lineRule="auto"/>
              <w:rPr>
                <w:szCs w:val="24"/>
              </w:rPr>
            </w:pPr>
            <w:r w:rsidRPr="004C531E">
              <w:rPr>
                <w:szCs w:val="24"/>
              </w:rPr>
              <w:t xml:space="preserve">Tính tổng </w:t>
            </w:r>
            <w:r>
              <w:rPr>
                <w:szCs w:val="24"/>
              </w:rPr>
              <w:t>(</w:t>
            </w:r>
            <w:r w:rsidRPr="004C531E">
              <w:rPr>
                <w:szCs w:val="24"/>
              </w:rPr>
              <w:t>tiền thuế đề nghị * tỉ giá</w:t>
            </w:r>
            <w:r>
              <w:rPr>
                <w:szCs w:val="24"/>
              </w:rPr>
              <w:t>)</w:t>
            </w:r>
            <w:r w:rsidRPr="004C531E">
              <w:rPr>
                <w:szCs w:val="24"/>
              </w:rPr>
              <w:t xml:space="preserve"> của các dòng chi tiết</w:t>
            </w:r>
          </w:p>
        </w:tc>
      </w:tr>
      <w:tr w:rsidR="00023C37" w:rsidRPr="00FF37CC" w14:paraId="09CA88B7" w14:textId="77777777" w:rsidTr="008F6B2D">
        <w:trPr>
          <w:cantSplit/>
          <w:trHeight w:val="827"/>
        </w:trPr>
        <w:tc>
          <w:tcPr>
            <w:tcW w:w="1800" w:type="dxa"/>
            <w:vAlign w:val="bottom"/>
          </w:tcPr>
          <w:p w14:paraId="098D5314" w14:textId="39EB7BAB" w:rsidR="00023C37" w:rsidRDefault="00023C37" w:rsidP="00023C37">
            <w:pPr>
              <w:ind w:left="0"/>
              <w:rPr>
                <w:szCs w:val="24"/>
              </w:rPr>
            </w:pPr>
            <w:r w:rsidRPr="00311EE8">
              <w:rPr>
                <w:szCs w:val="24"/>
              </w:rPr>
              <w:lastRenderedPageBreak/>
              <w:t>Tổng tiền đề nghị</w:t>
            </w:r>
          </w:p>
        </w:tc>
        <w:tc>
          <w:tcPr>
            <w:tcW w:w="1980" w:type="dxa"/>
            <w:vAlign w:val="bottom"/>
          </w:tcPr>
          <w:p w14:paraId="0DB8E715" w14:textId="0BDCEA52" w:rsidR="00023C37" w:rsidRDefault="00023C37" w:rsidP="00023C37">
            <w:pPr>
              <w:ind w:left="0"/>
              <w:rPr>
                <w:szCs w:val="24"/>
              </w:rPr>
            </w:pPr>
            <w:r w:rsidRPr="00311EE8">
              <w:rPr>
                <w:szCs w:val="24"/>
              </w:rPr>
              <w:t>REQUEST_AMOUNT</w:t>
            </w:r>
          </w:p>
        </w:tc>
        <w:tc>
          <w:tcPr>
            <w:tcW w:w="1417" w:type="dxa"/>
          </w:tcPr>
          <w:p w14:paraId="0985C8AE" w14:textId="31DED132" w:rsidR="00023C37" w:rsidRDefault="00023C37" w:rsidP="00023C37">
            <w:pPr>
              <w:ind w:left="0"/>
            </w:pPr>
            <w:r>
              <w:t>Number</w:t>
            </w:r>
          </w:p>
        </w:tc>
        <w:tc>
          <w:tcPr>
            <w:tcW w:w="630" w:type="dxa"/>
          </w:tcPr>
          <w:p w14:paraId="6C706997" w14:textId="4C0C350B" w:rsidR="00023C37" w:rsidRDefault="00023C37" w:rsidP="00023C37">
            <w:pPr>
              <w:pStyle w:val="Sothutu-1so"/>
              <w:spacing w:before="120" w:after="120" w:line="276" w:lineRule="auto"/>
              <w:jc w:val="left"/>
              <w:rPr>
                <w:szCs w:val="24"/>
              </w:rPr>
            </w:pPr>
            <w:r>
              <w:rPr>
                <w:szCs w:val="24"/>
              </w:rPr>
              <w:t>20</w:t>
            </w:r>
          </w:p>
        </w:tc>
        <w:tc>
          <w:tcPr>
            <w:tcW w:w="540" w:type="dxa"/>
          </w:tcPr>
          <w:p w14:paraId="2F8FB068" w14:textId="0B5BC496" w:rsidR="00023C37" w:rsidRDefault="00023C37" w:rsidP="00023C37">
            <w:pPr>
              <w:pStyle w:val="Sothutu-1so"/>
              <w:spacing w:before="120" w:after="120" w:line="276" w:lineRule="auto"/>
              <w:jc w:val="left"/>
              <w:rPr>
                <w:szCs w:val="24"/>
              </w:rPr>
            </w:pPr>
            <w:r>
              <w:rPr>
                <w:szCs w:val="24"/>
              </w:rPr>
              <w:t>Y</w:t>
            </w:r>
          </w:p>
        </w:tc>
        <w:tc>
          <w:tcPr>
            <w:tcW w:w="450" w:type="dxa"/>
          </w:tcPr>
          <w:p w14:paraId="366F44A6" w14:textId="5A915CF2" w:rsidR="00023C37" w:rsidRDefault="00023C37" w:rsidP="00023C37">
            <w:pPr>
              <w:pStyle w:val="Sothutu-1so"/>
              <w:spacing w:before="120" w:after="120" w:line="276" w:lineRule="auto"/>
              <w:jc w:val="left"/>
              <w:rPr>
                <w:szCs w:val="24"/>
              </w:rPr>
            </w:pPr>
            <w:r>
              <w:rPr>
                <w:szCs w:val="24"/>
              </w:rPr>
              <w:t>N</w:t>
            </w:r>
          </w:p>
        </w:tc>
        <w:tc>
          <w:tcPr>
            <w:tcW w:w="540" w:type="dxa"/>
          </w:tcPr>
          <w:p w14:paraId="65A956FD" w14:textId="15A7A16F" w:rsidR="00023C37" w:rsidRDefault="00023C37" w:rsidP="00023C37">
            <w:pPr>
              <w:pStyle w:val="Sothutu-1so"/>
              <w:spacing w:before="120" w:after="120" w:line="276" w:lineRule="auto"/>
              <w:jc w:val="center"/>
              <w:rPr>
                <w:szCs w:val="24"/>
              </w:rPr>
            </w:pPr>
            <w:r>
              <w:rPr>
                <w:szCs w:val="24"/>
              </w:rPr>
              <w:t>Y</w:t>
            </w:r>
          </w:p>
        </w:tc>
        <w:tc>
          <w:tcPr>
            <w:tcW w:w="7380" w:type="dxa"/>
          </w:tcPr>
          <w:p w14:paraId="08CC8533" w14:textId="13A7BE43" w:rsidR="00023C37" w:rsidRPr="004C531E" w:rsidRDefault="00023C37" w:rsidP="00023C37">
            <w:pPr>
              <w:pStyle w:val="Sothutu-1so"/>
              <w:spacing w:before="120" w:after="120" w:line="276" w:lineRule="auto"/>
              <w:rPr>
                <w:szCs w:val="24"/>
              </w:rPr>
            </w:pPr>
            <w:r w:rsidRPr="004C531E">
              <w:rPr>
                <w:szCs w:val="24"/>
              </w:rPr>
              <w:t xml:space="preserve">Tính tổng </w:t>
            </w:r>
            <w:r>
              <w:rPr>
                <w:szCs w:val="24"/>
              </w:rPr>
              <w:t>(</w:t>
            </w:r>
            <w:r w:rsidRPr="004C531E">
              <w:rPr>
                <w:szCs w:val="24"/>
              </w:rPr>
              <w:t>tiền đề nghị * tỉ giá</w:t>
            </w:r>
            <w:r>
              <w:rPr>
                <w:szCs w:val="24"/>
              </w:rPr>
              <w:t>)</w:t>
            </w:r>
            <w:r w:rsidRPr="004C531E">
              <w:rPr>
                <w:szCs w:val="24"/>
              </w:rPr>
              <w:t xml:space="preserve"> của các dòng chi tiết</w:t>
            </w:r>
          </w:p>
          <w:p w14:paraId="2C7B1B14" w14:textId="477172AC" w:rsidR="00023C37" w:rsidRPr="004C531E" w:rsidRDefault="00023C37" w:rsidP="00023C37">
            <w:pPr>
              <w:pStyle w:val="Sothutu-1so"/>
              <w:spacing w:before="120" w:after="120" w:line="276" w:lineRule="auto"/>
              <w:rPr>
                <w:szCs w:val="24"/>
              </w:rPr>
            </w:pPr>
          </w:p>
        </w:tc>
      </w:tr>
      <w:tr w:rsidR="00023C37" w:rsidRPr="00FF37CC" w14:paraId="2EC0E138" w14:textId="77777777" w:rsidTr="008F6B2D">
        <w:trPr>
          <w:cantSplit/>
          <w:trHeight w:val="827"/>
        </w:trPr>
        <w:tc>
          <w:tcPr>
            <w:tcW w:w="1800" w:type="dxa"/>
            <w:vAlign w:val="bottom"/>
          </w:tcPr>
          <w:p w14:paraId="6FDE9851" w14:textId="388CFB42" w:rsidR="00023C37" w:rsidRPr="00311EE8" w:rsidRDefault="00023C37" w:rsidP="00023C37">
            <w:pPr>
              <w:ind w:left="0"/>
              <w:rPr>
                <w:szCs w:val="24"/>
              </w:rPr>
            </w:pPr>
            <w:r>
              <w:rPr>
                <w:szCs w:val="24"/>
              </w:rPr>
              <w:t>Tổng tiền trước thuế được duyệt</w:t>
            </w:r>
          </w:p>
        </w:tc>
        <w:tc>
          <w:tcPr>
            <w:tcW w:w="1980" w:type="dxa"/>
            <w:vAlign w:val="bottom"/>
          </w:tcPr>
          <w:p w14:paraId="498640BB" w14:textId="3515FEBE" w:rsidR="00023C37" w:rsidRPr="00311EE8" w:rsidRDefault="00023C37" w:rsidP="00023C37">
            <w:pPr>
              <w:ind w:left="0"/>
              <w:rPr>
                <w:szCs w:val="24"/>
              </w:rPr>
            </w:pPr>
            <w:r w:rsidRPr="004B3B2A">
              <w:rPr>
                <w:szCs w:val="24"/>
                <w:highlight w:val="yellow"/>
              </w:rPr>
              <w:t>approvedBeforeTaxAmount</w:t>
            </w:r>
          </w:p>
        </w:tc>
        <w:tc>
          <w:tcPr>
            <w:tcW w:w="1417" w:type="dxa"/>
          </w:tcPr>
          <w:p w14:paraId="3E6E0F97" w14:textId="31D717D0" w:rsidR="00023C37" w:rsidRDefault="00023C37" w:rsidP="00023C37">
            <w:pPr>
              <w:ind w:left="0"/>
            </w:pPr>
            <w:r>
              <w:t>Number</w:t>
            </w:r>
          </w:p>
        </w:tc>
        <w:tc>
          <w:tcPr>
            <w:tcW w:w="630" w:type="dxa"/>
          </w:tcPr>
          <w:p w14:paraId="1F58DC8A" w14:textId="23B94AD3" w:rsidR="00023C37" w:rsidRDefault="00023C37" w:rsidP="00023C37">
            <w:pPr>
              <w:pStyle w:val="Sothutu-1so"/>
              <w:spacing w:before="120" w:after="120" w:line="276" w:lineRule="auto"/>
              <w:jc w:val="left"/>
              <w:rPr>
                <w:szCs w:val="24"/>
              </w:rPr>
            </w:pPr>
            <w:r>
              <w:rPr>
                <w:szCs w:val="24"/>
              </w:rPr>
              <w:t>20</w:t>
            </w:r>
          </w:p>
        </w:tc>
        <w:tc>
          <w:tcPr>
            <w:tcW w:w="540" w:type="dxa"/>
          </w:tcPr>
          <w:p w14:paraId="2F1154F4" w14:textId="16784657" w:rsidR="00023C37" w:rsidRDefault="00023C37" w:rsidP="00023C37">
            <w:pPr>
              <w:pStyle w:val="Sothutu-1so"/>
              <w:spacing w:before="120" w:after="120" w:line="276" w:lineRule="auto"/>
              <w:jc w:val="left"/>
              <w:rPr>
                <w:szCs w:val="24"/>
              </w:rPr>
            </w:pPr>
            <w:r>
              <w:rPr>
                <w:szCs w:val="24"/>
              </w:rPr>
              <w:t>Y</w:t>
            </w:r>
          </w:p>
        </w:tc>
        <w:tc>
          <w:tcPr>
            <w:tcW w:w="450" w:type="dxa"/>
          </w:tcPr>
          <w:p w14:paraId="46F4DEAB" w14:textId="1F2F283C" w:rsidR="00023C37" w:rsidRDefault="00023C37" w:rsidP="00023C37">
            <w:pPr>
              <w:pStyle w:val="Sothutu-1so"/>
              <w:spacing w:before="120" w:after="120" w:line="276" w:lineRule="auto"/>
              <w:jc w:val="left"/>
              <w:rPr>
                <w:szCs w:val="24"/>
              </w:rPr>
            </w:pPr>
            <w:r>
              <w:rPr>
                <w:szCs w:val="24"/>
              </w:rPr>
              <w:t>N</w:t>
            </w:r>
          </w:p>
        </w:tc>
        <w:tc>
          <w:tcPr>
            <w:tcW w:w="540" w:type="dxa"/>
          </w:tcPr>
          <w:p w14:paraId="3B0F31A5" w14:textId="6F275B36" w:rsidR="00023C37" w:rsidRDefault="00023C37" w:rsidP="00023C37">
            <w:pPr>
              <w:pStyle w:val="Sothutu-1so"/>
              <w:spacing w:before="120" w:after="120" w:line="276" w:lineRule="auto"/>
              <w:jc w:val="center"/>
              <w:rPr>
                <w:szCs w:val="24"/>
              </w:rPr>
            </w:pPr>
            <w:r>
              <w:rPr>
                <w:szCs w:val="24"/>
              </w:rPr>
              <w:t>Y</w:t>
            </w:r>
          </w:p>
        </w:tc>
        <w:tc>
          <w:tcPr>
            <w:tcW w:w="7380" w:type="dxa"/>
          </w:tcPr>
          <w:p w14:paraId="50F05384" w14:textId="32C34B57" w:rsidR="00023C37" w:rsidRPr="004C531E" w:rsidRDefault="00023C37" w:rsidP="00023C37">
            <w:pPr>
              <w:pStyle w:val="Sothutu-1so"/>
              <w:spacing w:before="120" w:after="120" w:line="276" w:lineRule="auto"/>
              <w:rPr>
                <w:szCs w:val="24"/>
              </w:rPr>
            </w:pPr>
            <w:r w:rsidRPr="004C531E">
              <w:rPr>
                <w:szCs w:val="24"/>
              </w:rPr>
              <w:t xml:space="preserve">Tính tổng </w:t>
            </w:r>
            <w:r>
              <w:rPr>
                <w:szCs w:val="24"/>
              </w:rPr>
              <w:t>(</w:t>
            </w:r>
            <w:r w:rsidRPr="004C531E">
              <w:rPr>
                <w:szCs w:val="24"/>
              </w:rPr>
              <w:t>tiền trước thuế được duyệt * tỉ giá</w:t>
            </w:r>
            <w:r>
              <w:rPr>
                <w:szCs w:val="24"/>
              </w:rPr>
              <w:t>)</w:t>
            </w:r>
            <w:r w:rsidRPr="004C531E">
              <w:rPr>
                <w:szCs w:val="24"/>
              </w:rPr>
              <w:t xml:space="preserve"> của các dòng chi tiết</w:t>
            </w:r>
          </w:p>
        </w:tc>
      </w:tr>
      <w:tr w:rsidR="00023C37" w:rsidRPr="00FF37CC" w14:paraId="4F84602B" w14:textId="77777777" w:rsidTr="008F6B2D">
        <w:trPr>
          <w:cantSplit/>
          <w:trHeight w:val="827"/>
        </w:trPr>
        <w:tc>
          <w:tcPr>
            <w:tcW w:w="1800" w:type="dxa"/>
            <w:vAlign w:val="bottom"/>
          </w:tcPr>
          <w:p w14:paraId="4C85FF4E" w14:textId="246A355A" w:rsidR="00023C37" w:rsidRDefault="00023C37" w:rsidP="00023C37">
            <w:pPr>
              <w:ind w:left="0"/>
              <w:rPr>
                <w:szCs w:val="24"/>
              </w:rPr>
            </w:pPr>
            <w:r>
              <w:rPr>
                <w:szCs w:val="24"/>
              </w:rPr>
              <w:t>Tổng tiền thuế được duyệt</w:t>
            </w:r>
          </w:p>
        </w:tc>
        <w:tc>
          <w:tcPr>
            <w:tcW w:w="1980" w:type="dxa"/>
            <w:vAlign w:val="bottom"/>
          </w:tcPr>
          <w:p w14:paraId="4BA01E7D" w14:textId="27DA8648" w:rsidR="00023C37" w:rsidRPr="00311EE8" w:rsidRDefault="00023C37" w:rsidP="00023C37">
            <w:pPr>
              <w:ind w:left="0"/>
              <w:rPr>
                <w:szCs w:val="24"/>
              </w:rPr>
            </w:pPr>
            <w:r w:rsidRPr="004B3B2A">
              <w:rPr>
                <w:szCs w:val="24"/>
                <w:highlight w:val="yellow"/>
              </w:rPr>
              <w:t>approvedTaxAmount</w:t>
            </w:r>
          </w:p>
        </w:tc>
        <w:tc>
          <w:tcPr>
            <w:tcW w:w="1417" w:type="dxa"/>
          </w:tcPr>
          <w:p w14:paraId="58BE825E" w14:textId="2DD0D0C2" w:rsidR="00023C37" w:rsidRDefault="00023C37" w:rsidP="00023C37">
            <w:pPr>
              <w:ind w:left="0"/>
            </w:pPr>
            <w:r>
              <w:t>Number</w:t>
            </w:r>
          </w:p>
        </w:tc>
        <w:tc>
          <w:tcPr>
            <w:tcW w:w="630" w:type="dxa"/>
          </w:tcPr>
          <w:p w14:paraId="1F9C2BA3" w14:textId="3EE57832" w:rsidR="00023C37" w:rsidRDefault="00023C37" w:rsidP="00023C37">
            <w:pPr>
              <w:pStyle w:val="Sothutu-1so"/>
              <w:spacing w:before="120" w:after="120" w:line="276" w:lineRule="auto"/>
              <w:jc w:val="left"/>
              <w:rPr>
                <w:szCs w:val="24"/>
              </w:rPr>
            </w:pPr>
            <w:r>
              <w:rPr>
                <w:szCs w:val="24"/>
              </w:rPr>
              <w:t>20</w:t>
            </w:r>
          </w:p>
        </w:tc>
        <w:tc>
          <w:tcPr>
            <w:tcW w:w="540" w:type="dxa"/>
          </w:tcPr>
          <w:p w14:paraId="4542DDBD" w14:textId="0440E837" w:rsidR="00023C37" w:rsidRDefault="00023C37" w:rsidP="00023C37">
            <w:pPr>
              <w:pStyle w:val="Sothutu-1so"/>
              <w:spacing w:before="120" w:after="120" w:line="276" w:lineRule="auto"/>
              <w:jc w:val="left"/>
              <w:rPr>
                <w:szCs w:val="24"/>
              </w:rPr>
            </w:pPr>
            <w:r>
              <w:rPr>
                <w:szCs w:val="24"/>
              </w:rPr>
              <w:t>Y</w:t>
            </w:r>
          </w:p>
        </w:tc>
        <w:tc>
          <w:tcPr>
            <w:tcW w:w="450" w:type="dxa"/>
          </w:tcPr>
          <w:p w14:paraId="3141671D" w14:textId="4919357C" w:rsidR="00023C37" w:rsidRDefault="00023C37" w:rsidP="00023C37">
            <w:pPr>
              <w:pStyle w:val="Sothutu-1so"/>
              <w:spacing w:before="120" w:after="120" w:line="276" w:lineRule="auto"/>
              <w:jc w:val="left"/>
              <w:rPr>
                <w:szCs w:val="24"/>
              </w:rPr>
            </w:pPr>
            <w:r>
              <w:rPr>
                <w:szCs w:val="24"/>
              </w:rPr>
              <w:t>N</w:t>
            </w:r>
          </w:p>
        </w:tc>
        <w:tc>
          <w:tcPr>
            <w:tcW w:w="540" w:type="dxa"/>
          </w:tcPr>
          <w:p w14:paraId="351D9A01" w14:textId="6725B607" w:rsidR="00023C37" w:rsidRDefault="00023C37" w:rsidP="00023C37">
            <w:pPr>
              <w:pStyle w:val="Sothutu-1so"/>
              <w:spacing w:before="120" w:after="120" w:line="276" w:lineRule="auto"/>
              <w:jc w:val="center"/>
              <w:rPr>
                <w:szCs w:val="24"/>
              </w:rPr>
            </w:pPr>
            <w:r>
              <w:rPr>
                <w:szCs w:val="24"/>
              </w:rPr>
              <w:t>Y</w:t>
            </w:r>
          </w:p>
        </w:tc>
        <w:tc>
          <w:tcPr>
            <w:tcW w:w="7380" w:type="dxa"/>
          </w:tcPr>
          <w:p w14:paraId="4BA9E35E" w14:textId="091AFB82" w:rsidR="00023C37" w:rsidRPr="004C531E" w:rsidRDefault="00023C37" w:rsidP="00023C37">
            <w:pPr>
              <w:pStyle w:val="Sothutu-1so"/>
              <w:spacing w:before="120" w:after="120" w:line="276" w:lineRule="auto"/>
              <w:rPr>
                <w:szCs w:val="24"/>
              </w:rPr>
            </w:pPr>
            <w:r w:rsidRPr="004C531E">
              <w:rPr>
                <w:szCs w:val="24"/>
              </w:rPr>
              <w:t xml:space="preserve">Tính tổng </w:t>
            </w:r>
            <w:r>
              <w:rPr>
                <w:szCs w:val="24"/>
              </w:rPr>
              <w:t>(</w:t>
            </w:r>
            <w:r w:rsidRPr="004C531E">
              <w:rPr>
                <w:szCs w:val="24"/>
              </w:rPr>
              <w:t>tiền thuế được duyệt * tỉ giá</w:t>
            </w:r>
            <w:r>
              <w:rPr>
                <w:szCs w:val="24"/>
              </w:rPr>
              <w:t>)</w:t>
            </w:r>
            <w:r w:rsidRPr="004C531E">
              <w:rPr>
                <w:szCs w:val="24"/>
              </w:rPr>
              <w:t xml:space="preserve"> của các dòng chi tiết</w:t>
            </w:r>
          </w:p>
        </w:tc>
      </w:tr>
      <w:tr w:rsidR="00023C37" w:rsidRPr="00FF37CC" w14:paraId="23B6EC60" w14:textId="77777777" w:rsidTr="008F6B2D">
        <w:trPr>
          <w:cantSplit/>
          <w:trHeight w:val="827"/>
        </w:trPr>
        <w:tc>
          <w:tcPr>
            <w:tcW w:w="1800" w:type="dxa"/>
            <w:vAlign w:val="bottom"/>
          </w:tcPr>
          <w:p w14:paraId="39AB0C1F" w14:textId="3B96D772" w:rsidR="00023C37" w:rsidRDefault="00023C37" w:rsidP="00023C37">
            <w:pPr>
              <w:ind w:left="0"/>
              <w:rPr>
                <w:szCs w:val="24"/>
              </w:rPr>
            </w:pPr>
            <w:r w:rsidRPr="00311EE8">
              <w:rPr>
                <w:szCs w:val="24"/>
              </w:rPr>
              <w:t>Tổng tiền được duyệt</w:t>
            </w:r>
          </w:p>
        </w:tc>
        <w:tc>
          <w:tcPr>
            <w:tcW w:w="1980" w:type="dxa"/>
            <w:vAlign w:val="bottom"/>
          </w:tcPr>
          <w:p w14:paraId="71FCE4EA" w14:textId="0CFE2683" w:rsidR="00023C37" w:rsidRPr="00311EE8" w:rsidRDefault="00023C37" w:rsidP="00023C37">
            <w:pPr>
              <w:ind w:left="0"/>
              <w:rPr>
                <w:szCs w:val="24"/>
              </w:rPr>
            </w:pPr>
            <w:r w:rsidRPr="00311EE8">
              <w:rPr>
                <w:szCs w:val="24"/>
              </w:rPr>
              <w:t>APPROVED_AMOUNT</w:t>
            </w:r>
          </w:p>
        </w:tc>
        <w:tc>
          <w:tcPr>
            <w:tcW w:w="1417" w:type="dxa"/>
          </w:tcPr>
          <w:p w14:paraId="0DE6D52E" w14:textId="3E1AE33D" w:rsidR="00023C37" w:rsidRDefault="00023C37" w:rsidP="00023C37">
            <w:pPr>
              <w:ind w:left="0"/>
            </w:pPr>
            <w:r>
              <w:t>Number</w:t>
            </w:r>
          </w:p>
        </w:tc>
        <w:tc>
          <w:tcPr>
            <w:tcW w:w="630" w:type="dxa"/>
          </w:tcPr>
          <w:p w14:paraId="6B8CF60A" w14:textId="288C6AA9" w:rsidR="00023C37" w:rsidRDefault="00023C37" w:rsidP="00023C37">
            <w:pPr>
              <w:pStyle w:val="Sothutu-1so"/>
              <w:spacing w:before="120" w:after="120" w:line="276" w:lineRule="auto"/>
              <w:jc w:val="left"/>
              <w:rPr>
                <w:szCs w:val="24"/>
              </w:rPr>
            </w:pPr>
            <w:r>
              <w:rPr>
                <w:szCs w:val="24"/>
              </w:rPr>
              <w:t>20</w:t>
            </w:r>
          </w:p>
        </w:tc>
        <w:tc>
          <w:tcPr>
            <w:tcW w:w="540" w:type="dxa"/>
          </w:tcPr>
          <w:p w14:paraId="19C7BD8B" w14:textId="2DE4A485" w:rsidR="00023C37" w:rsidRDefault="00023C37" w:rsidP="00023C37">
            <w:pPr>
              <w:pStyle w:val="Sothutu-1so"/>
              <w:spacing w:before="120" w:after="120" w:line="276" w:lineRule="auto"/>
              <w:jc w:val="left"/>
              <w:rPr>
                <w:szCs w:val="24"/>
              </w:rPr>
            </w:pPr>
            <w:r>
              <w:rPr>
                <w:szCs w:val="24"/>
              </w:rPr>
              <w:t>Y</w:t>
            </w:r>
          </w:p>
        </w:tc>
        <w:tc>
          <w:tcPr>
            <w:tcW w:w="450" w:type="dxa"/>
          </w:tcPr>
          <w:p w14:paraId="1EBF4428" w14:textId="378854F7" w:rsidR="00023C37" w:rsidRDefault="00023C37" w:rsidP="00023C37">
            <w:pPr>
              <w:pStyle w:val="Sothutu-1so"/>
              <w:spacing w:before="120" w:after="120" w:line="276" w:lineRule="auto"/>
              <w:jc w:val="left"/>
              <w:rPr>
                <w:szCs w:val="24"/>
              </w:rPr>
            </w:pPr>
            <w:r>
              <w:rPr>
                <w:szCs w:val="24"/>
              </w:rPr>
              <w:t>N</w:t>
            </w:r>
          </w:p>
        </w:tc>
        <w:tc>
          <w:tcPr>
            <w:tcW w:w="540" w:type="dxa"/>
          </w:tcPr>
          <w:p w14:paraId="2AA67106" w14:textId="0430489F" w:rsidR="00023C37" w:rsidRDefault="00023C37" w:rsidP="00023C37">
            <w:pPr>
              <w:pStyle w:val="Sothutu-1so"/>
              <w:spacing w:before="120" w:after="120" w:line="276" w:lineRule="auto"/>
              <w:jc w:val="center"/>
              <w:rPr>
                <w:szCs w:val="24"/>
              </w:rPr>
            </w:pPr>
            <w:r>
              <w:rPr>
                <w:szCs w:val="24"/>
              </w:rPr>
              <w:t>Y</w:t>
            </w:r>
          </w:p>
        </w:tc>
        <w:tc>
          <w:tcPr>
            <w:tcW w:w="7380" w:type="dxa"/>
          </w:tcPr>
          <w:p w14:paraId="3AB214B6" w14:textId="20EBC5E4" w:rsidR="00023C37" w:rsidRPr="00311EE8" w:rsidRDefault="00023C37" w:rsidP="00023C37">
            <w:pPr>
              <w:pStyle w:val="Sothutu-1so"/>
              <w:spacing w:before="120" w:after="120" w:line="276" w:lineRule="auto"/>
              <w:rPr>
                <w:szCs w:val="24"/>
              </w:rPr>
            </w:pPr>
            <w:r w:rsidRPr="00311EE8">
              <w:rPr>
                <w:szCs w:val="24"/>
              </w:rPr>
              <w:t xml:space="preserve">Tính tổng </w:t>
            </w:r>
            <w:r>
              <w:rPr>
                <w:szCs w:val="24"/>
              </w:rPr>
              <w:t>(</w:t>
            </w:r>
            <w:r w:rsidRPr="00311EE8">
              <w:rPr>
                <w:szCs w:val="24"/>
              </w:rPr>
              <w:t>tiền được duyệt * tỉ giá</w:t>
            </w:r>
            <w:r>
              <w:rPr>
                <w:szCs w:val="24"/>
              </w:rPr>
              <w:t>)</w:t>
            </w:r>
            <w:r w:rsidRPr="00311EE8">
              <w:rPr>
                <w:szCs w:val="24"/>
              </w:rPr>
              <w:t xml:space="preserve"> của các dòng chi tiết</w:t>
            </w:r>
          </w:p>
          <w:p w14:paraId="4E4AB963" w14:textId="74C1F457" w:rsidR="00023C37" w:rsidRDefault="00023C37" w:rsidP="00023C37">
            <w:pPr>
              <w:pStyle w:val="Sothutu-1so"/>
              <w:spacing w:before="120" w:after="120" w:line="276" w:lineRule="auto"/>
              <w:rPr>
                <w:szCs w:val="24"/>
              </w:rPr>
            </w:pPr>
          </w:p>
        </w:tc>
      </w:tr>
      <w:tr w:rsidR="00767B43" w:rsidRPr="00FF37CC" w14:paraId="59617631" w14:textId="77777777" w:rsidTr="00767B43">
        <w:trPr>
          <w:cantSplit/>
          <w:trHeight w:val="827"/>
        </w:trPr>
        <w:tc>
          <w:tcPr>
            <w:tcW w:w="14737" w:type="dxa"/>
            <w:gridSpan w:val="8"/>
          </w:tcPr>
          <w:p w14:paraId="58B2AB46" w14:textId="0BDB1041" w:rsidR="00767B43" w:rsidRPr="00311EE8" w:rsidRDefault="00767B43" w:rsidP="00CF718E">
            <w:pPr>
              <w:pStyle w:val="Sothutu-1so"/>
              <w:spacing w:before="120" w:after="120" w:line="276" w:lineRule="auto"/>
              <w:jc w:val="left"/>
              <w:rPr>
                <w:szCs w:val="24"/>
              </w:rPr>
            </w:pPr>
            <w:r w:rsidRPr="001E5A81">
              <w:rPr>
                <w:b/>
                <w:szCs w:val="24"/>
              </w:rPr>
              <w:t xml:space="preserve">Group: Thông tin </w:t>
            </w:r>
            <w:r>
              <w:rPr>
                <w:b/>
                <w:szCs w:val="24"/>
              </w:rPr>
              <w:t>VOffice</w:t>
            </w:r>
          </w:p>
        </w:tc>
      </w:tr>
      <w:tr w:rsidR="0089528D" w:rsidRPr="00FF37CC" w14:paraId="722B1E9F" w14:textId="77777777" w:rsidTr="001517B7">
        <w:trPr>
          <w:cantSplit/>
          <w:trHeight w:val="827"/>
        </w:trPr>
        <w:tc>
          <w:tcPr>
            <w:tcW w:w="1800" w:type="dxa"/>
          </w:tcPr>
          <w:p w14:paraId="589CE257" w14:textId="01FD9F19" w:rsidR="0089528D" w:rsidRPr="00555E4D" w:rsidRDefault="00D014C8" w:rsidP="00CF718E">
            <w:pPr>
              <w:pStyle w:val="Sothutu-1so"/>
              <w:spacing w:before="120" w:after="120" w:line="276" w:lineRule="auto"/>
              <w:jc w:val="left"/>
              <w:rPr>
                <w:szCs w:val="24"/>
              </w:rPr>
            </w:pPr>
            <w:r>
              <w:rPr>
                <w:szCs w:val="24"/>
              </w:rPr>
              <w:t>Số, ký hiệu văn bản</w:t>
            </w:r>
          </w:p>
        </w:tc>
        <w:tc>
          <w:tcPr>
            <w:tcW w:w="1980" w:type="dxa"/>
          </w:tcPr>
          <w:p w14:paraId="15A409E3" w14:textId="739B629C" w:rsidR="0089528D" w:rsidRPr="00555E4D" w:rsidRDefault="00023C37" w:rsidP="00CF718E">
            <w:pPr>
              <w:ind w:left="0"/>
              <w:rPr>
                <w:szCs w:val="24"/>
              </w:rPr>
            </w:pPr>
            <w:r w:rsidRPr="004B3B2A">
              <w:rPr>
                <w:highlight w:val="yellow"/>
              </w:rPr>
              <w:t>vOfficeNo</w:t>
            </w:r>
          </w:p>
        </w:tc>
        <w:tc>
          <w:tcPr>
            <w:tcW w:w="1417" w:type="dxa"/>
          </w:tcPr>
          <w:p w14:paraId="49FE7DC6" w14:textId="77777777" w:rsidR="0089528D" w:rsidRDefault="008A0E81" w:rsidP="00CF718E">
            <w:pPr>
              <w:ind w:left="0"/>
            </w:pPr>
            <w:r>
              <w:t>String</w:t>
            </w:r>
          </w:p>
          <w:p w14:paraId="511C0615" w14:textId="4FE03A01" w:rsidR="008A0E81" w:rsidRDefault="008A0E81" w:rsidP="00CF718E">
            <w:pPr>
              <w:ind w:left="0"/>
            </w:pPr>
            <w:r>
              <w:t>Text Box</w:t>
            </w:r>
          </w:p>
        </w:tc>
        <w:tc>
          <w:tcPr>
            <w:tcW w:w="630" w:type="dxa"/>
          </w:tcPr>
          <w:p w14:paraId="3B222B72" w14:textId="685FEED4" w:rsidR="0089528D" w:rsidRDefault="008A0E81" w:rsidP="00CF718E">
            <w:pPr>
              <w:pStyle w:val="Sothutu-1so"/>
              <w:spacing w:before="120" w:after="120" w:line="276" w:lineRule="auto"/>
              <w:jc w:val="left"/>
              <w:rPr>
                <w:szCs w:val="24"/>
              </w:rPr>
            </w:pPr>
            <w:r>
              <w:rPr>
                <w:szCs w:val="24"/>
              </w:rPr>
              <w:t>20</w:t>
            </w:r>
          </w:p>
        </w:tc>
        <w:tc>
          <w:tcPr>
            <w:tcW w:w="540" w:type="dxa"/>
          </w:tcPr>
          <w:p w14:paraId="28E989C2" w14:textId="27E3B7EF" w:rsidR="0089528D" w:rsidRDefault="00F5449C" w:rsidP="00CF718E">
            <w:pPr>
              <w:pStyle w:val="Sothutu-1so"/>
              <w:spacing w:before="120" w:after="120" w:line="276" w:lineRule="auto"/>
              <w:jc w:val="left"/>
              <w:rPr>
                <w:szCs w:val="24"/>
              </w:rPr>
            </w:pPr>
            <w:r>
              <w:rPr>
                <w:szCs w:val="24"/>
              </w:rPr>
              <w:t>N</w:t>
            </w:r>
          </w:p>
        </w:tc>
        <w:tc>
          <w:tcPr>
            <w:tcW w:w="450" w:type="dxa"/>
          </w:tcPr>
          <w:p w14:paraId="2256AD0C" w14:textId="76E5182F" w:rsidR="0089528D" w:rsidRDefault="0089528D" w:rsidP="00CF718E">
            <w:pPr>
              <w:pStyle w:val="Sothutu-1so"/>
              <w:spacing w:before="120" w:after="120" w:line="276" w:lineRule="auto"/>
              <w:jc w:val="left"/>
              <w:rPr>
                <w:szCs w:val="24"/>
              </w:rPr>
            </w:pPr>
            <w:r>
              <w:rPr>
                <w:szCs w:val="24"/>
              </w:rPr>
              <w:t>N</w:t>
            </w:r>
          </w:p>
        </w:tc>
        <w:tc>
          <w:tcPr>
            <w:tcW w:w="540" w:type="dxa"/>
          </w:tcPr>
          <w:p w14:paraId="72396977" w14:textId="7BB491CE" w:rsidR="0089528D" w:rsidRDefault="0089528D" w:rsidP="00CF718E">
            <w:pPr>
              <w:pStyle w:val="Sothutu-1so"/>
              <w:spacing w:before="120" w:after="120" w:line="276" w:lineRule="auto"/>
              <w:jc w:val="center"/>
              <w:rPr>
                <w:szCs w:val="24"/>
              </w:rPr>
            </w:pPr>
            <w:r>
              <w:rPr>
                <w:szCs w:val="24"/>
              </w:rPr>
              <w:t>Y</w:t>
            </w:r>
          </w:p>
        </w:tc>
        <w:tc>
          <w:tcPr>
            <w:tcW w:w="7380" w:type="dxa"/>
          </w:tcPr>
          <w:p w14:paraId="1F8FFEB5" w14:textId="2716A655" w:rsidR="0089528D" w:rsidRPr="00311EE8" w:rsidRDefault="00042F2F" w:rsidP="00CF718E">
            <w:pPr>
              <w:pStyle w:val="Sothutu-1so"/>
              <w:spacing w:before="120" w:after="120" w:line="276" w:lineRule="auto"/>
              <w:rPr>
                <w:szCs w:val="24"/>
              </w:rPr>
            </w:pPr>
            <w:r>
              <w:rPr>
                <w:szCs w:val="24"/>
              </w:rPr>
              <w:t>Người dùng tự nhập</w:t>
            </w:r>
          </w:p>
        </w:tc>
      </w:tr>
      <w:tr w:rsidR="00D014C8" w:rsidRPr="00FF37CC" w14:paraId="5A034BE7" w14:textId="77777777" w:rsidTr="001517B7">
        <w:trPr>
          <w:cantSplit/>
          <w:trHeight w:val="827"/>
        </w:trPr>
        <w:tc>
          <w:tcPr>
            <w:tcW w:w="1800" w:type="dxa"/>
          </w:tcPr>
          <w:p w14:paraId="6C227681" w14:textId="77777777" w:rsidR="00D014C8" w:rsidRDefault="00D014C8" w:rsidP="00CF718E">
            <w:pPr>
              <w:pStyle w:val="Sothutu-1so"/>
              <w:spacing w:before="120" w:after="120" w:line="276" w:lineRule="auto"/>
              <w:jc w:val="left"/>
              <w:rPr>
                <w:szCs w:val="24"/>
              </w:rPr>
            </w:pPr>
            <w:r w:rsidRPr="00555E4D">
              <w:rPr>
                <w:szCs w:val="24"/>
              </w:rPr>
              <w:t>Số, ký hiệu VB trình ký</w:t>
            </w:r>
            <w:r>
              <w:rPr>
                <w:szCs w:val="24"/>
              </w:rPr>
              <w:t xml:space="preserve"> </w:t>
            </w:r>
          </w:p>
          <w:p w14:paraId="121432B2" w14:textId="012923B6" w:rsidR="00D014C8" w:rsidRPr="00555E4D" w:rsidRDefault="00D014C8" w:rsidP="00CF718E">
            <w:pPr>
              <w:pStyle w:val="Sothutu-1so"/>
              <w:spacing w:before="120" w:after="120" w:line="276" w:lineRule="auto"/>
              <w:jc w:val="left"/>
              <w:rPr>
                <w:szCs w:val="24"/>
              </w:rPr>
            </w:pPr>
            <w:r w:rsidRPr="00555E4D">
              <w:rPr>
                <w:szCs w:val="24"/>
              </w:rPr>
              <w:t>(Link tới danh sách chứng từ trình ký)</w:t>
            </w:r>
          </w:p>
        </w:tc>
        <w:tc>
          <w:tcPr>
            <w:tcW w:w="1980" w:type="dxa"/>
          </w:tcPr>
          <w:p w14:paraId="2BE99E13" w14:textId="224B9F83" w:rsidR="00D014C8" w:rsidRPr="00555E4D" w:rsidRDefault="00D014C8" w:rsidP="00CF718E">
            <w:pPr>
              <w:ind w:left="0"/>
              <w:rPr>
                <w:szCs w:val="24"/>
              </w:rPr>
            </w:pPr>
            <w:r w:rsidRPr="00555E4D">
              <w:rPr>
                <w:szCs w:val="24"/>
              </w:rPr>
              <w:t>Hard_Copy_Document_No</w:t>
            </w:r>
          </w:p>
        </w:tc>
        <w:tc>
          <w:tcPr>
            <w:tcW w:w="1417" w:type="dxa"/>
          </w:tcPr>
          <w:p w14:paraId="4A332661" w14:textId="77777777" w:rsidR="00D014C8" w:rsidRDefault="00D014C8" w:rsidP="00CF718E">
            <w:pPr>
              <w:ind w:left="0"/>
            </w:pPr>
            <w:r>
              <w:t>String</w:t>
            </w:r>
          </w:p>
          <w:p w14:paraId="3C61F65A" w14:textId="275428A6" w:rsidR="00D014C8" w:rsidRDefault="00D014C8" w:rsidP="00CF718E">
            <w:pPr>
              <w:ind w:left="0"/>
            </w:pPr>
            <w:r>
              <w:t>Text Box</w:t>
            </w:r>
          </w:p>
        </w:tc>
        <w:tc>
          <w:tcPr>
            <w:tcW w:w="630" w:type="dxa"/>
          </w:tcPr>
          <w:p w14:paraId="15349E0F" w14:textId="62A83C86" w:rsidR="00D014C8" w:rsidRDefault="00D014C8" w:rsidP="00CF718E">
            <w:pPr>
              <w:pStyle w:val="Sothutu-1so"/>
              <w:spacing w:before="120" w:after="120" w:line="276" w:lineRule="auto"/>
              <w:jc w:val="left"/>
              <w:rPr>
                <w:szCs w:val="24"/>
              </w:rPr>
            </w:pPr>
            <w:r>
              <w:rPr>
                <w:szCs w:val="24"/>
              </w:rPr>
              <w:t>20</w:t>
            </w:r>
          </w:p>
        </w:tc>
        <w:tc>
          <w:tcPr>
            <w:tcW w:w="540" w:type="dxa"/>
          </w:tcPr>
          <w:p w14:paraId="1EA0643E" w14:textId="6B26C0CF" w:rsidR="00D014C8" w:rsidRDefault="00D014C8" w:rsidP="00CF718E">
            <w:pPr>
              <w:pStyle w:val="Sothutu-1so"/>
              <w:spacing w:before="120" w:after="120" w:line="276" w:lineRule="auto"/>
              <w:jc w:val="left"/>
              <w:rPr>
                <w:szCs w:val="24"/>
              </w:rPr>
            </w:pPr>
            <w:r>
              <w:rPr>
                <w:szCs w:val="24"/>
              </w:rPr>
              <w:t>Y</w:t>
            </w:r>
          </w:p>
        </w:tc>
        <w:tc>
          <w:tcPr>
            <w:tcW w:w="450" w:type="dxa"/>
          </w:tcPr>
          <w:p w14:paraId="0A325A3F" w14:textId="48BFC720" w:rsidR="00D014C8" w:rsidRDefault="00D014C8" w:rsidP="00CF718E">
            <w:pPr>
              <w:pStyle w:val="Sothutu-1so"/>
              <w:spacing w:before="120" w:after="120" w:line="276" w:lineRule="auto"/>
              <w:jc w:val="left"/>
              <w:rPr>
                <w:szCs w:val="24"/>
              </w:rPr>
            </w:pPr>
            <w:r>
              <w:rPr>
                <w:szCs w:val="24"/>
              </w:rPr>
              <w:t>N</w:t>
            </w:r>
          </w:p>
        </w:tc>
        <w:tc>
          <w:tcPr>
            <w:tcW w:w="540" w:type="dxa"/>
          </w:tcPr>
          <w:p w14:paraId="48BCCD72" w14:textId="0046EF45" w:rsidR="00D014C8" w:rsidRDefault="00D014C8" w:rsidP="00CF718E">
            <w:pPr>
              <w:pStyle w:val="Sothutu-1so"/>
              <w:spacing w:before="120" w:after="120" w:line="276" w:lineRule="auto"/>
              <w:jc w:val="center"/>
              <w:rPr>
                <w:szCs w:val="24"/>
              </w:rPr>
            </w:pPr>
            <w:r>
              <w:rPr>
                <w:szCs w:val="24"/>
              </w:rPr>
              <w:t>Y</w:t>
            </w:r>
          </w:p>
        </w:tc>
        <w:tc>
          <w:tcPr>
            <w:tcW w:w="7380" w:type="dxa"/>
          </w:tcPr>
          <w:p w14:paraId="0E226EDA" w14:textId="2BB32BF7" w:rsidR="00D014C8" w:rsidRPr="00AA0869" w:rsidRDefault="006036DB" w:rsidP="006036DB">
            <w:pPr>
              <w:pStyle w:val="Sothutu-1so"/>
              <w:spacing w:before="120" w:after="120" w:line="276" w:lineRule="auto"/>
              <w:rPr>
                <w:szCs w:val="24"/>
              </w:rPr>
            </w:pPr>
            <w:r>
              <w:rPr>
                <w:szCs w:val="24"/>
              </w:rPr>
              <w:t>Lấy thông tin sau khi trình ký</w:t>
            </w:r>
          </w:p>
        </w:tc>
      </w:tr>
      <w:tr w:rsidR="00D014C8" w:rsidRPr="00FF37CC" w14:paraId="7B8A8554" w14:textId="77777777" w:rsidTr="001517B7">
        <w:trPr>
          <w:cantSplit/>
          <w:trHeight w:val="827"/>
        </w:trPr>
        <w:tc>
          <w:tcPr>
            <w:tcW w:w="1800" w:type="dxa"/>
          </w:tcPr>
          <w:p w14:paraId="2C2D9907" w14:textId="3A37E538" w:rsidR="00D014C8" w:rsidRPr="00555E4D" w:rsidRDefault="00D014C8" w:rsidP="00CF718E">
            <w:pPr>
              <w:pStyle w:val="Sothutu-1so"/>
              <w:spacing w:before="120" w:after="120" w:line="276" w:lineRule="auto"/>
              <w:jc w:val="left"/>
              <w:rPr>
                <w:szCs w:val="24"/>
              </w:rPr>
            </w:pPr>
            <w:r w:rsidRPr="00555E4D">
              <w:rPr>
                <w:szCs w:val="24"/>
              </w:rPr>
              <w:lastRenderedPageBreak/>
              <w:t>Trạng thái ký</w:t>
            </w:r>
          </w:p>
        </w:tc>
        <w:tc>
          <w:tcPr>
            <w:tcW w:w="1980" w:type="dxa"/>
          </w:tcPr>
          <w:p w14:paraId="6C546C2B" w14:textId="3CEF6788" w:rsidR="00D014C8" w:rsidRPr="00555E4D" w:rsidRDefault="00D014C8" w:rsidP="00CF718E">
            <w:pPr>
              <w:ind w:left="0"/>
              <w:rPr>
                <w:szCs w:val="24"/>
              </w:rPr>
            </w:pPr>
            <w:r w:rsidRPr="00555E4D">
              <w:t>SignerStatus</w:t>
            </w:r>
          </w:p>
        </w:tc>
        <w:tc>
          <w:tcPr>
            <w:tcW w:w="1417" w:type="dxa"/>
          </w:tcPr>
          <w:p w14:paraId="2CA6C7A4" w14:textId="77777777" w:rsidR="00D014C8" w:rsidRDefault="00D014C8" w:rsidP="00CF718E">
            <w:pPr>
              <w:ind w:left="0"/>
            </w:pPr>
            <w:r>
              <w:t>String</w:t>
            </w:r>
          </w:p>
          <w:p w14:paraId="7DC6AA86" w14:textId="0ACA5D1B" w:rsidR="00D014C8" w:rsidRDefault="00D014C8" w:rsidP="00CF718E">
            <w:pPr>
              <w:ind w:left="0"/>
            </w:pPr>
            <w:r>
              <w:t>CL</w:t>
            </w:r>
          </w:p>
        </w:tc>
        <w:tc>
          <w:tcPr>
            <w:tcW w:w="630" w:type="dxa"/>
          </w:tcPr>
          <w:p w14:paraId="4988CF17" w14:textId="212D3D7F" w:rsidR="00D014C8" w:rsidRDefault="00D014C8" w:rsidP="00CF718E">
            <w:pPr>
              <w:pStyle w:val="Sothutu-1so"/>
              <w:spacing w:before="120" w:after="120" w:line="276" w:lineRule="auto"/>
              <w:jc w:val="left"/>
              <w:rPr>
                <w:szCs w:val="24"/>
              </w:rPr>
            </w:pPr>
            <w:r>
              <w:rPr>
                <w:szCs w:val="24"/>
              </w:rPr>
              <w:t>20</w:t>
            </w:r>
          </w:p>
        </w:tc>
        <w:tc>
          <w:tcPr>
            <w:tcW w:w="540" w:type="dxa"/>
          </w:tcPr>
          <w:p w14:paraId="207D7B4D" w14:textId="091BD63D" w:rsidR="00D014C8" w:rsidRDefault="00D014C8" w:rsidP="00CF718E">
            <w:pPr>
              <w:pStyle w:val="Sothutu-1so"/>
              <w:spacing w:before="120" w:after="120" w:line="276" w:lineRule="auto"/>
              <w:jc w:val="left"/>
              <w:rPr>
                <w:szCs w:val="24"/>
              </w:rPr>
            </w:pPr>
            <w:r>
              <w:rPr>
                <w:szCs w:val="24"/>
              </w:rPr>
              <w:t>Y</w:t>
            </w:r>
          </w:p>
        </w:tc>
        <w:tc>
          <w:tcPr>
            <w:tcW w:w="450" w:type="dxa"/>
          </w:tcPr>
          <w:p w14:paraId="08EFF991" w14:textId="6CA06C8F" w:rsidR="00D014C8" w:rsidRDefault="00D014C8" w:rsidP="00CF718E">
            <w:pPr>
              <w:pStyle w:val="Sothutu-1so"/>
              <w:spacing w:before="120" w:after="120" w:line="276" w:lineRule="auto"/>
              <w:jc w:val="left"/>
              <w:rPr>
                <w:szCs w:val="24"/>
              </w:rPr>
            </w:pPr>
            <w:r>
              <w:rPr>
                <w:szCs w:val="24"/>
              </w:rPr>
              <w:t>N</w:t>
            </w:r>
          </w:p>
        </w:tc>
        <w:tc>
          <w:tcPr>
            <w:tcW w:w="540" w:type="dxa"/>
          </w:tcPr>
          <w:p w14:paraId="7945D2D0" w14:textId="21271456" w:rsidR="00D014C8" w:rsidRDefault="00D014C8" w:rsidP="00CF718E">
            <w:pPr>
              <w:pStyle w:val="Sothutu-1so"/>
              <w:spacing w:before="120" w:after="120" w:line="276" w:lineRule="auto"/>
              <w:jc w:val="center"/>
              <w:rPr>
                <w:szCs w:val="24"/>
              </w:rPr>
            </w:pPr>
            <w:r>
              <w:rPr>
                <w:szCs w:val="24"/>
              </w:rPr>
              <w:t>Y</w:t>
            </w:r>
          </w:p>
        </w:tc>
        <w:tc>
          <w:tcPr>
            <w:tcW w:w="7380" w:type="dxa"/>
          </w:tcPr>
          <w:p w14:paraId="3F11EA30" w14:textId="2548A4EA" w:rsidR="00F5449C" w:rsidRDefault="006036DB" w:rsidP="00CF718E">
            <w:pPr>
              <w:pStyle w:val="Sothutu-1so"/>
              <w:spacing w:before="120" w:after="120" w:line="276" w:lineRule="auto"/>
              <w:rPr>
                <w:szCs w:val="24"/>
              </w:rPr>
            </w:pPr>
            <w:r>
              <w:rPr>
                <w:szCs w:val="24"/>
              </w:rPr>
              <w:t xml:space="preserve">Lấy </w:t>
            </w:r>
            <w:r w:rsidR="00F5449C">
              <w:rPr>
                <w:szCs w:val="24"/>
              </w:rPr>
              <w:t>trạng thái</w:t>
            </w:r>
            <w:r>
              <w:rPr>
                <w:szCs w:val="24"/>
              </w:rPr>
              <w:t xml:space="preserve"> sau khi trình ký</w:t>
            </w:r>
            <w:r w:rsidR="00F5449C">
              <w:rPr>
                <w:szCs w:val="24"/>
              </w:rPr>
              <w:t>:</w:t>
            </w:r>
          </w:p>
          <w:p w14:paraId="6D056C55" w14:textId="77DEF2B4" w:rsidR="00D014C8" w:rsidRPr="00884F5F" w:rsidRDefault="00D014C8" w:rsidP="00CF718E">
            <w:pPr>
              <w:pStyle w:val="Sothutu-1so"/>
              <w:spacing w:before="120" w:after="120" w:line="276" w:lineRule="auto"/>
              <w:rPr>
                <w:szCs w:val="24"/>
              </w:rPr>
            </w:pPr>
            <w:r w:rsidRPr="00884F5F">
              <w:rPr>
                <w:szCs w:val="24"/>
              </w:rPr>
              <w:t>0-Chưa ký</w:t>
            </w:r>
          </w:p>
          <w:p w14:paraId="0419D86B" w14:textId="0A534D0E" w:rsidR="00D014C8" w:rsidRPr="00884F5F" w:rsidRDefault="00D014C8" w:rsidP="00CF718E">
            <w:pPr>
              <w:pStyle w:val="Sothutu-1so"/>
              <w:spacing w:before="120" w:after="120" w:line="276" w:lineRule="auto"/>
              <w:rPr>
                <w:szCs w:val="24"/>
              </w:rPr>
            </w:pPr>
            <w:r w:rsidRPr="00884F5F">
              <w:rPr>
                <w:szCs w:val="24"/>
              </w:rPr>
              <w:t>1-Văn thu từ chối</w:t>
            </w:r>
          </w:p>
          <w:p w14:paraId="6E9024C2" w14:textId="0EBBB85E" w:rsidR="00D014C8" w:rsidRPr="00884F5F" w:rsidRDefault="00D014C8" w:rsidP="00CF718E">
            <w:pPr>
              <w:pStyle w:val="Sothutu-1so"/>
              <w:spacing w:before="120" w:after="120" w:line="276" w:lineRule="auto"/>
              <w:rPr>
                <w:szCs w:val="24"/>
              </w:rPr>
            </w:pPr>
            <w:r w:rsidRPr="00884F5F">
              <w:rPr>
                <w:szCs w:val="24"/>
              </w:rPr>
              <w:t>2-Lãnh đạo từ chối</w:t>
            </w:r>
          </w:p>
          <w:p w14:paraId="2ADF26E8" w14:textId="089EEF79" w:rsidR="00D014C8" w:rsidRPr="00884F5F" w:rsidRDefault="00D014C8" w:rsidP="00CF718E">
            <w:pPr>
              <w:pStyle w:val="Sothutu-1so"/>
              <w:spacing w:before="120" w:after="120" w:line="276" w:lineRule="auto"/>
              <w:rPr>
                <w:szCs w:val="24"/>
              </w:rPr>
            </w:pPr>
            <w:r w:rsidRPr="00884F5F">
              <w:rPr>
                <w:szCs w:val="24"/>
              </w:rPr>
              <w:t>3-Đã phê duyệt</w:t>
            </w:r>
          </w:p>
          <w:p w14:paraId="4DE452A5" w14:textId="5A4A9474" w:rsidR="00D014C8" w:rsidRPr="00884F5F" w:rsidRDefault="00D014C8" w:rsidP="00CF718E">
            <w:pPr>
              <w:pStyle w:val="Sothutu-1so"/>
              <w:spacing w:before="120" w:after="120" w:line="276" w:lineRule="auto"/>
              <w:rPr>
                <w:szCs w:val="24"/>
              </w:rPr>
            </w:pPr>
            <w:r w:rsidRPr="00884F5F">
              <w:rPr>
                <w:szCs w:val="24"/>
              </w:rPr>
              <w:t>4-Hủy luồng</w:t>
            </w:r>
          </w:p>
          <w:p w14:paraId="4B435EE7" w14:textId="4C1AC084" w:rsidR="00D014C8" w:rsidRPr="00884F5F" w:rsidRDefault="00D014C8" w:rsidP="00CF718E">
            <w:pPr>
              <w:pStyle w:val="Sothutu-1so"/>
              <w:spacing w:before="120" w:after="120" w:line="276" w:lineRule="auto"/>
              <w:rPr>
                <w:szCs w:val="24"/>
              </w:rPr>
            </w:pPr>
            <w:r w:rsidRPr="00884F5F">
              <w:rPr>
                <w:szCs w:val="24"/>
              </w:rPr>
              <w:t>5-Đã ban hành</w:t>
            </w:r>
          </w:p>
          <w:p w14:paraId="06B57D09" w14:textId="32E7DB56" w:rsidR="00D014C8" w:rsidRPr="00311EE8" w:rsidRDefault="00D014C8" w:rsidP="00CF718E">
            <w:pPr>
              <w:pStyle w:val="Sothutu-1so"/>
              <w:spacing w:before="120" w:after="120" w:line="276" w:lineRule="auto"/>
              <w:rPr>
                <w:szCs w:val="24"/>
              </w:rPr>
            </w:pPr>
            <w:r w:rsidRPr="00884F5F">
              <w:rPr>
                <w:szCs w:val="24"/>
              </w:rPr>
              <w:t>10-Chờ</w:t>
            </w:r>
            <w:r w:rsidRPr="00884F5F">
              <w:t xml:space="preserve"> ký</w:t>
            </w:r>
          </w:p>
        </w:tc>
      </w:tr>
      <w:tr w:rsidR="00D014C8" w:rsidRPr="00FF37CC" w14:paraId="243D92D5" w14:textId="77777777" w:rsidTr="001517B7">
        <w:trPr>
          <w:cantSplit/>
          <w:trHeight w:val="827"/>
        </w:trPr>
        <w:tc>
          <w:tcPr>
            <w:tcW w:w="1800" w:type="dxa"/>
          </w:tcPr>
          <w:p w14:paraId="4E20524F" w14:textId="5642A61D" w:rsidR="00D014C8" w:rsidRPr="00555E4D" w:rsidRDefault="00D014C8" w:rsidP="00CF718E">
            <w:pPr>
              <w:pStyle w:val="Sothutu-1so"/>
              <w:spacing w:before="120" w:after="120" w:line="276" w:lineRule="auto"/>
              <w:jc w:val="left"/>
              <w:rPr>
                <w:szCs w:val="24"/>
              </w:rPr>
            </w:pPr>
            <w:r w:rsidRPr="00555E4D">
              <w:rPr>
                <w:szCs w:val="24"/>
              </w:rPr>
              <w:t>Ngày duyệt Voffice</w:t>
            </w:r>
          </w:p>
        </w:tc>
        <w:tc>
          <w:tcPr>
            <w:tcW w:w="1980" w:type="dxa"/>
          </w:tcPr>
          <w:p w14:paraId="49028A0C" w14:textId="69E19461" w:rsidR="00D014C8" w:rsidRPr="00555E4D" w:rsidRDefault="00D014C8" w:rsidP="00CF718E">
            <w:pPr>
              <w:ind w:left="0"/>
              <w:rPr>
                <w:szCs w:val="24"/>
              </w:rPr>
            </w:pPr>
            <w:r w:rsidRPr="00555E4D">
              <w:rPr>
                <w:szCs w:val="24"/>
              </w:rPr>
              <w:t>Hard_Copy_Date</w:t>
            </w:r>
          </w:p>
        </w:tc>
        <w:tc>
          <w:tcPr>
            <w:tcW w:w="1417" w:type="dxa"/>
          </w:tcPr>
          <w:p w14:paraId="0176D70A" w14:textId="63ED9642" w:rsidR="00D014C8" w:rsidRDefault="00D014C8" w:rsidP="00CF718E">
            <w:pPr>
              <w:ind w:left="0"/>
            </w:pPr>
            <w:r>
              <w:t>Date</w:t>
            </w:r>
          </w:p>
        </w:tc>
        <w:tc>
          <w:tcPr>
            <w:tcW w:w="630" w:type="dxa"/>
          </w:tcPr>
          <w:p w14:paraId="47244498" w14:textId="77777777" w:rsidR="00D014C8" w:rsidRDefault="00D014C8" w:rsidP="00CF718E">
            <w:pPr>
              <w:pStyle w:val="Sothutu-1so"/>
              <w:spacing w:before="120" w:after="120" w:line="276" w:lineRule="auto"/>
              <w:jc w:val="left"/>
              <w:rPr>
                <w:szCs w:val="24"/>
              </w:rPr>
            </w:pPr>
          </w:p>
        </w:tc>
        <w:tc>
          <w:tcPr>
            <w:tcW w:w="540" w:type="dxa"/>
          </w:tcPr>
          <w:p w14:paraId="55684A45" w14:textId="35A2904E" w:rsidR="00D014C8" w:rsidRDefault="00D014C8" w:rsidP="00CF718E">
            <w:pPr>
              <w:pStyle w:val="Sothutu-1so"/>
              <w:spacing w:before="120" w:after="120" w:line="276" w:lineRule="auto"/>
              <w:jc w:val="left"/>
              <w:rPr>
                <w:szCs w:val="24"/>
              </w:rPr>
            </w:pPr>
            <w:r>
              <w:rPr>
                <w:szCs w:val="24"/>
              </w:rPr>
              <w:t>Y</w:t>
            </w:r>
          </w:p>
        </w:tc>
        <w:tc>
          <w:tcPr>
            <w:tcW w:w="450" w:type="dxa"/>
          </w:tcPr>
          <w:p w14:paraId="1CF61036" w14:textId="72341F54" w:rsidR="00D014C8" w:rsidRDefault="00D014C8" w:rsidP="00CF718E">
            <w:pPr>
              <w:pStyle w:val="Sothutu-1so"/>
              <w:spacing w:before="120" w:after="120" w:line="276" w:lineRule="auto"/>
              <w:jc w:val="left"/>
              <w:rPr>
                <w:szCs w:val="24"/>
              </w:rPr>
            </w:pPr>
            <w:r>
              <w:rPr>
                <w:szCs w:val="24"/>
              </w:rPr>
              <w:t>N</w:t>
            </w:r>
          </w:p>
        </w:tc>
        <w:tc>
          <w:tcPr>
            <w:tcW w:w="540" w:type="dxa"/>
          </w:tcPr>
          <w:p w14:paraId="26D8A49C" w14:textId="06DCE975" w:rsidR="00D014C8" w:rsidRDefault="00D014C8" w:rsidP="00CF718E">
            <w:pPr>
              <w:pStyle w:val="Sothutu-1so"/>
              <w:spacing w:before="120" w:after="120" w:line="276" w:lineRule="auto"/>
              <w:jc w:val="center"/>
              <w:rPr>
                <w:szCs w:val="24"/>
              </w:rPr>
            </w:pPr>
            <w:r>
              <w:rPr>
                <w:szCs w:val="24"/>
              </w:rPr>
              <w:t>Y</w:t>
            </w:r>
          </w:p>
        </w:tc>
        <w:tc>
          <w:tcPr>
            <w:tcW w:w="7380" w:type="dxa"/>
          </w:tcPr>
          <w:p w14:paraId="602FC8F7" w14:textId="071D51E3" w:rsidR="00D014C8" w:rsidRPr="00311EE8" w:rsidRDefault="006036DB" w:rsidP="00CF718E">
            <w:pPr>
              <w:pStyle w:val="Sothutu-1so"/>
              <w:spacing w:before="120" w:after="120" w:line="276" w:lineRule="auto"/>
              <w:rPr>
                <w:szCs w:val="24"/>
              </w:rPr>
            </w:pPr>
            <w:r>
              <w:rPr>
                <w:szCs w:val="24"/>
              </w:rPr>
              <w:t>Lấy trạng thái sau khi trình ký</w:t>
            </w:r>
            <w:r w:rsidR="009A23E3">
              <w:rPr>
                <w:szCs w:val="24"/>
              </w:rPr>
              <w:t xml:space="preserve"> </w:t>
            </w:r>
          </w:p>
        </w:tc>
      </w:tr>
      <w:tr w:rsidR="00D014C8" w:rsidRPr="00FF37CC" w14:paraId="2A307177" w14:textId="77777777" w:rsidTr="001517B7">
        <w:trPr>
          <w:cantSplit/>
          <w:trHeight w:val="827"/>
        </w:trPr>
        <w:tc>
          <w:tcPr>
            <w:tcW w:w="1800" w:type="dxa"/>
          </w:tcPr>
          <w:p w14:paraId="0BA0F30F" w14:textId="1BC3EB47" w:rsidR="00D014C8" w:rsidRPr="00555E4D" w:rsidRDefault="00D014C8" w:rsidP="00CF718E">
            <w:pPr>
              <w:pStyle w:val="Sothutu-1so"/>
              <w:spacing w:before="120" w:after="120" w:line="276" w:lineRule="auto"/>
              <w:jc w:val="left"/>
              <w:rPr>
                <w:szCs w:val="24"/>
              </w:rPr>
            </w:pPr>
            <w:r w:rsidRPr="00555E4D">
              <w:rPr>
                <w:szCs w:val="24"/>
              </w:rPr>
              <w:t>Bản ghi trình ký</w:t>
            </w:r>
          </w:p>
        </w:tc>
        <w:tc>
          <w:tcPr>
            <w:tcW w:w="1980" w:type="dxa"/>
          </w:tcPr>
          <w:p w14:paraId="38993A4D" w14:textId="7DAA0C89" w:rsidR="00D014C8" w:rsidRPr="00555E4D" w:rsidRDefault="00D014C8" w:rsidP="00CF718E">
            <w:pPr>
              <w:ind w:left="0"/>
              <w:rPr>
                <w:szCs w:val="24"/>
              </w:rPr>
            </w:pPr>
            <w:r w:rsidRPr="00555E4D">
              <w:t>IsSignerRecord</w:t>
            </w:r>
          </w:p>
        </w:tc>
        <w:tc>
          <w:tcPr>
            <w:tcW w:w="1417" w:type="dxa"/>
          </w:tcPr>
          <w:p w14:paraId="42699B01" w14:textId="77777777" w:rsidR="00D014C8" w:rsidRDefault="00D014C8" w:rsidP="00CF718E">
            <w:pPr>
              <w:ind w:left="0"/>
            </w:pPr>
            <w:r>
              <w:t>Boolean</w:t>
            </w:r>
          </w:p>
          <w:p w14:paraId="695E6A1F" w14:textId="0A099A29" w:rsidR="00D014C8" w:rsidRDefault="00D014C8" w:rsidP="00CF718E">
            <w:pPr>
              <w:ind w:left="0"/>
            </w:pPr>
            <w:r>
              <w:t>Check box</w:t>
            </w:r>
          </w:p>
        </w:tc>
        <w:tc>
          <w:tcPr>
            <w:tcW w:w="630" w:type="dxa"/>
          </w:tcPr>
          <w:p w14:paraId="661A1268" w14:textId="77777777" w:rsidR="00D014C8" w:rsidRDefault="00D014C8" w:rsidP="00CF718E">
            <w:pPr>
              <w:pStyle w:val="Sothutu-1so"/>
              <w:spacing w:before="120" w:after="120" w:line="276" w:lineRule="auto"/>
              <w:jc w:val="left"/>
              <w:rPr>
                <w:szCs w:val="24"/>
              </w:rPr>
            </w:pPr>
          </w:p>
        </w:tc>
        <w:tc>
          <w:tcPr>
            <w:tcW w:w="540" w:type="dxa"/>
          </w:tcPr>
          <w:p w14:paraId="1141163F" w14:textId="7C38DAD6" w:rsidR="00D014C8" w:rsidRDefault="00D014C8" w:rsidP="00CF718E">
            <w:pPr>
              <w:pStyle w:val="Sothutu-1so"/>
              <w:spacing w:before="120" w:after="120" w:line="276" w:lineRule="auto"/>
              <w:jc w:val="left"/>
              <w:rPr>
                <w:szCs w:val="24"/>
              </w:rPr>
            </w:pPr>
            <w:r>
              <w:rPr>
                <w:szCs w:val="24"/>
              </w:rPr>
              <w:t>Y</w:t>
            </w:r>
          </w:p>
        </w:tc>
        <w:tc>
          <w:tcPr>
            <w:tcW w:w="450" w:type="dxa"/>
          </w:tcPr>
          <w:p w14:paraId="08FF2909" w14:textId="34DFDC2B" w:rsidR="00D014C8" w:rsidRDefault="00D014C8" w:rsidP="00CF718E">
            <w:pPr>
              <w:pStyle w:val="Sothutu-1so"/>
              <w:spacing w:before="120" w:after="120" w:line="276" w:lineRule="auto"/>
              <w:jc w:val="left"/>
              <w:rPr>
                <w:szCs w:val="24"/>
              </w:rPr>
            </w:pPr>
            <w:r>
              <w:rPr>
                <w:szCs w:val="24"/>
              </w:rPr>
              <w:t>N</w:t>
            </w:r>
          </w:p>
        </w:tc>
        <w:tc>
          <w:tcPr>
            <w:tcW w:w="540" w:type="dxa"/>
          </w:tcPr>
          <w:p w14:paraId="3FD5EFF3" w14:textId="5F7B60D0" w:rsidR="00D014C8" w:rsidRDefault="00AC7651" w:rsidP="00CF718E">
            <w:pPr>
              <w:pStyle w:val="Sothutu-1so"/>
              <w:spacing w:before="120" w:after="120" w:line="276" w:lineRule="auto"/>
              <w:jc w:val="center"/>
              <w:rPr>
                <w:szCs w:val="24"/>
              </w:rPr>
            </w:pPr>
            <w:r>
              <w:rPr>
                <w:szCs w:val="24"/>
              </w:rPr>
              <w:t>Y</w:t>
            </w:r>
          </w:p>
        </w:tc>
        <w:tc>
          <w:tcPr>
            <w:tcW w:w="7380" w:type="dxa"/>
          </w:tcPr>
          <w:p w14:paraId="548FB95F" w14:textId="7E7095B8" w:rsidR="008C197F" w:rsidRDefault="008C197F" w:rsidP="00861053">
            <w:pPr>
              <w:pStyle w:val="Sothutu-1so"/>
              <w:spacing w:before="120" w:after="120" w:line="276" w:lineRule="auto"/>
              <w:rPr>
                <w:szCs w:val="24"/>
              </w:rPr>
            </w:pPr>
            <w:r>
              <w:rPr>
                <w:szCs w:val="24"/>
              </w:rPr>
              <w:t>Mặc định = N</w:t>
            </w:r>
          </w:p>
          <w:p w14:paraId="0D63012A" w14:textId="479BDD09" w:rsidR="00D014C8" w:rsidRPr="00311EE8" w:rsidRDefault="008C197F" w:rsidP="00861053">
            <w:pPr>
              <w:pStyle w:val="Sothutu-1so"/>
              <w:spacing w:before="120" w:after="120" w:line="276" w:lineRule="auto"/>
              <w:rPr>
                <w:szCs w:val="24"/>
              </w:rPr>
            </w:pPr>
            <w:r>
              <w:rPr>
                <w:szCs w:val="24"/>
              </w:rPr>
              <w:t xml:space="preserve">Cập nhật </w:t>
            </w:r>
            <w:r w:rsidR="00861053">
              <w:rPr>
                <w:szCs w:val="24"/>
              </w:rPr>
              <w:t>= Y khi b</w:t>
            </w:r>
            <w:r w:rsidR="000A3537">
              <w:rPr>
                <w:szCs w:val="24"/>
              </w:rPr>
              <w:t>ản ghi đã thực hiện chức năng trình ký VOffice</w:t>
            </w:r>
            <w:r w:rsidR="00861053">
              <w:rPr>
                <w:szCs w:val="24"/>
              </w:rPr>
              <w:t>.</w:t>
            </w:r>
          </w:p>
        </w:tc>
      </w:tr>
      <w:tr w:rsidR="00D014C8" w:rsidRPr="00FF37CC" w14:paraId="76AA012F" w14:textId="77777777" w:rsidTr="008F6B2D">
        <w:trPr>
          <w:cantSplit/>
          <w:trHeight w:val="827"/>
        </w:trPr>
        <w:tc>
          <w:tcPr>
            <w:tcW w:w="14737" w:type="dxa"/>
            <w:gridSpan w:val="8"/>
          </w:tcPr>
          <w:p w14:paraId="30BA505E" w14:textId="37722710" w:rsidR="00D014C8" w:rsidRPr="00311EE8" w:rsidRDefault="00D014C8" w:rsidP="00CF718E">
            <w:pPr>
              <w:pStyle w:val="Sothutu-1so"/>
              <w:spacing w:before="120" w:after="120" w:line="276" w:lineRule="auto"/>
              <w:rPr>
                <w:szCs w:val="24"/>
              </w:rPr>
            </w:pPr>
            <w:r w:rsidRPr="001E5A81">
              <w:rPr>
                <w:b/>
                <w:szCs w:val="24"/>
              </w:rPr>
              <w:t xml:space="preserve">Group: Thông tin </w:t>
            </w:r>
            <w:r>
              <w:rPr>
                <w:b/>
                <w:szCs w:val="24"/>
              </w:rPr>
              <w:t>trạng thái</w:t>
            </w:r>
          </w:p>
        </w:tc>
      </w:tr>
      <w:tr w:rsidR="00227715" w:rsidRPr="00FF37CC" w14:paraId="5E626041" w14:textId="77777777" w:rsidTr="001517B7">
        <w:trPr>
          <w:cantSplit/>
          <w:trHeight w:val="827"/>
        </w:trPr>
        <w:tc>
          <w:tcPr>
            <w:tcW w:w="1800" w:type="dxa"/>
          </w:tcPr>
          <w:p w14:paraId="4F9E7CCD" w14:textId="172B49BE" w:rsidR="00227715" w:rsidRPr="00555E4D" w:rsidRDefault="00227715" w:rsidP="00227715">
            <w:pPr>
              <w:pStyle w:val="Sothutu-1so"/>
              <w:spacing w:before="120" w:after="120" w:line="276" w:lineRule="auto"/>
              <w:jc w:val="left"/>
              <w:rPr>
                <w:szCs w:val="24"/>
              </w:rPr>
            </w:pPr>
            <w:r>
              <w:rPr>
                <w:szCs w:val="24"/>
              </w:rPr>
              <w:t>Trạng thái duyệt</w:t>
            </w:r>
          </w:p>
        </w:tc>
        <w:tc>
          <w:tcPr>
            <w:tcW w:w="1980" w:type="dxa"/>
          </w:tcPr>
          <w:p w14:paraId="0E269B9E" w14:textId="1FEEAB9B" w:rsidR="00227715" w:rsidRPr="00555E4D" w:rsidRDefault="00227715" w:rsidP="00227715">
            <w:pPr>
              <w:ind w:left="0"/>
            </w:pPr>
            <w:r w:rsidRPr="00CF1C2B">
              <w:rPr>
                <w:highlight w:val="yellow"/>
              </w:rPr>
              <w:t>APPROVE_STATUS</w:t>
            </w:r>
          </w:p>
        </w:tc>
        <w:tc>
          <w:tcPr>
            <w:tcW w:w="1417" w:type="dxa"/>
          </w:tcPr>
          <w:p w14:paraId="7D954EE8" w14:textId="77777777" w:rsidR="00227715" w:rsidRDefault="00227715" w:rsidP="00227715">
            <w:pPr>
              <w:ind w:left="0"/>
            </w:pPr>
            <w:r>
              <w:t>String</w:t>
            </w:r>
          </w:p>
          <w:p w14:paraId="7A2CB963" w14:textId="640102A8" w:rsidR="00227715" w:rsidRDefault="00227715" w:rsidP="00227715">
            <w:pPr>
              <w:ind w:left="0"/>
            </w:pPr>
            <w:r>
              <w:t>CL</w:t>
            </w:r>
          </w:p>
        </w:tc>
        <w:tc>
          <w:tcPr>
            <w:tcW w:w="630" w:type="dxa"/>
          </w:tcPr>
          <w:p w14:paraId="20D105A0" w14:textId="1CAB2869" w:rsidR="00227715" w:rsidRDefault="00227715" w:rsidP="00227715">
            <w:pPr>
              <w:pStyle w:val="Sothutu-1so"/>
              <w:spacing w:before="120" w:after="120" w:line="276" w:lineRule="auto"/>
              <w:jc w:val="left"/>
              <w:rPr>
                <w:szCs w:val="24"/>
              </w:rPr>
            </w:pPr>
            <w:r>
              <w:rPr>
                <w:szCs w:val="24"/>
              </w:rPr>
              <w:t>20</w:t>
            </w:r>
          </w:p>
        </w:tc>
        <w:tc>
          <w:tcPr>
            <w:tcW w:w="540" w:type="dxa"/>
          </w:tcPr>
          <w:p w14:paraId="0DD18BF1" w14:textId="5D2A876F" w:rsidR="00227715" w:rsidRDefault="00227715" w:rsidP="00227715">
            <w:pPr>
              <w:pStyle w:val="Sothutu-1so"/>
              <w:spacing w:before="120" w:after="120" w:line="276" w:lineRule="auto"/>
              <w:jc w:val="left"/>
              <w:rPr>
                <w:szCs w:val="24"/>
              </w:rPr>
            </w:pPr>
            <w:r>
              <w:rPr>
                <w:szCs w:val="24"/>
              </w:rPr>
              <w:t>Y</w:t>
            </w:r>
          </w:p>
        </w:tc>
        <w:tc>
          <w:tcPr>
            <w:tcW w:w="450" w:type="dxa"/>
          </w:tcPr>
          <w:p w14:paraId="3AF25499" w14:textId="1CAD0BFF" w:rsidR="00227715" w:rsidRDefault="00227715" w:rsidP="00227715">
            <w:pPr>
              <w:pStyle w:val="Sothutu-1so"/>
              <w:spacing w:before="120" w:after="120" w:line="276" w:lineRule="auto"/>
              <w:jc w:val="left"/>
              <w:rPr>
                <w:szCs w:val="24"/>
              </w:rPr>
            </w:pPr>
            <w:r>
              <w:rPr>
                <w:szCs w:val="24"/>
              </w:rPr>
              <w:t>N</w:t>
            </w:r>
          </w:p>
        </w:tc>
        <w:tc>
          <w:tcPr>
            <w:tcW w:w="540" w:type="dxa"/>
          </w:tcPr>
          <w:p w14:paraId="7DA44653" w14:textId="09CC5B39" w:rsidR="00227715" w:rsidRDefault="00227715" w:rsidP="00227715">
            <w:pPr>
              <w:pStyle w:val="Sothutu-1so"/>
              <w:spacing w:before="120" w:after="120" w:line="276" w:lineRule="auto"/>
              <w:jc w:val="center"/>
              <w:rPr>
                <w:szCs w:val="24"/>
              </w:rPr>
            </w:pPr>
            <w:r>
              <w:rPr>
                <w:szCs w:val="24"/>
              </w:rPr>
              <w:t>Y</w:t>
            </w:r>
          </w:p>
        </w:tc>
        <w:tc>
          <w:tcPr>
            <w:tcW w:w="7380" w:type="dxa"/>
          </w:tcPr>
          <w:p w14:paraId="4BF1EE8C" w14:textId="5FF8AEAD" w:rsidR="00227715" w:rsidRDefault="00227715" w:rsidP="00227715">
            <w:pPr>
              <w:pStyle w:val="Sothutu-1so"/>
              <w:spacing w:before="120" w:after="120" w:line="276" w:lineRule="auto"/>
              <w:rPr>
                <w:szCs w:val="24"/>
              </w:rPr>
            </w:pPr>
            <w:r>
              <w:rPr>
                <w:szCs w:val="24"/>
              </w:rPr>
              <w:t>Cập nhật trạng thái từ web về mobile</w:t>
            </w:r>
          </w:p>
          <w:p w14:paraId="1EDB996E" w14:textId="05593FD1" w:rsidR="00227715" w:rsidRDefault="00227715" w:rsidP="00227715">
            <w:pPr>
              <w:pStyle w:val="Sothutu-1so"/>
              <w:spacing w:before="120" w:after="120" w:line="276" w:lineRule="auto"/>
              <w:rPr>
                <w:szCs w:val="24"/>
              </w:rPr>
            </w:pPr>
            <w:r>
              <w:rPr>
                <w:szCs w:val="24"/>
              </w:rPr>
              <w:t>Bao gồm 3 trạng thái:</w:t>
            </w:r>
          </w:p>
          <w:p w14:paraId="6999D36C" w14:textId="3523846D" w:rsidR="00227715" w:rsidRDefault="00227715" w:rsidP="00227715">
            <w:pPr>
              <w:pStyle w:val="Sothutu-1so"/>
              <w:numPr>
                <w:ilvl w:val="0"/>
                <w:numId w:val="11"/>
              </w:numPr>
              <w:spacing w:before="120" w:after="120" w:line="276" w:lineRule="auto"/>
              <w:rPr>
                <w:szCs w:val="24"/>
              </w:rPr>
            </w:pPr>
            <w:r>
              <w:rPr>
                <w:szCs w:val="24"/>
              </w:rPr>
              <w:t>Chưa duyệt: Chứng từ mới tạo hoặc sau khi RA thành công bản ghi</w:t>
            </w:r>
          </w:p>
          <w:p w14:paraId="4D50B47E" w14:textId="001C4465" w:rsidR="00227715" w:rsidRDefault="00227715" w:rsidP="00227715">
            <w:pPr>
              <w:pStyle w:val="Sothutu-1so"/>
              <w:numPr>
                <w:ilvl w:val="0"/>
                <w:numId w:val="11"/>
              </w:numPr>
              <w:spacing w:before="120" w:after="120" w:line="276" w:lineRule="auto"/>
              <w:rPr>
                <w:szCs w:val="24"/>
              </w:rPr>
            </w:pPr>
            <w:r>
              <w:rPr>
                <w:szCs w:val="24"/>
              </w:rPr>
              <w:t>Đã duyệt: Sau khi CO thành công</w:t>
            </w:r>
          </w:p>
          <w:p w14:paraId="222AC8B4" w14:textId="5DE4D6F1" w:rsidR="00227715" w:rsidRPr="00936ED3" w:rsidRDefault="00227715" w:rsidP="00227715">
            <w:pPr>
              <w:pStyle w:val="Sothutu-1so"/>
              <w:numPr>
                <w:ilvl w:val="0"/>
                <w:numId w:val="11"/>
              </w:numPr>
              <w:spacing w:before="120" w:after="120" w:line="276" w:lineRule="auto"/>
              <w:rPr>
                <w:szCs w:val="24"/>
              </w:rPr>
            </w:pPr>
            <w:r>
              <w:rPr>
                <w:szCs w:val="24"/>
              </w:rPr>
              <w:t>Từ chối: Kế toán kiểm tra và chuyển trạng thái</w:t>
            </w:r>
          </w:p>
        </w:tc>
      </w:tr>
      <w:tr w:rsidR="00227715" w:rsidRPr="00FF37CC" w14:paraId="338F4C52" w14:textId="77777777" w:rsidTr="001517B7">
        <w:trPr>
          <w:cantSplit/>
          <w:trHeight w:val="827"/>
        </w:trPr>
        <w:tc>
          <w:tcPr>
            <w:tcW w:w="1800" w:type="dxa"/>
          </w:tcPr>
          <w:p w14:paraId="752FA5DE" w14:textId="63440992" w:rsidR="00227715" w:rsidRDefault="00227715" w:rsidP="00227715">
            <w:pPr>
              <w:pStyle w:val="Sothutu-1so"/>
              <w:spacing w:before="120" w:after="120" w:line="276" w:lineRule="auto"/>
              <w:jc w:val="left"/>
              <w:rPr>
                <w:szCs w:val="24"/>
              </w:rPr>
            </w:pPr>
            <w:r>
              <w:rPr>
                <w:szCs w:val="24"/>
              </w:rPr>
              <w:lastRenderedPageBreak/>
              <w:t>Trạng thái tài liệu</w:t>
            </w:r>
          </w:p>
        </w:tc>
        <w:tc>
          <w:tcPr>
            <w:tcW w:w="1980" w:type="dxa"/>
          </w:tcPr>
          <w:p w14:paraId="3FFB21D8" w14:textId="223A2F41" w:rsidR="00227715" w:rsidRPr="00555E4D" w:rsidRDefault="00227715" w:rsidP="00227715">
            <w:pPr>
              <w:ind w:left="0"/>
            </w:pPr>
            <w:r w:rsidRPr="00CF1C2B">
              <w:rPr>
                <w:highlight w:val="yellow"/>
              </w:rPr>
              <w:t>DOCSTATUS</w:t>
            </w:r>
          </w:p>
        </w:tc>
        <w:tc>
          <w:tcPr>
            <w:tcW w:w="1417" w:type="dxa"/>
          </w:tcPr>
          <w:p w14:paraId="131BDB8B" w14:textId="77777777" w:rsidR="00227715" w:rsidRDefault="00227715" w:rsidP="00227715">
            <w:pPr>
              <w:ind w:left="0"/>
            </w:pPr>
            <w:r>
              <w:t>String</w:t>
            </w:r>
          </w:p>
          <w:p w14:paraId="204E4066" w14:textId="2EC22F1A" w:rsidR="00227715" w:rsidRDefault="00227715" w:rsidP="00227715">
            <w:pPr>
              <w:ind w:left="0"/>
            </w:pPr>
            <w:r>
              <w:t>CL</w:t>
            </w:r>
          </w:p>
        </w:tc>
        <w:tc>
          <w:tcPr>
            <w:tcW w:w="630" w:type="dxa"/>
          </w:tcPr>
          <w:p w14:paraId="7509563A" w14:textId="33962F53" w:rsidR="00227715" w:rsidRDefault="00227715" w:rsidP="00227715">
            <w:pPr>
              <w:pStyle w:val="Sothutu-1so"/>
              <w:spacing w:before="120" w:after="120" w:line="276" w:lineRule="auto"/>
              <w:jc w:val="left"/>
              <w:rPr>
                <w:szCs w:val="24"/>
              </w:rPr>
            </w:pPr>
            <w:r>
              <w:rPr>
                <w:szCs w:val="24"/>
              </w:rPr>
              <w:t>20</w:t>
            </w:r>
          </w:p>
        </w:tc>
        <w:tc>
          <w:tcPr>
            <w:tcW w:w="540" w:type="dxa"/>
          </w:tcPr>
          <w:p w14:paraId="023DF2B9" w14:textId="79C7E12E" w:rsidR="00227715" w:rsidRDefault="00227715" w:rsidP="00227715">
            <w:pPr>
              <w:pStyle w:val="Sothutu-1so"/>
              <w:spacing w:before="120" w:after="120" w:line="276" w:lineRule="auto"/>
              <w:jc w:val="left"/>
              <w:rPr>
                <w:szCs w:val="24"/>
              </w:rPr>
            </w:pPr>
            <w:r>
              <w:rPr>
                <w:szCs w:val="24"/>
              </w:rPr>
              <w:t>Y</w:t>
            </w:r>
          </w:p>
        </w:tc>
        <w:tc>
          <w:tcPr>
            <w:tcW w:w="450" w:type="dxa"/>
          </w:tcPr>
          <w:p w14:paraId="1D955C3B" w14:textId="04168E23" w:rsidR="00227715" w:rsidRDefault="00227715" w:rsidP="00227715">
            <w:pPr>
              <w:pStyle w:val="Sothutu-1so"/>
              <w:spacing w:before="120" w:after="120" w:line="276" w:lineRule="auto"/>
              <w:jc w:val="left"/>
              <w:rPr>
                <w:szCs w:val="24"/>
              </w:rPr>
            </w:pPr>
            <w:r>
              <w:rPr>
                <w:szCs w:val="24"/>
              </w:rPr>
              <w:t>N</w:t>
            </w:r>
          </w:p>
        </w:tc>
        <w:tc>
          <w:tcPr>
            <w:tcW w:w="540" w:type="dxa"/>
          </w:tcPr>
          <w:p w14:paraId="05FFFFAF" w14:textId="705781E5" w:rsidR="00227715" w:rsidRDefault="00227715" w:rsidP="00227715">
            <w:pPr>
              <w:pStyle w:val="Sothutu-1so"/>
              <w:spacing w:before="120" w:after="120" w:line="276" w:lineRule="auto"/>
              <w:jc w:val="center"/>
              <w:rPr>
                <w:szCs w:val="24"/>
              </w:rPr>
            </w:pPr>
            <w:r>
              <w:rPr>
                <w:szCs w:val="24"/>
              </w:rPr>
              <w:t>Y</w:t>
            </w:r>
          </w:p>
        </w:tc>
        <w:tc>
          <w:tcPr>
            <w:tcW w:w="7380" w:type="dxa"/>
          </w:tcPr>
          <w:p w14:paraId="2F2F0C4F" w14:textId="5B4C6FDC" w:rsidR="00227715" w:rsidRDefault="00227715" w:rsidP="00227715">
            <w:pPr>
              <w:pStyle w:val="Sothutu-1so"/>
              <w:spacing w:before="120" w:after="120" w:line="276" w:lineRule="auto"/>
              <w:rPr>
                <w:szCs w:val="24"/>
              </w:rPr>
            </w:pPr>
            <w:r>
              <w:rPr>
                <w:szCs w:val="24"/>
              </w:rPr>
              <w:t>Bao gồm 2 trạng thái:</w:t>
            </w:r>
          </w:p>
          <w:p w14:paraId="3AF8068B" w14:textId="7CCA3780" w:rsidR="00227715" w:rsidRDefault="00227715" w:rsidP="00227715">
            <w:pPr>
              <w:pStyle w:val="Sothutu-1so"/>
              <w:numPr>
                <w:ilvl w:val="0"/>
                <w:numId w:val="11"/>
              </w:numPr>
              <w:spacing w:before="120" w:after="120" w:line="276" w:lineRule="auto"/>
              <w:rPr>
                <w:szCs w:val="24"/>
              </w:rPr>
            </w:pPr>
            <w:r>
              <w:rPr>
                <w:szCs w:val="24"/>
              </w:rPr>
              <w:t>‘DR</w:t>
            </w:r>
            <w:proofErr w:type="gramStart"/>
            <w:r>
              <w:rPr>
                <w:szCs w:val="24"/>
              </w:rPr>
              <w:t>’ :</w:t>
            </w:r>
            <w:proofErr w:type="gramEnd"/>
            <w:r>
              <w:rPr>
                <w:szCs w:val="24"/>
              </w:rPr>
              <w:t xml:space="preserve"> Nháp: Chứng từ mới tạo, trước khi CO bản ghi hoặc sau khi RA bản ghi</w:t>
            </w:r>
          </w:p>
          <w:p w14:paraId="49008230" w14:textId="78F12349" w:rsidR="00227715" w:rsidRPr="00311EE8" w:rsidRDefault="00227715" w:rsidP="00227715">
            <w:pPr>
              <w:pStyle w:val="Sothutu-1so"/>
              <w:numPr>
                <w:ilvl w:val="0"/>
                <w:numId w:val="11"/>
              </w:numPr>
              <w:spacing w:before="120" w:after="120" w:line="276" w:lineRule="auto"/>
              <w:rPr>
                <w:szCs w:val="24"/>
              </w:rPr>
            </w:pPr>
            <w:r>
              <w:rPr>
                <w:szCs w:val="24"/>
              </w:rPr>
              <w:t>‘CO’ : Hoàn thành: sau khi CO bản ghi</w:t>
            </w:r>
          </w:p>
        </w:tc>
      </w:tr>
      <w:tr w:rsidR="00227715" w:rsidRPr="00FF37CC" w14:paraId="671BB155" w14:textId="77777777" w:rsidTr="001517B7">
        <w:trPr>
          <w:cantSplit/>
          <w:trHeight w:val="827"/>
        </w:trPr>
        <w:tc>
          <w:tcPr>
            <w:tcW w:w="1800" w:type="dxa"/>
          </w:tcPr>
          <w:p w14:paraId="1335E902" w14:textId="7A9AEB5E" w:rsidR="00227715" w:rsidRDefault="00227715" w:rsidP="00227715">
            <w:pPr>
              <w:pStyle w:val="Sothutu-1so"/>
              <w:spacing w:before="120" w:after="120" w:line="276" w:lineRule="auto"/>
              <w:jc w:val="left"/>
              <w:rPr>
                <w:szCs w:val="24"/>
              </w:rPr>
            </w:pPr>
            <w:r>
              <w:rPr>
                <w:szCs w:val="24"/>
              </w:rPr>
              <w:t>Đã kết thúc</w:t>
            </w:r>
          </w:p>
        </w:tc>
        <w:tc>
          <w:tcPr>
            <w:tcW w:w="1980" w:type="dxa"/>
          </w:tcPr>
          <w:p w14:paraId="1638A1D5" w14:textId="2D339134" w:rsidR="00227715" w:rsidRPr="00555E4D" w:rsidRDefault="00227715" w:rsidP="00227715">
            <w:pPr>
              <w:ind w:left="0"/>
            </w:pPr>
            <w:r w:rsidRPr="006F4B8C">
              <w:rPr>
                <w:highlight w:val="yellow"/>
              </w:rPr>
              <w:t>IS_FINISH</w:t>
            </w:r>
          </w:p>
        </w:tc>
        <w:tc>
          <w:tcPr>
            <w:tcW w:w="1417" w:type="dxa"/>
          </w:tcPr>
          <w:p w14:paraId="68E50D0B" w14:textId="77777777" w:rsidR="00227715" w:rsidRDefault="00227715" w:rsidP="00227715">
            <w:pPr>
              <w:ind w:left="0"/>
            </w:pPr>
            <w:r>
              <w:t>Boolean</w:t>
            </w:r>
          </w:p>
          <w:p w14:paraId="15A53363" w14:textId="36323FBB" w:rsidR="00227715" w:rsidRDefault="00227715" w:rsidP="00227715">
            <w:pPr>
              <w:ind w:left="0"/>
            </w:pPr>
            <w:r>
              <w:t>Check box</w:t>
            </w:r>
          </w:p>
        </w:tc>
        <w:tc>
          <w:tcPr>
            <w:tcW w:w="630" w:type="dxa"/>
          </w:tcPr>
          <w:p w14:paraId="7DB1099E" w14:textId="77777777" w:rsidR="00227715" w:rsidRDefault="00227715" w:rsidP="00227715">
            <w:pPr>
              <w:pStyle w:val="Sothutu-1so"/>
              <w:spacing w:before="120" w:after="120" w:line="276" w:lineRule="auto"/>
              <w:jc w:val="left"/>
              <w:rPr>
                <w:szCs w:val="24"/>
              </w:rPr>
            </w:pPr>
          </w:p>
        </w:tc>
        <w:tc>
          <w:tcPr>
            <w:tcW w:w="540" w:type="dxa"/>
          </w:tcPr>
          <w:p w14:paraId="0BCAFC7F" w14:textId="693B7CA4" w:rsidR="00227715" w:rsidRDefault="00227715" w:rsidP="00227715">
            <w:pPr>
              <w:pStyle w:val="Sothutu-1so"/>
              <w:spacing w:before="120" w:after="120" w:line="276" w:lineRule="auto"/>
              <w:jc w:val="left"/>
              <w:rPr>
                <w:szCs w:val="24"/>
              </w:rPr>
            </w:pPr>
            <w:r>
              <w:rPr>
                <w:szCs w:val="24"/>
              </w:rPr>
              <w:t>N</w:t>
            </w:r>
          </w:p>
        </w:tc>
        <w:tc>
          <w:tcPr>
            <w:tcW w:w="450" w:type="dxa"/>
          </w:tcPr>
          <w:p w14:paraId="05453EA0" w14:textId="759E347C" w:rsidR="00227715" w:rsidRDefault="00227715" w:rsidP="00227715">
            <w:pPr>
              <w:pStyle w:val="Sothutu-1so"/>
              <w:spacing w:before="120" w:after="120" w:line="276" w:lineRule="auto"/>
              <w:jc w:val="left"/>
              <w:rPr>
                <w:szCs w:val="24"/>
              </w:rPr>
            </w:pPr>
            <w:r>
              <w:rPr>
                <w:szCs w:val="24"/>
              </w:rPr>
              <w:t>N</w:t>
            </w:r>
          </w:p>
        </w:tc>
        <w:tc>
          <w:tcPr>
            <w:tcW w:w="540" w:type="dxa"/>
          </w:tcPr>
          <w:p w14:paraId="4C80333A" w14:textId="3E17A0CD" w:rsidR="00227715" w:rsidRDefault="00227715" w:rsidP="00227715">
            <w:pPr>
              <w:pStyle w:val="Sothutu-1so"/>
              <w:spacing w:before="120" w:after="120" w:line="276" w:lineRule="auto"/>
              <w:jc w:val="center"/>
              <w:rPr>
                <w:szCs w:val="24"/>
              </w:rPr>
            </w:pPr>
            <w:r>
              <w:rPr>
                <w:szCs w:val="24"/>
              </w:rPr>
              <w:t>Y</w:t>
            </w:r>
          </w:p>
        </w:tc>
        <w:tc>
          <w:tcPr>
            <w:tcW w:w="7380" w:type="dxa"/>
          </w:tcPr>
          <w:p w14:paraId="6D3A0D43" w14:textId="1DB2CFAA" w:rsidR="00227715" w:rsidRPr="00311EE8" w:rsidRDefault="00227715" w:rsidP="00227715">
            <w:pPr>
              <w:pStyle w:val="Sothutu-1so"/>
              <w:spacing w:before="120" w:after="120" w:line="276" w:lineRule="auto"/>
              <w:rPr>
                <w:szCs w:val="24"/>
              </w:rPr>
            </w:pPr>
            <w:r>
              <w:rPr>
                <w:szCs w:val="24"/>
              </w:rPr>
              <w:t>Cập nhật từ trên bản web về mobile</w:t>
            </w:r>
          </w:p>
        </w:tc>
      </w:tr>
      <w:tr w:rsidR="00227715" w:rsidRPr="00FF37CC" w14:paraId="18A6089E" w14:textId="77777777" w:rsidTr="008F6B2D">
        <w:trPr>
          <w:cantSplit/>
          <w:trHeight w:val="827"/>
        </w:trPr>
        <w:tc>
          <w:tcPr>
            <w:tcW w:w="14737" w:type="dxa"/>
            <w:gridSpan w:val="8"/>
          </w:tcPr>
          <w:p w14:paraId="53CA72E1" w14:textId="4E0CCC28" w:rsidR="00227715" w:rsidRPr="00311EE8" w:rsidRDefault="00227715" w:rsidP="00227715">
            <w:pPr>
              <w:pStyle w:val="Sothutu-1so"/>
              <w:spacing w:before="120" w:after="120" w:line="276" w:lineRule="auto"/>
              <w:rPr>
                <w:szCs w:val="24"/>
              </w:rPr>
            </w:pPr>
            <w:r w:rsidRPr="001E5A81">
              <w:rPr>
                <w:b/>
                <w:szCs w:val="24"/>
              </w:rPr>
              <w:t xml:space="preserve">Group: Thông tin </w:t>
            </w:r>
            <w:r>
              <w:rPr>
                <w:b/>
                <w:szCs w:val="24"/>
              </w:rPr>
              <w:t>bản ghi</w:t>
            </w:r>
          </w:p>
        </w:tc>
      </w:tr>
      <w:tr w:rsidR="00227715" w:rsidRPr="00FF37CC" w14:paraId="22F3BF3C" w14:textId="77777777" w:rsidTr="001517B7">
        <w:trPr>
          <w:cantSplit/>
          <w:trHeight w:val="827"/>
        </w:trPr>
        <w:tc>
          <w:tcPr>
            <w:tcW w:w="1800" w:type="dxa"/>
          </w:tcPr>
          <w:p w14:paraId="7D6994AC" w14:textId="36868642" w:rsidR="00227715" w:rsidRDefault="00227715" w:rsidP="00227715">
            <w:pPr>
              <w:pStyle w:val="Sothutu-1so"/>
              <w:spacing w:before="120" w:after="120" w:line="276" w:lineRule="auto"/>
              <w:jc w:val="left"/>
              <w:rPr>
                <w:szCs w:val="24"/>
              </w:rPr>
            </w:pPr>
            <w:r>
              <w:rPr>
                <w:szCs w:val="24"/>
              </w:rPr>
              <w:t>Người tạo</w:t>
            </w:r>
          </w:p>
        </w:tc>
        <w:tc>
          <w:tcPr>
            <w:tcW w:w="1980" w:type="dxa"/>
          </w:tcPr>
          <w:p w14:paraId="56799720" w14:textId="7CA040AE" w:rsidR="00227715" w:rsidRPr="00555E4D" w:rsidRDefault="00227715" w:rsidP="00227715">
            <w:pPr>
              <w:ind w:left="0"/>
            </w:pPr>
            <w:r w:rsidRPr="007E2602">
              <w:rPr>
                <w:szCs w:val="24"/>
                <w:highlight w:val="yellow"/>
              </w:rPr>
              <w:t>CREATEDBY</w:t>
            </w:r>
          </w:p>
        </w:tc>
        <w:tc>
          <w:tcPr>
            <w:tcW w:w="1417" w:type="dxa"/>
          </w:tcPr>
          <w:p w14:paraId="73183A1E" w14:textId="77777777" w:rsidR="00227715" w:rsidRDefault="00227715" w:rsidP="00227715">
            <w:pPr>
              <w:ind w:left="0"/>
            </w:pPr>
            <w:r>
              <w:t>String</w:t>
            </w:r>
          </w:p>
          <w:p w14:paraId="11A77E38" w14:textId="611E20FC" w:rsidR="00227715" w:rsidRDefault="00227715" w:rsidP="00227715">
            <w:pPr>
              <w:ind w:left="0"/>
            </w:pPr>
            <w:r>
              <w:t>Text box</w:t>
            </w:r>
          </w:p>
        </w:tc>
        <w:tc>
          <w:tcPr>
            <w:tcW w:w="630" w:type="dxa"/>
          </w:tcPr>
          <w:p w14:paraId="61A1EAC8" w14:textId="0DF18627" w:rsidR="00227715" w:rsidRDefault="00227715" w:rsidP="00227715">
            <w:pPr>
              <w:pStyle w:val="Sothutu-1so"/>
              <w:spacing w:before="120" w:after="120" w:line="276" w:lineRule="auto"/>
              <w:jc w:val="left"/>
              <w:rPr>
                <w:szCs w:val="24"/>
              </w:rPr>
            </w:pPr>
            <w:r>
              <w:rPr>
                <w:szCs w:val="24"/>
              </w:rPr>
              <w:t>50</w:t>
            </w:r>
          </w:p>
        </w:tc>
        <w:tc>
          <w:tcPr>
            <w:tcW w:w="540" w:type="dxa"/>
          </w:tcPr>
          <w:p w14:paraId="1BB8DC97" w14:textId="6286F01C" w:rsidR="00227715" w:rsidRDefault="00227715" w:rsidP="00227715">
            <w:pPr>
              <w:pStyle w:val="Sothutu-1so"/>
              <w:spacing w:before="120" w:after="120" w:line="276" w:lineRule="auto"/>
              <w:jc w:val="left"/>
              <w:rPr>
                <w:szCs w:val="24"/>
              </w:rPr>
            </w:pPr>
            <w:r>
              <w:rPr>
                <w:szCs w:val="24"/>
              </w:rPr>
              <w:t>Y</w:t>
            </w:r>
          </w:p>
        </w:tc>
        <w:tc>
          <w:tcPr>
            <w:tcW w:w="450" w:type="dxa"/>
          </w:tcPr>
          <w:p w14:paraId="1DF34FD8" w14:textId="5FEF6371" w:rsidR="00227715" w:rsidRDefault="00227715" w:rsidP="00227715">
            <w:pPr>
              <w:pStyle w:val="Sothutu-1so"/>
              <w:spacing w:before="120" w:after="120" w:line="276" w:lineRule="auto"/>
              <w:jc w:val="left"/>
              <w:rPr>
                <w:szCs w:val="24"/>
              </w:rPr>
            </w:pPr>
            <w:r>
              <w:rPr>
                <w:szCs w:val="24"/>
              </w:rPr>
              <w:t>N</w:t>
            </w:r>
          </w:p>
        </w:tc>
        <w:tc>
          <w:tcPr>
            <w:tcW w:w="540" w:type="dxa"/>
          </w:tcPr>
          <w:p w14:paraId="1A4AD3C8" w14:textId="2CD14BD8" w:rsidR="00227715" w:rsidRDefault="00227715" w:rsidP="00227715">
            <w:pPr>
              <w:pStyle w:val="Sothutu-1so"/>
              <w:spacing w:before="120" w:after="120" w:line="276" w:lineRule="auto"/>
              <w:jc w:val="center"/>
              <w:rPr>
                <w:szCs w:val="24"/>
              </w:rPr>
            </w:pPr>
            <w:r>
              <w:rPr>
                <w:szCs w:val="24"/>
              </w:rPr>
              <w:t>N</w:t>
            </w:r>
          </w:p>
        </w:tc>
        <w:tc>
          <w:tcPr>
            <w:tcW w:w="7380" w:type="dxa"/>
          </w:tcPr>
          <w:p w14:paraId="0E8DBCC7" w14:textId="77777777" w:rsidR="00227715" w:rsidRDefault="00227715" w:rsidP="00227715">
            <w:pPr>
              <w:pStyle w:val="Sothutu-1so"/>
              <w:spacing w:before="120" w:after="120" w:line="276" w:lineRule="auto"/>
              <w:rPr>
                <w:szCs w:val="24"/>
              </w:rPr>
            </w:pPr>
            <w:r>
              <w:rPr>
                <w:szCs w:val="24"/>
              </w:rPr>
              <w:t xml:space="preserve">Là user tạo chứng từ </w:t>
            </w:r>
          </w:p>
          <w:p w14:paraId="43AB6FFB" w14:textId="6BA75C53" w:rsidR="00227715" w:rsidRPr="00311EE8" w:rsidRDefault="00227715" w:rsidP="00227715">
            <w:pPr>
              <w:pStyle w:val="Sothutu-1so"/>
              <w:spacing w:before="120" w:after="120" w:line="276" w:lineRule="auto"/>
              <w:rPr>
                <w:szCs w:val="24"/>
              </w:rPr>
            </w:pPr>
            <w:r>
              <w:rPr>
                <w:szCs w:val="24"/>
              </w:rPr>
              <w:t>Hiển thị {Mã nhân viên}- {Tên}</w:t>
            </w:r>
          </w:p>
        </w:tc>
      </w:tr>
      <w:tr w:rsidR="00227715" w:rsidRPr="00FF37CC" w14:paraId="1F21A925" w14:textId="77777777" w:rsidTr="001517B7">
        <w:trPr>
          <w:cantSplit/>
          <w:trHeight w:val="827"/>
        </w:trPr>
        <w:tc>
          <w:tcPr>
            <w:tcW w:w="1800" w:type="dxa"/>
          </w:tcPr>
          <w:p w14:paraId="038EDABC" w14:textId="1ECE024E" w:rsidR="00227715" w:rsidRDefault="00227715" w:rsidP="00227715">
            <w:pPr>
              <w:pStyle w:val="Sothutu-1so"/>
              <w:spacing w:before="120" w:after="120" w:line="276" w:lineRule="auto"/>
              <w:jc w:val="left"/>
              <w:rPr>
                <w:szCs w:val="24"/>
              </w:rPr>
            </w:pPr>
            <w:r>
              <w:rPr>
                <w:szCs w:val="24"/>
              </w:rPr>
              <w:t>Ngày tạo</w:t>
            </w:r>
          </w:p>
        </w:tc>
        <w:tc>
          <w:tcPr>
            <w:tcW w:w="1980" w:type="dxa"/>
          </w:tcPr>
          <w:p w14:paraId="1A6A0CFB" w14:textId="2ADE3F8F" w:rsidR="00227715" w:rsidRPr="00555E4D" w:rsidRDefault="00227715" w:rsidP="00227715">
            <w:pPr>
              <w:ind w:left="0"/>
            </w:pPr>
            <w:r w:rsidRPr="007E2602">
              <w:rPr>
                <w:szCs w:val="24"/>
                <w:highlight w:val="yellow"/>
              </w:rPr>
              <w:t>CREATED</w:t>
            </w:r>
          </w:p>
        </w:tc>
        <w:tc>
          <w:tcPr>
            <w:tcW w:w="1417" w:type="dxa"/>
          </w:tcPr>
          <w:p w14:paraId="7180B2E0" w14:textId="2D57AC06" w:rsidR="00227715" w:rsidRDefault="00227715" w:rsidP="00227715">
            <w:pPr>
              <w:ind w:left="0"/>
            </w:pPr>
            <w:r>
              <w:t>Date</w:t>
            </w:r>
          </w:p>
        </w:tc>
        <w:tc>
          <w:tcPr>
            <w:tcW w:w="630" w:type="dxa"/>
          </w:tcPr>
          <w:p w14:paraId="715B3654" w14:textId="04B24E37" w:rsidR="00227715" w:rsidRDefault="00227715" w:rsidP="00227715">
            <w:pPr>
              <w:pStyle w:val="Sothutu-1so"/>
              <w:spacing w:before="120" w:after="120" w:line="276" w:lineRule="auto"/>
              <w:jc w:val="left"/>
              <w:rPr>
                <w:szCs w:val="24"/>
              </w:rPr>
            </w:pPr>
            <w:r>
              <w:rPr>
                <w:szCs w:val="24"/>
              </w:rPr>
              <w:t>20</w:t>
            </w:r>
          </w:p>
        </w:tc>
        <w:tc>
          <w:tcPr>
            <w:tcW w:w="540" w:type="dxa"/>
          </w:tcPr>
          <w:p w14:paraId="53403790" w14:textId="49203777" w:rsidR="00227715" w:rsidRDefault="00227715" w:rsidP="00227715">
            <w:pPr>
              <w:pStyle w:val="Sothutu-1so"/>
              <w:spacing w:before="120" w:after="120" w:line="276" w:lineRule="auto"/>
              <w:jc w:val="left"/>
              <w:rPr>
                <w:szCs w:val="24"/>
              </w:rPr>
            </w:pPr>
            <w:r>
              <w:rPr>
                <w:szCs w:val="24"/>
              </w:rPr>
              <w:t>Y</w:t>
            </w:r>
          </w:p>
        </w:tc>
        <w:tc>
          <w:tcPr>
            <w:tcW w:w="450" w:type="dxa"/>
          </w:tcPr>
          <w:p w14:paraId="61A083AD" w14:textId="51EB91FE" w:rsidR="00227715" w:rsidRDefault="00227715" w:rsidP="00227715">
            <w:pPr>
              <w:pStyle w:val="Sothutu-1so"/>
              <w:spacing w:before="120" w:after="120" w:line="276" w:lineRule="auto"/>
              <w:jc w:val="left"/>
              <w:rPr>
                <w:szCs w:val="24"/>
              </w:rPr>
            </w:pPr>
            <w:r>
              <w:rPr>
                <w:szCs w:val="24"/>
              </w:rPr>
              <w:t>N</w:t>
            </w:r>
          </w:p>
        </w:tc>
        <w:tc>
          <w:tcPr>
            <w:tcW w:w="540" w:type="dxa"/>
          </w:tcPr>
          <w:p w14:paraId="65E8610E" w14:textId="3AE27166" w:rsidR="00227715" w:rsidRDefault="00227715" w:rsidP="00227715">
            <w:pPr>
              <w:pStyle w:val="Sothutu-1so"/>
              <w:spacing w:before="120" w:after="120" w:line="276" w:lineRule="auto"/>
              <w:jc w:val="center"/>
              <w:rPr>
                <w:szCs w:val="24"/>
              </w:rPr>
            </w:pPr>
            <w:r>
              <w:rPr>
                <w:szCs w:val="24"/>
              </w:rPr>
              <w:t>N</w:t>
            </w:r>
          </w:p>
        </w:tc>
        <w:tc>
          <w:tcPr>
            <w:tcW w:w="7380" w:type="dxa"/>
          </w:tcPr>
          <w:p w14:paraId="1EE054CB" w14:textId="36937215" w:rsidR="00227715" w:rsidRPr="00311EE8" w:rsidRDefault="00227715" w:rsidP="00227715">
            <w:pPr>
              <w:pStyle w:val="Sothutu-1so"/>
              <w:spacing w:before="120" w:after="120" w:line="276" w:lineRule="auto"/>
              <w:rPr>
                <w:szCs w:val="24"/>
              </w:rPr>
            </w:pPr>
          </w:p>
        </w:tc>
      </w:tr>
      <w:tr w:rsidR="00227715" w:rsidRPr="00FF37CC" w14:paraId="6523D24F" w14:textId="77777777" w:rsidTr="001517B7">
        <w:trPr>
          <w:cantSplit/>
          <w:trHeight w:val="827"/>
        </w:trPr>
        <w:tc>
          <w:tcPr>
            <w:tcW w:w="1800" w:type="dxa"/>
          </w:tcPr>
          <w:p w14:paraId="7A942192" w14:textId="2647828C" w:rsidR="00227715" w:rsidRDefault="00227715" w:rsidP="00227715">
            <w:pPr>
              <w:pStyle w:val="Sothutu-1so"/>
              <w:spacing w:before="120" w:after="120" w:line="276" w:lineRule="auto"/>
              <w:jc w:val="left"/>
              <w:rPr>
                <w:szCs w:val="24"/>
              </w:rPr>
            </w:pPr>
            <w:r>
              <w:rPr>
                <w:szCs w:val="24"/>
              </w:rPr>
              <w:t>Người cập nhật</w:t>
            </w:r>
          </w:p>
        </w:tc>
        <w:tc>
          <w:tcPr>
            <w:tcW w:w="1980" w:type="dxa"/>
          </w:tcPr>
          <w:p w14:paraId="1FD8E895" w14:textId="2B391D9A" w:rsidR="00227715" w:rsidRPr="00555E4D" w:rsidRDefault="00227715" w:rsidP="00227715">
            <w:pPr>
              <w:ind w:left="0"/>
            </w:pPr>
            <w:r w:rsidRPr="007E2602">
              <w:rPr>
                <w:szCs w:val="24"/>
                <w:highlight w:val="yellow"/>
              </w:rPr>
              <w:t>UPDATEDBY</w:t>
            </w:r>
          </w:p>
        </w:tc>
        <w:tc>
          <w:tcPr>
            <w:tcW w:w="1417" w:type="dxa"/>
          </w:tcPr>
          <w:p w14:paraId="55CF1AE3" w14:textId="77777777" w:rsidR="00227715" w:rsidRDefault="00227715" w:rsidP="00227715">
            <w:pPr>
              <w:ind w:left="0"/>
            </w:pPr>
            <w:r>
              <w:t>String</w:t>
            </w:r>
          </w:p>
          <w:p w14:paraId="5F5F706C" w14:textId="05475002" w:rsidR="00227715" w:rsidRDefault="00227715" w:rsidP="00227715">
            <w:pPr>
              <w:ind w:left="0"/>
            </w:pPr>
            <w:r>
              <w:t>Text box</w:t>
            </w:r>
          </w:p>
        </w:tc>
        <w:tc>
          <w:tcPr>
            <w:tcW w:w="630" w:type="dxa"/>
          </w:tcPr>
          <w:p w14:paraId="6B68C655" w14:textId="30ED0897" w:rsidR="00227715" w:rsidRDefault="00227715" w:rsidP="00227715">
            <w:pPr>
              <w:pStyle w:val="Sothutu-1so"/>
              <w:spacing w:before="120" w:after="120" w:line="276" w:lineRule="auto"/>
              <w:jc w:val="left"/>
              <w:rPr>
                <w:szCs w:val="24"/>
              </w:rPr>
            </w:pPr>
            <w:r>
              <w:rPr>
                <w:szCs w:val="24"/>
              </w:rPr>
              <w:t>50</w:t>
            </w:r>
          </w:p>
        </w:tc>
        <w:tc>
          <w:tcPr>
            <w:tcW w:w="540" w:type="dxa"/>
          </w:tcPr>
          <w:p w14:paraId="2D8DA8AF" w14:textId="1DB70D16" w:rsidR="00227715" w:rsidRDefault="00227715" w:rsidP="00227715">
            <w:pPr>
              <w:pStyle w:val="Sothutu-1so"/>
              <w:spacing w:before="120" w:after="120" w:line="276" w:lineRule="auto"/>
              <w:jc w:val="left"/>
              <w:rPr>
                <w:szCs w:val="24"/>
              </w:rPr>
            </w:pPr>
            <w:r>
              <w:rPr>
                <w:szCs w:val="24"/>
              </w:rPr>
              <w:t>Y</w:t>
            </w:r>
          </w:p>
        </w:tc>
        <w:tc>
          <w:tcPr>
            <w:tcW w:w="450" w:type="dxa"/>
          </w:tcPr>
          <w:p w14:paraId="2E8D1A84" w14:textId="176A6B24" w:rsidR="00227715" w:rsidRDefault="00227715" w:rsidP="00227715">
            <w:pPr>
              <w:pStyle w:val="Sothutu-1so"/>
              <w:spacing w:before="120" w:after="120" w:line="276" w:lineRule="auto"/>
              <w:jc w:val="left"/>
              <w:rPr>
                <w:szCs w:val="24"/>
              </w:rPr>
            </w:pPr>
            <w:r>
              <w:rPr>
                <w:szCs w:val="24"/>
              </w:rPr>
              <w:t>N</w:t>
            </w:r>
          </w:p>
        </w:tc>
        <w:tc>
          <w:tcPr>
            <w:tcW w:w="540" w:type="dxa"/>
          </w:tcPr>
          <w:p w14:paraId="763F04BB" w14:textId="0B83E7F8" w:rsidR="00227715" w:rsidRDefault="00227715" w:rsidP="00227715">
            <w:pPr>
              <w:pStyle w:val="Sothutu-1so"/>
              <w:spacing w:before="120" w:after="120" w:line="276" w:lineRule="auto"/>
              <w:jc w:val="center"/>
              <w:rPr>
                <w:szCs w:val="24"/>
              </w:rPr>
            </w:pPr>
            <w:r>
              <w:rPr>
                <w:szCs w:val="24"/>
              </w:rPr>
              <w:t>N</w:t>
            </w:r>
          </w:p>
        </w:tc>
        <w:tc>
          <w:tcPr>
            <w:tcW w:w="7380" w:type="dxa"/>
          </w:tcPr>
          <w:p w14:paraId="1B47FC14" w14:textId="77777777" w:rsidR="00227715" w:rsidRDefault="00227715" w:rsidP="00227715">
            <w:pPr>
              <w:pStyle w:val="Sothutu-1so"/>
              <w:spacing w:before="120" w:after="120" w:line="276" w:lineRule="auto"/>
              <w:rPr>
                <w:szCs w:val="24"/>
              </w:rPr>
            </w:pPr>
            <w:r>
              <w:rPr>
                <w:szCs w:val="24"/>
              </w:rPr>
              <w:t>Người cập nhật lại bất kì thông tin nào</w:t>
            </w:r>
          </w:p>
          <w:p w14:paraId="6AA55E69" w14:textId="0CDD2E42" w:rsidR="00227715" w:rsidRPr="00311EE8" w:rsidRDefault="00227715" w:rsidP="00227715">
            <w:pPr>
              <w:pStyle w:val="Sothutu-1so"/>
              <w:spacing w:before="120" w:after="120" w:line="276" w:lineRule="auto"/>
              <w:rPr>
                <w:szCs w:val="24"/>
              </w:rPr>
            </w:pPr>
            <w:r>
              <w:rPr>
                <w:szCs w:val="24"/>
              </w:rPr>
              <w:t>Hiển thị {Mã nhân viên}- {Tên}</w:t>
            </w:r>
          </w:p>
        </w:tc>
      </w:tr>
      <w:tr w:rsidR="00227715" w:rsidRPr="00FF37CC" w14:paraId="67F21A67" w14:textId="77777777" w:rsidTr="001517B7">
        <w:trPr>
          <w:cantSplit/>
          <w:trHeight w:val="827"/>
        </w:trPr>
        <w:tc>
          <w:tcPr>
            <w:tcW w:w="1800" w:type="dxa"/>
          </w:tcPr>
          <w:p w14:paraId="2A029A15" w14:textId="4279839D" w:rsidR="00227715" w:rsidRDefault="00227715" w:rsidP="00227715">
            <w:pPr>
              <w:pStyle w:val="Sothutu-1so"/>
              <w:spacing w:before="120" w:after="120" w:line="276" w:lineRule="auto"/>
              <w:jc w:val="left"/>
              <w:rPr>
                <w:szCs w:val="24"/>
              </w:rPr>
            </w:pPr>
            <w:r>
              <w:rPr>
                <w:szCs w:val="24"/>
              </w:rPr>
              <w:t>Ngày cập nhật</w:t>
            </w:r>
          </w:p>
        </w:tc>
        <w:tc>
          <w:tcPr>
            <w:tcW w:w="1980" w:type="dxa"/>
          </w:tcPr>
          <w:p w14:paraId="40DDEF5F" w14:textId="49316FD1" w:rsidR="00227715" w:rsidRPr="00555E4D" w:rsidRDefault="00227715" w:rsidP="00227715">
            <w:pPr>
              <w:ind w:left="0"/>
            </w:pPr>
            <w:r w:rsidRPr="007E2602">
              <w:rPr>
                <w:szCs w:val="24"/>
                <w:highlight w:val="yellow"/>
              </w:rPr>
              <w:t>UPDATED</w:t>
            </w:r>
          </w:p>
        </w:tc>
        <w:tc>
          <w:tcPr>
            <w:tcW w:w="1417" w:type="dxa"/>
          </w:tcPr>
          <w:p w14:paraId="1D34DDE4" w14:textId="1BD51287" w:rsidR="00227715" w:rsidRDefault="00227715" w:rsidP="00227715">
            <w:pPr>
              <w:ind w:left="0"/>
            </w:pPr>
            <w:r>
              <w:t>Date</w:t>
            </w:r>
          </w:p>
        </w:tc>
        <w:tc>
          <w:tcPr>
            <w:tcW w:w="630" w:type="dxa"/>
          </w:tcPr>
          <w:p w14:paraId="10312728" w14:textId="77777777" w:rsidR="00227715" w:rsidRDefault="00227715" w:rsidP="00227715">
            <w:pPr>
              <w:pStyle w:val="Sothutu-1so"/>
              <w:spacing w:before="120" w:after="120" w:line="276" w:lineRule="auto"/>
              <w:jc w:val="left"/>
              <w:rPr>
                <w:szCs w:val="24"/>
              </w:rPr>
            </w:pPr>
          </w:p>
        </w:tc>
        <w:tc>
          <w:tcPr>
            <w:tcW w:w="540" w:type="dxa"/>
          </w:tcPr>
          <w:p w14:paraId="48B7ED44" w14:textId="195D5699" w:rsidR="00227715" w:rsidRDefault="00227715" w:rsidP="00227715">
            <w:pPr>
              <w:pStyle w:val="Sothutu-1so"/>
              <w:spacing w:before="120" w:after="120" w:line="276" w:lineRule="auto"/>
              <w:jc w:val="left"/>
              <w:rPr>
                <w:szCs w:val="24"/>
              </w:rPr>
            </w:pPr>
            <w:r>
              <w:rPr>
                <w:szCs w:val="24"/>
              </w:rPr>
              <w:t>Y</w:t>
            </w:r>
          </w:p>
        </w:tc>
        <w:tc>
          <w:tcPr>
            <w:tcW w:w="450" w:type="dxa"/>
          </w:tcPr>
          <w:p w14:paraId="53162B55" w14:textId="7551FF52" w:rsidR="00227715" w:rsidRDefault="00227715" w:rsidP="00227715">
            <w:pPr>
              <w:pStyle w:val="Sothutu-1so"/>
              <w:spacing w:before="120" w:after="120" w:line="276" w:lineRule="auto"/>
              <w:jc w:val="left"/>
              <w:rPr>
                <w:szCs w:val="24"/>
              </w:rPr>
            </w:pPr>
            <w:r>
              <w:rPr>
                <w:szCs w:val="24"/>
              </w:rPr>
              <w:t>N</w:t>
            </w:r>
          </w:p>
        </w:tc>
        <w:tc>
          <w:tcPr>
            <w:tcW w:w="540" w:type="dxa"/>
          </w:tcPr>
          <w:p w14:paraId="14894FB9" w14:textId="42BE68AB" w:rsidR="00227715" w:rsidRDefault="00227715" w:rsidP="00227715">
            <w:pPr>
              <w:pStyle w:val="Sothutu-1so"/>
              <w:spacing w:before="120" w:after="120" w:line="276" w:lineRule="auto"/>
              <w:jc w:val="center"/>
              <w:rPr>
                <w:szCs w:val="24"/>
              </w:rPr>
            </w:pPr>
            <w:r>
              <w:rPr>
                <w:szCs w:val="24"/>
              </w:rPr>
              <w:t>N</w:t>
            </w:r>
          </w:p>
        </w:tc>
        <w:tc>
          <w:tcPr>
            <w:tcW w:w="7380" w:type="dxa"/>
          </w:tcPr>
          <w:p w14:paraId="72C418A3" w14:textId="59104ECA" w:rsidR="00227715" w:rsidRPr="00311EE8" w:rsidRDefault="00227715" w:rsidP="00227715">
            <w:pPr>
              <w:pStyle w:val="Sothutu-1so"/>
              <w:spacing w:before="120" w:after="120" w:line="276" w:lineRule="auto"/>
              <w:rPr>
                <w:szCs w:val="24"/>
              </w:rPr>
            </w:pPr>
          </w:p>
        </w:tc>
      </w:tr>
    </w:tbl>
    <w:p w14:paraId="268161A4" w14:textId="1C3E9417" w:rsidR="0053031B" w:rsidRDefault="0053031B" w:rsidP="00CF718E">
      <w:pPr>
        <w:ind w:left="0"/>
      </w:pPr>
    </w:p>
    <w:p w14:paraId="66799330" w14:textId="77777777" w:rsidR="00F5682C" w:rsidRPr="00FF37CC" w:rsidRDefault="00F5682C" w:rsidP="00CF718E">
      <w:pPr>
        <w:ind w:left="0"/>
      </w:pPr>
    </w:p>
    <w:p w14:paraId="7F4A119A" w14:textId="2F95F269" w:rsidR="00EE136C" w:rsidRPr="00FF37CC" w:rsidRDefault="00EE136C" w:rsidP="00CF718E">
      <w:pPr>
        <w:pStyle w:val="Heading6"/>
        <w:rPr>
          <w:sz w:val="24"/>
          <w:szCs w:val="24"/>
        </w:rPr>
      </w:pPr>
      <w:r w:rsidRPr="00FF37CC">
        <w:rPr>
          <w:sz w:val="24"/>
          <w:szCs w:val="24"/>
        </w:rPr>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E136C" w:rsidRPr="00FF37CC" w14:paraId="0F6A4E6A" w14:textId="77777777" w:rsidTr="00950191">
        <w:trPr>
          <w:trHeight w:val="530"/>
          <w:tblHeader/>
        </w:trPr>
        <w:tc>
          <w:tcPr>
            <w:tcW w:w="2424" w:type="dxa"/>
            <w:shd w:val="clear" w:color="auto" w:fill="D9D9D9"/>
          </w:tcPr>
          <w:p w14:paraId="1F789063" w14:textId="77777777" w:rsidR="00EE136C" w:rsidRPr="00FF37CC" w:rsidRDefault="00EE136C" w:rsidP="00CF718E">
            <w:pPr>
              <w:ind w:left="0"/>
              <w:rPr>
                <w:b/>
              </w:rPr>
            </w:pPr>
            <w:r w:rsidRPr="00FF37CC">
              <w:rPr>
                <w:b/>
              </w:rPr>
              <w:t>Thao tác</w:t>
            </w:r>
          </w:p>
        </w:tc>
        <w:tc>
          <w:tcPr>
            <w:tcW w:w="1176" w:type="dxa"/>
            <w:shd w:val="clear" w:color="auto" w:fill="D9D9D9"/>
          </w:tcPr>
          <w:p w14:paraId="6F47E128" w14:textId="77777777" w:rsidR="00EE136C" w:rsidRPr="00FF37CC" w:rsidRDefault="00EE136C" w:rsidP="00CF718E">
            <w:pPr>
              <w:ind w:left="0"/>
              <w:rPr>
                <w:b/>
                <w:color w:val="000000"/>
              </w:rPr>
            </w:pPr>
            <w:r w:rsidRPr="00FF37CC">
              <w:rPr>
                <w:b/>
                <w:color w:val="000000"/>
              </w:rPr>
              <w:t>Hiển thị</w:t>
            </w:r>
          </w:p>
        </w:tc>
        <w:tc>
          <w:tcPr>
            <w:tcW w:w="10710" w:type="dxa"/>
            <w:shd w:val="clear" w:color="auto" w:fill="D9D9D9"/>
          </w:tcPr>
          <w:p w14:paraId="3395A867" w14:textId="77777777" w:rsidR="00EE136C" w:rsidRPr="00FF37CC" w:rsidRDefault="00EE136C" w:rsidP="00CF718E">
            <w:pPr>
              <w:ind w:left="0"/>
              <w:rPr>
                <w:b/>
              </w:rPr>
            </w:pPr>
            <w:r w:rsidRPr="00FF37CC">
              <w:rPr>
                <w:b/>
              </w:rPr>
              <w:t>Mô tả</w:t>
            </w:r>
          </w:p>
        </w:tc>
      </w:tr>
      <w:tr w:rsidR="00EE136C" w:rsidRPr="00FF37CC" w14:paraId="6E84F416" w14:textId="77777777" w:rsidTr="00950191">
        <w:tc>
          <w:tcPr>
            <w:tcW w:w="2424" w:type="dxa"/>
          </w:tcPr>
          <w:p w14:paraId="0B02CC11" w14:textId="4CA34603" w:rsidR="00EE136C" w:rsidRPr="00FF37CC" w:rsidRDefault="00C819E1" w:rsidP="00CF718E">
            <w:pPr>
              <w:pStyle w:val="Sothutu-1so"/>
              <w:spacing w:before="120" w:line="276" w:lineRule="auto"/>
              <w:jc w:val="left"/>
              <w:rPr>
                <w:szCs w:val="24"/>
              </w:rPr>
            </w:pPr>
            <w:r>
              <w:rPr>
                <w:szCs w:val="24"/>
              </w:rPr>
              <w:t>Lưu</w:t>
            </w:r>
          </w:p>
        </w:tc>
        <w:tc>
          <w:tcPr>
            <w:tcW w:w="1176" w:type="dxa"/>
          </w:tcPr>
          <w:p w14:paraId="055B720F" w14:textId="77777777" w:rsidR="00EE136C" w:rsidRPr="00FF37CC" w:rsidRDefault="00EE136C" w:rsidP="00CF718E">
            <w:pPr>
              <w:pStyle w:val="Sothutu-1so"/>
              <w:spacing w:before="120" w:line="276" w:lineRule="auto"/>
              <w:jc w:val="left"/>
              <w:rPr>
                <w:szCs w:val="24"/>
              </w:rPr>
            </w:pPr>
            <w:r w:rsidRPr="00FF37CC">
              <w:rPr>
                <w:szCs w:val="24"/>
              </w:rPr>
              <w:t>Có</w:t>
            </w:r>
          </w:p>
        </w:tc>
        <w:tc>
          <w:tcPr>
            <w:tcW w:w="10710" w:type="dxa"/>
          </w:tcPr>
          <w:p w14:paraId="7F5CFF79" w14:textId="77777777" w:rsidR="00EE136C" w:rsidRPr="00581217" w:rsidRDefault="00581217" w:rsidP="00CF718E">
            <w:pPr>
              <w:pStyle w:val="Sothutu-1so"/>
              <w:spacing w:before="120" w:line="276" w:lineRule="auto"/>
              <w:rPr>
                <w:szCs w:val="24"/>
              </w:rPr>
            </w:pPr>
            <w:r w:rsidRPr="00581217">
              <w:rPr>
                <w:szCs w:val="24"/>
              </w:rPr>
              <w:t>Kiểm tra điệu kiện trước khi lưu:</w:t>
            </w:r>
          </w:p>
          <w:p w14:paraId="72DCF980" w14:textId="73E0E910" w:rsidR="00581217" w:rsidRPr="00581217" w:rsidRDefault="00581217" w:rsidP="004E37AB">
            <w:pPr>
              <w:pStyle w:val="ListParagraph"/>
              <w:numPr>
                <w:ilvl w:val="0"/>
                <w:numId w:val="47"/>
              </w:numPr>
              <w:spacing w:before="120" w:after="120" w:line="360" w:lineRule="auto"/>
              <w:ind w:left="260" w:right="72" w:hanging="260"/>
            </w:pPr>
            <w:r w:rsidRPr="00581217">
              <w:t>Tồn tại AD_ORG_ID từ bảng AD_ORG_BUDGET_ACCESS thỏa mãn:</w:t>
            </w:r>
          </w:p>
          <w:p w14:paraId="225C8DE6" w14:textId="77777777" w:rsidR="00581217" w:rsidRPr="00581217" w:rsidRDefault="00581217" w:rsidP="004E37AB">
            <w:pPr>
              <w:pStyle w:val="ListParagraph"/>
              <w:numPr>
                <w:ilvl w:val="1"/>
                <w:numId w:val="48"/>
              </w:numPr>
              <w:spacing w:before="120" w:after="120" w:line="360" w:lineRule="auto"/>
              <w:ind w:left="630" w:right="72"/>
            </w:pPr>
            <w:r w:rsidRPr="00581217">
              <w:t>Bằng C_STATEMENT.AD_Org_ID</w:t>
            </w:r>
          </w:p>
          <w:p w14:paraId="53BC87B2" w14:textId="77777777" w:rsidR="00581217" w:rsidRPr="00581217" w:rsidRDefault="00581217" w:rsidP="004E37AB">
            <w:pPr>
              <w:pStyle w:val="ListParagraph"/>
              <w:numPr>
                <w:ilvl w:val="1"/>
                <w:numId w:val="48"/>
              </w:numPr>
              <w:spacing w:before="120" w:after="120" w:line="360" w:lineRule="auto"/>
              <w:ind w:left="630" w:right="72"/>
            </w:pPr>
            <w:r w:rsidRPr="00581217">
              <w:t>ISACTIVE = ‘Y’</w:t>
            </w:r>
          </w:p>
          <w:p w14:paraId="02AE9B06" w14:textId="77777777" w:rsidR="00581217" w:rsidRPr="00581217" w:rsidRDefault="00581217" w:rsidP="004E37AB">
            <w:pPr>
              <w:pStyle w:val="ListParagraph"/>
              <w:numPr>
                <w:ilvl w:val="1"/>
                <w:numId w:val="48"/>
              </w:numPr>
              <w:spacing w:before="120" w:after="120" w:line="360" w:lineRule="auto"/>
              <w:ind w:left="630" w:right="72"/>
            </w:pPr>
            <w:r w:rsidRPr="00581217">
              <w:t>IS_DELETED = ‘N’</w:t>
            </w:r>
          </w:p>
          <w:p w14:paraId="7F7DE31B" w14:textId="77777777" w:rsidR="00581217" w:rsidRPr="00581217" w:rsidRDefault="00581217" w:rsidP="004E37AB">
            <w:pPr>
              <w:pStyle w:val="ListParagraph"/>
              <w:numPr>
                <w:ilvl w:val="0"/>
                <w:numId w:val="47"/>
              </w:numPr>
              <w:spacing w:before="120" w:after="120" w:line="360" w:lineRule="auto"/>
              <w:ind w:left="260" w:right="72" w:hanging="260"/>
            </w:pPr>
            <w:r w:rsidRPr="00581217">
              <w:t>Tồn tại C_DEPARTMENT_ID từ bảng C_DEPARTMENT_BUDGET_ACCESS thỏa mãn:</w:t>
            </w:r>
          </w:p>
          <w:p w14:paraId="1B7E9047" w14:textId="77777777" w:rsidR="00581217" w:rsidRPr="00581217" w:rsidRDefault="00581217" w:rsidP="004E37AB">
            <w:pPr>
              <w:pStyle w:val="ListParagraph"/>
              <w:numPr>
                <w:ilvl w:val="1"/>
                <w:numId w:val="48"/>
              </w:numPr>
              <w:spacing w:before="120" w:after="120" w:line="360" w:lineRule="auto"/>
              <w:ind w:left="630" w:right="72"/>
            </w:pPr>
            <w:r w:rsidRPr="00581217">
              <w:t>Bằng C_STATEMENT.C_Control_Department_ID</w:t>
            </w:r>
          </w:p>
          <w:p w14:paraId="6171BBF2" w14:textId="77777777" w:rsidR="00581217" w:rsidRPr="00581217" w:rsidRDefault="00581217" w:rsidP="004E37AB">
            <w:pPr>
              <w:pStyle w:val="ListParagraph"/>
              <w:numPr>
                <w:ilvl w:val="1"/>
                <w:numId w:val="48"/>
              </w:numPr>
              <w:spacing w:before="120" w:after="120" w:line="360" w:lineRule="auto"/>
              <w:ind w:left="630" w:right="72"/>
            </w:pPr>
            <w:r w:rsidRPr="00581217">
              <w:t>Có AD_ORG_ID = C_STATEMENT.AD_Org_ID</w:t>
            </w:r>
          </w:p>
          <w:p w14:paraId="6344300B" w14:textId="77777777" w:rsidR="00581217" w:rsidRPr="00581217" w:rsidRDefault="00581217" w:rsidP="004E37AB">
            <w:pPr>
              <w:pStyle w:val="ListParagraph"/>
              <w:numPr>
                <w:ilvl w:val="1"/>
                <w:numId w:val="48"/>
              </w:numPr>
              <w:spacing w:before="120" w:after="120" w:line="360" w:lineRule="auto"/>
              <w:ind w:left="630" w:right="72"/>
            </w:pPr>
            <w:r w:rsidRPr="00581217">
              <w:t>ISACTIVE = ‘Y’</w:t>
            </w:r>
          </w:p>
          <w:p w14:paraId="6492CB0F" w14:textId="743BC75C" w:rsidR="00581217" w:rsidRPr="00581217" w:rsidRDefault="00581217" w:rsidP="004E37AB">
            <w:pPr>
              <w:pStyle w:val="ListParagraph"/>
              <w:numPr>
                <w:ilvl w:val="1"/>
                <w:numId w:val="48"/>
              </w:numPr>
              <w:spacing w:before="120" w:after="120" w:line="360" w:lineRule="auto"/>
              <w:ind w:left="630" w:right="72"/>
            </w:pPr>
            <w:r w:rsidRPr="00581217">
              <w:t>IS_DELETED = ‘N’</w:t>
            </w:r>
          </w:p>
        </w:tc>
      </w:tr>
      <w:tr w:rsidR="004A506D" w:rsidRPr="00FF37CC" w14:paraId="2E31AEE9" w14:textId="77777777" w:rsidTr="00950191">
        <w:tc>
          <w:tcPr>
            <w:tcW w:w="2424" w:type="dxa"/>
          </w:tcPr>
          <w:p w14:paraId="28C59F7B" w14:textId="77777777" w:rsidR="004A506D" w:rsidRPr="00FF37CC" w:rsidRDefault="004A506D" w:rsidP="00CF718E">
            <w:pPr>
              <w:pStyle w:val="BodyText"/>
              <w:ind w:left="0"/>
              <w:jc w:val="left"/>
              <w:rPr>
                <w:lang w:eastAsia="ar-SA"/>
              </w:rPr>
            </w:pPr>
            <w:r w:rsidRPr="00FF37CC">
              <w:rPr>
                <w:lang w:eastAsia="ar-SA"/>
              </w:rPr>
              <w:t>Hoàn thành</w:t>
            </w:r>
          </w:p>
          <w:p w14:paraId="674039E5" w14:textId="40840527" w:rsidR="004A506D" w:rsidRPr="00FF37CC" w:rsidRDefault="004A506D" w:rsidP="00CF718E">
            <w:pPr>
              <w:pStyle w:val="Sothutu-1so"/>
              <w:spacing w:before="120" w:line="276" w:lineRule="auto"/>
              <w:jc w:val="left"/>
              <w:rPr>
                <w:szCs w:val="24"/>
              </w:rPr>
            </w:pPr>
            <w:r w:rsidRPr="00FF37CC">
              <w:rPr>
                <w:lang w:eastAsia="ar-SA"/>
              </w:rPr>
              <w:t>(CO)</w:t>
            </w:r>
          </w:p>
        </w:tc>
        <w:tc>
          <w:tcPr>
            <w:tcW w:w="1176" w:type="dxa"/>
          </w:tcPr>
          <w:p w14:paraId="25F9E86D" w14:textId="139C5E62" w:rsidR="004A506D" w:rsidRPr="00FF37CC" w:rsidRDefault="004A506D" w:rsidP="00CF718E">
            <w:pPr>
              <w:pStyle w:val="Sothutu-1so"/>
              <w:spacing w:before="120" w:line="276" w:lineRule="auto"/>
              <w:jc w:val="left"/>
              <w:rPr>
                <w:szCs w:val="24"/>
              </w:rPr>
            </w:pPr>
            <w:r w:rsidRPr="00FF37CC">
              <w:rPr>
                <w:lang w:eastAsia="ar-SA"/>
              </w:rPr>
              <w:t>Có</w:t>
            </w:r>
          </w:p>
        </w:tc>
        <w:tc>
          <w:tcPr>
            <w:tcW w:w="10710" w:type="dxa"/>
          </w:tcPr>
          <w:p w14:paraId="7D1D1EBA" w14:textId="77777777" w:rsidR="004A506D" w:rsidRDefault="004A506D" w:rsidP="00CF718E">
            <w:pPr>
              <w:pStyle w:val="Sothutu-1so"/>
              <w:spacing w:before="120" w:line="276" w:lineRule="auto"/>
              <w:rPr>
                <w:szCs w:val="24"/>
              </w:rPr>
            </w:pPr>
            <w:r>
              <w:rPr>
                <w:szCs w:val="24"/>
              </w:rPr>
              <w:t>Chuyển trạng thái chứng từ sang Hoàn thành</w:t>
            </w:r>
          </w:p>
          <w:p w14:paraId="6130D129" w14:textId="3A0C9879" w:rsidR="004A506D" w:rsidRDefault="004A506D" w:rsidP="00CF718E">
            <w:pPr>
              <w:pStyle w:val="Sothutu-1so"/>
              <w:spacing w:before="120" w:line="276" w:lineRule="auto"/>
              <w:rPr>
                <w:szCs w:val="24"/>
              </w:rPr>
            </w:pPr>
            <w:r>
              <w:rPr>
                <w:szCs w:val="24"/>
              </w:rPr>
              <w:t>Không cho phép sửa các trường dữ liệu</w:t>
            </w:r>
            <w:r w:rsidR="00B269D5">
              <w:rPr>
                <w:szCs w:val="24"/>
              </w:rPr>
              <w:t xml:space="preserve"> ở tất cả các tab</w:t>
            </w:r>
            <w:r>
              <w:rPr>
                <w:szCs w:val="24"/>
              </w:rPr>
              <w:t xml:space="preserve"> (trừ trường được quy định sửa dành cho user phòng tài chính)</w:t>
            </w:r>
          </w:p>
          <w:p w14:paraId="28D4FB05" w14:textId="77777777" w:rsidR="004A506D" w:rsidRDefault="004A506D" w:rsidP="00CF718E">
            <w:pPr>
              <w:pStyle w:val="Sothutu-1so"/>
              <w:spacing w:before="120" w:line="276" w:lineRule="auto"/>
              <w:rPr>
                <w:szCs w:val="24"/>
              </w:rPr>
            </w:pPr>
            <w:r>
              <w:rPr>
                <w:szCs w:val="24"/>
              </w:rPr>
              <w:t>Hiển thị chức năng Hủy hoàn thành (RA)</w:t>
            </w:r>
          </w:p>
          <w:p w14:paraId="0DAEC297" w14:textId="77777777" w:rsidR="004A506D" w:rsidRDefault="004A506D" w:rsidP="00CF718E">
            <w:pPr>
              <w:pStyle w:val="Sothutu-1so"/>
              <w:spacing w:before="120" w:line="276" w:lineRule="auto"/>
              <w:rPr>
                <w:szCs w:val="24"/>
              </w:rPr>
            </w:pPr>
            <w:r>
              <w:rPr>
                <w:szCs w:val="24"/>
              </w:rPr>
              <w:t>Chỉ cho CO thành công khi bản ghi có dữ liệu Tab chi tiết.</w:t>
            </w:r>
          </w:p>
          <w:p w14:paraId="0117574E" w14:textId="7D811261" w:rsidR="005B3BF9" w:rsidRDefault="000B30CB" w:rsidP="00CF718E">
            <w:pPr>
              <w:pStyle w:val="Sothutu-1so"/>
              <w:spacing w:before="120" w:line="276" w:lineRule="auto"/>
              <w:rPr>
                <w:color w:val="000000"/>
                <w:szCs w:val="24"/>
              </w:rPr>
            </w:pPr>
            <w:r>
              <w:rPr>
                <w:color w:val="000000"/>
                <w:szCs w:val="24"/>
              </w:rPr>
              <w:t>Không cho CO bản ghi nếu (xem chi tiết điều kiện</w:t>
            </w:r>
            <w:r w:rsidR="007B52D5">
              <w:rPr>
                <w:color w:val="000000"/>
                <w:szCs w:val="24"/>
              </w:rPr>
              <w:t xml:space="preserve"> CO tờ trình</w:t>
            </w:r>
            <w:r>
              <w:rPr>
                <w:color w:val="000000"/>
                <w:szCs w:val="24"/>
              </w:rPr>
              <w:t xml:space="preserve"> bên dưới):</w:t>
            </w:r>
          </w:p>
          <w:p w14:paraId="52D01B41" w14:textId="26281A63" w:rsidR="000B30CB" w:rsidRPr="000B30CB" w:rsidRDefault="000B30CB" w:rsidP="004E37AB">
            <w:pPr>
              <w:pStyle w:val="ListParagraph"/>
              <w:numPr>
                <w:ilvl w:val="0"/>
                <w:numId w:val="50"/>
              </w:numPr>
              <w:rPr>
                <w:color w:val="000000"/>
              </w:rPr>
            </w:pPr>
            <w:r w:rsidRPr="000B30CB">
              <w:rPr>
                <w:color w:val="000000"/>
              </w:rPr>
              <w:t xml:space="preserve">Kiểm tra chưa có ngân sách </w:t>
            </w:r>
            <w:r>
              <w:rPr>
                <w:color w:val="000000"/>
              </w:rPr>
              <w:t>đã duyệt hoặc ngân sách bị khóa</w:t>
            </w:r>
          </w:p>
          <w:p w14:paraId="3CF3984B" w14:textId="1257CE00" w:rsidR="000B30CB" w:rsidRDefault="000B30CB" w:rsidP="004E37AB">
            <w:pPr>
              <w:pStyle w:val="Sothutu-1so"/>
              <w:numPr>
                <w:ilvl w:val="0"/>
                <w:numId w:val="50"/>
              </w:numPr>
              <w:spacing w:before="120" w:line="276" w:lineRule="auto"/>
              <w:rPr>
                <w:color w:val="000000"/>
                <w:szCs w:val="24"/>
              </w:rPr>
            </w:pPr>
            <w:r>
              <w:rPr>
                <w:color w:val="000000"/>
                <w:szCs w:val="24"/>
              </w:rPr>
              <w:t>Vượt ngân sách</w:t>
            </w:r>
          </w:p>
          <w:p w14:paraId="4D8687F0" w14:textId="77777777" w:rsidR="000B30CB" w:rsidRDefault="000B30CB" w:rsidP="00CF718E">
            <w:pPr>
              <w:pStyle w:val="Sothutu-1so"/>
              <w:spacing w:before="120" w:line="276" w:lineRule="auto"/>
              <w:ind w:left="720"/>
              <w:rPr>
                <w:color w:val="000000"/>
                <w:szCs w:val="24"/>
              </w:rPr>
            </w:pPr>
          </w:p>
          <w:p w14:paraId="2EDD92F7" w14:textId="77777777" w:rsidR="004A506D" w:rsidRPr="00AA4B94" w:rsidRDefault="004A506D" w:rsidP="00CF718E">
            <w:pPr>
              <w:pStyle w:val="Sothutu-1so"/>
              <w:spacing w:before="120" w:line="276" w:lineRule="auto"/>
              <w:rPr>
                <w:b/>
                <w:color w:val="000000"/>
                <w:szCs w:val="24"/>
              </w:rPr>
            </w:pPr>
            <w:r w:rsidRPr="00AA4B94">
              <w:rPr>
                <w:b/>
                <w:color w:val="000000"/>
                <w:szCs w:val="24"/>
              </w:rPr>
              <w:lastRenderedPageBreak/>
              <w:t>KIỂM TRA PHÒNG/BAN CÓ TỜ TRÌNH QUÁ HẠN THANH TOÁN</w:t>
            </w:r>
          </w:p>
          <w:p w14:paraId="055BED1E" w14:textId="6584713C" w:rsidR="004A506D" w:rsidRPr="00AA4B94" w:rsidRDefault="004A506D" w:rsidP="00CF718E">
            <w:pPr>
              <w:pStyle w:val="Sothutu-1so"/>
              <w:spacing w:before="120" w:line="276" w:lineRule="auto"/>
              <w:rPr>
                <w:szCs w:val="24"/>
              </w:rPr>
            </w:pPr>
            <w:r w:rsidRPr="00AA4B94">
              <w:rPr>
                <w:szCs w:val="24"/>
              </w:rPr>
              <w:t>Nếu phòng/ban có tờ trình quá hạn thanh toán thì không cho phép hoàn thành tờ trình hiện tại. Tờ trình của phòng/ban được gọi là quá hạn thanh toán nếu có các điều kiện sau</w:t>
            </w:r>
            <w:r w:rsidR="009B4259">
              <w:rPr>
                <w:szCs w:val="24"/>
              </w:rPr>
              <w:t>:</w:t>
            </w:r>
          </w:p>
          <w:p w14:paraId="32A45424" w14:textId="77777777" w:rsidR="004A506D" w:rsidRPr="00AA4B94" w:rsidRDefault="004A506D" w:rsidP="00CF718E">
            <w:pPr>
              <w:pStyle w:val="Sothutu-1so"/>
              <w:spacing w:before="120" w:line="276" w:lineRule="auto"/>
              <w:rPr>
                <w:szCs w:val="24"/>
              </w:rPr>
            </w:pPr>
            <w:r w:rsidRPr="00AA4B94">
              <w:rPr>
                <w:szCs w:val="24"/>
              </w:rPr>
              <w:t>+ Phòng/ban tờ trình bằng phòng/ban của tờ trình hiện tại</w:t>
            </w:r>
          </w:p>
          <w:p w14:paraId="653CC46A" w14:textId="77777777" w:rsidR="004A506D" w:rsidRPr="00AA4B94" w:rsidRDefault="004A506D" w:rsidP="00CF718E">
            <w:pPr>
              <w:pStyle w:val="Sothutu-1so"/>
              <w:spacing w:before="120" w:line="276" w:lineRule="auto"/>
              <w:rPr>
                <w:szCs w:val="24"/>
              </w:rPr>
            </w:pPr>
            <w:r w:rsidRPr="00AA4B94">
              <w:rPr>
                <w:szCs w:val="24"/>
              </w:rPr>
              <w:t>+ Chi tiết tờ trình có hạn quyết toán (c_statement_line. appove_date) &lt; ngày hiện tại (sysdate)</w:t>
            </w:r>
          </w:p>
          <w:p w14:paraId="55393F39" w14:textId="3A3CFD8E" w:rsidR="00A95EDD" w:rsidRPr="00AA4B94" w:rsidRDefault="004A506D" w:rsidP="005B7AF4">
            <w:pPr>
              <w:pStyle w:val="Sothutu-1so"/>
              <w:spacing w:before="120" w:line="276" w:lineRule="auto"/>
              <w:rPr>
                <w:szCs w:val="24"/>
              </w:rPr>
            </w:pPr>
            <w:r w:rsidRPr="00AA4B94">
              <w:rPr>
                <w:szCs w:val="24"/>
              </w:rPr>
              <w:t>+ Không có bảng THTT nào của phòng</w:t>
            </w:r>
            <w:r w:rsidR="003656F3">
              <w:rPr>
                <w:szCs w:val="24"/>
              </w:rPr>
              <w:t>/ban link tới chi tiết tờ trình</w:t>
            </w:r>
            <w:r w:rsidRPr="00AA4B94">
              <w:rPr>
                <w:szCs w:val="24"/>
              </w:rPr>
              <w:t xml:space="preserve"> HOẶC có bảng THTT chưa hạch toán (Posted = ‘N’) link tới chi tiết tờ trình</w:t>
            </w:r>
            <w:r w:rsidR="00EB26B5">
              <w:rPr>
                <w:szCs w:val="24"/>
              </w:rPr>
              <w:t xml:space="preserve"> </w:t>
            </w:r>
          </w:p>
          <w:p w14:paraId="163DFD5F" w14:textId="77777777" w:rsidR="00F00CE9" w:rsidRDefault="004A506D" w:rsidP="00CF718E">
            <w:pPr>
              <w:pStyle w:val="Sothutu-1so"/>
              <w:spacing w:before="120" w:line="276" w:lineRule="auto"/>
              <w:rPr>
                <w:szCs w:val="24"/>
              </w:rPr>
            </w:pPr>
            <w:r w:rsidRPr="00AA4B94">
              <w:rPr>
                <w:szCs w:val="24"/>
              </w:rPr>
              <w:t>Nếu không hoàn thành được chứng từ do có tờ trình quá hạn thì</w:t>
            </w:r>
            <w:r w:rsidR="003656F3">
              <w:rPr>
                <w:szCs w:val="24"/>
              </w:rPr>
              <w:t xml:space="preserve"> thông báo cho người dùng</w:t>
            </w:r>
            <w:r w:rsidR="00AD70D3">
              <w:rPr>
                <w:szCs w:val="24"/>
              </w:rPr>
              <w:t xml:space="preserve"> theo mẫu</w:t>
            </w:r>
            <w:r w:rsidR="003656F3">
              <w:rPr>
                <w:szCs w:val="24"/>
              </w:rPr>
              <w:t xml:space="preserve"> </w:t>
            </w:r>
          </w:p>
          <w:p w14:paraId="4FFD3F1D" w14:textId="77777777" w:rsidR="009B4259" w:rsidRDefault="00F00CE9" w:rsidP="00CF718E">
            <w:pPr>
              <w:pStyle w:val="Sothutu-1so"/>
              <w:spacing w:before="120" w:line="276" w:lineRule="auto"/>
              <w:rPr>
                <w:szCs w:val="24"/>
              </w:rPr>
            </w:pPr>
            <w:r>
              <w:rPr>
                <w:szCs w:val="24"/>
              </w:rPr>
              <w:t>“</w:t>
            </w:r>
            <w:r w:rsidR="004A506D" w:rsidRPr="00AA4B94">
              <w:rPr>
                <w:szCs w:val="24"/>
              </w:rPr>
              <w:t>[Mã phòng/ban]-</w:t>
            </w:r>
            <w:r w:rsidR="00666198">
              <w:rPr>
                <w:szCs w:val="24"/>
              </w:rPr>
              <w:t xml:space="preserve"> </w:t>
            </w:r>
            <w:r w:rsidR="004A506D" w:rsidRPr="00AA4B94">
              <w:rPr>
                <w:szCs w:val="24"/>
              </w:rPr>
              <w:t>[Tên phòng/ban] có tờ trình [Số tờ trình] quá hạn thanh toán [app</w:t>
            </w:r>
            <w:r w:rsidR="00666198">
              <w:rPr>
                <w:szCs w:val="24"/>
              </w:rPr>
              <w:t>r</w:t>
            </w:r>
            <w:r w:rsidR="004A506D" w:rsidRPr="00AA4B94">
              <w:rPr>
                <w:szCs w:val="24"/>
              </w:rPr>
              <w:t>ove_date]. Bảng THTT quá hạn chưa hạch toán [Số bảng THTT]</w:t>
            </w:r>
            <w:r>
              <w:rPr>
                <w:szCs w:val="24"/>
              </w:rPr>
              <w:t>”</w:t>
            </w:r>
          </w:p>
          <w:p w14:paraId="7F565617" w14:textId="65ECFEF1" w:rsidR="003F344C" w:rsidRPr="00FF37CC" w:rsidRDefault="003F344C" w:rsidP="00CF718E">
            <w:pPr>
              <w:pStyle w:val="Sothutu-1so"/>
              <w:spacing w:before="120" w:line="276" w:lineRule="auto"/>
              <w:rPr>
                <w:szCs w:val="24"/>
              </w:rPr>
            </w:pPr>
          </w:p>
        </w:tc>
      </w:tr>
      <w:tr w:rsidR="00EC7BF9" w:rsidRPr="00FF37CC" w14:paraId="120CBDF3" w14:textId="77777777" w:rsidTr="00950191">
        <w:tc>
          <w:tcPr>
            <w:tcW w:w="2424" w:type="dxa"/>
          </w:tcPr>
          <w:p w14:paraId="44AADD90" w14:textId="43A40362" w:rsidR="00EC7BF9" w:rsidRPr="00FF37CC" w:rsidRDefault="00EC7BF9" w:rsidP="00CF718E">
            <w:pPr>
              <w:pStyle w:val="BodyText"/>
              <w:ind w:left="0"/>
              <w:jc w:val="left"/>
              <w:rPr>
                <w:lang w:eastAsia="ar-SA"/>
              </w:rPr>
            </w:pPr>
            <w:r w:rsidRPr="00FF37CC">
              <w:rPr>
                <w:lang w:eastAsia="ar-SA"/>
              </w:rPr>
              <w:lastRenderedPageBreak/>
              <w:t>Hủy hoàn thành (RA)</w:t>
            </w:r>
          </w:p>
        </w:tc>
        <w:tc>
          <w:tcPr>
            <w:tcW w:w="1176" w:type="dxa"/>
          </w:tcPr>
          <w:p w14:paraId="6A02B2BA" w14:textId="0622AFA8" w:rsidR="00EC7BF9" w:rsidRPr="00FF37CC" w:rsidRDefault="00EC7BF9" w:rsidP="00CF718E">
            <w:pPr>
              <w:pStyle w:val="Sothutu-1so"/>
              <w:spacing w:before="120" w:line="276" w:lineRule="auto"/>
              <w:jc w:val="left"/>
              <w:rPr>
                <w:lang w:eastAsia="ar-SA"/>
              </w:rPr>
            </w:pPr>
            <w:r w:rsidRPr="00FF37CC">
              <w:rPr>
                <w:lang w:eastAsia="ar-SA"/>
              </w:rPr>
              <w:t>Có</w:t>
            </w:r>
          </w:p>
        </w:tc>
        <w:tc>
          <w:tcPr>
            <w:tcW w:w="10710" w:type="dxa"/>
          </w:tcPr>
          <w:p w14:paraId="7BB96677" w14:textId="77777777" w:rsidR="00EC7BF9" w:rsidRPr="00A5214B" w:rsidRDefault="00EC7BF9" w:rsidP="00CF718E">
            <w:pPr>
              <w:pStyle w:val="Sothutu-1so"/>
              <w:spacing w:before="120" w:line="276" w:lineRule="auto"/>
              <w:rPr>
                <w:szCs w:val="24"/>
              </w:rPr>
            </w:pPr>
            <w:r w:rsidRPr="00A5214B">
              <w:rPr>
                <w:szCs w:val="24"/>
              </w:rPr>
              <w:t>Chuyển trạng thái chứng từ sang ‘Nháp’. Hiển thị chức năng ‘Hoàn thành’</w:t>
            </w:r>
          </w:p>
          <w:p w14:paraId="129CEA67" w14:textId="77777777" w:rsidR="00EC7BF9" w:rsidRPr="00A5214B" w:rsidRDefault="00EC7BF9" w:rsidP="00CF718E">
            <w:pPr>
              <w:pStyle w:val="Sothutu-1so"/>
              <w:spacing w:before="120" w:line="276" w:lineRule="auto"/>
              <w:rPr>
                <w:szCs w:val="24"/>
              </w:rPr>
            </w:pPr>
            <w:r w:rsidRPr="00A5214B">
              <w:rPr>
                <w:szCs w:val="24"/>
              </w:rPr>
              <w:t>Chỉ được chuyển trong các trường hợp sau:</w:t>
            </w:r>
          </w:p>
          <w:p w14:paraId="28D93EF8" w14:textId="383FE9D9" w:rsidR="00EC7BF9" w:rsidRPr="00A5214B" w:rsidRDefault="00EC7BF9" w:rsidP="004E37AB">
            <w:pPr>
              <w:pStyle w:val="Sothutu-1so"/>
              <w:numPr>
                <w:ilvl w:val="0"/>
                <w:numId w:val="20"/>
              </w:numPr>
              <w:spacing w:before="120" w:line="276" w:lineRule="auto"/>
              <w:rPr>
                <w:szCs w:val="24"/>
              </w:rPr>
            </w:pPr>
            <w:r w:rsidRPr="00A5214B">
              <w:rPr>
                <w:szCs w:val="24"/>
              </w:rPr>
              <w:t>Dữ liệu tờ trình c</w:t>
            </w:r>
            <w:r w:rsidR="00841920">
              <w:rPr>
                <w:szCs w:val="24"/>
              </w:rPr>
              <w:t>hưa được sử dụng tại các phần: Đề nghị chuyển tiền, B</w:t>
            </w:r>
            <w:r w:rsidRPr="00A5214B">
              <w:rPr>
                <w:szCs w:val="24"/>
              </w:rPr>
              <w:t xml:space="preserve">ảng tổng hợp thanh toán, </w:t>
            </w:r>
            <w:r w:rsidR="00841920">
              <w:rPr>
                <w:szCs w:val="24"/>
              </w:rPr>
              <w:t>P</w:t>
            </w:r>
            <w:r w:rsidRPr="00A5214B">
              <w:rPr>
                <w:szCs w:val="24"/>
              </w:rPr>
              <w:t>hiếu chi</w:t>
            </w:r>
          </w:p>
          <w:p w14:paraId="315189DC" w14:textId="77777777" w:rsidR="00EC7BF9" w:rsidRPr="00A5214B" w:rsidRDefault="00EC7BF9" w:rsidP="004E37AB">
            <w:pPr>
              <w:pStyle w:val="Sothutu-1so"/>
              <w:numPr>
                <w:ilvl w:val="0"/>
                <w:numId w:val="20"/>
              </w:numPr>
              <w:spacing w:before="120" w:line="276" w:lineRule="auto"/>
              <w:rPr>
                <w:szCs w:val="24"/>
              </w:rPr>
            </w:pPr>
            <w:r w:rsidRPr="00A5214B">
              <w:rPr>
                <w:szCs w:val="24"/>
              </w:rPr>
              <w:t>Bản ghi có trạng thái duyệt = Chưa duyệt</w:t>
            </w:r>
          </w:p>
          <w:p w14:paraId="202287A1" w14:textId="77777777" w:rsidR="00EC7BF9" w:rsidRPr="00A5214B" w:rsidRDefault="00EC7BF9" w:rsidP="004E37AB">
            <w:pPr>
              <w:pStyle w:val="Sothutu-1so"/>
              <w:numPr>
                <w:ilvl w:val="0"/>
                <w:numId w:val="20"/>
              </w:numPr>
              <w:spacing w:before="120" w:line="276" w:lineRule="auto"/>
              <w:rPr>
                <w:szCs w:val="24"/>
              </w:rPr>
            </w:pPr>
            <w:r w:rsidRPr="00A5214B">
              <w:rPr>
                <w:szCs w:val="24"/>
              </w:rPr>
              <w:t>User nào tạo thì User đó mới được hủy</w:t>
            </w:r>
          </w:p>
          <w:p w14:paraId="048F8C79" w14:textId="67B9E2A2" w:rsidR="00EC7BF9" w:rsidRDefault="00EC7BF9" w:rsidP="00CF718E">
            <w:pPr>
              <w:pStyle w:val="Sothutu-1so"/>
              <w:spacing w:before="120" w:line="276" w:lineRule="auto"/>
              <w:rPr>
                <w:szCs w:val="24"/>
              </w:rPr>
            </w:pPr>
            <w:r w:rsidRPr="00A5214B">
              <w:rPr>
                <w:szCs w:val="24"/>
              </w:rPr>
              <w:t xml:space="preserve">Không RA khi </w:t>
            </w:r>
            <w:r w:rsidRPr="00A5214B">
              <w:t>IsSignerRecord = Y (đã trình ký)</w:t>
            </w:r>
          </w:p>
        </w:tc>
      </w:tr>
      <w:tr w:rsidR="00EE136C" w:rsidRPr="00FF37CC" w14:paraId="0C4881C4" w14:textId="77777777" w:rsidTr="00950191">
        <w:tc>
          <w:tcPr>
            <w:tcW w:w="2424" w:type="dxa"/>
          </w:tcPr>
          <w:p w14:paraId="430FF28B" w14:textId="7DB0F2F8" w:rsidR="00EE136C" w:rsidRPr="00FF37CC" w:rsidRDefault="004A506D" w:rsidP="00CF718E">
            <w:pPr>
              <w:pStyle w:val="Sothutu-1so"/>
              <w:spacing w:before="120" w:line="276" w:lineRule="auto"/>
              <w:jc w:val="left"/>
              <w:rPr>
                <w:szCs w:val="24"/>
              </w:rPr>
            </w:pPr>
            <w:r>
              <w:rPr>
                <w:szCs w:val="24"/>
              </w:rPr>
              <w:t>Hiển thị</w:t>
            </w:r>
          </w:p>
        </w:tc>
        <w:tc>
          <w:tcPr>
            <w:tcW w:w="1176" w:type="dxa"/>
          </w:tcPr>
          <w:p w14:paraId="55D8866D" w14:textId="693A4852" w:rsidR="00EE136C" w:rsidRPr="00FF37CC" w:rsidRDefault="004A506D" w:rsidP="00CF718E">
            <w:pPr>
              <w:pStyle w:val="Sothutu-1so"/>
              <w:spacing w:before="120" w:line="276" w:lineRule="auto"/>
              <w:jc w:val="left"/>
              <w:rPr>
                <w:szCs w:val="24"/>
              </w:rPr>
            </w:pPr>
            <w:r>
              <w:rPr>
                <w:szCs w:val="24"/>
              </w:rPr>
              <w:t>Có</w:t>
            </w:r>
          </w:p>
        </w:tc>
        <w:tc>
          <w:tcPr>
            <w:tcW w:w="10710" w:type="dxa"/>
          </w:tcPr>
          <w:p w14:paraId="710FF575" w14:textId="1E3C63A2" w:rsidR="004D3B39" w:rsidRPr="00FF37CC" w:rsidRDefault="004A506D" w:rsidP="00CF718E">
            <w:pPr>
              <w:pStyle w:val="Sothutu-1so"/>
              <w:spacing w:before="120" w:line="276" w:lineRule="auto"/>
              <w:rPr>
                <w:szCs w:val="24"/>
              </w:rPr>
            </w:pPr>
            <w:r>
              <w:rPr>
                <w:szCs w:val="24"/>
              </w:rPr>
              <w:t xml:space="preserve">Cho phép xem tất cả các trường thông tin </w:t>
            </w:r>
            <w:r w:rsidR="00DC2169">
              <w:rPr>
                <w:szCs w:val="24"/>
              </w:rPr>
              <w:t>trên tờ trình</w:t>
            </w:r>
            <w:r w:rsidR="006804B1">
              <w:rPr>
                <w:szCs w:val="24"/>
              </w:rPr>
              <w:t xml:space="preserve"> (Extend Group)</w:t>
            </w:r>
          </w:p>
        </w:tc>
      </w:tr>
      <w:tr w:rsidR="00EE136C" w:rsidRPr="00FF37CC" w14:paraId="7D9493CF" w14:textId="77777777" w:rsidTr="00950191">
        <w:tc>
          <w:tcPr>
            <w:tcW w:w="2424" w:type="dxa"/>
          </w:tcPr>
          <w:p w14:paraId="514783C2" w14:textId="77777777" w:rsidR="00EE136C" w:rsidRPr="00FF37CC" w:rsidRDefault="00EE136C" w:rsidP="00CF718E">
            <w:pPr>
              <w:pStyle w:val="Sothutu-1so"/>
              <w:spacing w:before="120" w:line="276" w:lineRule="auto"/>
              <w:jc w:val="left"/>
              <w:rPr>
                <w:lang w:eastAsia="ar-SA"/>
              </w:rPr>
            </w:pPr>
            <w:r w:rsidRPr="00FF37CC">
              <w:rPr>
                <w:lang w:eastAsia="ar-SA"/>
              </w:rPr>
              <w:t>Đính kèm</w:t>
            </w:r>
          </w:p>
        </w:tc>
        <w:tc>
          <w:tcPr>
            <w:tcW w:w="1176" w:type="dxa"/>
          </w:tcPr>
          <w:p w14:paraId="3F969B11" w14:textId="048FDA81" w:rsidR="00EE136C" w:rsidRPr="00FF37CC" w:rsidRDefault="0026167E" w:rsidP="00CF718E">
            <w:pPr>
              <w:pStyle w:val="Sothutu-1so"/>
              <w:spacing w:before="120" w:line="276" w:lineRule="auto"/>
              <w:jc w:val="left"/>
              <w:rPr>
                <w:lang w:eastAsia="ar-SA"/>
              </w:rPr>
            </w:pPr>
            <w:r>
              <w:rPr>
                <w:lang w:eastAsia="ar-SA"/>
              </w:rPr>
              <w:t>Có</w:t>
            </w:r>
          </w:p>
        </w:tc>
        <w:tc>
          <w:tcPr>
            <w:tcW w:w="10710" w:type="dxa"/>
          </w:tcPr>
          <w:p w14:paraId="2FA3963C" w14:textId="0AB5F943" w:rsidR="00EE136C" w:rsidRDefault="00D26044" w:rsidP="00CF718E">
            <w:pPr>
              <w:pStyle w:val="Sothutu-1so"/>
              <w:spacing w:before="120" w:line="276" w:lineRule="auto"/>
              <w:rPr>
                <w:szCs w:val="24"/>
              </w:rPr>
            </w:pPr>
            <w:r>
              <w:rPr>
                <w:szCs w:val="24"/>
              </w:rPr>
              <w:t>Cho phép đính kèm theo 3</w:t>
            </w:r>
            <w:r w:rsidR="00FE1D06">
              <w:rPr>
                <w:szCs w:val="24"/>
              </w:rPr>
              <w:t xml:space="preserve"> lựa chọn:</w:t>
            </w:r>
          </w:p>
          <w:p w14:paraId="33A3EB5D" w14:textId="77777777" w:rsidR="00FE1D06" w:rsidRDefault="00FE1D06" w:rsidP="004E37AB">
            <w:pPr>
              <w:pStyle w:val="Sothutu-1so"/>
              <w:numPr>
                <w:ilvl w:val="0"/>
                <w:numId w:val="11"/>
              </w:numPr>
              <w:spacing w:before="120" w:line="276" w:lineRule="auto"/>
              <w:rPr>
                <w:szCs w:val="24"/>
              </w:rPr>
            </w:pPr>
            <w:r>
              <w:rPr>
                <w:szCs w:val="24"/>
              </w:rPr>
              <w:lastRenderedPageBreak/>
              <w:t>Chụp ảnh</w:t>
            </w:r>
          </w:p>
          <w:p w14:paraId="2588744D" w14:textId="77777777" w:rsidR="00FE1D06" w:rsidRDefault="00FE1D06" w:rsidP="004E37AB">
            <w:pPr>
              <w:pStyle w:val="Sothutu-1so"/>
              <w:numPr>
                <w:ilvl w:val="0"/>
                <w:numId w:val="11"/>
              </w:numPr>
              <w:spacing w:before="120" w:line="276" w:lineRule="auto"/>
              <w:rPr>
                <w:szCs w:val="24"/>
              </w:rPr>
            </w:pPr>
            <w:r>
              <w:rPr>
                <w:szCs w:val="24"/>
              </w:rPr>
              <w:t>Chọn từ thư viện ảnh</w:t>
            </w:r>
          </w:p>
          <w:p w14:paraId="60D4E974" w14:textId="77777777" w:rsidR="00B8611B" w:rsidRDefault="00FE1D06" w:rsidP="004E37AB">
            <w:pPr>
              <w:pStyle w:val="Sothutu-1so"/>
              <w:numPr>
                <w:ilvl w:val="0"/>
                <w:numId w:val="11"/>
              </w:numPr>
              <w:spacing w:before="120" w:line="276" w:lineRule="auto"/>
              <w:rPr>
                <w:szCs w:val="24"/>
              </w:rPr>
            </w:pPr>
            <w:r>
              <w:rPr>
                <w:szCs w:val="24"/>
              </w:rPr>
              <w:t>Chọn từ thư mục</w:t>
            </w:r>
          </w:p>
          <w:p w14:paraId="1D857FA9" w14:textId="77777777" w:rsidR="00F91B52" w:rsidRDefault="00F91B52" w:rsidP="00CF718E">
            <w:pPr>
              <w:pStyle w:val="Sothutu-1so"/>
              <w:spacing w:before="120" w:line="276" w:lineRule="auto"/>
              <w:rPr>
                <w:szCs w:val="24"/>
              </w:rPr>
            </w:pPr>
            <w:r>
              <w:rPr>
                <w:szCs w:val="24"/>
              </w:rPr>
              <w:t>Sau khi</w:t>
            </w:r>
            <w:r w:rsidR="00E31995">
              <w:rPr>
                <w:szCs w:val="24"/>
              </w:rPr>
              <w:t xml:space="preserve"> chọn file thành công, lưu vào D</w:t>
            </w:r>
            <w:r>
              <w:rPr>
                <w:szCs w:val="24"/>
              </w:rPr>
              <w:t>anh sách đính kèm</w:t>
            </w:r>
          </w:p>
          <w:p w14:paraId="226BD2D5" w14:textId="77777777" w:rsidR="00887E49" w:rsidRPr="00AA459A" w:rsidRDefault="004159EE" w:rsidP="00CF718E">
            <w:pPr>
              <w:pStyle w:val="Sothutu-1so"/>
              <w:spacing w:before="120" w:line="276" w:lineRule="auto"/>
              <w:rPr>
                <w:szCs w:val="24"/>
                <w:highlight w:val="yellow"/>
              </w:rPr>
            </w:pPr>
            <w:r w:rsidRPr="00AA459A">
              <w:rPr>
                <w:szCs w:val="24"/>
                <w:highlight w:val="yellow"/>
              </w:rPr>
              <w:t xml:space="preserve">Lưu file theo quy </w:t>
            </w:r>
            <w:proofErr w:type="gramStart"/>
            <w:r w:rsidRPr="00AA459A">
              <w:rPr>
                <w:szCs w:val="24"/>
                <w:highlight w:val="yellow"/>
              </w:rPr>
              <w:t>tắc :</w:t>
            </w:r>
            <w:proofErr w:type="gramEnd"/>
          </w:p>
          <w:p w14:paraId="35A20F0C" w14:textId="77777777" w:rsidR="001A0A85" w:rsidRPr="00AA459A" w:rsidRDefault="00EC049C" w:rsidP="00EC049C">
            <w:pPr>
              <w:pStyle w:val="Sothutu-1so"/>
              <w:numPr>
                <w:ilvl w:val="0"/>
                <w:numId w:val="48"/>
              </w:numPr>
              <w:spacing w:before="120" w:line="276" w:lineRule="auto"/>
              <w:rPr>
                <w:szCs w:val="24"/>
                <w:highlight w:val="yellow"/>
              </w:rPr>
            </w:pPr>
            <w:r w:rsidRPr="00AA459A">
              <w:rPr>
                <w:szCs w:val="24"/>
                <w:highlight w:val="yellow"/>
              </w:rPr>
              <w:t>Đẩy</w:t>
            </w:r>
            <w:r w:rsidR="004159EE" w:rsidRPr="00AA459A">
              <w:rPr>
                <w:szCs w:val="24"/>
                <w:highlight w:val="yellow"/>
              </w:rPr>
              <w:t xml:space="preserve"> file vào thư mục storage trên server </w:t>
            </w:r>
            <w:proofErr w:type="gramStart"/>
            <w:r w:rsidR="004159EE" w:rsidRPr="00AA459A">
              <w:rPr>
                <w:szCs w:val="24"/>
                <w:highlight w:val="yellow"/>
              </w:rPr>
              <w:t xml:space="preserve">theo </w:t>
            </w:r>
            <w:r w:rsidRPr="00AA459A">
              <w:rPr>
                <w:szCs w:val="24"/>
                <w:highlight w:val="yellow"/>
              </w:rPr>
              <w:t xml:space="preserve"> từng</w:t>
            </w:r>
            <w:proofErr w:type="gramEnd"/>
            <w:r w:rsidRPr="00AA459A">
              <w:rPr>
                <w:szCs w:val="24"/>
                <w:highlight w:val="yellow"/>
              </w:rPr>
              <w:t xml:space="preserve"> cấp folder </w:t>
            </w:r>
          </w:p>
          <w:p w14:paraId="670A3383" w14:textId="019D6EE4" w:rsidR="00EC049C" w:rsidRPr="00AA459A" w:rsidRDefault="00706D66" w:rsidP="00706D66">
            <w:pPr>
              <w:pStyle w:val="Sothutu-1so"/>
              <w:spacing w:before="120" w:line="276" w:lineRule="auto"/>
              <w:ind w:left="720"/>
              <w:rPr>
                <w:szCs w:val="24"/>
                <w:highlight w:val="yellow"/>
              </w:rPr>
            </w:pPr>
            <w:r w:rsidRPr="00AA459A">
              <w:rPr>
                <w:szCs w:val="24"/>
                <w:highlight w:val="yellow"/>
              </w:rPr>
              <w:t xml:space="preserve">Ví </w:t>
            </w:r>
            <w:proofErr w:type="gramStart"/>
            <w:r w:rsidRPr="00AA459A">
              <w:rPr>
                <w:szCs w:val="24"/>
                <w:highlight w:val="yellow"/>
              </w:rPr>
              <w:t xml:space="preserve">dụ </w:t>
            </w:r>
            <w:r w:rsidR="001A0A85" w:rsidRPr="00AA459A">
              <w:rPr>
                <w:szCs w:val="24"/>
                <w:highlight w:val="yellow"/>
              </w:rPr>
              <w:t xml:space="preserve"> :</w:t>
            </w:r>
            <w:r w:rsidR="00EC049C" w:rsidRPr="00AA459A">
              <w:rPr>
                <w:szCs w:val="24"/>
                <w:highlight w:val="yellow"/>
              </w:rPr>
              <w:t>/</w:t>
            </w:r>
            <w:proofErr w:type="gramEnd"/>
            <w:r w:rsidR="00EC049C" w:rsidRPr="00AA459A">
              <w:rPr>
                <w:szCs w:val="24"/>
                <w:highlight w:val="yellow"/>
              </w:rPr>
              <w:t>u01/app/erp_test_buid/tomcat_8081/temp/2020/4/13</w:t>
            </w:r>
          </w:p>
          <w:p w14:paraId="296B6EC4" w14:textId="37124528" w:rsidR="00EC049C" w:rsidRPr="00AA459A" w:rsidRDefault="00EC049C" w:rsidP="00EC049C">
            <w:pPr>
              <w:pStyle w:val="Sothutu-1so"/>
              <w:numPr>
                <w:ilvl w:val="0"/>
                <w:numId w:val="48"/>
              </w:numPr>
              <w:spacing w:before="120" w:line="276" w:lineRule="auto"/>
              <w:rPr>
                <w:szCs w:val="24"/>
                <w:highlight w:val="yellow"/>
              </w:rPr>
            </w:pPr>
            <w:r w:rsidRPr="00AA459A">
              <w:rPr>
                <w:szCs w:val="24"/>
                <w:highlight w:val="yellow"/>
              </w:rPr>
              <w:t xml:space="preserve">Lưu bản ghi tương ứng vào bảng AD_ATTACHMENT </w:t>
            </w:r>
            <w:r w:rsidR="00C06A01" w:rsidRPr="00AA459A">
              <w:rPr>
                <w:szCs w:val="24"/>
                <w:highlight w:val="yellow"/>
              </w:rPr>
              <w:t>với trường hợp chưa có bản ghi</w:t>
            </w:r>
            <w:r w:rsidRPr="00AA459A">
              <w:rPr>
                <w:szCs w:val="24"/>
                <w:highlight w:val="yellow"/>
              </w:rPr>
              <w:t>:</w:t>
            </w:r>
          </w:p>
          <w:p w14:paraId="52F3DE48" w14:textId="3902829A" w:rsidR="00C06A01" w:rsidRPr="00AA459A" w:rsidRDefault="00C06A01" w:rsidP="00C06A01">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2D068002" w14:textId="5EBB74E7" w:rsidR="00EC049C" w:rsidRPr="00AA459A" w:rsidRDefault="00EC049C"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00C06A01" w:rsidRPr="00AA459A">
              <w:rPr>
                <w:rFonts w:ascii="Consolas" w:hAnsi="Consolas" w:cs="Consolas"/>
                <w:snapToGrid/>
                <w:sz w:val="20"/>
                <w:highlight w:val="yellow"/>
              </w:rPr>
              <w:t>FOLDER</w:t>
            </w:r>
            <w:r w:rsidRPr="00AA459A">
              <w:rPr>
                <w:rFonts w:ascii="Consolas" w:hAnsi="Consolas" w:cs="Consolas"/>
                <w:snapToGrid/>
                <w:sz w:val="20"/>
                <w:highlight w:val="yellow"/>
              </w:rPr>
              <w:t xml:space="preserve"> </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Tên path lưu file </w:t>
            </w:r>
            <w:r w:rsidR="00706D66" w:rsidRPr="00AA459A">
              <w:rPr>
                <w:szCs w:val="24"/>
                <w:highlight w:val="yellow"/>
              </w:rPr>
              <w:t>Ví dụ :/u01/app/erp_test_buid/tomcat_8081/temp/2020/4/13</w:t>
            </w:r>
          </w:p>
          <w:p w14:paraId="537A2BD6" w14:textId="38204024" w:rsidR="00EC049C"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tên bảng dữ liệu thao tác Ví dụ C_STATEMENT thì AD_TABLE_ID = 1000077</w:t>
            </w:r>
          </w:p>
          <w:p w14:paraId="76CCE9F1" w14:textId="48498489"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ID của bản ghi đang theo tác</w:t>
            </w:r>
          </w:p>
          <w:p w14:paraId="2E37C36E" w14:textId="476E6558"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FILE_</w:t>
            </w:r>
            <w:proofErr w:type="gramStart"/>
            <w:r w:rsidRPr="00AA459A">
              <w:rPr>
                <w:rFonts w:ascii="Consolas" w:hAnsi="Consolas" w:cs="Consolas"/>
                <w:snapToGrid/>
                <w:sz w:val="20"/>
                <w:highlight w:val="yellow"/>
              </w:rPr>
              <w:t>NAME</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tên file</w:t>
            </w:r>
          </w:p>
          <w:p w14:paraId="3DDDAC6D" w14:textId="7132B82F"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tên file mã hóa</w:t>
            </w:r>
          </w:p>
          <w:p w14:paraId="577D8796" w14:textId="41D0CD66"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dung lượng file</w:t>
            </w:r>
          </w:p>
          <w:p w14:paraId="3D5D17F6" w14:textId="04F9795F"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‘Y’</w:t>
            </w:r>
          </w:p>
          <w:p w14:paraId="6B3E5101" w14:textId="231AC64B"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IS_</w:t>
            </w:r>
            <w:proofErr w:type="gramStart"/>
            <w:r w:rsidRPr="00AA459A">
              <w:rPr>
                <w:rFonts w:ascii="Consolas" w:hAnsi="Consolas" w:cs="Consolas"/>
                <w:snapToGrid/>
                <w:sz w:val="20"/>
                <w:highlight w:val="yellow"/>
              </w:rPr>
              <w:t>DELETED</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‘N’</w:t>
            </w:r>
          </w:p>
          <w:p w14:paraId="070B9638" w14:textId="0E88D290"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User attach file lấy từ session đăng nhập</w:t>
            </w:r>
          </w:p>
          <w:p w14:paraId="10D4A4F5" w14:textId="3202A08D"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ngày giờ thao tác attach</w:t>
            </w:r>
          </w:p>
          <w:p w14:paraId="652D3FF2" w14:textId="24CAC195"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User attach file lấy từ session đăng nhập</w:t>
            </w:r>
          </w:p>
          <w:p w14:paraId="1FD4583A" w14:textId="7161BAA2"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w:t>
            </w:r>
            <w:r w:rsidR="00706D66" w:rsidRPr="00AA459A">
              <w:rPr>
                <w:rFonts w:ascii="Consolas" w:hAnsi="Consolas" w:cs="Consolas"/>
                <w:snapToGrid/>
                <w:sz w:val="20"/>
                <w:highlight w:val="yellow"/>
              </w:rPr>
              <w:t xml:space="preserve"> :</w:t>
            </w:r>
            <w:proofErr w:type="gramEnd"/>
            <w:r w:rsidR="00706D66" w:rsidRPr="00AA459A">
              <w:rPr>
                <w:rFonts w:ascii="Consolas" w:hAnsi="Consolas" w:cs="Consolas"/>
                <w:snapToGrid/>
                <w:sz w:val="20"/>
                <w:highlight w:val="yellow"/>
              </w:rPr>
              <w:t xml:space="preserve"> ngày giờ thao tác attach</w:t>
            </w:r>
          </w:p>
          <w:p w14:paraId="30591B6C" w14:textId="057B5913" w:rsidR="00C06A01" w:rsidRPr="00AA459A" w:rsidRDefault="00C06A01" w:rsidP="00EC049C">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6D70C7AC" w14:textId="45D61308" w:rsidR="00C06A01" w:rsidRPr="00AA459A" w:rsidRDefault="00C06A01" w:rsidP="00C06A01">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607B7175" w14:textId="77777777" w:rsidR="00C06A01" w:rsidRPr="00AA459A" w:rsidRDefault="00C06A01" w:rsidP="00C06A01">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05E19BA1" w14:textId="44366FB8" w:rsidR="00C06A01" w:rsidRPr="00AA459A" w:rsidRDefault="00C06A01" w:rsidP="00C06A01">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614C7360" w14:textId="0FF30FA9" w:rsidR="00C06A01" w:rsidRPr="00AA459A" w:rsidRDefault="00C06A01" w:rsidP="00C06A01">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4CF3116D" w14:textId="56411BBD" w:rsidR="00C06A01" w:rsidRPr="00AA459A" w:rsidRDefault="00C06A01" w:rsidP="00C06A01">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233F05CE" w14:textId="081D337E" w:rsidR="00C06A01" w:rsidRPr="00AA459A" w:rsidRDefault="00C06A01" w:rsidP="00C06A0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001A0A85" w:rsidRPr="00AA459A">
              <w:rPr>
                <w:rFonts w:ascii="Consolas" w:hAnsi="Consolas" w:cs="Consolas"/>
                <w:color w:val="2E74B5" w:themeColor="accent1" w:themeShade="BF"/>
                <w:sz w:val="18"/>
                <w:szCs w:val="18"/>
                <w:highlight w:val="yellow"/>
              </w:rPr>
              <w:t>erp-service/adAttachmentServiceRest</w:t>
            </w:r>
            <w:r w:rsidR="001A0A85"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6E840F66" w14:textId="33668699"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lastRenderedPageBreak/>
              <w:t xml:space="preserve">    @POST</w:t>
            </w:r>
          </w:p>
          <w:p w14:paraId="5B4FBA62" w14:textId="4CA926B1"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1CAE2509"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5FCF7F2B"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364E779A"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7B4F26C2"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268EDC2F"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51A1CCB7"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473779EC"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364D2CB9"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49B994D1"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6F8EE712" w14:textId="77777777"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6C6FDAC6" w14:textId="584392E0" w:rsidR="001A0A85" w:rsidRPr="00AA459A" w:rsidRDefault="001A0A85" w:rsidP="001A0A85">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1A28D12C" w14:textId="77777777" w:rsidR="001A0A85" w:rsidRPr="00AA459A" w:rsidRDefault="001A0A85" w:rsidP="00C06A0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0DD75127" w14:textId="77777777" w:rsidR="001A0A85" w:rsidRPr="00AA459A" w:rsidRDefault="001A0A85" w:rsidP="00C06A0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2FF96115" w14:textId="77777777" w:rsidR="001A0A85" w:rsidRPr="00AA459A" w:rsidRDefault="001A0A85" w:rsidP="00C06A01">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3FB6E9E4" w14:textId="77777777" w:rsidR="001A0A85" w:rsidRPr="00AA459A" w:rsidRDefault="001A0A85" w:rsidP="00C06A01">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5C1346B3" w14:textId="77777777" w:rsidR="001A0A85" w:rsidRPr="00AA459A" w:rsidRDefault="001A0A85" w:rsidP="00C06A01">
            <w:pPr>
              <w:widowControl/>
              <w:autoSpaceDE w:val="0"/>
              <w:autoSpaceDN w:val="0"/>
              <w:adjustRightInd w:val="0"/>
              <w:spacing w:line="240" w:lineRule="auto"/>
              <w:ind w:left="0"/>
              <w:rPr>
                <w:rFonts w:ascii="Consolas" w:hAnsi="Consolas" w:cs="Consolas"/>
                <w:color w:val="222222"/>
                <w:sz w:val="18"/>
                <w:szCs w:val="18"/>
                <w:highlight w:val="yellow"/>
              </w:rPr>
            </w:pPr>
          </w:p>
          <w:p w14:paraId="26D4C7E5" w14:textId="7913D985"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4C0557D5" w14:textId="3402D9F2"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040776B3" w14:textId="6DE168F8"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2D616F38" w14:textId="78BF90DA" w:rsidR="001A0A85" w:rsidRPr="00AA459A" w:rsidRDefault="001A0A85" w:rsidP="001A0A85">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5860F81F" w14:textId="77777777" w:rsidR="00F27587" w:rsidRPr="00AA459A" w:rsidRDefault="001A0A85" w:rsidP="001A0A85">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w:t>
            </w:r>
            <w:r w:rsidR="00C06A01" w:rsidRPr="00AA459A">
              <w:rPr>
                <w:rFonts w:ascii="Consolas" w:hAnsi="Consolas" w:cs="Consolas"/>
                <w:snapToGrid/>
                <w:color w:val="000000"/>
                <w:sz w:val="20"/>
                <w:highlight w:val="yellow"/>
              </w:rPr>
              <w:t xml:space="preserve">    </w:t>
            </w:r>
            <w:r w:rsidR="00F27587" w:rsidRPr="00AA459A">
              <w:rPr>
                <w:snapToGrid/>
                <w:color w:val="000000"/>
                <w:szCs w:val="24"/>
                <w:highlight w:val="yellow"/>
              </w:rPr>
              <w:t>Xóa file :</w:t>
            </w:r>
          </w:p>
          <w:p w14:paraId="5AC1DA44" w14:textId="77777777" w:rsidR="00F27587" w:rsidRPr="00AA459A" w:rsidRDefault="00F27587" w:rsidP="001A0A85">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1979EA6F"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752352DA"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672E6DAE"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7B32890B"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62C0CAE1" w14:textId="5CC06D38" w:rsidR="00F27587" w:rsidRPr="00AA459A" w:rsidRDefault="00F27587" w:rsidP="00F27587">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00C06A01" w:rsidRPr="00AA459A">
              <w:rPr>
                <w:snapToGrid/>
                <w:color w:val="000000"/>
                <w:szCs w:val="24"/>
                <w:highlight w:val="yellow"/>
              </w:rPr>
              <w:tab/>
            </w:r>
          </w:p>
          <w:p w14:paraId="7A9854FA" w14:textId="77777777" w:rsidR="00F27587" w:rsidRPr="00AA459A" w:rsidRDefault="00F27587" w:rsidP="001A0A85">
            <w:pPr>
              <w:widowControl/>
              <w:autoSpaceDE w:val="0"/>
              <w:autoSpaceDN w:val="0"/>
              <w:adjustRightInd w:val="0"/>
              <w:spacing w:line="240" w:lineRule="auto"/>
              <w:ind w:left="0"/>
              <w:rPr>
                <w:rFonts w:ascii="Consolas" w:hAnsi="Consolas" w:cs="Consolas"/>
                <w:snapToGrid/>
                <w:color w:val="000000"/>
                <w:sz w:val="20"/>
                <w:highlight w:val="yellow"/>
              </w:rPr>
            </w:pPr>
          </w:p>
          <w:p w14:paraId="5D2AF1DB" w14:textId="77777777" w:rsidR="00F27587" w:rsidRPr="00AA459A" w:rsidRDefault="00F27587" w:rsidP="001A0A85">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6814D8E9" w14:textId="117C8C37" w:rsidR="00C06A01" w:rsidRPr="00AA459A" w:rsidRDefault="00F27587" w:rsidP="001A0A85">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6D46F2F8" w14:textId="77777777" w:rsidR="00F27587" w:rsidRPr="00AA459A" w:rsidRDefault="00F27587" w:rsidP="00F27587">
            <w:pPr>
              <w:widowControl/>
              <w:autoSpaceDE w:val="0"/>
              <w:autoSpaceDN w:val="0"/>
              <w:adjustRightInd w:val="0"/>
              <w:spacing w:line="240" w:lineRule="auto"/>
              <w:ind w:left="0"/>
              <w:rPr>
                <w:rFonts w:ascii="Consolas" w:hAnsi="Consolas" w:cs="Consolas"/>
                <w:snapToGrid/>
                <w:color w:val="646464"/>
                <w:sz w:val="20"/>
                <w:highlight w:val="yellow"/>
              </w:rPr>
            </w:pPr>
          </w:p>
          <w:p w14:paraId="55E3F546" w14:textId="77777777" w:rsidR="00F27587" w:rsidRPr="00AA459A" w:rsidRDefault="00F27587" w:rsidP="00F27587">
            <w:pPr>
              <w:widowControl/>
              <w:autoSpaceDE w:val="0"/>
              <w:autoSpaceDN w:val="0"/>
              <w:adjustRightInd w:val="0"/>
              <w:spacing w:line="240" w:lineRule="auto"/>
              <w:ind w:left="0"/>
              <w:rPr>
                <w:rFonts w:ascii="Consolas" w:hAnsi="Consolas" w:cs="Consolas"/>
                <w:snapToGrid/>
                <w:color w:val="646464"/>
                <w:sz w:val="20"/>
                <w:highlight w:val="yellow"/>
              </w:rPr>
            </w:pPr>
          </w:p>
          <w:p w14:paraId="25456EE6" w14:textId="77777777" w:rsidR="00F27587" w:rsidRPr="00AA459A" w:rsidRDefault="00F27587" w:rsidP="00F27587">
            <w:pPr>
              <w:widowControl/>
              <w:autoSpaceDE w:val="0"/>
              <w:autoSpaceDN w:val="0"/>
              <w:adjustRightInd w:val="0"/>
              <w:spacing w:line="240" w:lineRule="auto"/>
              <w:ind w:left="0"/>
              <w:rPr>
                <w:rFonts w:ascii="Consolas" w:hAnsi="Consolas" w:cs="Consolas"/>
                <w:snapToGrid/>
                <w:color w:val="646464"/>
                <w:sz w:val="20"/>
                <w:highlight w:val="yellow"/>
              </w:rPr>
            </w:pPr>
          </w:p>
          <w:p w14:paraId="06F5B481" w14:textId="73BC39AE"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lastRenderedPageBreak/>
              <w:t xml:space="preserve">       @GET</w:t>
            </w:r>
          </w:p>
          <w:p w14:paraId="1B1A75B5"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6122671C"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7FDA8C83"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7E4D7AA4"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7D66EBEC"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7075B0CC" w14:textId="77777777" w:rsidR="00F27587" w:rsidRPr="00AA459A" w:rsidRDefault="00F27587" w:rsidP="00F27587">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0D1530F5" w14:textId="6E0C69E2" w:rsidR="00F27587" w:rsidRPr="00F27587" w:rsidRDefault="00F27587" w:rsidP="00F27587">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0B8F8018" w14:textId="77777777" w:rsidR="00C06A01" w:rsidRDefault="00C06A01" w:rsidP="00EC049C">
            <w:pPr>
              <w:widowControl/>
              <w:autoSpaceDE w:val="0"/>
              <w:autoSpaceDN w:val="0"/>
              <w:adjustRightInd w:val="0"/>
              <w:spacing w:line="240" w:lineRule="auto"/>
              <w:ind w:left="0"/>
              <w:rPr>
                <w:rFonts w:ascii="Consolas" w:hAnsi="Consolas" w:cs="Consolas"/>
                <w:snapToGrid/>
                <w:sz w:val="20"/>
              </w:rPr>
            </w:pPr>
          </w:p>
          <w:p w14:paraId="61487B62" w14:textId="5EA4A0A8" w:rsidR="00EC049C" w:rsidRDefault="00EC049C" w:rsidP="00C06A01">
            <w:pPr>
              <w:widowControl/>
              <w:autoSpaceDE w:val="0"/>
              <w:autoSpaceDN w:val="0"/>
              <w:adjustRightInd w:val="0"/>
              <w:spacing w:line="240" w:lineRule="auto"/>
              <w:ind w:left="0"/>
              <w:rPr>
                <w:rFonts w:ascii="Consolas" w:hAnsi="Consolas" w:cs="Consolas"/>
                <w:snapToGrid/>
                <w:sz w:val="20"/>
              </w:rPr>
            </w:pPr>
            <w:r>
              <w:rPr>
                <w:rFonts w:ascii="Consolas" w:hAnsi="Consolas" w:cs="Consolas"/>
                <w:snapToGrid/>
                <w:color w:val="000000"/>
                <w:sz w:val="20"/>
              </w:rPr>
              <w:t xml:space="preserve">    </w:t>
            </w:r>
            <w:r>
              <w:rPr>
                <w:rFonts w:ascii="Consolas" w:hAnsi="Consolas" w:cs="Consolas"/>
                <w:snapToGrid/>
                <w:color w:val="000000"/>
                <w:sz w:val="20"/>
              </w:rPr>
              <w:tab/>
            </w:r>
            <w:r>
              <w:rPr>
                <w:rFonts w:ascii="Consolas" w:hAnsi="Consolas" w:cs="Consolas"/>
                <w:snapToGrid/>
                <w:color w:val="000000"/>
                <w:sz w:val="20"/>
              </w:rPr>
              <w:tab/>
            </w:r>
          </w:p>
          <w:p w14:paraId="34B24ACD" w14:textId="013CAF30" w:rsidR="00C06A01" w:rsidRPr="00EE735F" w:rsidRDefault="00EC049C" w:rsidP="00C06A01">
            <w:pPr>
              <w:widowControl/>
              <w:autoSpaceDE w:val="0"/>
              <w:autoSpaceDN w:val="0"/>
              <w:adjustRightInd w:val="0"/>
              <w:spacing w:line="240" w:lineRule="auto"/>
              <w:ind w:left="0"/>
              <w:rPr>
                <w:szCs w:val="24"/>
              </w:rPr>
            </w:pPr>
            <w:r>
              <w:rPr>
                <w:rFonts w:ascii="Consolas" w:hAnsi="Consolas" w:cs="Consolas"/>
                <w:snapToGrid/>
                <w:color w:val="000000"/>
                <w:sz w:val="20"/>
              </w:rPr>
              <w:t xml:space="preserve">    </w:t>
            </w:r>
            <w:r>
              <w:rPr>
                <w:rFonts w:ascii="Consolas" w:hAnsi="Consolas" w:cs="Consolas"/>
                <w:snapToGrid/>
                <w:color w:val="000000"/>
                <w:sz w:val="20"/>
              </w:rPr>
              <w:tab/>
            </w:r>
            <w:r>
              <w:rPr>
                <w:rFonts w:ascii="Consolas" w:hAnsi="Consolas" w:cs="Consolas"/>
                <w:snapToGrid/>
                <w:color w:val="000000"/>
                <w:sz w:val="20"/>
              </w:rPr>
              <w:tab/>
            </w:r>
          </w:p>
          <w:p w14:paraId="0FC7C31B" w14:textId="6CB431BC" w:rsidR="00EC049C" w:rsidRPr="00EE735F" w:rsidRDefault="00EC049C" w:rsidP="00EC049C">
            <w:pPr>
              <w:pStyle w:val="Sothutu-1so"/>
              <w:spacing w:before="120" w:line="276" w:lineRule="auto"/>
              <w:ind w:left="720"/>
              <w:rPr>
                <w:szCs w:val="24"/>
              </w:rPr>
            </w:pPr>
          </w:p>
        </w:tc>
      </w:tr>
      <w:tr w:rsidR="00B63976" w:rsidRPr="00FF37CC" w14:paraId="540854E9" w14:textId="77777777" w:rsidTr="00950191">
        <w:tc>
          <w:tcPr>
            <w:tcW w:w="2424" w:type="dxa"/>
          </w:tcPr>
          <w:p w14:paraId="1E5FEECB" w14:textId="6E5174DA" w:rsidR="00B63976" w:rsidRPr="00FF37CC" w:rsidRDefault="00EC049C" w:rsidP="00CF718E">
            <w:pPr>
              <w:pStyle w:val="Sothutu-1so"/>
              <w:spacing w:before="120" w:line="276" w:lineRule="auto"/>
              <w:jc w:val="left"/>
              <w:rPr>
                <w:lang w:eastAsia="ar-SA"/>
              </w:rPr>
            </w:pPr>
            <w:r>
              <w:rPr>
                <w:lang w:eastAsia="ar-SA"/>
              </w:rPr>
              <w:lastRenderedPageBreak/>
              <w:t xml:space="preserve"> </w:t>
            </w:r>
          </w:p>
        </w:tc>
        <w:tc>
          <w:tcPr>
            <w:tcW w:w="1176" w:type="dxa"/>
          </w:tcPr>
          <w:p w14:paraId="61589C90" w14:textId="1505DE48" w:rsidR="00B63976" w:rsidRPr="00FF37CC" w:rsidRDefault="00B63976" w:rsidP="00CF718E">
            <w:pPr>
              <w:pStyle w:val="Sothutu-1so"/>
              <w:spacing w:before="120" w:line="276" w:lineRule="auto"/>
              <w:jc w:val="left"/>
              <w:rPr>
                <w:lang w:eastAsia="ar-SA"/>
              </w:rPr>
            </w:pPr>
            <w:r>
              <w:rPr>
                <w:lang w:eastAsia="ar-SA"/>
              </w:rPr>
              <w:t>Có</w:t>
            </w:r>
          </w:p>
        </w:tc>
        <w:tc>
          <w:tcPr>
            <w:tcW w:w="10710" w:type="dxa"/>
          </w:tcPr>
          <w:p w14:paraId="2FE61D1E" w14:textId="42FAB0FB" w:rsidR="004F653C" w:rsidRDefault="004F653C" w:rsidP="00CF718E">
            <w:pPr>
              <w:pStyle w:val="Sothutu-1so"/>
              <w:spacing w:before="120" w:line="276" w:lineRule="auto"/>
              <w:rPr>
                <w:szCs w:val="24"/>
              </w:rPr>
            </w:pPr>
            <w:r>
              <w:rPr>
                <w:szCs w:val="24"/>
              </w:rPr>
              <w:t>Có 2 cách trình ký:</w:t>
            </w:r>
          </w:p>
          <w:p w14:paraId="549788D7" w14:textId="6F615088" w:rsidR="004F653C" w:rsidRPr="00C255C2" w:rsidRDefault="003E7898" w:rsidP="004E37AB">
            <w:pPr>
              <w:pStyle w:val="Sothutu-1so"/>
              <w:numPr>
                <w:ilvl w:val="0"/>
                <w:numId w:val="40"/>
              </w:numPr>
              <w:spacing w:before="120" w:line="276" w:lineRule="auto"/>
              <w:rPr>
                <w:szCs w:val="24"/>
                <w:highlight w:val="green"/>
              </w:rPr>
            </w:pPr>
            <w:r w:rsidRPr="00C255C2">
              <w:rPr>
                <w:szCs w:val="24"/>
                <w:highlight w:val="green"/>
              </w:rPr>
              <w:t>Trình ký trực tiếp tờ trình</w:t>
            </w:r>
            <w:r w:rsidR="004F653C" w:rsidRPr="00C255C2">
              <w:rPr>
                <w:szCs w:val="24"/>
                <w:highlight w:val="green"/>
              </w:rPr>
              <w:t xml:space="preserve"> </w:t>
            </w:r>
            <w:r w:rsidR="00C255C2" w:rsidRPr="00C255C2">
              <w:rPr>
                <w:szCs w:val="24"/>
                <w:highlight w:val="green"/>
              </w:rPr>
              <w:t>(Button Trình ký)</w:t>
            </w:r>
          </w:p>
          <w:p w14:paraId="036601E9" w14:textId="79DE9AA4" w:rsidR="004F653C" w:rsidRPr="00C255C2" w:rsidRDefault="004F653C" w:rsidP="004E37AB">
            <w:pPr>
              <w:pStyle w:val="Sothutu-1so"/>
              <w:numPr>
                <w:ilvl w:val="0"/>
                <w:numId w:val="40"/>
              </w:numPr>
              <w:spacing w:before="120" w:line="276" w:lineRule="auto"/>
              <w:rPr>
                <w:szCs w:val="24"/>
                <w:highlight w:val="green"/>
              </w:rPr>
            </w:pPr>
            <w:r w:rsidRPr="00C255C2">
              <w:rPr>
                <w:szCs w:val="24"/>
                <w:highlight w:val="green"/>
              </w:rPr>
              <w:t>Trình ký trên phiếu in (</w:t>
            </w:r>
            <w:r w:rsidR="00C255C2" w:rsidRPr="00C255C2">
              <w:rPr>
                <w:szCs w:val="24"/>
                <w:highlight w:val="green"/>
              </w:rPr>
              <w:t>Button Phiếu in- Mô tả bên dưới</w:t>
            </w:r>
            <w:r w:rsidRPr="00C255C2">
              <w:rPr>
                <w:szCs w:val="24"/>
                <w:highlight w:val="green"/>
              </w:rPr>
              <w:t>)</w:t>
            </w:r>
          </w:p>
          <w:p w14:paraId="7C78ED31" w14:textId="77777777" w:rsidR="00F74C37" w:rsidRDefault="00EC7BF9" w:rsidP="00CF718E">
            <w:pPr>
              <w:pStyle w:val="Sothutu-1so"/>
              <w:spacing w:before="120" w:line="276" w:lineRule="auto"/>
              <w:rPr>
                <w:szCs w:val="24"/>
              </w:rPr>
            </w:pPr>
            <w:r>
              <w:rPr>
                <w:szCs w:val="24"/>
              </w:rPr>
              <w:t>Khi ấn chọn</w:t>
            </w:r>
            <w:r w:rsidR="003E0BF9">
              <w:rPr>
                <w:szCs w:val="24"/>
              </w:rPr>
              <w:t xml:space="preserve"> Trình ký</w:t>
            </w:r>
            <w:r>
              <w:rPr>
                <w:szCs w:val="24"/>
              </w:rPr>
              <w:t>, hệ</w:t>
            </w:r>
            <w:r w:rsidR="003E0BF9">
              <w:rPr>
                <w:szCs w:val="24"/>
              </w:rPr>
              <w:t xml:space="preserve"> thống sẽ chuyển sang màn hình T</w:t>
            </w:r>
            <w:r>
              <w:rPr>
                <w:szCs w:val="24"/>
              </w:rPr>
              <w:t>rình ký Voffice để người dùng thực hiện thao tác trình ký.</w:t>
            </w:r>
          </w:p>
          <w:p w14:paraId="19C2D9AE" w14:textId="1F4A3250" w:rsidR="00FA4D24" w:rsidRPr="00F74C37" w:rsidRDefault="00FA4D24" w:rsidP="00CF718E">
            <w:pPr>
              <w:pStyle w:val="Sothutu-1so"/>
              <w:spacing w:before="120" w:line="276" w:lineRule="auto"/>
              <w:rPr>
                <w:b/>
                <w:szCs w:val="24"/>
              </w:rPr>
            </w:pPr>
            <w:r w:rsidRPr="00F74C37">
              <w:rPr>
                <w:b/>
              </w:rPr>
              <w:t>TH người dùng trình ký Tờ trình thành công: Khi C_STATEMENT.Signerstatus = 10 (Chờ ký): hệ thống thực hiện thao tác sau:</w:t>
            </w:r>
          </w:p>
          <w:p w14:paraId="4EB8ABC0" w14:textId="77777777" w:rsidR="00FA4D24" w:rsidRDefault="00FA4D24" w:rsidP="00CF718E">
            <w:pPr>
              <w:pStyle w:val="Sothutu-1so"/>
              <w:spacing w:before="120" w:after="120" w:line="360" w:lineRule="auto"/>
              <w:jc w:val="left"/>
              <w:rPr>
                <w:b/>
                <w:i/>
                <w:szCs w:val="22"/>
              </w:rPr>
            </w:pPr>
            <w:r w:rsidRPr="00FA4D24">
              <w:rPr>
                <w:b/>
                <w:i/>
                <w:szCs w:val="22"/>
              </w:rPr>
              <w:t>Cập nhật bảng QT_C_MONTH_CONTRACT:</w:t>
            </w:r>
          </w:p>
          <w:p w14:paraId="3584B898" w14:textId="3C5CC9DB" w:rsidR="00FA4D24" w:rsidRPr="00FA4D24" w:rsidRDefault="00FA4D24" w:rsidP="00CF718E">
            <w:pPr>
              <w:pStyle w:val="Sothutu-1so"/>
              <w:spacing w:before="120" w:after="120" w:line="360" w:lineRule="auto"/>
              <w:jc w:val="left"/>
              <w:rPr>
                <w:b/>
                <w:i/>
                <w:szCs w:val="22"/>
              </w:rPr>
            </w:pPr>
            <w:r w:rsidRPr="00FA4D24">
              <w:rPr>
                <w:szCs w:val="22"/>
              </w:rPr>
              <w:t>Căn cứ C_STATEMENT_LINE.QT_PLAN_ID của bản ghi C_STATEMENT_ID:</w:t>
            </w:r>
          </w:p>
          <w:p w14:paraId="3BF1CD68" w14:textId="77777777" w:rsidR="003F1ADA" w:rsidRDefault="00FA4D24" w:rsidP="004E37AB">
            <w:pPr>
              <w:pStyle w:val="Sothutu-1so"/>
              <w:numPr>
                <w:ilvl w:val="1"/>
                <w:numId w:val="44"/>
              </w:numPr>
              <w:spacing w:before="120" w:after="120" w:line="360" w:lineRule="auto"/>
              <w:ind w:left="1080"/>
              <w:jc w:val="left"/>
              <w:rPr>
                <w:szCs w:val="22"/>
              </w:rPr>
            </w:pPr>
            <w:r w:rsidRPr="00FA4D24">
              <w:rPr>
                <w:szCs w:val="22"/>
              </w:rPr>
              <w:t>Cập nhật QT_C_MONTH_CONTRACT.DOCSTATUS2 = ‘PE’</w:t>
            </w:r>
          </w:p>
          <w:p w14:paraId="39C7349F" w14:textId="77A9E0E3" w:rsidR="00A97673" w:rsidRPr="00C45F39" w:rsidRDefault="00A97673" w:rsidP="00D86190">
            <w:pPr>
              <w:pStyle w:val="Heading5"/>
              <w:numPr>
                <w:ilvl w:val="0"/>
                <w:numId w:val="0"/>
              </w:numPr>
              <w:spacing w:line="360" w:lineRule="auto"/>
              <w:ind w:left="1008" w:hanging="1008"/>
              <w:rPr>
                <w:szCs w:val="24"/>
              </w:rPr>
            </w:pPr>
            <w:r w:rsidRPr="00C45F39">
              <w:rPr>
                <w:szCs w:val="24"/>
              </w:rPr>
              <w:t xml:space="preserve">TH Tờ trình được phê duyệt: Khi C_STATEMENT.Signerstatus = 3 hoặc 5 (Phê duyệt, Ban hành): Hệ </w:t>
            </w:r>
            <w:r w:rsidRPr="00C45F39">
              <w:rPr>
                <w:szCs w:val="24"/>
              </w:rPr>
              <w:lastRenderedPageBreak/>
              <w:t>thống thực hiện thao tác sau:</w:t>
            </w:r>
          </w:p>
          <w:p w14:paraId="2A3A8910" w14:textId="77777777" w:rsidR="00A97673" w:rsidRPr="00C45F39" w:rsidRDefault="00A97673" w:rsidP="004E37AB">
            <w:pPr>
              <w:pStyle w:val="Sothutu-1so"/>
              <w:numPr>
                <w:ilvl w:val="0"/>
                <w:numId w:val="53"/>
              </w:numPr>
              <w:spacing w:before="120" w:after="120" w:line="360" w:lineRule="auto"/>
              <w:ind w:left="1080" w:hanging="360"/>
              <w:jc w:val="left"/>
              <w:rPr>
                <w:b/>
                <w:i/>
                <w:szCs w:val="24"/>
              </w:rPr>
            </w:pPr>
            <w:r w:rsidRPr="00C45F39">
              <w:rPr>
                <w:b/>
                <w:i/>
                <w:szCs w:val="24"/>
              </w:rPr>
              <w:t>Cập nhật bảng QT_C_MONTH_CONTRACT:</w:t>
            </w:r>
          </w:p>
          <w:p w14:paraId="22A8E15D" w14:textId="77777777" w:rsidR="00A97673" w:rsidRPr="00C45F39" w:rsidRDefault="00A97673" w:rsidP="00A97673">
            <w:pPr>
              <w:pStyle w:val="Sothutu-1so"/>
              <w:spacing w:before="120" w:after="120" w:line="360" w:lineRule="auto"/>
              <w:ind w:left="720"/>
              <w:jc w:val="left"/>
              <w:rPr>
                <w:szCs w:val="24"/>
              </w:rPr>
            </w:pPr>
            <w:r w:rsidRPr="00C45F39">
              <w:rPr>
                <w:szCs w:val="24"/>
              </w:rPr>
              <w:t>Căn cứ C_STATEMENT_LINE.QT_PLAN_ID của bản ghi C_STATEMENT_ID:</w:t>
            </w:r>
          </w:p>
          <w:p w14:paraId="43DA6941" w14:textId="77777777" w:rsidR="00A97673" w:rsidRPr="00C45F39" w:rsidRDefault="00A97673" w:rsidP="004E37AB">
            <w:pPr>
              <w:pStyle w:val="Sothutu-1so"/>
              <w:numPr>
                <w:ilvl w:val="1"/>
                <w:numId w:val="44"/>
              </w:numPr>
              <w:spacing w:before="120" w:after="120" w:line="360" w:lineRule="auto"/>
              <w:ind w:left="1080"/>
              <w:jc w:val="left"/>
              <w:rPr>
                <w:szCs w:val="24"/>
              </w:rPr>
            </w:pPr>
            <w:r w:rsidRPr="00C45F39">
              <w:rPr>
                <w:szCs w:val="24"/>
              </w:rPr>
              <w:t>Cập nhật QT_C_MONTH_CONTRACT.DOCSTATUS2 = ‘PO’</w:t>
            </w:r>
          </w:p>
          <w:p w14:paraId="562642BD" w14:textId="0A9015E7" w:rsidR="00A97673" w:rsidRPr="00C45F39" w:rsidRDefault="00A97673" w:rsidP="004E37AB">
            <w:pPr>
              <w:pStyle w:val="Sothutu-1so"/>
              <w:numPr>
                <w:ilvl w:val="0"/>
                <w:numId w:val="53"/>
              </w:numPr>
              <w:spacing w:before="120" w:after="120" w:line="360" w:lineRule="auto"/>
              <w:ind w:left="1080" w:hanging="360"/>
              <w:jc w:val="left"/>
              <w:rPr>
                <w:i/>
                <w:szCs w:val="24"/>
              </w:rPr>
            </w:pPr>
            <w:r w:rsidRPr="00C45F39">
              <w:rPr>
                <w:b/>
                <w:i/>
                <w:szCs w:val="24"/>
              </w:rPr>
              <w:t>Sinh bản ghi Ngân sách quý mới NS_PLAN_ID</w:t>
            </w:r>
          </w:p>
          <w:p w14:paraId="275A3B5C" w14:textId="2A9CA302" w:rsidR="00A97673" w:rsidRPr="00C45F39" w:rsidRDefault="00A97673" w:rsidP="004E37AB">
            <w:pPr>
              <w:pStyle w:val="Sothutu-1so"/>
              <w:numPr>
                <w:ilvl w:val="0"/>
                <w:numId w:val="53"/>
              </w:numPr>
              <w:spacing w:before="120" w:after="120" w:line="360" w:lineRule="auto"/>
              <w:ind w:left="1080" w:hanging="360"/>
              <w:jc w:val="left"/>
              <w:rPr>
                <w:b/>
                <w:i/>
                <w:szCs w:val="24"/>
              </w:rPr>
            </w:pPr>
            <w:r w:rsidRPr="00C45F39">
              <w:rPr>
                <w:szCs w:val="24"/>
              </w:rPr>
              <w:t xml:space="preserve"> </w:t>
            </w:r>
            <w:r w:rsidRPr="00C45F39">
              <w:rPr>
                <w:b/>
                <w:i/>
                <w:szCs w:val="24"/>
              </w:rPr>
              <w:t>Sinh bản ghi điều chỉnh năm NS_PLAN_LINE_ID:</w:t>
            </w:r>
          </w:p>
          <w:p w14:paraId="4BA40D3E" w14:textId="6B959CA6" w:rsidR="00A97673" w:rsidRPr="00C45F39" w:rsidRDefault="00A97673" w:rsidP="00D86190">
            <w:pPr>
              <w:pStyle w:val="Heading5"/>
              <w:numPr>
                <w:ilvl w:val="0"/>
                <w:numId w:val="0"/>
              </w:numPr>
              <w:spacing w:line="360" w:lineRule="auto"/>
              <w:ind w:left="1008" w:hanging="1008"/>
              <w:rPr>
                <w:szCs w:val="24"/>
              </w:rPr>
            </w:pPr>
            <w:r w:rsidRPr="00C45F39">
              <w:rPr>
                <w:szCs w:val="24"/>
              </w:rPr>
              <w:t>TH Tờ trình bị từ chối hoặc hủy luồng: Khi C_STATEMENT.Signerstatus =</w:t>
            </w:r>
            <w:r w:rsidR="00227715">
              <w:rPr>
                <w:szCs w:val="24"/>
              </w:rPr>
              <w:t xml:space="preserve"> 1, 2, 4</w:t>
            </w:r>
          </w:p>
          <w:p w14:paraId="6F9CCEAD" w14:textId="77777777" w:rsidR="00A97673" w:rsidRPr="00C45F39" w:rsidRDefault="00A97673" w:rsidP="004E37AB">
            <w:pPr>
              <w:pStyle w:val="Sothutu-1so"/>
              <w:numPr>
                <w:ilvl w:val="0"/>
                <w:numId w:val="54"/>
              </w:numPr>
              <w:spacing w:before="120" w:after="120" w:line="360" w:lineRule="auto"/>
              <w:ind w:left="1080" w:hanging="360"/>
              <w:jc w:val="left"/>
              <w:rPr>
                <w:b/>
                <w:i/>
                <w:szCs w:val="24"/>
              </w:rPr>
            </w:pPr>
            <w:r w:rsidRPr="00C45F39">
              <w:rPr>
                <w:b/>
                <w:i/>
                <w:szCs w:val="24"/>
              </w:rPr>
              <w:t>Cập nhật bảng QT_C_MONTH_CONTRACT:</w:t>
            </w:r>
          </w:p>
          <w:p w14:paraId="6DB1A3CD" w14:textId="77777777" w:rsidR="00A97673" w:rsidRPr="00C45F39" w:rsidRDefault="00A97673" w:rsidP="00A97673">
            <w:pPr>
              <w:pStyle w:val="Sothutu-1so"/>
              <w:spacing w:before="120" w:after="120" w:line="360" w:lineRule="auto"/>
              <w:ind w:left="720"/>
              <w:jc w:val="left"/>
              <w:rPr>
                <w:szCs w:val="24"/>
              </w:rPr>
            </w:pPr>
            <w:r w:rsidRPr="00C45F39">
              <w:rPr>
                <w:szCs w:val="24"/>
              </w:rPr>
              <w:t>Căn cứ C_STATEMENT_LINE.QT_PLAN_ID của bản ghi C_STATEMENT_ID:</w:t>
            </w:r>
          </w:p>
          <w:p w14:paraId="1F7B30B5" w14:textId="53CEF1DF" w:rsidR="00460BB8" w:rsidRPr="00A97673" w:rsidRDefault="00A97673" w:rsidP="004E37AB">
            <w:pPr>
              <w:pStyle w:val="Sothutu-1so"/>
              <w:numPr>
                <w:ilvl w:val="1"/>
                <w:numId w:val="44"/>
              </w:numPr>
              <w:spacing w:before="120" w:after="120" w:line="360" w:lineRule="auto"/>
              <w:ind w:left="1080"/>
              <w:jc w:val="left"/>
              <w:rPr>
                <w:sz w:val="22"/>
                <w:szCs w:val="22"/>
              </w:rPr>
            </w:pPr>
            <w:r w:rsidRPr="00C45F39">
              <w:rPr>
                <w:szCs w:val="24"/>
              </w:rPr>
              <w:t>Cập nhật QT_C_MONTH_CONTRACT.DOCSTATUS2 = ‘DN’</w:t>
            </w:r>
          </w:p>
        </w:tc>
      </w:tr>
      <w:tr w:rsidR="00B63976" w:rsidRPr="00FF37CC" w14:paraId="7041C968" w14:textId="77777777" w:rsidTr="00950191">
        <w:tc>
          <w:tcPr>
            <w:tcW w:w="2424" w:type="dxa"/>
          </w:tcPr>
          <w:p w14:paraId="3FA1359C" w14:textId="4E092BCC" w:rsidR="00B63976" w:rsidRDefault="0099461A" w:rsidP="0099461A">
            <w:pPr>
              <w:pStyle w:val="Sothutu-1so"/>
              <w:spacing w:before="120" w:line="276" w:lineRule="auto"/>
              <w:jc w:val="left"/>
              <w:rPr>
                <w:lang w:eastAsia="ar-SA"/>
              </w:rPr>
            </w:pPr>
            <w:r>
              <w:rPr>
                <w:lang w:eastAsia="ar-SA"/>
              </w:rPr>
              <w:lastRenderedPageBreak/>
              <w:t>Phiếu in</w:t>
            </w:r>
          </w:p>
        </w:tc>
        <w:tc>
          <w:tcPr>
            <w:tcW w:w="1176" w:type="dxa"/>
          </w:tcPr>
          <w:p w14:paraId="26926E07" w14:textId="4759390C" w:rsidR="00B63976" w:rsidRPr="00FF37CC" w:rsidRDefault="00B63976" w:rsidP="00CF718E">
            <w:pPr>
              <w:pStyle w:val="Sothutu-1so"/>
              <w:spacing w:before="120" w:line="276" w:lineRule="auto"/>
              <w:jc w:val="left"/>
              <w:rPr>
                <w:lang w:eastAsia="ar-SA"/>
              </w:rPr>
            </w:pPr>
            <w:r>
              <w:rPr>
                <w:lang w:eastAsia="ar-SA"/>
              </w:rPr>
              <w:t>Có</w:t>
            </w:r>
          </w:p>
        </w:tc>
        <w:tc>
          <w:tcPr>
            <w:tcW w:w="10710" w:type="dxa"/>
          </w:tcPr>
          <w:p w14:paraId="4C453E6A" w14:textId="77777777" w:rsidR="00B63976" w:rsidRDefault="003E7898" w:rsidP="00CF718E">
            <w:pPr>
              <w:pStyle w:val="Sothutu-1so"/>
              <w:spacing w:before="120" w:line="276" w:lineRule="auto"/>
              <w:rPr>
                <w:szCs w:val="24"/>
              </w:rPr>
            </w:pPr>
            <w:r>
              <w:rPr>
                <w:szCs w:val="24"/>
              </w:rPr>
              <w:t>Phiếu in báo cáo</w:t>
            </w:r>
            <w:r w:rsidR="00E04438">
              <w:rPr>
                <w:szCs w:val="24"/>
              </w:rPr>
              <w:t xml:space="preserve"> -&gt; Chuyển sang màn hình phiếu in, chọn mẫu muốn in -&gt; Đính kèm mẫu này vào danh sách đính kèm</w:t>
            </w:r>
            <w:r w:rsidR="00772EA9">
              <w:rPr>
                <w:szCs w:val="24"/>
              </w:rPr>
              <w:t>.</w:t>
            </w:r>
          </w:p>
          <w:p w14:paraId="5A93B98A" w14:textId="5C461DB1" w:rsidR="00772EA9" w:rsidRPr="00A5214B" w:rsidRDefault="00772EA9" w:rsidP="00CF718E">
            <w:pPr>
              <w:pStyle w:val="Sothutu-1so"/>
              <w:spacing w:before="120" w:line="276" w:lineRule="auto"/>
              <w:rPr>
                <w:szCs w:val="24"/>
              </w:rPr>
            </w:pPr>
            <w:r>
              <w:rPr>
                <w:szCs w:val="24"/>
              </w:rPr>
              <w:t>Chỉ hiện button Trình ký trên phiếu in, các chứng từ đính kèm còn lại không hiển thị.</w:t>
            </w:r>
          </w:p>
        </w:tc>
      </w:tr>
    </w:tbl>
    <w:p w14:paraId="10E146A4" w14:textId="19030502" w:rsidR="00EE136C" w:rsidRDefault="00EE136C" w:rsidP="00CF718E">
      <w:pPr>
        <w:ind w:left="0"/>
      </w:pPr>
    </w:p>
    <w:p w14:paraId="23E3EFD0" w14:textId="77777777" w:rsidR="00290CBD" w:rsidRPr="00FF37CC" w:rsidRDefault="00290CBD" w:rsidP="00CF718E">
      <w:pPr>
        <w:ind w:left="0"/>
      </w:pPr>
    </w:p>
    <w:p w14:paraId="00F479B2" w14:textId="5DE424E0" w:rsidR="00F47606" w:rsidRPr="00B64B38" w:rsidRDefault="00F47606" w:rsidP="00CF718E">
      <w:pPr>
        <w:pStyle w:val="Heading6"/>
        <w:rPr>
          <w:sz w:val="24"/>
        </w:rPr>
      </w:pPr>
      <w:r w:rsidRPr="00B64B38">
        <w:rPr>
          <w:sz w:val="24"/>
        </w:rPr>
        <w:t>Điều kiện khi CO tờ trình</w:t>
      </w:r>
    </w:p>
    <w:p w14:paraId="3286D18A" w14:textId="3AB9B133" w:rsidR="00F47606" w:rsidRDefault="00F47606" w:rsidP="00057F7B">
      <w:pPr>
        <w:pStyle w:val="Heading7"/>
        <w:rPr>
          <w:rFonts w:ascii="Times New Roman" w:hAnsi="Times New Roman"/>
          <w:sz w:val="24"/>
        </w:rPr>
      </w:pPr>
      <w:r w:rsidRPr="00F47606">
        <w:rPr>
          <w:rFonts w:ascii="Times New Roman" w:hAnsi="Times New Roman"/>
          <w:sz w:val="24"/>
        </w:rPr>
        <w:t>Kiểm tra chưa có ngân sách đã duyệt hoặc ngân sách bị khóa</w:t>
      </w:r>
      <w:r>
        <w:rPr>
          <w:rFonts w:ascii="Times New Roman" w:hAnsi="Times New Roman"/>
          <w:sz w:val="24"/>
        </w:rPr>
        <w:t>:</w:t>
      </w:r>
    </w:p>
    <w:p w14:paraId="7BCCBDE2" w14:textId="77777777" w:rsidR="00F47606" w:rsidRPr="00F47606" w:rsidRDefault="00F47606" w:rsidP="004E37AB">
      <w:pPr>
        <w:pStyle w:val="ListParagraph"/>
        <w:numPr>
          <w:ilvl w:val="0"/>
          <w:numId w:val="47"/>
        </w:numPr>
        <w:spacing w:before="120" w:after="120" w:line="360" w:lineRule="auto"/>
        <w:ind w:left="260" w:right="72" w:hanging="260"/>
      </w:pPr>
      <w:r w:rsidRPr="00F47606">
        <w:t>Nếu tồn tại ít nhất 1 bản ghi C_STATEMENT_LINE_ID thỏa mãn có IS_DELETED = ‘N’ &amp; C_BUDGET_ID = 2 thì:</w:t>
      </w:r>
    </w:p>
    <w:p w14:paraId="789D80B5" w14:textId="77777777" w:rsidR="00F47606" w:rsidRPr="00F47606" w:rsidRDefault="00F47606" w:rsidP="004E37AB">
      <w:pPr>
        <w:pStyle w:val="ListParagraph"/>
        <w:numPr>
          <w:ilvl w:val="1"/>
          <w:numId w:val="48"/>
        </w:numPr>
        <w:spacing w:before="120" w:after="120" w:line="360" w:lineRule="auto"/>
        <w:ind w:left="630" w:right="72"/>
      </w:pPr>
      <w:r w:rsidRPr="00F47606">
        <w:lastRenderedPageBreak/>
        <w:t>Hệ thống tìm kiếm các bản ghi NS_PLAN_ID thỏa mãn:</w:t>
      </w:r>
    </w:p>
    <w:p w14:paraId="4D5F9877"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AD_ORG_ID = C_STATEMENT.AD_Org_ID</w:t>
      </w:r>
    </w:p>
    <w:p w14:paraId="6768D8AE"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C_DEPARTMENT_ID = C_STATEMENT.C_Control_Department_ID</w:t>
      </w:r>
    </w:p>
    <w:p w14:paraId="3C4D880B"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C_DOCUMENT_TYPE.Value = ‘KHQ’</w:t>
      </w:r>
    </w:p>
    <w:p w14:paraId="0568D901"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NS_QUARTER_ID từ bảng C_QUARTER thỏa mãn có C_QUARTER.Start_Date ≤ C_STATEMENT.Trans_Date ≤ C_QUARTER.End_Date</w:t>
      </w:r>
    </w:p>
    <w:p w14:paraId="2259A806"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APPROVED_STATUS = ‘AP’</w:t>
      </w:r>
    </w:p>
    <w:p w14:paraId="76B4EAA1"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VERSION_NO = 1</w:t>
      </w:r>
    </w:p>
    <w:p w14:paraId="159A1B5A" w14:textId="22164261" w:rsidR="00F47606" w:rsidRDefault="00F47606" w:rsidP="00CF718E">
      <w:pPr>
        <w:pStyle w:val="Sothutu-1so"/>
        <w:spacing w:before="120" w:after="120" w:line="360" w:lineRule="auto"/>
        <w:ind w:left="270"/>
        <w:jc w:val="left"/>
        <w:rPr>
          <w:i/>
          <w:szCs w:val="24"/>
        </w:rPr>
      </w:pPr>
      <w:r w:rsidRPr="00F47606">
        <w:rPr>
          <w:szCs w:val="24"/>
        </w:rPr>
        <w:t xml:space="preserve">Nếu không tìm thấy bản ghi NS_PLAN_ID nào thỏa mãn </w:t>
      </w:r>
      <w:r w:rsidRPr="00F47606">
        <w:rPr>
          <w:szCs w:val="24"/>
        </w:rPr>
        <w:sym w:font="Wingdings" w:char="F0E0"/>
      </w:r>
      <w:r w:rsidRPr="00F47606">
        <w:rPr>
          <w:szCs w:val="24"/>
        </w:rPr>
        <w:t xml:space="preserve"> Hiển thị thông báo lỗi: </w:t>
      </w:r>
      <w:r w:rsidRPr="00F47606">
        <w:rPr>
          <w:i/>
          <w:szCs w:val="24"/>
        </w:rPr>
        <w:t>‘Không CO được bản ghi do chưa có ngân sách quý được duyệt’</w:t>
      </w:r>
    </w:p>
    <w:p w14:paraId="4AFD397C" w14:textId="28D0C17D" w:rsidR="006D0636" w:rsidRDefault="006D0636" w:rsidP="00CF718E">
      <w:pPr>
        <w:pStyle w:val="Sothutu-1so"/>
        <w:spacing w:before="120" w:after="120" w:line="360" w:lineRule="auto"/>
        <w:ind w:left="270"/>
        <w:jc w:val="left"/>
        <w:rPr>
          <w:i/>
          <w:szCs w:val="24"/>
        </w:rPr>
      </w:pPr>
    </w:p>
    <w:p w14:paraId="3AD97390"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Select nvl(Is_Locked,'N') Is_Locked  </w:t>
      </w:r>
    </w:p>
    <w:p w14:paraId="43332C0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NS_PLAN pl </w:t>
      </w:r>
    </w:p>
    <w:p w14:paraId="1D2C3A9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C_DOCUMENT_TYPE cdt on pl.C_DOCUMENT_TYPE_ID = cdt.C_DOCUMENT_TYPE_ID </w:t>
      </w:r>
    </w:p>
    <w:p w14:paraId="44D19CD6"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C_QUARTER q on </w:t>
      </w:r>
      <w:proofErr w:type="gramStart"/>
      <w:r w:rsidRPr="006D0636">
        <w:rPr>
          <w:i/>
          <w:szCs w:val="24"/>
          <w:highlight w:val="yellow"/>
        </w:rPr>
        <w:t>pl.NS</w:t>
      </w:r>
      <w:proofErr w:type="gramEnd"/>
      <w:r w:rsidRPr="006D0636">
        <w:rPr>
          <w:i/>
          <w:szCs w:val="24"/>
          <w:highlight w:val="yellow"/>
        </w:rPr>
        <w:t xml:space="preserve">_QUARTER_ID  = q.C_QUARTER_ID </w:t>
      </w:r>
    </w:p>
    <w:p w14:paraId="387A84A0"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Where pl.AD_Org_ID </w:t>
      </w:r>
      <w:proofErr w:type="gramStart"/>
      <w:r w:rsidRPr="006D0636">
        <w:rPr>
          <w:i/>
          <w:szCs w:val="24"/>
          <w:highlight w:val="yellow"/>
        </w:rPr>
        <w:t>= :adorgid</w:t>
      </w:r>
      <w:proofErr w:type="gramEnd"/>
      <w:r w:rsidRPr="006D0636">
        <w:rPr>
          <w:i/>
          <w:szCs w:val="24"/>
          <w:highlight w:val="yellow"/>
        </w:rPr>
        <w:t xml:space="preserve"> </w:t>
      </w:r>
    </w:p>
    <w:p w14:paraId="4F3EC18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pl.C_DEPARTMENT_ID </w:t>
      </w:r>
      <w:proofErr w:type="gramStart"/>
      <w:r w:rsidRPr="006D0636">
        <w:rPr>
          <w:i/>
          <w:szCs w:val="24"/>
          <w:highlight w:val="yellow"/>
        </w:rPr>
        <w:t>= :cdepartmentid</w:t>
      </w:r>
      <w:proofErr w:type="gramEnd"/>
      <w:r w:rsidRPr="006D0636">
        <w:rPr>
          <w:i/>
          <w:szCs w:val="24"/>
          <w:highlight w:val="yellow"/>
        </w:rPr>
        <w:t xml:space="preserve"> </w:t>
      </w:r>
    </w:p>
    <w:p w14:paraId="3592EB86"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pl.ISACTIVE</w:t>
      </w:r>
      <w:proofErr w:type="gramEnd"/>
      <w:r w:rsidRPr="006D0636">
        <w:rPr>
          <w:i/>
          <w:szCs w:val="24"/>
          <w:highlight w:val="yellow"/>
        </w:rPr>
        <w:t xml:space="preserve"> = 'Y' </w:t>
      </w:r>
    </w:p>
    <w:p w14:paraId="6062563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lastRenderedPageBreak/>
        <w:t xml:space="preserve"> and pl.IS_DELETED = 'N' </w:t>
      </w:r>
    </w:p>
    <w:p w14:paraId="379229FD"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cdt.Value</w:t>
      </w:r>
      <w:proofErr w:type="gramEnd"/>
      <w:r w:rsidRPr="006D0636">
        <w:rPr>
          <w:i/>
          <w:szCs w:val="24"/>
          <w:highlight w:val="yellow"/>
        </w:rPr>
        <w:t xml:space="preserve"> = 'KHQ' </w:t>
      </w:r>
    </w:p>
    <w:p w14:paraId="7D61969D"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Q.START</w:t>
      </w:r>
      <w:proofErr w:type="gramEnd"/>
      <w:r w:rsidRPr="006D0636">
        <w:rPr>
          <w:i/>
          <w:szCs w:val="24"/>
          <w:highlight w:val="yellow"/>
        </w:rPr>
        <w:t xml:space="preserve">_DATE &lt;= :transdate </w:t>
      </w:r>
    </w:p>
    <w:p w14:paraId="23DBFEB9"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Q.END_DATE &gt;</w:t>
      </w:r>
      <w:proofErr w:type="gramStart"/>
      <w:r w:rsidRPr="006D0636">
        <w:rPr>
          <w:i/>
          <w:szCs w:val="24"/>
          <w:highlight w:val="yellow"/>
        </w:rPr>
        <w:t>= :transdate</w:t>
      </w:r>
      <w:proofErr w:type="gramEnd"/>
      <w:r w:rsidRPr="006D0636">
        <w:rPr>
          <w:i/>
          <w:szCs w:val="24"/>
          <w:highlight w:val="yellow"/>
        </w:rPr>
        <w:t xml:space="preserve"> </w:t>
      </w:r>
    </w:p>
    <w:p w14:paraId="49C7B21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PL.APPROVED</w:t>
      </w:r>
      <w:proofErr w:type="gramEnd"/>
      <w:r w:rsidRPr="006D0636">
        <w:rPr>
          <w:i/>
          <w:szCs w:val="24"/>
          <w:highlight w:val="yellow"/>
        </w:rPr>
        <w:t xml:space="preserve">_STATUS = 'AP' </w:t>
      </w:r>
    </w:p>
    <w:p w14:paraId="6B9BA822" w14:textId="78818AD1" w:rsidR="006D0636" w:rsidRDefault="006D0636" w:rsidP="006D0636">
      <w:pPr>
        <w:pStyle w:val="Sothutu-1so"/>
        <w:spacing w:before="120" w:after="120"/>
        <w:ind w:left="270"/>
        <w:rPr>
          <w:i/>
          <w:szCs w:val="24"/>
        </w:rPr>
      </w:pPr>
      <w:r w:rsidRPr="006D0636">
        <w:rPr>
          <w:i/>
          <w:szCs w:val="24"/>
          <w:highlight w:val="yellow"/>
        </w:rPr>
        <w:t xml:space="preserve"> and VERSION_NO = 1</w:t>
      </w:r>
    </w:p>
    <w:p w14:paraId="1CB77CAC" w14:textId="77777777" w:rsidR="006D0636" w:rsidRPr="006D0636" w:rsidRDefault="006D0636" w:rsidP="006D0636">
      <w:pPr>
        <w:pStyle w:val="Sothutu-1so"/>
        <w:spacing w:before="120" w:after="120"/>
        <w:ind w:left="270"/>
        <w:rPr>
          <w:i/>
          <w:szCs w:val="24"/>
        </w:rPr>
      </w:pPr>
    </w:p>
    <w:p w14:paraId="00CFD543" w14:textId="3F731930" w:rsidR="00F47606" w:rsidRDefault="00F47606" w:rsidP="00780BEA">
      <w:pPr>
        <w:pStyle w:val="Sothutu-1so"/>
        <w:spacing w:before="120" w:after="120" w:line="360" w:lineRule="auto"/>
        <w:ind w:left="270"/>
        <w:jc w:val="left"/>
        <w:rPr>
          <w:i/>
          <w:szCs w:val="24"/>
        </w:rPr>
      </w:pPr>
      <w:r w:rsidRPr="00F47606">
        <w:rPr>
          <w:szCs w:val="24"/>
        </w:rPr>
        <w:t xml:space="preserve">Nếu bản ghi NS_PLAN_ID có IS_LOCKED = Y </w:t>
      </w:r>
      <w:r w:rsidRPr="00F47606">
        <w:rPr>
          <w:szCs w:val="24"/>
        </w:rPr>
        <w:sym w:font="Wingdings" w:char="F0E0"/>
      </w:r>
      <w:r w:rsidRPr="00F47606">
        <w:rPr>
          <w:szCs w:val="24"/>
        </w:rPr>
        <w:t xml:space="preserve"> Hiển thị thông báo lỗi: </w:t>
      </w:r>
      <w:r w:rsidRPr="00F47606">
        <w:rPr>
          <w:i/>
          <w:szCs w:val="24"/>
        </w:rPr>
        <w:t>‘Không CO được bản ghi do ngân sách quý đã bị khóa’</w:t>
      </w:r>
    </w:p>
    <w:p w14:paraId="61263FAC" w14:textId="77777777" w:rsidR="006D0636" w:rsidRDefault="006D0636" w:rsidP="006D0636">
      <w:pPr>
        <w:pStyle w:val="Sothutu-1so"/>
        <w:spacing w:before="120" w:after="120"/>
        <w:ind w:left="270"/>
        <w:rPr>
          <w:i/>
          <w:szCs w:val="24"/>
          <w:highlight w:val="yellow"/>
        </w:rPr>
      </w:pPr>
    </w:p>
    <w:p w14:paraId="32A581D6" w14:textId="3D723349"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Select Is_Locked </w:t>
      </w:r>
    </w:p>
    <w:p w14:paraId="1272B4F4"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 </w:t>
      </w:r>
    </w:p>
    <w:p w14:paraId="5594AFA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Select VERSION_</w:t>
      </w:r>
      <w:proofErr w:type="gramStart"/>
      <w:r w:rsidRPr="006D0636">
        <w:rPr>
          <w:i/>
          <w:szCs w:val="24"/>
          <w:highlight w:val="yellow"/>
        </w:rPr>
        <w:t>NO,nvl</w:t>
      </w:r>
      <w:proofErr w:type="gramEnd"/>
      <w:r w:rsidRPr="006D0636">
        <w:rPr>
          <w:i/>
          <w:szCs w:val="24"/>
          <w:highlight w:val="yellow"/>
        </w:rPr>
        <w:t xml:space="preserve">(Is_Locked,'N') Is_Locked  </w:t>
      </w:r>
    </w:p>
    <w:p w14:paraId="4424AB82"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NS_PLAN pl </w:t>
      </w:r>
    </w:p>
    <w:p w14:paraId="4DD4796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C_DOCUMENT_TYPE cdt on pl.C_DOCUMENT_TYPE_ID = cdt.C_DOCUMENT_TYPE_ID </w:t>
      </w:r>
    </w:p>
    <w:p w14:paraId="6B4198AA"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C_QUARTER q on </w:t>
      </w:r>
      <w:proofErr w:type="gramStart"/>
      <w:r w:rsidRPr="006D0636">
        <w:rPr>
          <w:i/>
          <w:szCs w:val="24"/>
          <w:highlight w:val="yellow"/>
        </w:rPr>
        <w:t>pl.NS</w:t>
      </w:r>
      <w:proofErr w:type="gramEnd"/>
      <w:r w:rsidRPr="006D0636">
        <w:rPr>
          <w:i/>
          <w:szCs w:val="24"/>
          <w:highlight w:val="yellow"/>
        </w:rPr>
        <w:t xml:space="preserve">_QUARTER_ID  = q.C_QUARTER_ID </w:t>
      </w:r>
    </w:p>
    <w:p w14:paraId="4E8A997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Where pl.AD_Org_ID </w:t>
      </w:r>
      <w:proofErr w:type="gramStart"/>
      <w:r w:rsidRPr="006D0636">
        <w:rPr>
          <w:i/>
          <w:szCs w:val="24"/>
          <w:highlight w:val="yellow"/>
        </w:rPr>
        <w:t>= :adorgid</w:t>
      </w:r>
      <w:proofErr w:type="gramEnd"/>
      <w:r w:rsidRPr="006D0636">
        <w:rPr>
          <w:i/>
          <w:szCs w:val="24"/>
          <w:highlight w:val="yellow"/>
        </w:rPr>
        <w:t xml:space="preserve"> </w:t>
      </w:r>
    </w:p>
    <w:p w14:paraId="362E0654"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pl.C_DEPARTMENT_ID </w:t>
      </w:r>
      <w:proofErr w:type="gramStart"/>
      <w:r w:rsidRPr="006D0636">
        <w:rPr>
          <w:i/>
          <w:szCs w:val="24"/>
          <w:highlight w:val="yellow"/>
        </w:rPr>
        <w:t>= :cdepartmentid</w:t>
      </w:r>
      <w:proofErr w:type="gramEnd"/>
      <w:r w:rsidRPr="006D0636">
        <w:rPr>
          <w:i/>
          <w:szCs w:val="24"/>
          <w:highlight w:val="yellow"/>
        </w:rPr>
        <w:t xml:space="preserve"> </w:t>
      </w:r>
    </w:p>
    <w:p w14:paraId="1EB5A2C7"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pl.ISACTIVE</w:t>
      </w:r>
      <w:proofErr w:type="gramEnd"/>
      <w:r w:rsidRPr="006D0636">
        <w:rPr>
          <w:i/>
          <w:szCs w:val="24"/>
          <w:highlight w:val="yellow"/>
        </w:rPr>
        <w:t xml:space="preserve"> = 'Y' </w:t>
      </w:r>
    </w:p>
    <w:p w14:paraId="3932731A"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pl.IS_DELETED = 'N' </w:t>
      </w:r>
    </w:p>
    <w:p w14:paraId="5F7678D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lastRenderedPageBreak/>
        <w:t xml:space="preserve"> and </w:t>
      </w:r>
      <w:proofErr w:type="gramStart"/>
      <w:r w:rsidRPr="006D0636">
        <w:rPr>
          <w:i/>
          <w:szCs w:val="24"/>
          <w:highlight w:val="yellow"/>
        </w:rPr>
        <w:t>cdt.Value</w:t>
      </w:r>
      <w:proofErr w:type="gramEnd"/>
      <w:r w:rsidRPr="006D0636">
        <w:rPr>
          <w:i/>
          <w:szCs w:val="24"/>
          <w:highlight w:val="yellow"/>
        </w:rPr>
        <w:t xml:space="preserve"> = 'KHQ' </w:t>
      </w:r>
    </w:p>
    <w:p w14:paraId="5F07E757"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Q.START</w:t>
      </w:r>
      <w:proofErr w:type="gramEnd"/>
      <w:r w:rsidRPr="006D0636">
        <w:rPr>
          <w:i/>
          <w:szCs w:val="24"/>
          <w:highlight w:val="yellow"/>
        </w:rPr>
        <w:t xml:space="preserve">_DATE &lt;= :transdate </w:t>
      </w:r>
    </w:p>
    <w:p w14:paraId="4D42D6C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Q.END_DATE &gt;</w:t>
      </w:r>
      <w:proofErr w:type="gramStart"/>
      <w:r w:rsidRPr="006D0636">
        <w:rPr>
          <w:i/>
          <w:szCs w:val="24"/>
          <w:highlight w:val="yellow"/>
        </w:rPr>
        <w:t>= :transdate</w:t>
      </w:r>
      <w:proofErr w:type="gramEnd"/>
      <w:r w:rsidRPr="006D0636">
        <w:rPr>
          <w:i/>
          <w:szCs w:val="24"/>
          <w:highlight w:val="yellow"/>
        </w:rPr>
        <w:t xml:space="preserve"> </w:t>
      </w:r>
    </w:p>
    <w:p w14:paraId="1835CEBC"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w:t>
      </w:r>
      <w:proofErr w:type="gramStart"/>
      <w:r w:rsidRPr="006D0636">
        <w:rPr>
          <w:i/>
          <w:szCs w:val="24"/>
          <w:highlight w:val="yellow"/>
        </w:rPr>
        <w:t>PL.APPROVED</w:t>
      </w:r>
      <w:proofErr w:type="gramEnd"/>
      <w:r w:rsidRPr="006D0636">
        <w:rPr>
          <w:i/>
          <w:szCs w:val="24"/>
          <w:highlight w:val="yellow"/>
        </w:rPr>
        <w:t xml:space="preserve">_STATUS = 'AP' </w:t>
      </w:r>
    </w:p>
    <w:p w14:paraId="6348B83E"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VERSION_NO = 1 </w:t>
      </w:r>
    </w:p>
    <w:p w14:paraId="77D11A5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order by VERSION_NO desc </w:t>
      </w:r>
    </w:p>
    <w:p w14:paraId="3D9A1E41" w14:textId="2BEC19BA" w:rsidR="006D0636" w:rsidRDefault="006D0636" w:rsidP="006D0636">
      <w:pPr>
        <w:pStyle w:val="Sothutu-1so"/>
        <w:spacing w:before="120" w:after="120" w:line="360" w:lineRule="auto"/>
        <w:ind w:left="270"/>
        <w:jc w:val="left"/>
        <w:rPr>
          <w:i/>
          <w:szCs w:val="24"/>
        </w:rPr>
      </w:pPr>
      <w:r w:rsidRPr="006D0636">
        <w:rPr>
          <w:i/>
          <w:szCs w:val="24"/>
          <w:highlight w:val="yellow"/>
        </w:rPr>
        <w:t xml:space="preserve"> ) Where rownum =1</w:t>
      </w:r>
    </w:p>
    <w:p w14:paraId="2A5FA4F1" w14:textId="77777777" w:rsidR="00780BEA" w:rsidRPr="00780BEA" w:rsidRDefault="00780BEA" w:rsidP="00780BEA">
      <w:pPr>
        <w:pStyle w:val="Sothutu-1so"/>
        <w:spacing w:before="120" w:after="120" w:line="360" w:lineRule="auto"/>
        <w:ind w:left="270"/>
        <w:jc w:val="left"/>
        <w:rPr>
          <w:i/>
          <w:szCs w:val="24"/>
        </w:rPr>
      </w:pPr>
    </w:p>
    <w:p w14:paraId="4D31FB26" w14:textId="2E2B8626" w:rsidR="00F47606" w:rsidRDefault="00F47606" w:rsidP="00057F7B">
      <w:pPr>
        <w:pStyle w:val="Heading7"/>
        <w:rPr>
          <w:rFonts w:ascii="Times New Roman" w:hAnsi="Times New Roman"/>
          <w:sz w:val="24"/>
        </w:rPr>
      </w:pPr>
      <w:r w:rsidRPr="00F47606">
        <w:rPr>
          <w:rFonts w:ascii="Times New Roman" w:hAnsi="Times New Roman"/>
          <w:sz w:val="24"/>
        </w:rPr>
        <w:t>Vượt ngân sách</w:t>
      </w:r>
    </w:p>
    <w:p w14:paraId="6355EA1E" w14:textId="77777777" w:rsidR="00F47606" w:rsidRPr="00F47606" w:rsidRDefault="00F47606" w:rsidP="004E37AB">
      <w:pPr>
        <w:pStyle w:val="ListParagraph"/>
        <w:numPr>
          <w:ilvl w:val="0"/>
          <w:numId w:val="47"/>
        </w:numPr>
        <w:spacing w:before="120" w:after="120" w:line="360" w:lineRule="auto"/>
        <w:ind w:left="260" w:right="72" w:hanging="260"/>
      </w:pPr>
      <w:r w:rsidRPr="00F47606">
        <w:t>Khi CO tờ trình, hệ thống tính toán lại Ngân sách được duyệt, Chi phí lũy kế theo tờ trình &amp; Ngân sách còn tồn theo từng hoạt động cấp 1</w:t>
      </w:r>
    </w:p>
    <w:p w14:paraId="72036706" w14:textId="47EDC8EC" w:rsidR="00F47606" w:rsidRPr="00F47606" w:rsidRDefault="00F47606" w:rsidP="004E37AB">
      <w:pPr>
        <w:pStyle w:val="ListParagraph"/>
        <w:numPr>
          <w:ilvl w:val="1"/>
          <w:numId w:val="48"/>
        </w:numPr>
        <w:spacing w:before="120" w:after="120" w:line="360" w:lineRule="auto"/>
        <w:ind w:left="630" w:right="72"/>
      </w:pPr>
      <w:r w:rsidRPr="00F47606">
        <w:t>B1: Tìm kiếm các bản ghi C_STATEMENT_LINE_ID thuộc tờ trình hiện tại thỏa mãn: IS_OUT_OF_BUDGET = N</w:t>
      </w:r>
      <w:r w:rsidR="00AA1C0D">
        <w:t>;</w:t>
      </w:r>
      <w:r w:rsidRPr="00F47606">
        <w:t xml:space="preserve"> C_BUDGET_ID = 2 &amp; DIRECT_RELEASE = N</w:t>
      </w:r>
    </w:p>
    <w:p w14:paraId="07944120" w14:textId="77777777" w:rsidR="00F47606" w:rsidRPr="00F47606" w:rsidRDefault="00F47606" w:rsidP="004E37AB">
      <w:pPr>
        <w:pStyle w:val="ListParagraph"/>
        <w:numPr>
          <w:ilvl w:val="1"/>
          <w:numId w:val="48"/>
        </w:numPr>
        <w:spacing w:before="120" w:after="120" w:line="360" w:lineRule="auto"/>
        <w:ind w:left="630" w:right="72"/>
      </w:pPr>
      <w:r w:rsidRPr="00F47606">
        <w:t xml:space="preserve">B2: Từ các bản ghi C_STATEMENT_LINE_ID được tìm thấy ở B1 </w:t>
      </w:r>
      <w:r w:rsidRPr="00F47606">
        <w:sym w:font="Wingdings" w:char="F0E0"/>
      </w:r>
      <w:r w:rsidRPr="00F47606">
        <w:t xml:space="preserve"> Tìm các hoạt động cấp 1 = distinct PARENT_ID của các hoạt động C_STATEMENT_LINE.C_Activity_ID của các bản ghi này</w:t>
      </w:r>
    </w:p>
    <w:p w14:paraId="5D932A7C" w14:textId="77777777" w:rsidR="00F47606" w:rsidRPr="00F47606" w:rsidRDefault="00F47606" w:rsidP="004E37AB">
      <w:pPr>
        <w:pStyle w:val="ListParagraph"/>
        <w:numPr>
          <w:ilvl w:val="1"/>
          <w:numId w:val="48"/>
        </w:numPr>
        <w:spacing w:before="120" w:after="120" w:line="360" w:lineRule="auto"/>
        <w:ind w:left="630" w:right="72"/>
      </w:pPr>
      <w:r w:rsidRPr="00F47606">
        <w:t>B3: Tính Ngân sách được duyệt theo từng hoạt động cấp 1</w:t>
      </w:r>
    </w:p>
    <w:p w14:paraId="71D1CA49" w14:textId="77777777" w:rsidR="00F47606" w:rsidRPr="00F47606" w:rsidRDefault="00F47606" w:rsidP="004E37AB">
      <w:pPr>
        <w:pStyle w:val="ListParagraph"/>
        <w:numPr>
          <w:ilvl w:val="1"/>
          <w:numId w:val="48"/>
        </w:numPr>
        <w:spacing w:before="120" w:after="120" w:line="360" w:lineRule="auto"/>
        <w:ind w:left="630" w:right="72"/>
      </w:pPr>
      <w:r w:rsidRPr="00F47606">
        <w:t>B4: Tính Chi phí lũy kế theo tờ trình đã duyệt theo từng hoạt động cấp 1</w:t>
      </w:r>
    </w:p>
    <w:p w14:paraId="184A3A4C" w14:textId="77777777" w:rsidR="00F47606" w:rsidRPr="00F47606" w:rsidRDefault="00F47606" w:rsidP="004E37AB">
      <w:pPr>
        <w:pStyle w:val="ListParagraph"/>
        <w:numPr>
          <w:ilvl w:val="1"/>
          <w:numId w:val="48"/>
        </w:numPr>
        <w:spacing w:before="120" w:after="120" w:line="360" w:lineRule="auto"/>
        <w:ind w:left="630" w:right="72"/>
      </w:pPr>
      <w:r w:rsidRPr="00F47606">
        <w:t>B5: Tính Ngân sách còn tồn trước tờ trình theo từng hoạt động cấp 1</w:t>
      </w:r>
    </w:p>
    <w:p w14:paraId="72AB3F1C" w14:textId="77777777" w:rsidR="00F47606" w:rsidRPr="00F47606" w:rsidRDefault="00F47606" w:rsidP="004E37AB">
      <w:pPr>
        <w:pStyle w:val="ListParagraph"/>
        <w:numPr>
          <w:ilvl w:val="1"/>
          <w:numId w:val="48"/>
        </w:numPr>
        <w:spacing w:before="120" w:after="120" w:line="360" w:lineRule="auto"/>
        <w:ind w:left="630" w:right="72"/>
      </w:pPr>
      <w:r w:rsidRPr="00F47606">
        <w:t>B6: Tính Chi phí theo tờ trình hiện tại theo từng hoạt động cấp 1</w:t>
      </w:r>
    </w:p>
    <w:p w14:paraId="197D0A0F" w14:textId="7AE815D9" w:rsidR="00D25FFB" w:rsidRDefault="00F47606" w:rsidP="00190815">
      <w:pPr>
        <w:pStyle w:val="ListParagraph"/>
        <w:spacing w:before="120" w:after="120" w:line="360" w:lineRule="auto"/>
        <w:ind w:left="260" w:right="72"/>
        <w:rPr>
          <w:i/>
        </w:rPr>
      </w:pPr>
      <w:r w:rsidRPr="00F47606">
        <w:t xml:space="preserve">Nếu kết quả tìm được ở B5 &lt; B6 theo bất kỳ hoạt động cấp 1 nào thì: </w:t>
      </w:r>
      <w:r w:rsidRPr="00F47606">
        <w:sym w:font="Wingdings" w:char="F0E0"/>
      </w:r>
      <w:r w:rsidRPr="00F47606">
        <w:t xml:space="preserve"> Hiển thị thông báo lỗi: </w:t>
      </w:r>
      <w:r w:rsidRPr="00F47606">
        <w:rPr>
          <w:i/>
        </w:rPr>
        <w:t>‘Không CO được bản ghi do chi phí tờ trình vượt ngân sách’</w:t>
      </w:r>
    </w:p>
    <w:p w14:paraId="4B9F76B0" w14:textId="77777777" w:rsidR="00DA24F0" w:rsidRPr="00DA24F0" w:rsidRDefault="00DA24F0" w:rsidP="00DA24F0">
      <w:pPr>
        <w:pStyle w:val="ListParagraph"/>
        <w:spacing w:before="120" w:after="120"/>
        <w:ind w:left="260" w:right="72"/>
        <w:rPr>
          <w:i/>
          <w:highlight w:val="yellow"/>
        </w:rPr>
      </w:pPr>
      <w:r w:rsidRPr="00DA24F0">
        <w:rPr>
          <w:i/>
          <w:highlight w:val="yellow"/>
        </w:rPr>
        <w:lastRenderedPageBreak/>
        <w:t xml:space="preserve">Select SUM(INITIAL_AMT) + SUM(TOTAL_ADJ) </w:t>
      </w:r>
      <w:proofErr w:type="gramStart"/>
      <w:r w:rsidRPr="00DA24F0">
        <w:rPr>
          <w:i/>
          <w:highlight w:val="yellow"/>
        </w:rPr>
        <w:t>planAmount,SUM</w:t>
      </w:r>
      <w:proofErr w:type="gramEnd"/>
      <w:r w:rsidRPr="00DA24F0">
        <w:rPr>
          <w:i/>
          <w:highlight w:val="yellow"/>
        </w:rPr>
        <w:t xml:space="preserve">(TOTAL_EXP)  useAmount, </w:t>
      </w:r>
    </w:p>
    <w:p w14:paraId="3F990E6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SUM(INITIAL_AMT) + SUM(TOTAL_ADJ) - SUM(TOTAL_</w:t>
      </w:r>
      <w:proofErr w:type="gramStart"/>
      <w:r w:rsidRPr="00DA24F0">
        <w:rPr>
          <w:i/>
          <w:highlight w:val="yellow"/>
        </w:rPr>
        <w:t>EXP)  remainAmount</w:t>
      </w:r>
      <w:proofErr w:type="gramEnd"/>
      <w:r w:rsidRPr="00DA24F0">
        <w:rPr>
          <w:i/>
          <w:highlight w:val="yellow"/>
        </w:rPr>
        <w:t xml:space="preserve">  </w:t>
      </w:r>
    </w:p>
    <w:p w14:paraId="6DCAAF2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 </w:t>
      </w:r>
    </w:p>
    <w:p w14:paraId="13AD6ECA"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Select nvl(SUM(decode(</w:t>
      </w:r>
      <w:proofErr w:type="gramStart"/>
      <w:r w:rsidRPr="00DA24F0">
        <w:rPr>
          <w:i/>
          <w:highlight w:val="yellow"/>
        </w:rPr>
        <w:t>Q.QUARTER</w:t>
      </w:r>
      <w:proofErr w:type="gramEnd"/>
      <w:r w:rsidRPr="00DA24F0">
        <w:rPr>
          <w:i/>
          <w:highlight w:val="yellow"/>
        </w:rPr>
        <w:t xml:space="preserve">_NO,1,nvl(pll.MONTH_1,0) + nvl(pll.MONTH_2,0) + nvl(pll.MONTH_3,0), </w:t>
      </w:r>
    </w:p>
    <w:p w14:paraId="7F80012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roofErr w:type="gramStart"/>
      <w:r w:rsidRPr="00DA24F0">
        <w:rPr>
          <w:i/>
          <w:highlight w:val="yellow"/>
        </w:rPr>
        <w:t>2,nvl</w:t>
      </w:r>
      <w:proofErr w:type="gramEnd"/>
      <w:r w:rsidRPr="00DA24F0">
        <w:rPr>
          <w:i/>
          <w:highlight w:val="yellow"/>
        </w:rPr>
        <w:t xml:space="preserve">(pll.MONTH_4,0) + nvl(pll.MONTH_5,0) + nvl(pll.MONTH_6,0), </w:t>
      </w:r>
    </w:p>
    <w:p w14:paraId="6CB8A00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roofErr w:type="gramStart"/>
      <w:r w:rsidRPr="00DA24F0">
        <w:rPr>
          <w:i/>
          <w:highlight w:val="yellow"/>
        </w:rPr>
        <w:t>3,nvl</w:t>
      </w:r>
      <w:proofErr w:type="gramEnd"/>
      <w:r w:rsidRPr="00DA24F0">
        <w:rPr>
          <w:i/>
          <w:highlight w:val="yellow"/>
        </w:rPr>
        <w:t xml:space="preserve">(pll.MONTH_7,0) + nvl(pll.MONTH_8,0) + nvl(pll.MONTH_9,0), </w:t>
      </w:r>
    </w:p>
    <w:p w14:paraId="01E0711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roofErr w:type="gramStart"/>
      <w:r w:rsidRPr="00DA24F0">
        <w:rPr>
          <w:i/>
          <w:highlight w:val="yellow"/>
        </w:rPr>
        <w:t>4,nvl</w:t>
      </w:r>
      <w:proofErr w:type="gramEnd"/>
      <w:r w:rsidRPr="00DA24F0">
        <w:rPr>
          <w:i/>
          <w:highlight w:val="yellow"/>
        </w:rPr>
        <w:t xml:space="preserve">(pll.MONTH_10,0) + nvl(pll.MONTH_11,0) + nvl(pll.MONTH_12,0) </w:t>
      </w:r>
    </w:p>
    <w:p w14:paraId="1A5EF73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 * U.EQV_RATE/ 0.000001),0) INITIAL_AMT,0 TOTAL_ADJ,0 TOTAL_EXP </w:t>
      </w:r>
    </w:p>
    <w:p w14:paraId="483DCDF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NS_PLAN pl </w:t>
      </w:r>
    </w:p>
    <w:p w14:paraId="06148D2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NS_PLAN_LINE pll on </w:t>
      </w:r>
      <w:proofErr w:type="gramStart"/>
      <w:r w:rsidRPr="00DA24F0">
        <w:rPr>
          <w:i/>
          <w:highlight w:val="yellow"/>
        </w:rPr>
        <w:t>pl.NS</w:t>
      </w:r>
      <w:proofErr w:type="gramEnd"/>
      <w:r w:rsidRPr="00DA24F0">
        <w:rPr>
          <w:i/>
          <w:highlight w:val="yellow"/>
        </w:rPr>
        <w:t xml:space="preserve">_PLAN_ID = pll.NS_PLAN_ID </w:t>
      </w:r>
    </w:p>
    <w:p w14:paraId="5D77B8A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C_DOCUMENT_TYPE cdt on pl.C_DOCUMENT_TYPE_ID = cdt.C_DOCUMENT_TYPE_ID </w:t>
      </w:r>
    </w:p>
    <w:p w14:paraId="54F3D44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C_QUARTER q on </w:t>
      </w:r>
      <w:proofErr w:type="gramStart"/>
      <w:r w:rsidRPr="00DA24F0">
        <w:rPr>
          <w:i/>
          <w:highlight w:val="yellow"/>
        </w:rPr>
        <w:t>pl.NS</w:t>
      </w:r>
      <w:proofErr w:type="gramEnd"/>
      <w:r w:rsidRPr="00DA24F0">
        <w:rPr>
          <w:i/>
          <w:highlight w:val="yellow"/>
        </w:rPr>
        <w:t xml:space="preserve">_QUARTER_ID = q.C_QUARTER_ID </w:t>
      </w:r>
    </w:p>
    <w:p w14:paraId="292494E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left join C_Uom u on u.C_Uom_ID = pl.C_Uom_ID </w:t>
      </w:r>
    </w:p>
    <w:p w14:paraId="7B71DA60"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pl.AD_org_ID </w:t>
      </w:r>
      <w:proofErr w:type="gramStart"/>
      <w:r w:rsidRPr="00DA24F0">
        <w:rPr>
          <w:i/>
          <w:highlight w:val="yellow"/>
        </w:rPr>
        <w:t>= :adorgid</w:t>
      </w:r>
      <w:proofErr w:type="gramEnd"/>
      <w:r w:rsidRPr="00DA24F0">
        <w:rPr>
          <w:i/>
          <w:highlight w:val="yellow"/>
        </w:rPr>
        <w:t xml:space="preserve"> </w:t>
      </w:r>
    </w:p>
    <w:p w14:paraId="59D3A15D"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pl.C_DEPARTMENT_</w:t>
      </w:r>
      <w:proofErr w:type="gramStart"/>
      <w:r w:rsidRPr="00DA24F0">
        <w:rPr>
          <w:i/>
          <w:highlight w:val="yellow"/>
        </w:rPr>
        <w:t>ID  =</w:t>
      </w:r>
      <w:proofErr w:type="gramEnd"/>
      <w:r w:rsidRPr="00DA24F0">
        <w:rPr>
          <w:i/>
          <w:highlight w:val="yellow"/>
        </w:rPr>
        <w:t xml:space="preserve"> :cdepartmentid </w:t>
      </w:r>
    </w:p>
    <w:p w14:paraId="26E25CC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pl.IS_DELETED = 'N' </w:t>
      </w:r>
    </w:p>
    <w:p w14:paraId="550F138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pll.IS_DELETED = 'N' </w:t>
      </w:r>
    </w:p>
    <w:p w14:paraId="3E6C902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w:t>
      </w:r>
      <w:proofErr w:type="gramStart"/>
      <w:r w:rsidRPr="00DA24F0">
        <w:rPr>
          <w:i/>
          <w:highlight w:val="yellow"/>
        </w:rPr>
        <w:t>cdt.Value</w:t>
      </w:r>
      <w:proofErr w:type="gramEnd"/>
      <w:r w:rsidRPr="00DA24F0">
        <w:rPr>
          <w:i/>
          <w:highlight w:val="yellow"/>
        </w:rPr>
        <w:t xml:space="preserve"> = 'KHQ' </w:t>
      </w:r>
    </w:p>
    <w:p w14:paraId="65E258B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w:t>
      </w:r>
      <w:proofErr w:type="gramStart"/>
      <w:r w:rsidRPr="00DA24F0">
        <w:rPr>
          <w:i/>
          <w:highlight w:val="yellow"/>
        </w:rPr>
        <w:t>Q.START</w:t>
      </w:r>
      <w:proofErr w:type="gramEnd"/>
      <w:r w:rsidRPr="00DA24F0">
        <w:rPr>
          <w:i/>
          <w:highlight w:val="yellow"/>
        </w:rPr>
        <w:t xml:space="preserve">_DATE &lt;= :transdate </w:t>
      </w:r>
    </w:p>
    <w:p w14:paraId="37735C8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Q.END_DATE &gt;</w:t>
      </w:r>
      <w:proofErr w:type="gramStart"/>
      <w:r w:rsidRPr="00DA24F0">
        <w:rPr>
          <w:i/>
          <w:highlight w:val="yellow"/>
        </w:rPr>
        <w:t>= :transdate</w:t>
      </w:r>
      <w:proofErr w:type="gramEnd"/>
      <w:r w:rsidRPr="00DA24F0">
        <w:rPr>
          <w:i/>
          <w:highlight w:val="yellow"/>
        </w:rPr>
        <w:t xml:space="preserve"> </w:t>
      </w:r>
    </w:p>
    <w:p w14:paraId="5FB2336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w:t>
      </w:r>
      <w:proofErr w:type="gramStart"/>
      <w:r w:rsidRPr="00DA24F0">
        <w:rPr>
          <w:i/>
          <w:highlight w:val="yellow"/>
        </w:rPr>
        <w:t>PL.APPROVED</w:t>
      </w:r>
      <w:proofErr w:type="gramEnd"/>
      <w:r w:rsidRPr="00DA24F0">
        <w:rPr>
          <w:i/>
          <w:highlight w:val="yellow"/>
        </w:rPr>
        <w:t xml:space="preserve">_STATUS = 'AP' </w:t>
      </w:r>
    </w:p>
    <w:p w14:paraId="526C1B9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w:t>
      </w:r>
      <w:proofErr w:type="gramStart"/>
      <w:r w:rsidRPr="00DA24F0">
        <w:rPr>
          <w:i/>
          <w:highlight w:val="yellow"/>
        </w:rPr>
        <w:t>PL.VERSION</w:t>
      </w:r>
      <w:proofErr w:type="gramEnd"/>
      <w:r w:rsidRPr="00DA24F0">
        <w:rPr>
          <w:i/>
          <w:highlight w:val="yellow"/>
        </w:rPr>
        <w:t xml:space="preserve">_NO = 1 </w:t>
      </w:r>
    </w:p>
    <w:p w14:paraId="186B49C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pll.C_ACTIVITY1_</w:t>
      </w:r>
      <w:proofErr w:type="gramStart"/>
      <w:r w:rsidRPr="00DA24F0">
        <w:rPr>
          <w:i/>
          <w:highlight w:val="yellow"/>
        </w:rPr>
        <w:t>ID  =</w:t>
      </w:r>
      <w:proofErr w:type="gramEnd"/>
      <w:r w:rsidRPr="00DA24F0">
        <w:rPr>
          <w:i/>
          <w:highlight w:val="yellow"/>
        </w:rPr>
        <w:t xml:space="preserve"> :cactivityid </w:t>
      </w:r>
    </w:p>
    <w:p w14:paraId="66F9E334" w14:textId="77777777" w:rsidR="00DA24F0" w:rsidRPr="00DA24F0" w:rsidRDefault="00DA24F0" w:rsidP="00DA24F0">
      <w:pPr>
        <w:pStyle w:val="ListParagraph"/>
        <w:spacing w:before="120" w:after="120"/>
        <w:ind w:left="260" w:right="72"/>
        <w:rPr>
          <w:i/>
          <w:highlight w:val="yellow"/>
        </w:rPr>
      </w:pPr>
      <w:r w:rsidRPr="00DA24F0">
        <w:rPr>
          <w:i/>
          <w:highlight w:val="yellow"/>
        </w:rPr>
        <w:tab/>
      </w:r>
    </w:p>
    <w:p w14:paraId="1B8E3D8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UNION ALL </w:t>
      </w:r>
    </w:p>
    <w:p w14:paraId="3ADB0C4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Select 0 INITIAL_</w:t>
      </w:r>
      <w:proofErr w:type="gramStart"/>
      <w:r w:rsidRPr="00DA24F0">
        <w:rPr>
          <w:i/>
          <w:highlight w:val="yellow"/>
        </w:rPr>
        <w:t>AMT,nvl</w:t>
      </w:r>
      <w:proofErr w:type="gramEnd"/>
      <w:r w:rsidRPr="00DA24F0">
        <w:rPr>
          <w:i/>
          <w:highlight w:val="yellow"/>
        </w:rPr>
        <w:t xml:space="preserve">(SUM(decode(to_char(PE.START_DATE,'Q'),1,nvl(mcl.MONTH1,0) + nvl(mcl.MONTH2,0) + nvl(mcl.MONTH3,0), </w:t>
      </w:r>
    </w:p>
    <w:p w14:paraId="0072EE6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roofErr w:type="gramStart"/>
      <w:r w:rsidRPr="00DA24F0">
        <w:rPr>
          <w:i/>
          <w:highlight w:val="yellow"/>
        </w:rPr>
        <w:t>2,nvl</w:t>
      </w:r>
      <w:proofErr w:type="gramEnd"/>
      <w:r w:rsidRPr="00DA24F0">
        <w:rPr>
          <w:i/>
          <w:highlight w:val="yellow"/>
        </w:rPr>
        <w:t xml:space="preserve">(mcl.MONTH4,0) + nvl(mcl.MONTH5,0) + nvl(mcl.MONTH6,0), </w:t>
      </w:r>
    </w:p>
    <w:p w14:paraId="543029B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roofErr w:type="gramStart"/>
      <w:r w:rsidRPr="00DA24F0">
        <w:rPr>
          <w:i/>
          <w:highlight w:val="yellow"/>
        </w:rPr>
        <w:t>3,nvl</w:t>
      </w:r>
      <w:proofErr w:type="gramEnd"/>
      <w:r w:rsidRPr="00DA24F0">
        <w:rPr>
          <w:i/>
          <w:highlight w:val="yellow"/>
        </w:rPr>
        <w:t xml:space="preserve">(mcl.MONTH7,0) + nvl(mcl.MONTH8,0) + nvl(mcl.MONTH9,0), </w:t>
      </w:r>
    </w:p>
    <w:p w14:paraId="56BC9AC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roofErr w:type="gramStart"/>
      <w:r w:rsidRPr="00DA24F0">
        <w:rPr>
          <w:i/>
          <w:highlight w:val="yellow"/>
        </w:rPr>
        <w:t>4,nvl</w:t>
      </w:r>
      <w:proofErr w:type="gramEnd"/>
      <w:r w:rsidRPr="00DA24F0">
        <w:rPr>
          <w:i/>
          <w:highlight w:val="yellow"/>
        </w:rPr>
        <w:t xml:space="preserve">(mcl.MONTH10,0) + nvl(mcl.MONTH11,0) + nvl(mcl.MONTH12,0) </w:t>
      </w:r>
    </w:p>
    <w:p w14:paraId="1C8ADF6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 * U.EQV_RATE/ 0.000001),0) TOTAL_ADJ,0 TOTAL_EXP </w:t>
      </w:r>
    </w:p>
    <w:p w14:paraId="16A8FF62"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QT_C_MONTH_CONTRACT mc  </w:t>
      </w:r>
    </w:p>
    <w:p w14:paraId="6C5A1656" w14:textId="77777777" w:rsidR="00DA24F0" w:rsidRPr="00DA24F0" w:rsidRDefault="00DA24F0" w:rsidP="00DA24F0">
      <w:pPr>
        <w:pStyle w:val="ListParagraph"/>
        <w:spacing w:before="120" w:after="120"/>
        <w:ind w:left="260" w:right="72"/>
        <w:rPr>
          <w:i/>
          <w:highlight w:val="yellow"/>
        </w:rPr>
      </w:pPr>
      <w:r w:rsidRPr="00DA24F0">
        <w:rPr>
          <w:i/>
          <w:highlight w:val="yellow"/>
        </w:rPr>
        <w:lastRenderedPageBreak/>
        <w:tab/>
      </w:r>
      <w:r w:rsidRPr="00DA24F0">
        <w:rPr>
          <w:i/>
          <w:highlight w:val="yellow"/>
        </w:rPr>
        <w:tab/>
        <w:t xml:space="preserve">inner join QT_C_MONTH_CONTRACT_DETAIL mcl on mc.QT_C_MONTH_CONTRACT_ID = mcl.QT_C_MONTH_CONTRACT_ID </w:t>
      </w:r>
    </w:p>
    <w:p w14:paraId="5717C2D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C_PERIOD pe on pe.C_PERIOD_ID = MCL.C_PERIOD_ID </w:t>
      </w:r>
    </w:p>
    <w:p w14:paraId="459BD8ED"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
    <w:p w14:paraId="06DDD5D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left join C_Uom u on u.C_Uom_ID = mc.C_Uom_ID </w:t>
      </w:r>
    </w:p>
    <w:p w14:paraId="076249F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C_YEAR y on y.C_YEAR_ID = mc.C_YEAR_ID </w:t>
      </w:r>
    </w:p>
    <w:p w14:paraId="60BD4C6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w:t>
      </w:r>
      <w:proofErr w:type="gramStart"/>
      <w:r w:rsidRPr="00DA24F0">
        <w:rPr>
          <w:i/>
          <w:highlight w:val="yellow"/>
        </w:rPr>
        <w:t>y.START</w:t>
      </w:r>
      <w:proofErr w:type="gramEnd"/>
      <w:r w:rsidRPr="00DA24F0">
        <w:rPr>
          <w:i/>
          <w:highlight w:val="yellow"/>
        </w:rPr>
        <w:t xml:space="preserve">_DATE  = trunc(:transdate,'YYYY') </w:t>
      </w:r>
    </w:p>
    <w:p w14:paraId="59299915"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mc.IS_DELETED = 'N' </w:t>
      </w:r>
    </w:p>
    <w:p w14:paraId="2BE2B045"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mcl.IS_DELETED = 'N' </w:t>
      </w:r>
    </w:p>
    <w:p w14:paraId="3291014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w:t>
      </w:r>
      <w:proofErr w:type="gramStart"/>
      <w:r w:rsidRPr="00DA24F0">
        <w:rPr>
          <w:i/>
          <w:highlight w:val="yellow"/>
        </w:rPr>
        <w:t>mc.DOCSTATUS</w:t>
      </w:r>
      <w:proofErr w:type="gramEnd"/>
      <w:r w:rsidRPr="00DA24F0">
        <w:rPr>
          <w:i/>
          <w:highlight w:val="yellow"/>
        </w:rPr>
        <w:t xml:space="preserve">2 = 'AP' </w:t>
      </w:r>
    </w:p>
    <w:p w14:paraId="7FEB2C8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mc.C_DEPARTMENT_</w:t>
      </w:r>
      <w:proofErr w:type="gramStart"/>
      <w:r w:rsidRPr="00DA24F0">
        <w:rPr>
          <w:i/>
          <w:highlight w:val="yellow"/>
        </w:rPr>
        <w:t>ID  =</w:t>
      </w:r>
      <w:proofErr w:type="gramEnd"/>
      <w:r w:rsidRPr="00DA24F0">
        <w:rPr>
          <w:i/>
          <w:highlight w:val="yellow"/>
        </w:rPr>
        <w:t xml:space="preserve"> :cdepartmentid </w:t>
      </w:r>
    </w:p>
    <w:p w14:paraId="7C181D2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w:t>
      </w:r>
      <w:proofErr w:type="gramStart"/>
      <w:r w:rsidRPr="00DA24F0">
        <w:rPr>
          <w:i/>
          <w:highlight w:val="yellow"/>
        </w:rPr>
        <w:t>PE.START</w:t>
      </w:r>
      <w:proofErr w:type="gramEnd"/>
      <w:r w:rsidRPr="00DA24F0">
        <w:rPr>
          <w:i/>
          <w:highlight w:val="yellow"/>
        </w:rPr>
        <w:t xml:space="preserve">_DATE between trunc(:transdate,'Q') and add_months(trunc(:transdate,'Q'),3) -1 </w:t>
      </w:r>
    </w:p>
    <w:p w14:paraId="4423EAA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
    <w:p w14:paraId="30ED5E5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(mcl.C_ACTIVITY1_ID = (Select PARENT_ID from C_ACTIVITY Where C_ACTIVITY_ID </w:t>
      </w:r>
      <w:proofErr w:type="gramStart"/>
      <w:r w:rsidRPr="00DA24F0">
        <w:rPr>
          <w:i/>
          <w:highlight w:val="yellow"/>
        </w:rPr>
        <w:t>=  :</w:t>
      </w:r>
      <w:proofErr w:type="gramEnd"/>
      <w:r w:rsidRPr="00DA24F0">
        <w:rPr>
          <w:i/>
          <w:highlight w:val="yellow"/>
        </w:rPr>
        <w:t xml:space="preserve">cactivityid) OR mcl.C_ACTIVITY1_ID = :cactivityid) </w:t>
      </w:r>
    </w:p>
    <w:p w14:paraId="1D48CB0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UNION ALL </w:t>
      </w:r>
    </w:p>
    <w:p w14:paraId="0CA1B7D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Select 0 INITIAL_AMT,0 TOTAL_</w:t>
      </w:r>
      <w:proofErr w:type="gramStart"/>
      <w:r w:rsidRPr="00DA24F0">
        <w:rPr>
          <w:i/>
          <w:highlight w:val="yellow"/>
        </w:rPr>
        <w:t>ADJ,nvl</w:t>
      </w:r>
      <w:proofErr w:type="gramEnd"/>
      <w:r w:rsidRPr="00DA24F0">
        <w:rPr>
          <w:i/>
          <w:highlight w:val="yellow"/>
        </w:rPr>
        <w:t xml:space="preserve">(SUM(stl.Approved_Before_Tax_Amount),0) TOTAL_EXP  </w:t>
      </w:r>
    </w:p>
    <w:p w14:paraId="3315927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C_STATEMENT st </w:t>
      </w:r>
    </w:p>
    <w:p w14:paraId="5DA081E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C_STATEMENT_LINE stl on st.C_STATEMENT_ID = stl.C_STATEMENT_ID </w:t>
      </w:r>
    </w:p>
    <w:p w14:paraId="71A5186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C_ACTIVITY ac on ac.C_ACTIVITY_ID = stl.C_ACTIVITY_ID </w:t>
      </w:r>
    </w:p>
    <w:p w14:paraId="65A5B67A"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w:t>
      </w:r>
      <w:proofErr w:type="gramStart"/>
      <w:r w:rsidRPr="00DA24F0">
        <w:rPr>
          <w:i/>
          <w:highlight w:val="yellow"/>
        </w:rPr>
        <w:t>ST.TRANS</w:t>
      </w:r>
      <w:proofErr w:type="gramEnd"/>
      <w:r w:rsidRPr="00DA24F0">
        <w:rPr>
          <w:i/>
          <w:highlight w:val="yellow"/>
        </w:rPr>
        <w:t xml:space="preserve">_DATE between trunc(:transdate,'Q') and add_months(trunc(:transdate,'Q'),3) -1 </w:t>
      </w:r>
    </w:p>
    <w:p w14:paraId="215653C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APPROVE_STATUS = 1 </w:t>
      </w:r>
    </w:p>
    <w:p w14:paraId="07D954B0"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st.AD_ORG_ID </w:t>
      </w:r>
      <w:proofErr w:type="gramStart"/>
      <w:r w:rsidRPr="00DA24F0">
        <w:rPr>
          <w:i/>
          <w:highlight w:val="yellow"/>
        </w:rPr>
        <w:t>= :adorgid</w:t>
      </w:r>
      <w:proofErr w:type="gramEnd"/>
      <w:r w:rsidRPr="00DA24F0">
        <w:rPr>
          <w:i/>
          <w:highlight w:val="yellow"/>
        </w:rPr>
        <w:t xml:space="preserve"> </w:t>
      </w:r>
    </w:p>
    <w:p w14:paraId="3792916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st.C_CONTROL_DEPARTMENT_ID </w:t>
      </w:r>
      <w:proofErr w:type="gramStart"/>
      <w:r w:rsidRPr="00DA24F0">
        <w:rPr>
          <w:i/>
          <w:highlight w:val="yellow"/>
        </w:rPr>
        <w:t>= :cdepartmentid</w:t>
      </w:r>
      <w:proofErr w:type="gramEnd"/>
      <w:r w:rsidRPr="00DA24F0">
        <w:rPr>
          <w:i/>
          <w:highlight w:val="yellow"/>
        </w:rPr>
        <w:t xml:space="preserve"> </w:t>
      </w:r>
    </w:p>
    <w:p w14:paraId="0CE1998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SIGNERSTATUS not in (1,2,4) </w:t>
      </w:r>
    </w:p>
    <w:p w14:paraId="45CB99D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w:t>
      </w:r>
      <w:proofErr w:type="gramStart"/>
      <w:r w:rsidRPr="00DA24F0">
        <w:rPr>
          <w:i/>
          <w:highlight w:val="yellow"/>
        </w:rPr>
        <w:t>AC.PARENT</w:t>
      </w:r>
      <w:proofErr w:type="gramEnd"/>
      <w:r w:rsidRPr="00DA24F0">
        <w:rPr>
          <w:i/>
          <w:highlight w:val="yellow"/>
        </w:rPr>
        <w:t>_ID = :cactivityid )</w:t>
      </w:r>
    </w:p>
    <w:p w14:paraId="2ED9F07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ST.IS_DELETED = 'N' </w:t>
      </w:r>
    </w:p>
    <w:p w14:paraId="349B17F3" w14:textId="79EA44B7" w:rsidR="00DA24F0" w:rsidRPr="00190815" w:rsidRDefault="00DA24F0" w:rsidP="00DA24F0">
      <w:pPr>
        <w:pStyle w:val="ListParagraph"/>
        <w:spacing w:before="120" w:after="120" w:line="360" w:lineRule="auto"/>
        <w:ind w:left="260" w:right="72"/>
        <w:rPr>
          <w:i/>
        </w:rPr>
      </w:pPr>
      <w:r w:rsidRPr="00DA24F0">
        <w:rPr>
          <w:i/>
          <w:highlight w:val="yellow"/>
        </w:rPr>
        <w:tab/>
      </w:r>
      <w:r w:rsidRPr="00DA24F0">
        <w:rPr>
          <w:i/>
          <w:highlight w:val="yellow"/>
        </w:rPr>
        <w:tab/>
        <w:t>and stl.IS_DELETED = 'N' and stl.C_BUDGET_</w:t>
      </w:r>
      <w:proofErr w:type="gramStart"/>
      <w:r w:rsidRPr="00DA24F0">
        <w:rPr>
          <w:i/>
          <w:highlight w:val="yellow"/>
        </w:rPr>
        <w:t>ID  =</w:t>
      </w:r>
      <w:proofErr w:type="gramEnd"/>
      <w:r w:rsidRPr="00DA24F0">
        <w:rPr>
          <w:i/>
          <w:highlight w:val="yellow"/>
        </w:rPr>
        <w:t xml:space="preserve"> 2  and stl.DIRECT_RELEASE  = 'N' )</w:t>
      </w:r>
    </w:p>
    <w:p w14:paraId="3D3EDADC" w14:textId="1F80E1EB" w:rsidR="004A58FF" w:rsidRDefault="004A58FF" w:rsidP="00A97673">
      <w:pPr>
        <w:pStyle w:val="Heading5"/>
      </w:pPr>
      <w:r>
        <w:lastRenderedPageBreak/>
        <w:t>Danh sách thông tin chi tiết</w:t>
      </w:r>
    </w:p>
    <w:p w14:paraId="08C711E8" w14:textId="775494D1" w:rsidR="00C21677" w:rsidRDefault="00C21677" w:rsidP="00CF718E">
      <w:pPr>
        <w:pStyle w:val="Heading6"/>
        <w:rPr>
          <w:sz w:val="24"/>
          <w:szCs w:val="24"/>
        </w:rPr>
      </w:pPr>
      <w:r w:rsidRPr="00FF37CC">
        <w:rPr>
          <w:sz w:val="24"/>
          <w:szCs w:val="24"/>
        </w:rPr>
        <w:t>Prototype màn hình nhập liệu</w:t>
      </w:r>
    </w:p>
    <w:p w14:paraId="02DDFDDB" w14:textId="39F00EE1" w:rsidR="007228E8" w:rsidRDefault="00E73066" w:rsidP="00CF718E">
      <w:pPr>
        <w:ind w:left="0"/>
      </w:pPr>
      <w:r>
        <w:rPr>
          <w:noProof/>
          <w:snapToGrid/>
        </w:rPr>
        <w:drawing>
          <wp:inline distT="0" distB="0" distL="0" distR="0" wp14:anchorId="4977AD6C" wp14:editId="768E4226">
            <wp:extent cx="2456597" cy="5051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3111" cy="5064599"/>
                    </a:xfrm>
                    <a:prstGeom prst="rect">
                      <a:avLst/>
                    </a:prstGeom>
                  </pic:spPr>
                </pic:pic>
              </a:graphicData>
            </a:graphic>
          </wp:inline>
        </w:drawing>
      </w:r>
    </w:p>
    <w:p w14:paraId="25A0B24F" w14:textId="77777777" w:rsidR="0097273A" w:rsidRPr="00FF37CC" w:rsidRDefault="0097273A" w:rsidP="00CF718E">
      <w:pPr>
        <w:pStyle w:val="Heading6"/>
        <w:rPr>
          <w:sz w:val="24"/>
          <w:szCs w:val="24"/>
        </w:rPr>
      </w:pPr>
      <w:r w:rsidRPr="00FF37CC">
        <w:rPr>
          <w:sz w:val="24"/>
          <w:szCs w:val="24"/>
        </w:rPr>
        <w:lastRenderedPageBreak/>
        <w:t>Danh sách trường dữ liệu</w:t>
      </w:r>
    </w:p>
    <w:p w14:paraId="20E53E25" w14:textId="1F52799F" w:rsidR="0097273A" w:rsidRDefault="0097273A" w:rsidP="004E37AB">
      <w:pPr>
        <w:numPr>
          <w:ilvl w:val="0"/>
          <w:numId w:val="11"/>
        </w:numPr>
      </w:pPr>
      <w:r w:rsidRPr="00FF37CC">
        <w:t>Bảng</w:t>
      </w:r>
      <w:r>
        <w:t xml:space="preserve"> C_Statement</w:t>
      </w:r>
      <w:r w:rsidR="009E0F88">
        <w:t>_Line</w:t>
      </w:r>
    </w:p>
    <w:p w14:paraId="158DC2D2" w14:textId="77777777" w:rsidR="0097273A" w:rsidRDefault="0097273A" w:rsidP="004E37AB">
      <w:pPr>
        <w:numPr>
          <w:ilvl w:val="0"/>
          <w:numId w:val="11"/>
        </w:numPr>
      </w:pPr>
      <w:r>
        <w:t>Hiển thị ở dạng List, sắp xếp theo tháng từ lớn xuống bé</w:t>
      </w:r>
    </w:p>
    <w:p w14:paraId="7A77C0A9" w14:textId="77777777" w:rsidR="0097273A" w:rsidRPr="00FF37CC" w:rsidRDefault="0097273A" w:rsidP="004E37AB">
      <w:pPr>
        <w:numPr>
          <w:ilvl w:val="0"/>
          <w:numId w:val="11"/>
        </w:numPr>
      </w:pPr>
      <w:r>
        <w:rPr>
          <w:lang w:eastAsia="ar-SA"/>
        </w:rPr>
        <w:t>S: Hiển thị trên màn hình nhập liệu</w:t>
      </w:r>
    </w:p>
    <w:p w14:paraId="5F271372" w14:textId="77777777" w:rsidR="0097273A" w:rsidRPr="00FF37CC" w:rsidRDefault="0097273A"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97273A" w:rsidRPr="00FF37CC" w14:paraId="510FB9F8" w14:textId="77777777" w:rsidTr="00BC68EF">
        <w:trPr>
          <w:cantSplit/>
          <w:trHeight w:val="422"/>
          <w:tblHeader/>
        </w:trPr>
        <w:tc>
          <w:tcPr>
            <w:tcW w:w="1800" w:type="dxa"/>
            <w:shd w:val="clear" w:color="auto" w:fill="D9D9D9"/>
            <w:vAlign w:val="center"/>
          </w:tcPr>
          <w:p w14:paraId="7921E696" w14:textId="77777777" w:rsidR="0097273A" w:rsidRPr="00FF37CC" w:rsidRDefault="0097273A" w:rsidP="00CF718E">
            <w:pPr>
              <w:spacing w:after="120"/>
              <w:ind w:left="0"/>
              <w:jc w:val="center"/>
              <w:rPr>
                <w:b/>
              </w:rPr>
            </w:pPr>
            <w:r w:rsidRPr="00FF37CC">
              <w:rPr>
                <w:b/>
              </w:rPr>
              <w:t>Tên trường</w:t>
            </w:r>
          </w:p>
        </w:tc>
        <w:tc>
          <w:tcPr>
            <w:tcW w:w="1980" w:type="dxa"/>
            <w:shd w:val="clear" w:color="auto" w:fill="D9D9D9"/>
            <w:vAlign w:val="center"/>
          </w:tcPr>
          <w:p w14:paraId="2497F118" w14:textId="77777777" w:rsidR="0097273A" w:rsidRPr="00FF37CC" w:rsidRDefault="0097273A" w:rsidP="00CF718E">
            <w:pPr>
              <w:spacing w:after="120"/>
              <w:ind w:left="0"/>
              <w:jc w:val="center"/>
              <w:rPr>
                <w:b/>
              </w:rPr>
            </w:pPr>
            <w:r w:rsidRPr="00FF37CC">
              <w:rPr>
                <w:b/>
              </w:rPr>
              <w:t>Tên dữ liệu</w:t>
            </w:r>
          </w:p>
        </w:tc>
        <w:tc>
          <w:tcPr>
            <w:tcW w:w="1417" w:type="dxa"/>
            <w:shd w:val="clear" w:color="auto" w:fill="D9D9D9"/>
            <w:vAlign w:val="center"/>
          </w:tcPr>
          <w:p w14:paraId="7408EF12" w14:textId="77777777" w:rsidR="0097273A" w:rsidRPr="00FF37CC" w:rsidRDefault="0097273A" w:rsidP="00CF718E">
            <w:pPr>
              <w:spacing w:after="120"/>
              <w:ind w:left="0"/>
              <w:jc w:val="center"/>
              <w:rPr>
                <w:b/>
              </w:rPr>
            </w:pPr>
            <w:r w:rsidRPr="00FF37CC">
              <w:rPr>
                <w:b/>
              </w:rPr>
              <w:t>Loại DL</w:t>
            </w:r>
          </w:p>
        </w:tc>
        <w:tc>
          <w:tcPr>
            <w:tcW w:w="630" w:type="dxa"/>
            <w:shd w:val="clear" w:color="auto" w:fill="D9D9D9"/>
            <w:vAlign w:val="center"/>
          </w:tcPr>
          <w:p w14:paraId="15C87F13" w14:textId="77777777" w:rsidR="0097273A" w:rsidRPr="00FF37CC" w:rsidRDefault="0097273A" w:rsidP="00CF718E">
            <w:pPr>
              <w:spacing w:after="120"/>
              <w:ind w:left="0"/>
              <w:jc w:val="center"/>
              <w:rPr>
                <w:b/>
              </w:rPr>
            </w:pPr>
            <w:r w:rsidRPr="00FF37CC">
              <w:rPr>
                <w:b/>
              </w:rPr>
              <w:t>L</w:t>
            </w:r>
          </w:p>
        </w:tc>
        <w:tc>
          <w:tcPr>
            <w:tcW w:w="540" w:type="dxa"/>
            <w:shd w:val="clear" w:color="auto" w:fill="D9D9D9"/>
            <w:vAlign w:val="center"/>
          </w:tcPr>
          <w:p w14:paraId="47BFC75B" w14:textId="77777777" w:rsidR="0097273A" w:rsidRPr="00FF37CC" w:rsidRDefault="0097273A" w:rsidP="00CF718E">
            <w:pPr>
              <w:spacing w:after="120"/>
              <w:ind w:left="0"/>
              <w:jc w:val="center"/>
              <w:rPr>
                <w:b/>
              </w:rPr>
            </w:pPr>
            <w:r w:rsidRPr="00FF37CC">
              <w:rPr>
                <w:b/>
              </w:rPr>
              <w:t>R</w:t>
            </w:r>
          </w:p>
        </w:tc>
        <w:tc>
          <w:tcPr>
            <w:tcW w:w="450" w:type="dxa"/>
            <w:shd w:val="clear" w:color="auto" w:fill="D9D9D9"/>
            <w:vAlign w:val="center"/>
          </w:tcPr>
          <w:p w14:paraId="234FC487" w14:textId="77777777" w:rsidR="0097273A" w:rsidRPr="00FF37CC" w:rsidRDefault="0097273A" w:rsidP="00CF718E">
            <w:pPr>
              <w:spacing w:after="120"/>
              <w:ind w:left="0"/>
              <w:jc w:val="center"/>
              <w:rPr>
                <w:b/>
              </w:rPr>
            </w:pPr>
            <w:r w:rsidRPr="00FF37CC">
              <w:rPr>
                <w:b/>
              </w:rPr>
              <w:t>M</w:t>
            </w:r>
          </w:p>
        </w:tc>
        <w:tc>
          <w:tcPr>
            <w:tcW w:w="540" w:type="dxa"/>
            <w:shd w:val="clear" w:color="auto" w:fill="D9D9D9"/>
          </w:tcPr>
          <w:p w14:paraId="46333A0C" w14:textId="77777777" w:rsidR="0097273A" w:rsidRPr="00926A39" w:rsidRDefault="0097273A" w:rsidP="00CF718E">
            <w:pPr>
              <w:spacing w:after="120"/>
              <w:ind w:left="0"/>
              <w:jc w:val="center"/>
              <w:rPr>
                <w:b/>
                <w:sz w:val="22"/>
              </w:rPr>
            </w:pPr>
            <w:r>
              <w:rPr>
                <w:b/>
              </w:rPr>
              <w:t>S</w:t>
            </w:r>
          </w:p>
        </w:tc>
        <w:tc>
          <w:tcPr>
            <w:tcW w:w="7380" w:type="dxa"/>
            <w:shd w:val="clear" w:color="auto" w:fill="D9D9D9"/>
            <w:vAlign w:val="center"/>
          </w:tcPr>
          <w:p w14:paraId="3646B161" w14:textId="77777777" w:rsidR="0097273A" w:rsidRPr="00FF37CC" w:rsidRDefault="0097273A" w:rsidP="00CF718E">
            <w:pPr>
              <w:spacing w:after="120"/>
              <w:ind w:left="0"/>
              <w:jc w:val="center"/>
              <w:rPr>
                <w:b/>
              </w:rPr>
            </w:pPr>
            <w:r w:rsidRPr="00FF37CC">
              <w:rPr>
                <w:b/>
              </w:rPr>
              <w:t>Mô tả</w:t>
            </w:r>
          </w:p>
        </w:tc>
      </w:tr>
      <w:tr w:rsidR="0097273A" w:rsidRPr="00FF37CC" w14:paraId="5D967E20" w14:textId="77777777" w:rsidTr="00BC68EF">
        <w:trPr>
          <w:cantSplit/>
          <w:trHeight w:val="827"/>
        </w:trPr>
        <w:tc>
          <w:tcPr>
            <w:tcW w:w="1800" w:type="dxa"/>
          </w:tcPr>
          <w:p w14:paraId="635E2FDD" w14:textId="77777777" w:rsidR="0097273A" w:rsidRPr="00FF37CC" w:rsidRDefault="0097273A" w:rsidP="00CF718E">
            <w:pPr>
              <w:ind w:left="0"/>
            </w:pPr>
            <w:r>
              <w:t>ID</w:t>
            </w:r>
          </w:p>
        </w:tc>
        <w:tc>
          <w:tcPr>
            <w:tcW w:w="1980" w:type="dxa"/>
          </w:tcPr>
          <w:p w14:paraId="2F5F2A25" w14:textId="6CB57C3F" w:rsidR="0097273A" w:rsidRPr="00FF37CC" w:rsidRDefault="0097273A" w:rsidP="00CF718E">
            <w:pPr>
              <w:ind w:left="0"/>
            </w:pPr>
            <w:r>
              <w:rPr>
                <w:szCs w:val="24"/>
              </w:rPr>
              <w:t>C_Statement</w:t>
            </w:r>
            <w:r w:rsidR="009E0F88">
              <w:rPr>
                <w:szCs w:val="24"/>
              </w:rPr>
              <w:t>_Line</w:t>
            </w:r>
            <w:r>
              <w:rPr>
                <w:szCs w:val="24"/>
              </w:rPr>
              <w:t>_</w:t>
            </w:r>
            <w:r w:rsidRPr="00AB2F64">
              <w:rPr>
                <w:szCs w:val="24"/>
              </w:rPr>
              <w:t>ID</w:t>
            </w:r>
          </w:p>
        </w:tc>
        <w:tc>
          <w:tcPr>
            <w:tcW w:w="1417" w:type="dxa"/>
          </w:tcPr>
          <w:p w14:paraId="70E0A6C1" w14:textId="77777777" w:rsidR="0097273A" w:rsidRPr="00FF37CC" w:rsidRDefault="0097273A" w:rsidP="00CF718E">
            <w:pPr>
              <w:ind w:left="0"/>
            </w:pPr>
            <w:r>
              <w:t>Number</w:t>
            </w:r>
          </w:p>
          <w:p w14:paraId="756A27BB" w14:textId="77777777" w:rsidR="0097273A" w:rsidRPr="00FF37CC" w:rsidRDefault="0097273A" w:rsidP="00CF718E">
            <w:pPr>
              <w:ind w:left="0"/>
            </w:pPr>
          </w:p>
        </w:tc>
        <w:tc>
          <w:tcPr>
            <w:tcW w:w="630" w:type="dxa"/>
          </w:tcPr>
          <w:p w14:paraId="04832740" w14:textId="77777777" w:rsidR="0097273A" w:rsidRPr="00FF37CC" w:rsidRDefault="0097273A" w:rsidP="00CF718E">
            <w:pPr>
              <w:pStyle w:val="Sothutu-1so"/>
              <w:spacing w:before="120" w:after="120" w:line="276" w:lineRule="auto"/>
              <w:jc w:val="left"/>
              <w:rPr>
                <w:szCs w:val="24"/>
              </w:rPr>
            </w:pPr>
            <w:r w:rsidRPr="00FF37CC">
              <w:rPr>
                <w:szCs w:val="24"/>
              </w:rPr>
              <w:t>50</w:t>
            </w:r>
          </w:p>
        </w:tc>
        <w:tc>
          <w:tcPr>
            <w:tcW w:w="540" w:type="dxa"/>
          </w:tcPr>
          <w:p w14:paraId="36856E89" w14:textId="77777777" w:rsidR="0097273A" w:rsidRPr="00FF37CC" w:rsidRDefault="0097273A" w:rsidP="00CF718E">
            <w:pPr>
              <w:pStyle w:val="Sothutu-1so"/>
              <w:spacing w:before="120" w:after="120" w:line="276" w:lineRule="auto"/>
              <w:jc w:val="left"/>
              <w:rPr>
                <w:szCs w:val="24"/>
              </w:rPr>
            </w:pPr>
            <w:r>
              <w:rPr>
                <w:szCs w:val="24"/>
              </w:rPr>
              <w:t>Y</w:t>
            </w:r>
          </w:p>
        </w:tc>
        <w:tc>
          <w:tcPr>
            <w:tcW w:w="450" w:type="dxa"/>
          </w:tcPr>
          <w:p w14:paraId="37EE3EA9" w14:textId="77777777" w:rsidR="0097273A" w:rsidRPr="00FF37CC" w:rsidRDefault="0097273A" w:rsidP="00CF718E">
            <w:pPr>
              <w:pStyle w:val="Sothutu-1so"/>
              <w:spacing w:before="120" w:after="120" w:line="276" w:lineRule="auto"/>
              <w:jc w:val="left"/>
              <w:rPr>
                <w:szCs w:val="24"/>
              </w:rPr>
            </w:pPr>
            <w:r>
              <w:rPr>
                <w:szCs w:val="24"/>
              </w:rPr>
              <w:t>N</w:t>
            </w:r>
          </w:p>
        </w:tc>
        <w:tc>
          <w:tcPr>
            <w:tcW w:w="540" w:type="dxa"/>
          </w:tcPr>
          <w:p w14:paraId="49E69869" w14:textId="77777777" w:rsidR="0097273A" w:rsidRDefault="0097273A" w:rsidP="00CF718E">
            <w:pPr>
              <w:pStyle w:val="Sothutu-1so"/>
              <w:spacing w:before="120" w:after="120" w:line="276" w:lineRule="auto"/>
              <w:ind w:left="360" w:hanging="360"/>
              <w:jc w:val="center"/>
              <w:rPr>
                <w:szCs w:val="24"/>
              </w:rPr>
            </w:pPr>
            <w:r>
              <w:rPr>
                <w:szCs w:val="24"/>
              </w:rPr>
              <w:t>N</w:t>
            </w:r>
          </w:p>
        </w:tc>
        <w:tc>
          <w:tcPr>
            <w:tcW w:w="7380" w:type="dxa"/>
          </w:tcPr>
          <w:p w14:paraId="2E71C4C5" w14:textId="77777777" w:rsidR="0097273A" w:rsidRPr="00FF37CC" w:rsidRDefault="0097273A" w:rsidP="00CF718E">
            <w:pPr>
              <w:pStyle w:val="Sothutu-1so"/>
              <w:spacing w:before="120" w:after="120" w:line="276" w:lineRule="auto"/>
              <w:ind w:left="360" w:hanging="360"/>
              <w:jc w:val="left"/>
              <w:rPr>
                <w:szCs w:val="24"/>
              </w:rPr>
            </w:pPr>
            <w:r>
              <w:rPr>
                <w:szCs w:val="24"/>
              </w:rPr>
              <w:t>Key, tự sinh</w:t>
            </w:r>
          </w:p>
        </w:tc>
      </w:tr>
      <w:tr w:rsidR="0097273A" w:rsidRPr="00FF37CC" w14:paraId="285C9895" w14:textId="77777777" w:rsidTr="00BC68EF">
        <w:trPr>
          <w:cantSplit/>
          <w:trHeight w:val="827"/>
        </w:trPr>
        <w:tc>
          <w:tcPr>
            <w:tcW w:w="14737" w:type="dxa"/>
            <w:gridSpan w:val="8"/>
          </w:tcPr>
          <w:p w14:paraId="7171732E" w14:textId="77777777" w:rsidR="0097273A" w:rsidRPr="001E5A81" w:rsidRDefault="0097273A"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97273A" w:rsidRPr="00FF37CC" w14:paraId="4ADAE8F2" w14:textId="77777777" w:rsidTr="00BC68EF">
        <w:trPr>
          <w:cantSplit/>
          <w:trHeight w:val="827"/>
        </w:trPr>
        <w:tc>
          <w:tcPr>
            <w:tcW w:w="1800" w:type="dxa"/>
          </w:tcPr>
          <w:p w14:paraId="03566320" w14:textId="77777777" w:rsidR="0097273A" w:rsidRPr="00FF37CC" w:rsidRDefault="0097273A" w:rsidP="00CF718E">
            <w:pPr>
              <w:ind w:left="0"/>
            </w:pPr>
            <w:r>
              <w:rPr>
                <w:szCs w:val="24"/>
              </w:rPr>
              <w:t>Ngày lập</w:t>
            </w:r>
          </w:p>
        </w:tc>
        <w:tc>
          <w:tcPr>
            <w:tcW w:w="1980" w:type="dxa"/>
          </w:tcPr>
          <w:p w14:paraId="242571AF" w14:textId="77777777" w:rsidR="0097273A" w:rsidRPr="00FF37CC" w:rsidRDefault="0097273A" w:rsidP="00CF718E">
            <w:pPr>
              <w:ind w:left="0"/>
            </w:pPr>
            <w:r>
              <w:rPr>
                <w:szCs w:val="24"/>
              </w:rPr>
              <w:t>Trans_Date</w:t>
            </w:r>
          </w:p>
        </w:tc>
        <w:tc>
          <w:tcPr>
            <w:tcW w:w="1417" w:type="dxa"/>
          </w:tcPr>
          <w:p w14:paraId="4B86FCBF" w14:textId="77777777" w:rsidR="0097273A" w:rsidRPr="00FF37CC" w:rsidRDefault="0097273A" w:rsidP="00CF718E">
            <w:pPr>
              <w:ind w:left="0"/>
            </w:pPr>
            <w:r>
              <w:t>Date</w:t>
            </w:r>
          </w:p>
        </w:tc>
        <w:tc>
          <w:tcPr>
            <w:tcW w:w="630" w:type="dxa"/>
          </w:tcPr>
          <w:p w14:paraId="149B11BE" w14:textId="77777777" w:rsidR="0097273A" w:rsidRPr="00FF37CC" w:rsidRDefault="0097273A" w:rsidP="00CF718E">
            <w:pPr>
              <w:pStyle w:val="Sothutu-1so"/>
              <w:spacing w:before="120" w:after="120" w:line="276" w:lineRule="auto"/>
              <w:jc w:val="left"/>
              <w:rPr>
                <w:szCs w:val="24"/>
              </w:rPr>
            </w:pPr>
          </w:p>
        </w:tc>
        <w:tc>
          <w:tcPr>
            <w:tcW w:w="540" w:type="dxa"/>
          </w:tcPr>
          <w:p w14:paraId="1C045E26" w14:textId="77777777" w:rsidR="0097273A" w:rsidRPr="00FF37CC" w:rsidRDefault="0097273A" w:rsidP="00CF718E">
            <w:pPr>
              <w:pStyle w:val="Sothutu-1so"/>
              <w:spacing w:before="120" w:after="120" w:line="276" w:lineRule="auto"/>
              <w:jc w:val="left"/>
              <w:rPr>
                <w:szCs w:val="24"/>
              </w:rPr>
            </w:pPr>
            <w:r>
              <w:rPr>
                <w:szCs w:val="24"/>
              </w:rPr>
              <w:t>Y</w:t>
            </w:r>
          </w:p>
        </w:tc>
        <w:tc>
          <w:tcPr>
            <w:tcW w:w="450" w:type="dxa"/>
          </w:tcPr>
          <w:p w14:paraId="6E9C8D27" w14:textId="77777777" w:rsidR="0097273A" w:rsidRPr="00FF37CC" w:rsidRDefault="0097273A" w:rsidP="00CF718E">
            <w:pPr>
              <w:pStyle w:val="Sothutu-1so"/>
              <w:spacing w:before="120" w:after="120" w:line="276" w:lineRule="auto"/>
              <w:jc w:val="left"/>
              <w:rPr>
                <w:szCs w:val="24"/>
              </w:rPr>
            </w:pPr>
            <w:r>
              <w:rPr>
                <w:szCs w:val="24"/>
              </w:rPr>
              <w:t>Y</w:t>
            </w:r>
          </w:p>
        </w:tc>
        <w:tc>
          <w:tcPr>
            <w:tcW w:w="540" w:type="dxa"/>
          </w:tcPr>
          <w:p w14:paraId="06DFF799" w14:textId="77777777" w:rsidR="0097273A" w:rsidRPr="00FF37CC" w:rsidRDefault="0097273A" w:rsidP="00CF718E">
            <w:pPr>
              <w:pStyle w:val="Sothutu-1so"/>
              <w:spacing w:before="120" w:after="120" w:line="276" w:lineRule="auto"/>
              <w:jc w:val="center"/>
              <w:rPr>
                <w:szCs w:val="24"/>
              </w:rPr>
            </w:pPr>
            <w:r>
              <w:rPr>
                <w:szCs w:val="24"/>
              </w:rPr>
              <w:t>Y</w:t>
            </w:r>
          </w:p>
        </w:tc>
        <w:tc>
          <w:tcPr>
            <w:tcW w:w="7380" w:type="dxa"/>
          </w:tcPr>
          <w:p w14:paraId="592A67BF" w14:textId="0FD40DD6" w:rsidR="0097273A" w:rsidRPr="00FF37CC" w:rsidRDefault="0097273A" w:rsidP="00CF718E">
            <w:pPr>
              <w:pStyle w:val="Sothutu-1so"/>
              <w:spacing w:before="120" w:after="120" w:line="276" w:lineRule="auto"/>
              <w:jc w:val="left"/>
              <w:rPr>
                <w:szCs w:val="24"/>
              </w:rPr>
            </w:pPr>
            <w:r>
              <w:rPr>
                <w:szCs w:val="24"/>
              </w:rPr>
              <w:t xml:space="preserve">Lấy theo Tab Thông tin </w:t>
            </w:r>
            <w:r w:rsidR="005A70D5">
              <w:rPr>
                <w:szCs w:val="24"/>
              </w:rPr>
              <w:t>chi tiết</w:t>
            </w:r>
          </w:p>
        </w:tc>
      </w:tr>
      <w:tr w:rsidR="0097273A" w:rsidRPr="00FF37CC" w14:paraId="4640D88F" w14:textId="77777777" w:rsidTr="00BC68EF">
        <w:trPr>
          <w:cantSplit/>
          <w:trHeight w:val="827"/>
        </w:trPr>
        <w:tc>
          <w:tcPr>
            <w:tcW w:w="1800" w:type="dxa"/>
          </w:tcPr>
          <w:p w14:paraId="05ED61D4" w14:textId="77777777" w:rsidR="0097273A" w:rsidRDefault="0097273A" w:rsidP="00CF718E">
            <w:pPr>
              <w:ind w:left="0"/>
              <w:rPr>
                <w:szCs w:val="24"/>
              </w:rPr>
            </w:pPr>
            <w:r>
              <w:rPr>
                <w:szCs w:val="24"/>
              </w:rPr>
              <w:t>Nội dung</w:t>
            </w:r>
          </w:p>
        </w:tc>
        <w:tc>
          <w:tcPr>
            <w:tcW w:w="1980" w:type="dxa"/>
          </w:tcPr>
          <w:p w14:paraId="7ECEC12D" w14:textId="77777777" w:rsidR="0097273A" w:rsidRDefault="0097273A" w:rsidP="00CF718E">
            <w:pPr>
              <w:ind w:left="0"/>
              <w:rPr>
                <w:szCs w:val="24"/>
              </w:rPr>
            </w:pPr>
            <w:r>
              <w:rPr>
                <w:szCs w:val="24"/>
              </w:rPr>
              <w:t>Description</w:t>
            </w:r>
          </w:p>
        </w:tc>
        <w:tc>
          <w:tcPr>
            <w:tcW w:w="1417" w:type="dxa"/>
          </w:tcPr>
          <w:p w14:paraId="5CD5E045" w14:textId="77777777" w:rsidR="0097273A" w:rsidRDefault="0097273A" w:rsidP="00CF718E">
            <w:pPr>
              <w:ind w:left="0"/>
            </w:pPr>
            <w:r>
              <w:t>String</w:t>
            </w:r>
          </w:p>
        </w:tc>
        <w:tc>
          <w:tcPr>
            <w:tcW w:w="630" w:type="dxa"/>
          </w:tcPr>
          <w:p w14:paraId="140999E6" w14:textId="77777777" w:rsidR="0097273A" w:rsidRDefault="0097273A" w:rsidP="00CF718E">
            <w:pPr>
              <w:pStyle w:val="Sothutu-1so"/>
              <w:spacing w:before="120" w:after="120" w:line="276" w:lineRule="auto"/>
              <w:jc w:val="left"/>
              <w:rPr>
                <w:szCs w:val="24"/>
              </w:rPr>
            </w:pPr>
            <w:r>
              <w:rPr>
                <w:szCs w:val="24"/>
              </w:rPr>
              <w:t>250</w:t>
            </w:r>
          </w:p>
        </w:tc>
        <w:tc>
          <w:tcPr>
            <w:tcW w:w="540" w:type="dxa"/>
          </w:tcPr>
          <w:p w14:paraId="4F61D66F" w14:textId="77777777" w:rsidR="0097273A" w:rsidRDefault="0097273A" w:rsidP="00CF718E">
            <w:pPr>
              <w:pStyle w:val="Sothutu-1so"/>
              <w:spacing w:before="120" w:after="120" w:line="276" w:lineRule="auto"/>
              <w:jc w:val="left"/>
              <w:rPr>
                <w:szCs w:val="24"/>
              </w:rPr>
            </w:pPr>
            <w:r>
              <w:rPr>
                <w:szCs w:val="24"/>
              </w:rPr>
              <w:t>Y</w:t>
            </w:r>
          </w:p>
        </w:tc>
        <w:tc>
          <w:tcPr>
            <w:tcW w:w="450" w:type="dxa"/>
          </w:tcPr>
          <w:p w14:paraId="776C3DE8" w14:textId="77777777" w:rsidR="0097273A" w:rsidRDefault="0097273A" w:rsidP="00CF718E">
            <w:pPr>
              <w:pStyle w:val="Sothutu-1so"/>
              <w:spacing w:before="120" w:after="120" w:line="276" w:lineRule="auto"/>
              <w:jc w:val="left"/>
              <w:rPr>
                <w:szCs w:val="24"/>
              </w:rPr>
            </w:pPr>
            <w:r>
              <w:rPr>
                <w:szCs w:val="24"/>
              </w:rPr>
              <w:t>Y</w:t>
            </w:r>
          </w:p>
        </w:tc>
        <w:tc>
          <w:tcPr>
            <w:tcW w:w="540" w:type="dxa"/>
          </w:tcPr>
          <w:p w14:paraId="0E8FE877" w14:textId="77777777" w:rsidR="0097273A" w:rsidRDefault="0097273A" w:rsidP="00CF718E">
            <w:pPr>
              <w:pStyle w:val="Sothutu-1so"/>
              <w:spacing w:before="120" w:after="120" w:line="276" w:lineRule="auto"/>
              <w:jc w:val="center"/>
              <w:rPr>
                <w:szCs w:val="24"/>
              </w:rPr>
            </w:pPr>
            <w:r>
              <w:rPr>
                <w:szCs w:val="24"/>
              </w:rPr>
              <w:t>Y</w:t>
            </w:r>
          </w:p>
        </w:tc>
        <w:tc>
          <w:tcPr>
            <w:tcW w:w="7380" w:type="dxa"/>
          </w:tcPr>
          <w:p w14:paraId="41D5E862" w14:textId="431BE75A" w:rsidR="0097273A" w:rsidRDefault="0097273A" w:rsidP="00CF718E">
            <w:pPr>
              <w:pStyle w:val="Sothutu-1so"/>
              <w:spacing w:before="120" w:after="120" w:line="360" w:lineRule="auto"/>
              <w:jc w:val="left"/>
              <w:rPr>
                <w:szCs w:val="24"/>
              </w:rPr>
            </w:pPr>
            <w:r>
              <w:rPr>
                <w:szCs w:val="24"/>
              </w:rPr>
              <w:t xml:space="preserve">Lấy theo Tab Thông tin </w:t>
            </w:r>
            <w:r w:rsidR="005A70D5">
              <w:rPr>
                <w:szCs w:val="24"/>
              </w:rPr>
              <w:t>chi tiết</w:t>
            </w:r>
          </w:p>
        </w:tc>
      </w:tr>
      <w:tr w:rsidR="0097273A" w:rsidRPr="00FF37CC" w14:paraId="11F1C798" w14:textId="77777777" w:rsidTr="00BC68EF">
        <w:trPr>
          <w:cantSplit/>
          <w:trHeight w:val="827"/>
        </w:trPr>
        <w:tc>
          <w:tcPr>
            <w:tcW w:w="1800" w:type="dxa"/>
          </w:tcPr>
          <w:p w14:paraId="0FC48A22" w14:textId="77777777" w:rsidR="0097273A" w:rsidRDefault="0097273A" w:rsidP="00CF718E">
            <w:pPr>
              <w:ind w:left="0"/>
              <w:rPr>
                <w:szCs w:val="24"/>
              </w:rPr>
            </w:pPr>
            <w:r>
              <w:rPr>
                <w:szCs w:val="24"/>
              </w:rPr>
              <w:t xml:space="preserve">Số tiền </w:t>
            </w:r>
          </w:p>
        </w:tc>
        <w:tc>
          <w:tcPr>
            <w:tcW w:w="1980" w:type="dxa"/>
          </w:tcPr>
          <w:p w14:paraId="01F40668" w14:textId="77777777" w:rsidR="0097273A" w:rsidRDefault="0097273A" w:rsidP="00CF718E">
            <w:pPr>
              <w:ind w:left="0"/>
              <w:rPr>
                <w:szCs w:val="24"/>
              </w:rPr>
            </w:pPr>
          </w:p>
        </w:tc>
        <w:tc>
          <w:tcPr>
            <w:tcW w:w="1417" w:type="dxa"/>
          </w:tcPr>
          <w:p w14:paraId="09A68546" w14:textId="77777777" w:rsidR="0097273A" w:rsidRDefault="0097273A" w:rsidP="00CF718E">
            <w:pPr>
              <w:ind w:left="0"/>
            </w:pPr>
            <w:r>
              <w:t>Number</w:t>
            </w:r>
          </w:p>
        </w:tc>
        <w:tc>
          <w:tcPr>
            <w:tcW w:w="630" w:type="dxa"/>
          </w:tcPr>
          <w:p w14:paraId="54537877" w14:textId="77777777" w:rsidR="0097273A" w:rsidRDefault="0097273A" w:rsidP="00CF718E">
            <w:pPr>
              <w:pStyle w:val="Sothutu-1so"/>
              <w:spacing w:before="120" w:after="120" w:line="276" w:lineRule="auto"/>
              <w:jc w:val="left"/>
              <w:rPr>
                <w:szCs w:val="24"/>
              </w:rPr>
            </w:pPr>
            <w:r>
              <w:rPr>
                <w:szCs w:val="24"/>
              </w:rPr>
              <w:t>20</w:t>
            </w:r>
          </w:p>
        </w:tc>
        <w:tc>
          <w:tcPr>
            <w:tcW w:w="540" w:type="dxa"/>
          </w:tcPr>
          <w:p w14:paraId="21415A3E" w14:textId="77777777" w:rsidR="0097273A" w:rsidRDefault="0097273A" w:rsidP="00CF718E">
            <w:pPr>
              <w:pStyle w:val="Sothutu-1so"/>
              <w:spacing w:before="120" w:after="120" w:line="276" w:lineRule="auto"/>
              <w:jc w:val="left"/>
              <w:rPr>
                <w:szCs w:val="24"/>
              </w:rPr>
            </w:pPr>
            <w:r>
              <w:rPr>
                <w:szCs w:val="24"/>
              </w:rPr>
              <w:t>Y</w:t>
            </w:r>
          </w:p>
        </w:tc>
        <w:tc>
          <w:tcPr>
            <w:tcW w:w="450" w:type="dxa"/>
          </w:tcPr>
          <w:p w14:paraId="632FD217" w14:textId="77777777" w:rsidR="0097273A" w:rsidRDefault="0097273A" w:rsidP="00CF718E">
            <w:pPr>
              <w:pStyle w:val="Sothutu-1so"/>
              <w:spacing w:before="120" w:after="120" w:line="276" w:lineRule="auto"/>
              <w:jc w:val="left"/>
              <w:rPr>
                <w:szCs w:val="24"/>
              </w:rPr>
            </w:pPr>
            <w:r>
              <w:rPr>
                <w:szCs w:val="24"/>
              </w:rPr>
              <w:t>Y</w:t>
            </w:r>
          </w:p>
        </w:tc>
        <w:tc>
          <w:tcPr>
            <w:tcW w:w="540" w:type="dxa"/>
          </w:tcPr>
          <w:p w14:paraId="3C9BA6D4" w14:textId="77777777" w:rsidR="0097273A" w:rsidRDefault="0097273A" w:rsidP="00CF718E">
            <w:pPr>
              <w:pStyle w:val="Sothutu-1so"/>
              <w:spacing w:before="120" w:after="120" w:line="276" w:lineRule="auto"/>
              <w:jc w:val="center"/>
              <w:rPr>
                <w:szCs w:val="24"/>
              </w:rPr>
            </w:pPr>
            <w:r>
              <w:rPr>
                <w:szCs w:val="24"/>
              </w:rPr>
              <w:t>Y</w:t>
            </w:r>
          </w:p>
        </w:tc>
        <w:tc>
          <w:tcPr>
            <w:tcW w:w="7380" w:type="dxa"/>
          </w:tcPr>
          <w:p w14:paraId="3B802A85" w14:textId="09732971" w:rsidR="006115A8" w:rsidRDefault="006115A8"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3A5BF120" w14:textId="73D0A348" w:rsidR="0097273A" w:rsidRDefault="0097273A" w:rsidP="00CF718E">
            <w:pPr>
              <w:pStyle w:val="Sothutu-1so"/>
              <w:spacing w:before="120" w:after="120" w:line="276" w:lineRule="auto"/>
              <w:rPr>
                <w:szCs w:val="24"/>
              </w:rPr>
            </w:pPr>
            <w:r>
              <w:rPr>
                <w:szCs w:val="24"/>
              </w:rPr>
              <w:t xml:space="preserve">Nếu </w:t>
            </w:r>
            <w:r w:rsidR="006115A8">
              <w:rPr>
                <w:szCs w:val="24"/>
              </w:rPr>
              <w:t xml:space="preserve">ở tab TT chung </w:t>
            </w:r>
            <w:r>
              <w:rPr>
                <w:szCs w:val="24"/>
              </w:rPr>
              <w:t>Trạng thái duyệt = “</w:t>
            </w:r>
            <w:r w:rsidR="004F390C">
              <w:rPr>
                <w:szCs w:val="24"/>
              </w:rPr>
              <w:t>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743E37DB" w14:textId="62FA4FE1" w:rsidR="0097273A" w:rsidRDefault="0097273A" w:rsidP="00CF718E">
            <w:pPr>
              <w:pStyle w:val="Sothutu-1so"/>
              <w:spacing w:before="120" w:after="120" w:line="276" w:lineRule="auto"/>
              <w:rPr>
                <w:szCs w:val="24"/>
              </w:rPr>
            </w:pPr>
            <w:r>
              <w:rPr>
                <w:szCs w:val="24"/>
              </w:rPr>
              <w:t>Nếu</w:t>
            </w:r>
            <w:r w:rsidR="006115A8">
              <w:rPr>
                <w:szCs w:val="24"/>
              </w:rPr>
              <w:t xml:space="preserve"> ở tab TT chung</w:t>
            </w:r>
            <w:r>
              <w:rPr>
                <w:szCs w:val="24"/>
              </w:rPr>
              <w:t xml:space="preserve"> Trạng thái duyệt &lt;&gt; “</w:t>
            </w:r>
            <w:r w:rsidR="004F390C">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0382CF97" w14:textId="77777777" w:rsidR="0097273A" w:rsidRDefault="0097273A" w:rsidP="00CF718E"/>
    <w:p w14:paraId="4C627E44" w14:textId="4667A147" w:rsidR="0097273A" w:rsidRPr="0097273A" w:rsidRDefault="0097273A"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97273A" w:rsidRPr="00FF37CC" w14:paraId="0C523273" w14:textId="77777777" w:rsidTr="00BC68EF">
        <w:trPr>
          <w:trHeight w:val="530"/>
          <w:tblHeader/>
        </w:trPr>
        <w:tc>
          <w:tcPr>
            <w:tcW w:w="2424" w:type="dxa"/>
            <w:shd w:val="clear" w:color="auto" w:fill="D9D9D9"/>
          </w:tcPr>
          <w:p w14:paraId="7992C932" w14:textId="77777777" w:rsidR="0097273A" w:rsidRPr="00FF37CC" w:rsidRDefault="0097273A" w:rsidP="00EA3129">
            <w:pPr>
              <w:ind w:left="0"/>
              <w:rPr>
                <w:b/>
              </w:rPr>
            </w:pPr>
            <w:r w:rsidRPr="00FF37CC">
              <w:rPr>
                <w:b/>
              </w:rPr>
              <w:t>Thao tác</w:t>
            </w:r>
          </w:p>
        </w:tc>
        <w:tc>
          <w:tcPr>
            <w:tcW w:w="1176" w:type="dxa"/>
            <w:shd w:val="clear" w:color="auto" w:fill="D9D9D9"/>
          </w:tcPr>
          <w:p w14:paraId="0F3D82D8" w14:textId="77777777" w:rsidR="0097273A" w:rsidRPr="00FF37CC" w:rsidRDefault="0097273A" w:rsidP="00EA3129">
            <w:pPr>
              <w:ind w:left="0"/>
              <w:rPr>
                <w:b/>
                <w:color w:val="000000"/>
              </w:rPr>
            </w:pPr>
            <w:r w:rsidRPr="00FF37CC">
              <w:rPr>
                <w:b/>
                <w:color w:val="000000"/>
              </w:rPr>
              <w:t>Hiển thị</w:t>
            </w:r>
          </w:p>
        </w:tc>
        <w:tc>
          <w:tcPr>
            <w:tcW w:w="10710" w:type="dxa"/>
            <w:shd w:val="clear" w:color="auto" w:fill="D9D9D9"/>
          </w:tcPr>
          <w:p w14:paraId="45D15FBA" w14:textId="77777777" w:rsidR="0097273A" w:rsidRPr="00FF37CC" w:rsidRDefault="0097273A" w:rsidP="00EA3129">
            <w:pPr>
              <w:ind w:left="0"/>
              <w:rPr>
                <w:b/>
              </w:rPr>
            </w:pPr>
            <w:r w:rsidRPr="00FF37CC">
              <w:rPr>
                <w:b/>
              </w:rPr>
              <w:t>Mô tả</w:t>
            </w:r>
          </w:p>
        </w:tc>
      </w:tr>
      <w:tr w:rsidR="0097273A" w:rsidRPr="00FF37CC" w14:paraId="6DD5FB57" w14:textId="77777777" w:rsidTr="00BC68EF">
        <w:tc>
          <w:tcPr>
            <w:tcW w:w="2424" w:type="dxa"/>
          </w:tcPr>
          <w:p w14:paraId="48660B04" w14:textId="77777777" w:rsidR="0097273A" w:rsidRPr="00FF37CC" w:rsidRDefault="0097273A" w:rsidP="00EA3129">
            <w:pPr>
              <w:pStyle w:val="Sothutu-1so"/>
              <w:spacing w:before="120" w:line="276" w:lineRule="auto"/>
              <w:jc w:val="left"/>
              <w:rPr>
                <w:szCs w:val="24"/>
              </w:rPr>
            </w:pPr>
            <w:r>
              <w:rPr>
                <w:szCs w:val="24"/>
              </w:rPr>
              <w:t>Tìm kiếm</w:t>
            </w:r>
          </w:p>
        </w:tc>
        <w:tc>
          <w:tcPr>
            <w:tcW w:w="1176" w:type="dxa"/>
          </w:tcPr>
          <w:p w14:paraId="0DC17CDC"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52DFC6AF" w14:textId="2FC8FF88" w:rsidR="0097273A" w:rsidRPr="00FF37CC" w:rsidRDefault="0097273A" w:rsidP="00EA3129">
            <w:pPr>
              <w:pStyle w:val="Sothutu-1so"/>
              <w:spacing w:before="120" w:line="276" w:lineRule="auto"/>
              <w:rPr>
                <w:szCs w:val="24"/>
              </w:rPr>
            </w:pPr>
            <w:r>
              <w:rPr>
                <w:szCs w:val="24"/>
              </w:rPr>
              <w:t>Cho phép tìm kiếm nhanh theo Nội dung</w:t>
            </w:r>
            <w:r w:rsidR="00EE39DB">
              <w:rPr>
                <w:szCs w:val="24"/>
              </w:rPr>
              <w:t xml:space="preserve">, </w:t>
            </w:r>
            <w:r>
              <w:rPr>
                <w:szCs w:val="24"/>
              </w:rPr>
              <w:t>Số tiền</w:t>
            </w:r>
          </w:p>
        </w:tc>
      </w:tr>
      <w:tr w:rsidR="00DA6CAB" w:rsidRPr="00FF37CC" w14:paraId="20D62E07" w14:textId="77777777" w:rsidTr="00BC68EF">
        <w:tc>
          <w:tcPr>
            <w:tcW w:w="2424" w:type="dxa"/>
          </w:tcPr>
          <w:p w14:paraId="60678100" w14:textId="0F89C1FC" w:rsidR="00DA6CAB" w:rsidRDefault="00DA6CAB" w:rsidP="00EA3129">
            <w:pPr>
              <w:pStyle w:val="Sothutu-1so"/>
              <w:spacing w:before="120" w:line="276" w:lineRule="auto"/>
              <w:jc w:val="left"/>
              <w:rPr>
                <w:szCs w:val="24"/>
              </w:rPr>
            </w:pPr>
            <w:r>
              <w:rPr>
                <w:szCs w:val="24"/>
              </w:rPr>
              <w:t>Lọc</w:t>
            </w:r>
          </w:p>
        </w:tc>
        <w:tc>
          <w:tcPr>
            <w:tcW w:w="1176" w:type="dxa"/>
          </w:tcPr>
          <w:p w14:paraId="7DCCB8B5" w14:textId="6F425A62" w:rsidR="00DA6CAB" w:rsidRDefault="00DA6CAB" w:rsidP="00EA3129">
            <w:pPr>
              <w:pStyle w:val="Sothutu-1so"/>
              <w:spacing w:before="120" w:line="276" w:lineRule="auto"/>
              <w:jc w:val="left"/>
              <w:rPr>
                <w:szCs w:val="24"/>
              </w:rPr>
            </w:pPr>
            <w:r>
              <w:rPr>
                <w:szCs w:val="24"/>
              </w:rPr>
              <w:t>Không</w:t>
            </w:r>
          </w:p>
        </w:tc>
        <w:tc>
          <w:tcPr>
            <w:tcW w:w="10710" w:type="dxa"/>
          </w:tcPr>
          <w:p w14:paraId="31D7048C" w14:textId="77777777" w:rsidR="00DA6CAB" w:rsidRDefault="00DA6CAB" w:rsidP="00EA3129">
            <w:pPr>
              <w:pStyle w:val="Sothutu-1so"/>
              <w:spacing w:before="120" w:line="276" w:lineRule="auto"/>
              <w:rPr>
                <w:szCs w:val="24"/>
              </w:rPr>
            </w:pPr>
          </w:p>
        </w:tc>
      </w:tr>
      <w:tr w:rsidR="0097273A" w:rsidRPr="00FF37CC" w14:paraId="2C5D229F" w14:textId="77777777" w:rsidTr="00BC68EF">
        <w:tc>
          <w:tcPr>
            <w:tcW w:w="2424" w:type="dxa"/>
          </w:tcPr>
          <w:p w14:paraId="308240EB" w14:textId="77777777" w:rsidR="0097273A" w:rsidRPr="00FF37CC" w:rsidRDefault="0097273A" w:rsidP="00EA3129">
            <w:pPr>
              <w:pStyle w:val="Sothutu-1so"/>
              <w:spacing w:before="120" w:line="276" w:lineRule="auto"/>
              <w:jc w:val="left"/>
              <w:rPr>
                <w:szCs w:val="24"/>
              </w:rPr>
            </w:pPr>
            <w:r w:rsidRPr="00FF37CC">
              <w:rPr>
                <w:szCs w:val="24"/>
              </w:rPr>
              <w:t>Sao chép</w:t>
            </w:r>
          </w:p>
        </w:tc>
        <w:tc>
          <w:tcPr>
            <w:tcW w:w="1176" w:type="dxa"/>
          </w:tcPr>
          <w:p w14:paraId="10015675" w14:textId="77777777" w:rsidR="0097273A" w:rsidRPr="00FF37CC" w:rsidRDefault="0097273A" w:rsidP="00EA3129">
            <w:pPr>
              <w:pStyle w:val="Sothutu-1so"/>
              <w:spacing w:before="120" w:line="276" w:lineRule="auto"/>
              <w:jc w:val="left"/>
              <w:rPr>
                <w:szCs w:val="24"/>
              </w:rPr>
            </w:pPr>
            <w:r w:rsidRPr="00FF37CC">
              <w:rPr>
                <w:szCs w:val="24"/>
              </w:rPr>
              <w:t>Có</w:t>
            </w:r>
          </w:p>
        </w:tc>
        <w:tc>
          <w:tcPr>
            <w:tcW w:w="10710" w:type="dxa"/>
          </w:tcPr>
          <w:p w14:paraId="1E5E8D3D" w14:textId="22368803" w:rsidR="0097273A" w:rsidRPr="00FF37CC" w:rsidRDefault="0097273A" w:rsidP="00EA3129">
            <w:pPr>
              <w:pStyle w:val="Sothutu-1so"/>
              <w:spacing w:before="120" w:line="276" w:lineRule="auto"/>
              <w:rPr>
                <w:szCs w:val="24"/>
              </w:rPr>
            </w:pPr>
            <w:r>
              <w:rPr>
                <w:szCs w:val="24"/>
              </w:rPr>
              <w:t xml:space="preserve">Tạo 1 bản ghi mới, </w:t>
            </w:r>
            <w:r w:rsidR="00E508A5">
              <w:rPr>
                <w:szCs w:val="24"/>
              </w:rPr>
              <w:t>copy toàn bộ thông tin ngoại trừ các trường thông tin readonly hoặc tự sinh từ hệ thống</w:t>
            </w:r>
          </w:p>
        </w:tc>
      </w:tr>
      <w:tr w:rsidR="0097273A" w:rsidRPr="00FF37CC" w14:paraId="2EAA6155" w14:textId="77777777" w:rsidTr="00BC68EF">
        <w:tc>
          <w:tcPr>
            <w:tcW w:w="2424" w:type="dxa"/>
          </w:tcPr>
          <w:p w14:paraId="0C05EFDA" w14:textId="77777777" w:rsidR="0097273A" w:rsidRPr="00FF37CC" w:rsidRDefault="0097273A" w:rsidP="00EA3129">
            <w:pPr>
              <w:pStyle w:val="Sothutu-1so"/>
              <w:spacing w:before="120" w:line="276" w:lineRule="auto"/>
              <w:jc w:val="left"/>
              <w:rPr>
                <w:szCs w:val="24"/>
              </w:rPr>
            </w:pPr>
            <w:r>
              <w:rPr>
                <w:szCs w:val="24"/>
              </w:rPr>
              <w:t>Chỉnh sửa</w:t>
            </w:r>
          </w:p>
        </w:tc>
        <w:tc>
          <w:tcPr>
            <w:tcW w:w="1176" w:type="dxa"/>
          </w:tcPr>
          <w:p w14:paraId="5ACF399D"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5AE21772" w14:textId="7D257037" w:rsidR="0097273A" w:rsidRDefault="0097273A" w:rsidP="00EA3129">
            <w:pPr>
              <w:pStyle w:val="Sothutu-1so"/>
              <w:spacing w:before="120" w:line="276" w:lineRule="auto"/>
              <w:rPr>
                <w:szCs w:val="24"/>
              </w:rPr>
            </w:pPr>
            <w:r>
              <w:rPr>
                <w:szCs w:val="24"/>
              </w:rPr>
              <w:t xml:space="preserve">Chuyển sang màn hình </w:t>
            </w:r>
            <w:r w:rsidR="00916D10">
              <w:rPr>
                <w:szCs w:val="24"/>
              </w:rPr>
              <w:t xml:space="preserve"> Tab Thông tin </w:t>
            </w:r>
            <w:r>
              <w:rPr>
                <w:szCs w:val="24"/>
              </w:rPr>
              <w:t>chi tiết để xem và chỉnh sửa thông tin</w:t>
            </w:r>
          </w:p>
        </w:tc>
      </w:tr>
      <w:tr w:rsidR="0097273A" w:rsidRPr="00FF37CC" w14:paraId="0B8553A2" w14:textId="77777777" w:rsidTr="00BC68EF">
        <w:tc>
          <w:tcPr>
            <w:tcW w:w="2424" w:type="dxa"/>
          </w:tcPr>
          <w:p w14:paraId="5964C974" w14:textId="77777777" w:rsidR="0097273A" w:rsidRPr="00FF37CC" w:rsidRDefault="0097273A" w:rsidP="00EA3129">
            <w:pPr>
              <w:pStyle w:val="Sothutu-1so"/>
              <w:spacing w:before="120" w:line="276" w:lineRule="auto"/>
              <w:jc w:val="left"/>
              <w:rPr>
                <w:szCs w:val="24"/>
              </w:rPr>
            </w:pPr>
            <w:r>
              <w:rPr>
                <w:szCs w:val="24"/>
              </w:rPr>
              <w:t>Xóa</w:t>
            </w:r>
          </w:p>
        </w:tc>
        <w:tc>
          <w:tcPr>
            <w:tcW w:w="1176" w:type="dxa"/>
          </w:tcPr>
          <w:p w14:paraId="0A913D3D"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627BD1BA" w14:textId="77777777" w:rsidR="006F49CB" w:rsidRDefault="006F49CB" w:rsidP="00EA3129">
            <w:pPr>
              <w:pStyle w:val="Sothutu-1so"/>
              <w:spacing w:before="120" w:line="276" w:lineRule="auto"/>
              <w:rPr>
                <w:szCs w:val="24"/>
              </w:rPr>
            </w:pPr>
            <w:r>
              <w:rPr>
                <w:szCs w:val="24"/>
              </w:rPr>
              <w:t>Chỉ được xóa nếu chứng từ ở trạng thái nháp</w:t>
            </w:r>
          </w:p>
          <w:p w14:paraId="7A51AF4E" w14:textId="77777777" w:rsidR="0097273A" w:rsidRDefault="006F49CB" w:rsidP="00EA3129">
            <w:pPr>
              <w:pStyle w:val="Sothutu-1so"/>
              <w:spacing w:before="120" w:line="276" w:lineRule="auto"/>
              <w:rPr>
                <w:szCs w:val="24"/>
              </w:rPr>
            </w:pPr>
            <w:r>
              <w:rPr>
                <w:szCs w:val="24"/>
              </w:rPr>
              <w:t>Xóa dòng chi tiết được chọn</w:t>
            </w:r>
          </w:p>
          <w:p w14:paraId="328445C5" w14:textId="77777777" w:rsidR="001A3FBE" w:rsidRPr="009F4936" w:rsidRDefault="001A3FBE" w:rsidP="00EA3129">
            <w:pPr>
              <w:ind w:left="0"/>
              <w:rPr>
                <w:b/>
              </w:rPr>
            </w:pPr>
            <w:r w:rsidRPr="009F4936">
              <w:rPr>
                <w:b/>
              </w:rPr>
              <w:t xml:space="preserve">TH1: Người dùng xóa bản ghi C_STATEMENT_LINE_ID có C_STATEMENT_LINE.Direct_Release = N: </w:t>
            </w:r>
          </w:p>
          <w:p w14:paraId="4A009BC1" w14:textId="77777777" w:rsidR="009D028C" w:rsidRDefault="001A3FBE" w:rsidP="009D028C">
            <w:pPr>
              <w:ind w:left="0"/>
            </w:pPr>
            <w:r w:rsidRPr="001A3FBE">
              <w:t>Cập nhật bảng QT_C_MONTH_CONTRACT_DETAIL</w:t>
            </w:r>
            <w:r>
              <w:t xml:space="preserve">. </w:t>
            </w:r>
          </w:p>
          <w:p w14:paraId="1FDE8222" w14:textId="73637807" w:rsidR="001A3FBE" w:rsidRPr="001A3FBE" w:rsidRDefault="001A3FBE" w:rsidP="009D028C">
            <w:pPr>
              <w:ind w:left="0"/>
            </w:pPr>
            <w:r w:rsidRPr="009F4936">
              <w:t>Căn</w:t>
            </w:r>
            <w:r w:rsidRPr="001A3FBE">
              <w:t xml:space="preserve"> cứ QT_PLAN_DETAIL_ID của bản ghi C_STATEMENT_LINE_ID bị xóa:</w:t>
            </w:r>
          </w:p>
          <w:p w14:paraId="1D18FB1E" w14:textId="77777777" w:rsidR="001A3FBE" w:rsidRPr="001A3FBE" w:rsidRDefault="001A3FBE" w:rsidP="004E37AB">
            <w:pPr>
              <w:pStyle w:val="ListParagraph"/>
              <w:numPr>
                <w:ilvl w:val="0"/>
                <w:numId w:val="56"/>
              </w:numPr>
              <w:spacing w:line="360" w:lineRule="auto"/>
            </w:pPr>
            <w:r w:rsidRPr="001A3FBE">
              <w:t xml:space="preserve">Cập </w:t>
            </w:r>
            <w:r w:rsidRPr="009F4936">
              <w:t>nhật</w:t>
            </w:r>
            <w:r w:rsidRPr="001A3FBE">
              <w:t xml:space="preserve"> QT_C_MONTH_CONTRACT_DETAIL.C_Statement_ID = Null</w:t>
            </w:r>
          </w:p>
          <w:p w14:paraId="5A92927B" w14:textId="5543A0C3" w:rsidR="001A3FBE" w:rsidRPr="001A3FBE" w:rsidRDefault="001A3FBE" w:rsidP="004E37AB">
            <w:pPr>
              <w:pStyle w:val="ListParagraph"/>
              <w:numPr>
                <w:ilvl w:val="0"/>
                <w:numId w:val="56"/>
              </w:numPr>
              <w:spacing w:line="360" w:lineRule="auto"/>
            </w:pPr>
            <w:r w:rsidRPr="001A3FBE">
              <w:t>Cập nhật QT_C_MONTH_CONTRACT_DETAIL.C_Statement_Line_ID = Null</w:t>
            </w:r>
          </w:p>
          <w:p w14:paraId="79C0DEF6" w14:textId="2A072D96" w:rsidR="00B21F26" w:rsidRPr="009F4936" w:rsidRDefault="00B21F26" w:rsidP="009D028C">
            <w:pPr>
              <w:ind w:left="0"/>
              <w:rPr>
                <w:b/>
              </w:rPr>
            </w:pPr>
            <w:r w:rsidRPr="009F4936">
              <w:rPr>
                <w:b/>
              </w:rPr>
              <w:t>TH</w:t>
            </w:r>
            <w:r w:rsidR="009F4936" w:rsidRPr="009F4936">
              <w:rPr>
                <w:b/>
              </w:rPr>
              <w:t>2</w:t>
            </w:r>
            <w:r w:rsidRPr="009F4936">
              <w:rPr>
                <w:b/>
              </w:rPr>
              <w:t>: Người dùng xóa bản ghi C_STATEMENT_LINE_ID có C_STATEMENT_LINE.Direct_Release = Y:</w:t>
            </w:r>
          </w:p>
          <w:p w14:paraId="36D94C2A"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C_STATEMENT_LINE:</w:t>
            </w:r>
          </w:p>
          <w:p w14:paraId="494BB602"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t>Tìm kiếm các bản ghi có cùng QT_PLAN_ID = C_STATEMENT_LINE.QT_Plan_ID của bản ghi C_STATEMENT_LINE_ID bị xóa: Cập nhật C_STATEMENT_LINE.Is_Deleted = ‘Y’</w:t>
            </w:r>
          </w:p>
          <w:p w14:paraId="789240E4"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C_STATEMENT:</w:t>
            </w:r>
          </w:p>
          <w:p w14:paraId="1DD066B0"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lastRenderedPageBreak/>
              <w:t>Tính toán lại các trường C_STATEMENT.Request_Amount, C_STATEMENT.Approved_Amount, C_STATEMENT.Request_Before_Tax_Amount. C_STATEMENT.Approved_Before_Tax_Amount. C_STATEMENT.Request_Tax_Amount. C_STATEMENT.Approved_Tax_Amount</w:t>
            </w:r>
          </w:p>
          <w:p w14:paraId="5F002B27"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QT_C_MONTH_CONTRACT_DETAIL:</w:t>
            </w:r>
          </w:p>
          <w:p w14:paraId="2484605F" w14:textId="77777777" w:rsidR="00B21F26" w:rsidRPr="00B21F26" w:rsidRDefault="00B21F26" w:rsidP="00EA3129">
            <w:pPr>
              <w:pStyle w:val="Sothutu-1so"/>
              <w:spacing w:before="120" w:after="120" w:line="360" w:lineRule="auto"/>
              <w:ind w:left="720"/>
              <w:jc w:val="left"/>
              <w:rPr>
                <w:szCs w:val="22"/>
              </w:rPr>
            </w:pPr>
            <w:r w:rsidRPr="00B21F26">
              <w:rPr>
                <w:szCs w:val="22"/>
              </w:rPr>
              <w:t>Căn cứ QT_PLAN_DETAIL_ID của các bản ghi C_STATEMENT_LINE_ID bị xóa:</w:t>
            </w:r>
          </w:p>
          <w:p w14:paraId="0571D0E4"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t>Cập nhật QT_C_MONTH_CONTRACT_DETAIL.C_Statement_ID = Null</w:t>
            </w:r>
          </w:p>
          <w:p w14:paraId="33C0EE5E" w14:textId="7E493B89" w:rsidR="001A3FBE" w:rsidRPr="00E373F3" w:rsidRDefault="00B21F26" w:rsidP="004E37AB">
            <w:pPr>
              <w:pStyle w:val="Sothutu-1so"/>
              <w:numPr>
                <w:ilvl w:val="1"/>
                <w:numId w:val="44"/>
              </w:numPr>
              <w:spacing w:before="120" w:after="120" w:line="360" w:lineRule="auto"/>
              <w:ind w:left="1080"/>
              <w:jc w:val="left"/>
              <w:rPr>
                <w:szCs w:val="22"/>
              </w:rPr>
            </w:pPr>
            <w:r w:rsidRPr="00B21F26">
              <w:rPr>
                <w:szCs w:val="22"/>
              </w:rPr>
              <w:t>Cập nhật QT_C_MONTH_CONTRACT_DETAIL.C_Statement_Line_ID = Null</w:t>
            </w:r>
          </w:p>
        </w:tc>
      </w:tr>
      <w:tr w:rsidR="0097273A" w:rsidRPr="00FF37CC" w14:paraId="43D92426" w14:textId="77777777" w:rsidTr="00BC68EF">
        <w:tc>
          <w:tcPr>
            <w:tcW w:w="2424" w:type="dxa"/>
          </w:tcPr>
          <w:p w14:paraId="14E62C45" w14:textId="77777777" w:rsidR="0097273A" w:rsidRPr="00FF37CC" w:rsidRDefault="0097273A" w:rsidP="00EA3129">
            <w:pPr>
              <w:pStyle w:val="Sothutu-1so"/>
              <w:spacing w:before="120" w:line="276" w:lineRule="auto"/>
              <w:jc w:val="left"/>
              <w:rPr>
                <w:szCs w:val="24"/>
              </w:rPr>
            </w:pPr>
            <w:r w:rsidRPr="00FF37CC">
              <w:rPr>
                <w:szCs w:val="24"/>
              </w:rPr>
              <w:lastRenderedPageBreak/>
              <w:t>Thêm mới</w:t>
            </w:r>
          </w:p>
        </w:tc>
        <w:tc>
          <w:tcPr>
            <w:tcW w:w="1176" w:type="dxa"/>
          </w:tcPr>
          <w:p w14:paraId="5D3D124E" w14:textId="77777777" w:rsidR="0097273A" w:rsidRPr="00FF37CC" w:rsidRDefault="0097273A" w:rsidP="00EA3129">
            <w:pPr>
              <w:pStyle w:val="Sothutu-1so"/>
              <w:spacing w:before="120" w:line="276" w:lineRule="auto"/>
              <w:jc w:val="left"/>
              <w:rPr>
                <w:szCs w:val="24"/>
              </w:rPr>
            </w:pPr>
            <w:r w:rsidRPr="00FF37CC">
              <w:rPr>
                <w:szCs w:val="24"/>
              </w:rPr>
              <w:t>Có</w:t>
            </w:r>
          </w:p>
        </w:tc>
        <w:tc>
          <w:tcPr>
            <w:tcW w:w="10710" w:type="dxa"/>
          </w:tcPr>
          <w:p w14:paraId="52773FD8" w14:textId="63D29586" w:rsidR="0097273A" w:rsidRDefault="0097273A" w:rsidP="00EA3129">
            <w:pPr>
              <w:pStyle w:val="Sothutu-1so"/>
              <w:spacing w:before="120" w:line="276" w:lineRule="auto"/>
              <w:rPr>
                <w:szCs w:val="24"/>
              </w:rPr>
            </w:pPr>
            <w:r w:rsidRPr="00FF37CC">
              <w:rPr>
                <w:szCs w:val="24"/>
              </w:rPr>
              <w:t xml:space="preserve">Hiển thị màn hình </w:t>
            </w:r>
            <w:r>
              <w:rPr>
                <w:szCs w:val="24"/>
              </w:rPr>
              <w:t xml:space="preserve">thêm mới </w:t>
            </w:r>
            <w:r w:rsidR="00E62285">
              <w:rPr>
                <w:szCs w:val="24"/>
              </w:rPr>
              <w:t>Tab thông tin chi tiết như mô tả bên dưới.</w:t>
            </w:r>
          </w:p>
        </w:tc>
      </w:tr>
    </w:tbl>
    <w:p w14:paraId="2E67C4EC" w14:textId="77777777" w:rsidR="00C21677" w:rsidRPr="00C21677" w:rsidRDefault="00C21677" w:rsidP="00EA3129">
      <w:pPr>
        <w:ind w:left="0"/>
        <w:rPr>
          <w:lang w:eastAsia="ar-SA"/>
        </w:rPr>
      </w:pPr>
    </w:p>
    <w:p w14:paraId="6483C2A3" w14:textId="77777777" w:rsidR="003016CE" w:rsidRPr="00FF37CC" w:rsidRDefault="003016CE" w:rsidP="00A97673">
      <w:pPr>
        <w:pStyle w:val="Heading5"/>
      </w:pPr>
      <w:r w:rsidRPr="00FF37CC">
        <w:lastRenderedPageBreak/>
        <w:t>Tab Thông chi tiết</w:t>
      </w:r>
    </w:p>
    <w:p w14:paraId="2DCEC4E0" w14:textId="77777777" w:rsidR="003016CE" w:rsidRPr="00FF37CC" w:rsidRDefault="003016CE" w:rsidP="00CF718E">
      <w:pPr>
        <w:pStyle w:val="Heading6"/>
        <w:rPr>
          <w:sz w:val="24"/>
          <w:szCs w:val="24"/>
        </w:rPr>
      </w:pPr>
      <w:r w:rsidRPr="00FF37CC">
        <w:rPr>
          <w:sz w:val="24"/>
          <w:szCs w:val="24"/>
        </w:rPr>
        <w:t>Prototype màn hình nhập liệu</w:t>
      </w:r>
    </w:p>
    <w:p w14:paraId="7063A129" w14:textId="2C16A99A" w:rsidR="003016CE" w:rsidRPr="00FF37CC" w:rsidRDefault="00E73066" w:rsidP="00EA3129">
      <w:pPr>
        <w:ind w:left="0"/>
        <w:rPr>
          <w:noProof/>
          <w:snapToGrid/>
        </w:rPr>
      </w:pPr>
      <w:r>
        <w:rPr>
          <w:noProof/>
          <w:snapToGrid/>
        </w:rPr>
        <w:drawing>
          <wp:inline distT="0" distB="0" distL="0" distR="0" wp14:anchorId="7C753E67" wp14:editId="0BC62C1B">
            <wp:extent cx="2156346" cy="5342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1108" cy="5354206"/>
                    </a:xfrm>
                    <a:prstGeom prst="rect">
                      <a:avLst/>
                    </a:prstGeom>
                  </pic:spPr>
                </pic:pic>
              </a:graphicData>
            </a:graphic>
          </wp:inline>
        </w:drawing>
      </w:r>
    </w:p>
    <w:p w14:paraId="392A8F4A" w14:textId="77777777" w:rsidR="003016CE" w:rsidRPr="00FF37CC" w:rsidRDefault="003016CE" w:rsidP="00EA3129">
      <w:pPr>
        <w:ind w:left="0"/>
      </w:pPr>
    </w:p>
    <w:p w14:paraId="30C7EB37" w14:textId="77777777" w:rsidR="003016CE" w:rsidRPr="00FF37CC" w:rsidRDefault="003016CE" w:rsidP="00CF718E">
      <w:pPr>
        <w:pStyle w:val="Heading6"/>
        <w:rPr>
          <w:sz w:val="24"/>
          <w:szCs w:val="24"/>
        </w:rPr>
      </w:pPr>
      <w:bookmarkStart w:id="26" w:name="_Danh_sách_trường"/>
      <w:bookmarkEnd w:id="26"/>
      <w:r w:rsidRPr="00FF37CC">
        <w:rPr>
          <w:sz w:val="24"/>
          <w:szCs w:val="24"/>
        </w:rPr>
        <w:t>Danh sách trường dữ liệu</w:t>
      </w:r>
    </w:p>
    <w:p w14:paraId="45B755E2" w14:textId="2E0B5541" w:rsidR="00790468" w:rsidRDefault="003016CE" w:rsidP="004E37AB">
      <w:pPr>
        <w:numPr>
          <w:ilvl w:val="0"/>
          <w:numId w:val="11"/>
        </w:numPr>
        <w:rPr>
          <w:i/>
        </w:rPr>
      </w:pPr>
      <w:r w:rsidRPr="00FF37CC">
        <w:t xml:space="preserve">Bảng </w:t>
      </w:r>
      <w:r w:rsidR="00790468">
        <w:rPr>
          <w:lang w:eastAsia="ar-SA"/>
        </w:rPr>
        <w:t>C_Statement_Line</w:t>
      </w:r>
    </w:p>
    <w:p w14:paraId="4D6E4B32" w14:textId="59B9BDE8" w:rsidR="003016CE" w:rsidRPr="00790468" w:rsidRDefault="003016CE" w:rsidP="004E37AB">
      <w:pPr>
        <w:numPr>
          <w:ilvl w:val="0"/>
          <w:numId w:val="11"/>
        </w:numPr>
        <w:rPr>
          <w:i/>
        </w:rPr>
      </w:pPr>
      <w:r w:rsidRPr="00790468">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565C0" w:rsidRPr="00FF37CC" w14:paraId="6628E245" w14:textId="77777777" w:rsidTr="008F6B2D">
        <w:trPr>
          <w:cantSplit/>
          <w:trHeight w:val="422"/>
          <w:tblHeader/>
        </w:trPr>
        <w:tc>
          <w:tcPr>
            <w:tcW w:w="1800" w:type="dxa"/>
            <w:shd w:val="clear" w:color="auto" w:fill="D9D9D9"/>
            <w:vAlign w:val="center"/>
          </w:tcPr>
          <w:p w14:paraId="22F79156" w14:textId="77777777" w:rsidR="003565C0" w:rsidRPr="00FF37CC" w:rsidRDefault="003565C0" w:rsidP="00EA3129">
            <w:pPr>
              <w:spacing w:after="120"/>
              <w:ind w:left="0"/>
              <w:jc w:val="center"/>
              <w:rPr>
                <w:b/>
              </w:rPr>
            </w:pPr>
            <w:r w:rsidRPr="00FF37CC">
              <w:rPr>
                <w:b/>
              </w:rPr>
              <w:t>Tên trường</w:t>
            </w:r>
          </w:p>
        </w:tc>
        <w:tc>
          <w:tcPr>
            <w:tcW w:w="1980" w:type="dxa"/>
            <w:shd w:val="clear" w:color="auto" w:fill="D9D9D9"/>
            <w:vAlign w:val="center"/>
          </w:tcPr>
          <w:p w14:paraId="0E8F46DE" w14:textId="77777777" w:rsidR="003565C0" w:rsidRPr="00FF37CC" w:rsidRDefault="003565C0" w:rsidP="00EA3129">
            <w:pPr>
              <w:spacing w:after="120"/>
              <w:ind w:left="0"/>
              <w:jc w:val="center"/>
              <w:rPr>
                <w:b/>
              </w:rPr>
            </w:pPr>
            <w:r w:rsidRPr="00FF37CC">
              <w:rPr>
                <w:b/>
              </w:rPr>
              <w:t>Tên dữ liệu</w:t>
            </w:r>
          </w:p>
        </w:tc>
        <w:tc>
          <w:tcPr>
            <w:tcW w:w="1417" w:type="dxa"/>
            <w:shd w:val="clear" w:color="auto" w:fill="D9D9D9"/>
            <w:vAlign w:val="center"/>
          </w:tcPr>
          <w:p w14:paraId="299E7616" w14:textId="77777777" w:rsidR="003565C0" w:rsidRPr="00FF37CC" w:rsidRDefault="003565C0" w:rsidP="00EA3129">
            <w:pPr>
              <w:spacing w:after="120"/>
              <w:ind w:left="0"/>
              <w:jc w:val="center"/>
              <w:rPr>
                <w:b/>
              </w:rPr>
            </w:pPr>
            <w:r w:rsidRPr="00FF37CC">
              <w:rPr>
                <w:b/>
              </w:rPr>
              <w:t>Loại DL</w:t>
            </w:r>
          </w:p>
        </w:tc>
        <w:tc>
          <w:tcPr>
            <w:tcW w:w="630" w:type="dxa"/>
            <w:shd w:val="clear" w:color="auto" w:fill="D9D9D9"/>
            <w:vAlign w:val="center"/>
          </w:tcPr>
          <w:p w14:paraId="3F24EFC0" w14:textId="77777777" w:rsidR="003565C0" w:rsidRPr="00FF37CC" w:rsidRDefault="003565C0" w:rsidP="00EA3129">
            <w:pPr>
              <w:spacing w:after="120"/>
              <w:ind w:left="0"/>
              <w:jc w:val="center"/>
              <w:rPr>
                <w:b/>
              </w:rPr>
            </w:pPr>
            <w:r w:rsidRPr="00FF37CC">
              <w:rPr>
                <w:b/>
              </w:rPr>
              <w:t>L</w:t>
            </w:r>
          </w:p>
        </w:tc>
        <w:tc>
          <w:tcPr>
            <w:tcW w:w="540" w:type="dxa"/>
            <w:shd w:val="clear" w:color="auto" w:fill="D9D9D9"/>
            <w:vAlign w:val="center"/>
          </w:tcPr>
          <w:p w14:paraId="070E76B7" w14:textId="77777777" w:rsidR="003565C0" w:rsidRPr="00FF37CC" w:rsidRDefault="003565C0" w:rsidP="00EA3129">
            <w:pPr>
              <w:spacing w:after="120"/>
              <w:ind w:left="0"/>
              <w:jc w:val="center"/>
              <w:rPr>
                <w:b/>
              </w:rPr>
            </w:pPr>
            <w:r w:rsidRPr="00FF37CC">
              <w:rPr>
                <w:b/>
              </w:rPr>
              <w:t>R</w:t>
            </w:r>
          </w:p>
        </w:tc>
        <w:tc>
          <w:tcPr>
            <w:tcW w:w="450" w:type="dxa"/>
            <w:shd w:val="clear" w:color="auto" w:fill="D9D9D9"/>
            <w:vAlign w:val="center"/>
          </w:tcPr>
          <w:p w14:paraId="50ECF56A" w14:textId="77777777" w:rsidR="003565C0" w:rsidRPr="00FF37CC" w:rsidRDefault="003565C0" w:rsidP="00EA3129">
            <w:pPr>
              <w:spacing w:after="120"/>
              <w:ind w:left="0"/>
              <w:jc w:val="center"/>
              <w:rPr>
                <w:b/>
              </w:rPr>
            </w:pPr>
            <w:r w:rsidRPr="00FF37CC">
              <w:rPr>
                <w:b/>
              </w:rPr>
              <w:t>M</w:t>
            </w:r>
          </w:p>
        </w:tc>
        <w:tc>
          <w:tcPr>
            <w:tcW w:w="540" w:type="dxa"/>
            <w:shd w:val="clear" w:color="auto" w:fill="D9D9D9"/>
          </w:tcPr>
          <w:p w14:paraId="2D8FC06C" w14:textId="77777777" w:rsidR="003565C0" w:rsidRPr="00926A39" w:rsidRDefault="003565C0" w:rsidP="00EA3129">
            <w:pPr>
              <w:spacing w:after="120"/>
              <w:ind w:left="0"/>
              <w:jc w:val="center"/>
              <w:rPr>
                <w:b/>
                <w:sz w:val="22"/>
              </w:rPr>
            </w:pPr>
            <w:r>
              <w:rPr>
                <w:b/>
              </w:rPr>
              <w:t>S</w:t>
            </w:r>
          </w:p>
        </w:tc>
        <w:tc>
          <w:tcPr>
            <w:tcW w:w="7380" w:type="dxa"/>
            <w:shd w:val="clear" w:color="auto" w:fill="D9D9D9"/>
            <w:vAlign w:val="center"/>
          </w:tcPr>
          <w:p w14:paraId="7ED5ABB3" w14:textId="77777777" w:rsidR="003565C0" w:rsidRPr="00FF37CC" w:rsidRDefault="003565C0" w:rsidP="00EA3129">
            <w:pPr>
              <w:spacing w:after="120"/>
              <w:ind w:left="0"/>
              <w:jc w:val="center"/>
              <w:rPr>
                <w:b/>
              </w:rPr>
            </w:pPr>
            <w:r w:rsidRPr="00FF37CC">
              <w:rPr>
                <w:b/>
              </w:rPr>
              <w:t>Mô tả</w:t>
            </w:r>
          </w:p>
        </w:tc>
      </w:tr>
      <w:tr w:rsidR="003565C0" w:rsidRPr="00FF37CC" w14:paraId="4399A203" w14:textId="77777777" w:rsidTr="008F6B2D">
        <w:trPr>
          <w:cantSplit/>
          <w:trHeight w:val="827"/>
        </w:trPr>
        <w:tc>
          <w:tcPr>
            <w:tcW w:w="1800" w:type="dxa"/>
          </w:tcPr>
          <w:p w14:paraId="497D4ECD" w14:textId="77777777" w:rsidR="003565C0" w:rsidRPr="00FF37CC" w:rsidRDefault="003565C0" w:rsidP="00EA3129">
            <w:pPr>
              <w:ind w:left="0"/>
            </w:pPr>
            <w:r>
              <w:t>ID</w:t>
            </w:r>
          </w:p>
        </w:tc>
        <w:tc>
          <w:tcPr>
            <w:tcW w:w="1980" w:type="dxa"/>
          </w:tcPr>
          <w:p w14:paraId="6744F13A" w14:textId="12AD7DF1" w:rsidR="003565C0" w:rsidRPr="00FF37CC" w:rsidRDefault="003565C0" w:rsidP="00EA3129">
            <w:pPr>
              <w:ind w:left="0"/>
            </w:pPr>
            <w:r>
              <w:rPr>
                <w:szCs w:val="24"/>
              </w:rPr>
              <w:t>C_Statement_Line_ID</w:t>
            </w:r>
          </w:p>
        </w:tc>
        <w:tc>
          <w:tcPr>
            <w:tcW w:w="1417" w:type="dxa"/>
          </w:tcPr>
          <w:p w14:paraId="5AE72758" w14:textId="77777777" w:rsidR="003565C0" w:rsidRPr="00FF37CC" w:rsidRDefault="003565C0" w:rsidP="00EA3129">
            <w:pPr>
              <w:ind w:left="0"/>
            </w:pPr>
            <w:r>
              <w:t>Number</w:t>
            </w:r>
          </w:p>
          <w:p w14:paraId="70DD3CAC" w14:textId="77777777" w:rsidR="003565C0" w:rsidRPr="00FF37CC" w:rsidRDefault="003565C0" w:rsidP="00EA3129">
            <w:pPr>
              <w:ind w:left="0"/>
            </w:pPr>
          </w:p>
        </w:tc>
        <w:tc>
          <w:tcPr>
            <w:tcW w:w="630" w:type="dxa"/>
          </w:tcPr>
          <w:p w14:paraId="726D8D4A" w14:textId="77777777" w:rsidR="003565C0" w:rsidRPr="00FF37CC" w:rsidRDefault="003565C0" w:rsidP="00EA3129">
            <w:pPr>
              <w:pStyle w:val="Sothutu-1so"/>
              <w:spacing w:before="120" w:after="120" w:line="276" w:lineRule="auto"/>
              <w:jc w:val="left"/>
              <w:rPr>
                <w:szCs w:val="24"/>
              </w:rPr>
            </w:pPr>
            <w:r w:rsidRPr="00FF37CC">
              <w:rPr>
                <w:szCs w:val="24"/>
              </w:rPr>
              <w:t>50</w:t>
            </w:r>
          </w:p>
        </w:tc>
        <w:tc>
          <w:tcPr>
            <w:tcW w:w="540" w:type="dxa"/>
          </w:tcPr>
          <w:p w14:paraId="6FD244FE" w14:textId="77777777" w:rsidR="003565C0" w:rsidRPr="00FF37CC" w:rsidRDefault="003565C0" w:rsidP="00EA3129">
            <w:pPr>
              <w:pStyle w:val="Sothutu-1so"/>
              <w:spacing w:before="120" w:after="120" w:line="276" w:lineRule="auto"/>
              <w:jc w:val="left"/>
              <w:rPr>
                <w:szCs w:val="24"/>
              </w:rPr>
            </w:pPr>
            <w:r>
              <w:rPr>
                <w:szCs w:val="24"/>
              </w:rPr>
              <w:t>Y</w:t>
            </w:r>
          </w:p>
        </w:tc>
        <w:tc>
          <w:tcPr>
            <w:tcW w:w="450" w:type="dxa"/>
          </w:tcPr>
          <w:p w14:paraId="70ADC0E0" w14:textId="77777777" w:rsidR="003565C0" w:rsidRPr="00FF37CC" w:rsidRDefault="003565C0" w:rsidP="00EA3129">
            <w:pPr>
              <w:pStyle w:val="Sothutu-1so"/>
              <w:spacing w:before="120" w:after="120" w:line="276" w:lineRule="auto"/>
              <w:jc w:val="left"/>
              <w:rPr>
                <w:szCs w:val="24"/>
              </w:rPr>
            </w:pPr>
            <w:r>
              <w:rPr>
                <w:szCs w:val="24"/>
              </w:rPr>
              <w:t>N</w:t>
            </w:r>
          </w:p>
        </w:tc>
        <w:tc>
          <w:tcPr>
            <w:tcW w:w="540" w:type="dxa"/>
          </w:tcPr>
          <w:p w14:paraId="54CD5446" w14:textId="77777777" w:rsidR="003565C0" w:rsidRDefault="003565C0" w:rsidP="00EA3129">
            <w:pPr>
              <w:pStyle w:val="Sothutu-1so"/>
              <w:spacing w:before="120" w:after="120" w:line="276" w:lineRule="auto"/>
              <w:ind w:left="360" w:hanging="360"/>
              <w:jc w:val="center"/>
              <w:rPr>
                <w:szCs w:val="24"/>
              </w:rPr>
            </w:pPr>
            <w:r>
              <w:rPr>
                <w:szCs w:val="24"/>
              </w:rPr>
              <w:t>N</w:t>
            </w:r>
          </w:p>
        </w:tc>
        <w:tc>
          <w:tcPr>
            <w:tcW w:w="7380" w:type="dxa"/>
          </w:tcPr>
          <w:p w14:paraId="6426E7DB" w14:textId="77777777" w:rsidR="003565C0" w:rsidRPr="00FF37CC" w:rsidRDefault="003565C0" w:rsidP="00EA3129">
            <w:pPr>
              <w:pStyle w:val="Sothutu-1so"/>
              <w:spacing w:before="120" w:after="120" w:line="276" w:lineRule="auto"/>
              <w:ind w:left="360" w:hanging="360"/>
              <w:jc w:val="left"/>
              <w:rPr>
                <w:szCs w:val="24"/>
              </w:rPr>
            </w:pPr>
            <w:r>
              <w:rPr>
                <w:szCs w:val="24"/>
              </w:rPr>
              <w:t>Key, tự sinh, không hiển thị</w:t>
            </w:r>
          </w:p>
        </w:tc>
      </w:tr>
      <w:tr w:rsidR="003565C0" w:rsidRPr="00FF37CC" w14:paraId="3CF05724" w14:textId="77777777" w:rsidTr="008F6B2D">
        <w:trPr>
          <w:cantSplit/>
          <w:trHeight w:val="827"/>
        </w:trPr>
        <w:tc>
          <w:tcPr>
            <w:tcW w:w="1800" w:type="dxa"/>
          </w:tcPr>
          <w:p w14:paraId="5B93D207" w14:textId="58121147" w:rsidR="003565C0" w:rsidRDefault="003565C0" w:rsidP="00EA3129">
            <w:pPr>
              <w:ind w:left="0"/>
            </w:pPr>
            <w:r>
              <w:rPr>
                <w:szCs w:val="24"/>
              </w:rPr>
              <w:t>Statement_ID</w:t>
            </w:r>
          </w:p>
        </w:tc>
        <w:tc>
          <w:tcPr>
            <w:tcW w:w="1980" w:type="dxa"/>
          </w:tcPr>
          <w:p w14:paraId="50ED3879" w14:textId="76CDDFAD" w:rsidR="003565C0" w:rsidRDefault="003565C0" w:rsidP="00EA3129">
            <w:pPr>
              <w:ind w:left="0"/>
              <w:rPr>
                <w:szCs w:val="24"/>
              </w:rPr>
            </w:pPr>
            <w:r>
              <w:rPr>
                <w:szCs w:val="24"/>
              </w:rPr>
              <w:t>Statement_ID</w:t>
            </w:r>
          </w:p>
        </w:tc>
        <w:tc>
          <w:tcPr>
            <w:tcW w:w="1417" w:type="dxa"/>
          </w:tcPr>
          <w:p w14:paraId="379C634F" w14:textId="77777777" w:rsidR="003565C0" w:rsidRDefault="003565C0" w:rsidP="00EA3129">
            <w:pPr>
              <w:ind w:left="0"/>
            </w:pPr>
          </w:p>
        </w:tc>
        <w:tc>
          <w:tcPr>
            <w:tcW w:w="630" w:type="dxa"/>
          </w:tcPr>
          <w:p w14:paraId="059A9004" w14:textId="77777777" w:rsidR="003565C0" w:rsidRPr="00FF37CC" w:rsidRDefault="003565C0" w:rsidP="00EA3129">
            <w:pPr>
              <w:pStyle w:val="Sothutu-1so"/>
              <w:spacing w:before="120" w:after="120" w:line="276" w:lineRule="auto"/>
              <w:jc w:val="left"/>
              <w:rPr>
                <w:szCs w:val="24"/>
              </w:rPr>
            </w:pPr>
          </w:p>
        </w:tc>
        <w:tc>
          <w:tcPr>
            <w:tcW w:w="540" w:type="dxa"/>
          </w:tcPr>
          <w:p w14:paraId="1593936A" w14:textId="77777777" w:rsidR="003565C0" w:rsidRDefault="003565C0" w:rsidP="00EA3129">
            <w:pPr>
              <w:pStyle w:val="Sothutu-1so"/>
              <w:spacing w:before="120" w:after="120" w:line="276" w:lineRule="auto"/>
              <w:jc w:val="left"/>
              <w:rPr>
                <w:szCs w:val="24"/>
              </w:rPr>
            </w:pPr>
          </w:p>
        </w:tc>
        <w:tc>
          <w:tcPr>
            <w:tcW w:w="450" w:type="dxa"/>
          </w:tcPr>
          <w:p w14:paraId="598B188E" w14:textId="77777777" w:rsidR="003565C0" w:rsidRDefault="003565C0" w:rsidP="00EA3129">
            <w:pPr>
              <w:pStyle w:val="Sothutu-1so"/>
              <w:spacing w:before="120" w:after="120" w:line="276" w:lineRule="auto"/>
              <w:jc w:val="left"/>
              <w:rPr>
                <w:szCs w:val="24"/>
              </w:rPr>
            </w:pPr>
          </w:p>
        </w:tc>
        <w:tc>
          <w:tcPr>
            <w:tcW w:w="540" w:type="dxa"/>
          </w:tcPr>
          <w:p w14:paraId="4839F1A0" w14:textId="77777777" w:rsidR="003565C0" w:rsidRDefault="003565C0" w:rsidP="00EA3129">
            <w:pPr>
              <w:pStyle w:val="Sothutu-1so"/>
              <w:spacing w:before="120" w:after="120" w:line="276" w:lineRule="auto"/>
              <w:ind w:left="360" w:hanging="360"/>
              <w:jc w:val="center"/>
              <w:rPr>
                <w:szCs w:val="24"/>
              </w:rPr>
            </w:pPr>
          </w:p>
        </w:tc>
        <w:tc>
          <w:tcPr>
            <w:tcW w:w="7380" w:type="dxa"/>
          </w:tcPr>
          <w:p w14:paraId="71F7727F" w14:textId="7ED3E6C0" w:rsidR="003565C0" w:rsidRDefault="003565C0" w:rsidP="00EA3129">
            <w:pPr>
              <w:pStyle w:val="Sothutu-1so"/>
              <w:spacing w:before="120" w:after="120" w:line="276" w:lineRule="auto"/>
              <w:jc w:val="left"/>
              <w:rPr>
                <w:szCs w:val="24"/>
              </w:rPr>
            </w:pPr>
            <w:r>
              <w:rPr>
                <w:szCs w:val="24"/>
              </w:rPr>
              <w:t>Không hiển thị</w:t>
            </w:r>
          </w:p>
        </w:tc>
      </w:tr>
      <w:tr w:rsidR="00376A24" w:rsidRPr="00FF37CC" w14:paraId="1062AD57" w14:textId="77777777" w:rsidTr="008F6B2D">
        <w:trPr>
          <w:cantSplit/>
          <w:trHeight w:val="827"/>
        </w:trPr>
        <w:tc>
          <w:tcPr>
            <w:tcW w:w="1800" w:type="dxa"/>
          </w:tcPr>
          <w:p w14:paraId="199FBC88" w14:textId="7BE5F31B" w:rsidR="00376A24" w:rsidRDefault="00376A24" w:rsidP="00EA3129">
            <w:pPr>
              <w:ind w:left="0"/>
              <w:rPr>
                <w:szCs w:val="24"/>
              </w:rPr>
            </w:pPr>
            <w:r>
              <w:rPr>
                <w:szCs w:val="24"/>
              </w:rPr>
              <w:t>Nội dung</w:t>
            </w:r>
          </w:p>
        </w:tc>
        <w:tc>
          <w:tcPr>
            <w:tcW w:w="1980" w:type="dxa"/>
          </w:tcPr>
          <w:p w14:paraId="201075F0" w14:textId="0931C81C" w:rsidR="00376A24" w:rsidRDefault="00376A24" w:rsidP="00EA3129">
            <w:pPr>
              <w:ind w:left="0"/>
              <w:rPr>
                <w:szCs w:val="24"/>
              </w:rPr>
            </w:pPr>
            <w:r>
              <w:rPr>
                <w:szCs w:val="24"/>
              </w:rPr>
              <w:t>Description</w:t>
            </w:r>
          </w:p>
        </w:tc>
        <w:tc>
          <w:tcPr>
            <w:tcW w:w="1417" w:type="dxa"/>
          </w:tcPr>
          <w:p w14:paraId="217C5371" w14:textId="77777777" w:rsidR="00376A24" w:rsidRDefault="00376A24" w:rsidP="00EA3129">
            <w:pPr>
              <w:ind w:left="0"/>
            </w:pPr>
            <w:r>
              <w:t>String</w:t>
            </w:r>
          </w:p>
          <w:p w14:paraId="32894B6F" w14:textId="67959A96" w:rsidR="00376A24" w:rsidRDefault="00376A24" w:rsidP="00EA3129">
            <w:pPr>
              <w:ind w:left="0"/>
            </w:pPr>
            <w:r>
              <w:t>Text box</w:t>
            </w:r>
          </w:p>
        </w:tc>
        <w:tc>
          <w:tcPr>
            <w:tcW w:w="630" w:type="dxa"/>
          </w:tcPr>
          <w:p w14:paraId="581FB398" w14:textId="4CDD1DEC" w:rsidR="00376A24" w:rsidRPr="00FF37CC" w:rsidRDefault="00376A24" w:rsidP="00EA3129">
            <w:pPr>
              <w:pStyle w:val="Sothutu-1so"/>
              <w:spacing w:before="120" w:after="120" w:line="276" w:lineRule="auto"/>
              <w:jc w:val="left"/>
              <w:rPr>
                <w:szCs w:val="24"/>
              </w:rPr>
            </w:pPr>
            <w:r>
              <w:rPr>
                <w:szCs w:val="24"/>
              </w:rPr>
              <w:t>500</w:t>
            </w:r>
          </w:p>
        </w:tc>
        <w:tc>
          <w:tcPr>
            <w:tcW w:w="540" w:type="dxa"/>
          </w:tcPr>
          <w:p w14:paraId="5339B8FE" w14:textId="24678DD2" w:rsidR="00376A24" w:rsidRDefault="00376A24" w:rsidP="00EA3129">
            <w:pPr>
              <w:pStyle w:val="Sothutu-1so"/>
              <w:spacing w:before="120" w:after="120" w:line="276" w:lineRule="auto"/>
              <w:jc w:val="left"/>
              <w:rPr>
                <w:szCs w:val="24"/>
              </w:rPr>
            </w:pPr>
            <w:r>
              <w:rPr>
                <w:szCs w:val="24"/>
              </w:rPr>
              <w:t>N</w:t>
            </w:r>
          </w:p>
        </w:tc>
        <w:tc>
          <w:tcPr>
            <w:tcW w:w="450" w:type="dxa"/>
          </w:tcPr>
          <w:p w14:paraId="687ABBE4" w14:textId="057185EE" w:rsidR="00376A24" w:rsidRDefault="00376A24" w:rsidP="00EA3129">
            <w:pPr>
              <w:pStyle w:val="Sothutu-1so"/>
              <w:spacing w:before="120" w:after="120" w:line="276" w:lineRule="auto"/>
              <w:jc w:val="left"/>
              <w:rPr>
                <w:szCs w:val="24"/>
              </w:rPr>
            </w:pPr>
            <w:r>
              <w:rPr>
                <w:szCs w:val="24"/>
              </w:rPr>
              <w:t>Y</w:t>
            </w:r>
          </w:p>
        </w:tc>
        <w:tc>
          <w:tcPr>
            <w:tcW w:w="540" w:type="dxa"/>
          </w:tcPr>
          <w:p w14:paraId="47870EF1" w14:textId="2FCD2D07" w:rsidR="00376A24" w:rsidRDefault="00376A24" w:rsidP="00EA3129">
            <w:pPr>
              <w:pStyle w:val="Sothutu-1so"/>
              <w:spacing w:before="120" w:after="120" w:line="276" w:lineRule="auto"/>
              <w:ind w:left="360" w:hanging="360"/>
              <w:jc w:val="center"/>
              <w:rPr>
                <w:szCs w:val="24"/>
              </w:rPr>
            </w:pPr>
            <w:r>
              <w:rPr>
                <w:szCs w:val="24"/>
              </w:rPr>
              <w:t>Y</w:t>
            </w:r>
          </w:p>
        </w:tc>
        <w:tc>
          <w:tcPr>
            <w:tcW w:w="7380" w:type="dxa"/>
          </w:tcPr>
          <w:p w14:paraId="235509B8" w14:textId="77777777" w:rsidR="00376A24" w:rsidRDefault="00376A24" w:rsidP="00EA3129">
            <w:pPr>
              <w:pStyle w:val="Sothutu-1so"/>
              <w:spacing w:before="120" w:after="120" w:line="276" w:lineRule="auto"/>
              <w:jc w:val="left"/>
              <w:rPr>
                <w:szCs w:val="24"/>
              </w:rPr>
            </w:pPr>
          </w:p>
        </w:tc>
      </w:tr>
      <w:tr w:rsidR="00376A24" w:rsidRPr="00FF37CC" w14:paraId="319B8591" w14:textId="77777777" w:rsidTr="008F6B2D">
        <w:trPr>
          <w:cantSplit/>
          <w:trHeight w:val="827"/>
        </w:trPr>
        <w:tc>
          <w:tcPr>
            <w:tcW w:w="1800" w:type="dxa"/>
          </w:tcPr>
          <w:p w14:paraId="1396D129" w14:textId="77777777" w:rsidR="00376A24" w:rsidRDefault="00376A24" w:rsidP="00EA3129">
            <w:pPr>
              <w:ind w:left="0"/>
              <w:rPr>
                <w:szCs w:val="24"/>
              </w:rPr>
            </w:pPr>
            <w:r>
              <w:rPr>
                <w:szCs w:val="24"/>
              </w:rPr>
              <w:t>Tiền tệ</w:t>
            </w:r>
          </w:p>
          <w:p w14:paraId="111683F3" w14:textId="1A2B8B97" w:rsidR="00376A24" w:rsidRDefault="00376A24" w:rsidP="00EA3129">
            <w:pPr>
              <w:ind w:left="0"/>
              <w:rPr>
                <w:szCs w:val="24"/>
              </w:rPr>
            </w:pPr>
          </w:p>
        </w:tc>
        <w:tc>
          <w:tcPr>
            <w:tcW w:w="1980" w:type="dxa"/>
          </w:tcPr>
          <w:p w14:paraId="27D0B1E8" w14:textId="53B33C7D" w:rsidR="00376A24" w:rsidRDefault="00376A24" w:rsidP="00EA3129">
            <w:pPr>
              <w:ind w:left="0"/>
              <w:rPr>
                <w:szCs w:val="24"/>
              </w:rPr>
            </w:pPr>
            <w:r w:rsidRPr="00376A24">
              <w:rPr>
                <w:szCs w:val="24"/>
              </w:rPr>
              <w:t>C_Currency_ID</w:t>
            </w:r>
          </w:p>
        </w:tc>
        <w:tc>
          <w:tcPr>
            <w:tcW w:w="1417" w:type="dxa"/>
          </w:tcPr>
          <w:p w14:paraId="74F2369D" w14:textId="3578EB62" w:rsidR="00376A24" w:rsidRDefault="003B45B1" w:rsidP="00EA3129">
            <w:pPr>
              <w:ind w:left="0"/>
              <w:rPr>
                <w:szCs w:val="24"/>
              </w:rPr>
            </w:pPr>
            <w:r>
              <w:rPr>
                <w:szCs w:val="24"/>
              </w:rPr>
              <w:t>String</w:t>
            </w:r>
          </w:p>
          <w:p w14:paraId="33394A17" w14:textId="77777777" w:rsidR="00376A24" w:rsidRDefault="00376A24" w:rsidP="00EA3129">
            <w:pPr>
              <w:ind w:left="0"/>
              <w:rPr>
                <w:szCs w:val="24"/>
              </w:rPr>
            </w:pPr>
            <w:r w:rsidRPr="00376A24">
              <w:rPr>
                <w:szCs w:val="24"/>
              </w:rPr>
              <w:t>C</w:t>
            </w:r>
            <w:r w:rsidR="003B45B1">
              <w:rPr>
                <w:szCs w:val="24"/>
              </w:rPr>
              <w:t>L</w:t>
            </w:r>
          </w:p>
          <w:p w14:paraId="0C45E6B4" w14:textId="77C38D52" w:rsidR="003B45B1" w:rsidRPr="00376A24" w:rsidRDefault="003B45B1" w:rsidP="00EA3129">
            <w:pPr>
              <w:ind w:left="0"/>
            </w:pPr>
            <w:r>
              <w:rPr>
                <w:szCs w:val="24"/>
              </w:rPr>
              <w:t>AC</w:t>
            </w:r>
          </w:p>
        </w:tc>
        <w:tc>
          <w:tcPr>
            <w:tcW w:w="630" w:type="dxa"/>
          </w:tcPr>
          <w:p w14:paraId="70B03D90" w14:textId="362C4EC2" w:rsidR="00376A24" w:rsidRDefault="003B45B1" w:rsidP="00EA3129">
            <w:pPr>
              <w:pStyle w:val="Sothutu-1so"/>
              <w:spacing w:before="120" w:after="120" w:line="276" w:lineRule="auto"/>
              <w:jc w:val="left"/>
              <w:rPr>
                <w:szCs w:val="24"/>
              </w:rPr>
            </w:pPr>
            <w:r>
              <w:rPr>
                <w:szCs w:val="24"/>
              </w:rPr>
              <w:t>5</w:t>
            </w:r>
          </w:p>
        </w:tc>
        <w:tc>
          <w:tcPr>
            <w:tcW w:w="540" w:type="dxa"/>
          </w:tcPr>
          <w:p w14:paraId="3436A3AA" w14:textId="33E0D611" w:rsidR="00376A24" w:rsidRDefault="003B45B1" w:rsidP="00EA3129">
            <w:pPr>
              <w:pStyle w:val="Sothutu-1so"/>
              <w:spacing w:before="120" w:after="120" w:line="276" w:lineRule="auto"/>
              <w:jc w:val="left"/>
              <w:rPr>
                <w:szCs w:val="24"/>
              </w:rPr>
            </w:pPr>
            <w:r>
              <w:rPr>
                <w:szCs w:val="24"/>
              </w:rPr>
              <w:t>N</w:t>
            </w:r>
          </w:p>
        </w:tc>
        <w:tc>
          <w:tcPr>
            <w:tcW w:w="450" w:type="dxa"/>
          </w:tcPr>
          <w:p w14:paraId="2F318F65" w14:textId="481C72F8" w:rsidR="00376A24" w:rsidRDefault="003B45B1" w:rsidP="00EA3129">
            <w:pPr>
              <w:pStyle w:val="Sothutu-1so"/>
              <w:spacing w:before="120" w:after="120" w:line="276" w:lineRule="auto"/>
              <w:jc w:val="left"/>
              <w:rPr>
                <w:szCs w:val="24"/>
              </w:rPr>
            </w:pPr>
            <w:r>
              <w:rPr>
                <w:szCs w:val="24"/>
              </w:rPr>
              <w:t>Y</w:t>
            </w:r>
          </w:p>
        </w:tc>
        <w:tc>
          <w:tcPr>
            <w:tcW w:w="540" w:type="dxa"/>
          </w:tcPr>
          <w:p w14:paraId="1B56D8FB" w14:textId="0A37C08D" w:rsidR="00376A24" w:rsidRDefault="003B45B1" w:rsidP="00EA3129">
            <w:pPr>
              <w:pStyle w:val="Sothutu-1so"/>
              <w:spacing w:before="120" w:after="120" w:line="276" w:lineRule="auto"/>
              <w:ind w:left="360" w:hanging="360"/>
              <w:jc w:val="center"/>
              <w:rPr>
                <w:szCs w:val="24"/>
              </w:rPr>
            </w:pPr>
            <w:r>
              <w:rPr>
                <w:szCs w:val="24"/>
              </w:rPr>
              <w:t>Y</w:t>
            </w:r>
          </w:p>
        </w:tc>
        <w:tc>
          <w:tcPr>
            <w:tcW w:w="7380" w:type="dxa"/>
          </w:tcPr>
          <w:p w14:paraId="6DCECD01" w14:textId="5967A1E6" w:rsidR="00376A24" w:rsidRDefault="001A516E" w:rsidP="00EA3129">
            <w:pPr>
              <w:pStyle w:val="Sothutu-1so"/>
              <w:spacing w:before="120" w:after="120" w:line="276" w:lineRule="auto"/>
              <w:jc w:val="left"/>
              <w:rPr>
                <w:szCs w:val="24"/>
              </w:rPr>
            </w:pPr>
            <w:r>
              <w:rPr>
                <w:szCs w:val="24"/>
              </w:rPr>
              <w:t>Bản ghi có hiệu lực từ danh sách tiền tệ</w:t>
            </w:r>
          </w:p>
        </w:tc>
      </w:tr>
      <w:tr w:rsidR="00376A24" w:rsidRPr="00FF37CC" w14:paraId="02BAA59C" w14:textId="77777777" w:rsidTr="008F6B2D">
        <w:trPr>
          <w:cantSplit/>
          <w:trHeight w:val="827"/>
        </w:trPr>
        <w:tc>
          <w:tcPr>
            <w:tcW w:w="1800" w:type="dxa"/>
          </w:tcPr>
          <w:p w14:paraId="4161D5F8" w14:textId="3C6AFE21" w:rsidR="00376A24" w:rsidRDefault="00376A24" w:rsidP="00EA3129">
            <w:pPr>
              <w:ind w:left="0"/>
              <w:rPr>
                <w:szCs w:val="24"/>
              </w:rPr>
            </w:pPr>
            <w:r>
              <w:rPr>
                <w:szCs w:val="24"/>
              </w:rPr>
              <w:t>Tỷ giá</w:t>
            </w:r>
          </w:p>
        </w:tc>
        <w:tc>
          <w:tcPr>
            <w:tcW w:w="1980" w:type="dxa"/>
          </w:tcPr>
          <w:p w14:paraId="615A7424" w14:textId="7510AB15" w:rsidR="00376A24" w:rsidRDefault="00376A24" w:rsidP="00EA3129">
            <w:pPr>
              <w:ind w:left="0"/>
              <w:rPr>
                <w:szCs w:val="24"/>
              </w:rPr>
            </w:pPr>
            <w:r w:rsidRPr="00376A24">
              <w:rPr>
                <w:szCs w:val="24"/>
              </w:rPr>
              <w:t>Currency_Rate</w:t>
            </w:r>
          </w:p>
        </w:tc>
        <w:tc>
          <w:tcPr>
            <w:tcW w:w="1417" w:type="dxa"/>
          </w:tcPr>
          <w:p w14:paraId="66267C3E" w14:textId="1A6C1D65" w:rsidR="00376A24" w:rsidRDefault="00376A24" w:rsidP="00EA3129">
            <w:pPr>
              <w:ind w:left="0"/>
            </w:pPr>
            <w:r w:rsidRPr="00376A24">
              <w:rPr>
                <w:szCs w:val="24"/>
              </w:rPr>
              <w:t>Number</w:t>
            </w:r>
          </w:p>
        </w:tc>
        <w:tc>
          <w:tcPr>
            <w:tcW w:w="630" w:type="dxa"/>
          </w:tcPr>
          <w:p w14:paraId="6D793754" w14:textId="38F10DD3" w:rsidR="00376A24" w:rsidRDefault="003B45B1" w:rsidP="00EA3129">
            <w:pPr>
              <w:pStyle w:val="Sothutu-1so"/>
              <w:spacing w:before="120" w:after="120" w:line="276" w:lineRule="auto"/>
              <w:jc w:val="left"/>
              <w:rPr>
                <w:szCs w:val="24"/>
              </w:rPr>
            </w:pPr>
            <w:r>
              <w:rPr>
                <w:szCs w:val="24"/>
              </w:rPr>
              <w:t>20</w:t>
            </w:r>
          </w:p>
        </w:tc>
        <w:tc>
          <w:tcPr>
            <w:tcW w:w="540" w:type="dxa"/>
          </w:tcPr>
          <w:p w14:paraId="5E4C856E" w14:textId="1B3AC378" w:rsidR="00376A24" w:rsidRDefault="00FF5F2C" w:rsidP="00EA3129">
            <w:pPr>
              <w:pStyle w:val="Sothutu-1so"/>
              <w:spacing w:before="120" w:after="120" w:line="276" w:lineRule="auto"/>
              <w:jc w:val="left"/>
              <w:rPr>
                <w:szCs w:val="24"/>
              </w:rPr>
            </w:pPr>
            <w:r>
              <w:rPr>
                <w:szCs w:val="24"/>
              </w:rPr>
              <w:t>N</w:t>
            </w:r>
          </w:p>
        </w:tc>
        <w:tc>
          <w:tcPr>
            <w:tcW w:w="450" w:type="dxa"/>
          </w:tcPr>
          <w:p w14:paraId="38A7A6CD" w14:textId="6808E0F6" w:rsidR="00376A24" w:rsidRDefault="003B45B1" w:rsidP="00EA3129">
            <w:pPr>
              <w:pStyle w:val="Sothutu-1so"/>
              <w:spacing w:before="120" w:after="120" w:line="276" w:lineRule="auto"/>
              <w:jc w:val="left"/>
              <w:rPr>
                <w:szCs w:val="24"/>
              </w:rPr>
            </w:pPr>
            <w:r>
              <w:rPr>
                <w:szCs w:val="24"/>
              </w:rPr>
              <w:t>Y</w:t>
            </w:r>
          </w:p>
        </w:tc>
        <w:tc>
          <w:tcPr>
            <w:tcW w:w="540" w:type="dxa"/>
          </w:tcPr>
          <w:p w14:paraId="12B6D826" w14:textId="1E45E9CF" w:rsidR="00376A24" w:rsidRDefault="00046E68" w:rsidP="00EA3129">
            <w:pPr>
              <w:pStyle w:val="Sothutu-1so"/>
              <w:spacing w:before="120" w:after="120" w:line="276" w:lineRule="auto"/>
              <w:ind w:left="360" w:hanging="360"/>
              <w:jc w:val="center"/>
              <w:rPr>
                <w:szCs w:val="24"/>
              </w:rPr>
            </w:pPr>
            <w:r>
              <w:rPr>
                <w:szCs w:val="24"/>
              </w:rPr>
              <w:t>Y</w:t>
            </w:r>
          </w:p>
        </w:tc>
        <w:tc>
          <w:tcPr>
            <w:tcW w:w="7380" w:type="dxa"/>
          </w:tcPr>
          <w:p w14:paraId="0B8EDCD6" w14:textId="6B7C435E" w:rsidR="00376A24" w:rsidRDefault="003B45B1" w:rsidP="00EA3129">
            <w:pPr>
              <w:pStyle w:val="Sothutu-1so"/>
              <w:spacing w:before="120" w:after="120" w:line="276" w:lineRule="auto"/>
              <w:jc w:val="left"/>
              <w:rPr>
                <w:szCs w:val="24"/>
              </w:rPr>
            </w:pPr>
            <w:r w:rsidRPr="003B45B1">
              <w:rPr>
                <w:szCs w:val="24"/>
              </w:rPr>
              <w:t>=1 và readonly nếu là tiền</w:t>
            </w:r>
            <w:r w:rsidR="00C35952">
              <w:rPr>
                <w:szCs w:val="24"/>
              </w:rPr>
              <w:t xml:space="preserve"> tệ</w:t>
            </w:r>
            <w:r w:rsidRPr="003B45B1">
              <w:rPr>
                <w:szCs w:val="24"/>
              </w:rPr>
              <w:t xml:space="preserve"> hạch toán</w:t>
            </w:r>
          </w:p>
        </w:tc>
      </w:tr>
      <w:tr w:rsidR="00376A24" w:rsidRPr="001E5A81" w14:paraId="42368292" w14:textId="77777777" w:rsidTr="008F6B2D">
        <w:trPr>
          <w:cantSplit/>
          <w:trHeight w:val="827"/>
        </w:trPr>
        <w:tc>
          <w:tcPr>
            <w:tcW w:w="14737" w:type="dxa"/>
            <w:gridSpan w:val="8"/>
          </w:tcPr>
          <w:p w14:paraId="116A9DDB" w14:textId="002CE455" w:rsidR="00376A24" w:rsidRPr="00624C89" w:rsidRDefault="00376A24" w:rsidP="00EA3129">
            <w:pPr>
              <w:pStyle w:val="Sothutu-1so"/>
              <w:spacing w:before="120" w:after="120" w:line="276" w:lineRule="auto"/>
              <w:rPr>
                <w:szCs w:val="24"/>
              </w:rPr>
            </w:pPr>
            <w:r w:rsidRPr="001E5A81">
              <w:rPr>
                <w:b/>
                <w:szCs w:val="24"/>
              </w:rPr>
              <w:t>Group: Thông tin số tiền</w:t>
            </w:r>
            <w:r w:rsidR="00624C89">
              <w:rPr>
                <w:b/>
                <w:szCs w:val="24"/>
              </w:rPr>
              <w:t xml:space="preserve"> </w:t>
            </w:r>
            <w:r w:rsidR="00624C89">
              <w:rPr>
                <w:szCs w:val="24"/>
              </w:rPr>
              <w:t>(Số tiền nguyên tệ)</w:t>
            </w:r>
          </w:p>
        </w:tc>
      </w:tr>
      <w:tr w:rsidR="00A87E38" w:rsidRPr="004C531E" w14:paraId="1ADCD256" w14:textId="77777777" w:rsidTr="008F6B2D">
        <w:trPr>
          <w:cantSplit/>
          <w:trHeight w:val="827"/>
        </w:trPr>
        <w:tc>
          <w:tcPr>
            <w:tcW w:w="1800" w:type="dxa"/>
            <w:vAlign w:val="bottom"/>
          </w:tcPr>
          <w:p w14:paraId="403BF4BB" w14:textId="4BD4250A" w:rsidR="00A87E38" w:rsidRDefault="00A87E38" w:rsidP="00A87E38">
            <w:pPr>
              <w:ind w:left="0"/>
              <w:rPr>
                <w:szCs w:val="24"/>
              </w:rPr>
            </w:pPr>
            <w:r>
              <w:rPr>
                <w:szCs w:val="24"/>
              </w:rPr>
              <w:t>T</w:t>
            </w:r>
            <w:r w:rsidRPr="00311EE8">
              <w:rPr>
                <w:szCs w:val="24"/>
              </w:rPr>
              <w:t xml:space="preserve">iền </w:t>
            </w:r>
            <w:r>
              <w:rPr>
                <w:szCs w:val="24"/>
              </w:rPr>
              <w:t>trước thuế đề nghị</w:t>
            </w:r>
          </w:p>
        </w:tc>
        <w:tc>
          <w:tcPr>
            <w:tcW w:w="1980" w:type="dxa"/>
            <w:vAlign w:val="bottom"/>
          </w:tcPr>
          <w:p w14:paraId="57286DAB" w14:textId="37C005AA" w:rsidR="00A87E38" w:rsidRDefault="00A87E38" w:rsidP="00A87E38">
            <w:pPr>
              <w:ind w:left="0"/>
              <w:rPr>
                <w:szCs w:val="24"/>
              </w:rPr>
            </w:pPr>
            <w:r w:rsidRPr="004B3B2A">
              <w:rPr>
                <w:szCs w:val="24"/>
                <w:highlight w:val="yellow"/>
              </w:rPr>
              <w:t>requestBeforeTaxAmount</w:t>
            </w:r>
          </w:p>
        </w:tc>
        <w:tc>
          <w:tcPr>
            <w:tcW w:w="1417" w:type="dxa"/>
          </w:tcPr>
          <w:p w14:paraId="45041AC1" w14:textId="77777777" w:rsidR="00A87E38" w:rsidRDefault="00A87E38" w:rsidP="00A87E38">
            <w:pPr>
              <w:ind w:left="0"/>
            </w:pPr>
            <w:r>
              <w:t>Number</w:t>
            </w:r>
          </w:p>
        </w:tc>
        <w:tc>
          <w:tcPr>
            <w:tcW w:w="630" w:type="dxa"/>
          </w:tcPr>
          <w:p w14:paraId="49832B97" w14:textId="77777777" w:rsidR="00A87E38" w:rsidRDefault="00A87E38" w:rsidP="00A87E38">
            <w:pPr>
              <w:pStyle w:val="Sothutu-1so"/>
              <w:spacing w:before="120" w:after="120" w:line="276" w:lineRule="auto"/>
              <w:jc w:val="left"/>
              <w:rPr>
                <w:szCs w:val="24"/>
              </w:rPr>
            </w:pPr>
            <w:r>
              <w:rPr>
                <w:szCs w:val="24"/>
              </w:rPr>
              <w:t>20</w:t>
            </w:r>
          </w:p>
        </w:tc>
        <w:tc>
          <w:tcPr>
            <w:tcW w:w="540" w:type="dxa"/>
          </w:tcPr>
          <w:p w14:paraId="482C12A7" w14:textId="1E737884" w:rsidR="00A87E38" w:rsidRDefault="00A87E38" w:rsidP="00A87E38">
            <w:pPr>
              <w:pStyle w:val="Sothutu-1so"/>
              <w:spacing w:before="120" w:after="120" w:line="276" w:lineRule="auto"/>
              <w:jc w:val="left"/>
              <w:rPr>
                <w:szCs w:val="24"/>
              </w:rPr>
            </w:pPr>
            <w:r>
              <w:rPr>
                <w:szCs w:val="24"/>
              </w:rPr>
              <w:t>N</w:t>
            </w:r>
          </w:p>
        </w:tc>
        <w:tc>
          <w:tcPr>
            <w:tcW w:w="450" w:type="dxa"/>
          </w:tcPr>
          <w:p w14:paraId="5DD45F7E"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376041E9"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02CD5905" w14:textId="2B2E0A76" w:rsidR="00A87E38" w:rsidRPr="004C531E" w:rsidRDefault="00A87E38" w:rsidP="00A87E38">
            <w:pPr>
              <w:pStyle w:val="Sothutu-1so"/>
              <w:spacing w:before="120" w:after="120" w:line="276" w:lineRule="auto"/>
              <w:rPr>
                <w:szCs w:val="24"/>
              </w:rPr>
            </w:pPr>
          </w:p>
        </w:tc>
      </w:tr>
      <w:tr w:rsidR="00A87E38" w:rsidRPr="004C531E" w14:paraId="322B1065" w14:textId="77777777" w:rsidTr="008F6B2D">
        <w:trPr>
          <w:cantSplit/>
          <w:trHeight w:val="827"/>
        </w:trPr>
        <w:tc>
          <w:tcPr>
            <w:tcW w:w="1800" w:type="dxa"/>
            <w:vAlign w:val="bottom"/>
          </w:tcPr>
          <w:p w14:paraId="247DE598" w14:textId="29FFFA07" w:rsidR="00A87E38" w:rsidRPr="00311EE8" w:rsidRDefault="00A87E38" w:rsidP="00A87E38">
            <w:pPr>
              <w:ind w:left="0"/>
              <w:rPr>
                <w:szCs w:val="24"/>
              </w:rPr>
            </w:pPr>
            <w:r>
              <w:rPr>
                <w:szCs w:val="24"/>
              </w:rPr>
              <w:lastRenderedPageBreak/>
              <w:t>Tiền thuế đề nghị</w:t>
            </w:r>
          </w:p>
        </w:tc>
        <w:tc>
          <w:tcPr>
            <w:tcW w:w="1980" w:type="dxa"/>
            <w:vAlign w:val="bottom"/>
          </w:tcPr>
          <w:p w14:paraId="0CDDB31E" w14:textId="5CA60CEB" w:rsidR="00A87E38" w:rsidRDefault="00A87E38" w:rsidP="00A87E38">
            <w:pPr>
              <w:ind w:left="0"/>
              <w:rPr>
                <w:szCs w:val="24"/>
              </w:rPr>
            </w:pPr>
            <w:r w:rsidRPr="004B3B2A">
              <w:rPr>
                <w:szCs w:val="24"/>
                <w:highlight w:val="yellow"/>
              </w:rPr>
              <w:t>requestTaxAmount</w:t>
            </w:r>
          </w:p>
        </w:tc>
        <w:tc>
          <w:tcPr>
            <w:tcW w:w="1417" w:type="dxa"/>
          </w:tcPr>
          <w:p w14:paraId="302D3089" w14:textId="77777777" w:rsidR="00A87E38" w:rsidRDefault="00A87E38" w:rsidP="00A87E38">
            <w:pPr>
              <w:ind w:left="0"/>
            </w:pPr>
            <w:r>
              <w:t>Number</w:t>
            </w:r>
          </w:p>
        </w:tc>
        <w:tc>
          <w:tcPr>
            <w:tcW w:w="630" w:type="dxa"/>
          </w:tcPr>
          <w:p w14:paraId="50ABB8CE" w14:textId="77777777" w:rsidR="00A87E38" w:rsidRDefault="00A87E38" w:rsidP="00A87E38">
            <w:pPr>
              <w:pStyle w:val="Sothutu-1so"/>
              <w:spacing w:before="120" w:after="120" w:line="276" w:lineRule="auto"/>
              <w:jc w:val="left"/>
              <w:rPr>
                <w:szCs w:val="24"/>
              </w:rPr>
            </w:pPr>
            <w:r>
              <w:rPr>
                <w:szCs w:val="24"/>
              </w:rPr>
              <w:t>20</w:t>
            </w:r>
          </w:p>
        </w:tc>
        <w:tc>
          <w:tcPr>
            <w:tcW w:w="540" w:type="dxa"/>
          </w:tcPr>
          <w:p w14:paraId="66DDAA26" w14:textId="266AEE57" w:rsidR="00A87E38" w:rsidRDefault="00A87E38" w:rsidP="00A87E38">
            <w:pPr>
              <w:pStyle w:val="Sothutu-1so"/>
              <w:spacing w:before="120" w:after="120" w:line="276" w:lineRule="auto"/>
              <w:jc w:val="left"/>
              <w:rPr>
                <w:szCs w:val="24"/>
              </w:rPr>
            </w:pPr>
            <w:r>
              <w:rPr>
                <w:szCs w:val="24"/>
              </w:rPr>
              <w:t>N</w:t>
            </w:r>
          </w:p>
        </w:tc>
        <w:tc>
          <w:tcPr>
            <w:tcW w:w="450" w:type="dxa"/>
          </w:tcPr>
          <w:p w14:paraId="60D5628C"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75328087"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2D79BBEC" w14:textId="4121313F" w:rsidR="00A87E38" w:rsidRPr="004C531E" w:rsidRDefault="00A87E38" w:rsidP="00A87E38">
            <w:pPr>
              <w:pStyle w:val="Sothutu-1so"/>
              <w:spacing w:before="120" w:after="120" w:line="276" w:lineRule="auto"/>
              <w:rPr>
                <w:szCs w:val="24"/>
              </w:rPr>
            </w:pPr>
          </w:p>
        </w:tc>
      </w:tr>
      <w:tr w:rsidR="00A87E38" w:rsidRPr="004C531E" w14:paraId="0EDCBC77" w14:textId="77777777" w:rsidTr="008F6B2D">
        <w:trPr>
          <w:cantSplit/>
          <w:trHeight w:val="827"/>
        </w:trPr>
        <w:tc>
          <w:tcPr>
            <w:tcW w:w="1800" w:type="dxa"/>
          </w:tcPr>
          <w:p w14:paraId="3920CD5B" w14:textId="183E8352" w:rsidR="00A87E38" w:rsidRDefault="00A87E38" w:rsidP="00A87E38">
            <w:pPr>
              <w:ind w:left="0"/>
              <w:rPr>
                <w:szCs w:val="24"/>
              </w:rPr>
            </w:pPr>
            <w:r>
              <w:rPr>
                <w:szCs w:val="24"/>
              </w:rPr>
              <w:t>Số t</w:t>
            </w:r>
            <w:r w:rsidRPr="00311EE8">
              <w:rPr>
                <w:szCs w:val="24"/>
              </w:rPr>
              <w:t>iền đề nghị</w:t>
            </w:r>
          </w:p>
        </w:tc>
        <w:tc>
          <w:tcPr>
            <w:tcW w:w="1980" w:type="dxa"/>
            <w:vAlign w:val="bottom"/>
          </w:tcPr>
          <w:p w14:paraId="3A72EDA8" w14:textId="6988888D" w:rsidR="00A87E38" w:rsidRDefault="00A87E38" w:rsidP="00A87E38">
            <w:pPr>
              <w:ind w:left="0"/>
              <w:rPr>
                <w:szCs w:val="24"/>
              </w:rPr>
            </w:pPr>
            <w:r w:rsidRPr="00311EE8">
              <w:rPr>
                <w:szCs w:val="24"/>
              </w:rPr>
              <w:t>REQUEST_AMOUNT</w:t>
            </w:r>
          </w:p>
        </w:tc>
        <w:tc>
          <w:tcPr>
            <w:tcW w:w="1417" w:type="dxa"/>
          </w:tcPr>
          <w:p w14:paraId="66141873" w14:textId="77777777" w:rsidR="00A87E38" w:rsidRDefault="00A87E38" w:rsidP="00A87E38">
            <w:pPr>
              <w:ind w:left="0"/>
            </w:pPr>
            <w:r>
              <w:t>Number</w:t>
            </w:r>
          </w:p>
        </w:tc>
        <w:tc>
          <w:tcPr>
            <w:tcW w:w="630" w:type="dxa"/>
          </w:tcPr>
          <w:p w14:paraId="2BFAEC7D" w14:textId="77777777" w:rsidR="00A87E38" w:rsidRDefault="00A87E38" w:rsidP="00A87E38">
            <w:pPr>
              <w:pStyle w:val="Sothutu-1so"/>
              <w:spacing w:before="120" w:after="120" w:line="276" w:lineRule="auto"/>
              <w:jc w:val="left"/>
              <w:rPr>
                <w:szCs w:val="24"/>
              </w:rPr>
            </w:pPr>
            <w:r>
              <w:rPr>
                <w:szCs w:val="24"/>
              </w:rPr>
              <w:t>20</w:t>
            </w:r>
          </w:p>
        </w:tc>
        <w:tc>
          <w:tcPr>
            <w:tcW w:w="540" w:type="dxa"/>
          </w:tcPr>
          <w:p w14:paraId="544F42C9" w14:textId="19635444" w:rsidR="00A87E38" w:rsidRDefault="00A87E38" w:rsidP="00A87E38">
            <w:pPr>
              <w:pStyle w:val="Sothutu-1so"/>
              <w:spacing w:before="120" w:after="120" w:line="276" w:lineRule="auto"/>
              <w:jc w:val="left"/>
              <w:rPr>
                <w:szCs w:val="24"/>
              </w:rPr>
            </w:pPr>
            <w:r>
              <w:rPr>
                <w:szCs w:val="24"/>
              </w:rPr>
              <w:t>Y</w:t>
            </w:r>
          </w:p>
        </w:tc>
        <w:tc>
          <w:tcPr>
            <w:tcW w:w="450" w:type="dxa"/>
          </w:tcPr>
          <w:p w14:paraId="7FC20EE1"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52C1C33A"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278405BC" w14:textId="6BA358C7" w:rsidR="00A87E38" w:rsidRPr="004C531E" w:rsidRDefault="00A87E38" w:rsidP="00A87E38">
            <w:pPr>
              <w:pStyle w:val="Sothutu-1so"/>
              <w:spacing w:before="120" w:after="120" w:line="276" w:lineRule="auto"/>
              <w:rPr>
                <w:szCs w:val="24"/>
              </w:rPr>
            </w:pPr>
            <w:r>
              <w:rPr>
                <w:szCs w:val="24"/>
              </w:rPr>
              <w:t>= Tiền trước thuế đề nghị + Tiền thuế đề nghị</w:t>
            </w:r>
          </w:p>
        </w:tc>
      </w:tr>
      <w:tr w:rsidR="00A87E38" w:rsidRPr="004C531E" w14:paraId="15C8CF86" w14:textId="77777777" w:rsidTr="008F6B2D">
        <w:trPr>
          <w:cantSplit/>
          <w:trHeight w:val="827"/>
        </w:trPr>
        <w:tc>
          <w:tcPr>
            <w:tcW w:w="1800" w:type="dxa"/>
            <w:vAlign w:val="bottom"/>
          </w:tcPr>
          <w:p w14:paraId="4536D96D" w14:textId="77A9854F" w:rsidR="00A87E38" w:rsidRPr="00311EE8" w:rsidRDefault="00A87E38" w:rsidP="00A87E38">
            <w:pPr>
              <w:ind w:left="0"/>
              <w:rPr>
                <w:szCs w:val="24"/>
              </w:rPr>
            </w:pPr>
            <w:r>
              <w:rPr>
                <w:szCs w:val="24"/>
              </w:rPr>
              <w:t>Tiền trước thuế được duyệt</w:t>
            </w:r>
          </w:p>
        </w:tc>
        <w:tc>
          <w:tcPr>
            <w:tcW w:w="1980" w:type="dxa"/>
            <w:vAlign w:val="bottom"/>
          </w:tcPr>
          <w:p w14:paraId="64400D47" w14:textId="35EB7A84" w:rsidR="00A87E38" w:rsidRPr="00311EE8" w:rsidRDefault="00A87E38" w:rsidP="00A87E38">
            <w:pPr>
              <w:ind w:left="0"/>
              <w:rPr>
                <w:szCs w:val="24"/>
              </w:rPr>
            </w:pPr>
            <w:r w:rsidRPr="004B3B2A">
              <w:rPr>
                <w:szCs w:val="24"/>
                <w:highlight w:val="yellow"/>
              </w:rPr>
              <w:t>approvedBeforeTaxAmount</w:t>
            </w:r>
          </w:p>
        </w:tc>
        <w:tc>
          <w:tcPr>
            <w:tcW w:w="1417" w:type="dxa"/>
          </w:tcPr>
          <w:p w14:paraId="084A3F1A" w14:textId="77777777" w:rsidR="00A87E38" w:rsidRDefault="00A87E38" w:rsidP="00A87E38">
            <w:pPr>
              <w:ind w:left="0"/>
            </w:pPr>
            <w:r>
              <w:t>Number</w:t>
            </w:r>
          </w:p>
        </w:tc>
        <w:tc>
          <w:tcPr>
            <w:tcW w:w="630" w:type="dxa"/>
          </w:tcPr>
          <w:p w14:paraId="236387E9" w14:textId="77777777" w:rsidR="00A87E38" w:rsidRDefault="00A87E38" w:rsidP="00A87E38">
            <w:pPr>
              <w:pStyle w:val="Sothutu-1so"/>
              <w:spacing w:before="120" w:after="120" w:line="276" w:lineRule="auto"/>
              <w:jc w:val="left"/>
              <w:rPr>
                <w:szCs w:val="24"/>
              </w:rPr>
            </w:pPr>
            <w:r>
              <w:rPr>
                <w:szCs w:val="24"/>
              </w:rPr>
              <w:t>20</w:t>
            </w:r>
          </w:p>
        </w:tc>
        <w:tc>
          <w:tcPr>
            <w:tcW w:w="540" w:type="dxa"/>
          </w:tcPr>
          <w:p w14:paraId="3C61C9B7" w14:textId="77777777" w:rsidR="00A87E38" w:rsidRDefault="00A87E38" w:rsidP="00A87E38">
            <w:pPr>
              <w:pStyle w:val="Sothutu-1so"/>
              <w:spacing w:before="120" w:after="120" w:line="276" w:lineRule="auto"/>
              <w:jc w:val="left"/>
              <w:rPr>
                <w:szCs w:val="24"/>
              </w:rPr>
            </w:pPr>
            <w:r>
              <w:rPr>
                <w:szCs w:val="24"/>
              </w:rPr>
              <w:t>Y</w:t>
            </w:r>
          </w:p>
        </w:tc>
        <w:tc>
          <w:tcPr>
            <w:tcW w:w="450" w:type="dxa"/>
          </w:tcPr>
          <w:p w14:paraId="0E8443AE"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032527A8"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436F0969" w14:textId="06FD7F23" w:rsidR="00A87E38" w:rsidRPr="004C531E" w:rsidRDefault="00A87E38" w:rsidP="00A87E38">
            <w:pPr>
              <w:pStyle w:val="Sothutu-1so"/>
              <w:spacing w:before="120" w:after="120" w:line="276" w:lineRule="auto"/>
              <w:rPr>
                <w:szCs w:val="24"/>
              </w:rPr>
            </w:pPr>
            <w:r>
              <w:rPr>
                <w:szCs w:val="24"/>
              </w:rPr>
              <w:t>Mặc định = Tiền trước thuế đề nghị</w:t>
            </w:r>
          </w:p>
        </w:tc>
      </w:tr>
      <w:tr w:rsidR="00A87E38" w:rsidRPr="004C531E" w14:paraId="1E1540EC" w14:textId="77777777" w:rsidTr="008F6B2D">
        <w:trPr>
          <w:cantSplit/>
          <w:trHeight w:val="827"/>
        </w:trPr>
        <w:tc>
          <w:tcPr>
            <w:tcW w:w="1800" w:type="dxa"/>
            <w:vAlign w:val="bottom"/>
          </w:tcPr>
          <w:p w14:paraId="53CE1202" w14:textId="6C5DF6B8" w:rsidR="00A87E38" w:rsidRDefault="00A87E38" w:rsidP="00A87E38">
            <w:pPr>
              <w:ind w:left="0"/>
              <w:rPr>
                <w:szCs w:val="24"/>
              </w:rPr>
            </w:pPr>
            <w:r>
              <w:rPr>
                <w:szCs w:val="24"/>
              </w:rPr>
              <w:t>Tiền thuế được duyệt</w:t>
            </w:r>
          </w:p>
        </w:tc>
        <w:tc>
          <w:tcPr>
            <w:tcW w:w="1980" w:type="dxa"/>
            <w:vAlign w:val="bottom"/>
          </w:tcPr>
          <w:p w14:paraId="2395B7C3" w14:textId="25C7E602" w:rsidR="00A87E38" w:rsidRPr="00311EE8" w:rsidRDefault="00A87E38" w:rsidP="00A87E38">
            <w:pPr>
              <w:ind w:left="0"/>
              <w:rPr>
                <w:szCs w:val="24"/>
              </w:rPr>
            </w:pPr>
            <w:r w:rsidRPr="004B3B2A">
              <w:rPr>
                <w:szCs w:val="24"/>
                <w:highlight w:val="yellow"/>
              </w:rPr>
              <w:t>approvedTaxAmount</w:t>
            </w:r>
          </w:p>
        </w:tc>
        <w:tc>
          <w:tcPr>
            <w:tcW w:w="1417" w:type="dxa"/>
          </w:tcPr>
          <w:p w14:paraId="41B76FEF" w14:textId="77777777" w:rsidR="00A87E38" w:rsidRDefault="00A87E38" w:rsidP="00A87E38">
            <w:pPr>
              <w:ind w:left="0"/>
            </w:pPr>
            <w:r>
              <w:t>Number</w:t>
            </w:r>
          </w:p>
        </w:tc>
        <w:tc>
          <w:tcPr>
            <w:tcW w:w="630" w:type="dxa"/>
          </w:tcPr>
          <w:p w14:paraId="354DF13A" w14:textId="77777777" w:rsidR="00A87E38" w:rsidRDefault="00A87E38" w:rsidP="00A87E38">
            <w:pPr>
              <w:pStyle w:val="Sothutu-1so"/>
              <w:spacing w:before="120" w:after="120" w:line="276" w:lineRule="auto"/>
              <w:jc w:val="left"/>
              <w:rPr>
                <w:szCs w:val="24"/>
              </w:rPr>
            </w:pPr>
            <w:r>
              <w:rPr>
                <w:szCs w:val="24"/>
              </w:rPr>
              <w:t>20</w:t>
            </w:r>
          </w:p>
        </w:tc>
        <w:tc>
          <w:tcPr>
            <w:tcW w:w="540" w:type="dxa"/>
          </w:tcPr>
          <w:p w14:paraId="0A2C09E7" w14:textId="77777777" w:rsidR="00A87E38" w:rsidRDefault="00A87E38" w:rsidP="00A87E38">
            <w:pPr>
              <w:pStyle w:val="Sothutu-1so"/>
              <w:spacing w:before="120" w:after="120" w:line="276" w:lineRule="auto"/>
              <w:jc w:val="left"/>
              <w:rPr>
                <w:szCs w:val="24"/>
              </w:rPr>
            </w:pPr>
            <w:r>
              <w:rPr>
                <w:szCs w:val="24"/>
              </w:rPr>
              <w:t>Y</w:t>
            </w:r>
          </w:p>
        </w:tc>
        <w:tc>
          <w:tcPr>
            <w:tcW w:w="450" w:type="dxa"/>
          </w:tcPr>
          <w:p w14:paraId="56848F80"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3681FE43"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3404253C" w14:textId="75891D3B" w:rsidR="00A87E38" w:rsidRPr="004C531E" w:rsidRDefault="00A87E38" w:rsidP="00A87E38">
            <w:pPr>
              <w:pStyle w:val="Sothutu-1so"/>
              <w:spacing w:before="120" w:after="120" w:line="276" w:lineRule="auto"/>
              <w:rPr>
                <w:szCs w:val="24"/>
              </w:rPr>
            </w:pPr>
            <w:r>
              <w:rPr>
                <w:szCs w:val="24"/>
              </w:rPr>
              <w:t>Mặc định = Tiền thuế đề nghị</w:t>
            </w:r>
          </w:p>
        </w:tc>
      </w:tr>
      <w:tr w:rsidR="00A87E38" w14:paraId="517B17C3" w14:textId="77777777" w:rsidTr="008F6B2D">
        <w:trPr>
          <w:cantSplit/>
          <w:trHeight w:val="827"/>
        </w:trPr>
        <w:tc>
          <w:tcPr>
            <w:tcW w:w="1800" w:type="dxa"/>
            <w:vAlign w:val="bottom"/>
          </w:tcPr>
          <w:p w14:paraId="30685435" w14:textId="572FE473" w:rsidR="00A87E38" w:rsidRDefault="00A87E38" w:rsidP="00A87E38">
            <w:pPr>
              <w:ind w:left="0"/>
              <w:rPr>
                <w:szCs w:val="24"/>
              </w:rPr>
            </w:pPr>
            <w:r>
              <w:rPr>
                <w:szCs w:val="24"/>
              </w:rPr>
              <w:t>Số t</w:t>
            </w:r>
            <w:r w:rsidRPr="00311EE8">
              <w:rPr>
                <w:szCs w:val="24"/>
              </w:rPr>
              <w:t>iền được duyệt</w:t>
            </w:r>
          </w:p>
        </w:tc>
        <w:tc>
          <w:tcPr>
            <w:tcW w:w="1980" w:type="dxa"/>
            <w:vAlign w:val="bottom"/>
          </w:tcPr>
          <w:p w14:paraId="2D73511E" w14:textId="37A8BA61" w:rsidR="00A87E38" w:rsidRPr="00311EE8" w:rsidRDefault="00A87E38" w:rsidP="00A87E38">
            <w:pPr>
              <w:ind w:left="0"/>
              <w:rPr>
                <w:szCs w:val="24"/>
              </w:rPr>
            </w:pPr>
            <w:r w:rsidRPr="00311EE8">
              <w:rPr>
                <w:szCs w:val="24"/>
              </w:rPr>
              <w:t>APPROVED_AMOUNT</w:t>
            </w:r>
          </w:p>
        </w:tc>
        <w:tc>
          <w:tcPr>
            <w:tcW w:w="1417" w:type="dxa"/>
          </w:tcPr>
          <w:p w14:paraId="3BFBB9E6" w14:textId="77777777" w:rsidR="00A87E38" w:rsidRDefault="00A87E38" w:rsidP="00A87E38">
            <w:pPr>
              <w:ind w:left="0"/>
            </w:pPr>
            <w:r>
              <w:t>Number</w:t>
            </w:r>
          </w:p>
        </w:tc>
        <w:tc>
          <w:tcPr>
            <w:tcW w:w="630" w:type="dxa"/>
          </w:tcPr>
          <w:p w14:paraId="431789C4" w14:textId="77777777" w:rsidR="00A87E38" w:rsidRDefault="00A87E38" w:rsidP="00A87E38">
            <w:pPr>
              <w:pStyle w:val="Sothutu-1so"/>
              <w:spacing w:before="120" w:after="120" w:line="276" w:lineRule="auto"/>
              <w:jc w:val="left"/>
              <w:rPr>
                <w:szCs w:val="24"/>
              </w:rPr>
            </w:pPr>
            <w:r>
              <w:rPr>
                <w:szCs w:val="24"/>
              </w:rPr>
              <w:t>20</w:t>
            </w:r>
          </w:p>
        </w:tc>
        <w:tc>
          <w:tcPr>
            <w:tcW w:w="540" w:type="dxa"/>
          </w:tcPr>
          <w:p w14:paraId="790CFC8A" w14:textId="77777777" w:rsidR="00A87E38" w:rsidRDefault="00A87E38" w:rsidP="00A87E38">
            <w:pPr>
              <w:pStyle w:val="Sothutu-1so"/>
              <w:spacing w:before="120" w:after="120" w:line="276" w:lineRule="auto"/>
              <w:jc w:val="left"/>
              <w:rPr>
                <w:szCs w:val="24"/>
              </w:rPr>
            </w:pPr>
            <w:r>
              <w:rPr>
                <w:szCs w:val="24"/>
              </w:rPr>
              <w:t>Y</w:t>
            </w:r>
          </w:p>
        </w:tc>
        <w:tc>
          <w:tcPr>
            <w:tcW w:w="450" w:type="dxa"/>
          </w:tcPr>
          <w:p w14:paraId="02414042"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1C4ADCDA"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55023A15" w14:textId="4E56F7A2" w:rsidR="00A87E38" w:rsidRDefault="00A87E38" w:rsidP="00A87E38">
            <w:pPr>
              <w:pStyle w:val="Sothutu-1so"/>
              <w:spacing w:before="120" w:after="120" w:line="276" w:lineRule="auto"/>
              <w:rPr>
                <w:szCs w:val="24"/>
              </w:rPr>
            </w:pPr>
            <w:r>
              <w:rPr>
                <w:szCs w:val="24"/>
              </w:rPr>
              <w:t>= Tiền trước thuế duyệt + Tiền thuế duyệt</w:t>
            </w:r>
          </w:p>
        </w:tc>
      </w:tr>
      <w:tr w:rsidR="00A87E38" w:rsidRPr="00311EE8" w14:paraId="3AFD9AE9" w14:textId="77777777" w:rsidTr="008F6B2D">
        <w:trPr>
          <w:cantSplit/>
          <w:trHeight w:val="827"/>
        </w:trPr>
        <w:tc>
          <w:tcPr>
            <w:tcW w:w="14737" w:type="dxa"/>
            <w:gridSpan w:val="8"/>
          </w:tcPr>
          <w:p w14:paraId="7A4B6F66" w14:textId="198120CD" w:rsidR="00A87E38" w:rsidRPr="00311EE8" w:rsidRDefault="00A87E38" w:rsidP="00A87E38">
            <w:pPr>
              <w:pStyle w:val="Sothutu-1so"/>
              <w:spacing w:before="120" w:after="120" w:line="276" w:lineRule="auto"/>
              <w:jc w:val="left"/>
              <w:rPr>
                <w:szCs w:val="24"/>
              </w:rPr>
            </w:pPr>
            <w:r w:rsidRPr="001E5A81">
              <w:rPr>
                <w:b/>
                <w:szCs w:val="24"/>
              </w:rPr>
              <w:t>Gro</w:t>
            </w:r>
            <w:r>
              <w:rPr>
                <w:b/>
                <w:szCs w:val="24"/>
              </w:rPr>
              <w:t>up: Thông tin kế toán</w:t>
            </w:r>
          </w:p>
        </w:tc>
      </w:tr>
      <w:tr w:rsidR="00A87E38" w:rsidRPr="00311EE8" w14:paraId="5E2B7D47" w14:textId="77777777" w:rsidTr="008F6B2D">
        <w:trPr>
          <w:cantSplit/>
          <w:trHeight w:val="827"/>
        </w:trPr>
        <w:tc>
          <w:tcPr>
            <w:tcW w:w="1800" w:type="dxa"/>
          </w:tcPr>
          <w:p w14:paraId="019E6489" w14:textId="714FEA0F" w:rsidR="00A87E38" w:rsidRPr="00555E4D" w:rsidRDefault="00A87E38" w:rsidP="00A87E38">
            <w:pPr>
              <w:pStyle w:val="Sothutu-1so"/>
              <w:spacing w:before="120" w:after="120" w:line="276" w:lineRule="auto"/>
              <w:jc w:val="left"/>
              <w:rPr>
                <w:szCs w:val="24"/>
              </w:rPr>
            </w:pPr>
            <w:r>
              <w:rPr>
                <w:szCs w:val="24"/>
              </w:rPr>
              <w:t>Lĩnh vực chi</w:t>
            </w:r>
          </w:p>
        </w:tc>
        <w:tc>
          <w:tcPr>
            <w:tcW w:w="1980" w:type="dxa"/>
          </w:tcPr>
          <w:p w14:paraId="34839F22" w14:textId="1D186D66" w:rsidR="00A87E38" w:rsidRPr="00555E4D" w:rsidRDefault="00A87E38" w:rsidP="00A87E38">
            <w:pPr>
              <w:ind w:left="0"/>
              <w:rPr>
                <w:szCs w:val="24"/>
              </w:rPr>
            </w:pPr>
            <w:r w:rsidRPr="004D75C0">
              <w:rPr>
                <w:szCs w:val="24"/>
              </w:rPr>
              <w:t>C_PAYMENT_SCOPE_ID</w:t>
            </w:r>
          </w:p>
        </w:tc>
        <w:tc>
          <w:tcPr>
            <w:tcW w:w="1417" w:type="dxa"/>
          </w:tcPr>
          <w:p w14:paraId="387C9A25" w14:textId="77777777" w:rsidR="00A87E38" w:rsidRDefault="00A87E38" w:rsidP="00A87E38">
            <w:pPr>
              <w:ind w:left="0"/>
            </w:pPr>
            <w:r>
              <w:t>String</w:t>
            </w:r>
          </w:p>
          <w:p w14:paraId="1467A820" w14:textId="77777777" w:rsidR="00A87E38" w:rsidRDefault="00A87E38" w:rsidP="00A87E38">
            <w:pPr>
              <w:ind w:left="0"/>
            </w:pPr>
            <w:r>
              <w:t>CL</w:t>
            </w:r>
          </w:p>
          <w:p w14:paraId="1F3244AA" w14:textId="7FC20E9A" w:rsidR="00A87E38" w:rsidRDefault="00A87E38" w:rsidP="00A87E38">
            <w:pPr>
              <w:ind w:left="0"/>
            </w:pPr>
            <w:r>
              <w:t>AC</w:t>
            </w:r>
          </w:p>
        </w:tc>
        <w:tc>
          <w:tcPr>
            <w:tcW w:w="630" w:type="dxa"/>
          </w:tcPr>
          <w:p w14:paraId="6680E700" w14:textId="1F390EFA" w:rsidR="00A87E38" w:rsidRDefault="00A87E38" w:rsidP="00A87E38">
            <w:pPr>
              <w:pStyle w:val="Sothutu-1so"/>
              <w:spacing w:before="120" w:after="120" w:line="276" w:lineRule="auto"/>
              <w:jc w:val="left"/>
              <w:rPr>
                <w:szCs w:val="24"/>
              </w:rPr>
            </w:pPr>
            <w:r>
              <w:rPr>
                <w:szCs w:val="24"/>
              </w:rPr>
              <w:t>50</w:t>
            </w:r>
          </w:p>
        </w:tc>
        <w:tc>
          <w:tcPr>
            <w:tcW w:w="540" w:type="dxa"/>
          </w:tcPr>
          <w:p w14:paraId="7A2AE282" w14:textId="77777777" w:rsidR="00A87E38" w:rsidRDefault="00A87E38" w:rsidP="00A87E38">
            <w:pPr>
              <w:pStyle w:val="Sothutu-1so"/>
              <w:spacing w:before="120" w:after="120" w:line="276" w:lineRule="auto"/>
              <w:jc w:val="left"/>
              <w:rPr>
                <w:szCs w:val="24"/>
              </w:rPr>
            </w:pPr>
            <w:r>
              <w:rPr>
                <w:szCs w:val="24"/>
              </w:rPr>
              <w:t>Y</w:t>
            </w:r>
          </w:p>
        </w:tc>
        <w:tc>
          <w:tcPr>
            <w:tcW w:w="450" w:type="dxa"/>
          </w:tcPr>
          <w:p w14:paraId="5A408A90"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7910A188"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0E11DBD7" w14:textId="2142E578" w:rsidR="00A87E38" w:rsidRPr="00311EE8" w:rsidRDefault="00A87E38" w:rsidP="00A87E38">
            <w:pPr>
              <w:pStyle w:val="Sothutu-1so"/>
              <w:spacing w:before="120" w:after="120" w:line="276" w:lineRule="auto"/>
              <w:rPr>
                <w:szCs w:val="24"/>
              </w:rPr>
            </w:pPr>
            <w:r w:rsidRPr="004D75C0">
              <w:rPr>
                <w:szCs w:val="24"/>
              </w:rPr>
              <w:t>Danh mục lĩnh vực chi</w:t>
            </w:r>
          </w:p>
        </w:tc>
      </w:tr>
      <w:tr w:rsidR="00A87E38" w:rsidRPr="00311EE8" w14:paraId="13CC958A" w14:textId="77777777" w:rsidTr="008F6B2D">
        <w:trPr>
          <w:cantSplit/>
          <w:trHeight w:val="827"/>
        </w:trPr>
        <w:tc>
          <w:tcPr>
            <w:tcW w:w="1800" w:type="dxa"/>
          </w:tcPr>
          <w:p w14:paraId="4571F325" w14:textId="02C8DC9B" w:rsidR="00A87E38" w:rsidRPr="00555E4D" w:rsidRDefault="00A87E38" w:rsidP="00A87E38">
            <w:pPr>
              <w:pStyle w:val="Sothutu-1so"/>
              <w:spacing w:before="120" w:after="120" w:line="276" w:lineRule="auto"/>
              <w:jc w:val="left"/>
              <w:rPr>
                <w:szCs w:val="24"/>
              </w:rPr>
            </w:pPr>
            <w:r>
              <w:rPr>
                <w:szCs w:val="24"/>
              </w:rPr>
              <w:t>Nguồn kinh phí</w:t>
            </w:r>
          </w:p>
        </w:tc>
        <w:tc>
          <w:tcPr>
            <w:tcW w:w="1980" w:type="dxa"/>
          </w:tcPr>
          <w:p w14:paraId="3F89B0ED" w14:textId="62268F1E" w:rsidR="00A87E38" w:rsidRPr="00555E4D" w:rsidRDefault="00A87E38" w:rsidP="00A87E38">
            <w:pPr>
              <w:ind w:left="0"/>
              <w:rPr>
                <w:szCs w:val="24"/>
              </w:rPr>
            </w:pPr>
            <w:r>
              <w:rPr>
                <w:szCs w:val="24"/>
              </w:rPr>
              <w:t>C_BUDGET_ID</w:t>
            </w:r>
          </w:p>
        </w:tc>
        <w:tc>
          <w:tcPr>
            <w:tcW w:w="1417" w:type="dxa"/>
          </w:tcPr>
          <w:p w14:paraId="20554FD0" w14:textId="77777777" w:rsidR="00A87E38" w:rsidRDefault="00A87E38" w:rsidP="00A87E38">
            <w:pPr>
              <w:ind w:left="0"/>
            </w:pPr>
            <w:r>
              <w:t>String</w:t>
            </w:r>
          </w:p>
          <w:p w14:paraId="13A15382" w14:textId="77777777" w:rsidR="00A87E38" w:rsidRDefault="00A87E38" w:rsidP="00A87E38">
            <w:pPr>
              <w:ind w:left="0"/>
            </w:pPr>
            <w:r>
              <w:t>CL</w:t>
            </w:r>
          </w:p>
          <w:p w14:paraId="03E39EA1" w14:textId="136A097C" w:rsidR="00A87E38" w:rsidRDefault="00A87E38" w:rsidP="00A87E38">
            <w:pPr>
              <w:ind w:left="0"/>
            </w:pPr>
            <w:r>
              <w:t>Popup</w:t>
            </w:r>
          </w:p>
        </w:tc>
        <w:tc>
          <w:tcPr>
            <w:tcW w:w="630" w:type="dxa"/>
          </w:tcPr>
          <w:p w14:paraId="4E494594" w14:textId="3BA95D33" w:rsidR="00A87E38" w:rsidRDefault="00A87E38" w:rsidP="00A87E38">
            <w:pPr>
              <w:pStyle w:val="Sothutu-1so"/>
              <w:spacing w:before="120" w:after="120" w:line="276" w:lineRule="auto"/>
              <w:jc w:val="left"/>
              <w:rPr>
                <w:szCs w:val="24"/>
              </w:rPr>
            </w:pPr>
            <w:r>
              <w:rPr>
                <w:szCs w:val="24"/>
              </w:rPr>
              <w:t>50</w:t>
            </w:r>
          </w:p>
        </w:tc>
        <w:tc>
          <w:tcPr>
            <w:tcW w:w="540" w:type="dxa"/>
          </w:tcPr>
          <w:p w14:paraId="6BFF165B" w14:textId="77777777" w:rsidR="00A87E38" w:rsidRDefault="00A87E38" w:rsidP="00A87E38">
            <w:pPr>
              <w:pStyle w:val="Sothutu-1so"/>
              <w:spacing w:before="120" w:after="120" w:line="276" w:lineRule="auto"/>
              <w:jc w:val="left"/>
              <w:rPr>
                <w:szCs w:val="24"/>
              </w:rPr>
            </w:pPr>
            <w:r>
              <w:rPr>
                <w:szCs w:val="24"/>
              </w:rPr>
              <w:t>Y</w:t>
            </w:r>
          </w:p>
        </w:tc>
        <w:tc>
          <w:tcPr>
            <w:tcW w:w="450" w:type="dxa"/>
          </w:tcPr>
          <w:p w14:paraId="340987DC" w14:textId="77777777" w:rsidR="00A87E38" w:rsidRDefault="00A87E38" w:rsidP="00A87E38">
            <w:pPr>
              <w:pStyle w:val="Sothutu-1so"/>
              <w:spacing w:before="120" w:after="120" w:line="276" w:lineRule="auto"/>
              <w:jc w:val="left"/>
              <w:rPr>
                <w:szCs w:val="24"/>
              </w:rPr>
            </w:pPr>
            <w:r>
              <w:rPr>
                <w:szCs w:val="24"/>
              </w:rPr>
              <w:t>N</w:t>
            </w:r>
          </w:p>
        </w:tc>
        <w:tc>
          <w:tcPr>
            <w:tcW w:w="540" w:type="dxa"/>
          </w:tcPr>
          <w:p w14:paraId="6CADE4DA" w14:textId="77777777" w:rsidR="00A87E38" w:rsidRDefault="00A87E38" w:rsidP="00A87E38">
            <w:pPr>
              <w:pStyle w:val="Sothutu-1so"/>
              <w:spacing w:before="120" w:after="120" w:line="276" w:lineRule="auto"/>
              <w:jc w:val="center"/>
              <w:rPr>
                <w:szCs w:val="24"/>
              </w:rPr>
            </w:pPr>
            <w:r>
              <w:rPr>
                <w:szCs w:val="24"/>
              </w:rPr>
              <w:t>Y</w:t>
            </w:r>
          </w:p>
        </w:tc>
        <w:tc>
          <w:tcPr>
            <w:tcW w:w="7380" w:type="dxa"/>
          </w:tcPr>
          <w:p w14:paraId="433CEFE9" w14:textId="2903BA4E" w:rsidR="00A87E38" w:rsidRPr="00311EE8" w:rsidRDefault="00A87E38" w:rsidP="00A87E38">
            <w:pPr>
              <w:pStyle w:val="Sothutu-1so"/>
              <w:spacing w:before="120" w:after="120" w:line="276" w:lineRule="auto"/>
              <w:rPr>
                <w:szCs w:val="24"/>
              </w:rPr>
            </w:pPr>
            <w:r w:rsidRPr="00B25EEE">
              <w:rPr>
                <w:szCs w:val="24"/>
              </w:rPr>
              <w:t>Danh mục nguồn kinh phí</w:t>
            </w:r>
          </w:p>
        </w:tc>
      </w:tr>
      <w:tr w:rsidR="00A87E38" w:rsidRPr="00311EE8" w14:paraId="5265D653" w14:textId="77777777" w:rsidTr="00FC4829">
        <w:trPr>
          <w:cantSplit/>
          <w:trHeight w:val="827"/>
        </w:trPr>
        <w:tc>
          <w:tcPr>
            <w:tcW w:w="14737" w:type="dxa"/>
            <w:gridSpan w:val="8"/>
          </w:tcPr>
          <w:p w14:paraId="7B504B4E" w14:textId="1DCC1D0A" w:rsidR="00A87E38" w:rsidRPr="00B25EEE" w:rsidRDefault="00A87E38" w:rsidP="00A87E38">
            <w:pPr>
              <w:pStyle w:val="Sothutu-1so"/>
              <w:spacing w:before="120" w:after="120" w:line="276" w:lineRule="auto"/>
              <w:rPr>
                <w:szCs w:val="24"/>
              </w:rPr>
            </w:pPr>
            <w:r w:rsidRPr="001E5A81">
              <w:rPr>
                <w:b/>
                <w:szCs w:val="24"/>
              </w:rPr>
              <w:t>Gro</w:t>
            </w:r>
            <w:r>
              <w:rPr>
                <w:b/>
                <w:szCs w:val="24"/>
              </w:rPr>
              <w:t>up: Thông tin ngân sách</w:t>
            </w:r>
          </w:p>
        </w:tc>
      </w:tr>
      <w:tr w:rsidR="00A87E38" w:rsidRPr="00311EE8" w14:paraId="4D9ABB21" w14:textId="77777777" w:rsidTr="008F6B2D">
        <w:trPr>
          <w:cantSplit/>
          <w:trHeight w:val="827"/>
        </w:trPr>
        <w:tc>
          <w:tcPr>
            <w:tcW w:w="1800" w:type="dxa"/>
          </w:tcPr>
          <w:p w14:paraId="676FDA4B" w14:textId="009FF11B" w:rsidR="00A87E38" w:rsidRPr="001E5A81" w:rsidRDefault="00A87E38" w:rsidP="00A87E38">
            <w:pPr>
              <w:pStyle w:val="Sothutu-1so"/>
              <w:spacing w:before="120" w:after="120" w:line="276" w:lineRule="auto"/>
              <w:jc w:val="left"/>
              <w:rPr>
                <w:b/>
                <w:szCs w:val="24"/>
              </w:rPr>
            </w:pPr>
            <w:r>
              <w:rPr>
                <w:szCs w:val="24"/>
              </w:rPr>
              <w:lastRenderedPageBreak/>
              <w:t>Ngoài ngân sách</w:t>
            </w:r>
          </w:p>
        </w:tc>
        <w:tc>
          <w:tcPr>
            <w:tcW w:w="1980" w:type="dxa"/>
          </w:tcPr>
          <w:p w14:paraId="491664CF" w14:textId="62154B50" w:rsidR="00A87E38" w:rsidRDefault="00A87E38" w:rsidP="00A87E38">
            <w:pPr>
              <w:ind w:left="0"/>
              <w:rPr>
                <w:szCs w:val="24"/>
              </w:rPr>
            </w:pPr>
            <w:r w:rsidRPr="002C54C0">
              <w:rPr>
                <w:sz w:val="22"/>
                <w:szCs w:val="22"/>
              </w:rPr>
              <w:t>IS_OUT_OF_BUDGET</w:t>
            </w:r>
          </w:p>
        </w:tc>
        <w:tc>
          <w:tcPr>
            <w:tcW w:w="1417" w:type="dxa"/>
          </w:tcPr>
          <w:p w14:paraId="64603AA4" w14:textId="77777777" w:rsidR="00A87E38" w:rsidRDefault="00A87E38" w:rsidP="00A87E38">
            <w:pPr>
              <w:ind w:left="0"/>
            </w:pPr>
            <w:r>
              <w:t>Boolean</w:t>
            </w:r>
          </w:p>
          <w:p w14:paraId="7B2632CF" w14:textId="7E165EF6" w:rsidR="00A87E38" w:rsidRDefault="00A87E38" w:rsidP="00A87E38">
            <w:pPr>
              <w:ind w:left="0"/>
            </w:pPr>
            <w:r>
              <w:t>Checkbox</w:t>
            </w:r>
          </w:p>
        </w:tc>
        <w:tc>
          <w:tcPr>
            <w:tcW w:w="630" w:type="dxa"/>
          </w:tcPr>
          <w:p w14:paraId="037838B2" w14:textId="5C1C8B1A" w:rsidR="00A87E38" w:rsidRDefault="00A87E38" w:rsidP="00A87E38">
            <w:pPr>
              <w:pStyle w:val="Sothutu-1so"/>
              <w:spacing w:before="120" w:after="120" w:line="276" w:lineRule="auto"/>
              <w:jc w:val="left"/>
              <w:rPr>
                <w:szCs w:val="24"/>
              </w:rPr>
            </w:pPr>
          </w:p>
        </w:tc>
        <w:tc>
          <w:tcPr>
            <w:tcW w:w="540" w:type="dxa"/>
          </w:tcPr>
          <w:p w14:paraId="3623C421" w14:textId="742717E4" w:rsidR="00A87E38" w:rsidRDefault="00A87E38" w:rsidP="00A87E38">
            <w:pPr>
              <w:pStyle w:val="Sothutu-1so"/>
              <w:spacing w:before="120" w:after="120" w:line="276" w:lineRule="auto"/>
              <w:jc w:val="left"/>
              <w:rPr>
                <w:szCs w:val="24"/>
              </w:rPr>
            </w:pPr>
            <w:r>
              <w:rPr>
                <w:szCs w:val="24"/>
              </w:rPr>
              <w:t>N</w:t>
            </w:r>
          </w:p>
        </w:tc>
        <w:tc>
          <w:tcPr>
            <w:tcW w:w="450" w:type="dxa"/>
          </w:tcPr>
          <w:p w14:paraId="1527FA10" w14:textId="3C39B2CE" w:rsidR="00A87E38" w:rsidRDefault="00A87E38" w:rsidP="00A87E38">
            <w:pPr>
              <w:pStyle w:val="Sothutu-1so"/>
              <w:spacing w:before="120" w:after="120" w:line="276" w:lineRule="auto"/>
              <w:jc w:val="left"/>
              <w:rPr>
                <w:szCs w:val="24"/>
              </w:rPr>
            </w:pPr>
            <w:r>
              <w:rPr>
                <w:szCs w:val="24"/>
              </w:rPr>
              <w:t>N</w:t>
            </w:r>
          </w:p>
        </w:tc>
        <w:tc>
          <w:tcPr>
            <w:tcW w:w="540" w:type="dxa"/>
          </w:tcPr>
          <w:p w14:paraId="39B0E3A5" w14:textId="6CE8E2E2" w:rsidR="00A87E38" w:rsidRDefault="00A87E38" w:rsidP="00A87E38">
            <w:pPr>
              <w:pStyle w:val="Sothutu-1so"/>
              <w:spacing w:before="120" w:after="120" w:line="276" w:lineRule="auto"/>
              <w:jc w:val="center"/>
              <w:rPr>
                <w:szCs w:val="24"/>
              </w:rPr>
            </w:pPr>
            <w:r>
              <w:rPr>
                <w:szCs w:val="24"/>
              </w:rPr>
              <w:t>Y</w:t>
            </w:r>
          </w:p>
        </w:tc>
        <w:tc>
          <w:tcPr>
            <w:tcW w:w="7380" w:type="dxa"/>
          </w:tcPr>
          <w:p w14:paraId="2D0A7138" w14:textId="4F5FF99E" w:rsidR="00A87E38" w:rsidRDefault="00A87E38" w:rsidP="00A87E38">
            <w:pPr>
              <w:pStyle w:val="Sothutu-1so"/>
              <w:spacing w:before="120" w:after="120" w:line="276" w:lineRule="auto"/>
              <w:rPr>
                <w:szCs w:val="24"/>
              </w:rPr>
            </w:pPr>
            <w:r>
              <w:rPr>
                <w:szCs w:val="24"/>
              </w:rPr>
              <w:t>= Y nếu tờ trình không nằm trong kế hoạch ngân sách đã lập</w:t>
            </w:r>
          </w:p>
          <w:p w14:paraId="5B4D620C" w14:textId="77777777" w:rsidR="00A87E38" w:rsidRPr="006754D7" w:rsidRDefault="00A87E38" w:rsidP="00A87E38">
            <w:pPr>
              <w:pStyle w:val="Sothutu-1so"/>
              <w:spacing w:before="120" w:after="120" w:line="360" w:lineRule="auto"/>
              <w:jc w:val="left"/>
              <w:rPr>
                <w:szCs w:val="24"/>
              </w:rPr>
            </w:pPr>
            <w:r w:rsidRPr="006754D7">
              <w:rPr>
                <w:szCs w:val="24"/>
              </w:rPr>
              <w:t>Gồm 2 giá trị: Y/N</w:t>
            </w:r>
          </w:p>
          <w:p w14:paraId="521A14BF" w14:textId="42B75AA6" w:rsidR="00A87E38" w:rsidRPr="00B25EEE" w:rsidRDefault="00A87E38" w:rsidP="00A87E38">
            <w:pPr>
              <w:pStyle w:val="Sothutu-1so"/>
              <w:spacing w:before="120" w:after="120" w:line="276" w:lineRule="auto"/>
              <w:rPr>
                <w:szCs w:val="24"/>
              </w:rPr>
            </w:pPr>
            <w:r w:rsidRPr="006754D7">
              <w:rPr>
                <w:szCs w:val="24"/>
              </w:rPr>
              <w:t>Giá trị mặc định: = N</w:t>
            </w:r>
          </w:p>
        </w:tc>
      </w:tr>
      <w:tr w:rsidR="00A87E38" w:rsidRPr="00311EE8" w14:paraId="0BEBBD64" w14:textId="77777777" w:rsidTr="008F6B2D">
        <w:trPr>
          <w:cantSplit/>
          <w:trHeight w:val="827"/>
        </w:trPr>
        <w:tc>
          <w:tcPr>
            <w:tcW w:w="1800" w:type="dxa"/>
          </w:tcPr>
          <w:p w14:paraId="236AF1E4" w14:textId="5C3A8334" w:rsidR="00A87E38" w:rsidRPr="00817950" w:rsidRDefault="00A87E38" w:rsidP="00A87E38">
            <w:pPr>
              <w:pStyle w:val="Sothutu-1so"/>
              <w:spacing w:before="120" w:after="120" w:line="276" w:lineRule="auto"/>
              <w:jc w:val="left"/>
              <w:rPr>
                <w:szCs w:val="24"/>
              </w:rPr>
            </w:pPr>
            <w:r w:rsidRPr="00817950">
              <w:rPr>
                <w:szCs w:val="24"/>
              </w:rPr>
              <w:t>Tự động duyệt ngân sách bổ sung</w:t>
            </w:r>
          </w:p>
        </w:tc>
        <w:tc>
          <w:tcPr>
            <w:tcW w:w="1980" w:type="dxa"/>
          </w:tcPr>
          <w:p w14:paraId="58CE70B3" w14:textId="5F5A4A10" w:rsidR="00A87E38" w:rsidRPr="00817950" w:rsidRDefault="00A87E38" w:rsidP="00A87E38">
            <w:pPr>
              <w:ind w:left="0"/>
              <w:rPr>
                <w:szCs w:val="24"/>
              </w:rPr>
            </w:pPr>
            <w:r w:rsidRPr="004A3372">
              <w:rPr>
                <w:szCs w:val="24"/>
              </w:rPr>
              <w:t>DIRECT_RELEASE</w:t>
            </w:r>
          </w:p>
        </w:tc>
        <w:tc>
          <w:tcPr>
            <w:tcW w:w="1417" w:type="dxa"/>
          </w:tcPr>
          <w:p w14:paraId="67FDA143" w14:textId="77777777" w:rsidR="00A87E38" w:rsidRPr="00817950" w:rsidRDefault="00A87E38" w:rsidP="00A87E38">
            <w:pPr>
              <w:ind w:left="0"/>
            </w:pPr>
            <w:r w:rsidRPr="00817950">
              <w:t>Boolean</w:t>
            </w:r>
          </w:p>
          <w:p w14:paraId="02C657B3" w14:textId="08206C1F" w:rsidR="00A87E38" w:rsidRPr="00817950" w:rsidRDefault="00A87E38" w:rsidP="00A87E38">
            <w:pPr>
              <w:ind w:left="0"/>
            </w:pPr>
            <w:r w:rsidRPr="00817950">
              <w:t>Checkbox</w:t>
            </w:r>
          </w:p>
        </w:tc>
        <w:tc>
          <w:tcPr>
            <w:tcW w:w="630" w:type="dxa"/>
          </w:tcPr>
          <w:p w14:paraId="0E1F2B3F" w14:textId="13787A12" w:rsidR="00A87E38" w:rsidRPr="00817950" w:rsidRDefault="00A87E38" w:rsidP="00A87E38">
            <w:pPr>
              <w:pStyle w:val="Sothutu-1so"/>
              <w:spacing w:before="120" w:after="120" w:line="276" w:lineRule="auto"/>
              <w:jc w:val="left"/>
              <w:rPr>
                <w:szCs w:val="24"/>
              </w:rPr>
            </w:pPr>
          </w:p>
        </w:tc>
        <w:tc>
          <w:tcPr>
            <w:tcW w:w="540" w:type="dxa"/>
          </w:tcPr>
          <w:p w14:paraId="5CCAD2B9" w14:textId="567690EB" w:rsidR="00A87E38" w:rsidRPr="00817950" w:rsidRDefault="00A87E38" w:rsidP="00A87E38">
            <w:pPr>
              <w:pStyle w:val="Sothutu-1so"/>
              <w:spacing w:before="120" w:after="120" w:line="276" w:lineRule="auto"/>
              <w:jc w:val="left"/>
              <w:rPr>
                <w:szCs w:val="24"/>
              </w:rPr>
            </w:pPr>
            <w:r w:rsidRPr="00817950">
              <w:rPr>
                <w:szCs w:val="24"/>
              </w:rPr>
              <w:t>N</w:t>
            </w:r>
          </w:p>
        </w:tc>
        <w:tc>
          <w:tcPr>
            <w:tcW w:w="450" w:type="dxa"/>
          </w:tcPr>
          <w:p w14:paraId="6C02F4F2" w14:textId="1D65C3B6" w:rsidR="00A87E38" w:rsidRPr="00817950" w:rsidRDefault="00A87E38" w:rsidP="00A87E38">
            <w:pPr>
              <w:pStyle w:val="Sothutu-1so"/>
              <w:spacing w:before="120" w:after="120" w:line="276" w:lineRule="auto"/>
              <w:jc w:val="left"/>
              <w:rPr>
                <w:szCs w:val="24"/>
              </w:rPr>
            </w:pPr>
            <w:r w:rsidRPr="00817950">
              <w:rPr>
                <w:szCs w:val="24"/>
              </w:rPr>
              <w:t>N</w:t>
            </w:r>
          </w:p>
        </w:tc>
        <w:tc>
          <w:tcPr>
            <w:tcW w:w="540" w:type="dxa"/>
          </w:tcPr>
          <w:p w14:paraId="487BDDC7" w14:textId="32B595AB" w:rsidR="00A87E38" w:rsidRPr="00817950" w:rsidRDefault="00A87E38" w:rsidP="00A87E38">
            <w:pPr>
              <w:pStyle w:val="Sothutu-1so"/>
              <w:spacing w:before="120" w:after="120" w:line="276" w:lineRule="auto"/>
              <w:jc w:val="center"/>
              <w:rPr>
                <w:szCs w:val="24"/>
              </w:rPr>
            </w:pPr>
            <w:r>
              <w:rPr>
                <w:szCs w:val="24"/>
              </w:rPr>
              <w:t>Y</w:t>
            </w:r>
          </w:p>
        </w:tc>
        <w:tc>
          <w:tcPr>
            <w:tcW w:w="7380" w:type="dxa"/>
          </w:tcPr>
          <w:p w14:paraId="503392E9" w14:textId="58DC3605" w:rsidR="00A87E38" w:rsidRDefault="00A87E38" w:rsidP="00A87E38">
            <w:pPr>
              <w:pStyle w:val="Sothutu-1so"/>
              <w:spacing w:before="120" w:after="120" w:line="276" w:lineRule="auto"/>
              <w:rPr>
                <w:szCs w:val="24"/>
              </w:rPr>
            </w:pPr>
            <w:r w:rsidRPr="00817950">
              <w:rPr>
                <w:szCs w:val="24"/>
              </w:rPr>
              <w:t>Enable nếu Ngoài ngân sách</w:t>
            </w:r>
            <w:r>
              <w:rPr>
                <w:szCs w:val="24"/>
              </w:rPr>
              <w:t xml:space="preserve"> (</w:t>
            </w:r>
            <w:r w:rsidRPr="002C54C0">
              <w:rPr>
                <w:sz w:val="22"/>
                <w:szCs w:val="22"/>
              </w:rPr>
              <w:t>IS_OUT_OF_BUDGET</w:t>
            </w:r>
            <w:r>
              <w:rPr>
                <w:sz w:val="22"/>
                <w:szCs w:val="22"/>
              </w:rPr>
              <w:t>)</w:t>
            </w:r>
            <w:r w:rsidRPr="00817950">
              <w:rPr>
                <w:szCs w:val="24"/>
              </w:rPr>
              <w:t xml:space="preserve"> = Y</w:t>
            </w:r>
          </w:p>
          <w:p w14:paraId="5111978D" w14:textId="77777777" w:rsidR="00A87E38" w:rsidRPr="006754D7" w:rsidRDefault="00A87E38" w:rsidP="00A87E38">
            <w:pPr>
              <w:pStyle w:val="Sothutu-1so"/>
              <w:spacing w:before="120" w:after="120" w:line="360" w:lineRule="auto"/>
              <w:jc w:val="left"/>
              <w:rPr>
                <w:szCs w:val="24"/>
              </w:rPr>
            </w:pPr>
            <w:r w:rsidRPr="006754D7">
              <w:rPr>
                <w:szCs w:val="24"/>
              </w:rPr>
              <w:t>Gồm 2 giá trị: Y/N. Mặc định = N</w:t>
            </w:r>
          </w:p>
          <w:p w14:paraId="52F7EA7E" w14:textId="2AEFD9CF" w:rsidR="00A87E38" w:rsidRPr="00817950" w:rsidRDefault="00A87E38" w:rsidP="00A87E38">
            <w:pPr>
              <w:pStyle w:val="Sothutu-1so"/>
              <w:spacing w:before="120" w:after="120" w:line="276" w:lineRule="auto"/>
              <w:rPr>
                <w:szCs w:val="24"/>
              </w:rPr>
            </w:pPr>
            <w:r w:rsidRPr="006754D7">
              <w:rPr>
                <w:szCs w:val="24"/>
              </w:rPr>
              <w:t>Cập nhật QT_PLAN_ID, QT_PLAN_DETAIL_ID = Null khi thay đổi giá trị của DIRECT_RELEASE</w:t>
            </w:r>
          </w:p>
        </w:tc>
      </w:tr>
      <w:tr w:rsidR="00A87E38" w:rsidRPr="00311EE8" w14:paraId="7620CDAE" w14:textId="77777777" w:rsidTr="008F6B2D">
        <w:trPr>
          <w:cantSplit/>
          <w:trHeight w:val="827"/>
        </w:trPr>
        <w:tc>
          <w:tcPr>
            <w:tcW w:w="1800" w:type="dxa"/>
          </w:tcPr>
          <w:p w14:paraId="54B4397A" w14:textId="33E4CA73" w:rsidR="00A87E38" w:rsidRPr="00817950" w:rsidRDefault="00A87E38" w:rsidP="00A87E38">
            <w:pPr>
              <w:pStyle w:val="Sothutu-1so"/>
              <w:spacing w:before="120" w:after="120" w:line="276" w:lineRule="auto"/>
              <w:jc w:val="left"/>
              <w:rPr>
                <w:szCs w:val="24"/>
              </w:rPr>
            </w:pPr>
            <w:r>
              <w:rPr>
                <w:szCs w:val="24"/>
              </w:rPr>
              <w:t>Kỳ</w:t>
            </w:r>
          </w:p>
        </w:tc>
        <w:tc>
          <w:tcPr>
            <w:tcW w:w="1980" w:type="dxa"/>
          </w:tcPr>
          <w:p w14:paraId="210DDC68" w14:textId="73FCD158" w:rsidR="00A87E38" w:rsidRPr="004A3372" w:rsidRDefault="00A87E38" w:rsidP="00A87E38">
            <w:pPr>
              <w:ind w:left="0"/>
              <w:rPr>
                <w:szCs w:val="24"/>
              </w:rPr>
            </w:pPr>
            <w:r w:rsidRPr="002C54C0">
              <w:rPr>
                <w:sz w:val="22"/>
                <w:szCs w:val="22"/>
              </w:rPr>
              <w:t>C_PLAN_PERIOD_ID</w:t>
            </w:r>
          </w:p>
        </w:tc>
        <w:tc>
          <w:tcPr>
            <w:tcW w:w="1417" w:type="dxa"/>
          </w:tcPr>
          <w:p w14:paraId="7107403C" w14:textId="77777777" w:rsidR="00A87E38" w:rsidRDefault="00A87E38" w:rsidP="00A87E38">
            <w:pPr>
              <w:ind w:left="0"/>
            </w:pPr>
            <w:r>
              <w:t>String</w:t>
            </w:r>
          </w:p>
          <w:p w14:paraId="2BCD4884" w14:textId="67C942CF" w:rsidR="00A87E38" w:rsidRPr="00817950" w:rsidRDefault="00A87E38" w:rsidP="00A87E38">
            <w:pPr>
              <w:ind w:left="0"/>
            </w:pPr>
            <w:r>
              <w:t>SL</w:t>
            </w:r>
          </w:p>
        </w:tc>
        <w:tc>
          <w:tcPr>
            <w:tcW w:w="630" w:type="dxa"/>
          </w:tcPr>
          <w:p w14:paraId="7D63B569" w14:textId="77777777" w:rsidR="00A87E38" w:rsidRPr="00817950" w:rsidRDefault="00A87E38" w:rsidP="00A87E38">
            <w:pPr>
              <w:pStyle w:val="Sothutu-1so"/>
              <w:spacing w:before="120" w:after="120" w:line="276" w:lineRule="auto"/>
              <w:jc w:val="left"/>
              <w:rPr>
                <w:szCs w:val="24"/>
              </w:rPr>
            </w:pPr>
          </w:p>
        </w:tc>
        <w:tc>
          <w:tcPr>
            <w:tcW w:w="540" w:type="dxa"/>
          </w:tcPr>
          <w:p w14:paraId="75336597" w14:textId="77777777" w:rsidR="00A87E38" w:rsidRPr="00817950" w:rsidRDefault="00A87E38" w:rsidP="00A87E38">
            <w:pPr>
              <w:pStyle w:val="Sothutu-1so"/>
              <w:spacing w:before="120" w:after="120" w:line="276" w:lineRule="auto"/>
              <w:jc w:val="left"/>
              <w:rPr>
                <w:szCs w:val="24"/>
              </w:rPr>
            </w:pPr>
          </w:p>
        </w:tc>
        <w:tc>
          <w:tcPr>
            <w:tcW w:w="450" w:type="dxa"/>
          </w:tcPr>
          <w:p w14:paraId="4FCD5A26" w14:textId="65A6B0F7" w:rsidR="00A87E38" w:rsidRPr="00817950" w:rsidRDefault="00A87E38" w:rsidP="00A87E38">
            <w:pPr>
              <w:pStyle w:val="Sothutu-1so"/>
              <w:spacing w:before="120" w:after="120" w:line="276" w:lineRule="auto"/>
              <w:jc w:val="left"/>
              <w:rPr>
                <w:szCs w:val="24"/>
              </w:rPr>
            </w:pPr>
            <w:r>
              <w:rPr>
                <w:szCs w:val="24"/>
              </w:rPr>
              <w:t>N</w:t>
            </w:r>
          </w:p>
        </w:tc>
        <w:tc>
          <w:tcPr>
            <w:tcW w:w="540" w:type="dxa"/>
          </w:tcPr>
          <w:p w14:paraId="14084D3B" w14:textId="0039823E" w:rsidR="00A87E38" w:rsidRPr="00817950" w:rsidRDefault="00A87E38" w:rsidP="00A87E38">
            <w:pPr>
              <w:pStyle w:val="Sothutu-1so"/>
              <w:spacing w:before="120" w:after="120" w:line="276" w:lineRule="auto"/>
              <w:jc w:val="center"/>
              <w:rPr>
                <w:szCs w:val="24"/>
              </w:rPr>
            </w:pPr>
            <w:r>
              <w:rPr>
                <w:szCs w:val="24"/>
              </w:rPr>
              <w:t>N</w:t>
            </w:r>
          </w:p>
        </w:tc>
        <w:tc>
          <w:tcPr>
            <w:tcW w:w="7380" w:type="dxa"/>
          </w:tcPr>
          <w:p w14:paraId="1D8799B7" w14:textId="637C6DB1" w:rsidR="00A87E38" w:rsidRPr="00817950" w:rsidRDefault="00A87E38" w:rsidP="00A87E38">
            <w:pPr>
              <w:pStyle w:val="Sothutu-1so"/>
              <w:spacing w:before="120" w:after="120" w:line="276" w:lineRule="auto"/>
              <w:rPr>
                <w:szCs w:val="24"/>
              </w:rPr>
            </w:pPr>
            <w:r w:rsidRPr="00DA445E">
              <w:rPr>
                <w:szCs w:val="24"/>
              </w:rPr>
              <w:t>Không hiển thị trên giao diện</w:t>
            </w:r>
          </w:p>
        </w:tc>
      </w:tr>
      <w:tr w:rsidR="00A87E38" w:rsidRPr="00311EE8" w14:paraId="12808DF5" w14:textId="77777777" w:rsidTr="008F6B2D">
        <w:trPr>
          <w:cantSplit/>
          <w:trHeight w:val="827"/>
        </w:trPr>
        <w:tc>
          <w:tcPr>
            <w:tcW w:w="1800" w:type="dxa"/>
          </w:tcPr>
          <w:p w14:paraId="419552B6" w14:textId="77777777" w:rsidR="00A87E38" w:rsidRPr="00817950" w:rsidRDefault="00A87E38" w:rsidP="00A87E38">
            <w:pPr>
              <w:pStyle w:val="Sothutu-1so"/>
              <w:spacing w:before="120" w:after="120" w:line="276" w:lineRule="auto"/>
              <w:jc w:val="left"/>
              <w:rPr>
                <w:szCs w:val="24"/>
              </w:rPr>
            </w:pPr>
          </w:p>
        </w:tc>
        <w:tc>
          <w:tcPr>
            <w:tcW w:w="1980" w:type="dxa"/>
          </w:tcPr>
          <w:p w14:paraId="1892DB0C" w14:textId="15593758" w:rsidR="00A87E38" w:rsidRPr="004A3372" w:rsidRDefault="00A87E38" w:rsidP="00A87E38">
            <w:pPr>
              <w:ind w:left="0"/>
              <w:rPr>
                <w:szCs w:val="24"/>
              </w:rPr>
            </w:pPr>
            <w:r w:rsidRPr="002C54C0">
              <w:rPr>
                <w:sz w:val="22"/>
                <w:szCs w:val="22"/>
              </w:rPr>
              <w:t>QT_PLAN_ID</w:t>
            </w:r>
          </w:p>
        </w:tc>
        <w:tc>
          <w:tcPr>
            <w:tcW w:w="1417" w:type="dxa"/>
          </w:tcPr>
          <w:p w14:paraId="54EA2769" w14:textId="77777777" w:rsidR="00A87E38" w:rsidRPr="00817950" w:rsidRDefault="00A87E38" w:rsidP="00A87E38">
            <w:pPr>
              <w:ind w:left="0"/>
            </w:pPr>
          </w:p>
        </w:tc>
        <w:tc>
          <w:tcPr>
            <w:tcW w:w="630" w:type="dxa"/>
          </w:tcPr>
          <w:p w14:paraId="35F6CEFF" w14:textId="77777777" w:rsidR="00A87E38" w:rsidRPr="00817950" w:rsidRDefault="00A87E38" w:rsidP="00A87E38">
            <w:pPr>
              <w:pStyle w:val="Sothutu-1so"/>
              <w:spacing w:before="120" w:after="120" w:line="276" w:lineRule="auto"/>
              <w:jc w:val="left"/>
              <w:rPr>
                <w:szCs w:val="24"/>
              </w:rPr>
            </w:pPr>
          </w:p>
        </w:tc>
        <w:tc>
          <w:tcPr>
            <w:tcW w:w="540" w:type="dxa"/>
          </w:tcPr>
          <w:p w14:paraId="586FDD09" w14:textId="77777777" w:rsidR="00A87E38" w:rsidRPr="00817950" w:rsidRDefault="00A87E38" w:rsidP="00A87E38">
            <w:pPr>
              <w:pStyle w:val="Sothutu-1so"/>
              <w:spacing w:before="120" w:after="120" w:line="276" w:lineRule="auto"/>
              <w:jc w:val="left"/>
              <w:rPr>
                <w:szCs w:val="24"/>
              </w:rPr>
            </w:pPr>
          </w:p>
        </w:tc>
        <w:tc>
          <w:tcPr>
            <w:tcW w:w="450" w:type="dxa"/>
          </w:tcPr>
          <w:p w14:paraId="567F7849" w14:textId="53505EA1" w:rsidR="00A87E38" w:rsidRPr="00817950" w:rsidRDefault="00A87E38" w:rsidP="00A87E38">
            <w:pPr>
              <w:pStyle w:val="Sothutu-1so"/>
              <w:spacing w:before="120" w:after="120" w:line="276" w:lineRule="auto"/>
              <w:jc w:val="left"/>
              <w:rPr>
                <w:szCs w:val="24"/>
              </w:rPr>
            </w:pPr>
            <w:r>
              <w:rPr>
                <w:szCs w:val="24"/>
              </w:rPr>
              <w:t>N</w:t>
            </w:r>
          </w:p>
        </w:tc>
        <w:tc>
          <w:tcPr>
            <w:tcW w:w="540" w:type="dxa"/>
          </w:tcPr>
          <w:p w14:paraId="73367670" w14:textId="4F1FCC02" w:rsidR="00A87E38" w:rsidRPr="00817950" w:rsidRDefault="00A87E38" w:rsidP="00A87E38">
            <w:pPr>
              <w:pStyle w:val="Sothutu-1so"/>
              <w:spacing w:before="120" w:after="120" w:line="276" w:lineRule="auto"/>
              <w:jc w:val="center"/>
              <w:rPr>
                <w:szCs w:val="24"/>
              </w:rPr>
            </w:pPr>
            <w:r>
              <w:rPr>
                <w:szCs w:val="24"/>
              </w:rPr>
              <w:t>N</w:t>
            </w:r>
          </w:p>
        </w:tc>
        <w:tc>
          <w:tcPr>
            <w:tcW w:w="7380" w:type="dxa"/>
          </w:tcPr>
          <w:p w14:paraId="0C6F8CFE" w14:textId="04CB88FE" w:rsidR="00A87E38" w:rsidRPr="00DA445E" w:rsidRDefault="00A87E38" w:rsidP="00A87E38">
            <w:pPr>
              <w:pStyle w:val="Sothutu-1so"/>
              <w:spacing w:before="120" w:after="120" w:line="276" w:lineRule="auto"/>
              <w:rPr>
                <w:szCs w:val="24"/>
              </w:rPr>
            </w:pPr>
            <w:r w:rsidRPr="00DA445E">
              <w:rPr>
                <w:szCs w:val="24"/>
              </w:rPr>
              <w:t>Không hiển thị trên giao diện</w:t>
            </w:r>
          </w:p>
          <w:p w14:paraId="0B6A9270" w14:textId="57D89706" w:rsidR="00A87E38" w:rsidRPr="00817950" w:rsidRDefault="00A87E38" w:rsidP="00A87E38">
            <w:pPr>
              <w:pStyle w:val="Sothutu-1so"/>
              <w:spacing w:before="120" w:after="120" w:line="276" w:lineRule="auto"/>
              <w:rPr>
                <w:szCs w:val="24"/>
              </w:rPr>
            </w:pPr>
            <w:r w:rsidRPr="00DA445E">
              <w:rPr>
                <w:szCs w:val="24"/>
              </w:rPr>
              <w:t>Cập nhật theo nguyên tắc chọn ngân sách bổ sung trình bày ở mục dưới đây</w:t>
            </w:r>
          </w:p>
        </w:tc>
      </w:tr>
      <w:tr w:rsidR="00A87E38" w:rsidRPr="00311EE8" w14:paraId="6ABB9CFE" w14:textId="77777777" w:rsidTr="008F6B2D">
        <w:trPr>
          <w:cantSplit/>
          <w:trHeight w:val="827"/>
        </w:trPr>
        <w:tc>
          <w:tcPr>
            <w:tcW w:w="1800" w:type="dxa"/>
          </w:tcPr>
          <w:p w14:paraId="7EADD1FD" w14:textId="49E662C1" w:rsidR="00A87E38" w:rsidRPr="00817950" w:rsidRDefault="00A87E38" w:rsidP="00A87E38">
            <w:pPr>
              <w:pStyle w:val="Sothutu-1so"/>
              <w:spacing w:before="120" w:after="120" w:line="276" w:lineRule="auto"/>
              <w:jc w:val="left"/>
              <w:rPr>
                <w:szCs w:val="24"/>
              </w:rPr>
            </w:pPr>
            <w:r w:rsidRPr="00817950">
              <w:rPr>
                <w:szCs w:val="24"/>
              </w:rPr>
              <w:t>Ngân sách bổ sung</w:t>
            </w:r>
          </w:p>
        </w:tc>
        <w:tc>
          <w:tcPr>
            <w:tcW w:w="1980" w:type="dxa"/>
          </w:tcPr>
          <w:p w14:paraId="6D5DC833" w14:textId="00087333" w:rsidR="00A87E38" w:rsidRPr="00817950" w:rsidRDefault="00A87E38" w:rsidP="00A87E38">
            <w:pPr>
              <w:ind w:left="0"/>
              <w:rPr>
                <w:szCs w:val="24"/>
              </w:rPr>
            </w:pPr>
            <w:r w:rsidRPr="002C54C0">
              <w:rPr>
                <w:sz w:val="22"/>
                <w:szCs w:val="22"/>
              </w:rPr>
              <w:t>QT_PLAN_DETAIL_ID</w:t>
            </w:r>
          </w:p>
        </w:tc>
        <w:tc>
          <w:tcPr>
            <w:tcW w:w="1417" w:type="dxa"/>
          </w:tcPr>
          <w:p w14:paraId="0466F02D" w14:textId="77777777" w:rsidR="00A87E38" w:rsidRDefault="00A87E38" w:rsidP="00A87E38">
            <w:pPr>
              <w:ind w:left="0"/>
            </w:pPr>
            <w:r>
              <w:t>String</w:t>
            </w:r>
          </w:p>
          <w:p w14:paraId="41D63EF1" w14:textId="64F08278" w:rsidR="00A87E38" w:rsidRPr="00817950" w:rsidRDefault="00A87E38" w:rsidP="00A87E38">
            <w:pPr>
              <w:ind w:left="0"/>
            </w:pPr>
            <w:r>
              <w:t>Text box</w:t>
            </w:r>
          </w:p>
        </w:tc>
        <w:tc>
          <w:tcPr>
            <w:tcW w:w="630" w:type="dxa"/>
          </w:tcPr>
          <w:p w14:paraId="53398B7A" w14:textId="77777777" w:rsidR="00A87E38" w:rsidRPr="00817950" w:rsidRDefault="00A87E38" w:rsidP="00A87E38">
            <w:pPr>
              <w:pStyle w:val="Sothutu-1so"/>
              <w:spacing w:before="120" w:after="120" w:line="276" w:lineRule="auto"/>
              <w:jc w:val="left"/>
              <w:rPr>
                <w:szCs w:val="24"/>
              </w:rPr>
            </w:pPr>
          </w:p>
        </w:tc>
        <w:tc>
          <w:tcPr>
            <w:tcW w:w="540" w:type="dxa"/>
          </w:tcPr>
          <w:p w14:paraId="61A89EAF" w14:textId="0DB3313F" w:rsidR="00A87E38" w:rsidRPr="00817950" w:rsidRDefault="00A87E38" w:rsidP="00A87E38">
            <w:pPr>
              <w:pStyle w:val="Sothutu-1so"/>
              <w:spacing w:before="120" w:after="120" w:line="276" w:lineRule="auto"/>
              <w:jc w:val="left"/>
              <w:rPr>
                <w:szCs w:val="24"/>
              </w:rPr>
            </w:pPr>
            <w:r>
              <w:rPr>
                <w:szCs w:val="24"/>
              </w:rPr>
              <w:t>Y</w:t>
            </w:r>
          </w:p>
        </w:tc>
        <w:tc>
          <w:tcPr>
            <w:tcW w:w="450" w:type="dxa"/>
          </w:tcPr>
          <w:p w14:paraId="1CDC97D6" w14:textId="4C34144C" w:rsidR="00A87E38" w:rsidRPr="00817950" w:rsidRDefault="00A87E38" w:rsidP="00A87E38">
            <w:pPr>
              <w:pStyle w:val="Sothutu-1so"/>
              <w:spacing w:before="120" w:after="120" w:line="276" w:lineRule="auto"/>
              <w:jc w:val="left"/>
              <w:rPr>
                <w:szCs w:val="24"/>
              </w:rPr>
            </w:pPr>
            <w:r>
              <w:rPr>
                <w:szCs w:val="24"/>
              </w:rPr>
              <w:t>Y</w:t>
            </w:r>
          </w:p>
        </w:tc>
        <w:tc>
          <w:tcPr>
            <w:tcW w:w="540" w:type="dxa"/>
          </w:tcPr>
          <w:p w14:paraId="55B9B4AC" w14:textId="63202679" w:rsidR="00A87E38" w:rsidRPr="00817950" w:rsidRDefault="00A87E38" w:rsidP="00A87E38">
            <w:pPr>
              <w:pStyle w:val="Sothutu-1so"/>
              <w:spacing w:before="120" w:after="120" w:line="276" w:lineRule="auto"/>
              <w:jc w:val="center"/>
              <w:rPr>
                <w:szCs w:val="24"/>
              </w:rPr>
            </w:pPr>
            <w:r>
              <w:rPr>
                <w:szCs w:val="24"/>
              </w:rPr>
              <w:t>N</w:t>
            </w:r>
          </w:p>
        </w:tc>
        <w:tc>
          <w:tcPr>
            <w:tcW w:w="7380" w:type="dxa"/>
          </w:tcPr>
          <w:p w14:paraId="3294E996" w14:textId="77777777" w:rsidR="00A87E38" w:rsidRDefault="00A87E38" w:rsidP="00A87E38">
            <w:pPr>
              <w:pStyle w:val="Sothutu-1so"/>
              <w:spacing w:before="120" w:after="120" w:line="276" w:lineRule="auto"/>
              <w:rPr>
                <w:szCs w:val="24"/>
              </w:rPr>
            </w:pPr>
            <w:r w:rsidRPr="00817950">
              <w:rPr>
                <w:szCs w:val="24"/>
              </w:rPr>
              <w:t xml:space="preserve">Nếu trường Ngoài ngân sách = Y, hiển thị trường “Ngân sách bổ sung” </w:t>
            </w:r>
          </w:p>
          <w:p w14:paraId="505512B5" w14:textId="0EEE4400" w:rsidR="00A87E38" w:rsidRPr="00817950" w:rsidRDefault="00A87E38" w:rsidP="00A87E38">
            <w:pPr>
              <w:pStyle w:val="Sothutu-1so"/>
              <w:spacing w:before="120" w:after="120" w:line="276" w:lineRule="auto"/>
              <w:rPr>
                <w:szCs w:val="24"/>
              </w:rPr>
            </w:pPr>
            <w:r w:rsidRPr="004A5915">
              <w:rPr>
                <w:szCs w:val="24"/>
              </w:rPr>
              <w:t>Cập nhật theo nguyên tắc chọn ngân sách bổ sung trình bày ở mục dưới đây</w:t>
            </w:r>
            <w:r>
              <w:rPr>
                <w:szCs w:val="24"/>
              </w:rPr>
              <w:t xml:space="preserve"> </w:t>
            </w:r>
          </w:p>
        </w:tc>
      </w:tr>
      <w:tr w:rsidR="00A87E38" w:rsidRPr="00311EE8" w14:paraId="00C8859C" w14:textId="77777777" w:rsidTr="008F6B2D">
        <w:trPr>
          <w:cantSplit/>
          <w:trHeight w:val="827"/>
        </w:trPr>
        <w:tc>
          <w:tcPr>
            <w:tcW w:w="1800" w:type="dxa"/>
          </w:tcPr>
          <w:p w14:paraId="7E27BBFD" w14:textId="61CB4061" w:rsidR="00A87E38" w:rsidRDefault="00A87E38" w:rsidP="00A87E38">
            <w:pPr>
              <w:pStyle w:val="Sothutu-1so"/>
              <w:spacing w:before="120" w:after="120" w:line="276" w:lineRule="auto"/>
              <w:jc w:val="left"/>
              <w:rPr>
                <w:szCs w:val="24"/>
              </w:rPr>
            </w:pPr>
            <w:r>
              <w:rPr>
                <w:szCs w:val="24"/>
              </w:rPr>
              <w:lastRenderedPageBreak/>
              <w:t>Khoản mục phí</w:t>
            </w:r>
          </w:p>
        </w:tc>
        <w:tc>
          <w:tcPr>
            <w:tcW w:w="1980" w:type="dxa"/>
          </w:tcPr>
          <w:p w14:paraId="5563E506" w14:textId="4DA136C7" w:rsidR="00A87E38" w:rsidRDefault="00A87E38" w:rsidP="00A87E38">
            <w:pPr>
              <w:ind w:left="0"/>
              <w:rPr>
                <w:szCs w:val="24"/>
              </w:rPr>
            </w:pPr>
            <w:r w:rsidRPr="004D75C0">
              <w:rPr>
                <w:szCs w:val="24"/>
              </w:rPr>
              <w:t>C_COST_TYPE_ID</w:t>
            </w:r>
          </w:p>
        </w:tc>
        <w:tc>
          <w:tcPr>
            <w:tcW w:w="1417" w:type="dxa"/>
          </w:tcPr>
          <w:p w14:paraId="762204DA" w14:textId="77777777" w:rsidR="00A87E38" w:rsidRDefault="00A87E38" w:rsidP="00A87E38">
            <w:pPr>
              <w:ind w:left="0"/>
            </w:pPr>
            <w:r>
              <w:t>String</w:t>
            </w:r>
          </w:p>
          <w:p w14:paraId="74560ACB" w14:textId="71DCB5F0" w:rsidR="00A87E38" w:rsidRDefault="00A87E38" w:rsidP="00A87E38">
            <w:pPr>
              <w:ind w:left="0"/>
            </w:pPr>
            <w:r>
              <w:t>SL</w:t>
            </w:r>
          </w:p>
        </w:tc>
        <w:tc>
          <w:tcPr>
            <w:tcW w:w="630" w:type="dxa"/>
          </w:tcPr>
          <w:p w14:paraId="23E8F201" w14:textId="1381E4E8" w:rsidR="00A87E38" w:rsidRDefault="00A87E38" w:rsidP="00A87E38">
            <w:pPr>
              <w:pStyle w:val="Sothutu-1so"/>
              <w:spacing w:before="120" w:after="120" w:line="276" w:lineRule="auto"/>
              <w:jc w:val="left"/>
              <w:rPr>
                <w:szCs w:val="24"/>
              </w:rPr>
            </w:pPr>
            <w:r>
              <w:rPr>
                <w:szCs w:val="24"/>
              </w:rPr>
              <w:t>50</w:t>
            </w:r>
          </w:p>
        </w:tc>
        <w:tc>
          <w:tcPr>
            <w:tcW w:w="540" w:type="dxa"/>
          </w:tcPr>
          <w:p w14:paraId="3A98C557" w14:textId="573FB3AA" w:rsidR="00A87E38" w:rsidRDefault="00A87E38" w:rsidP="00A87E38">
            <w:pPr>
              <w:pStyle w:val="Sothutu-1so"/>
              <w:spacing w:before="120" w:after="120" w:line="276" w:lineRule="auto"/>
              <w:jc w:val="left"/>
              <w:rPr>
                <w:szCs w:val="24"/>
              </w:rPr>
            </w:pPr>
            <w:r>
              <w:rPr>
                <w:szCs w:val="24"/>
              </w:rPr>
              <w:t>N</w:t>
            </w:r>
          </w:p>
        </w:tc>
        <w:tc>
          <w:tcPr>
            <w:tcW w:w="450" w:type="dxa"/>
          </w:tcPr>
          <w:p w14:paraId="11D75E32" w14:textId="41DC6E61" w:rsidR="00A87E38" w:rsidRDefault="00A87E38" w:rsidP="00A87E38">
            <w:pPr>
              <w:pStyle w:val="Sothutu-1so"/>
              <w:spacing w:before="120" w:after="120" w:line="276" w:lineRule="auto"/>
              <w:jc w:val="left"/>
              <w:rPr>
                <w:szCs w:val="24"/>
              </w:rPr>
            </w:pPr>
            <w:r>
              <w:rPr>
                <w:szCs w:val="24"/>
              </w:rPr>
              <w:t>N</w:t>
            </w:r>
          </w:p>
        </w:tc>
        <w:tc>
          <w:tcPr>
            <w:tcW w:w="540" w:type="dxa"/>
          </w:tcPr>
          <w:p w14:paraId="0E455180" w14:textId="40834F1D" w:rsidR="00A87E38" w:rsidRDefault="00A87E38" w:rsidP="00A87E38">
            <w:pPr>
              <w:pStyle w:val="Sothutu-1so"/>
              <w:spacing w:before="120" w:after="120" w:line="276" w:lineRule="auto"/>
              <w:jc w:val="center"/>
              <w:rPr>
                <w:szCs w:val="24"/>
              </w:rPr>
            </w:pPr>
            <w:r>
              <w:rPr>
                <w:szCs w:val="24"/>
              </w:rPr>
              <w:t>Y</w:t>
            </w:r>
          </w:p>
        </w:tc>
        <w:tc>
          <w:tcPr>
            <w:tcW w:w="7380" w:type="dxa"/>
          </w:tcPr>
          <w:p w14:paraId="0CF41FD9" w14:textId="567C6D31" w:rsidR="00A87E38" w:rsidRDefault="00A87E38" w:rsidP="00A87E38">
            <w:pPr>
              <w:pStyle w:val="Sothutu-1so"/>
              <w:spacing w:before="120" w:after="120" w:line="276" w:lineRule="auto"/>
              <w:rPr>
                <w:szCs w:val="24"/>
              </w:rPr>
            </w:pPr>
            <w:r w:rsidRPr="00E16BC5">
              <w:rPr>
                <w:szCs w:val="24"/>
              </w:rPr>
              <w:t>Bắt buộc nếu C_BUDGET_ID = 2 (N02)</w:t>
            </w:r>
          </w:p>
          <w:p w14:paraId="4281D55A" w14:textId="77777777" w:rsidR="00A87E38" w:rsidRPr="00E16BC5" w:rsidRDefault="00A87E38" w:rsidP="00A87E38">
            <w:pPr>
              <w:pStyle w:val="Sothutu-1so"/>
              <w:spacing w:before="120" w:after="120" w:line="360" w:lineRule="auto"/>
              <w:jc w:val="left"/>
              <w:rPr>
                <w:szCs w:val="24"/>
              </w:rPr>
            </w:pPr>
            <w:r w:rsidRPr="00E16BC5">
              <w:rPr>
                <w:szCs w:val="24"/>
              </w:rPr>
              <w:t>Hiển thị các bản ghi C_COST_TYPE_ID thỏa mãn:</w:t>
            </w:r>
          </w:p>
          <w:p w14:paraId="09E2BECE" w14:textId="77777777" w:rsidR="00A87E38" w:rsidRPr="002C54C0" w:rsidRDefault="00A87E38" w:rsidP="00A87E38">
            <w:pPr>
              <w:pStyle w:val="ListParagraph"/>
              <w:numPr>
                <w:ilvl w:val="1"/>
                <w:numId w:val="43"/>
              </w:numPr>
              <w:spacing w:before="120" w:after="120" w:line="360" w:lineRule="auto"/>
              <w:ind w:left="602" w:right="72"/>
            </w:pPr>
            <w:r w:rsidRPr="002C54C0">
              <w:t>Có AD_ORG_ID = C_STATEMENT.AD_Org_ID hoặc có AD_ORG_ID = 0</w:t>
            </w:r>
          </w:p>
          <w:p w14:paraId="5ABEA7E5" w14:textId="77777777" w:rsidR="00A87E38" w:rsidRPr="002C54C0" w:rsidRDefault="00A87E38" w:rsidP="00A87E38">
            <w:pPr>
              <w:pStyle w:val="ListParagraph"/>
              <w:numPr>
                <w:ilvl w:val="1"/>
                <w:numId w:val="43"/>
              </w:numPr>
              <w:spacing w:before="120" w:after="120" w:line="360" w:lineRule="auto"/>
              <w:ind w:left="602" w:right="72"/>
            </w:pPr>
            <w:r w:rsidRPr="002C54C0">
              <w:t>Có IS_LEVEL = N</w:t>
            </w:r>
          </w:p>
          <w:p w14:paraId="5F3BEBD5" w14:textId="77777777" w:rsidR="00A87E38" w:rsidRPr="002C54C0" w:rsidRDefault="00A87E38" w:rsidP="00A87E38">
            <w:pPr>
              <w:pStyle w:val="ListParagraph"/>
              <w:numPr>
                <w:ilvl w:val="1"/>
                <w:numId w:val="43"/>
              </w:numPr>
              <w:spacing w:before="120" w:after="120" w:line="360" w:lineRule="auto"/>
              <w:ind w:left="602" w:right="72"/>
            </w:pPr>
            <w:r w:rsidRPr="002C54C0">
              <w:t>Có ISACTIVE = Y</w:t>
            </w:r>
          </w:p>
          <w:p w14:paraId="18D33CF2" w14:textId="77777777" w:rsidR="00A87E38" w:rsidRPr="00E16BC5" w:rsidRDefault="00A87E38" w:rsidP="00A87E38">
            <w:pPr>
              <w:pStyle w:val="Sothutu-1so"/>
              <w:spacing w:before="120" w:after="120" w:line="360" w:lineRule="auto"/>
              <w:jc w:val="left"/>
              <w:rPr>
                <w:szCs w:val="24"/>
              </w:rPr>
            </w:pPr>
            <w:r w:rsidRPr="00E16BC5">
              <w:rPr>
                <w:szCs w:val="24"/>
              </w:rPr>
              <w:t>Giá trị mặc định: Null</w:t>
            </w:r>
          </w:p>
          <w:p w14:paraId="14544ADC" w14:textId="7AD5DF56" w:rsidR="00A87E38" w:rsidRPr="00B25EEE" w:rsidRDefault="00A87E38" w:rsidP="00A87E38">
            <w:pPr>
              <w:pStyle w:val="Sothutu-1so"/>
              <w:spacing w:before="120" w:after="120" w:line="276" w:lineRule="auto"/>
              <w:jc w:val="left"/>
              <w:rPr>
                <w:szCs w:val="24"/>
              </w:rPr>
            </w:pPr>
            <w:r w:rsidRPr="00E16BC5">
              <w:rPr>
                <w:szCs w:val="24"/>
              </w:rPr>
              <w:t>Hiển thị theo định dạng: {C_COST_TYPE.Value}_{C_COST_TYPE.Name}</w:t>
            </w:r>
          </w:p>
        </w:tc>
      </w:tr>
      <w:tr w:rsidR="00A87E38" w:rsidRPr="00311EE8" w14:paraId="2D2B1834" w14:textId="77777777" w:rsidTr="008F6B2D">
        <w:trPr>
          <w:cantSplit/>
          <w:trHeight w:val="827"/>
        </w:trPr>
        <w:tc>
          <w:tcPr>
            <w:tcW w:w="1800" w:type="dxa"/>
          </w:tcPr>
          <w:p w14:paraId="4E135B18" w14:textId="0C65E648" w:rsidR="00A87E38" w:rsidRDefault="00A87E38" w:rsidP="00A87E38">
            <w:pPr>
              <w:pStyle w:val="Sothutu-1so"/>
              <w:spacing w:before="120" w:after="120" w:line="276" w:lineRule="auto"/>
              <w:jc w:val="left"/>
              <w:rPr>
                <w:szCs w:val="24"/>
              </w:rPr>
            </w:pPr>
            <w:r>
              <w:rPr>
                <w:szCs w:val="24"/>
              </w:rPr>
              <w:lastRenderedPageBreak/>
              <w:t>Hoạt động</w:t>
            </w:r>
          </w:p>
        </w:tc>
        <w:tc>
          <w:tcPr>
            <w:tcW w:w="1980" w:type="dxa"/>
          </w:tcPr>
          <w:p w14:paraId="579A7CE9" w14:textId="79BC79F4" w:rsidR="00A87E38" w:rsidRDefault="00A87E38" w:rsidP="00A87E38">
            <w:pPr>
              <w:ind w:left="0"/>
              <w:rPr>
                <w:szCs w:val="24"/>
              </w:rPr>
            </w:pPr>
            <w:r w:rsidRPr="004D75C0">
              <w:rPr>
                <w:szCs w:val="24"/>
              </w:rPr>
              <w:t>C_Activity_ID</w:t>
            </w:r>
          </w:p>
        </w:tc>
        <w:tc>
          <w:tcPr>
            <w:tcW w:w="1417" w:type="dxa"/>
          </w:tcPr>
          <w:p w14:paraId="2304838D" w14:textId="77777777" w:rsidR="00A87E38" w:rsidRDefault="00A87E38" w:rsidP="00A87E38">
            <w:pPr>
              <w:ind w:left="0"/>
            </w:pPr>
            <w:r>
              <w:t>String</w:t>
            </w:r>
          </w:p>
          <w:p w14:paraId="5CB6E4A3" w14:textId="0F3D4D42" w:rsidR="00A87E38" w:rsidRDefault="00A87E38" w:rsidP="00A87E38">
            <w:pPr>
              <w:ind w:left="0"/>
            </w:pPr>
            <w:r>
              <w:t>SL</w:t>
            </w:r>
          </w:p>
        </w:tc>
        <w:tc>
          <w:tcPr>
            <w:tcW w:w="630" w:type="dxa"/>
          </w:tcPr>
          <w:p w14:paraId="6F6E33ED" w14:textId="406E3385" w:rsidR="00A87E38" w:rsidRDefault="00A87E38" w:rsidP="00A87E38">
            <w:pPr>
              <w:pStyle w:val="Sothutu-1so"/>
              <w:spacing w:before="120" w:after="120" w:line="276" w:lineRule="auto"/>
              <w:jc w:val="left"/>
              <w:rPr>
                <w:szCs w:val="24"/>
              </w:rPr>
            </w:pPr>
            <w:r>
              <w:rPr>
                <w:szCs w:val="24"/>
              </w:rPr>
              <w:t>50</w:t>
            </w:r>
          </w:p>
        </w:tc>
        <w:tc>
          <w:tcPr>
            <w:tcW w:w="540" w:type="dxa"/>
          </w:tcPr>
          <w:p w14:paraId="71CB0ED2" w14:textId="29C5FF76" w:rsidR="00A87E38" w:rsidRDefault="00A87E38" w:rsidP="00A87E38">
            <w:pPr>
              <w:pStyle w:val="Sothutu-1so"/>
              <w:spacing w:before="120" w:after="120" w:line="276" w:lineRule="auto"/>
              <w:jc w:val="left"/>
              <w:rPr>
                <w:szCs w:val="24"/>
              </w:rPr>
            </w:pPr>
            <w:r>
              <w:rPr>
                <w:szCs w:val="24"/>
              </w:rPr>
              <w:t>N</w:t>
            </w:r>
          </w:p>
        </w:tc>
        <w:tc>
          <w:tcPr>
            <w:tcW w:w="450" w:type="dxa"/>
          </w:tcPr>
          <w:p w14:paraId="160474B8" w14:textId="0F782562" w:rsidR="00A87E38" w:rsidRDefault="00A87E38" w:rsidP="00A87E38">
            <w:pPr>
              <w:pStyle w:val="Sothutu-1so"/>
              <w:spacing w:before="120" w:after="120" w:line="276" w:lineRule="auto"/>
              <w:jc w:val="left"/>
              <w:rPr>
                <w:szCs w:val="24"/>
              </w:rPr>
            </w:pPr>
            <w:r>
              <w:rPr>
                <w:szCs w:val="24"/>
              </w:rPr>
              <w:t>N</w:t>
            </w:r>
          </w:p>
        </w:tc>
        <w:tc>
          <w:tcPr>
            <w:tcW w:w="540" w:type="dxa"/>
          </w:tcPr>
          <w:p w14:paraId="43FE7602" w14:textId="67D07284" w:rsidR="00A87E38" w:rsidRDefault="00A87E38" w:rsidP="00A87E38">
            <w:pPr>
              <w:pStyle w:val="Sothutu-1so"/>
              <w:spacing w:before="120" w:after="120" w:line="276" w:lineRule="auto"/>
              <w:jc w:val="center"/>
              <w:rPr>
                <w:szCs w:val="24"/>
              </w:rPr>
            </w:pPr>
            <w:r>
              <w:rPr>
                <w:szCs w:val="24"/>
              </w:rPr>
              <w:t>Y</w:t>
            </w:r>
          </w:p>
        </w:tc>
        <w:tc>
          <w:tcPr>
            <w:tcW w:w="7380" w:type="dxa"/>
          </w:tcPr>
          <w:p w14:paraId="4E3FC245" w14:textId="3C907C9F" w:rsidR="00A87E38" w:rsidRDefault="00A87E38" w:rsidP="00A87E38">
            <w:pPr>
              <w:pStyle w:val="Sothutu-1so"/>
              <w:spacing w:before="120" w:after="120" w:line="276" w:lineRule="auto"/>
              <w:rPr>
                <w:szCs w:val="24"/>
              </w:rPr>
            </w:pPr>
            <w:r w:rsidRPr="004A3372">
              <w:rPr>
                <w:szCs w:val="24"/>
              </w:rPr>
              <w:t>Bắt buộc nếu C_BUDGET_ID = 2 (N02)</w:t>
            </w:r>
          </w:p>
          <w:p w14:paraId="44136453" w14:textId="09FD7B7C" w:rsidR="00A87E38" w:rsidRPr="00902EA9" w:rsidRDefault="00A87E38" w:rsidP="00A87E38">
            <w:pPr>
              <w:pStyle w:val="Sothutu-1so"/>
              <w:spacing w:before="120" w:after="120" w:line="276" w:lineRule="auto"/>
              <w:rPr>
                <w:szCs w:val="24"/>
              </w:rPr>
            </w:pPr>
            <w:r w:rsidRPr="00902EA9">
              <w:rPr>
                <w:szCs w:val="24"/>
              </w:rPr>
              <w:t xml:space="preserve">Hiển thị các bản ghi </w:t>
            </w:r>
            <w:r>
              <w:rPr>
                <w:szCs w:val="24"/>
              </w:rPr>
              <w:t>trong danh mục Hoạt động (</w:t>
            </w:r>
            <w:r w:rsidRPr="00902EA9">
              <w:rPr>
                <w:szCs w:val="24"/>
              </w:rPr>
              <w:t>C_ACTIVITY_ID</w:t>
            </w:r>
            <w:r>
              <w:rPr>
                <w:szCs w:val="24"/>
              </w:rPr>
              <w:t>)</w:t>
            </w:r>
            <w:r w:rsidRPr="00902EA9">
              <w:rPr>
                <w:szCs w:val="24"/>
              </w:rPr>
              <w:t xml:space="preserve"> thỏa mãn:</w:t>
            </w:r>
          </w:p>
          <w:p w14:paraId="36FCAE54" w14:textId="77777777" w:rsidR="00A87E38" w:rsidRPr="002C54C0" w:rsidRDefault="00A87E38" w:rsidP="00A87E38">
            <w:pPr>
              <w:pStyle w:val="ListParagraph"/>
              <w:numPr>
                <w:ilvl w:val="1"/>
                <w:numId w:val="43"/>
              </w:numPr>
              <w:spacing w:before="120" w:after="120" w:line="360" w:lineRule="auto"/>
              <w:ind w:left="602" w:right="72"/>
            </w:pPr>
            <w:r w:rsidRPr="002C54C0">
              <w:t>Có C_DEPARTMENT_ID hoặc C_ACTIVITY_DEPT.C_Department_ID (theo điều kiện C_ACTIVITY_ID = C_ACTIVITY_DEPT.C_Activity_ID) = C_STATEMENT.C_Control_Department_ID</w:t>
            </w:r>
          </w:p>
          <w:p w14:paraId="16B88EC1" w14:textId="77777777" w:rsidR="00A87E38" w:rsidRPr="002C54C0" w:rsidRDefault="00A87E38" w:rsidP="00A87E38">
            <w:pPr>
              <w:pStyle w:val="ListParagraph"/>
              <w:numPr>
                <w:ilvl w:val="1"/>
                <w:numId w:val="43"/>
              </w:numPr>
              <w:spacing w:before="120" w:after="120" w:line="360" w:lineRule="auto"/>
              <w:ind w:left="602" w:right="72"/>
            </w:pPr>
            <w:r w:rsidRPr="002C54C0">
              <w:t>Có ACTIVITY_LEVEL = 2</w:t>
            </w:r>
          </w:p>
          <w:p w14:paraId="41494B78" w14:textId="77777777" w:rsidR="00A87E38" w:rsidRPr="002C54C0" w:rsidRDefault="00A87E38" w:rsidP="00A87E38">
            <w:pPr>
              <w:pStyle w:val="ListParagraph"/>
              <w:numPr>
                <w:ilvl w:val="1"/>
                <w:numId w:val="43"/>
              </w:numPr>
              <w:spacing w:before="120" w:after="120" w:line="360" w:lineRule="auto"/>
              <w:ind w:left="602" w:right="72"/>
            </w:pPr>
            <w:r w:rsidRPr="002C54C0">
              <w:t>Có hiệu lực:</w:t>
            </w:r>
          </w:p>
          <w:p w14:paraId="33E10DC4" w14:textId="77777777" w:rsidR="00A87E38" w:rsidRPr="002C54C0" w:rsidRDefault="00A87E38" w:rsidP="00A87E38">
            <w:pPr>
              <w:pStyle w:val="ListParagraph"/>
              <w:numPr>
                <w:ilvl w:val="1"/>
                <w:numId w:val="45"/>
              </w:numPr>
              <w:spacing w:before="120" w:after="120" w:line="360" w:lineRule="auto"/>
              <w:ind w:left="970" w:right="72"/>
            </w:pPr>
            <w:r w:rsidRPr="002C54C0">
              <w:t>VALID_TO = Null &amp; VALID FROM ≤ C_STATEMENT.Trans_Date; hoặc</w:t>
            </w:r>
          </w:p>
          <w:p w14:paraId="5BD9E381" w14:textId="77777777" w:rsidR="00A87E38" w:rsidRPr="002C54C0" w:rsidRDefault="00A87E38" w:rsidP="00A87E38">
            <w:pPr>
              <w:pStyle w:val="ListParagraph"/>
              <w:numPr>
                <w:ilvl w:val="1"/>
                <w:numId w:val="45"/>
              </w:numPr>
              <w:spacing w:before="120" w:after="120" w:line="360" w:lineRule="auto"/>
              <w:ind w:left="970" w:right="72"/>
            </w:pPr>
            <w:r w:rsidRPr="002C54C0">
              <w:t>VALID_TO ≠ Null &amp; VALID FROM ≤ C_STATEMENT.Trans_Date ≤ VALID_TO</w:t>
            </w:r>
          </w:p>
          <w:p w14:paraId="50F9BAC2" w14:textId="77777777" w:rsidR="00A87E38" w:rsidRPr="00902EA9" w:rsidRDefault="00A87E38" w:rsidP="00A87E38">
            <w:pPr>
              <w:pStyle w:val="Sothutu-1so"/>
              <w:numPr>
                <w:ilvl w:val="0"/>
                <w:numId w:val="44"/>
              </w:numPr>
              <w:spacing w:before="120" w:after="120" w:line="360" w:lineRule="auto"/>
              <w:ind w:left="326"/>
              <w:jc w:val="left"/>
              <w:rPr>
                <w:szCs w:val="24"/>
              </w:rPr>
            </w:pPr>
            <w:r w:rsidRPr="00902EA9">
              <w:rPr>
                <w:szCs w:val="24"/>
              </w:rPr>
              <w:t>Giá trị mặc định: Null</w:t>
            </w:r>
          </w:p>
          <w:p w14:paraId="1402094A" w14:textId="177E77BA" w:rsidR="00A87E38" w:rsidRPr="00B25EEE" w:rsidRDefault="00A87E38" w:rsidP="00A87E38">
            <w:pPr>
              <w:pStyle w:val="Sothutu-1so"/>
              <w:spacing w:before="120" w:after="120" w:line="276" w:lineRule="auto"/>
              <w:rPr>
                <w:szCs w:val="24"/>
              </w:rPr>
            </w:pPr>
            <w:r w:rsidRPr="00902EA9">
              <w:rPr>
                <w:szCs w:val="24"/>
              </w:rPr>
              <w:t>Hiển thị theo định dạng: {C_ACTIVITY.Value}_{C_ACTIVITY.Name}</w:t>
            </w:r>
          </w:p>
        </w:tc>
      </w:tr>
      <w:tr w:rsidR="00A87E38" w:rsidRPr="00311EE8" w14:paraId="675627F2" w14:textId="77777777" w:rsidTr="008F6B2D">
        <w:trPr>
          <w:cantSplit/>
          <w:trHeight w:val="827"/>
        </w:trPr>
        <w:tc>
          <w:tcPr>
            <w:tcW w:w="1800" w:type="dxa"/>
          </w:tcPr>
          <w:p w14:paraId="5513F231" w14:textId="19D549F3" w:rsidR="00A87E38" w:rsidRDefault="00A87E38" w:rsidP="00A87E38">
            <w:pPr>
              <w:pStyle w:val="Sothutu-1so"/>
              <w:spacing w:before="120" w:after="120" w:line="276" w:lineRule="auto"/>
              <w:jc w:val="left"/>
              <w:rPr>
                <w:szCs w:val="24"/>
              </w:rPr>
            </w:pPr>
            <w:r>
              <w:rPr>
                <w:szCs w:val="24"/>
              </w:rPr>
              <w:t>Chi phí lũy kế theo tờ trình</w:t>
            </w:r>
          </w:p>
        </w:tc>
        <w:tc>
          <w:tcPr>
            <w:tcW w:w="1980" w:type="dxa"/>
          </w:tcPr>
          <w:p w14:paraId="793F314A" w14:textId="3F208736" w:rsidR="00A87E38" w:rsidRDefault="00A87E38" w:rsidP="00A87E38">
            <w:pPr>
              <w:ind w:left="0"/>
              <w:rPr>
                <w:szCs w:val="24"/>
              </w:rPr>
            </w:pPr>
            <w:r>
              <w:rPr>
                <w:color w:val="000000"/>
                <w:szCs w:val="24"/>
              </w:rPr>
              <w:t>Use_Amount</w:t>
            </w:r>
          </w:p>
        </w:tc>
        <w:tc>
          <w:tcPr>
            <w:tcW w:w="1417" w:type="dxa"/>
          </w:tcPr>
          <w:p w14:paraId="0852EEE1" w14:textId="7FB31B2B" w:rsidR="00A87E38" w:rsidRDefault="00A87E38" w:rsidP="00A87E38">
            <w:pPr>
              <w:ind w:left="0"/>
            </w:pPr>
            <w:r>
              <w:t>Number</w:t>
            </w:r>
          </w:p>
        </w:tc>
        <w:tc>
          <w:tcPr>
            <w:tcW w:w="630" w:type="dxa"/>
          </w:tcPr>
          <w:p w14:paraId="70A2DF1D" w14:textId="67E9B4A0" w:rsidR="00A87E38" w:rsidRDefault="00A87E38" w:rsidP="00A87E38">
            <w:pPr>
              <w:pStyle w:val="Sothutu-1so"/>
              <w:spacing w:before="120" w:after="120" w:line="276" w:lineRule="auto"/>
              <w:jc w:val="left"/>
              <w:rPr>
                <w:szCs w:val="24"/>
              </w:rPr>
            </w:pPr>
            <w:r>
              <w:rPr>
                <w:szCs w:val="24"/>
              </w:rPr>
              <w:t>20</w:t>
            </w:r>
          </w:p>
        </w:tc>
        <w:tc>
          <w:tcPr>
            <w:tcW w:w="540" w:type="dxa"/>
          </w:tcPr>
          <w:p w14:paraId="33565046" w14:textId="359D5002" w:rsidR="00A87E38" w:rsidRDefault="00A87E38" w:rsidP="00A87E38">
            <w:pPr>
              <w:pStyle w:val="Sothutu-1so"/>
              <w:spacing w:before="120" w:after="120" w:line="276" w:lineRule="auto"/>
              <w:jc w:val="left"/>
              <w:rPr>
                <w:szCs w:val="24"/>
              </w:rPr>
            </w:pPr>
            <w:r>
              <w:rPr>
                <w:szCs w:val="24"/>
              </w:rPr>
              <w:t>Y</w:t>
            </w:r>
          </w:p>
        </w:tc>
        <w:tc>
          <w:tcPr>
            <w:tcW w:w="450" w:type="dxa"/>
          </w:tcPr>
          <w:p w14:paraId="11526746" w14:textId="7B2C498C" w:rsidR="00A87E38" w:rsidRDefault="00A87E38" w:rsidP="00A87E38">
            <w:pPr>
              <w:pStyle w:val="Sothutu-1so"/>
              <w:spacing w:before="120" w:after="120" w:line="276" w:lineRule="auto"/>
              <w:jc w:val="left"/>
              <w:rPr>
                <w:szCs w:val="24"/>
              </w:rPr>
            </w:pPr>
            <w:r>
              <w:rPr>
                <w:szCs w:val="24"/>
              </w:rPr>
              <w:t>N</w:t>
            </w:r>
          </w:p>
        </w:tc>
        <w:tc>
          <w:tcPr>
            <w:tcW w:w="540" w:type="dxa"/>
          </w:tcPr>
          <w:p w14:paraId="215093BE" w14:textId="2948983F" w:rsidR="00A87E38" w:rsidRDefault="00A87E38" w:rsidP="00A87E38">
            <w:pPr>
              <w:pStyle w:val="Sothutu-1so"/>
              <w:spacing w:before="120" w:after="120" w:line="276" w:lineRule="auto"/>
              <w:jc w:val="center"/>
              <w:rPr>
                <w:szCs w:val="24"/>
              </w:rPr>
            </w:pPr>
            <w:r>
              <w:rPr>
                <w:szCs w:val="24"/>
              </w:rPr>
              <w:t>Y</w:t>
            </w:r>
          </w:p>
        </w:tc>
        <w:tc>
          <w:tcPr>
            <w:tcW w:w="7380" w:type="dxa"/>
          </w:tcPr>
          <w:p w14:paraId="2A708EAA" w14:textId="77777777" w:rsidR="00A87E38" w:rsidRPr="0003774C" w:rsidRDefault="00A87E38" w:rsidP="00A87E38">
            <w:pPr>
              <w:pStyle w:val="Sothutu-1so"/>
              <w:spacing w:before="120" w:after="120" w:line="276" w:lineRule="auto"/>
              <w:rPr>
                <w:color w:val="000000"/>
                <w:szCs w:val="24"/>
              </w:rPr>
            </w:pPr>
            <w:r w:rsidRPr="0003774C">
              <w:rPr>
                <w:color w:val="000000"/>
                <w:szCs w:val="24"/>
              </w:rPr>
              <w:t>Chỉ hiển thị khi lưu bản ghi</w:t>
            </w:r>
          </w:p>
          <w:p w14:paraId="4A8920EB" w14:textId="77777777" w:rsidR="00A87E38" w:rsidRPr="00AE3004" w:rsidRDefault="00A87E38" w:rsidP="00A87E38">
            <w:pPr>
              <w:ind w:left="0"/>
              <w:rPr>
                <w:color w:val="000000"/>
              </w:rPr>
            </w:pPr>
            <w:r w:rsidRPr="00AE3004">
              <w:rPr>
                <w:color w:val="000000"/>
                <w:szCs w:val="24"/>
              </w:rPr>
              <w:t xml:space="preserve">Nếu DIRECT_RELEASE = N: </w:t>
            </w:r>
            <w:r w:rsidRPr="00AE3004">
              <w:rPr>
                <w:color w:val="000000"/>
              </w:rPr>
              <w:t>Bằng TOTAL_EXP được tính ra theo bảng công thức dưới đây</w:t>
            </w:r>
          </w:p>
          <w:p w14:paraId="2B40930D" w14:textId="12510DBF" w:rsidR="00A87E38" w:rsidRPr="00B25EEE" w:rsidRDefault="00A87E38" w:rsidP="00A87E38">
            <w:pPr>
              <w:pStyle w:val="Sothutu-1so"/>
              <w:spacing w:before="120" w:after="120" w:line="276" w:lineRule="auto"/>
              <w:rPr>
                <w:szCs w:val="24"/>
              </w:rPr>
            </w:pPr>
            <w:r w:rsidRPr="0003774C">
              <w:rPr>
                <w:szCs w:val="24"/>
              </w:rPr>
              <w:t>Nếu DIRECT_RELEASE = Y: Bằng Null</w:t>
            </w:r>
          </w:p>
        </w:tc>
      </w:tr>
      <w:tr w:rsidR="00A87E38" w:rsidRPr="00311EE8" w14:paraId="033DB5AB" w14:textId="77777777" w:rsidTr="008F6B2D">
        <w:trPr>
          <w:cantSplit/>
          <w:trHeight w:val="827"/>
        </w:trPr>
        <w:tc>
          <w:tcPr>
            <w:tcW w:w="1800" w:type="dxa"/>
          </w:tcPr>
          <w:p w14:paraId="4F22B510" w14:textId="066270AD" w:rsidR="00A87E38" w:rsidRDefault="00A87E38" w:rsidP="00A87E38">
            <w:pPr>
              <w:pStyle w:val="Sothutu-1so"/>
              <w:spacing w:before="120" w:after="120" w:line="276" w:lineRule="auto"/>
              <w:jc w:val="left"/>
              <w:rPr>
                <w:szCs w:val="24"/>
              </w:rPr>
            </w:pPr>
            <w:r>
              <w:rPr>
                <w:szCs w:val="24"/>
              </w:rPr>
              <w:lastRenderedPageBreak/>
              <w:t>Ngân sách quý đã duyệt</w:t>
            </w:r>
          </w:p>
        </w:tc>
        <w:tc>
          <w:tcPr>
            <w:tcW w:w="1980" w:type="dxa"/>
          </w:tcPr>
          <w:p w14:paraId="018901B4" w14:textId="28CF8C3C" w:rsidR="00A87E38" w:rsidRDefault="00A87E38" w:rsidP="00A87E38">
            <w:pPr>
              <w:ind w:left="0"/>
              <w:rPr>
                <w:szCs w:val="24"/>
              </w:rPr>
            </w:pPr>
            <w:r>
              <w:rPr>
                <w:color w:val="000000"/>
                <w:szCs w:val="24"/>
              </w:rPr>
              <w:t>Plan_Amount</w:t>
            </w:r>
          </w:p>
        </w:tc>
        <w:tc>
          <w:tcPr>
            <w:tcW w:w="1417" w:type="dxa"/>
          </w:tcPr>
          <w:p w14:paraId="00131689" w14:textId="004E9D38" w:rsidR="00A87E38" w:rsidRDefault="00A87E38" w:rsidP="00A87E38">
            <w:pPr>
              <w:ind w:left="0"/>
            </w:pPr>
            <w:r>
              <w:t>Number</w:t>
            </w:r>
          </w:p>
        </w:tc>
        <w:tc>
          <w:tcPr>
            <w:tcW w:w="630" w:type="dxa"/>
          </w:tcPr>
          <w:p w14:paraId="77542576" w14:textId="6AD0B9B6" w:rsidR="00A87E38" w:rsidRDefault="00A87E38" w:rsidP="00A87E38">
            <w:pPr>
              <w:pStyle w:val="Sothutu-1so"/>
              <w:spacing w:before="120" w:after="120" w:line="276" w:lineRule="auto"/>
              <w:jc w:val="left"/>
              <w:rPr>
                <w:szCs w:val="24"/>
              </w:rPr>
            </w:pPr>
            <w:r>
              <w:rPr>
                <w:szCs w:val="24"/>
              </w:rPr>
              <w:t>20</w:t>
            </w:r>
          </w:p>
        </w:tc>
        <w:tc>
          <w:tcPr>
            <w:tcW w:w="540" w:type="dxa"/>
          </w:tcPr>
          <w:p w14:paraId="722E2532" w14:textId="341BE369" w:rsidR="00A87E38" w:rsidRDefault="00A87E38" w:rsidP="00A87E38">
            <w:pPr>
              <w:pStyle w:val="Sothutu-1so"/>
              <w:spacing w:before="120" w:after="120" w:line="276" w:lineRule="auto"/>
              <w:jc w:val="left"/>
              <w:rPr>
                <w:szCs w:val="24"/>
              </w:rPr>
            </w:pPr>
            <w:r>
              <w:rPr>
                <w:szCs w:val="24"/>
              </w:rPr>
              <w:t>Y</w:t>
            </w:r>
          </w:p>
        </w:tc>
        <w:tc>
          <w:tcPr>
            <w:tcW w:w="450" w:type="dxa"/>
          </w:tcPr>
          <w:p w14:paraId="6F55F68F" w14:textId="0812A384" w:rsidR="00A87E38" w:rsidRDefault="00A87E38" w:rsidP="00A87E38">
            <w:pPr>
              <w:pStyle w:val="Sothutu-1so"/>
              <w:spacing w:before="120" w:after="120" w:line="276" w:lineRule="auto"/>
              <w:jc w:val="left"/>
              <w:rPr>
                <w:szCs w:val="24"/>
              </w:rPr>
            </w:pPr>
            <w:r>
              <w:rPr>
                <w:szCs w:val="24"/>
              </w:rPr>
              <w:t>N</w:t>
            </w:r>
          </w:p>
        </w:tc>
        <w:tc>
          <w:tcPr>
            <w:tcW w:w="540" w:type="dxa"/>
          </w:tcPr>
          <w:p w14:paraId="4FE0AE7B" w14:textId="6877AC5E" w:rsidR="00A87E38" w:rsidRDefault="00A87E38" w:rsidP="00A87E38">
            <w:pPr>
              <w:pStyle w:val="Sothutu-1so"/>
              <w:spacing w:before="120" w:after="120" w:line="276" w:lineRule="auto"/>
              <w:jc w:val="center"/>
              <w:rPr>
                <w:szCs w:val="24"/>
              </w:rPr>
            </w:pPr>
            <w:r>
              <w:rPr>
                <w:szCs w:val="24"/>
              </w:rPr>
              <w:t>Y</w:t>
            </w:r>
          </w:p>
        </w:tc>
        <w:tc>
          <w:tcPr>
            <w:tcW w:w="7380" w:type="dxa"/>
          </w:tcPr>
          <w:p w14:paraId="5D95E863" w14:textId="2E358239" w:rsidR="00A87E38" w:rsidRPr="0003774C" w:rsidRDefault="00A87E38" w:rsidP="00A87E38">
            <w:pPr>
              <w:pStyle w:val="Sothutu-1so"/>
              <w:spacing w:before="120" w:after="120" w:line="276" w:lineRule="auto"/>
              <w:rPr>
                <w:color w:val="000000"/>
                <w:szCs w:val="24"/>
              </w:rPr>
            </w:pPr>
            <w:r w:rsidRPr="0003774C">
              <w:rPr>
                <w:color w:val="000000"/>
                <w:szCs w:val="24"/>
              </w:rPr>
              <w:t>Chỉ hiển thị khi lưu bản ghi</w:t>
            </w:r>
          </w:p>
          <w:p w14:paraId="25AF647E" w14:textId="036849D7" w:rsidR="00A87E38" w:rsidRDefault="00A87E38" w:rsidP="00A87E38">
            <w:pPr>
              <w:pStyle w:val="Sothutu-1so"/>
              <w:spacing w:before="120" w:after="120" w:line="276" w:lineRule="auto"/>
              <w:rPr>
                <w:color w:val="000000"/>
                <w:szCs w:val="24"/>
              </w:rPr>
            </w:pPr>
            <w:r w:rsidRPr="0003774C">
              <w:rPr>
                <w:color w:val="000000"/>
                <w:szCs w:val="24"/>
              </w:rPr>
              <w:t>Nếu DIRECT_RELEASE = N: Bằng TOTAL_AMT được tín</w:t>
            </w:r>
            <w:r>
              <w:rPr>
                <w:color w:val="000000"/>
                <w:szCs w:val="24"/>
              </w:rPr>
              <w:t>h ra theo bảng công thức bên dưới:</w:t>
            </w:r>
          </w:p>
          <w:p w14:paraId="52E56C62" w14:textId="0745C6F5" w:rsidR="00A87E38" w:rsidRPr="00F54AF6" w:rsidRDefault="00A87E38" w:rsidP="00A87E38">
            <w:pPr>
              <w:rPr>
                <w:color w:val="000000"/>
                <w:szCs w:val="24"/>
              </w:rPr>
            </w:pPr>
            <w:r w:rsidRPr="00F54AF6">
              <w:rPr>
                <w:color w:val="000000"/>
              </w:rPr>
              <w:t>TOTAL_AMT = INITIAL_AMT + TOTAL_ADJ – ADJ_AMT</w:t>
            </w:r>
          </w:p>
          <w:p w14:paraId="79927920" w14:textId="06EF9996" w:rsidR="00A87E38" w:rsidRPr="00B25EEE" w:rsidRDefault="00A87E38" w:rsidP="00A87E38">
            <w:pPr>
              <w:pStyle w:val="Sothutu-1so"/>
              <w:spacing w:before="120" w:after="120" w:line="276" w:lineRule="auto"/>
              <w:rPr>
                <w:szCs w:val="24"/>
              </w:rPr>
            </w:pPr>
            <w:r w:rsidRPr="0003774C">
              <w:rPr>
                <w:szCs w:val="24"/>
              </w:rPr>
              <w:t>Nếu DIRECT_RELEASE = Y: Bằng Null</w:t>
            </w:r>
          </w:p>
        </w:tc>
      </w:tr>
      <w:tr w:rsidR="00A87E38" w:rsidRPr="00311EE8" w14:paraId="4A1A335C" w14:textId="77777777" w:rsidTr="008F6B2D">
        <w:trPr>
          <w:cantSplit/>
          <w:trHeight w:val="827"/>
        </w:trPr>
        <w:tc>
          <w:tcPr>
            <w:tcW w:w="1800" w:type="dxa"/>
          </w:tcPr>
          <w:p w14:paraId="26676D34" w14:textId="18B34539" w:rsidR="00A87E38" w:rsidRDefault="00A87E38" w:rsidP="00A87E38">
            <w:pPr>
              <w:pStyle w:val="Sothutu-1so"/>
              <w:spacing w:before="120" w:after="120" w:line="276" w:lineRule="auto"/>
              <w:jc w:val="left"/>
              <w:rPr>
                <w:szCs w:val="24"/>
              </w:rPr>
            </w:pPr>
            <w:r>
              <w:rPr>
                <w:szCs w:val="24"/>
              </w:rPr>
              <w:t>Số tiền còn lại lần trước</w:t>
            </w:r>
          </w:p>
        </w:tc>
        <w:tc>
          <w:tcPr>
            <w:tcW w:w="1980" w:type="dxa"/>
          </w:tcPr>
          <w:p w14:paraId="68D53A35" w14:textId="72635D26" w:rsidR="00A87E38" w:rsidRDefault="00A87E38" w:rsidP="00A87E38">
            <w:pPr>
              <w:ind w:left="0"/>
              <w:rPr>
                <w:szCs w:val="24"/>
              </w:rPr>
            </w:pPr>
            <w:r>
              <w:rPr>
                <w:color w:val="000000"/>
                <w:szCs w:val="24"/>
              </w:rPr>
              <w:t>Remain_Amount</w:t>
            </w:r>
          </w:p>
        </w:tc>
        <w:tc>
          <w:tcPr>
            <w:tcW w:w="1417" w:type="dxa"/>
          </w:tcPr>
          <w:p w14:paraId="5726E6AF" w14:textId="318CC91E" w:rsidR="00A87E38" w:rsidRDefault="00A87E38" w:rsidP="00A87E38">
            <w:pPr>
              <w:ind w:left="0"/>
            </w:pPr>
            <w:r>
              <w:t>Number</w:t>
            </w:r>
          </w:p>
        </w:tc>
        <w:tc>
          <w:tcPr>
            <w:tcW w:w="630" w:type="dxa"/>
          </w:tcPr>
          <w:p w14:paraId="0A6CA2D7" w14:textId="129CAC75" w:rsidR="00A87E38" w:rsidRDefault="00A87E38" w:rsidP="00A87E38">
            <w:pPr>
              <w:pStyle w:val="Sothutu-1so"/>
              <w:spacing w:before="120" w:after="120" w:line="276" w:lineRule="auto"/>
              <w:jc w:val="left"/>
              <w:rPr>
                <w:szCs w:val="24"/>
              </w:rPr>
            </w:pPr>
            <w:r>
              <w:rPr>
                <w:szCs w:val="24"/>
              </w:rPr>
              <w:t>20</w:t>
            </w:r>
          </w:p>
        </w:tc>
        <w:tc>
          <w:tcPr>
            <w:tcW w:w="540" w:type="dxa"/>
          </w:tcPr>
          <w:p w14:paraId="04AFCEBA" w14:textId="5CC69048" w:rsidR="00A87E38" w:rsidRDefault="00A87E38" w:rsidP="00A87E38">
            <w:pPr>
              <w:pStyle w:val="Sothutu-1so"/>
              <w:spacing w:before="120" w:after="120" w:line="276" w:lineRule="auto"/>
              <w:jc w:val="left"/>
              <w:rPr>
                <w:szCs w:val="24"/>
              </w:rPr>
            </w:pPr>
            <w:r>
              <w:rPr>
                <w:szCs w:val="24"/>
              </w:rPr>
              <w:t>Y</w:t>
            </w:r>
          </w:p>
        </w:tc>
        <w:tc>
          <w:tcPr>
            <w:tcW w:w="450" w:type="dxa"/>
          </w:tcPr>
          <w:p w14:paraId="679A6705" w14:textId="3BC4345B" w:rsidR="00A87E38" w:rsidRDefault="00A87E38" w:rsidP="00A87E38">
            <w:pPr>
              <w:pStyle w:val="Sothutu-1so"/>
              <w:spacing w:before="120" w:after="120" w:line="276" w:lineRule="auto"/>
              <w:jc w:val="left"/>
              <w:rPr>
                <w:szCs w:val="24"/>
              </w:rPr>
            </w:pPr>
            <w:r>
              <w:rPr>
                <w:szCs w:val="24"/>
              </w:rPr>
              <w:t>N</w:t>
            </w:r>
          </w:p>
        </w:tc>
        <w:tc>
          <w:tcPr>
            <w:tcW w:w="540" w:type="dxa"/>
          </w:tcPr>
          <w:p w14:paraId="296F2686" w14:textId="163529F9" w:rsidR="00A87E38" w:rsidRDefault="00A87E38" w:rsidP="00A87E38">
            <w:pPr>
              <w:pStyle w:val="Sothutu-1so"/>
              <w:spacing w:before="120" w:after="120" w:line="276" w:lineRule="auto"/>
              <w:jc w:val="center"/>
              <w:rPr>
                <w:szCs w:val="24"/>
              </w:rPr>
            </w:pPr>
            <w:r>
              <w:rPr>
                <w:szCs w:val="24"/>
              </w:rPr>
              <w:t>Y</w:t>
            </w:r>
          </w:p>
        </w:tc>
        <w:tc>
          <w:tcPr>
            <w:tcW w:w="7380" w:type="dxa"/>
          </w:tcPr>
          <w:p w14:paraId="60250A08" w14:textId="77777777" w:rsidR="00A87E38" w:rsidRPr="0003774C" w:rsidRDefault="00A87E38" w:rsidP="00A87E38">
            <w:pPr>
              <w:pStyle w:val="Sothutu-1so"/>
              <w:spacing w:before="120" w:after="120" w:line="276" w:lineRule="auto"/>
              <w:rPr>
                <w:color w:val="000000"/>
                <w:szCs w:val="24"/>
              </w:rPr>
            </w:pPr>
            <w:r w:rsidRPr="0003774C">
              <w:rPr>
                <w:color w:val="000000"/>
                <w:szCs w:val="24"/>
              </w:rPr>
              <w:t>Chỉ hiển thị khi lưu bản ghi</w:t>
            </w:r>
          </w:p>
          <w:p w14:paraId="07FEC108" w14:textId="4CA779DC" w:rsidR="00A87E38" w:rsidRPr="00A25934" w:rsidRDefault="00A87E38" w:rsidP="00A87E38">
            <w:pPr>
              <w:pStyle w:val="ListParagraph"/>
              <w:numPr>
                <w:ilvl w:val="0"/>
                <w:numId w:val="12"/>
              </w:numPr>
              <w:tabs>
                <w:tab w:val="clear" w:pos="1980"/>
              </w:tabs>
              <w:ind w:left="336"/>
              <w:rPr>
                <w:color w:val="000000"/>
              </w:rPr>
            </w:pPr>
            <w:r w:rsidRPr="00A25934">
              <w:rPr>
                <w:color w:val="000000"/>
              </w:rPr>
              <w:t xml:space="preserve">Nếu DIRECT_RELEASE = N: Bằng </w:t>
            </w:r>
            <w:r w:rsidRPr="00207AB8">
              <w:rPr>
                <w:color w:val="000000"/>
              </w:rPr>
              <w:t xml:space="preserve">REST_AMT </w:t>
            </w:r>
            <w:r w:rsidRPr="00A25934">
              <w:rPr>
                <w:color w:val="000000"/>
              </w:rPr>
              <w:t>được tính ra theo bảng công thức dưới đây</w:t>
            </w:r>
          </w:p>
          <w:p w14:paraId="2825B840" w14:textId="53400781" w:rsidR="00A87E38" w:rsidRPr="00B25EEE" w:rsidRDefault="00A87E38" w:rsidP="00A87E38">
            <w:pPr>
              <w:pStyle w:val="Sothutu-1so"/>
              <w:numPr>
                <w:ilvl w:val="0"/>
                <w:numId w:val="12"/>
              </w:numPr>
              <w:tabs>
                <w:tab w:val="clear" w:pos="1980"/>
              </w:tabs>
              <w:spacing w:before="120" w:after="120" w:line="276" w:lineRule="auto"/>
              <w:ind w:left="336"/>
              <w:rPr>
                <w:szCs w:val="24"/>
              </w:rPr>
            </w:pPr>
            <w:r w:rsidRPr="0003774C">
              <w:rPr>
                <w:szCs w:val="24"/>
              </w:rPr>
              <w:t>Nếu DIRECT_RELEASE = Y: Bằng Null</w:t>
            </w:r>
          </w:p>
        </w:tc>
      </w:tr>
      <w:tr w:rsidR="00A87E38" w:rsidRPr="00311EE8" w14:paraId="17099743" w14:textId="77777777" w:rsidTr="008F6B2D">
        <w:trPr>
          <w:cantSplit/>
          <w:trHeight w:val="827"/>
        </w:trPr>
        <w:tc>
          <w:tcPr>
            <w:tcW w:w="1800" w:type="dxa"/>
          </w:tcPr>
          <w:p w14:paraId="354C3C90" w14:textId="7DF09C6D" w:rsidR="00A87E38" w:rsidRDefault="00A87E38" w:rsidP="00A87E38">
            <w:pPr>
              <w:pStyle w:val="Sothutu-1so"/>
              <w:spacing w:before="120" w:after="120" w:line="276" w:lineRule="auto"/>
              <w:jc w:val="left"/>
              <w:rPr>
                <w:szCs w:val="24"/>
              </w:rPr>
            </w:pPr>
            <w:r>
              <w:rPr>
                <w:szCs w:val="24"/>
              </w:rPr>
              <w:t>Chọn ngân sách bổ sung</w:t>
            </w:r>
          </w:p>
        </w:tc>
        <w:tc>
          <w:tcPr>
            <w:tcW w:w="1980" w:type="dxa"/>
          </w:tcPr>
          <w:p w14:paraId="48BC22D9" w14:textId="5803C6D8" w:rsidR="00A87E38" w:rsidRDefault="00A87E38" w:rsidP="00A87E38">
            <w:pPr>
              <w:ind w:left="0"/>
              <w:rPr>
                <w:color w:val="000000"/>
                <w:szCs w:val="24"/>
              </w:rPr>
            </w:pPr>
          </w:p>
        </w:tc>
        <w:tc>
          <w:tcPr>
            <w:tcW w:w="1417" w:type="dxa"/>
          </w:tcPr>
          <w:p w14:paraId="7491C40F" w14:textId="4D4D32D5" w:rsidR="00A87E38" w:rsidRDefault="00A87E38" w:rsidP="00A87E38">
            <w:pPr>
              <w:ind w:left="0"/>
            </w:pPr>
            <w:r>
              <w:t>Button</w:t>
            </w:r>
          </w:p>
        </w:tc>
        <w:tc>
          <w:tcPr>
            <w:tcW w:w="630" w:type="dxa"/>
          </w:tcPr>
          <w:p w14:paraId="171B5C80" w14:textId="77777777" w:rsidR="00A87E38" w:rsidRDefault="00A87E38" w:rsidP="00A87E38">
            <w:pPr>
              <w:pStyle w:val="Sothutu-1so"/>
              <w:spacing w:before="120" w:after="120" w:line="276" w:lineRule="auto"/>
              <w:jc w:val="left"/>
              <w:rPr>
                <w:szCs w:val="24"/>
              </w:rPr>
            </w:pPr>
          </w:p>
        </w:tc>
        <w:tc>
          <w:tcPr>
            <w:tcW w:w="540" w:type="dxa"/>
          </w:tcPr>
          <w:p w14:paraId="0FB86774" w14:textId="77777777" w:rsidR="00A87E38" w:rsidRDefault="00A87E38" w:rsidP="00A87E38">
            <w:pPr>
              <w:pStyle w:val="Sothutu-1so"/>
              <w:spacing w:before="120" w:after="120" w:line="276" w:lineRule="auto"/>
              <w:jc w:val="left"/>
              <w:rPr>
                <w:szCs w:val="24"/>
              </w:rPr>
            </w:pPr>
          </w:p>
        </w:tc>
        <w:tc>
          <w:tcPr>
            <w:tcW w:w="450" w:type="dxa"/>
          </w:tcPr>
          <w:p w14:paraId="30659586" w14:textId="2FC6EF25" w:rsidR="00A87E38" w:rsidRDefault="00A87E38" w:rsidP="00A87E38">
            <w:pPr>
              <w:pStyle w:val="Sothutu-1so"/>
              <w:spacing w:before="120" w:after="120" w:line="276" w:lineRule="auto"/>
              <w:jc w:val="left"/>
              <w:rPr>
                <w:szCs w:val="24"/>
              </w:rPr>
            </w:pPr>
            <w:r>
              <w:rPr>
                <w:szCs w:val="24"/>
              </w:rPr>
              <w:t>N</w:t>
            </w:r>
          </w:p>
        </w:tc>
        <w:tc>
          <w:tcPr>
            <w:tcW w:w="540" w:type="dxa"/>
          </w:tcPr>
          <w:p w14:paraId="4425FAFD" w14:textId="74A1BD28" w:rsidR="00A87E38" w:rsidRDefault="00A87E38" w:rsidP="00A87E38">
            <w:pPr>
              <w:pStyle w:val="Sothutu-1so"/>
              <w:spacing w:before="120" w:after="120" w:line="276" w:lineRule="auto"/>
              <w:jc w:val="center"/>
              <w:rPr>
                <w:szCs w:val="24"/>
              </w:rPr>
            </w:pPr>
            <w:r>
              <w:rPr>
                <w:szCs w:val="24"/>
              </w:rPr>
              <w:t>N</w:t>
            </w:r>
          </w:p>
        </w:tc>
        <w:tc>
          <w:tcPr>
            <w:tcW w:w="7380" w:type="dxa"/>
          </w:tcPr>
          <w:p w14:paraId="001A966E" w14:textId="68EAC7C5" w:rsidR="00A87E38" w:rsidRDefault="00A87E38" w:rsidP="00A87E38">
            <w:pPr>
              <w:pStyle w:val="Sothutu-1so"/>
              <w:spacing w:before="120" w:after="120" w:line="276" w:lineRule="auto"/>
              <w:rPr>
                <w:szCs w:val="24"/>
              </w:rPr>
            </w:pPr>
          </w:p>
        </w:tc>
      </w:tr>
      <w:tr w:rsidR="00A87E38" w:rsidRPr="00311EE8" w14:paraId="0B0E9CDF" w14:textId="77777777" w:rsidTr="00FC4829">
        <w:trPr>
          <w:cantSplit/>
          <w:trHeight w:val="827"/>
        </w:trPr>
        <w:tc>
          <w:tcPr>
            <w:tcW w:w="14737" w:type="dxa"/>
            <w:gridSpan w:val="8"/>
          </w:tcPr>
          <w:p w14:paraId="7B8727CB" w14:textId="0B7AB96B" w:rsidR="00A87E38" w:rsidRDefault="00A87E38" w:rsidP="00A87E38">
            <w:pPr>
              <w:pStyle w:val="Sothutu-1so"/>
              <w:spacing w:before="120" w:after="120" w:line="276" w:lineRule="auto"/>
              <w:rPr>
                <w:szCs w:val="24"/>
              </w:rPr>
            </w:pPr>
            <w:r w:rsidRPr="001E5A81">
              <w:rPr>
                <w:b/>
                <w:szCs w:val="24"/>
              </w:rPr>
              <w:t>Gro</w:t>
            </w:r>
            <w:r>
              <w:rPr>
                <w:b/>
                <w:szCs w:val="24"/>
              </w:rPr>
              <w:t>up: Thông tin khác</w:t>
            </w:r>
          </w:p>
        </w:tc>
      </w:tr>
      <w:tr w:rsidR="00A87E38" w:rsidRPr="00311EE8" w14:paraId="43A45918" w14:textId="77777777" w:rsidTr="008F6B2D">
        <w:trPr>
          <w:cantSplit/>
          <w:trHeight w:val="827"/>
        </w:trPr>
        <w:tc>
          <w:tcPr>
            <w:tcW w:w="1800" w:type="dxa"/>
          </w:tcPr>
          <w:p w14:paraId="3C5B9C8C" w14:textId="0A57722D" w:rsidR="00A87E38" w:rsidRPr="00B67EEC" w:rsidRDefault="00A87E38" w:rsidP="00A87E38">
            <w:pPr>
              <w:pStyle w:val="Sothutu-1so"/>
              <w:spacing w:before="120" w:after="120" w:line="276" w:lineRule="auto"/>
              <w:jc w:val="left"/>
              <w:rPr>
                <w:szCs w:val="24"/>
              </w:rPr>
            </w:pPr>
            <w:r>
              <w:rPr>
                <w:szCs w:val="24"/>
              </w:rPr>
              <w:t>Ngày đề nghị quyết toán</w:t>
            </w:r>
          </w:p>
        </w:tc>
        <w:tc>
          <w:tcPr>
            <w:tcW w:w="1980" w:type="dxa"/>
          </w:tcPr>
          <w:p w14:paraId="21918C64" w14:textId="02EA72E8" w:rsidR="00A87E38" w:rsidRDefault="00A87E38" w:rsidP="00A87E38">
            <w:pPr>
              <w:ind w:left="0"/>
              <w:rPr>
                <w:color w:val="000000"/>
                <w:szCs w:val="24"/>
              </w:rPr>
            </w:pPr>
            <w:r w:rsidRPr="00F94F43">
              <w:rPr>
                <w:szCs w:val="24"/>
              </w:rPr>
              <w:t>Proposal_Date</w:t>
            </w:r>
          </w:p>
        </w:tc>
        <w:tc>
          <w:tcPr>
            <w:tcW w:w="1417" w:type="dxa"/>
          </w:tcPr>
          <w:p w14:paraId="67C39086" w14:textId="29A9F33D" w:rsidR="00A87E38" w:rsidRDefault="00A87E38" w:rsidP="00A87E38">
            <w:pPr>
              <w:ind w:left="0"/>
            </w:pPr>
            <w:r>
              <w:t>Date</w:t>
            </w:r>
          </w:p>
        </w:tc>
        <w:tc>
          <w:tcPr>
            <w:tcW w:w="630" w:type="dxa"/>
          </w:tcPr>
          <w:p w14:paraId="548C475C" w14:textId="4DF5D057" w:rsidR="00A87E38" w:rsidRDefault="00A87E38" w:rsidP="00A87E38">
            <w:pPr>
              <w:pStyle w:val="Sothutu-1so"/>
              <w:spacing w:before="120" w:after="120" w:line="276" w:lineRule="auto"/>
              <w:jc w:val="left"/>
              <w:rPr>
                <w:szCs w:val="24"/>
              </w:rPr>
            </w:pPr>
            <w:r>
              <w:rPr>
                <w:szCs w:val="24"/>
              </w:rPr>
              <w:t>10</w:t>
            </w:r>
          </w:p>
        </w:tc>
        <w:tc>
          <w:tcPr>
            <w:tcW w:w="540" w:type="dxa"/>
          </w:tcPr>
          <w:p w14:paraId="249A76BB" w14:textId="716C5D1A" w:rsidR="00A87E38" w:rsidRDefault="00A87E38" w:rsidP="00A87E38">
            <w:pPr>
              <w:pStyle w:val="Sothutu-1so"/>
              <w:spacing w:before="120" w:after="120" w:line="276" w:lineRule="auto"/>
              <w:jc w:val="left"/>
              <w:rPr>
                <w:szCs w:val="24"/>
              </w:rPr>
            </w:pPr>
            <w:r>
              <w:rPr>
                <w:szCs w:val="24"/>
              </w:rPr>
              <w:t>N</w:t>
            </w:r>
          </w:p>
        </w:tc>
        <w:tc>
          <w:tcPr>
            <w:tcW w:w="450" w:type="dxa"/>
          </w:tcPr>
          <w:p w14:paraId="54C9A366" w14:textId="412AA04A" w:rsidR="00A87E38" w:rsidRDefault="00A87E38" w:rsidP="00A87E38">
            <w:pPr>
              <w:pStyle w:val="Sothutu-1so"/>
              <w:spacing w:before="120" w:after="120" w:line="276" w:lineRule="auto"/>
              <w:jc w:val="left"/>
              <w:rPr>
                <w:szCs w:val="24"/>
              </w:rPr>
            </w:pPr>
            <w:r>
              <w:rPr>
                <w:szCs w:val="24"/>
              </w:rPr>
              <w:t>Y</w:t>
            </w:r>
          </w:p>
        </w:tc>
        <w:tc>
          <w:tcPr>
            <w:tcW w:w="540" w:type="dxa"/>
          </w:tcPr>
          <w:p w14:paraId="568E5420" w14:textId="7D226F7B" w:rsidR="00A87E38" w:rsidRDefault="00A87E38" w:rsidP="00A87E38">
            <w:pPr>
              <w:pStyle w:val="Sothutu-1so"/>
              <w:spacing w:before="120" w:after="120" w:line="276" w:lineRule="auto"/>
              <w:jc w:val="center"/>
              <w:rPr>
                <w:szCs w:val="24"/>
              </w:rPr>
            </w:pPr>
            <w:r>
              <w:rPr>
                <w:szCs w:val="24"/>
              </w:rPr>
              <w:t>Y</w:t>
            </w:r>
          </w:p>
        </w:tc>
        <w:tc>
          <w:tcPr>
            <w:tcW w:w="7380" w:type="dxa"/>
          </w:tcPr>
          <w:p w14:paraId="2D3E21D3" w14:textId="77777777" w:rsidR="00A87E38" w:rsidRDefault="00A87E38" w:rsidP="00A87E38">
            <w:pPr>
              <w:pStyle w:val="Sothutu-1so"/>
              <w:spacing w:before="120" w:after="120" w:line="276" w:lineRule="auto"/>
              <w:rPr>
                <w:szCs w:val="24"/>
              </w:rPr>
            </w:pPr>
          </w:p>
        </w:tc>
      </w:tr>
      <w:tr w:rsidR="00A87E38" w:rsidRPr="00311EE8" w14:paraId="1BB6239A" w14:textId="77777777" w:rsidTr="008F6B2D">
        <w:trPr>
          <w:cantSplit/>
          <w:trHeight w:val="827"/>
        </w:trPr>
        <w:tc>
          <w:tcPr>
            <w:tcW w:w="1800" w:type="dxa"/>
          </w:tcPr>
          <w:p w14:paraId="468E5607" w14:textId="608FCB64" w:rsidR="00A87E38" w:rsidRDefault="00A87E38" w:rsidP="00A87E38">
            <w:pPr>
              <w:pStyle w:val="Sothutu-1so"/>
              <w:spacing w:before="120" w:after="120" w:line="276" w:lineRule="auto"/>
              <w:jc w:val="left"/>
              <w:rPr>
                <w:szCs w:val="24"/>
              </w:rPr>
            </w:pPr>
            <w:r>
              <w:rPr>
                <w:szCs w:val="24"/>
              </w:rPr>
              <w:lastRenderedPageBreak/>
              <w:t>Ngày quyết toán được duyệt</w:t>
            </w:r>
          </w:p>
        </w:tc>
        <w:tc>
          <w:tcPr>
            <w:tcW w:w="1980" w:type="dxa"/>
          </w:tcPr>
          <w:p w14:paraId="5D8733F7" w14:textId="1E57736E" w:rsidR="00A87E38" w:rsidRDefault="00A87E38" w:rsidP="00A87E38">
            <w:pPr>
              <w:ind w:left="0"/>
              <w:rPr>
                <w:color w:val="000000"/>
                <w:szCs w:val="24"/>
              </w:rPr>
            </w:pPr>
            <w:r w:rsidRPr="00F94F43">
              <w:rPr>
                <w:szCs w:val="24"/>
              </w:rPr>
              <w:t>Approve_Date</w:t>
            </w:r>
          </w:p>
        </w:tc>
        <w:tc>
          <w:tcPr>
            <w:tcW w:w="1417" w:type="dxa"/>
          </w:tcPr>
          <w:p w14:paraId="26E17A60" w14:textId="0DAF18C6" w:rsidR="00A87E38" w:rsidRDefault="00A87E38" w:rsidP="00A87E38">
            <w:pPr>
              <w:ind w:left="0"/>
            </w:pPr>
            <w:r>
              <w:t>Date</w:t>
            </w:r>
          </w:p>
        </w:tc>
        <w:tc>
          <w:tcPr>
            <w:tcW w:w="630" w:type="dxa"/>
          </w:tcPr>
          <w:p w14:paraId="33208114" w14:textId="70F867DB" w:rsidR="00A87E38" w:rsidRDefault="00A87E38" w:rsidP="00A87E38">
            <w:pPr>
              <w:pStyle w:val="Sothutu-1so"/>
              <w:spacing w:before="120" w:after="120" w:line="276" w:lineRule="auto"/>
              <w:jc w:val="left"/>
              <w:rPr>
                <w:szCs w:val="24"/>
              </w:rPr>
            </w:pPr>
            <w:r>
              <w:rPr>
                <w:szCs w:val="24"/>
              </w:rPr>
              <w:t>10</w:t>
            </w:r>
          </w:p>
        </w:tc>
        <w:tc>
          <w:tcPr>
            <w:tcW w:w="540" w:type="dxa"/>
          </w:tcPr>
          <w:p w14:paraId="0104ABB2" w14:textId="3B837C4E" w:rsidR="00A87E38" w:rsidRDefault="00A87E38" w:rsidP="00A87E38">
            <w:pPr>
              <w:pStyle w:val="Sothutu-1so"/>
              <w:spacing w:before="120" w:after="120" w:line="276" w:lineRule="auto"/>
              <w:jc w:val="left"/>
              <w:rPr>
                <w:szCs w:val="24"/>
              </w:rPr>
            </w:pPr>
            <w:r>
              <w:rPr>
                <w:szCs w:val="24"/>
              </w:rPr>
              <w:t>Y</w:t>
            </w:r>
          </w:p>
        </w:tc>
        <w:tc>
          <w:tcPr>
            <w:tcW w:w="450" w:type="dxa"/>
          </w:tcPr>
          <w:p w14:paraId="2B3B6D75" w14:textId="3F3270B6" w:rsidR="00A87E38" w:rsidRDefault="00A87E38" w:rsidP="00A87E38">
            <w:pPr>
              <w:pStyle w:val="Sothutu-1so"/>
              <w:spacing w:before="120" w:after="120" w:line="276" w:lineRule="auto"/>
              <w:jc w:val="left"/>
              <w:rPr>
                <w:szCs w:val="24"/>
              </w:rPr>
            </w:pPr>
            <w:r>
              <w:rPr>
                <w:szCs w:val="24"/>
              </w:rPr>
              <w:t>N</w:t>
            </w:r>
          </w:p>
        </w:tc>
        <w:tc>
          <w:tcPr>
            <w:tcW w:w="540" w:type="dxa"/>
          </w:tcPr>
          <w:p w14:paraId="21E2F846" w14:textId="7953495D" w:rsidR="00A87E38" w:rsidRDefault="0019191B" w:rsidP="00A87E38">
            <w:pPr>
              <w:pStyle w:val="Sothutu-1so"/>
              <w:spacing w:before="120" w:after="120" w:line="276" w:lineRule="auto"/>
              <w:jc w:val="center"/>
              <w:rPr>
                <w:szCs w:val="24"/>
              </w:rPr>
            </w:pPr>
            <w:r>
              <w:rPr>
                <w:szCs w:val="24"/>
              </w:rPr>
              <w:t>Y</w:t>
            </w:r>
          </w:p>
        </w:tc>
        <w:tc>
          <w:tcPr>
            <w:tcW w:w="7380" w:type="dxa"/>
          </w:tcPr>
          <w:p w14:paraId="1641DD1F" w14:textId="77777777" w:rsidR="00A87E38" w:rsidRPr="0023096E" w:rsidRDefault="00A87E38" w:rsidP="00A87E38">
            <w:pPr>
              <w:pStyle w:val="Sothutu-1so"/>
              <w:spacing w:before="120" w:after="120" w:line="276" w:lineRule="auto"/>
              <w:rPr>
                <w:szCs w:val="24"/>
              </w:rPr>
            </w:pPr>
            <w:r w:rsidRPr="0023096E">
              <w:rPr>
                <w:szCs w:val="24"/>
              </w:rPr>
              <w:t>Mặc định bằng ngày đề nghị quyết toán.</w:t>
            </w:r>
          </w:p>
          <w:p w14:paraId="77CCA87A" w14:textId="19B22AAD" w:rsidR="00A87E38" w:rsidRPr="0023096E" w:rsidRDefault="00A87E38" w:rsidP="00A87E38">
            <w:pPr>
              <w:pStyle w:val="Sothutu-1so"/>
              <w:spacing w:before="120" w:after="120" w:line="276" w:lineRule="auto"/>
              <w:rPr>
                <w:szCs w:val="24"/>
              </w:rPr>
            </w:pPr>
            <w:r w:rsidRPr="0023096E">
              <w:rPr>
                <w:szCs w:val="24"/>
              </w:rPr>
              <w:t>Readonly = ‘N’ nếu trong danh sách phòng/ban đăng nhập có phòng/ban thỏa mãn điều kiện</w:t>
            </w:r>
            <w:r>
              <w:rPr>
                <w:szCs w:val="24"/>
              </w:rPr>
              <w:t>:</w:t>
            </w:r>
          </w:p>
          <w:p w14:paraId="016855B2" w14:textId="31012958" w:rsidR="00A87E38" w:rsidRPr="0023096E" w:rsidRDefault="00A87E38" w:rsidP="00A87E38">
            <w:pPr>
              <w:pStyle w:val="Sothutu-1so"/>
            </w:pPr>
            <w:r w:rsidRPr="0023096E">
              <w:t>Phòng</w:t>
            </w:r>
            <w:r>
              <w:t xml:space="preserve">/ban thuộc ORG của tờ trình và </w:t>
            </w:r>
            <w:r w:rsidRPr="0023096E">
              <w:t>là phòng tài chính (c_department. IS_FINANCE_DEPARTMENT = ‘Y’)</w:t>
            </w:r>
          </w:p>
          <w:p w14:paraId="1AAC4D6E" w14:textId="77777777" w:rsidR="00A87E38" w:rsidRPr="0023096E" w:rsidRDefault="00A87E38" w:rsidP="00A87E38">
            <w:pPr>
              <w:pStyle w:val="Sothutu-1so"/>
              <w:spacing w:before="120" w:after="120" w:line="276" w:lineRule="auto"/>
              <w:rPr>
                <w:szCs w:val="24"/>
              </w:rPr>
            </w:pPr>
            <w:r w:rsidRPr="0023096E">
              <w:rPr>
                <w:szCs w:val="24"/>
              </w:rPr>
              <w:t>Readonly = ‘Y’ trong các trường hợp còn lại</w:t>
            </w:r>
          </w:p>
          <w:p w14:paraId="1B5B6172" w14:textId="5F233E8A" w:rsidR="00A87E38" w:rsidRDefault="00A87E38" w:rsidP="00A87E38">
            <w:pPr>
              <w:pStyle w:val="Sothutu-1so"/>
              <w:spacing w:before="120" w:after="120" w:line="276" w:lineRule="auto"/>
              <w:rPr>
                <w:szCs w:val="24"/>
              </w:rPr>
            </w:pPr>
            <w:r w:rsidRPr="0023096E">
              <w:rPr>
                <w:szCs w:val="24"/>
              </w:rPr>
              <w:t>Ví dụ ORG tờ trình là TD và trong danh sách phòng/ban đăng nhập có phòng ban của TD và IS_FINANCE_DEPARTMENT = ‘Y’ thì trường ngày quyết toán readonly = ‘N’</w:t>
            </w:r>
          </w:p>
        </w:tc>
      </w:tr>
      <w:tr w:rsidR="00A87E38" w:rsidRPr="00311EE8" w14:paraId="704A54D8" w14:textId="77777777" w:rsidTr="00FC4829">
        <w:trPr>
          <w:cantSplit/>
          <w:trHeight w:val="827"/>
        </w:trPr>
        <w:tc>
          <w:tcPr>
            <w:tcW w:w="1800" w:type="dxa"/>
            <w:vAlign w:val="bottom"/>
          </w:tcPr>
          <w:p w14:paraId="0ED8BC92" w14:textId="079DD233" w:rsidR="00A87E38" w:rsidRPr="001E5A81" w:rsidRDefault="00A87E38" w:rsidP="00A87E38">
            <w:pPr>
              <w:pStyle w:val="Sothutu-1so"/>
              <w:spacing w:before="120" w:after="120" w:line="276" w:lineRule="auto"/>
              <w:jc w:val="left"/>
              <w:rPr>
                <w:b/>
                <w:szCs w:val="24"/>
              </w:rPr>
            </w:pPr>
            <w:r w:rsidRPr="000A299C">
              <w:rPr>
                <w:szCs w:val="24"/>
              </w:rPr>
              <w:t>Email nhận cảnh báo</w:t>
            </w:r>
          </w:p>
        </w:tc>
        <w:tc>
          <w:tcPr>
            <w:tcW w:w="1980" w:type="dxa"/>
          </w:tcPr>
          <w:p w14:paraId="2BC6D534" w14:textId="64422027" w:rsidR="00A87E38" w:rsidRDefault="00A87E38" w:rsidP="00A87E38">
            <w:pPr>
              <w:ind w:left="0"/>
              <w:rPr>
                <w:color w:val="000000"/>
                <w:szCs w:val="24"/>
              </w:rPr>
            </w:pPr>
            <w:r w:rsidRPr="000A299C">
              <w:rPr>
                <w:szCs w:val="24"/>
              </w:rPr>
              <w:t>Warning_Email</w:t>
            </w:r>
          </w:p>
        </w:tc>
        <w:tc>
          <w:tcPr>
            <w:tcW w:w="1417" w:type="dxa"/>
          </w:tcPr>
          <w:p w14:paraId="1016BD60" w14:textId="77777777" w:rsidR="00A87E38" w:rsidRDefault="00A87E38" w:rsidP="00A87E38">
            <w:pPr>
              <w:ind w:left="0"/>
            </w:pPr>
            <w:r>
              <w:t>String</w:t>
            </w:r>
          </w:p>
          <w:p w14:paraId="05EDED28" w14:textId="1DFD58E3" w:rsidR="00A87E38" w:rsidRDefault="00A87E38" w:rsidP="00A87E38">
            <w:pPr>
              <w:ind w:left="0"/>
            </w:pPr>
            <w:r>
              <w:t>Text box</w:t>
            </w:r>
          </w:p>
        </w:tc>
        <w:tc>
          <w:tcPr>
            <w:tcW w:w="630" w:type="dxa"/>
          </w:tcPr>
          <w:p w14:paraId="13AFD307" w14:textId="04EBBBC2" w:rsidR="00A87E38" w:rsidRDefault="00A87E38" w:rsidP="00A87E38">
            <w:pPr>
              <w:pStyle w:val="Sothutu-1so"/>
              <w:spacing w:before="120" w:after="120" w:line="276" w:lineRule="auto"/>
              <w:jc w:val="left"/>
              <w:rPr>
                <w:szCs w:val="24"/>
              </w:rPr>
            </w:pPr>
            <w:r>
              <w:rPr>
                <w:szCs w:val="24"/>
              </w:rPr>
              <w:t>20</w:t>
            </w:r>
          </w:p>
        </w:tc>
        <w:tc>
          <w:tcPr>
            <w:tcW w:w="540" w:type="dxa"/>
          </w:tcPr>
          <w:p w14:paraId="5B3F6F8F" w14:textId="06395E8A" w:rsidR="00A87E38" w:rsidRDefault="00A87E38" w:rsidP="00A87E38">
            <w:pPr>
              <w:pStyle w:val="Sothutu-1so"/>
              <w:spacing w:before="120" w:after="120" w:line="276" w:lineRule="auto"/>
              <w:jc w:val="left"/>
              <w:rPr>
                <w:szCs w:val="24"/>
              </w:rPr>
            </w:pPr>
            <w:r>
              <w:rPr>
                <w:szCs w:val="24"/>
              </w:rPr>
              <w:t>N</w:t>
            </w:r>
          </w:p>
        </w:tc>
        <w:tc>
          <w:tcPr>
            <w:tcW w:w="450" w:type="dxa"/>
          </w:tcPr>
          <w:p w14:paraId="2BA7ADBF" w14:textId="4DF83C1A" w:rsidR="00A87E38" w:rsidRDefault="00A87E38" w:rsidP="00A87E38">
            <w:pPr>
              <w:pStyle w:val="Sothutu-1so"/>
              <w:spacing w:before="120" w:after="120" w:line="276" w:lineRule="auto"/>
              <w:jc w:val="left"/>
              <w:rPr>
                <w:szCs w:val="24"/>
              </w:rPr>
            </w:pPr>
            <w:r>
              <w:rPr>
                <w:szCs w:val="24"/>
              </w:rPr>
              <w:t>N</w:t>
            </w:r>
          </w:p>
        </w:tc>
        <w:tc>
          <w:tcPr>
            <w:tcW w:w="540" w:type="dxa"/>
          </w:tcPr>
          <w:p w14:paraId="5AC14855" w14:textId="4EB23908" w:rsidR="00A87E38" w:rsidRDefault="00A87E38" w:rsidP="00A87E38">
            <w:pPr>
              <w:pStyle w:val="Sothutu-1so"/>
              <w:spacing w:before="120" w:after="120" w:line="276" w:lineRule="auto"/>
              <w:jc w:val="center"/>
              <w:rPr>
                <w:szCs w:val="24"/>
              </w:rPr>
            </w:pPr>
            <w:r>
              <w:rPr>
                <w:szCs w:val="24"/>
              </w:rPr>
              <w:t>Y</w:t>
            </w:r>
          </w:p>
        </w:tc>
        <w:tc>
          <w:tcPr>
            <w:tcW w:w="7380" w:type="dxa"/>
          </w:tcPr>
          <w:p w14:paraId="4400DDD0" w14:textId="3F00C69F" w:rsidR="00A87E38" w:rsidRDefault="00A87E38" w:rsidP="00A87E38">
            <w:pPr>
              <w:pStyle w:val="Sothutu-1so"/>
              <w:spacing w:before="120" w:after="120" w:line="276" w:lineRule="auto"/>
              <w:rPr>
                <w:szCs w:val="24"/>
              </w:rPr>
            </w:pPr>
            <w:r w:rsidRPr="00B67EEC">
              <w:rPr>
                <w:szCs w:val="24"/>
              </w:rPr>
              <w:t>Nếu trường &lt;&gt; NULL thì kiểm tra đúng cấu trúc email</w:t>
            </w:r>
          </w:p>
        </w:tc>
      </w:tr>
    </w:tbl>
    <w:p w14:paraId="019086A4" w14:textId="3B7049D5" w:rsidR="001E720C" w:rsidRPr="00FF37CC" w:rsidRDefault="001E720C" w:rsidP="00EA3129">
      <w:pPr>
        <w:ind w:left="0"/>
      </w:pPr>
    </w:p>
    <w:p w14:paraId="5DCD548E" w14:textId="3A2151FE" w:rsidR="001E720C" w:rsidRPr="00FF37CC" w:rsidRDefault="001E720C" w:rsidP="00EA3129"/>
    <w:p w14:paraId="19A58ECC" w14:textId="77777777" w:rsidR="00F83B47" w:rsidRPr="003E4410" w:rsidRDefault="00F83B47" w:rsidP="00CF718E">
      <w:pPr>
        <w:pStyle w:val="Heading6"/>
        <w:rPr>
          <w:sz w:val="24"/>
        </w:rPr>
      </w:pPr>
      <w:bookmarkStart w:id="27" w:name="_Cách_tính_các"/>
      <w:bookmarkEnd w:id="27"/>
      <w:r w:rsidRPr="003E4410">
        <w:rPr>
          <w:sz w:val="24"/>
        </w:rPr>
        <w:t>Cách tính các trường trong Thông tin Ngân sách</w:t>
      </w:r>
    </w:p>
    <w:tbl>
      <w:tblPr>
        <w:tblStyle w:val="TableGrid"/>
        <w:tblW w:w="11515" w:type="dxa"/>
        <w:tblLook w:val="04A0" w:firstRow="1" w:lastRow="0" w:firstColumn="1" w:lastColumn="0" w:noHBand="0" w:noVBand="1"/>
      </w:tblPr>
      <w:tblGrid>
        <w:gridCol w:w="2301"/>
        <w:gridCol w:w="1698"/>
        <w:gridCol w:w="1936"/>
        <w:gridCol w:w="1890"/>
        <w:gridCol w:w="1800"/>
        <w:gridCol w:w="1890"/>
      </w:tblGrid>
      <w:tr w:rsidR="00F54AF6" w:rsidRPr="002C54C0" w14:paraId="771C2658" w14:textId="77777777" w:rsidTr="005C14AB">
        <w:tc>
          <w:tcPr>
            <w:tcW w:w="2301" w:type="dxa"/>
          </w:tcPr>
          <w:p w14:paraId="7F63EA6B" w14:textId="77777777" w:rsidR="00F54AF6" w:rsidRPr="002C54C0" w:rsidRDefault="00F54AF6" w:rsidP="00F54AF6">
            <w:pPr>
              <w:spacing w:after="120"/>
              <w:ind w:left="63" w:right="72"/>
            </w:pPr>
            <w:r w:rsidRPr="002C54C0">
              <w:t>Ngân sách quý ban đầu</w:t>
            </w:r>
          </w:p>
        </w:tc>
        <w:tc>
          <w:tcPr>
            <w:tcW w:w="1698" w:type="dxa"/>
          </w:tcPr>
          <w:p w14:paraId="3725018F" w14:textId="77777777" w:rsidR="00F54AF6" w:rsidRPr="002C54C0" w:rsidRDefault="00F54AF6" w:rsidP="00F54AF6">
            <w:pPr>
              <w:spacing w:after="120"/>
              <w:ind w:left="63" w:right="72"/>
            </w:pPr>
            <w:r w:rsidRPr="002C54C0">
              <w:t>Tổng điều chỉnh</w:t>
            </w:r>
          </w:p>
        </w:tc>
        <w:tc>
          <w:tcPr>
            <w:tcW w:w="1936" w:type="dxa"/>
            <w:shd w:val="clear" w:color="auto" w:fill="auto"/>
          </w:tcPr>
          <w:p w14:paraId="21CEA9E2" w14:textId="2FD47953" w:rsidR="00F54AF6" w:rsidRPr="005C14AB" w:rsidRDefault="00F54AF6" w:rsidP="00F54AF6">
            <w:pPr>
              <w:spacing w:after="120"/>
              <w:ind w:left="63" w:right="72"/>
            </w:pPr>
            <w:r w:rsidRPr="00BE689A">
              <w:t>Điều chỉnh đã sử dụng lập ngân sách</w:t>
            </w:r>
          </w:p>
        </w:tc>
        <w:tc>
          <w:tcPr>
            <w:tcW w:w="1890" w:type="dxa"/>
          </w:tcPr>
          <w:p w14:paraId="21B99A00" w14:textId="20233FF1" w:rsidR="00F54AF6" w:rsidRPr="002C54C0" w:rsidRDefault="00F54AF6" w:rsidP="00F54AF6">
            <w:pPr>
              <w:spacing w:after="120"/>
              <w:ind w:left="63" w:right="72"/>
            </w:pPr>
            <w:r w:rsidRPr="002C54C0">
              <w:t>Ngân sách quý (sau điều chỉnh)</w:t>
            </w:r>
          </w:p>
        </w:tc>
        <w:tc>
          <w:tcPr>
            <w:tcW w:w="1800" w:type="dxa"/>
          </w:tcPr>
          <w:p w14:paraId="6855BDAD" w14:textId="77777777" w:rsidR="00F54AF6" w:rsidRPr="002C54C0" w:rsidRDefault="00F54AF6" w:rsidP="00F54AF6">
            <w:pPr>
              <w:spacing w:after="120"/>
              <w:ind w:left="63" w:right="72"/>
            </w:pPr>
            <w:r w:rsidRPr="002C54C0">
              <w:t>Chi phí lũy kế theo tờ trình</w:t>
            </w:r>
          </w:p>
        </w:tc>
        <w:tc>
          <w:tcPr>
            <w:tcW w:w="1890" w:type="dxa"/>
          </w:tcPr>
          <w:p w14:paraId="3C5A8138" w14:textId="77777777" w:rsidR="00F54AF6" w:rsidRPr="002C54C0" w:rsidRDefault="00F54AF6" w:rsidP="00F54AF6">
            <w:pPr>
              <w:spacing w:after="120"/>
              <w:ind w:left="63" w:right="72"/>
            </w:pPr>
            <w:r w:rsidRPr="002C54C0">
              <w:t>Ngân sách còn tồn trước tờ trình</w:t>
            </w:r>
          </w:p>
        </w:tc>
      </w:tr>
      <w:tr w:rsidR="00F54AF6" w:rsidRPr="002C54C0" w14:paraId="3D546200" w14:textId="77777777" w:rsidTr="005C14AB">
        <w:tc>
          <w:tcPr>
            <w:tcW w:w="2301" w:type="dxa"/>
          </w:tcPr>
          <w:p w14:paraId="0DF7F87B" w14:textId="77777777" w:rsidR="00F54AF6" w:rsidRPr="002C54C0" w:rsidRDefault="00F54AF6" w:rsidP="00F54AF6">
            <w:pPr>
              <w:spacing w:after="120"/>
              <w:ind w:left="63" w:right="72"/>
            </w:pPr>
            <w:r w:rsidRPr="002C54C0">
              <w:t xml:space="preserve">INITIAL_AMT </w:t>
            </w:r>
            <w:r w:rsidRPr="002C54C0">
              <w:rPr>
                <w:i/>
              </w:rPr>
              <w:t>(tính ở B1)</w:t>
            </w:r>
          </w:p>
        </w:tc>
        <w:tc>
          <w:tcPr>
            <w:tcW w:w="1698" w:type="dxa"/>
          </w:tcPr>
          <w:p w14:paraId="7D04398E" w14:textId="77777777" w:rsidR="00F54AF6" w:rsidRPr="002C54C0" w:rsidRDefault="00F54AF6" w:rsidP="00F54AF6">
            <w:pPr>
              <w:spacing w:after="120"/>
              <w:ind w:left="63" w:right="72"/>
            </w:pPr>
            <w:r w:rsidRPr="002C54C0">
              <w:t xml:space="preserve">TOTAL_ADJ </w:t>
            </w:r>
            <w:r w:rsidRPr="002C54C0">
              <w:rPr>
                <w:i/>
              </w:rPr>
              <w:t>(tính ở B2)</w:t>
            </w:r>
          </w:p>
        </w:tc>
        <w:tc>
          <w:tcPr>
            <w:tcW w:w="1936" w:type="dxa"/>
            <w:shd w:val="clear" w:color="auto" w:fill="auto"/>
          </w:tcPr>
          <w:p w14:paraId="1BB4E542" w14:textId="053F37F4" w:rsidR="00F54AF6" w:rsidRPr="005C14AB" w:rsidRDefault="00F54AF6" w:rsidP="00F54AF6">
            <w:pPr>
              <w:spacing w:after="120"/>
              <w:ind w:left="63" w:right="72"/>
            </w:pPr>
            <w:r w:rsidRPr="00BE689A">
              <w:t>ADJ_AMT</w:t>
            </w:r>
            <w:r w:rsidRPr="005C14AB">
              <w:rPr>
                <w:rFonts w:ascii="Roboto Condensed" w:hAnsi="Roboto Condensed"/>
              </w:rPr>
              <w:t xml:space="preserve"> </w:t>
            </w:r>
            <w:r w:rsidRPr="00BE689A">
              <w:rPr>
                <w:i/>
              </w:rPr>
              <w:t>(tính ở B2.1)</w:t>
            </w:r>
          </w:p>
        </w:tc>
        <w:tc>
          <w:tcPr>
            <w:tcW w:w="1890" w:type="dxa"/>
          </w:tcPr>
          <w:p w14:paraId="2621099A" w14:textId="0199CD32" w:rsidR="00F54AF6" w:rsidRPr="002C54C0" w:rsidRDefault="00F54AF6" w:rsidP="00F54AF6">
            <w:pPr>
              <w:spacing w:after="120"/>
              <w:ind w:left="63" w:right="72"/>
            </w:pPr>
            <w:r w:rsidRPr="002C54C0">
              <w:t xml:space="preserve">TOTAL_AMT </w:t>
            </w:r>
            <w:r w:rsidRPr="002C54C0">
              <w:rPr>
                <w:i/>
              </w:rPr>
              <w:t>(tính ở B3)</w:t>
            </w:r>
          </w:p>
        </w:tc>
        <w:tc>
          <w:tcPr>
            <w:tcW w:w="1800" w:type="dxa"/>
          </w:tcPr>
          <w:p w14:paraId="5C7A2D17" w14:textId="77777777" w:rsidR="00F54AF6" w:rsidRPr="002C54C0" w:rsidRDefault="00F54AF6" w:rsidP="00F54AF6">
            <w:pPr>
              <w:spacing w:after="120"/>
              <w:ind w:left="63" w:right="72"/>
            </w:pPr>
            <w:r w:rsidRPr="002C54C0">
              <w:t xml:space="preserve">TOTAL_EXP </w:t>
            </w:r>
            <w:r w:rsidRPr="002C54C0">
              <w:rPr>
                <w:i/>
              </w:rPr>
              <w:t>(tính ở B4)</w:t>
            </w:r>
          </w:p>
        </w:tc>
        <w:tc>
          <w:tcPr>
            <w:tcW w:w="1890" w:type="dxa"/>
          </w:tcPr>
          <w:p w14:paraId="5620A485" w14:textId="77777777" w:rsidR="00F54AF6" w:rsidRPr="002C54C0" w:rsidRDefault="00F54AF6" w:rsidP="00F54AF6">
            <w:pPr>
              <w:spacing w:after="120"/>
              <w:ind w:left="63" w:right="72"/>
            </w:pPr>
            <w:r w:rsidRPr="002C54C0">
              <w:t xml:space="preserve">REST_AMT    </w:t>
            </w:r>
            <w:r w:rsidRPr="002C54C0">
              <w:rPr>
                <w:i/>
              </w:rPr>
              <w:t>(Tính ở B5)</w:t>
            </w:r>
          </w:p>
        </w:tc>
      </w:tr>
    </w:tbl>
    <w:p w14:paraId="6940721D" w14:textId="0991EA8B" w:rsidR="00F83B47" w:rsidRDefault="003F07B5" w:rsidP="00CF718E">
      <w:r>
        <w:t>Tham khảo câu lệnh SQL lấy</w:t>
      </w:r>
      <w:r w:rsidR="00BE689A">
        <w:t xml:space="preserve"> thông tin các trường ngân sách</w:t>
      </w:r>
      <w:r>
        <w:t xml:space="preserve">: </w:t>
      </w:r>
    </w:p>
    <w:p w14:paraId="021BC4F8" w14:textId="77777777" w:rsidR="003F07B5" w:rsidRPr="003F07B5" w:rsidRDefault="003F07B5" w:rsidP="003F07B5">
      <w:pPr>
        <w:rPr>
          <w:highlight w:val="yellow"/>
        </w:rPr>
      </w:pPr>
      <w:r w:rsidRPr="003F07B5">
        <w:rPr>
          <w:highlight w:val="yellow"/>
        </w:rPr>
        <w:lastRenderedPageBreak/>
        <w:t xml:space="preserve">Select SUM(INITIAL_AMT) + SUM(TOTAL_ADJ) </w:t>
      </w:r>
      <w:proofErr w:type="gramStart"/>
      <w:r w:rsidRPr="003F07B5">
        <w:rPr>
          <w:highlight w:val="yellow"/>
        </w:rPr>
        <w:t>planAmount,SUM</w:t>
      </w:r>
      <w:proofErr w:type="gramEnd"/>
      <w:r w:rsidRPr="003F07B5">
        <w:rPr>
          <w:highlight w:val="yellow"/>
        </w:rPr>
        <w:t xml:space="preserve">(TOTAL_EXP)  useAmount, </w:t>
      </w:r>
    </w:p>
    <w:p w14:paraId="7E600D85" w14:textId="77777777" w:rsidR="003F07B5" w:rsidRPr="003F07B5" w:rsidRDefault="003F07B5" w:rsidP="003F07B5">
      <w:pPr>
        <w:rPr>
          <w:highlight w:val="yellow"/>
        </w:rPr>
      </w:pPr>
      <w:r w:rsidRPr="003F07B5">
        <w:rPr>
          <w:highlight w:val="yellow"/>
        </w:rPr>
        <w:t>SUM(INITIAL_AMT) + SUM(TOTAL_ADJ) - SUM(TOTAL_</w:t>
      </w:r>
      <w:proofErr w:type="gramStart"/>
      <w:r w:rsidRPr="003F07B5">
        <w:rPr>
          <w:highlight w:val="yellow"/>
        </w:rPr>
        <w:t>EXP)  remainAmount</w:t>
      </w:r>
      <w:proofErr w:type="gramEnd"/>
      <w:r w:rsidRPr="003F07B5">
        <w:rPr>
          <w:highlight w:val="yellow"/>
        </w:rPr>
        <w:t xml:space="preserve">  </w:t>
      </w:r>
    </w:p>
    <w:p w14:paraId="45F3A6B2" w14:textId="77777777" w:rsidR="003F07B5" w:rsidRPr="003F07B5" w:rsidRDefault="003F07B5" w:rsidP="003F07B5">
      <w:pPr>
        <w:rPr>
          <w:highlight w:val="yellow"/>
        </w:rPr>
      </w:pPr>
      <w:r w:rsidRPr="003F07B5">
        <w:rPr>
          <w:highlight w:val="yellow"/>
        </w:rPr>
        <w:t xml:space="preserve">from ( </w:t>
      </w:r>
    </w:p>
    <w:p w14:paraId="2F4EE37D" w14:textId="77777777" w:rsidR="003F07B5" w:rsidRPr="003F07B5" w:rsidRDefault="003F07B5" w:rsidP="003F07B5">
      <w:pPr>
        <w:rPr>
          <w:highlight w:val="yellow"/>
        </w:rPr>
      </w:pPr>
      <w:r w:rsidRPr="003F07B5">
        <w:rPr>
          <w:highlight w:val="yellow"/>
        </w:rPr>
        <w:t>Select nvl(SUM(decode(</w:t>
      </w:r>
      <w:proofErr w:type="gramStart"/>
      <w:r w:rsidRPr="003F07B5">
        <w:rPr>
          <w:highlight w:val="yellow"/>
        </w:rPr>
        <w:t>Q.QUARTER</w:t>
      </w:r>
      <w:proofErr w:type="gramEnd"/>
      <w:r w:rsidRPr="003F07B5">
        <w:rPr>
          <w:highlight w:val="yellow"/>
        </w:rPr>
        <w:t xml:space="preserve">_NO,1,nvl(pll.MONTH_1,0) + nvl(pll.MONTH_2,0) + nvl(pll.MONTH_3,0), </w:t>
      </w:r>
    </w:p>
    <w:p w14:paraId="007A10AD" w14:textId="77777777" w:rsidR="003F07B5" w:rsidRPr="003F07B5" w:rsidRDefault="003F07B5" w:rsidP="003F07B5">
      <w:pPr>
        <w:rPr>
          <w:highlight w:val="yellow"/>
        </w:rPr>
      </w:pPr>
      <w:proofErr w:type="gramStart"/>
      <w:r w:rsidRPr="003F07B5">
        <w:rPr>
          <w:highlight w:val="yellow"/>
        </w:rPr>
        <w:t>2,nvl</w:t>
      </w:r>
      <w:proofErr w:type="gramEnd"/>
      <w:r w:rsidRPr="003F07B5">
        <w:rPr>
          <w:highlight w:val="yellow"/>
        </w:rPr>
        <w:t xml:space="preserve">(pll.MONTH_4,0) + nvl(pll.MONTH_5,0) + nvl(pll.MONTH_6,0), </w:t>
      </w:r>
    </w:p>
    <w:p w14:paraId="65DE5D4A" w14:textId="77777777" w:rsidR="003F07B5" w:rsidRPr="003F07B5" w:rsidRDefault="003F07B5" w:rsidP="003F07B5">
      <w:pPr>
        <w:rPr>
          <w:highlight w:val="yellow"/>
        </w:rPr>
      </w:pPr>
      <w:proofErr w:type="gramStart"/>
      <w:r w:rsidRPr="003F07B5">
        <w:rPr>
          <w:highlight w:val="yellow"/>
        </w:rPr>
        <w:t>3,nvl</w:t>
      </w:r>
      <w:proofErr w:type="gramEnd"/>
      <w:r w:rsidRPr="003F07B5">
        <w:rPr>
          <w:highlight w:val="yellow"/>
        </w:rPr>
        <w:t xml:space="preserve">(pll.MONTH_7,0) + nvl(pll.MONTH_8,0) + nvl(pll.MONTH_9,0), </w:t>
      </w:r>
    </w:p>
    <w:p w14:paraId="1EADD2AD" w14:textId="77777777" w:rsidR="003F07B5" w:rsidRPr="003F07B5" w:rsidRDefault="003F07B5" w:rsidP="003F07B5">
      <w:pPr>
        <w:rPr>
          <w:highlight w:val="yellow"/>
        </w:rPr>
      </w:pPr>
      <w:proofErr w:type="gramStart"/>
      <w:r w:rsidRPr="003F07B5">
        <w:rPr>
          <w:highlight w:val="yellow"/>
        </w:rPr>
        <w:t>4,nvl</w:t>
      </w:r>
      <w:proofErr w:type="gramEnd"/>
      <w:r w:rsidRPr="003F07B5">
        <w:rPr>
          <w:highlight w:val="yellow"/>
        </w:rPr>
        <w:t xml:space="preserve">(pll.MONTH_10,0) + nvl(pll.MONTH_11,0) + nvl(pll.MONTH_12,0) </w:t>
      </w:r>
    </w:p>
    <w:p w14:paraId="0D780048" w14:textId="77777777" w:rsidR="003F07B5" w:rsidRPr="003F07B5" w:rsidRDefault="003F07B5" w:rsidP="003F07B5">
      <w:pPr>
        <w:rPr>
          <w:highlight w:val="yellow"/>
        </w:rPr>
      </w:pPr>
      <w:r w:rsidRPr="003F07B5">
        <w:rPr>
          <w:highlight w:val="yellow"/>
        </w:rPr>
        <w:t xml:space="preserve">) * U.EQV_RATE/ 0.000001),0) INITIAL_AMT,0 TOTAL_ADJ,0 TOTAL_EXP </w:t>
      </w:r>
    </w:p>
    <w:p w14:paraId="4FAF7DEE" w14:textId="77777777" w:rsidR="003F07B5" w:rsidRPr="003F07B5" w:rsidRDefault="003F07B5" w:rsidP="003F07B5">
      <w:pPr>
        <w:rPr>
          <w:highlight w:val="yellow"/>
        </w:rPr>
      </w:pPr>
      <w:r w:rsidRPr="003F07B5">
        <w:rPr>
          <w:highlight w:val="yellow"/>
        </w:rPr>
        <w:t xml:space="preserve">from NS_PLAN pl </w:t>
      </w:r>
    </w:p>
    <w:p w14:paraId="1A7F0102" w14:textId="77777777" w:rsidR="003F07B5" w:rsidRPr="003F07B5" w:rsidRDefault="003F07B5" w:rsidP="003F07B5">
      <w:pPr>
        <w:rPr>
          <w:highlight w:val="yellow"/>
        </w:rPr>
      </w:pPr>
      <w:r w:rsidRPr="003F07B5">
        <w:rPr>
          <w:highlight w:val="yellow"/>
        </w:rPr>
        <w:t xml:space="preserve">inner join NS_PLAN_LINE pll on </w:t>
      </w:r>
      <w:proofErr w:type="gramStart"/>
      <w:r w:rsidRPr="003F07B5">
        <w:rPr>
          <w:highlight w:val="yellow"/>
        </w:rPr>
        <w:t>pl.NS</w:t>
      </w:r>
      <w:proofErr w:type="gramEnd"/>
      <w:r w:rsidRPr="003F07B5">
        <w:rPr>
          <w:highlight w:val="yellow"/>
        </w:rPr>
        <w:t xml:space="preserve">_PLAN_ID = pll.NS_PLAN_ID </w:t>
      </w:r>
    </w:p>
    <w:p w14:paraId="155672A2" w14:textId="77777777" w:rsidR="003F07B5" w:rsidRPr="003F07B5" w:rsidRDefault="003F07B5" w:rsidP="003F07B5">
      <w:pPr>
        <w:rPr>
          <w:highlight w:val="yellow"/>
        </w:rPr>
      </w:pPr>
      <w:r w:rsidRPr="003F07B5">
        <w:rPr>
          <w:highlight w:val="yellow"/>
        </w:rPr>
        <w:t xml:space="preserve">inner join C_DOCUMENT_TYPE cdt on pl.C_DOCUMENT_TYPE_ID = cdt.C_DOCUMENT_TYPE_ID </w:t>
      </w:r>
    </w:p>
    <w:p w14:paraId="30788094" w14:textId="77777777" w:rsidR="003F07B5" w:rsidRPr="003F07B5" w:rsidRDefault="003F07B5" w:rsidP="003F07B5">
      <w:pPr>
        <w:rPr>
          <w:highlight w:val="yellow"/>
        </w:rPr>
      </w:pPr>
      <w:r w:rsidRPr="003F07B5">
        <w:rPr>
          <w:highlight w:val="yellow"/>
        </w:rPr>
        <w:t xml:space="preserve">inner join C_QUARTER q on </w:t>
      </w:r>
      <w:proofErr w:type="gramStart"/>
      <w:r w:rsidRPr="003F07B5">
        <w:rPr>
          <w:highlight w:val="yellow"/>
        </w:rPr>
        <w:t>pl.NS</w:t>
      </w:r>
      <w:proofErr w:type="gramEnd"/>
      <w:r w:rsidRPr="003F07B5">
        <w:rPr>
          <w:highlight w:val="yellow"/>
        </w:rPr>
        <w:t xml:space="preserve">_QUARTER_ID = q.C_QUARTER_ID </w:t>
      </w:r>
    </w:p>
    <w:p w14:paraId="19E96B6F" w14:textId="77777777" w:rsidR="003F07B5" w:rsidRPr="003F07B5" w:rsidRDefault="003F07B5" w:rsidP="003F07B5">
      <w:pPr>
        <w:rPr>
          <w:highlight w:val="yellow"/>
        </w:rPr>
      </w:pPr>
      <w:r w:rsidRPr="003F07B5">
        <w:rPr>
          <w:highlight w:val="yellow"/>
        </w:rPr>
        <w:t xml:space="preserve">left join C_Uom u on u.C_Uom_ID = pl.C_Uom_ID </w:t>
      </w:r>
    </w:p>
    <w:p w14:paraId="2ACB479C" w14:textId="77777777" w:rsidR="003F07B5" w:rsidRPr="003F07B5" w:rsidRDefault="003F07B5" w:rsidP="003F07B5">
      <w:pPr>
        <w:rPr>
          <w:highlight w:val="yellow"/>
        </w:rPr>
      </w:pPr>
      <w:r w:rsidRPr="003F07B5">
        <w:rPr>
          <w:highlight w:val="yellow"/>
        </w:rPr>
        <w:t xml:space="preserve">Where pl.AD_org_ID </w:t>
      </w:r>
      <w:proofErr w:type="gramStart"/>
      <w:r w:rsidRPr="003F07B5">
        <w:rPr>
          <w:highlight w:val="yellow"/>
        </w:rPr>
        <w:t>= :adorgid</w:t>
      </w:r>
      <w:proofErr w:type="gramEnd"/>
      <w:r w:rsidRPr="003F07B5">
        <w:rPr>
          <w:highlight w:val="yellow"/>
        </w:rPr>
        <w:t xml:space="preserve"> </w:t>
      </w:r>
    </w:p>
    <w:p w14:paraId="5386EDAF" w14:textId="77777777" w:rsidR="003F07B5" w:rsidRPr="003F07B5" w:rsidRDefault="003F07B5" w:rsidP="003F07B5">
      <w:pPr>
        <w:rPr>
          <w:highlight w:val="yellow"/>
        </w:rPr>
      </w:pPr>
      <w:r w:rsidRPr="003F07B5">
        <w:rPr>
          <w:highlight w:val="yellow"/>
        </w:rPr>
        <w:t>and pl.C_DEPARTMENT_</w:t>
      </w:r>
      <w:proofErr w:type="gramStart"/>
      <w:r w:rsidRPr="003F07B5">
        <w:rPr>
          <w:highlight w:val="yellow"/>
        </w:rPr>
        <w:t>ID  =</w:t>
      </w:r>
      <w:proofErr w:type="gramEnd"/>
      <w:r w:rsidRPr="003F07B5">
        <w:rPr>
          <w:highlight w:val="yellow"/>
        </w:rPr>
        <w:t xml:space="preserve"> :cdepartmentid </w:t>
      </w:r>
    </w:p>
    <w:p w14:paraId="7A592D62" w14:textId="77777777" w:rsidR="003F07B5" w:rsidRPr="003F07B5" w:rsidRDefault="003F07B5" w:rsidP="003F07B5">
      <w:pPr>
        <w:rPr>
          <w:highlight w:val="yellow"/>
        </w:rPr>
      </w:pPr>
      <w:r w:rsidRPr="003F07B5">
        <w:rPr>
          <w:highlight w:val="yellow"/>
        </w:rPr>
        <w:t xml:space="preserve">and pl.IS_DELETED = 'N' </w:t>
      </w:r>
    </w:p>
    <w:p w14:paraId="4A2F0E80" w14:textId="77777777" w:rsidR="003F07B5" w:rsidRPr="003F07B5" w:rsidRDefault="003F07B5" w:rsidP="003F07B5">
      <w:pPr>
        <w:rPr>
          <w:highlight w:val="yellow"/>
        </w:rPr>
      </w:pPr>
      <w:r w:rsidRPr="003F07B5">
        <w:rPr>
          <w:highlight w:val="yellow"/>
        </w:rPr>
        <w:t xml:space="preserve">and pll.IS_DELETED = 'N' </w:t>
      </w:r>
    </w:p>
    <w:p w14:paraId="0A4C0EC2" w14:textId="77777777" w:rsidR="003F07B5" w:rsidRPr="003F07B5" w:rsidRDefault="003F07B5" w:rsidP="003F07B5">
      <w:pPr>
        <w:rPr>
          <w:highlight w:val="yellow"/>
        </w:rPr>
      </w:pPr>
      <w:r w:rsidRPr="003F07B5">
        <w:rPr>
          <w:highlight w:val="yellow"/>
        </w:rPr>
        <w:t xml:space="preserve">and </w:t>
      </w:r>
      <w:proofErr w:type="gramStart"/>
      <w:r w:rsidRPr="003F07B5">
        <w:rPr>
          <w:highlight w:val="yellow"/>
        </w:rPr>
        <w:t>cdt.Value</w:t>
      </w:r>
      <w:proofErr w:type="gramEnd"/>
      <w:r w:rsidRPr="003F07B5">
        <w:rPr>
          <w:highlight w:val="yellow"/>
        </w:rPr>
        <w:t xml:space="preserve"> = 'KHQ' </w:t>
      </w:r>
    </w:p>
    <w:p w14:paraId="22DEDC2E" w14:textId="77777777" w:rsidR="003F07B5" w:rsidRPr="003F07B5" w:rsidRDefault="003F07B5" w:rsidP="003F07B5">
      <w:pPr>
        <w:rPr>
          <w:highlight w:val="yellow"/>
        </w:rPr>
      </w:pPr>
      <w:r w:rsidRPr="003F07B5">
        <w:rPr>
          <w:highlight w:val="yellow"/>
        </w:rPr>
        <w:t>and trunc(</w:t>
      </w:r>
      <w:proofErr w:type="gramStart"/>
      <w:r w:rsidRPr="003F07B5">
        <w:rPr>
          <w:highlight w:val="yellow"/>
        </w:rPr>
        <w:t>Q.START</w:t>
      </w:r>
      <w:proofErr w:type="gramEnd"/>
      <w:r w:rsidRPr="003F07B5">
        <w:rPr>
          <w:highlight w:val="yellow"/>
        </w:rPr>
        <w:t xml:space="preserve">_DATE) &lt;= :transdate </w:t>
      </w:r>
    </w:p>
    <w:p w14:paraId="5AB190EC" w14:textId="77777777" w:rsidR="003F07B5" w:rsidRPr="003F07B5" w:rsidRDefault="003F07B5" w:rsidP="003F07B5">
      <w:pPr>
        <w:rPr>
          <w:highlight w:val="yellow"/>
        </w:rPr>
      </w:pPr>
      <w:r w:rsidRPr="003F07B5">
        <w:rPr>
          <w:highlight w:val="yellow"/>
        </w:rPr>
        <w:t>and trunc(Q.END_DATE) &gt;</w:t>
      </w:r>
      <w:proofErr w:type="gramStart"/>
      <w:r w:rsidRPr="003F07B5">
        <w:rPr>
          <w:highlight w:val="yellow"/>
        </w:rPr>
        <w:t>= :transdate</w:t>
      </w:r>
      <w:proofErr w:type="gramEnd"/>
      <w:r w:rsidRPr="003F07B5">
        <w:rPr>
          <w:highlight w:val="yellow"/>
        </w:rPr>
        <w:t xml:space="preserve"> </w:t>
      </w:r>
    </w:p>
    <w:p w14:paraId="6911A11F" w14:textId="77777777" w:rsidR="003F07B5" w:rsidRPr="003F07B5" w:rsidRDefault="003F07B5" w:rsidP="003F07B5">
      <w:pPr>
        <w:rPr>
          <w:highlight w:val="yellow"/>
        </w:rPr>
      </w:pPr>
      <w:r w:rsidRPr="003F07B5">
        <w:rPr>
          <w:highlight w:val="yellow"/>
        </w:rPr>
        <w:t xml:space="preserve">and </w:t>
      </w:r>
      <w:proofErr w:type="gramStart"/>
      <w:r w:rsidRPr="003F07B5">
        <w:rPr>
          <w:highlight w:val="yellow"/>
        </w:rPr>
        <w:t>PL.APPROVED</w:t>
      </w:r>
      <w:proofErr w:type="gramEnd"/>
      <w:r w:rsidRPr="003F07B5">
        <w:rPr>
          <w:highlight w:val="yellow"/>
        </w:rPr>
        <w:t xml:space="preserve">_STATUS = 'AP' </w:t>
      </w:r>
    </w:p>
    <w:p w14:paraId="645F17F9" w14:textId="77777777" w:rsidR="003F07B5" w:rsidRPr="003F07B5" w:rsidRDefault="003F07B5" w:rsidP="003F07B5">
      <w:pPr>
        <w:rPr>
          <w:highlight w:val="yellow"/>
        </w:rPr>
      </w:pPr>
      <w:r w:rsidRPr="003F07B5">
        <w:rPr>
          <w:highlight w:val="yellow"/>
        </w:rPr>
        <w:t xml:space="preserve">and </w:t>
      </w:r>
      <w:proofErr w:type="gramStart"/>
      <w:r w:rsidRPr="003F07B5">
        <w:rPr>
          <w:highlight w:val="yellow"/>
        </w:rPr>
        <w:t>PL.VERSION</w:t>
      </w:r>
      <w:proofErr w:type="gramEnd"/>
      <w:r w:rsidRPr="003F07B5">
        <w:rPr>
          <w:highlight w:val="yellow"/>
        </w:rPr>
        <w:t xml:space="preserve">_NO = 1 </w:t>
      </w:r>
    </w:p>
    <w:p w14:paraId="2F279302" w14:textId="77777777" w:rsidR="003F07B5" w:rsidRPr="003F07B5" w:rsidRDefault="003F07B5" w:rsidP="003F07B5">
      <w:pPr>
        <w:rPr>
          <w:highlight w:val="yellow"/>
        </w:rPr>
      </w:pPr>
      <w:r w:rsidRPr="003F07B5">
        <w:rPr>
          <w:highlight w:val="yellow"/>
        </w:rPr>
        <w:lastRenderedPageBreak/>
        <w:t>and pll.C_ACTIVITY1_</w:t>
      </w:r>
      <w:proofErr w:type="gramStart"/>
      <w:r w:rsidRPr="003F07B5">
        <w:rPr>
          <w:highlight w:val="yellow"/>
        </w:rPr>
        <w:t>ID  =</w:t>
      </w:r>
      <w:proofErr w:type="gramEnd"/>
      <w:r w:rsidRPr="003F07B5">
        <w:rPr>
          <w:highlight w:val="yellow"/>
        </w:rPr>
        <w:t xml:space="preserve"> (Select Parent_ID from C_ACTIVITY Where C_ACTIVITY_ID = :cactivityid) </w:t>
      </w:r>
    </w:p>
    <w:p w14:paraId="1C3F8E9E" w14:textId="77777777" w:rsidR="003F07B5" w:rsidRPr="003F07B5" w:rsidRDefault="003F07B5" w:rsidP="003F07B5">
      <w:pPr>
        <w:rPr>
          <w:highlight w:val="yellow"/>
        </w:rPr>
      </w:pPr>
      <w:r w:rsidRPr="003F07B5">
        <w:rPr>
          <w:highlight w:val="yellow"/>
        </w:rPr>
        <w:t xml:space="preserve">UNION ALL </w:t>
      </w:r>
    </w:p>
    <w:p w14:paraId="4D4F0389" w14:textId="77777777" w:rsidR="003F07B5" w:rsidRPr="003F07B5" w:rsidRDefault="003F07B5" w:rsidP="003F07B5">
      <w:pPr>
        <w:rPr>
          <w:highlight w:val="yellow"/>
        </w:rPr>
      </w:pPr>
      <w:r w:rsidRPr="003F07B5">
        <w:rPr>
          <w:highlight w:val="yellow"/>
        </w:rPr>
        <w:t>Select 0 INITIAL_</w:t>
      </w:r>
      <w:proofErr w:type="gramStart"/>
      <w:r w:rsidRPr="003F07B5">
        <w:rPr>
          <w:highlight w:val="yellow"/>
        </w:rPr>
        <w:t>AMT,nvl</w:t>
      </w:r>
      <w:proofErr w:type="gramEnd"/>
      <w:r w:rsidRPr="003F07B5">
        <w:rPr>
          <w:highlight w:val="yellow"/>
        </w:rPr>
        <w:t xml:space="preserve">(SUM(decode(to_char(PE.START_DATE,'Q'),1,nvl(mcl.MONTH1,0) + nvl(mcl.MONTH2,0) + nvl(mcl.MONTH3,0), </w:t>
      </w:r>
    </w:p>
    <w:p w14:paraId="6B478B30" w14:textId="77777777" w:rsidR="003F07B5" w:rsidRPr="003F07B5" w:rsidRDefault="003F07B5" w:rsidP="003F07B5">
      <w:pPr>
        <w:rPr>
          <w:highlight w:val="yellow"/>
        </w:rPr>
      </w:pPr>
      <w:proofErr w:type="gramStart"/>
      <w:r w:rsidRPr="003F07B5">
        <w:rPr>
          <w:highlight w:val="yellow"/>
        </w:rPr>
        <w:t>2,nvl</w:t>
      </w:r>
      <w:proofErr w:type="gramEnd"/>
      <w:r w:rsidRPr="003F07B5">
        <w:rPr>
          <w:highlight w:val="yellow"/>
        </w:rPr>
        <w:t xml:space="preserve">(mcl.MONTH4,0) + nvl(mcl.MONTH5,0) + nvl(mcl.MONTH6,0), </w:t>
      </w:r>
    </w:p>
    <w:p w14:paraId="32B3AA46" w14:textId="77777777" w:rsidR="003F07B5" w:rsidRPr="003F07B5" w:rsidRDefault="003F07B5" w:rsidP="003F07B5">
      <w:pPr>
        <w:rPr>
          <w:highlight w:val="yellow"/>
        </w:rPr>
      </w:pPr>
      <w:proofErr w:type="gramStart"/>
      <w:r w:rsidRPr="003F07B5">
        <w:rPr>
          <w:highlight w:val="yellow"/>
        </w:rPr>
        <w:t>3,nvl</w:t>
      </w:r>
      <w:proofErr w:type="gramEnd"/>
      <w:r w:rsidRPr="003F07B5">
        <w:rPr>
          <w:highlight w:val="yellow"/>
        </w:rPr>
        <w:t xml:space="preserve">(mcl.MONTH7,0) + nvl(mcl.MONTH8,0) + nvl(mcl.MONTH9,0), </w:t>
      </w:r>
    </w:p>
    <w:p w14:paraId="31980065" w14:textId="77777777" w:rsidR="003F07B5" w:rsidRPr="003F07B5" w:rsidRDefault="003F07B5" w:rsidP="003F07B5">
      <w:pPr>
        <w:rPr>
          <w:highlight w:val="yellow"/>
        </w:rPr>
      </w:pPr>
      <w:proofErr w:type="gramStart"/>
      <w:r w:rsidRPr="003F07B5">
        <w:rPr>
          <w:highlight w:val="yellow"/>
        </w:rPr>
        <w:t>4,nvl</w:t>
      </w:r>
      <w:proofErr w:type="gramEnd"/>
      <w:r w:rsidRPr="003F07B5">
        <w:rPr>
          <w:highlight w:val="yellow"/>
        </w:rPr>
        <w:t xml:space="preserve">(mcl.MONTH10,0) + nvl(mcl.MONTH11,0) + nvl(mcl.MONTH12,0) </w:t>
      </w:r>
    </w:p>
    <w:p w14:paraId="2F53E8AD" w14:textId="77777777" w:rsidR="003F07B5" w:rsidRPr="003F07B5" w:rsidRDefault="003F07B5" w:rsidP="003F07B5">
      <w:pPr>
        <w:rPr>
          <w:highlight w:val="yellow"/>
        </w:rPr>
      </w:pPr>
      <w:r w:rsidRPr="003F07B5">
        <w:rPr>
          <w:highlight w:val="yellow"/>
        </w:rPr>
        <w:t xml:space="preserve">) * U.EQV_RATE/ 0.000001),0) TOTAL_ADJ,0 TOTAL_EXP </w:t>
      </w:r>
    </w:p>
    <w:p w14:paraId="4112015A" w14:textId="77777777" w:rsidR="003F07B5" w:rsidRPr="003F07B5" w:rsidRDefault="003F07B5" w:rsidP="003F07B5">
      <w:pPr>
        <w:rPr>
          <w:highlight w:val="yellow"/>
        </w:rPr>
      </w:pPr>
      <w:r w:rsidRPr="003F07B5">
        <w:rPr>
          <w:highlight w:val="yellow"/>
        </w:rPr>
        <w:t xml:space="preserve">from QT_C_MONTH_CONTRACT mc  </w:t>
      </w:r>
    </w:p>
    <w:p w14:paraId="6ACA9EA1" w14:textId="77777777" w:rsidR="003F07B5" w:rsidRPr="003F07B5" w:rsidRDefault="003F07B5" w:rsidP="003F07B5">
      <w:pPr>
        <w:rPr>
          <w:highlight w:val="yellow"/>
        </w:rPr>
      </w:pPr>
      <w:r w:rsidRPr="003F07B5">
        <w:rPr>
          <w:highlight w:val="yellow"/>
        </w:rPr>
        <w:t xml:space="preserve">inner join QT_C_MONTH_CONTRACT_DETAIL mcl on mc.QT_C_MONTH_CONTRACT_ID = mcl.QT_C_MONTH_CONTRACT_ID </w:t>
      </w:r>
    </w:p>
    <w:p w14:paraId="7A346485" w14:textId="77777777" w:rsidR="003F07B5" w:rsidRPr="003F07B5" w:rsidRDefault="003F07B5" w:rsidP="003F07B5">
      <w:pPr>
        <w:rPr>
          <w:highlight w:val="yellow"/>
        </w:rPr>
      </w:pPr>
      <w:r w:rsidRPr="003F07B5">
        <w:rPr>
          <w:highlight w:val="yellow"/>
        </w:rPr>
        <w:t xml:space="preserve">inner join C_PERIOD pe on pe.C_PERIOD_ID = MCL.C_PERIOD_ID </w:t>
      </w:r>
    </w:p>
    <w:p w14:paraId="47014105" w14:textId="77777777" w:rsidR="003F07B5" w:rsidRPr="003F07B5" w:rsidRDefault="003F07B5" w:rsidP="003F07B5">
      <w:pPr>
        <w:rPr>
          <w:highlight w:val="yellow"/>
        </w:rPr>
      </w:pPr>
      <w:r w:rsidRPr="003F07B5">
        <w:rPr>
          <w:highlight w:val="yellow"/>
        </w:rPr>
        <w:t xml:space="preserve">left join C_Uom u on u.C_Uom_ID = mc.C_Uom_ID </w:t>
      </w:r>
    </w:p>
    <w:p w14:paraId="16283CA7" w14:textId="77777777" w:rsidR="003F07B5" w:rsidRPr="003F07B5" w:rsidRDefault="003F07B5" w:rsidP="003F07B5">
      <w:pPr>
        <w:rPr>
          <w:highlight w:val="yellow"/>
        </w:rPr>
      </w:pPr>
      <w:r w:rsidRPr="003F07B5">
        <w:rPr>
          <w:highlight w:val="yellow"/>
        </w:rPr>
        <w:t xml:space="preserve">INNER join C_YEAR y on y.C_YEAR_ID = mc.C_YEAR_ID </w:t>
      </w:r>
    </w:p>
    <w:p w14:paraId="20AB925C" w14:textId="77777777" w:rsidR="003F07B5" w:rsidRPr="003F07B5" w:rsidRDefault="003F07B5" w:rsidP="003F07B5">
      <w:pPr>
        <w:rPr>
          <w:highlight w:val="yellow"/>
        </w:rPr>
      </w:pPr>
      <w:r w:rsidRPr="003F07B5">
        <w:rPr>
          <w:highlight w:val="yellow"/>
        </w:rPr>
        <w:t>Where trunc(</w:t>
      </w:r>
      <w:proofErr w:type="gramStart"/>
      <w:r w:rsidRPr="003F07B5">
        <w:rPr>
          <w:highlight w:val="yellow"/>
        </w:rPr>
        <w:t>y.START</w:t>
      </w:r>
      <w:proofErr w:type="gramEnd"/>
      <w:r w:rsidRPr="003F07B5">
        <w:rPr>
          <w:highlight w:val="yellow"/>
        </w:rPr>
        <w:t xml:space="preserve">_DATE)  = trunc(:transdate,'YYYY') </w:t>
      </w:r>
    </w:p>
    <w:p w14:paraId="711A9608" w14:textId="77777777" w:rsidR="003F07B5" w:rsidRPr="003F07B5" w:rsidRDefault="003F07B5" w:rsidP="003F07B5">
      <w:pPr>
        <w:rPr>
          <w:highlight w:val="yellow"/>
        </w:rPr>
      </w:pPr>
      <w:r w:rsidRPr="003F07B5">
        <w:rPr>
          <w:highlight w:val="yellow"/>
        </w:rPr>
        <w:t xml:space="preserve">and mc.IS_DELETED = 'N' </w:t>
      </w:r>
    </w:p>
    <w:p w14:paraId="23FA9D1B" w14:textId="77777777" w:rsidR="003F07B5" w:rsidRPr="003F07B5" w:rsidRDefault="003F07B5" w:rsidP="003F07B5">
      <w:pPr>
        <w:rPr>
          <w:highlight w:val="yellow"/>
        </w:rPr>
      </w:pPr>
      <w:r w:rsidRPr="003F07B5">
        <w:rPr>
          <w:highlight w:val="yellow"/>
        </w:rPr>
        <w:t xml:space="preserve">and mcl.IS_DELETED = 'N' </w:t>
      </w:r>
    </w:p>
    <w:p w14:paraId="6069D35F" w14:textId="77777777" w:rsidR="003F07B5" w:rsidRPr="003F07B5" w:rsidRDefault="003F07B5" w:rsidP="003F07B5">
      <w:pPr>
        <w:rPr>
          <w:highlight w:val="yellow"/>
        </w:rPr>
      </w:pPr>
      <w:r w:rsidRPr="003F07B5">
        <w:rPr>
          <w:highlight w:val="yellow"/>
        </w:rPr>
        <w:t xml:space="preserve">and </w:t>
      </w:r>
      <w:proofErr w:type="gramStart"/>
      <w:r w:rsidRPr="003F07B5">
        <w:rPr>
          <w:highlight w:val="yellow"/>
        </w:rPr>
        <w:t>mc.DOCSTATUS</w:t>
      </w:r>
      <w:proofErr w:type="gramEnd"/>
      <w:r w:rsidRPr="003F07B5">
        <w:rPr>
          <w:highlight w:val="yellow"/>
        </w:rPr>
        <w:t xml:space="preserve">2 = 'AP' </w:t>
      </w:r>
    </w:p>
    <w:p w14:paraId="56DED70D" w14:textId="77777777" w:rsidR="003F07B5" w:rsidRPr="003F07B5" w:rsidRDefault="003F07B5" w:rsidP="003F07B5">
      <w:pPr>
        <w:rPr>
          <w:highlight w:val="yellow"/>
        </w:rPr>
      </w:pPr>
      <w:r w:rsidRPr="003F07B5">
        <w:rPr>
          <w:highlight w:val="yellow"/>
        </w:rPr>
        <w:t>and mc.C_DEPARTMENT_</w:t>
      </w:r>
      <w:proofErr w:type="gramStart"/>
      <w:r w:rsidRPr="003F07B5">
        <w:rPr>
          <w:highlight w:val="yellow"/>
        </w:rPr>
        <w:t>ID  =</w:t>
      </w:r>
      <w:proofErr w:type="gramEnd"/>
      <w:r w:rsidRPr="003F07B5">
        <w:rPr>
          <w:highlight w:val="yellow"/>
        </w:rPr>
        <w:t xml:space="preserve"> :cdepartmentid </w:t>
      </w:r>
    </w:p>
    <w:p w14:paraId="3DECEB02" w14:textId="77777777" w:rsidR="003F07B5" w:rsidRPr="003F07B5" w:rsidRDefault="003F07B5" w:rsidP="003F07B5">
      <w:pPr>
        <w:rPr>
          <w:highlight w:val="yellow"/>
        </w:rPr>
      </w:pPr>
      <w:r w:rsidRPr="003F07B5">
        <w:rPr>
          <w:highlight w:val="yellow"/>
        </w:rPr>
        <w:t>and trunc(</w:t>
      </w:r>
      <w:proofErr w:type="gramStart"/>
      <w:r w:rsidRPr="003F07B5">
        <w:rPr>
          <w:highlight w:val="yellow"/>
        </w:rPr>
        <w:t>PE.START</w:t>
      </w:r>
      <w:proofErr w:type="gramEnd"/>
      <w:r w:rsidRPr="003F07B5">
        <w:rPr>
          <w:highlight w:val="yellow"/>
        </w:rPr>
        <w:t xml:space="preserve">_DATE) between trunc(:transdate,'Q') and add_months(trunc(:transdate,'Q'),3) -1 </w:t>
      </w:r>
    </w:p>
    <w:p w14:paraId="45008B09" w14:textId="77777777" w:rsidR="003F07B5" w:rsidRPr="003F07B5" w:rsidRDefault="003F07B5" w:rsidP="003F07B5">
      <w:pPr>
        <w:rPr>
          <w:highlight w:val="yellow"/>
        </w:rPr>
      </w:pPr>
      <w:r w:rsidRPr="003F07B5">
        <w:rPr>
          <w:highlight w:val="yellow"/>
        </w:rPr>
        <w:t xml:space="preserve">and (mcl.C_ACTIVITY1_ID = (Select PARENT_ID from C_ACTIVITY Where C_ACTIVITY_ID </w:t>
      </w:r>
      <w:proofErr w:type="gramStart"/>
      <w:r w:rsidRPr="003F07B5">
        <w:rPr>
          <w:highlight w:val="yellow"/>
        </w:rPr>
        <w:t>=  :</w:t>
      </w:r>
      <w:proofErr w:type="gramEnd"/>
      <w:r w:rsidRPr="003F07B5">
        <w:rPr>
          <w:highlight w:val="yellow"/>
        </w:rPr>
        <w:t xml:space="preserve">cactivityid) OR mcl.C_ACTIVITY1_ID = :cactivityid) </w:t>
      </w:r>
    </w:p>
    <w:p w14:paraId="40E2B3E8" w14:textId="77777777" w:rsidR="003F07B5" w:rsidRPr="003F07B5" w:rsidRDefault="003F07B5" w:rsidP="003F07B5">
      <w:pPr>
        <w:rPr>
          <w:highlight w:val="yellow"/>
        </w:rPr>
      </w:pPr>
      <w:r w:rsidRPr="003F07B5">
        <w:rPr>
          <w:highlight w:val="yellow"/>
        </w:rPr>
        <w:t xml:space="preserve">UNION ALL </w:t>
      </w:r>
    </w:p>
    <w:p w14:paraId="541CAABD" w14:textId="77777777" w:rsidR="003F07B5" w:rsidRPr="003F07B5" w:rsidRDefault="003F07B5" w:rsidP="003F07B5">
      <w:pPr>
        <w:rPr>
          <w:highlight w:val="yellow"/>
        </w:rPr>
      </w:pPr>
      <w:r w:rsidRPr="003F07B5">
        <w:rPr>
          <w:highlight w:val="yellow"/>
        </w:rPr>
        <w:lastRenderedPageBreak/>
        <w:t>Select 0 INITIAL_AMT,0 TOTAL_</w:t>
      </w:r>
      <w:proofErr w:type="gramStart"/>
      <w:r w:rsidRPr="003F07B5">
        <w:rPr>
          <w:highlight w:val="yellow"/>
        </w:rPr>
        <w:t>ADJ,nvl</w:t>
      </w:r>
      <w:proofErr w:type="gramEnd"/>
      <w:r w:rsidRPr="003F07B5">
        <w:rPr>
          <w:highlight w:val="yellow"/>
        </w:rPr>
        <w:t xml:space="preserve">(SUM(stl.Approved_Before_Tax_Amount),0) TOTAL_EXP  </w:t>
      </w:r>
    </w:p>
    <w:p w14:paraId="6ACEFE3B" w14:textId="77777777" w:rsidR="003F07B5" w:rsidRPr="003F07B5" w:rsidRDefault="003F07B5" w:rsidP="003F07B5">
      <w:pPr>
        <w:rPr>
          <w:highlight w:val="yellow"/>
        </w:rPr>
      </w:pPr>
      <w:r w:rsidRPr="003F07B5">
        <w:rPr>
          <w:highlight w:val="yellow"/>
        </w:rPr>
        <w:t xml:space="preserve">from C_STATEMENT st </w:t>
      </w:r>
    </w:p>
    <w:p w14:paraId="21FC1B04" w14:textId="77777777" w:rsidR="003F07B5" w:rsidRPr="003F07B5" w:rsidRDefault="003F07B5" w:rsidP="003F07B5">
      <w:pPr>
        <w:rPr>
          <w:highlight w:val="yellow"/>
        </w:rPr>
      </w:pPr>
      <w:r w:rsidRPr="003F07B5">
        <w:rPr>
          <w:highlight w:val="yellow"/>
        </w:rPr>
        <w:t xml:space="preserve">inner join C_STATEMENT_LINE stl on st.C_STATEMENT_ID = stl.C_STATEMENT_ID </w:t>
      </w:r>
    </w:p>
    <w:p w14:paraId="5FA52C69" w14:textId="77777777" w:rsidR="003F07B5" w:rsidRPr="003F07B5" w:rsidRDefault="003F07B5" w:rsidP="003F07B5">
      <w:pPr>
        <w:rPr>
          <w:highlight w:val="yellow"/>
        </w:rPr>
      </w:pPr>
      <w:r w:rsidRPr="003F07B5">
        <w:rPr>
          <w:highlight w:val="yellow"/>
        </w:rPr>
        <w:t xml:space="preserve">INNER join C_ACTIVITY ac on ac.C_ACTIVITY_ID = stl.C_ACTIVITY_ID </w:t>
      </w:r>
    </w:p>
    <w:p w14:paraId="5EA5AEAE" w14:textId="77777777" w:rsidR="003F07B5" w:rsidRPr="003F07B5" w:rsidRDefault="003F07B5" w:rsidP="003F07B5">
      <w:pPr>
        <w:rPr>
          <w:highlight w:val="yellow"/>
        </w:rPr>
      </w:pPr>
      <w:r w:rsidRPr="003F07B5">
        <w:rPr>
          <w:highlight w:val="yellow"/>
        </w:rPr>
        <w:t xml:space="preserve">WHere </w:t>
      </w:r>
      <w:proofErr w:type="gramStart"/>
      <w:r w:rsidRPr="003F07B5">
        <w:rPr>
          <w:highlight w:val="yellow"/>
        </w:rPr>
        <w:t>ST.TRANS</w:t>
      </w:r>
      <w:proofErr w:type="gramEnd"/>
      <w:r w:rsidRPr="003F07B5">
        <w:rPr>
          <w:highlight w:val="yellow"/>
        </w:rPr>
        <w:t xml:space="preserve">_DATE between trunc(:transdate,'Q') and add_months(trunc(:transdate,'Q'),3) -1 </w:t>
      </w:r>
    </w:p>
    <w:p w14:paraId="152B30B1" w14:textId="77777777" w:rsidR="003F07B5" w:rsidRPr="003F07B5" w:rsidRDefault="003F07B5" w:rsidP="003F07B5">
      <w:pPr>
        <w:rPr>
          <w:highlight w:val="yellow"/>
        </w:rPr>
      </w:pPr>
      <w:r w:rsidRPr="003F07B5">
        <w:rPr>
          <w:highlight w:val="yellow"/>
        </w:rPr>
        <w:t xml:space="preserve">and APPROVE_STATUS = 1 </w:t>
      </w:r>
    </w:p>
    <w:p w14:paraId="34F7A3DC" w14:textId="77777777" w:rsidR="003F07B5" w:rsidRPr="003F07B5" w:rsidRDefault="003F07B5" w:rsidP="003F07B5">
      <w:pPr>
        <w:rPr>
          <w:highlight w:val="yellow"/>
        </w:rPr>
      </w:pPr>
      <w:r w:rsidRPr="003F07B5">
        <w:rPr>
          <w:highlight w:val="yellow"/>
        </w:rPr>
        <w:t xml:space="preserve">and st.AD_ORG_ID </w:t>
      </w:r>
      <w:proofErr w:type="gramStart"/>
      <w:r w:rsidRPr="003F07B5">
        <w:rPr>
          <w:highlight w:val="yellow"/>
        </w:rPr>
        <w:t>= :adorgid</w:t>
      </w:r>
      <w:proofErr w:type="gramEnd"/>
      <w:r w:rsidRPr="003F07B5">
        <w:rPr>
          <w:highlight w:val="yellow"/>
        </w:rPr>
        <w:t xml:space="preserve"> </w:t>
      </w:r>
    </w:p>
    <w:p w14:paraId="1B55F32F" w14:textId="77777777" w:rsidR="003F07B5" w:rsidRPr="003F07B5" w:rsidRDefault="003F07B5" w:rsidP="003F07B5">
      <w:pPr>
        <w:rPr>
          <w:highlight w:val="yellow"/>
        </w:rPr>
      </w:pPr>
      <w:r w:rsidRPr="003F07B5">
        <w:rPr>
          <w:highlight w:val="yellow"/>
        </w:rPr>
        <w:t xml:space="preserve">and st.C_CONTROL_DEPARTMENT_ID </w:t>
      </w:r>
      <w:proofErr w:type="gramStart"/>
      <w:r w:rsidRPr="003F07B5">
        <w:rPr>
          <w:highlight w:val="yellow"/>
        </w:rPr>
        <w:t>= :cdepartmentid</w:t>
      </w:r>
      <w:proofErr w:type="gramEnd"/>
      <w:r w:rsidRPr="003F07B5">
        <w:rPr>
          <w:highlight w:val="yellow"/>
        </w:rPr>
        <w:t xml:space="preserve"> </w:t>
      </w:r>
    </w:p>
    <w:p w14:paraId="4B5F17C2" w14:textId="77777777" w:rsidR="003F07B5" w:rsidRPr="003F07B5" w:rsidRDefault="003F07B5" w:rsidP="003F07B5">
      <w:pPr>
        <w:rPr>
          <w:highlight w:val="yellow"/>
        </w:rPr>
      </w:pPr>
      <w:r w:rsidRPr="003F07B5">
        <w:rPr>
          <w:highlight w:val="yellow"/>
        </w:rPr>
        <w:t xml:space="preserve">and SIGNERSTATUS not in (1,2,4) </w:t>
      </w:r>
    </w:p>
    <w:p w14:paraId="1A1F4479" w14:textId="77777777" w:rsidR="003F07B5" w:rsidRPr="003F07B5" w:rsidRDefault="003F07B5" w:rsidP="003F07B5">
      <w:pPr>
        <w:rPr>
          <w:highlight w:val="yellow"/>
        </w:rPr>
      </w:pPr>
      <w:r w:rsidRPr="003F07B5">
        <w:rPr>
          <w:highlight w:val="yellow"/>
        </w:rPr>
        <w:t>and (</w:t>
      </w:r>
      <w:proofErr w:type="gramStart"/>
      <w:r w:rsidRPr="003F07B5">
        <w:rPr>
          <w:highlight w:val="yellow"/>
        </w:rPr>
        <w:t>AC.PARENT</w:t>
      </w:r>
      <w:proofErr w:type="gramEnd"/>
      <w:r w:rsidRPr="003F07B5">
        <w:rPr>
          <w:highlight w:val="yellow"/>
        </w:rPr>
        <w:t>_ID = (Select PARENT_ID from C_ACTIVITY Where C_ACTIVITY_ID =  :cactivityid) OR ac.C_ACTIVITY_ID = :cactivityid )</w:t>
      </w:r>
    </w:p>
    <w:p w14:paraId="3C928503" w14:textId="77777777" w:rsidR="003F07B5" w:rsidRPr="003F07B5" w:rsidRDefault="003F07B5" w:rsidP="003F07B5">
      <w:pPr>
        <w:rPr>
          <w:highlight w:val="yellow"/>
        </w:rPr>
      </w:pPr>
      <w:r w:rsidRPr="003F07B5">
        <w:rPr>
          <w:highlight w:val="yellow"/>
        </w:rPr>
        <w:t xml:space="preserve">and ST.IS_DELETED = 'N' </w:t>
      </w:r>
    </w:p>
    <w:p w14:paraId="5C05A0A0" w14:textId="77777777" w:rsidR="003F07B5" w:rsidRPr="003F07B5" w:rsidRDefault="003F07B5" w:rsidP="003F07B5">
      <w:pPr>
        <w:rPr>
          <w:highlight w:val="yellow"/>
        </w:rPr>
      </w:pPr>
      <w:r w:rsidRPr="003F07B5">
        <w:rPr>
          <w:highlight w:val="yellow"/>
        </w:rPr>
        <w:t xml:space="preserve">and stl.IS_DELETED = 'N' </w:t>
      </w:r>
    </w:p>
    <w:p w14:paraId="5EF0007A" w14:textId="77777777" w:rsidR="003F07B5" w:rsidRPr="003F07B5" w:rsidRDefault="003F07B5" w:rsidP="003F07B5">
      <w:pPr>
        <w:rPr>
          <w:highlight w:val="yellow"/>
        </w:rPr>
      </w:pPr>
      <w:r w:rsidRPr="003F07B5">
        <w:rPr>
          <w:highlight w:val="yellow"/>
        </w:rPr>
        <w:t>and stl.C_BUDGET_</w:t>
      </w:r>
      <w:proofErr w:type="gramStart"/>
      <w:r w:rsidRPr="003F07B5">
        <w:rPr>
          <w:highlight w:val="yellow"/>
        </w:rPr>
        <w:t>ID  =</w:t>
      </w:r>
      <w:proofErr w:type="gramEnd"/>
      <w:r w:rsidRPr="003F07B5">
        <w:rPr>
          <w:highlight w:val="yellow"/>
        </w:rPr>
        <w:t xml:space="preserve"> 2 </w:t>
      </w:r>
    </w:p>
    <w:p w14:paraId="384F26CE" w14:textId="77777777" w:rsidR="003F07B5" w:rsidRPr="003F07B5" w:rsidRDefault="003F07B5" w:rsidP="003F07B5">
      <w:pPr>
        <w:rPr>
          <w:highlight w:val="yellow"/>
        </w:rPr>
      </w:pPr>
      <w:r w:rsidRPr="003F07B5">
        <w:rPr>
          <w:highlight w:val="yellow"/>
        </w:rPr>
        <w:t xml:space="preserve">and </w:t>
      </w:r>
      <w:proofErr w:type="gramStart"/>
      <w:r w:rsidRPr="003F07B5">
        <w:rPr>
          <w:highlight w:val="yellow"/>
        </w:rPr>
        <w:t>stl.DIRECT</w:t>
      </w:r>
      <w:proofErr w:type="gramEnd"/>
      <w:r w:rsidRPr="003F07B5">
        <w:rPr>
          <w:highlight w:val="yellow"/>
        </w:rPr>
        <w:t xml:space="preserve">_RELEASE  = 'N' </w:t>
      </w:r>
    </w:p>
    <w:p w14:paraId="4F90888C" w14:textId="77777777" w:rsidR="003F07B5" w:rsidRPr="003F07B5" w:rsidRDefault="003F07B5" w:rsidP="003F07B5">
      <w:pPr>
        <w:rPr>
          <w:highlight w:val="yellow"/>
        </w:rPr>
      </w:pPr>
      <w:r w:rsidRPr="003F07B5">
        <w:rPr>
          <w:highlight w:val="yellow"/>
        </w:rPr>
        <w:t xml:space="preserve">UNION ALL </w:t>
      </w:r>
    </w:p>
    <w:p w14:paraId="76D34949" w14:textId="77777777" w:rsidR="003F07B5" w:rsidRPr="003F07B5" w:rsidRDefault="003F07B5" w:rsidP="003F07B5">
      <w:pPr>
        <w:rPr>
          <w:highlight w:val="yellow"/>
        </w:rPr>
      </w:pPr>
      <w:r w:rsidRPr="003F07B5">
        <w:rPr>
          <w:highlight w:val="yellow"/>
        </w:rPr>
        <w:t>Select 0 INITIAL_AMT,0 TOTAL_</w:t>
      </w:r>
      <w:proofErr w:type="gramStart"/>
      <w:r w:rsidRPr="003F07B5">
        <w:rPr>
          <w:highlight w:val="yellow"/>
        </w:rPr>
        <w:t>ADJ,nvl</w:t>
      </w:r>
      <w:proofErr w:type="gramEnd"/>
      <w:r w:rsidRPr="003F07B5">
        <w:rPr>
          <w:highlight w:val="yellow"/>
        </w:rPr>
        <w:t xml:space="preserve">(SUM(stl.Approved_Before_Tax_Amount),0) TOTAL_EXP  </w:t>
      </w:r>
    </w:p>
    <w:p w14:paraId="22AF5AF9" w14:textId="77777777" w:rsidR="003F07B5" w:rsidRPr="003F07B5" w:rsidRDefault="003F07B5" w:rsidP="003F07B5">
      <w:pPr>
        <w:rPr>
          <w:highlight w:val="yellow"/>
        </w:rPr>
      </w:pPr>
      <w:r w:rsidRPr="003F07B5">
        <w:rPr>
          <w:highlight w:val="yellow"/>
        </w:rPr>
        <w:t xml:space="preserve">from C_STATEMENT st </w:t>
      </w:r>
    </w:p>
    <w:p w14:paraId="3C41DA33" w14:textId="77777777" w:rsidR="003F07B5" w:rsidRPr="003F07B5" w:rsidRDefault="003F07B5" w:rsidP="003F07B5">
      <w:pPr>
        <w:rPr>
          <w:highlight w:val="yellow"/>
        </w:rPr>
      </w:pPr>
      <w:r w:rsidRPr="003F07B5">
        <w:rPr>
          <w:highlight w:val="yellow"/>
        </w:rPr>
        <w:t xml:space="preserve">inner join C_STATEMENT_LINE stl on st.C_STATEMENT_ID = stl.C_STATEMENT_ID </w:t>
      </w:r>
    </w:p>
    <w:p w14:paraId="455CA4E7" w14:textId="77777777" w:rsidR="003F07B5" w:rsidRPr="003F07B5" w:rsidRDefault="003F07B5" w:rsidP="003F07B5">
      <w:pPr>
        <w:rPr>
          <w:highlight w:val="yellow"/>
        </w:rPr>
      </w:pPr>
      <w:r w:rsidRPr="003F07B5">
        <w:rPr>
          <w:highlight w:val="yellow"/>
        </w:rPr>
        <w:t xml:space="preserve">INNER join C_ACTIVITY ac on ac.C_ACTIVITY_ID = stl.C_ACTIVITY_ID </w:t>
      </w:r>
    </w:p>
    <w:p w14:paraId="0E2F0B9C" w14:textId="77777777" w:rsidR="003F07B5" w:rsidRPr="003F07B5" w:rsidRDefault="003F07B5" w:rsidP="003F07B5">
      <w:pPr>
        <w:rPr>
          <w:highlight w:val="yellow"/>
        </w:rPr>
      </w:pPr>
      <w:r w:rsidRPr="003F07B5">
        <w:rPr>
          <w:highlight w:val="yellow"/>
        </w:rPr>
        <w:t>WHere st.c_statement_</w:t>
      </w:r>
      <w:proofErr w:type="gramStart"/>
      <w:r w:rsidRPr="003F07B5">
        <w:rPr>
          <w:highlight w:val="yellow"/>
        </w:rPr>
        <w:t>ID  =</w:t>
      </w:r>
      <w:proofErr w:type="gramEnd"/>
      <w:r w:rsidRPr="003F07B5">
        <w:rPr>
          <w:highlight w:val="yellow"/>
        </w:rPr>
        <w:t xml:space="preserve"> :cstatementid </w:t>
      </w:r>
    </w:p>
    <w:p w14:paraId="3DDD2368" w14:textId="77777777" w:rsidR="003F07B5" w:rsidRPr="003F07B5" w:rsidRDefault="003F07B5" w:rsidP="003F07B5">
      <w:pPr>
        <w:rPr>
          <w:highlight w:val="yellow"/>
        </w:rPr>
      </w:pPr>
      <w:r w:rsidRPr="003F07B5">
        <w:rPr>
          <w:highlight w:val="yellow"/>
        </w:rPr>
        <w:t>AND stl.c_statement_line_</w:t>
      </w:r>
      <w:proofErr w:type="gramStart"/>
      <w:r w:rsidRPr="003F07B5">
        <w:rPr>
          <w:highlight w:val="yellow"/>
        </w:rPr>
        <w:t>ID !</w:t>
      </w:r>
      <w:proofErr w:type="gramEnd"/>
      <w:r w:rsidRPr="003F07B5">
        <w:rPr>
          <w:highlight w:val="yellow"/>
        </w:rPr>
        <w:t xml:space="preserve">= :cstatementlineid  </w:t>
      </w:r>
      <w:r w:rsidRPr="003F07B5">
        <w:rPr>
          <w:highlight w:val="yellow"/>
        </w:rPr>
        <w:tab/>
      </w:r>
      <w:r w:rsidRPr="003F07B5">
        <w:rPr>
          <w:highlight w:val="yellow"/>
        </w:rPr>
        <w:tab/>
      </w:r>
    </w:p>
    <w:p w14:paraId="67A42E69" w14:textId="77777777" w:rsidR="003F07B5" w:rsidRPr="003F07B5" w:rsidRDefault="003F07B5" w:rsidP="003F07B5">
      <w:pPr>
        <w:rPr>
          <w:highlight w:val="yellow"/>
        </w:rPr>
      </w:pPr>
      <w:r w:rsidRPr="003F07B5">
        <w:rPr>
          <w:highlight w:val="yellow"/>
        </w:rPr>
        <w:lastRenderedPageBreak/>
        <w:t>and (</w:t>
      </w:r>
      <w:proofErr w:type="gramStart"/>
      <w:r w:rsidRPr="003F07B5">
        <w:rPr>
          <w:highlight w:val="yellow"/>
        </w:rPr>
        <w:t>AC.PARENT</w:t>
      </w:r>
      <w:proofErr w:type="gramEnd"/>
      <w:r w:rsidRPr="003F07B5">
        <w:rPr>
          <w:highlight w:val="yellow"/>
        </w:rPr>
        <w:t>_ID = (Select PARENT_ID from C_ACTIVITY Where C_ACTIVITY_ID =  :cactivityid) OR ac.C_ACTIVITY_ID = :cactivityid )</w:t>
      </w:r>
    </w:p>
    <w:p w14:paraId="209565FC" w14:textId="77777777" w:rsidR="003F07B5" w:rsidRPr="003F07B5" w:rsidRDefault="003F07B5" w:rsidP="003F07B5">
      <w:pPr>
        <w:rPr>
          <w:highlight w:val="yellow"/>
        </w:rPr>
      </w:pPr>
      <w:r w:rsidRPr="003F07B5">
        <w:rPr>
          <w:highlight w:val="yellow"/>
        </w:rPr>
        <w:t>and stl.C_BUDGET_</w:t>
      </w:r>
      <w:proofErr w:type="gramStart"/>
      <w:r w:rsidRPr="003F07B5">
        <w:rPr>
          <w:highlight w:val="yellow"/>
        </w:rPr>
        <w:t>ID  =</w:t>
      </w:r>
      <w:proofErr w:type="gramEnd"/>
      <w:r w:rsidRPr="003F07B5">
        <w:rPr>
          <w:highlight w:val="yellow"/>
        </w:rPr>
        <w:t xml:space="preserve"> 2 </w:t>
      </w:r>
    </w:p>
    <w:p w14:paraId="1E764758" w14:textId="77777777" w:rsidR="003F07B5" w:rsidRPr="003F07B5" w:rsidRDefault="003F07B5" w:rsidP="003F07B5">
      <w:pPr>
        <w:rPr>
          <w:highlight w:val="yellow"/>
        </w:rPr>
      </w:pPr>
      <w:r w:rsidRPr="003F07B5">
        <w:rPr>
          <w:highlight w:val="yellow"/>
        </w:rPr>
        <w:t xml:space="preserve">and </w:t>
      </w:r>
      <w:proofErr w:type="gramStart"/>
      <w:r w:rsidRPr="003F07B5">
        <w:rPr>
          <w:highlight w:val="yellow"/>
        </w:rPr>
        <w:t>stl.DIRECT</w:t>
      </w:r>
      <w:proofErr w:type="gramEnd"/>
      <w:r w:rsidRPr="003F07B5">
        <w:rPr>
          <w:highlight w:val="yellow"/>
        </w:rPr>
        <w:t xml:space="preserve">_RELEASE  = 'N' </w:t>
      </w:r>
    </w:p>
    <w:p w14:paraId="3A9BC9CB" w14:textId="77777777" w:rsidR="003F07B5" w:rsidRPr="003F07B5" w:rsidRDefault="003F07B5" w:rsidP="003F07B5">
      <w:pPr>
        <w:rPr>
          <w:highlight w:val="yellow"/>
        </w:rPr>
      </w:pPr>
      <w:r w:rsidRPr="003F07B5">
        <w:rPr>
          <w:highlight w:val="yellow"/>
        </w:rPr>
        <w:t xml:space="preserve">and ST.IS_DELETED = 'N' </w:t>
      </w:r>
    </w:p>
    <w:p w14:paraId="2D5D99CF" w14:textId="05994DE3" w:rsidR="003F07B5" w:rsidRPr="00BB7960" w:rsidRDefault="003F07B5" w:rsidP="003F07B5">
      <w:r w:rsidRPr="003F07B5">
        <w:rPr>
          <w:highlight w:val="yellow"/>
        </w:rPr>
        <w:t>and stl.IS_DELETED = 'N' and stl.C_BUDGET_</w:t>
      </w:r>
      <w:proofErr w:type="gramStart"/>
      <w:r w:rsidRPr="003F07B5">
        <w:rPr>
          <w:highlight w:val="yellow"/>
        </w:rPr>
        <w:t>ID  =</w:t>
      </w:r>
      <w:proofErr w:type="gramEnd"/>
      <w:r w:rsidRPr="003F07B5">
        <w:rPr>
          <w:highlight w:val="yellow"/>
        </w:rPr>
        <w:t xml:space="preserve"> 2  and stl.DIRECT_RELEASE  = 'N' );</w:t>
      </w:r>
    </w:p>
    <w:p w14:paraId="6866B3C0" w14:textId="77777777" w:rsidR="00F83B47" w:rsidRDefault="00F83B47" w:rsidP="00CF718E">
      <w:pPr>
        <w:pStyle w:val="Heading7"/>
        <w:rPr>
          <w:rFonts w:ascii="Times New Roman" w:hAnsi="Times New Roman"/>
          <w:i/>
          <w:sz w:val="24"/>
        </w:rPr>
      </w:pPr>
      <w:r w:rsidRPr="00A71A99">
        <w:rPr>
          <w:rFonts w:ascii="Times New Roman" w:hAnsi="Times New Roman"/>
          <w:i/>
          <w:sz w:val="24"/>
        </w:rPr>
        <w:t>INITIAL_AMT (B1)</w:t>
      </w:r>
    </w:p>
    <w:p w14:paraId="470AB832" w14:textId="77777777" w:rsidR="00F83B47" w:rsidRDefault="00F83B47" w:rsidP="00CF718E">
      <w:pPr>
        <w:rPr>
          <w:b/>
          <w:i/>
        </w:rPr>
      </w:pPr>
      <w:r w:rsidRPr="002C54C0">
        <w:rPr>
          <w:b/>
          <w:i/>
        </w:rPr>
        <w:t>Tìm kiếm các bản ghi NS_PLAN_ID thỏa mãn:</w:t>
      </w:r>
    </w:p>
    <w:p w14:paraId="01494224"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AD_ORG_ID = C_STATEMENT.AD_Org_ID</w:t>
      </w:r>
    </w:p>
    <w:p w14:paraId="727B08BC"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C_DEPARTMENT_ID = C_STATEMENT.C_Control_Department_ID</w:t>
      </w:r>
    </w:p>
    <w:p w14:paraId="750B1433"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C_DOCUMENT_TYPE.Value = ‘KHQ’</w:t>
      </w:r>
    </w:p>
    <w:p w14:paraId="4512D04E"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NS_QUARTER_ID từ bảng C_QUARTER thỏa mãn có C_QUARTER.Start_Date ≤ C_STATEMENT.Trans_Date ≤ C_QUARTER.End_Date</w:t>
      </w:r>
    </w:p>
    <w:p w14:paraId="7DCE09D6"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APPROVED_STATUS = ‘AP’</w:t>
      </w:r>
    </w:p>
    <w:p w14:paraId="645C5E36"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VERSION_NO = 1</w:t>
      </w:r>
    </w:p>
    <w:p w14:paraId="4697270B" w14:textId="77777777" w:rsidR="00F83B47" w:rsidRPr="00A71A99" w:rsidRDefault="00F83B47" w:rsidP="00CF718E">
      <w:pPr>
        <w:pStyle w:val="Sothutu-1so"/>
        <w:spacing w:before="120" w:after="120" w:line="360" w:lineRule="auto"/>
        <w:ind w:left="-34"/>
        <w:jc w:val="left"/>
        <w:rPr>
          <w:szCs w:val="22"/>
        </w:rPr>
      </w:pPr>
      <w:r w:rsidRPr="00A71A99">
        <w:rPr>
          <w:szCs w:val="22"/>
        </w:rPr>
        <w:t>Tìm kiếm các bản ghi NS_PLAN_LINE_ID thỏa mãn:</w:t>
      </w:r>
    </w:p>
    <w:p w14:paraId="2FC19A47"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Gắn với NS_PLAN_ID được tìm thấy ở trên</w:t>
      </w:r>
    </w:p>
    <w:p w14:paraId="314861FF"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C_ACTIVITY1_ID = (Select Parent_ID from C_ACTIVITY where C_ACTIVITY_ID =</w:t>
      </w:r>
      <w:r w:rsidRPr="00A71A99">
        <w:rPr>
          <w:i/>
          <w:szCs w:val="22"/>
        </w:rPr>
        <w:t xml:space="preserve"> [C_STATEMENT_LINE.C_Activity_ID]</w:t>
      </w:r>
      <w:r w:rsidRPr="00A71A99">
        <w:rPr>
          <w:szCs w:val="22"/>
        </w:rPr>
        <w:t>)</w:t>
      </w:r>
    </w:p>
    <w:p w14:paraId="40E44310" w14:textId="77777777" w:rsidR="00F83B47" w:rsidRPr="00A71A99" w:rsidRDefault="00F83B47" w:rsidP="00CF718E">
      <w:pPr>
        <w:pStyle w:val="Sothutu-1so"/>
        <w:spacing w:before="120" w:after="120" w:line="360" w:lineRule="auto"/>
        <w:ind w:left="-34"/>
        <w:jc w:val="left"/>
        <w:rPr>
          <w:szCs w:val="22"/>
        </w:rPr>
      </w:pPr>
      <w:r w:rsidRPr="00A71A99">
        <w:rPr>
          <w:szCs w:val="22"/>
        </w:rPr>
        <w:lastRenderedPageBreak/>
        <w:t xml:space="preserve">Khi đó INITIAL_AMT được tính bằng ∑ MONTH_Tn của 3 tháng thuộc quý gán với các bản ghi NS_PLAN_LINE_ID được tím thấy ở trên &amp; được quy đổi ra đơn vị tính = ‘dong’: </w:t>
      </w:r>
      <w:r w:rsidRPr="00A71A99">
        <w:rPr>
          <w:szCs w:val="22"/>
        </w:rPr>
        <w:sym w:font="Wingdings" w:char="F0E0"/>
      </w:r>
      <w:r w:rsidRPr="00A71A99">
        <w:rPr>
          <w:szCs w:val="22"/>
        </w:rPr>
        <w:t xml:space="preserve"> INITIAL_AMT = ∑ MONTH_Tn * EQV_RATE_1 / EQV_RATE_2; </w:t>
      </w:r>
    </w:p>
    <w:p w14:paraId="0FED84F9" w14:textId="77777777" w:rsidR="00F83B47" w:rsidRPr="00A71A99" w:rsidRDefault="00F83B47" w:rsidP="00CF718E">
      <w:pPr>
        <w:pStyle w:val="Sothutu-1so"/>
        <w:spacing w:before="120" w:after="120" w:line="360" w:lineRule="auto"/>
        <w:ind w:left="-34"/>
        <w:jc w:val="left"/>
        <w:rPr>
          <w:szCs w:val="22"/>
        </w:rPr>
      </w:pPr>
      <w:r w:rsidRPr="00A71A99">
        <w:rPr>
          <w:szCs w:val="22"/>
        </w:rPr>
        <w:t>Trong đó:</w:t>
      </w:r>
    </w:p>
    <w:p w14:paraId="2612F4DD" w14:textId="77777777" w:rsidR="00F83B47" w:rsidRPr="00A71A99" w:rsidRDefault="00F83B47" w:rsidP="004E37AB">
      <w:pPr>
        <w:pStyle w:val="Sothutu-1so"/>
        <w:numPr>
          <w:ilvl w:val="1"/>
          <w:numId w:val="46"/>
        </w:numPr>
        <w:spacing w:before="120" w:after="120" w:line="360" w:lineRule="auto"/>
        <w:ind w:left="630"/>
        <w:jc w:val="left"/>
        <w:rPr>
          <w:szCs w:val="22"/>
        </w:rPr>
      </w:pPr>
      <w:r w:rsidRPr="00A71A99">
        <w:rPr>
          <w:szCs w:val="22"/>
        </w:rPr>
        <w:t>EQV_RATE_1 = C_UOM.Eqv_Rate của C_UOM_ID = NS_PLAN.C_Uom_ID</w:t>
      </w:r>
    </w:p>
    <w:p w14:paraId="404882CC" w14:textId="77777777" w:rsidR="00F83B47" w:rsidRPr="00727641" w:rsidRDefault="00F83B47" w:rsidP="004E37AB">
      <w:pPr>
        <w:pStyle w:val="ListParagraph"/>
        <w:numPr>
          <w:ilvl w:val="1"/>
          <w:numId w:val="46"/>
        </w:numPr>
        <w:ind w:left="630"/>
        <w:rPr>
          <w:szCs w:val="22"/>
        </w:rPr>
      </w:pPr>
      <w:r w:rsidRPr="00727641">
        <w:rPr>
          <w:szCs w:val="22"/>
        </w:rPr>
        <w:t>EQV_RATE_2 = C_UOM.Eqv_Rate của C_UOM.Value = ‘dong’</w:t>
      </w:r>
    </w:p>
    <w:p w14:paraId="38CEB502" w14:textId="77777777" w:rsidR="00F83B47" w:rsidRDefault="00F83B47" w:rsidP="00CF718E">
      <w:pPr>
        <w:rPr>
          <w:szCs w:val="22"/>
        </w:rPr>
      </w:pPr>
    </w:p>
    <w:p w14:paraId="6D02F2F4" w14:textId="77777777" w:rsidR="00F83B47" w:rsidRDefault="00F83B47" w:rsidP="00CF718E">
      <w:pPr>
        <w:pStyle w:val="Heading7"/>
        <w:rPr>
          <w:rFonts w:ascii="Times New Roman" w:hAnsi="Times New Roman"/>
          <w:i/>
          <w:sz w:val="24"/>
        </w:rPr>
      </w:pPr>
      <w:r w:rsidRPr="00B22CCB">
        <w:rPr>
          <w:rFonts w:ascii="Times New Roman" w:hAnsi="Times New Roman"/>
          <w:i/>
          <w:sz w:val="24"/>
        </w:rPr>
        <w:t xml:space="preserve">TOTAL_ADJ </w:t>
      </w:r>
      <w:r w:rsidRPr="00A71A99">
        <w:rPr>
          <w:rFonts w:ascii="Times New Roman" w:hAnsi="Times New Roman"/>
          <w:i/>
          <w:sz w:val="24"/>
        </w:rPr>
        <w:t>(B</w:t>
      </w:r>
      <w:r>
        <w:rPr>
          <w:rFonts w:ascii="Times New Roman" w:hAnsi="Times New Roman"/>
          <w:i/>
          <w:sz w:val="24"/>
        </w:rPr>
        <w:t>2</w:t>
      </w:r>
      <w:r w:rsidRPr="00A71A99">
        <w:rPr>
          <w:rFonts w:ascii="Times New Roman" w:hAnsi="Times New Roman"/>
          <w:i/>
          <w:sz w:val="24"/>
        </w:rPr>
        <w:t>)</w:t>
      </w:r>
    </w:p>
    <w:p w14:paraId="252F63B1" w14:textId="77777777" w:rsidR="00F83B47" w:rsidRDefault="00F83B47" w:rsidP="00CF718E">
      <w:pPr>
        <w:rPr>
          <w:b/>
          <w:i/>
          <w:szCs w:val="22"/>
        </w:rPr>
      </w:pPr>
      <w:r w:rsidRPr="00B22CCB">
        <w:rPr>
          <w:b/>
          <w:i/>
          <w:szCs w:val="22"/>
        </w:rPr>
        <w:t>Tìm kiếm các bản ghi điều chỉnh QT_C_MONTH_CONTRACT_ID thỏa mãn:</w:t>
      </w:r>
    </w:p>
    <w:p w14:paraId="26104A4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C_YEAR_ID = Year (C_STATEMENT.Trans_Date)</w:t>
      </w:r>
    </w:p>
    <w:p w14:paraId="59FD67FE"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DATEACCT ≤ C_STATEMENT.Trans_Date</w:t>
      </w:r>
    </w:p>
    <w:p w14:paraId="698B66F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DOCSTATUS2 = ‘PO’ (Đã duyệt)</w:t>
      </w:r>
    </w:p>
    <w:p w14:paraId="23F92C6E" w14:textId="77777777" w:rsidR="00F83B47" w:rsidRPr="00AF0008" w:rsidRDefault="00F83B47" w:rsidP="00CF718E">
      <w:pPr>
        <w:pStyle w:val="Sothutu-1so"/>
        <w:spacing w:before="120" w:after="120" w:line="360" w:lineRule="auto"/>
        <w:ind w:left="-34"/>
        <w:jc w:val="left"/>
        <w:rPr>
          <w:szCs w:val="22"/>
        </w:rPr>
      </w:pPr>
      <w:r w:rsidRPr="00AF0008">
        <w:rPr>
          <w:szCs w:val="22"/>
        </w:rPr>
        <w:t>Tìm kiếm các bản ghi QT_C_MONTH_CONTRACT_DETAIL_ID thỏa mãn:</w:t>
      </w:r>
    </w:p>
    <w:p w14:paraId="292A3B9F"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Gán với QT_C_MONTH_CONTRACT_ID được tìm thấy ở trên</w:t>
      </w:r>
    </w:p>
    <w:p w14:paraId="543E1D6D"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C_DEPARTMENT_ID = C_STATEMENT.C_Control_Department_ID</w:t>
      </w:r>
    </w:p>
    <w:p w14:paraId="6DFBB03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C_PERIOD_ID thỏa mãn: C_QUARTER.Start_Date ≤ C_PERIOD.Start_Date ≤ C_PERIOD.End_Date ≤ C_QUARTER.End_Date; trong đó C_QUARTER_ID quý chứa C_STATEMENT.Trans_Date</w:t>
      </w:r>
    </w:p>
    <w:p w14:paraId="6BA34095"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C_ACTIVITY1_ID = (Select Parent_ID from C_ACTIVITY where C_ACTIVITY_ID =</w:t>
      </w:r>
      <w:r w:rsidRPr="00AF0008">
        <w:rPr>
          <w:i/>
          <w:szCs w:val="22"/>
        </w:rPr>
        <w:t xml:space="preserve"> [C_STATEMENT_LINE.C_Activity_ID]</w:t>
      </w:r>
      <w:r w:rsidRPr="00AF0008">
        <w:rPr>
          <w:szCs w:val="22"/>
        </w:rPr>
        <w:t>)</w:t>
      </w:r>
    </w:p>
    <w:p w14:paraId="70F18CD6" w14:textId="77777777" w:rsidR="00F83B47" w:rsidRPr="00AF0008" w:rsidRDefault="00F83B47" w:rsidP="00CF718E">
      <w:pPr>
        <w:pStyle w:val="Sothutu-1so"/>
        <w:spacing w:before="120" w:after="120" w:line="360" w:lineRule="auto"/>
        <w:ind w:left="-34"/>
        <w:jc w:val="left"/>
        <w:rPr>
          <w:szCs w:val="22"/>
        </w:rPr>
      </w:pPr>
      <w:r w:rsidRPr="00AF0008">
        <w:rPr>
          <w:szCs w:val="22"/>
        </w:rPr>
        <w:t xml:space="preserve">Khi đó TOTAL_ADJ được tính bằng TOTAL_ADJ = ∑ MONTH_Tn của 3 tháng thuộc quý gán với các bản ghi QT_C_MONTN_CONTRACT_ID được tìm thấy ở trên &amp; được quy đổi ra đơn vị tính = ‘dong’: </w:t>
      </w:r>
      <w:r w:rsidRPr="00AF0008">
        <w:rPr>
          <w:szCs w:val="22"/>
        </w:rPr>
        <w:sym w:font="Wingdings" w:char="F0E0"/>
      </w:r>
      <w:r w:rsidRPr="00AF0008">
        <w:rPr>
          <w:szCs w:val="22"/>
        </w:rPr>
        <w:t xml:space="preserve"> TOTAL_ADJ = ∑ MONTH_Tn * EQV_RATE_1 / EQV_RATE_2; </w:t>
      </w:r>
    </w:p>
    <w:p w14:paraId="7DB4DF8E" w14:textId="77777777" w:rsidR="00F83B47" w:rsidRPr="00AF0008" w:rsidRDefault="00F83B47" w:rsidP="00CF718E">
      <w:pPr>
        <w:pStyle w:val="Sothutu-1so"/>
        <w:spacing w:before="120" w:after="120" w:line="360" w:lineRule="auto"/>
        <w:ind w:left="-34"/>
        <w:jc w:val="left"/>
        <w:rPr>
          <w:szCs w:val="22"/>
        </w:rPr>
      </w:pPr>
      <w:r w:rsidRPr="00AF0008">
        <w:rPr>
          <w:szCs w:val="22"/>
        </w:rPr>
        <w:lastRenderedPageBreak/>
        <w:t>Trong đó:</w:t>
      </w:r>
    </w:p>
    <w:p w14:paraId="1EF1477E" w14:textId="77777777" w:rsidR="00F83B47" w:rsidRPr="00AF0008" w:rsidRDefault="00F83B47" w:rsidP="004E37AB">
      <w:pPr>
        <w:pStyle w:val="Sothutu-1so"/>
        <w:numPr>
          <w:ilvl w:val="1"/>
          <w:numId w:val="46"/>
        </w:numPr>
        <w:spacing w:before="120" w:after="120" w:line="360" w:lineRule="auto"/>
        <w:ind w:left="630"/>
        <w:jc w:val="left"/>
        <w:rPr>
          <w:szCs w:val="22"/>
        </w:rPr>
      </w:pPr>
      <w:r w:rsidRPr="00AF0008">
        <w:rPr>
          <w:szCs w:val="22"/>
        </w:rPr>
        <w:t>EQV_RATE_1 = C_UOM.Eqv_Rate của C_UOM_ID = QT_C_MONTH_CONTRACT.C_Uom_ID</w:t>
      </w:r>
    </w:p>
    <w:p w14:paraId="29507ED2" w14:textId="77777777" w:rsidR="00F83B47" w:rsidRDefault="00F83B47" w:rsidP="004E37AB">
      <w:pPr>
        <w:pStyle w:val="Sothutu-1so"/>
        <w:numPr>
          <w:ilvl w:val="1"/>
          <w:numId w:val="46"/>
        </w:numPr>
        <w:spacing w:before="120" w:after="120" w:line="360" w:lineRule="auto"/>
        <w:ind w:left="630"/>
        <w:jc w:val="left"/>
        <w:rPr>
          <w:szCs w:val="22"/>
        </w:rPr>
      </w:pPr>
      <w:r w:rsidRPr="00AF0008">
        <w:rPr>
          <w:szCs w:val="22"/>
        </w:rPr>
        <w:t>EQV_RATE_2 = C_UOM.Eqv_Rate của C_UOM.Value = ‘dong’</w:t>
      </w:r>
    </w:p>
    <w:p w14:paraId="101E1429" w14:textId="77777777" w:rsidR="00F83B47" w:rsidRPr="00AF0008" w:rsidRDefault="00F83B47" w:rsidP="00CF718E">
      <w:pPr>
        <w:pStyle w:val="Sothutu-1so"/>
        <w:spacing w:before="120" w:after="120" w:line="360" w:lineRule="auto"/>
        <w:ind w:left="630"/>
        <w:jc w:val="left"/>
        <w:rPr>
          <w:szCs w:val="22"/>
        </w:rPr>
      </w:pPr>
    </w:p>
    <w:p w14:paraId="58588367" w14:textId="5AB8B861" w:rsidR="005C14AB" w:rsidRDefault="005C14AB" w:rsidP="005C14AB">
      <w:pPr>
        <w:pStyle w:val="Heading7"/>
        <w:rPr>
          <w:rFonts w:ascii="Times New Roman" w:hAnsi="Times New Roman"/>
          <w:i/>
          <w:sz w:val="24"/>
        </w:rPr>
      </w:pPr>
      <w:r w:rsidRPr="005C14AB">
        <w:rPr>
          <w:rFonts w:ascii="Times New Roman" w:hAnsi="Times New Roman"/>
          <w:i/>
          <w:sz w:val="24"/>
        </w:rPr>
        <w:t>ADJ_AMT</w:t>
      </w:r>
      <w:r>
        <w:rPr>
          <w:rFonts w:ascii="Times New Roman" w:hAnsi="Times New Roman"/>
          <w:i/>
          <w:sz w:val="24"/>
        </w:rPr>
        <w:t xml:space="preserve"> (B2.1)</w:t>
      </w:r>
    </w:p>
    <w:p w14:paraId="7B863D66" w14:textId="58921C2B" w:rsidR="005C14AB" w:rsidRPr="00BE689A" w:rsidRDefault="005C14AB" w:rsidP="005C14AB">
      <w:pPr>
        <w:ind w:left="0"/>
        <w:rPr>
          <w:b/>
          <w:i/>
          <w:sz w:val="22"/>
          <w:szCs w:val="22"/>
        </w:rPr>
      </w:pPr>
      <w:r w:rsidRPr="00BE689A">
        <w:rPr>
          <w:b/>
          <w:i/>
          <w:sz w:val="22"/>
          <w:szCs w:val="22"/>
        </w:rPr>
        <w:t>Tìm kiếm các bản ghi điều chỉnh QT_C_MONTH_CONTRACT_ID thỏa mãn:</w:t>
      </w:r>
    </w:p>
    <w:p w14:paraId="1E35B028"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C_YEAR_ID = Year (C_STATEMENT.Trans_Date)</w:t>
      </w:r>
    </w:p>
    <w:p w14:paraId="0CB3AFCC"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DATEACCT ≤ C_STATEMENT.Trans_Date</w:t>
      </w:r>
    </w:p>
    <w:p w14:paraId="646BE09A"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DOCSTATUS2 = ‘PO’ (Đã duyệt)</w:t>
      </w:r>
    </w:p>
    <w:p w14:paraId="19945654"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QT_C_MONTH_CONTRACT_ID nằm trong LIST_QT_C_MONTH_CONTRACT_ID thuộc NS_PLAN_LINE_ID tìm được ở B1</w:t>
      </w:r>
    </w:p>
    <w:p w14:paraId="6AC09AF2" w14:textId="77777777" w:rsidR="005C14AB" w:rsidRPr="00BE689A" w:rsidRDefault="005C14AB" w:rsidP="005C14AB">
      <w:pPr>
        <w:pStyle w:val="Sothutu-1so"/>
        <w:spacing w:before="120" w:after="120" w:line="360" w:lineRule="auto"/>
        <w:ind w:left="-34"/>
        <w:jc w:val="left"/>
        <w:rPr>
          <w:sz w:val="22"/>
          <w:szCs w:val="22"/>
        </w:rPr>
      </w:pPr>
      <w:r w:rsidRPr="00BE689A">
        <w:rPr>
          <w:sz w:val="22"/>
          <w:szCs w:val="22"/>
        </w:rPr>
        <w:t>Tìm kiếm các bản ghi QT_C_MONTH_CONTRACT_DETAIL_ID thỏa mãn:</w:t>
      </w:r>
    </w:p>
    <w:p w14:paraId="7A052C39"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Gán với QT_C_MONTH_CONTRACT_ID được tìm thấy ở trên</w:t>
      </w:r>
    </w:p>
    <w:p w14:paraId="337E7FA4"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C_DEPARTMENT_ID = C_STATEMENT.C_Control_Department_ID</w:t>
      </w:r>
    </w:p>
    <w:p w14:paraId="16F39703"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C_PERIOD_ID thỏa mãn: C_QUARTER.Start_Date ≤ C_PERIOD.Start_Date ≤ C_PERIOD.End_Date ≤ C_QUARTER.End_Date; trong đó C_QUARTER_ID quý chứa C_STATEMENT.Trans_Date</w:t>
      </w:r>
    </w:p>
    <w:p w14:paraId="19F51F2A" w14:textId="77777777" w:rsidR="005C14AB" w:rsidRPr="00BE689A" w:rsidRDefault="005C14AB" w:rsidP="004E37AB">
      <w:pPr>
        <w:pStyle w:val="Sothutu-1so"/>
        <w:numPr>
          <w:ilvl w:val="0"/>
          <w:numId w:val="44"/>
        </w:numPr>
        <w:spacing w:before="120" w:after="120" w:line="360" w:lineRule="auto"/>
        <w:ind w:left="326"/>
        <w:jc w:val="left"/>
        <w:rPr>
          <w:sz w:val="22"/>
          <w:szCs w:val="22"/>
        </w:rPr>
      </w:pPr>
      <w:r w:rsidRPr="00BE689A">
        <w:rPr>
          <w:sz w:val="22"/>
          <w:szCs w:val="22"/>
        </w:rPr>
        <w:t>Có C_ACTIVITY1_ID = (Select Parent_ID from C_ACTIVITY where C_ACTIVITY_ID =</w:t>
      </w:r>
      <w:r w:rsidRPr="00BE689A">
        <w:rPr>
          <w:i/>
          <w:sz w:val="22"/>
          <w:szCs w:val="22"/>
        </w:rPr>
        <w:t xml:space="preserve"> [C_STATEMENT_LINE.C_Activity_ID]</w:t>
      </w:r>
      <w:r w:rsidRPr="00BE689A">
        <w:rPr>
          <w:sz w:val="22"/>
          <w:szCs w:val="22"/>
        </w:rPr>
        <w:t>)</w:t>
      </w:r>
    </w:p>
    <w:p w14:paraId="6BB95643" w14:textId="77777777" w:rsidR="005C14AB" w:rsidRPr="00BE689A" w:rsidRDefault="005C14AB" w:rsidP="005C14AB">
      <w:pPr>
        <w:pStyle w:val="Sothutu-1so"/>
        <w:spacing w:before="120" w:after="120" w:line="360" w:lineRule="auto"/>
        <w:ind w:left="-34"/>
        <w:jc w:val="left"/>
        <w:rPr>
          <w:sz w:val="22"/>
          <w:szCs w:val="22"/>
        </w:rPr>
      </w:pPr>
      <w:r w:rsidRPr="00BE689A">
        <w:rPr>
          <w:sz w:val="22"/>
          <w:szCs w:val="22"/>
        </w:rPr>
        <w:t xml:space="preserve">Khi đó ADJ_AMT được tính bằng ADJ_AMT = ∑ MONTH_Tn của 3 tháng thuộc quý gán với các bản ghi QT_C_MONTN_CONTRACT_ID được tìm thấy ở trên &amp; được quy đổi ra đơn vị tính = ‘dong’: </w:t>
      </w:r>
      <w:r w:rsidRPr="00BE689A">
        <w:rPr>
          <w:sz w:val="22"/>
          <w:szCs w:val="22"/>
        </w:rPr>
        <w:sym w:font="Wingdings" w:char="F0E0"/>
      </w:r>
      <w:r w:rsidRPr="00BE689A">
        <w:rPr>
          <w:sz w:val="22"/>
          <w:szCs w:val="22"/>
        </w:rPr>
        <w:t xml:space="preserve"> ADJ_AMT = ∑ MONTH_Tn * EQV_RATE_1 / EQV_RATE_2; </w:t>
      </w:r>
    </w:p>
    <w:p w14:paraId="402F3789" w14:textId="77777777" w:rsidR="005C14AB" w:rsidRPr="00BE689A" w:rsidRDefault="005C14AB" w:rsidP="005C14AB">
      <w:pPr>
        <w:pStyle w:val="Sothutu-1so"/>
        <w:spacing w:before="120" w:after="120" w:line="360" w:lineRule="auto"/>
        <w:ind w:left="-34"/>
        <w:jc w:val="left"/>
        <w:rPr>
          <w:sz w:val="22"/>
          <w:szCs w:val="22"/>
        </w:rPr>
      </w:pPr>
      <w:r w:rsidRPr="00BE689A">
        <w:rPr>
          <w:sz w:val="22"/>
          <w:szCs w:val="22"/>
        </w:rPr>
        <w:t>Trong đó:</w:t>
      </w:r>
    </w:p>
    <w:p w14:paraId="6E724B86" w14:textId="77777777" w:rsidR="005C14AB" w:rsidRPr="00BE689A" w:rsidRDefault="005C14AB" w:rsidP="004E37AB">
      <w:pPr>
        <w:pStyle w:val="Sothutu-1so"/>
        <w:numPr>
          <w:ilvl w:val="1"/>
          <w:numId w:val="46"/>
        </w:numPr>
        <w:spacing w:before="120" w:after="120" w:line="360" w:lineRule="auto"/>
        <w:ind w:left="630"/>
        <w:jc w:val="left"/>
        <w:rPr>
          <w:sz w:val="22"/>
          <w:szCs w:val="22"/>
        </w:rPr>
      </w:pPr>
      <w:r w:rsidRPr="00BE689A">
        <w:rPr>
          <w:sz w:val="22"/>
          <w:szCs w:val="22"/>
        </w:rPr>
        <w:lastRenderedPageBreak/>
        <w:t>EQV_RATE_1 = C_UOM.Eqv_Rate của C_UOM_ID = QT_C_MONTH_CONTRACT.C_Uom_ID</w:t>
      </w:r>
    </w:p>
    <w:p w14:paraId="31C83BD5" w14:textId="77777777" w:rsidR="005C14AB" w:rsidRPr="00BE689A" w:rsidRDefault="005C14AB" w:rsidP="004E37AB">
      <w:pPr>
        <w:pStyle w:val="Sothutu-1so"/>
        <w:numPr>
          <w:ilvl w:val="1"/>
          <w:numId w:val="46"/>
        </w:numPr>
        <w:spacing w:before="120" w:after="120" w:line="360" w:lineRule="auto"/>
        <w:ind w:left="630"/>
        <w:jc w:val="left"/>
        <w:rPr>
          <w:sz w:val="22"/>
          <w:szCs w:val="22"/>
        </w:rPr>
      </w:pPr>
      <w:r w:rsidRPr="00BE689A">
        <w:rPr>
          <w:sz w:val="22"/>
          <w:szCs w:val="22"/>
        </w:rPr>
        <w:t>EQV_RATE_2 = C_UOM.Eqv_Rate của C_UOM.Value = ‘dong’</w:t>
      </w:r>
    </w:p>
    <w:p w14:paraId="784F8984" w14:textId="77777777" w:rsidR="005C14AB" w:rsidRPr="00BE689A" w:rsidRDefault="005C14AB" w:rsidP="005C14AB"/>
    <w:p w14:paraId="6CF82283" w14:textId="77777777" w:rsidR="00F83B47" w:rsidRPr="00BE689A" w:rsidRDefault="00F83B47" w:rsidP="00CF718E">
      <w:pPr>
        <w:pStyle w:val="Heading7"/>
        <w:rPr>
          <w:rFonts w:ascii="Times New Roman" w:hAnsi="Times New Roman"/>
          <w:i/>
          <w:sz w:val="24"/>
        </w:rPr>
      </w:pPr>
      <w:r w:rsidRPr="00BE689A">
        <w:rPr>
          <w:rFonts w:ascii="Times New Roman" w:hAnsi="Times New Roman"/>
          <w:i/>
          <w:sz w:val="24"/>
        </w:rPr>
        <w:t>TOTAL_AMT (B3)</w:t>
      </w:r>
    </w:p>
    <w:p w14:paraId="0650EF95" w14:textId="2C64BA9D" w:rsidR="00F83B47" w:rsidRDefault="00F83B47" w:rsidP="00CF718E">
      <w:pPr>
        <w:rPr>
          <w:b/>
          <w:i/>
          <w:szCs w:val="22"/>
        </w:rPr>
      </w:pPr>
      <w:r w:rsidRPr="00BE689A">
        <w:rPr>
          <w:b/>
          <w:i/>
          <w:szCs w:val="22"/>
        </w:rPr>
        <w:t>Ngân sách quý (sau điều chỉnh) được tính như sau: TOTAL_AMT</w:t>
      </w:r>
      <w:r w:rsidRPr="00054D6D">
        <w:rPr>
          <w:b/>
          <w:i/>
          <w:szCs w:val="22"/>
        </w:rPr>
        <w:t xml:space="preserve"> = INITIAL_AMT + TOTAL_ADJ</w:t>
      </w:r>
      <w:r w:rsidR="009E528D" w:rsidRPr="0013581F">
        <w:rPr>
          <w:b/>
          <w:i/>
          <w:szCs w:val="22"/>
        </w:rPr>
        <w:t>- ADJ_AMT</w:t>
      </w:r>
    </w:p>
    <w:p w14:paraId="6A03E17F" w14:textId="77777777" w:rsidR="00F83B47" w:rsidRDefault="00F83B47" w:rsidP="00CF718E">
      <w:pPr>
        <w:rPr>
          <w:b/>
          <w:i/>
          <w:szCs w:val="22"/>
        </w:rPr>
      </w:pPr>
    </w:p>
    <w:p w14:paraId="31EEB215" w14:textId="77777777" w:rsidR="00F83B47" w:rsidRDefault="00F83B47" w:rsidP="00CF718E">
      <w:pPr>
        <w:pStyle w:val="Heading7"/>
        <w:rPr>
          <w:rFonts w:ascii="Times New Roman" w:hAnsi="Times New Roman"/>
          <w:i/>
          <w:sz w:val="24"/>
        </w:rPr>
      </w:pPr>
      <w:r w:rsidRPr="009F2822">
        <w:rPr>
          <w:rFonts w:ascii="Times New Roman" w:hAnsi="Times New Roman"/>
          <w:i/>
          <w:sz w:val="24"/>
        </w:rPr>
        <w:t xml:space="preserve">TOTAL_EXP </w:t>
      </w:r>
      <w:r w:rsidRPr="00A71A99">
        <w:rPr>
          <w:rFonts w:ascii="Times New Roman" w:hAnsi="Times New Roman"/>
          <w:i/>
          <w:sz w:val="24"/>
        </w:rPr>
        <w:t>(B</w:t>
      </w:r>
      <w:r>
        <w:rPr>
          <w:rFonts w:ascii="Times New Roman" w:hAnsi="Times New Roman"/>
          <w:i/>
          <w:sz w:val="24"/>
        </w:rPr>
        <w:t>4</w:t>
      </w:r>
      <w:r w:rsidRPr="00A71A99">
        <w:rPr>
          <w:rFonts w:ascii="Times New Roman" w:hAnsi="Times New Roman"/>
          <w:i/>
          <w:sz w:val="24"/>
        </w:rPr>
        <w:t>)</w:t>
      </w:r>
    </w:p>
    <w:p w14:paraId="2D32AD84" w14:textId="77777777" w:rsidR="00F83B47" w:rsidRPr="009F2822" w:rsidRDefault="00F83B47" w:rsidP="00CF718E">
      <w:pPr>
        <w:pStyle w:val="Sothutu-1so"/>
        <w:spacing w:before="120" w:after="120" w:line="360" w:lineRule="auto"/>
        <w:ind w:left="-34"/>
        <w:jc w:val="left"/>
        <w:rPr>
          <w:b/>
          <w:i/>
          <w:szCs w:val="22"/>
        </w:rPr>
      </w:pPr>
      <w:r w:rsidRPr="009F2822">
        <w:rPr>
          <w:b/>
          <w:i/>
          <w:szCs w:val="22"/>
        </w:rPr>
        <w:t>Tìm kiếm các bản ghi C_STATEMENT_ID thỏa mãn:</w:t>
      </w:r>
    </w:p>
    <w:p w14:paraId="0C376B49" w14:textId="77777777" w:rsidR="00F83B47" w:rsidRPr="00F1628C" w:rsidRDefault="00F83B47" w:rsidP="00CF718E">
      <w:pPr>
        <w:pStyle w:val="Sothutu-1so"/>
        <w:spacing w:before="120" w:after="120" w:line="360" w:lineRule="auto"/>
        <w:ind w:left="360" w:hanging="360"/>
        <w:jc w:val="left"/>
        <w:rPr>
          <w:szCs w:val="22"/>
        </w:rPr>
      </w:pPr>
      <w:r w:rsidRPr="00F1628C">
        <w:rPr>
          <w:szCs w:val="22"/>
        </w:rPr>
        <w:t>Gồm Chi phí lũy kế theo tờ trình đã duyệt (B4.1) + Chi phí theo tờ trình hiện tại (B4.2)</w:t>
      </w:r>
    </w:p>
    <w:p w14:paraId="451B8A30" w14:textId="77777777" w:rsidR="00F83B47" w:rsidRPr="009F2822" w:rsidRDefault="00F83B47" w:rsidP="004E37AB">
      <w:pPr>
        <w:pStyle w:val="Sothutu-1so"/>
        <w:numPr>
          <w:ilvl w:val="0"/>
          <w:numId w:val="44"/>
        </w:numPr>
        <w:spacing w:before="120" w:after="120" w:line="360" w:lineRule="auto"/>
        <w:ind w:left="326"/>
        <w:jc w:val="left"/>
        <w:rPr>
          <w:b/>
          <w:i/>
          <w:szCs w:val="22"/>
          <w:u w:val="single"/>
        </w:rPr>
      </w:pPr>
      <w:r w:rsidRPr="009F2822">
        <w:rPr>
          <w:b/>
          <w:szCs w:val="22"/>
          <w:u w:val="single"/>
        </w:rPr>
        <w:t>Chi phí lũy kế theo tờ trình đã duyệt: (B4.1)</w:t>
      </w:r>
    </w:p>
    <w:p w14:paraId="4C9135E5"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C_STATEMENT_ID thỏa mãn:</w:t>
      </w:r>
    </w:p>
    <w:p w14:paraId="79CD5F97"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cùng C_STATEMENT.C_Control_Department_ID với phòng ban hiện tại</w:t>
      </w:r>
    </w:p>
    <w:p w14:paraId="56D9160C"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QUARTER (C_STATEMENT.Trans_Date) cùng quý với C_STATEMENT.Trans_Date của tờ trình hiện tại</w:t>
      </w:r>
    </w:p>
    <w:p w14:paraId="612F9D4E"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C_STATEMENT.Approve_Status = ‘AP’ (Đã duyệt)</w:t>
      </w:r>
    </w:p>
    <w:p w14:paraId="7AB29618"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SIGNERSTATUS ≠ 1,2,4 (Từ chối/Hủy luồng)</w:t>
      </w:r>
    </w:p>
    <w:p w14:paraId="303511FA"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C_STATEMENT_LINE_ID thỏa mãn:</w:t>
      </w:r>
    </w:p>
    <w:p w14:paraId="7EFF7603"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Gán với C_STATEMENT_ID được tìm thấy ở trên</w:t>
      </w:r>
    </w:p>
    <w:p w14:paraId="295F5B42"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C_BUDGET_ID = 2 (N02)</w:t>
      </w:r>
    </w:p>
    <w:p w14:paraId="4A3CCAB8"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lastRenderedPageBreak/>
        <w:t>Có DIRECT_RELEASE = N</w:t>
      </w:r>
    </w:p>
    <w:p w14:paraId="1939C339"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C_ACTIVITY_ID thỏa mãn có cùng PARENT_ID với C_STATEMENT_LINE.C_Activity_ID của bản ghi hiện tại</w:t>
      </w:r>
    </w:p>
    <w:p w14:paraId="58031508" w14:textId="77777777" w:rsidR="00F83B47" w:rsidRPr="009F2822" w:rsidRDefault="00F83B47" w:rsidP="004E37AB">
      <w:pPr>
        <w:pStyle w:val="Sothutu-1so"/>
        <w:numPr>
          <w:ilvl w:val="0"/>
          <w:numId w:val="44"/>
        </w:numPr>
        <w:spacing w:before="120" w:after="120" w:line="360" w:lineRule="auto"/>
        <w:ind w:left="326"/>
        <w:jc w:val="left"/>
        <w:rPr>
          <w:b/>
          <w:szCs w:val="22"/>
          <w:u w:val="single"/>
        </w:rPr>
      </w:pPr>
      <w:r w:rsidRPr="009F2822">
        <w:rPr>
          <w:b/>
          <w:szCs w:val="22"/>
          <w:u w:val="single"/>
        </w:rPr>
        <w:t>Chi phí theo tờ trình hiện tại: (B4.2)</w:t>
      </w:r>
    </w:p>
    <w:p w14:paraId="094ABE02"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C_STATEMENT_LINE_ID thỏa mãn:</w:t>
      </w:r>
    </w:p>
    <w:p w14:paraId="13680DFF"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C_STATEMENT_ID = bản ghi C_STATEMENT_ID hiện tại</w:t>
      </w:r>
    </w:p>
    <w:p w14:paraId="19EDBD1D"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C_BUDGET_ID = 2 (N02)</w:t>
      </w:r>
    </w:p>
    <w:p w14:paraId="507CD455"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DIRECT_RELEASE = N</w:t>
      </w:r>
    </w:p>
    <w:p w14:paraId="5FEA8FB4" w14:textId="5D54A0EF" w:rsidR="00F83B47" w:rsidRDefault="00F83B47" w:rsidP="004E37AB">
      <w:pPr>
        <w:pStyle w:val="Sothutu-1so"/>
        <w:numPr>
          <w:ilvl w:val="1"/>
          <w:numId w:val="46"/>
        </w:numPr>
        <w:spacing w:before="120" w:after="120" w:line="360" w:lineRule="auto"/>
        <w:ind w:left="630"/>
        <w:jc w:val="left"/>
        <w:rPr>
          <w:szCs w:val="22"/>
        </w:rPr>
      </w:pPr>
      <w:r w:rsidRPr="009F2822">
        <w:rPr>
          <w:szCs w:val="22"/>
        </w:rPr>
        <w:t>Có C_ACTIVITY_ID thỏa mãn có cùng PARENT_ID với C_STATEMENT_LINE.C_Activity_ID của bản ghi hiện tại</w:t>
      </w:r>
    </w:p>
    <w:p w14:paraId="12AEDF59" w14:textId="77777777" w:rsidR="0013581F" w:rsidRPr="009F2822" w:rsidRDefault="0013581F" w:rsidP="0013581F">
      <w:pPr>
        <w:pStyle w:val="Sothutu-1so"/>
        <w:spacing w:before="120" w:after="120" w:line="360" w:lineRule="auto"/>
        <w:jc w:val="left"/>
        <w:rPr>
          <w:szCs w:val="22"/>
        </w:rPr>
      </w:pPr>
    </w:p>
    <w:p w14:paraId="4497C987" w14:textId="586BD50A" w:rsidR="00F83B47" w:rsidRDefault="00F83B47" w:rsidP="00CF718E">
      <w:pPr>
        <w:pStyle w:val="Sothutu-1so"/>
        <w:spacing w:before="120" w:after="120" w:line="360" w:lineRule="auto"/>
        <w:ind w:left="360" w:hanging="360"/>
        <w:jc w:val="left"/>
        <w:rPr>
          <w:szCs w:val="22"/>
        </w:rPr>
      </w:pPr>
      <w:r w:rsidRPr="009F2822">
        <w:rPr>
          <w:szCs w:val="22"/>
        </w:rPr>
        <w:sym w:font="Wingdings" w:char="F0E0"/>
      </w:r>
      <w:r w:rsidRPr="009F2822">
        <w:rPr>
          <w:szCs w:val="22"/>
        </w:rPr>
        <w:t xml:space="preserve"> Khi đó TOTAL_EXP = ∑ (C_STATEMENT_LINE.Approved_Before_Tax_Amount * C_STATEMENT_LINE.Currency_Rate) của các bản ghi C_STATEMENT_LINE_ID được tìm thấy ở B4.1 &amp; B4.2</w:t>
      </w:r>
    </w:p>
    <w:p w14:paraId="3BD8BB4C" w14:textId="77777777" w:rsidR="0013581F" w:rsidRPr="009F2822" w:rsidRDefault="0013581F" w:rsidP="00CF718E">
      <w:pPr>
        <w:pStyle w:val="Sothutu-1so"/>
        <w:spacing w:before="120" w:after="120" w:line="360" w:lineRule="auto"/>
        <w:ind w:left="360" w:hanging="360"/>
        <w:jc w:val="left"/>
        <w:rPr>
          <w:szCs w:val="22"/>
        </w:rPr>
      </w:pPr>
    </w:p>
    <w:p w14:paraId="0E1B116B" w14:textId="77777777" w:rsidR="00F83B47" w:rsidRDefault="00F83B47" w:rsidP="00CF718E">
      <w:pPr>
        <w:pStyle w:val="Heading7"/>
        <w:rPr>
          <w:rFonts w:ascii="Times New Roman" w:hAnsi="Times New Roman"/>
          <w:i/>
          <w:sz w:val="24"/>
        </w:rPr>
      </w:pPr>
      <w:r>
        <w:rPr>
          <w:rFonts w:ascii="Times New Roman" w:hAnsi="Times New Roman"/>
          <w:i/>
          <w:sz w:val="24"/>
        </w:rPr>
        <w:t xml:space="preserve">REST_AMT </w:t>
      </w:r>
      <w:r w:rsidRPr="00A71A99">
        <w:rPr>
          <w:rFonts w:ascii="Times New Roman" w:hAnsi="Times New Roman"/>
          <w:i/>
          <w:sz w:val="24"/>
        </w:rPr>
        <w:t>(B</w:t>
      </w:r>
      <w:r>
        <w:rPr>
          <w:rFonts w:ascii="Times New Roman" w:hAnsi="Times New Roman"/>
          <w:i/>
          <w:sz w:val="24"/>
        </w:rPr>
        <w:t>5</w:t>
      </w:r>
      <w:r w:rsidRPr="00A71A99">
        <w:rPr>
          <w:rFonts w:ascii="Times New Roman" w:hAnsi="Times New Roman"/>
          <w:i/>
          <w:sz w:val="24"/>
        </w:rPr>
        <w:t>)</w:t>
      </w:r>
    </w:p>
    <w:p w14:paraId="4EA68617" w14:textId="45A986A3" w:rsidR="00686921" w:rsidRDefault="00F83B47" w:rsidP="00EA3129">
      <w:pPr>
        <w:rPr>
          <w:b/>
          <w:i/>
          <w:szCs w:val="22"/>
        </w:rPr>
      </w:pPr>
      <w:r w:rsidRPr="00B143E6">
        <w:rPr>
          <w:b/>
          <w:i/>
          <w:szCs w:val="22"/>
        </w:rPr>
        <w:t>Ngân sách còn tồn trước tờ trình được tính như sau: REST_AMT = TOTAL_AMT – TOTAL_</w:t>
      </w:r>
      <w:r w:rsidR="0013581F" w:rsidRPr="0013581F">
        <w:t xml:space="preserve"> </w:t>
      </w:r>
      <w:r w:rsidR="0013581F" w:rsidRPr="0013581F">
        <w:rPr>
          <w:b/>
          <w:i/>
          <w:szCs w:val="22"/>
        </w:rPr>
        <w:t xml:space="preserve">EXP </w:t>
      </w:r>
    </w:p>
    <w:p w14:paraId="572624EA" w14:textId="77777777" w:rsidR="0013581F" w:rsidRPr="00686921" w:rsidRDefault="0013581F" w:rsidP="00EA3129">
      <w:pPr>
        <w:rPr>
          <w:b/>
          <w:i/>
          <w:szCs w:val="22"/>
        </w:rPr>
      </w:pPr>
    </w:p>
    <w:p w14:paraId="339FD3BC" w14:textId="67C81312" w:rsidR="003016CE" w:rsidRPr="00FF37CC" w:rsidRDefault="003016CE" w:rsidP="00057F7B">
      <w:pPr>
        <w:pStyle w:val="Heading6"/>
        <w:rPr>
          <w:sz w:val="24"/>
          <w:szCs w:val="24"/>
        </w:rPr>
      </w:pPr>
      <w:r w:rsidRPr="00FF37CC">
        <w:rPr>
          <w:sz w:val="24"/>
          <w:szCs w:val="24"/>
        </w:rP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C368A" w:rsidRPr="00FF37CC" w14:paraId="1DD00662" w14:textId="77777777" w:rsidTr="00BC68EF">
        <w:trPr>
          <w:trHeight w:val="530"/>
          <w:tblHeader/>
        </w:trPr>
        <w:tc>
          <w:tcPr>
            <w:tcW w:w="2424" w:type="dxa"/>
            <w:shd w:val="clear" w:color="auto" w:fill="D9D9D9"/>
          </w:tcPr>
          <w:p w14:paraId="70B44C90" w14:textId="77777777" w:rsidR="007C368A" w:rsidRPr="00FF37CC" w:rsidRDefault="007C368A" w:rsidP="00EA3129">
            <w:pPr>
              <w:ind w:left="0"/>
              <w:rPr>
                <w:b/>
              </w:rPr>
            </w:pPr>
            <w:r w:rsidRPr="00FF37CC">
              <w:rPr>
                <w:b/>
              </w:rPr>
              <w:t>Thao tác</w:t>
            </w:r>
          </w:p>
        </w:tc>
        <w:tc>
          <w:tcPr>
            <w:tcW w:w="1176" w:type="dxa"/>
            <w:shd w:val="clear" w:color="auto" w:fill="D9D9D9"/>
          </w:tcPr>
          <w:p w14:paraId="4FEA26EC" w14:textId="77777777" w:rsidR="007C368A" w:rsidRPr="00FF37CC" w:rsidRDefault="007C368A" w:rsidP="00EA3129">
            <w:pPr>
              <w:ind w:left="0"/>
              <w:rPr>
                <w:b/>
                <w:color w:val="000000"/>
              </w:rPr>
            </w:pPr>
            <w:r w:rsidRPr="00FF37CC">
              <w:rPr>
                <w:b/>
                <w:color w:val="000000"/>
              </w:rPr>
              <w:t>Hiển thị</w:t>
            </w:r>
          </w:p>
        </w:tc>
        <w:tc>
          <w:tcPr>
            <w:tcW w:w="10710" w:type="dxa"/>
            <w:shd w:val="clear" w:color="auto" w:fill="D9D9D9"/>
          </w:tcPr>
          <w:p w14:paraId="64E41A40" w14:textId="77777777" w:rsidR="007C368A" w:rsidRPr="00FF37CC" w:rsidRDefault="007C368A" w:rsidP="00EA3129">
            <w:pPr>
              <w:ind w:left="0"/>
              <w:rPr>
                <w:b/>
              </w:rPr>
            </w:pPr>
            <w:r w:rsidRPr="00FF37CC">
              <w:rPr>
                <w:b/>
              </w:rPr>
              <w:t>Mô tả</w:t>
            </w:r>
          </w:p>
        </w:tc>
      </w:tr>
      <w:tr w:rsidR="007C368A" w:rsidRPr="00FF37CC" w14:paraId="63B73458" w14:textId="77777777" w:rsidTr="00BC68EF">
        <w:tc>
          <w:tcPr>
            <w:tcW w:w="2424" w:type="dxa"/>
          </w:tcPr>
          <w:p w14:paraId="50919E1D" w14:textId="77777777" w:rsidR="007C368A" w:rsidRPr="00FF37CC" w:rsidRDefault="007C368A" w:rsidP="00EA3129">
            <w:pPr>
              <w:pStyle w:val="Sothutu-1so"/>
              <w:spacing w:before="120" w:line="276" w:lineRule="auto"/>
              <w:jc w:val="left"/>
              <w:rPr>
                <w:szCs w:val="24"/>
              </w:rPr>
            </w:pPr>
            <w:r>
              <w:rPr>
                <w:szCs w:val="24"/>
              </w:rPr>
              <w:t>Lưu</w:t>
            </w:r>
          </w:p>
        </w:tc>
        <w:tc>
          <w:tcPr>
            <w:tcW w:w="1176" w:type="dxa"/>
          </w:tcPr>
          <w:p w14:paraId="7D6BA76E" w14:textId="77777777" w:rsidR="007C368A" w:rsidRPr="00FF37CC" w:rsidRDefault="007C368A" w:rsidP="00EA3129">
            <w:pPr>
              <w:pStyle w:val="Sothutu-1so"/>
              <w:spacing w:before="120" w:line="276" w:lineRule="auto"/>
              <w:jc w:val="left"/>
              <w:rPr>
                <w:szCs w:val="24"/>
              </w:rPr>
            </w:pPr>
            <w:r w:rsidRPr="00FF37CC">
              <w:rPr>
                <w:szCs w:val="24"/>
              </w:rPr>
              <w:t>Có</w:t>
            </w:r>
          </w:p>
        </w:tc>
        <w:tc>
          <w:tcPr>
            <w:tcW w:w="10710" w:type="dxa"/>
          </w:tcPr>
          <w:p w14:paraId="1EBD9AF2" w14:textId="28325879" w:rsidR="007C368A" w:rsidRDefault="00D76D7B" w:rsidP="00EA3129">
            <w:pPr>
              <w:pStyle w:val="Sothutu-1so"/>
              <w:spacing w:before="120" w:line="276" w:lineRule="auto"/>
              <w:rPr>
                <w:szCs w:val="24"/>
              </w:rPr>
            </w:pPr>
            <w:r>
              <w:rPr>
                <w:szCs w:val="24"/>
              </w:rPr>
              <w:t>Lưu thông tin bản ghi của tab chi tiết vào CSDL</w:t>
            </w:r>
          </w:p>
          <w:p w14:paraId="2E78D42D" w14:textId="5BD2205C" w:rsidR="00D440D1" w:rsidRDefault="00D440D1" w:rsidP="00EA3129">
            <w:pPr>
              <w:pStyle w:val="Sothutu-1so"/>
              <w:spacing w:before="120" w:line="276" w:lineRule="auto"/>
              <w:rPr>
                <w:szCs w:val="24"/>
              </w:rPr>
            </w:pPr>
            <w:r>
              <w:rPr>
                <w:szCs w:val="24"/>
              </w:rPr>
              <w:lastRenderedPageBreak/>
              <w:t>Kiểm tra điều kiện:</w:t>
            </w:r>
          </w:p>
          <w:p w14:paraId="196AF4BF"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w:t>
            </w:r>
          </w:p>
          <w:p w14:paraId="373BFC8F" w14:textId="77777777" w:rsidR="00D440D1" w:rsidRPr="00D440D1" w:rsidRDefault="00D440D1" w:rsidP="004E37AB">
            <w:pPr>
              <w:pStyle w:val="ListParagraph"/>
              <w:numPr>
                <w:ilvl w:val="1"/>
                <w:numId w:val="48"/>
              </w:numPr>
              <w:spacing w:before="120" w:after="120" w:line="360" w:lineRule="auto"/>
              <w:ind w:left="630" w:right="72"/>
            </w:pPr>
            <w:r w:rsidRPr="00D440D1">
              <w:t>Không validate các đ/kiện về ngân sách</w:t>
            </w:r>
          </w:p>
          <w:p w14:paraId="1354C422"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 &amp; DIRECT_RELEASE = Y:</w:t>
            </w:r>
          </w:p>
          <w:p w14:paraId="35F4F916" w14:textId="77777777" w:rsidR="00D440D1" w:rsidRPr="00D440D1" w:rsidRDefault="00D440D1" w:rsidP="004E37AB">
            <w:pPr>
              <w:pStyle w:val="ListParagraph"/>
              <w:numPr>
                <w:ilvl w:val="1"/>
                <w:numId w:val="48"/>
              </w:numPr>
              <w:spacing w:before="120" w:after="120" w:line="360" w:lineRule="auto"/>
              <w:ind w:left="630" w:right="72"/>
            </w:pPr>
            <w:r w:rsidRPr="00D440D1">
              <w:t>Hệ thống tìm kiếm các bản ghi NS_PLAN_ID thỏa mãn:</w:t>
            </w:r>
          </w:p>
          <w:p w14:paraId="12048554" w14:textId="77777777" w:rsidR="00D440D1" w:rsidRPr="00D440D1" w:rsidRDefault="00D440D1" w:rsidP="004E37AB">
            <w:pPr>
              <w:pStyle w:val="ListParagraph"/>
              <w:numPr>
                <w:ilvl w:val="2"/>
                <w:numId w:val="49"/>
              </w:numPr>
              <w:spacing w:before="120" w:after="120" w:line="360" w:lineRule="auto"/>
              <w:ind w:left="990" w:right="72"/>
            </w:pPr>
            <w:r w:rsidRPr="00D440D1">
              <w:t>Có AD_ORG_ID = C_STATEMENT.AD_Org_ID</w:t>
            </w:r>
          </w:p>
          <w:p w14:paraId="527BB42B" w14:textId="77777777" w:rsidR="00D440D1" w:rsidRPr="00D440D1" w:rsidRDefault="00D440D1" w:rsidP="004E37AB">
            <w:pPr>
              <w:pStyle w:val="ListParagraph"/>
              <w:numPr>
                <w:ilvl w:val="2"/>
                <w:numId w:val="49"/>
              </w:numPr>
              <w:spacing w:before="120" w:after="120" w:line="360" w:lineRule="auto"/>
              <w:ind w:left="990" w:right="72"/>
            </w:pPr>
            <w:r w:rsidRPr="00D440D1">
              <w:t>Có C_DEPARTMENT_ID = C_STATEMENT.C_Control_Department_ID</w:t>
            </w:r>
          </w:p>
          <w:p w14:paraId="6EBBA87D" w14:textId="77777777" w:rsidR="00D440D1" w:rsidRPr="00D440D1" w:rsidRDefault="00D440D1" w:rsidP="004E37AB">
            <w:pPr>
              <w:pStyle w:val="ListParagraph"/>
              <w:numPr>
                <w:ilvl w:val="2"/>
                <w:numId w:val="49"/>
              </w:numPr>
              <w:spacing w:before="120" w:after="120" w:line="360" w:lineRule="auto"/>
              <w:ind w:left="990" w:right="72"/>
            </w:pPr>
            <w:r w:rsidRPr="00D440D1">
              <w:t>Có C_DOCUMENT_TYPE.Value = ‘KHQ’</w:t>
            </w:r>
          </w:p>
          <w:p w14:paraId="303BBF91" w14:textId="77777777" w:rsidR="00D440D1" w:rsidRPr="00D440D1" w:rsidRDefault="00D440D1" w:rsidP="004E37AB">
            <w:pPr>
              <w:pStyle w:val="ListParagraph"/>
              <w:numPr>
                <w:ilvl w:val="2"/>
                <w:numId w:val="49"/>
              </w:numPr>
              <w:spacing w:before="120" w:after="120" w:line="360" w:lineRule="auto"/>
              <w:ind w:left="990" w:right="72"/>
            </w:pPr>
            <w:r w:rsidRPr="00D440D1">
              <w:t>Có NS_QUARTER_ID từ bảng C_QUARTER thỏa mãn có C_QUARTER.Start_Date ≤ C_STATEMENT.Trans_Date ≤ C_QUARTER.End_Date</w:t>
            </w:r>
          </w:p>
          <w:p w14:paraId="7F30F6C3" w14:textId="77777777" w:rsidR="00D440D1" w:rsidRPr="00D440D1" w:rsidRDefault="00D440D1" w:rsidP="004E37AB">
            <w:pPr>
              <w:pStyle w:val="ListParagraph"/>
              <w:numPr>
                <w:ilvl w:val="2"/>
                <w:numId w:val="49"/>
              </w:numPr>
              <w:spacing w:before="120" w:after="120" w:line="360" w:lineRule="auto"/>
              <w:ind w:left="990" w:right="72"/>
            </w:pPr>
            <w:r w:rsidRPr="00D440D1">
              <w:t>Có APPROVED_STATUS = ‘AP’</w:t>
            </w:r>
          </w:p>
          <w:p w14:paraId="147795EC" w14:textId="77777777" w:rsidR="00D440D1" w:rsidRPr="00D440D1" w:rsidRDefault="00D440D1" w:rsidP="004E37AB">
            <w:pPr>
              <w:pStyle w:val="ListParagraph"/>
              <w:numPr>
                <w:ilvl w:val="2"/>
                <w:numId w:val="49"/>
              </w:numPr>
              <w:spacing w:before="120" w:after="120" w:line="360" w:lineRule="auto"/>
              <w:ind w:left="990" w:right="72"/>
            </w:pPr>
            <w:r w:rsidRPr="00D440D1">
              <w:t>Có VERSION_NO = 1</w:t>
            </w:r>
          </w:p>
          <w:p w14:paraId="4ABF349C" w14:textId="77777777" w:rsidR="00D440D1" w:rsidRPr="00D44212" w:rsidRDefault="00D440D1" w:rsidP="00EA3129">
            <w:pPr>
              <w:pStyle w:val="Sothutu-1so"/>
              <w:spacing w:before="120" w:after="120" w:line="360" w:lineRule="auto"/>
              <w:ind w:left="270"/>
              <w:jc w:val="left"/>
              <w:rPr>
                <w:i/>
                <w:szCs w:val="22"/>
              </w:rPr>
            </w:pPr>
            <w:r w:rsidRPr="00D44212">
              <w:rPr>
                <w:szCs w:val="22"/>
              </w:rPr>
              <w:t xml:space="preserve">Nếu không tìm thấy bản ghi NS_PLAN_ID nào thỏa mãn </w:t>
            </w:r>
            <w:r w:rsidRPr="00D44212">
              <w:rPr>
                <w:szCs w:val="22"/>
              </w:rPr>
              <w:sym w:font="Wingdings" w:char="F0E0"/>
            </w:r>
            <w:r w:rsidRPr="00D44212">
              <w:rPr>
                <w:szCs w:val="22"/>
              </w:rPr>
              <w:t xml:space="preserve"> Hiển thị thông báo lỗi: </w:t>
            </w:r>
            <w:r w:rsidRPr="00D44212">
              <w:rPr>
                <w:i/>
                <w:szCs w:val="22"/>
              </w:rPr>
              <w:t>‘Không lưu được bản ghi do chưa có ngân sách quý được duyệt’</w:t>
            </w:r>
          </w:p>
          <w:p w14:paraId="24520F27" w14:textId="77777777" w:rsidR="00D440D1" w:rsidRPr="00D44212" w:rsidRDefault="00D440D1" w:rsidP="00EA3129">
            <w:pPr>
              <w:pStyle w:val="Sothutu-1so"/>
              <w:spacing w:before="120" w:after="120" w:line="360" w:lineRule="auto"/>
              <w:ind w:left="270"/>
              <w:jc w:val="left"/>
              <w:rPr>
                <w:szCs w:val="22"/>
              </w:rPr>
            </w:pPr>
            <w:r w:rsidRPr="00D44212">
              <w:rPr>
                <w:szCs w:val="22"/>
              </w:rPr>
              <w:t xml:space="preserve">Nếu bản ghi NS_PLAN_ID có IS_LOCKED = Y </w:t>
            </w:r>
            <w:r w:rsidRPr="00D44212">
              <w:rPr>
                <w:szCs w:val="22"/>
              </w:rPr>
              <w:sym w:font="Wingdings" w:char="F0E0"/>
            </w:r>
            <w:r w:rsidRPr="00D44212">
              <w:rPr>
                <w:szCs w:val="22"/>
              </w:rPr>
              <w:t xml:space="preserve"> Hiển thị thông báo lỗi: </w:t>
            </w:r>
            <w:r w:rsidRPr="00D44212">
              <w:rPr>
                <w:i/>
                <w:szCs w:val="22"/>
              </w:rPr>
              <w:t>‘Không lưu được bản ghi do ngân sách quý đã bị khóa’</w:t>
            </w:r>
          </w:p>
          <w:p w14:paraId="7B1C13C5"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 &amp; DIRECT_RELEASE = N:</w:t>
            </w:r>
          </w:p>
          <w:p w14:paraId="2603328E" w14:textId="75FD2FC8" w:rsidR="00D440D1" w:rsidRPr="00FF37CC" w:rsidRDefault="00D440D1" w:rsidP="00EA3129">
            <w:pPr>
              <w:pStyle w:val="Sothutu-1so"/>
              <w:spacing w:before="120" w:after="120" w:line="360" w:lineRule="auto"/>
              <w:ind w:left="270"/>
              <w:jc w:val="left"/>
              <w:rPr>
                <w:szCs w:val="24"/>
              </w:rPr>
            </w:pPr>
            <w:r w:rsidRPr="00D44212">
              <w:rPr>
                <w:szCs w:val="22"/>
              </w:rPr>
              <w:lastRenderedPageBreak/>
              <w:t xml:space="preserve">Nếu C_STATEMENT_LINE.Remain_Amount &lt; C_STATEMENT_LINE. Approved_Before_Tax_Amount * C_STATEMENT_LINE.Currency_Rate </w:t>
            </w:r>
            <w:r w:rsidRPr="00D44212">
              <w:rPr>
                <w:szCs w:val="22"/>
              </w:rPr>
              <w:sym w:font="Wingdings" w:char="F0E0"/>
            </w:r>
            <w:r w:rsidRPr="00D44212">
              <w:rPr>
                <w:szCs w:val="22"/>
              </w:rPr>
              <w:t xml:space="preserve"> Hiển thị thông báo lỗi: </w:t>
            </w:r>
            <w:r w:rsidRPr="00D44212">
              <w:rPr>
                <w:i/>
                <w:szCs w:val="22"/>
              </w:rPr>
              <w:t>‘Không lưu được bản ghi do chi phí tờ trình vượt ngân sách’</w:t>
            </w:r>
          </w:p>
        </w:tc>
      </w:tr>
      <w:tr w:rsidR="007C368A" w:rsidRPr="00FF37CC" w14:paraId="592D7741" w14:textId="77777777" w:rsidTr="00BC68EF">
        <w:tc>
          <w:tcPr>
            <w:tcW w:w="2424" w:type="dxa"/>
          </w:tcPr>
          <w:p w14:paraId="06600E1B" w14:textId="77777777" w:rsidR="007C368A" w:rsidRPr="00FF37CC" w:rsidRDefault="007C368A" w:rsidP="00EA3129">
            <w:pPr>
              <w:pStyle w:val="BodyText"/>
              <w:ind w:left="0"/>
              <w:jc w:val="left"/>
              <w:rPr>
                <w:lang w:eastAsia="ar-SA"/>
              </w:rPr>
            </w:pPr>
            <w:r w:rsidRPr="00FF37CC">
              <w:rPr>
                <w:lang w:eastAsia="ar-SA"/>
              </w:rPr>
              <w:lastRenderedPageBreak/>
              <w:t>Hoàn thành</w:t>
            </w:r>
          </w:p>
          <w:p w14:paraId="2E09D822" w14:textId="77777777" w:rsidR="007C368A" w:rsidRPr="00FF37CC" w:rsidRDefault="007C368A" w:rsidP="00EA3129">
            <w:pPr>
              <w:pStyle w:val="Sothutu-1so"/>
              <w:spacing w:before="120" w:line="276" w:lineRule="auto"/>
              <w:jc w:val="left"/>
              <w:rPr>
                <w:szCs w:val="24"/>
              </w:rPr>
            </w:pPr>
            <w:r w:rsidRPr="00FF37CC">
              <w:rPr>
                <w:lang w:eastAsia="ar-SA"/>
              </w:rPr>
              <w:t>(CO)</w:t>
            </w:r>
          </w:p>
        </w:tc>
        <w:tc>
          <w:tcPr>
            <w:tcW w:w="1176" w:type="dxa"/>
          </w:tcPr>
          <w:p w14:paraId="4AB55E47" w14:textId="77777777" w:rsidR="007C368A" w:rsidRPr="00FF37CC" w:rsidRDefault="007C368A" w:rsidP="00EA3129">
            <w:pPr>
              <w:pStyle w:val="Sothutu-1so"/>
              <w:spacing w:before="120" w:line="276" w:lineRule="auto"/>
              <w:jc w:val="left"/>
              <w:rPr>
                <w:szCs w:val="24"/>
              </w:rPr>
            </w:pPr>
            <w:r w:rsidRPr="00FF37CC">
              <w:rPr>
                <w:lang w:eastAsia="ar-SA"/>
              </w:rPr>
              <w:t>Có</w:t>
            </w:r>
          </w:p>
        </w:tc>
        <w:tc>
          <w:tcPr>
            <w:tcW w:w="10710" w:type="dxa"/>
          </w:tcPr>
          <w:p w14:paraId="5231BD06" w14:textId="13F9CC4B" w:rsidR="007C368A" w:rsidRPr="00FF37CC" w:rsidRDefault="002C2125" w:rsidP="00EA3129">
            <w:pPr>
              <w:pStyle w:val="Sothutu-1so"/>
              <w:spacing w:before="120" w:line="276" w:lineRule="auto"/>
              <w:rPr>
                <w:szCs w:val="24"/>
              </w:rPr>
            </w:pPr>
            <w:r>
              <w:rPr>
                <w:szCs w:val="24"/>
              </w:rPr>
              <w:t>Giống tab Thông tin chung</w:t>
            </w:r>
          </w:p>
        </w:tc>
      </w:tr>
      <w:tr w:rsidR="009405E5" w:rsidRPr="00FF37CC" w14:paraId="30BE5672" w14:textId="77777777" w:rsidTr="00BC68EF">
        <w:tc>
          <w:tcPr>
            <w:tcW w:w="2424" w:type="dxa"/>
          </w:tcPr>
          <w:p w14:paraId="4044DDEB" w14:textId="77777777" w:rsidR="009405E5" w:rsidRPr="00FF37CC" w:rsidRDefault="009405E5" w:rsidP="00EA3129">
            <w:pPr>
              <w:pStyle w:val="BodyText"/>
              <w:ind w:left="0"/>
              <w:jc w:val="left"/>
              <w:rPr>
                <w:lang w:eastAsia="ar-SA"/>
              </w:rPr>
            </w:pPr>
            <w:r w:rsidRPr="00FF37CC">
              <w:rPr>
                <w:lang w:eastAsia="ar-SA"/>
              </w:rPr>
              <w:t>Hủy hoàn thành (RA)</w:t>
            </w:r>
          </w:p>
        </w:tc>
        <w:tc>
          <w:tcPr>
            <w:tcW w:w="1176" w:type="dxa"/>
          </w:tcPr>
          <w:p w14:paraId="2D024A07" w14:textId="77777777" w:rsidR="009405E5" w:rsidRPr="00FF37CC" w:rsidRDefault="009405E5" w:rsidP="00EA3129">
            <w:pPr>
              <w:pStyle w:val="Sothutu-1so"/>
              <w:spacing w:before="120" w:line="276" w:lineRule="auto"/>
              <w:jc w:val="left"/>
              <w:rPr>
                <w:lang w:eastAsia="ar-SA"/>
              </w:rPr>
            </w:pPr>
            <w:r w:rsidRPr="00FF37CC">
              <w:rPr>
                <w:lang w:eastAsia="ar-SA"/>
              </w:rPr>
              <w:t>Có</w:t>
            </w:r>
          </w:p>
        </w:tc>
        <w:tc>
          <w:tcPr>
            <w:tcW w:w="10710" w:type="dxa"/>
          </w:tcPr>
          <w:p w14:paraId="06E59629" w14:textId="5375A3F6" w:rsidR="009405E5" w:rsidRDefault="009405E5" w:rsidP="00EA3129">
            <w:pPr>
              <w:pStyle w:val="Sothutu-1so"/>
              <w:spacing w:before="120" w:line="276" w:lineRule="auto"/>
              <w:rPr>
                <w:szCs w:val="24"/>
              </w:rPr>
            </w:pPr>
            <w:r w:rsidRPr="00D10D80">
              <w:rPr>
                <w:szCs w:val="24"/>
              </w:rPr>
              <w:t>Giống tab Thông tin chung</w:t>
            </w:r>
          </w:p>
        </w:tc>
      </w:tr>
      <w:tr w:rsidR="009405E5" w:rsidRPr="00FF37CC" w14:paraId="6A79E2A0" w14:textId="77777777" w:rsidTr="00BC68EF">
        <w:tc>
          <w:tcPr>
            <w:tcW w:w="2424" w:type="dxa"/>
          </w:tcPr>
          <w:p w14:paraId="11072C0F" w14:textId="77777777" w:rsidR="009405E5" w:rsidRPr="00FF37CC" w:rsidRDefault="009405E5" w:rsidP="00EA3129">
            <w:pPr>
              <w:pStyle w:val="Sothutu-1so"/>
              <w:spacing w:before="120" w:line="276" w:lineRule="auto"/>
              <w:jc w:val="left"/>
              <w:rPr>
                <w:szCs w:val="24"/>
              </w:rPr>
            </w:pPr>
            <w:r>
              <w:rPr>
                <w:szCs w:val="24"/>
              </w:rPr>
              <w:t>Hiển thị</w:t>
            </w:r>
          </w:p>
        </w:tc>
        <w:tc>
          <w:tcPr>
            <w:tcW w:w="1176" w:type="dxa"/>
          </w:tcPr>
          <w:p w14:paraId="5B31EA5A" w14:textId="77777777" w:rsidR="009405E5" w:rsidRPr="00FF37CC" w:rsidRDefault="009405E5" w:rsidP="00EA3129">
            <w:pPr>
              <w:pStyle w:val="Sothutu-1so"/>
              <w:spacing w:before="120" w:line="276" w:lineRule="auto"/>
              <w:jc w:val="left"/>
              <w:rPr>
                <w:szCs w:val="24"/>
              </w:rPr>
            </w:pPr>
            <w:r>
              <w:rPr>
                <w:szCs w:val="24"/>
              </w:rPr>
              <w:t>Có</w:t>
            </w:r>
          </w:p>
        </w:tc>
        <w:tc>
          <w:tcPr>
            <w:tcW w:w="10710" w:type="dxa"/>
          </w:tcPr>
          <w:p w14:paraId="24F873A9" w14:textId="631FE55D" w:rsidR="009405E5" w:rsidRPr="00FF37CC" w:rsidRDefault="009405E5" w:rsidP="00EA3129">
            <w:pPr>
              <w:pStyle w:val="Sothutu-1so"/>
              <w:spacing w:before="120" w:line="276" w:lineRule="auto"/>
              <w:rPr>
                <w:szCs w:val="24"/>
              </w:rPr>
            </w:pPr>
            <w:r w:rsidRPr="00D10D80">
              <w:rPr>
                <w:szCs w:val="24"/>
              </w:rPr>
              <w:t>Giống tab Thông tin chung</w:t>
            </w:r>
          </w:p>
        </w:tc>
      </w:tr>
      <w:tr w:rsidR="009405E5" w:rsidRPr="00FF37CC" w14:paraId="1A650BAC" w14:textId="77777777" w:rsidTr="00BC68EF">
        <w:tc>
          <w:tcPr>
            <w:tcW w:w="2424" w:type="dxa"/>
          </w:tcPr>
          <w:p w14:paraId="60F7F1DC" w14:textId="77777777" w:rsidR="009405E5" w:rsidRPr="00FF37CC" w:rsidRDefault="009405E5" w:rsidP="00EA3129">
            <w:pPr>
              <w:pStyle w:val="Sothutu-1so"/>
              <w:spacing w:before="120" w:line="276" w:lineRule="auto"/>
              <w:jc w:val="left"/>
              <w:rPr>
                <w:lang w:eastAsia="ar-SA"/>
              </w:rPr>
            </w:pPr>
            <w:r w:rsidRPr="00FF37CC">
              <w:rPr>
                <w:lang w:eastAsia="ar-SA"/>
              </w:rPr>
              <w:t>Đính kèm</w:t>
            </w:r>
          </w:p>
        </w:tc>
        <w:tc>
          <w:tcPr>
            <w:tcW w:w="1176" w:type="dxa"/>
          </w:tcPr>
          <w:p w14:paraId="230667AE" w14:textId="77777777" w:rsidR="009405E5" w:rsidRPr="00FF37CC" w:rsidRDefault="009405E5" w:rsidP="00EA3129">
            <w:pPr>
              <w:pStyle w:val="Sothutu-1so"/>
              <w:spacing w:before="120" w:line="276" w:lineRule="auto"/>
              <w:jc w:val="left"/>
              <w:rPr>
                <w:lang w:eastAsia="ar-SA"/>
              </w:rPr>
            </w:pPr>
            <w:r>
              <w:rPr>
                <w:lang w:eastAsia="ar-SA"/>
              </w:rPr>
              <w:t>Có</w:t>
            </w:r>
          </w:p>
        </w:tc>
        <w:tc>
          <w:tcPr>
            <w:tcW w:w="10710" w:type="dxa"/>
          </w:tcPr>
          <w:p w14:paraId="0AEBFD67" w14:textId="59AF082F" w:rsidR="009405E5" w:rsidRPr="00EE735F" w:rsidRDefault="009405E5" w:rsidP="00EA3129">
            <w:pPr>
              <w:pStyle w:val="Sothutu-1so"/>
              <w:spacing w:before="120" w:line="276" w:lineRule="auto"/>
              <w:rPr>
                <w:szCs w:val="24"/>
              </w:rPr>
            </w:pPr>
            <w:r w:rsidRPr="00D10D80">
              <w:rPr>
                <w:szCs w:val="24"/>
              </w:rPr>
              <w:t>Giống tab Thông tin chung</w:t>
            </w:r>
          </w:p>
        </w:tc>
      </w:tr>
      <w:tr w:rsidR="009405E5" w:rsidRPr="00FF37CC" w14:paraId="63175B4A" w14:textId="77777777" w:rsidTr="00BC68EF">
        <w:tc>
          <w:tcPr>
            <w:tcW w:w="2424" w:type="dxa"/>
          </w:tcPr>
          <w:p w14:paraId="317D8241" w14:textId="77777777" w:rsidR="009405E5" w:rsidRPr="00FF37CC" w:rsidRDefault="009405E5" w:rsidP="00EA3129">
            <w:pPr>
              <w:pStyle w:val="Sothutu-1so"/>
              <w:spacing w:before="120" w:line="276" w:lineRule="auto"/>
              <w:jc w:val="left"/>
              <w:rPr>
                <w:lang w:eastAsia="ar-SA"/>
              </w:rPr>
            </w:pPr>
            <w:r>
              <w:rPr>
                <w:lang w:eastAsia="ar-SA"/>
              </w:rPr>
              <w:t>Trình ký</w:t>
            </w:r>
          </w:p>
        </w:tc>
        <w:tc>
          <w:tcPr>
            <w:tcW w:w="1176" w:type="dxa"/>
          </w:tcPr>
          <w:p w14:paraId="36FAB701" w14:textId="77777777" w:rsidR="009405E5" w:rsidRPr="00FF37CC" w:rsidRDefault="009405E5" w:rsidP="00EA3129">
            <w:pPr>
              <w:pStyle w:val="Sothutu-1so"/>
              <w:spacing w:before="120" w:line="276" w:lineRule="auto"/>
              <w:jc w:val="left"/>
              <w:rPr>
                <w:lang w:eastAsia="ar-SA"/>
              </w:rPr>
            </w:pPr>
            <w:r>
              <w:rPr>
                <w:lang w:eastAsia="ar-SA"/>
              </w:rPr>
              <w:t>Có</w:t>
            </w:r>
          </w:p>
        </w:tc>
        <w:tc>
          <w:tcPr>
            <w:tcW w:w="10710" w:type="dxa"/>
          </w:tcPr>
          <w:p w14:paraId="27D9A18D" w14:textId="2AD9E664" w:rsidR="009405E5" w:rsidRPr="00A5214B" w:rsidRDefault="009405E5" w:rsidP="00EA3129">
            <w:pPr>
              <w:pStyle w:val="Sothutu-1so"/>
              <w:spacing w:before="120" w:line="276" w:lineRule="auto"/>
              <w:rPr>
                <w:szCs w:val="24"/>
              </w:rPr>
            </w:pPr>
            <w:r w:rsidRPr="00D10D80">
              <w:rPr>
                <w:szCs w:val="24"/>
              </w:rPr>
              <w:t>Giống tab Thông tin chung</w:t>
            </w:r>
          </w:p>
        </w:tc>
      </w:tr>
      <w:tr w:rsidR="009405E5" w:rsidRPr="00FF37CC" w14:paraId="1088B612" w14:textId="77777777" w:rsidTr="00BC68EF">
        <w:tc>
          <w:tcPr>
            <w:tcW w:w="2424" w:type="dxa"/>
          </w:tcPr>
          <w:p w14:paraId="12160126" w14:textId="4D584C22" w:rsidR="009405E5" w:rsidRDefault="00394A64" w:rsidP="00EA3129">
            <w:pPr>
              <w:pStyle w:val="Sothutu-1so"/>
              <w:spacing w:before="120" w:line="276" w:lineRule="auto"/>
              <w:jc w:val="left"/>
              <w:rPr>
                <w:lang w:eastAsia="ar-SA"/>
              </w:rPr>
            </w:pPr>
            <w:r>
              <w:rPr>
                <w:lang w:eastAsia="ar-SA"/>
              </w:rPr>
              <w:t>Phiếu in</w:t>
            </w:r>
          </w:p>
        </w:tc>
        <w:tc>
          <w:tcPr>
            <w:tcW w:w="1176" w:type="dxa"/>
          </w:tcPr>
          <w:p w14:paraId="7136CB6B" w14:textId="77777777" w:rsidR="009405E5" w:rsidRPr="00FF37CC" w:rsidRDefault="009405E5" w:rsidP="00EA3129">
            <w:pPr>
              <w:pStyle w:val="Sothutu-1so"/>
              <w:spacing w:before="120" w:line="276" w:lineRule="auto"/>
              <w:jc w:val="left"/>
              <w:rPr>
                <w:lang w:eastAsia="ar-SA"/>
              </w:rPr>
            </w:pPr>
            <w:r>
              <w:rPr>
                <w:lang w:eastAsia="ar-SA"/>
              </w:rPr>
              <w:t>Có</w:t>
            </w:r>
          </w:p>
        </w:tc>
        <w:tc>
          <w:tcPr>
            <w:tcW w:w="10710" w:type="dxa"/>
          </w:tcPr>
          <w:p w14:paraId="5E26C60C" w14:textId="046852B6" w:rsidR="009405E5" w:rsidRPr="00A5214B" w:rsidRDefault="009405E5" w:rsidP="00EA3129">
            <w:pPr>
              <w:pStyle w:val="Sothutu-1so"/>
              <w:spacing w:before="120" w:line="276" w:lineRule="auto"/>
              <w:rPr>
                <w:szCs w:val="24"/>
              </w:rPr>
            </w:pPr>
            <w:r w:rsidRPr="00D10D80">
              <w:rPr>
                <w:szCs w:val="24"/>
              </w:rPr>
              <w:t>Giống tab Thông tin chung</w:t>
            </w:r>
          </w:p>
        </w:tc>
      </w:tr>
    </w:tbl>
    <w:p w14:paraId="1116EC20" w14:textId="416B660B" w:rsidR="003016CE" w:rsidRPr="00FF37CC" w:rsidRDefault="003016CE" w:rsidP="00EA3129">
      <w:pPr>
        <w:ind w:left="0"/>
      </w:pPr>
    </w:p>
    <w:p w14:paraId="5FBB9D79" w14:textId="413A7E38" w:rsidR="00115387" w:rsidRDefault="00115387" w:rsidP="00A97673">
      <w:pPr>
        <w:pStyle w:val="Heading5"/>
      </w:pPr>
      <w:r>
        <w:lastRenderedPageBreak/>
        <w:t>Danh sách thông tin chi</w:t>
      </w:r>
    </w:p>
    <w:p w14:paraId="13940F01" w14:textId="77777777" w:rsidR="00115387" w:rsidRPr="00FF37CC" w:rsidRDefault="00115387" w:rsidP="00CF718E">
      <w:pPr>
        <w:pStyle w:val="Heading6"/>
        <w:rPr>
          <w:sz w:val="24"/>
          <w:szCs w:val="24"/>
        </w:rPr>
      </w:pPr>
      <w:r w:rsidRPr="00FF37CC">
        <w:rPr>
          <w:sz w:val="24"/>
          <w:szCs w:val="24"/>
        </w:rPr>
        <w:t>Prototype màn hình nhập liệu</w:t>
      </w:r>
    </w:p>
    <w:p w14:paraId="7C0914AA" w14:textId="723C14F5" w:rsidR="00115387" w:rsidRDefault="00724510" w:rsidP="00CF718E">
      <w:pPr>
        <w:ind w:left="0"/>
      </w:pPr>
      <w:r>
        <w:rPr>
          <w:noProof/>
          <w:snapToGrid/>
        </w:rPr>
        <w:drawing>
          <wp:inline distT="0" distB="0" distL="0" distR="0" wp14:anchorId="54FBD049" wp14:editId="5055B3F5">
            <wp:extent cx="2468812" cy="5199798"/>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3805" cy="5210315"/>
                    </a:xfrm>
                    <a:prstGeom prst="rect">
                      <a:avLst/>
                    </a:prstGeom>
                  </pic:spPr>
                </pic:pic>
              </a:graphicData>
            </a:graphic>
          </wp:inline>
        </w:drawing>
      </w:r>
    </w:p>
    <w:p w14:paraId="731C24F6" w14:textId="77777777" w:rsidR="00851FA7" w:rsidRPr="00FF37CC" w:rsidRDefault="00851FA7" w:rsidP="00CF718E">
      <w:pPr>
        <w:pStyle w:val="Heading6"/>
        <w:rPr>
          <w:sz w:val="24"/>
          <w:szCs w:val="24"/>
        </w:rPr>
      </w:pPr>
      <w:r w:rsidRPr="00FF37CC">
        <w:rPr>
          <w:sz w:val="24"/>
          <w:szCs w:val="24"/>
        </w:rPr>
        <w:lastRenderedPageBreak/>
        <w:t>Danh sách trường dữ liệu</w:t>
      </w:r>
    </w:p>
    <w:p w14:paraId="64365CC1" w14:textId="4D6877DC" w:rsidR="00851FA7" w:rsidRDefault="00851FA7" w:rsidP="004E37AB">
      <w:pPr>
        <w:numPr>
          <w:ilvl w:val="0"/>
          <w:numId w:val="11"/>
        </w:numPr>
      </w:pPr>
      <w:r>
        <w:t>Hiển thị ở dạng List, sắp xếp theo ngày tháng từ lớn xuống bé</w:t>
      </w:r>
    </w:p>
    <w:p w14:paraId="3BCB220B" w14:textId="7F227820" w:rsidR="00127F8B" w:rsidRDefault="00127F8B" w:rsidP="004E37AB">
      <w:pPr>
        <w:numPr>
          <w:ilvl w:val="0"/>
          <w:numId w:val="11"/>
        </w:numPr>
      </w:pPr>
      <w:r>
        <w:rPr>
          <w:lang w:eastAsia="ar-SA"/>
        </w:rPr>
        <w:t>View các Phiếu thu/chi gắn với tờ trình</w:t>
      </w:r>
    </w:p>
    <w:p w14:paraId="14913ADF" w14:textId="77777777" w:rsidR="00851FA7" w:rsidRPr="00FF37CC" w:rsidRDefault="00851FA7" w:rsidP="004E37AB">
      <w:pPr>
        <w:numPr>
          <w:ilvl w:val="0"/>
          <w:numId w:val="11"/>
        </w:numPr>
      </w:pPr>
      <w:r>
        <w:rPr>
          <w:lang w:eastAsia="ar-SA"/>
        </w:rPr>
        <w:t>S: Hiển thị trên màn hình nhập liệu</w:t>
      </w:r>
    </w:p>
    <w:p w14:paraId="228C3FED" w14:textId="77777777" w:rsidR="00851FA7" w:rsidRPr="00FF37CC" w:rsidRDefault="00851FA7"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851FA7" w:rsidRPr="00FF37CC" w14:paraId="5BF2B20C" w14:textId="77777777" w:rsidTr="00BC68EF">
        <w:trPr>
          <w:cantSplit/>
          <w:trHeight w:val="422"/>
          <w:tblHeader/>
        </w:trPr>
        <w:tc>
          <w:tcPr>
            <w:tcW w:w="1800" w:type="dxa"/>
            <w:shd w:val="clear" w:color="auto" w:fill="D9D9D9"/>
            <w:vAlign w:val="center"/>
          </w:tcPr>
          <w:p w14:paraId="797D2270" w14:textId="77777777" w:rsidR="00851FA7" w:rsidRPr="00FF37CC" w:rsidRDefault="00851FA7" w:rsidP="00CF718E">
            <w:pPr>
              <w:spacing w:after="120"/>
              <w:ind w:left="0"/>
              <w:jc w:val="center"/>
              <w:rPr>
                <w:b/>
              </w:rPr>
            </w:pPr>
            <w:r w:rsidRPr="00FF37CC">
              <w:rPr>
                <w:b/>
              </w:rPr>
              <w:t>Tên trường</w:t>
            </w:r>
          </w:p>
        </w:tc>
        <w:tc>
          <w:tcPr>
            <w:tcW w:w="1980" w:type="dxa"/>
            <w:shd w:val="clear" w:color="auto" w:fill="D9D9D9"/>
            <w:vAlign w:val="center"/>
          </w:tcPr>
          <w:p w14:paraId="509F1D7F" w14:textId="77777777" w:rsidR="00851FA7" w:rsidRPr="00FF37CC" w:rsidRDefault="00851FA7" w:rsidP="00CF718E">
            <w:pPr>
              <w:spacing w:after="120"/>
              <w:ind w:left="0"/>
              <w:jc w:val="center"/>
              <w:rPr>
                <w:b/>
              </w:rPr>
            </w:pPr>
            <w:r w:rsidRPr="00FF37CC">
              <w:rPr>
                <w:b/>
              </w:rPr>
              <w:t>Tên dữ liệu</w:t>
            </w:r>
          </w:p>
        </w:tc>
        <w:tc>
          <w:tcPr>
            <w:tcW w:w="1417" w:type="dxa"/>
            <w:shd w:val="clear" w:color="auto" w:fill="D9D9D9"/>
            <w:vAlign w:val="center"/>
          </w:tcPr>
          <w:p w14:paraId="033B5FE4" w14:textId="77777777" w:rsidR="00851FA7" w:rsidRPr="00FF37CC" w:rsidRDefault="00851FA7" w:rsidP="00CF718E">
            <w:pPr>
              <w:spacing w:after="120"/>
              <w:ind w:left="0"/>
              <w:jc w:val="center"/>
              <w:rPr>
                <w:b/>
              </w:rPr>
            </w:pPr>
            <w:r w:rsidRPr="00FF37CC">
              <w:rPr>
                <w:b/>
              </w:rPr>
              <w:t>Loại DL</w:t>
            </w:r>
          </w:p>
        </w:tc>
        <w:tc>
          <w:tcPr>
            <w:tcW w:w="630" w:type="dxa"/>
            <w:shd w:val="clear" w:color="auto" w:fill="D9D9D9"/>
            <w:vAlign w:val="center"/>
          </w:tcPr>
          <w:p w14:paraId="17DA5DA3" w14:textId="77777777" w:rsidR="00851FA7" w:rsidRPr="00FF37CC" w:rsidRDefault="00851FA7" w:rsidP="00CF718E">
            <w:pPr>
              <w:spacing w:after="120"/>
              <w:ind w:left="0"/>
              <w:jc w:val="center"/>
              <w:rPr>
                <w:b/>
              </w:rPr>
            </w:pPr>
            <w:r w:rsidRPr="00FF37CC">
              <w:rPr>
                <w:b/>
              </w:rPr>
              <w:t>L</w:t>
            </w:r>
          </w:p>
        </w:tc>
        <w:tc>
          <w:tcPr>
            <w:tcW w:w="540" w:type="dxa"/>
            <w:shd w:val="clear" w:color="auto" w:fill="D9D9D9"/>
            <w:vAlign w:val="center"/>
          </w:tcPr>
          <w:p w14:paraId="2F46E559" w14:textId="77777777" w:rsidR="00851FA7" w:rsidRPr="00FF37CC" w:rsidRDefault="00851FA7" w:rsidP="00CF718E">
            <w:pPr>
              <w:spacing w:after="120"/>
              <w:ind w:left="0"/>
              <w:jc w:val="center"/>
              <w:rPr>
                <w:b/>
              </w:rPr>
            </w:pPr>
            <w:r w:rsidRPr="00FF37CC">
              <w:rPr>
                <w:b/>
              </w:rPr>
              <w:t>R</w:t>
            </w:r>
          </w:p>
        </w:tc>
        <w:tc>
          <w:tcPr>
            <w:tcW w:w="450" w:type="dxa"/>
            <w:shd w:val="clear" w:color="auto" w:fill="D9D9D9"/>
            <w:vAlign w:val="center"/>
          </w:tcPr>
          <w:p w14:paraId="4DD95B7A" w14:textId="77777777" w:rsidR="00851FA7" w:rsidRPr="00FF37CC" w:rsidRDefault="00851FA7" w:rsidP="00CF718E">
            <w:pPr>
              <w:spacing w:after="120"/>
              <w:ind w:left="0"/>
              <w:jc w:val="center"/>
              <w:rPr>
                <w:b/>
              </w:rPr>
            </w:pPr>
            <w:r w:rsidRPr="00FF37CC">
              <w:rPr>
                <w:b/>
              </w:rPr>
              <w:t>M</w:t>
            </w:r>
          </w:p>
        </w:tc>
        <w:tc>
          <w:tcPr>
            <w:tcW w:w="540" w:type="dxa"/>
            <w:shd w:val="clear" w:color="auto" w:fill="D9D9D9"/>
          </w:tcPr>
          <w:p w14:paraId="2697307D" w14:textId="77777777" w:rsidR="00851FA7" w:rsidRPr="00926A39" w:rsidRDefault="00851FA7" w:rsidP="00CF718E">
            <w:pPr>
              <w:spacing w:after="120"/>
              <w:ind w:left="0"/>
              <w:jc w:val="center"/>
              <w:rPr>
                <w:b/>
                <w:sz w:val="22"/>
              </w:rPr>
            </w:pPr>
            <w:r>
              <w:rPr>
                <w:b/>
              </w:rPr>
              <w:t>S</w:t>
            </w:r>
          </w:p>
        </w:tc>
        <w:tc>
          <w:tcPr>
            <w:tcW w:w="7380" w:type="dxa"/>
            <w:shd w:val="clear" w:color="auto" w:fill="D9D9D9"/>
            <w:vAlign w:val="center"/>
          </w:tcPr>
          <w:p w14:paraId="112BE4BC" w14:textId="77777777" w:rsidR="00851FA7" w:rsidRPr="00FF37CC" w:rsidRDefault="00851FA7" w:rsidP="00CF718E">
            <w:pPr>
              <w:spacing w:after="120"/>
              <w:ind w:left="0"/>
              <w:jc w:val="center"/>
              <w:rPr>
                <w:b/>
              </w:rPr>
            </w:pPr>
            <w:r w:rsidRPr="00FF37CC">
              <w:rPr>
                <w:b/>
              </w:rPr>
              <w:t>Mô tả</w:t>
            </w:r>
          </w:p>
        </w:tc>
      </w:tr>
      <w:tr w:rsidR="00851FA7" w:rsidRPr="00FF37CC" w14:paraId="19BAE7BE" w14:textId="77777777" w:rsidTr="00BC68EF">
        <w:trPr>
          <w:cantSplit/>
          <w:trHeight w:val="827"/>
        </w:trPr>
        <w:tc>
          <w:tcPr>
            <w:tcW w:w="1800" w:type="dxa"/>
          </w:tcPr>
          <w:p w14:paraId="57403AC6" w14:textId="015F17E5" w:rsidR="00851FA7" w:rsidRPr="00FF37CC" w:rsidRDefault="00851FA7" w:rsidP="00CF718E">
            <w:pPr>
              <w:ind w:left="0"/>
            </w:pPr>
            <w:r>
              <w:t>Số chứng từ</w:t>
            </w:r>
          </w:p>
        </w:tc>
        <w:tc>
          <w:tcPr>
            <w:tcW w:w="1980" w:type="dxa"/>
          </w:tcPr>
          <w:p w14:paraId="561BB224" w14:textId="67056987" w:rsidR="00851FA7" w:rsidRPr="00FF37CC" w:rsidRDefault="00851FA7" w:rsidP="00CF718E">
            <w:pPr>
              <w:ind w:left="0"/>
            </w:pPr>
            <w:r>
              <w:rPr>
                <w:szCs w:val="24"/>
              </w:rPr>
              <w:t>Document_No</w:t>
            </w:r>
          </w:p>
        </w:tc>
        <w:tc>
          <w:tcPr>
            <w:tcW w:w="1417" w:type="dxa"/>
          </w:tcPr>
          <w:p w14:paraId="7F8E04B6" w14:textId="744CB56F" w:rsidR="00851FA7" w:rsidRPr="00FF37CC" w:rsidRDefault="00851FA7" w:rsidP="00CF718E">
            <w:pPr>
              <w:ind w:left="0"/>
            </w:pPr>
          </w:p>
        </w:tc>
        <w:tc>
          <w:tcPr>
            <w:tcW w:w="630" w:type="dxa"/>
          </w:tcPr>
          <w:p w14:paraId="0657C111" w14:textId="77777777" w:rsidR="00851FA7" w:rsidRPr="00FF37CC" w:rsidRDefault="00851FA7" w:rsidP="00CF718E">
            <w:pPr>
              <w:pStyle w:val="Sothutu-1so"/>
              <w:spacing w:before="120" w:after="120" w:line="276" w:lineRule="auto"/>
              <w:jc w:val="left"/>
              <w:rPr>
                <w:szCs w:val="24"/>
              </w:rPr>
            </w:pPr>
          </w:p>
        </w:tc>
        <w:tc>
          <w:tcPr>
            <w:tcW w:w="540" w:type="dxa"/>
          </w:tcPr>
          <w:p w14:paraId="6F9661E5" w14:textId="2A254ECC" w:rsidR="00851FA7" w:rsidRPr="00FF37CC" w:rsidRDefault="00851FA7" w:rsidP="00CF718E">
            <w:pPr>
              <w:pStyle w:val="Sothutu-1so"/>
              <w:spacing w:before="120" w:after="120" w:line="276" w:lineRule="auto"/>
              <w:jc w:val="left"/>
              <w:rPr>
                <w:szCs w:val="24"/>
              </w:rPr>
            </w:pPr>
          </w:p>
        </w:tc>
        <w:tc>
          <w:tcPr>
            <w:tcW w:w="450" w:type="dxa"/>
          </w:tcPr>
          <w:p w14:paraId="77367B49" w14:textId="5233D954" w:rsidR="00851FA7" w:rsidRPr="00FF37CC" w:rsidRDefault="00851FA7" w:rsidP="00CF718E">
            <w:pPr>
              <w:pStyle w:val="Sothutu-1so"/>
              <w:spacing w:before="120" w:after="120" w:line="276" w:lineRule="auto"/>
              <w:jc w:val="left"/>
              <w:rPr>
                <w:szCs w:val="24"/>
              </w:rPr>
            </w:pPr>
          </w:p>
        </w:tc>
        <w:tc>
          <w:tcPr>
            <w:tcW w:w="540" w:type="dxa"/>
          </w:tcPr>
          <w:p w14:paraId="00248B58" w14:textId="4E3E9701" w:rsidR="00851FA7" w:rsidRPr="00FF37CC" w:rsidRDefault="00851FA7" w:rsidP="00CF718E">
            <w:pPr>
              <w:pStyle w:val="Sothutu-1so"/>
              <w:spacing w:before="120" w:after="120" w:line="276" w:lineRule="auto"/>
              <w:jc w:val="center"/>
              <w:rPr>
                <w:szCs w:val="24"/>
              </w:rPr>
            </w:pPr>
          </w:p>
        </w:tc>
        <w:tc>
          <w:tcPr>
            <w:tcW w:w="7380" w:type="dxa"/>
          </w:tcPr>
          <w:p w14:paraId="15027122" w14:textId="0B550465" w:rsidR="00851FA7" w:rsidRPr="00FF37CC" w:rsidRDefault="00601FB1" w:rsidP="00CF718E">
            <w:pPr>
              <w:pStyle w:val="Sothutu-1so"/>
              <w:spacing w:before="120" w:after="120" w:line="276" w:lineRule="auto"/>
              <w:jc w:val="left"/>
              <w:rPr>
                <w:szCs w:val="24"/>
              </w:rPr>
            </w:pPr>
            <w:r>
              <w:rPr>
                <w:szCs w:val="24"/>
              </w:rPr>
              <w:t>Theo chi tiết Tab Thông tin chi</w:t>
            </w:r>
          </w:p>
        </w:tc>
      </w:tr>
      <w:tr w:rsidR="00601FB1" w:rsidRPr="00FF37CC" w14:paraId="5FB2880A" w14:textId="77777777" w:rsidTr="00BC68EF">
        <w:trPr>
          <w:cantSplit/>
          <w:trHeight w:val="827"/>
        </w:trPr>
        <w:tc>
          <w:tcPr>
            <w:tcW w:w="1800" w:type="dxa"/>
          </w:tcPr>
          <w:p w14:paraId="13025D6F" w14:textId="41233D25" w:rsidR="00601FB1" w:rsidRDefault="00601FB1" w:rsidP="00CF718E">
            <w:pPr>
              <w:ind w:left="0"/>
            </w:pPr>
            <w:r>
              <w:t>Đơn vị</w:t>
            </w:r>
          </w:p>
        </w:tc>
        <w:tc>
          <w:tcPr>
            <w:tcW w:w="1980" w:type="dxa"/>
          </w:tcPr>
          <w:p w14:paraId="5CC71B47" w14:textId="5EEFE772" w:rsidR="00601FB1" w:rsidRDefault="00601FB1" w:rsidP="00CF718E">
            <w:pPr>
              <w:ind w:left="0"/>
              <w:rPr>
                <w:szCs w:val="24"/>
              </w:rPr>
            </w:pPr>
            <w:r>
              <w:rPr>
                <w:szCs w:val="24"/>
              </w:rPr>
              <w:t>AD_ORG_ID</w:t>
            </w:r>
          </w:p>
        </w:tc>
        <w:tc>
          <w:tcPr>
            <w:tcW w:w="1417" w:type="dxa"/>
          </w:tcPr>
          <w:p w14:paraId="5D6E5639" w14:textId="77777777" w:rsidR="00601FB1" w:rsidRPr="00FF37CC" w:rsidRDefault="00601FB1" w:rsidP="00CF718E">
            <w:pPr>
              <w:ind w:left="0"/>
            </w:pPr>
          </w:p>
        </w:tc>
        <w:tc>
          <w:tcPr>
            <w:tcW w:w="630" w:type="dxa"/>
          </w:tcPr>
          <w:p w14:paraId="6CEEA3F8" w14:textId="77777777" w:rsidR="00601FB1" w:rsidRPr="00FF37CC" w:rsidRDefault="00601FB1" w:rsidP="00CF718E">
            <w:pPr>
              <w:pStyle w:val="Sothutu-1so"/>
              <w:spacing w:before="120" w:after="120" w:line="276" w:lineRule="auto"/>
              <w:jc w:val="left"/>
              <w:rPr>
                <w:szCs w:val="24"/>
              </w:rPr>
            </w:pPr>
          </w:p>
        </w:tc>
        <w:tc>
          <w:tcPr>
            <w:tcW w:w="540" w:type="dxa"/>
          </w:tcPr>
          <w:p w14:paraId="1A154414" w14:textId="77777777" w:rsidR="00601FB1" w:rsidRPr="00FF37CC" w:rsidRDefault="00601FB1" w:rsidP="00CF718E">
            <w:pPr>
              <w:pStyle w:val="Sothutu-1so"/>
              <w:spacing w:before="120" w:after="120" w:line="276" w:lineRule="auto"/>
              <w:jc w:val="left"/>
              <w:rPr>
                <w:szCs w:val="24"/>
              </w:rPr>
            </w:pPr>
          </w:p>
        </w:tc>
        <w:tc>
          <w:tcPr>
            <w:tcW w:w="450" w:type="dxa"/>
          </w:tcPr>
          <w:p w14:paraId="3CE164CB" w14:textId="77777777" w:rsidR="00601FB1" w:rsidRPr="00FF37CC" w:rsidRDefault="00601FB1" w:rsidP="00CF718E">
            <w:pPr>
              <w:pStyle w:val="Sothutu-1so"/>
              <w:spacing w:before="120" w:after="120" w:line="276" w:lineRule="auto"/>
              <w:jc w:val="left"/>
              <w:rPr>
                <w:szCs w:val="24"/>
              </w:rPr>
            </w:pPr>
          </w:p>
        </w:tc>
        <w:tc>
          <w:tcPr>
            <w:tcW w:w="540" w:type="dxa"/>
          </w:tcPr>
          <w:p w14:paraId="2DE49C0F" w14:textId="77777777" w:rsidR="00601FB1" w:rsidRPr="00FF37CC" w:rsidRDefault="00601FB1" w:rsidP="00CF718E">
            <w:pPr>
              <w:pStyle w:val="Sothutu-1so"/>
              <w:spacing w:before="120" w:after="120" w:line="276" w:lineRule="auto"/>
              <w:jc w:val="center"/>
              <w:rPr>
                <w:szCs w:val="24"/>
              </w:rPr>
            </w:pPr>
          </w:p>
        </w:tc>
        <w:tc>
          <w:tcPr>
            <w:tcW w:w="7380" w:type="dxa"/>
          </w:tcPr>
          <w:p w14:paraId="3643BCE6" w14:textId="78FDBB65" w:rsidR="00601FB1" w:rsidRDefault="00601FB1" w:rsidP="00CF718E">
            <w:pPr>
              <w:pStyle w:val="Sothutu-1so"/>
              <w:spacing w:before="120" w:after="120" w:line="276" w:lineRule="auto"/>
              <w:jc w:val="left"/>
              <w:rPr>
                <w:szCs w:val="24"/>
              </w:rPr>
            </w:pPr>
            <w:r w:rsidRPr="00641CF9">
              <w:rPr>
                <w:szCs w:val="24"/>
              </w:rPr>
              <w:t>Theo chi tiết Tab Thông tin chi</w:t>
            </w:r>
          </w:p>
        </w:tc>
      </w:tr>
      <w:tr w:rsidR="00601FB1" w:rsidRPr="00FF37CC" w14:paraId="41A8F6A3" w14:textId="77777777" w:rsidTr="00BC68EF">
        <w:trPr>
          <w:cantSplit/>
          <w:trHeight w:val="827"/>
        </w:trPr>
        <w:tc>
          <w:tcPr>
            <w:tcW w:w="1800" w:type="dxa"/>
          </w:tcPr>
          <w:p w14:paraId="25B8D543" w14:textId="02EB1509" w:rsidR="00601FB1" w:rsidRDefault="00601FB1" w:rsidP="00CF718E">
            <w:pPr>
              <w:ind w:left="0"/>
              <w:rPr>
                <w:szCs w:val="24"/>
              </w:rPr>
            </w:pPr>
            <w:r>
              <w:rPr>
                <w:szCs w:val="24"/>
              </w:rPr>
              <w:t>Ngày hạch toán</w:t>
            </w:r>
          </w:p>
        </w:tc>
        <w:tc>
          <w:tcPr>
            <w:tcW w:w="1980" w:type="dxa"/>
          </w:tcPr>
          <w:p w14:paraId="3EDA3BF7" w14:textId="1FDD676D" w:rsidR="00601FB1" w:rsidRDefault="00601FB1" w:rsidP="00CF718E">
            <w:pPr>
              <w:ind w:left="0"/>
              <w:rPr>
                <w:szCs w:val="24"/>
              </w:rPr>
            </w:pPr>
            <w:r>
              <w:rPr>
                <w:szCs w:val="24"/>
              </w:rPr>
              <w:t>Trans_Date</w:t>
            </w:r>
          </w:p>
        </w:tc>
        <w:tc>
          <w:tcPr>
            <w:tcW w:w="1417" w:type="dxa"/>
          </w:tcPr>
          <w:p w14:paraId="553B374A" w14:textId="0BD58995" w:rsidR="00601FB1" w:rsidRDefault="00601FB1" w:rsidP="00CF718E">
            <w:pPr>
              <w:ind w:left="0"/>
            </w:pPr>
            <w:r>
              <w:t>Date</w:t>
            </w:r>
          </w:p>
        </w:tc>
        <w:tc>
          <w:tcPr>
            <w:tcW w:w="630" w:type="dxa"/>
          </w:tcPr>
          <w:p w14:paraId="5BC4F370" w14:textId="77777777" w:rsidR="00601FB1" w:rsidRPr="00FF37CC" w:rsidRDefault="00601FB1" w:rsidP="00CF718E">
            <w:pPr>
              <w:pStyle w:val="Sothutu-1so"/>
              <w:spacing w:before="120" w:after="120" w:line="276" w:lineRule="auto"/>
              <w:jc w:val="left"/>
              <w:rPr>
                <w:szCs w:val="24"/>
              </w:rPr>
            </w:pPr>
          </w:p>
        </w:tc>
        <w:tc>
          <w:tcPr>
            <w:tcW w:w="540" w:type="dxa"/>
          </w:tcPr>
          <w:p w14:paraId="2DBBFC8F" w14:textId="7E9C2C46" w:rsidR="00601FB1" w:rsidRDefault="00601FB1" w:rsidP="00CF718E">
            <w:pPr>
              <w:pStyle w:val="Sothutu-1so"/>
              <w:spacing w:before="120" w:after="120" w:line="276" w:lineRule="auto"/>
              <w:jc w:val="left"/>
              <w:rPr>
                <w:szCs w:val="24"/>
              </w:rPr>
            </w:pPr>
          </w:p>
        </w:tc>
        <w:tc>
          <w:tcPr>
            <w:tcW w:w="450" w:type="dxa"/>
          </w:tcPr>
          <w:p w14:paraId="1FD4D0DE" w14:textId="2C31692A" w:rsidR="00601FB1" w:rsidRDefault="00601FB1" w:rsidP="00CF718E">
            <w:pPr>
              <w:pStyle w:val="Sothutu-1so"/>
              <w:spacing w:before="120" w:after="120" w:line="276" w:lineRule="auto"/>
              <w:jc w:val="left"/>
              <w:rPr>
                <w:szCs w:val="24"/>
              </w:rPr>
            </w:pPr>
          </w:p>
        </w:tc>
        <w:tc>
          <w:tcPr>
            <w:tcW w:w="540" w:type="dxa"/>
          </w:tcPr>
          <w:p w14:paraId="425DA319" w14:textId="7192EA3F" w:rsidR="00601FB1" w:rsidRDefault="00601FB1" w:rsidP="00CF718E">
            <w:pPr>
              <w:pStyle w:val="Sothutu-1so"/>
              <w:spacing w:before="120" w:after="120" w:line="276" w:lineRule="auto"/>
              <w:jc w:val="center"/>
              <w:rPr>
                <w:szCs w:val="24"/>
              </w:rPr>
            </w:pPr>
          </w:p>
        </w:tc>
        <w:tc>
          <w:tcPr>
            <w:tcW w:w="7380" w:type="dxa"/>
          </w:tcPr>
          <w:p w14:paraId="1D46D6BE" w14:textId="761F6DF0" w:rsidR="00601FB1" w:rsidRDefault="00601FB1" w:rsidP="00CF718E">
            <w:pPr>
              <w:pStyle w:val="Sothutu-1so"/>
              <w:spacing w:before="120" w:after="120" w:line="276" w:lineRule="auto"/>
              <w:jc w:val="left"/>
              <w:rPr>
                <w:szCs w:val="24"/>
              </w:rPr>
            </w:pPr>
            <w:r w:rsidRPr="00641CF9">
              <w:rPr>
                <w:szCs w:val="24"/>
              </w:rPr>
              <w:t>Theo chi tiết Tab Thông tin chi</w:t>
            </w:r>
          </w:p>
        </w:tc>
      </w:tr>
      <w:tr w:rsidR="00601FB1" w:rsidRPr="00FF37CC" w14:paraId="516A5692" w14:textId="77777777" w:rsidTr="00BC68EF">
        <w:trPr>
          <w:cantSplit/>
          <w:trHeight w:val="827"/>
        </w:trPr>
        <w:tc>
          <w:tcPr>
            <w:tcW w:w="1800" w:type="dxa"/>
          </w:tcPr>
          <w:p w14:paraId="32592352" w14:textId="77777777" w:rsidR="00601FB1" w:rsidRDefault="00601FB1" w:rsidP="00CF718E">
            <w:pPr>
              <w:ind w:left="0"/>
              <w:rPr>
                <w:szCs w:val="24"/>
              </w:rPr>
            </w:pPr>
            <w:r>
              <w:rPr>
                <w:szCs w:val="24"/>
              </w:rPr>
              <w:t>Nội dung</w:t>
            </w:r>
          </w:p>
        </w:tc>
        <w:tc>
          <w:tcPr>
            <w:tcW w:w="1980" w:type="dxa"/>
          </w:tcPr>
          <w:p w14:paraId="20ACCEC6" w14:textId="77777777" w:rsidR="00601FB1" w:rsidRDefault="00601FB1" w:rsidP="00CF718E">
            <w:pPr>
              <w:ind w:left="0"/>
              <w:rPr>
                <w:szCs w:val="24"/>
              </w:rPr>
            </w:pPr>
            <w:r>
              <w:rPr>
                <w:szCs w:val="24"/>
              </w:rPr>
              <w:t>Description</w:t>
            </w:r>
          </w:p>
        </w:tc>
        <w:tc>
          <w:tcPr>
            <w:tcW w:w="1417" w:type="dxa"/>
          </w:tcPr>
          <w:p w14:paraId="208540A6" w14:textId="77777777" w:rsidR="00601FB1" w:rsidRDefault="00601FB1" w:rsidP="00CF718E">
            <w:pPr>
              <w:ind w:left="0"/>
            </w:pPr>
            <w:r>
              <w:t>String</w:t>
            </w:r>
          </w:p>
        </w:tc>
        <w:tc>
          <w:tcPr>
            <w:tcW w:w="630" w:type="dxa"/>
          </w:tcPr>
          <w:p w14:paraId="330DD50E" w14:textId="56DEF6DD" w:rsidR="00601FB1" w:rsidRDefault="00601FB1" w:rsidP="00CF718E">
            <w:pPr>
              <w:pStyle w:val="Sothutu-1so"/>
              <w:spacing w:before="120" w:after="120" w:line="276" w:lineRule="auto"/>
              <w:jc w:val="left"/>
              <w:rPr>
                <w:szCs w:val="24"/>
              </w:rPr>
            </w:pPr>
          </w:p>
        </w:tc>
        <w:tc>
          <w:tcPr>
            <w:tcW w:w="540" w:type="dxa"/>
          </w:tcPr>
          <w:p w14:paraId="34B34F21" w14:textId="07148564" w:rsidR="00601FB1" w:rsidRDefault="00601FB1" w:rsidP="00CF718E">
            <w:pPr>
              <w:pStyle w:val="Sothutu-1so"/>
              <w:spacing w:before="120" w:after="120" w:line="276" w:lineRule="auto"/>
              <w:jc w:val="left"/>
              <w:rPr>
                <w:szCs w:val="24"/>
              </w:rPr>
            </w:pPr>
          </w:p>
        </w:tc>
        <w:tc>
          <w:tcPr>
            <w:tcW w:w="450" w:type="dxa"/>
          </w:tcPr>
          <w:p w14:paraId="5DEF850B" w14:textId="756D8F04" w:rsidR="00601FB1" w:rsidRDefault="00601FB1" w:rsidP="00CF718E">
            <w:pPr>
              <w:pStyle w:val="Sothutu-1so"/>
              <w:spacing w:before="120" w:after="120" w:line="276" w:lineRule="auto"/>
              <w:jc w:val="left"/>
              <w:rPr>
                <w:szCs w:val="24"/>
              </w:rPr>
            </w:pPr>
          </w:p>
        </w:tc>
        <w:tc>
          <w:tcPr>
            <w:tcW w:w="540" w:type="dxa"/>
          </w:tcPr>
          <w:p w14:paraId="48CFF1F4" w14:textId="485B663A" w:rsidR="00601FB1" w:rsidRDefault="00601FB1" w:rsidP="00CF718E">
            <w:pPr>
              <w:pStyle w:val="Sothutu-1so"/>
              <w:spacing w:before="120" w:after="120" w:line="276" w:lineRule="auto"/>
              <w:jc w:val="center"/>
              <w:rPr>
                <w:szCs w:val="24"/>
              </w:rPr>
            </w:pPr>
          </w:p>
        </w:tc>
        <w:tc>
          <w:tcPr>
            <w:tcW w:w="7380" w:type="dxa"/>
          </w:tcPr>
          <w:p w14:paraId="6C81FA40" w14:textId="063C3813" w:rsidR="00601FB1" w:rsidRDefault="00601FB1" w:rsidP="00CF718E">
            <w:pPr>
              <w:pStyle w:val="Sothutu-1so"/>
              <w:spacing w:before="120" w:after="120" w:line="360" w:lineRule="auto"/>
              <w:jc w:val="left"/>
              <w:rPr>
                <w:szCs w:val="24"/>
              </w:rPr>
            </w:pPr>
            <w:r w:rsidRPr="00641CF9">
              <w:rPr>
                <w:szCs w:val="24"/>
              </w:rPr>
              <w:t>Theo chi tiết Tab Thông tin chi</w:t>
            </w:r>
          </w:p>
        </w:tc>
      </w:tr>
      <w:tr w:rsidR="00601FB1" w:rsidRPr="00FF37CC" w14:paraId="7EDEE16E" w14:textId="77777777" w:rsidTr="00BC68EF">
        <w:trPr>
          <w:cantSplit/>
          <w:trHeight w:val="827"/>
        </w:trPr>
        <w:tc>
          <w:tcPr>
            <w:tcW w:w="1800" w:type="dxa"/>
          </w:tcPr>
          <w:p w14:paraId="7787F979" w14:textId="77777777" w:rsidR="00601FB1" w:rsidRDefault="00601FB1" w:rsidP="00CF718E">
            <w:pPr>
              <w:ind w:left="0"/>
              <w:rPr>
                <w:szCs w:val="24"/>
              </w:rPr>
            </w:pPr>
            <w:r>
              <w:rPr>
                <w:szCs w:val="24"/>
              </w:rPr>
              <w:t xml:space="preserve">Số tiền </w:t>
            </w:r>
          </w:p>
        </w:tc>
        <w:tc>
          <w:tcPr>
            <w:tcW w:w="1980" w:type="dxa"/>
          </w:tcPr>
          <w:p w14:paraId="367AA060" w14:textId="77777777" w:rsidR="00601FB1" w:rsidRDefault="00601FB1" w:rsidP="00CF718E">
            <w:pPr>
              <w:ind w:left="0"/>
              <w:rPr>
                <w:szCs w:val="24"/>
              </w:rPr>
            </w:pPr>
          </w:p>
        </w:tc>
        <w:tc>
          <w:tcPr>
            <w:tcW w:w="1417" w:type="dxa"/>
          </w:tcPr>
          <w:p w14:paraId="196761D0" w14:textId="77777777" w:rsidR="00601FB1" w:rsidRDefault="00601FB1" w:rsidP="00CF718E">
            <w:pPr>
              <w:ind w:left="0"/>
            </w:pPr>
            <w:r>
              <w:t>Number</w:t>
            </w:r>
          </w:p>
        </w:tc>
        <w:tc>
          <w:tcPr>
            <w:tcW w:w="630" w:type="dxa"/>
          </w:tcPr>
          <w:p w14:paraId="2E20215C" w14:textId="77777777" w:rsidR="00601FB1" w:rsidRDefault="00601FB1" w:rsidP="00CF718E">
            <w:pPr>
              <w:pStyle w:val="Sothutu-1so"/>
              <w:spacing w:before="120" w:after="120" w:line="276" w:lineRule="auto"/>
              <w:jc w:val="left"/>
              <w:rPr>
                <w:szCs w:val="24"/>
              </w:rPr>
            </w:pPr>
            <w:r>
              <w:rPr>
                <w:szCs w:val="24"/>
              </w:rPr>
              <w:t>20</w:t>
            </w:r>
          </w:p>
        </w:tc>
        <w:tc>
          <w:tcPr>
            <w:tcW w:w="540" w:type="dxa"/>
          </w:tcPr>
          <w:p w14:paraId="21AC9420" w14:textId="77777777" w:rsidR="00601FB1" w:rsidRDefault="00601FB1" w:rsidP="00CF718E">
            <w:pPr>
              <w:pStyle w:val="Sothutu-1so"/>
              <w:spacing w:before="120" w:after="120" w:line="276" w:lineRule="auto"/>
              <w:jc w:val="left"/>
              <w:rPr>
                <w:szCs w:val="24"/>
              </w:rPr>
            </w:pPr>
            <w:r>
              <w:rPr>
                <w:szCs w:val="24"/>
              </w:rPr>
              <w:t>Y</w:t>
            </w:r>
          </w:p>
        </w:tc>
        <w:tc>
          <w:tcPr>
            <w:tcW w:w="450" w:type="dxa"/>
          </w:tcPr>
          <w:p w14:paraId="74BB50F6" w14:textId="77777777" w:rsidR="00601FB1" w:rsidRDefault="00601FB1" w:rsidP="00CF718E">
            <w:pPr>
              <w:pStyle w:val="Sothutu-1so"/>
              <w:spacing w:before="120" w:after="120" w:line="276" w:lineRule="auto"/>
              <w:jc w:val="left"/>
              <w:rPr>
                <w:szCs w:val="24"/>
              </w:rPr>
            </w:pPr>
            <w:r>
              <w:rPr>
                <w:szCs w:val="24"/>
              </w:rPr>
              <w:t>Y</w:t>
            </w:r>
          </w:p>
        </w:tc>
        <w:tc>
          <w:tcPr>
            <w:tcW w:w="540" w:type="dxa"/>
          </w:tcPr>
          <w:p w14:paraId="511DD631" w14:textId="77777777" w:rsidR="00601FB1" w:rsidRDefault="00601FB1" w:rsidP="00CF718E">
            <w:pPr>
              <w:pStyle w:val="Sothutu-1so"/>
              <w:spacing w:before="120" w:after="120" w:line="276" w:lineRule="auto"/>
              <w:jc w:val="center"/>
              <w:rPr>
                <w:szCs w:val="24"/>
              </w:rPr>
            </w:pPr>
            <w:r>
              <w:rPr>
                <w:szCs w:val="24"/>
              </w:rPr>
              <w:t>Y</w:t>
            </w:r>
          </w:p>
        </w:tc>
        <w:tc>
          <w:tcPr>
            <w:tcW w:w="7380" w:type="dxa"/>
          </w:tcPr>
          <w:p w14:paraId="5DF79A14" w14:textId="62E6BADD" w:rsidR="00601FB1" w:rsidRDefault="00601FB1" w:rsidP="00CF718E">
            <w:pPr>
              <w:pStyle w:val="Sothutu-1so"/>
              <w:spacing w:before="120" w:after="120" w:line="276" w:lineRule="auto"/>
              <w:rPr>
                <w:szCs w:val="24"/>
              </w:rPr>
            </w:pPr>
            <w:r w:rsidRPr="00641CF9">
              <w:rPr>
                <w:szCs w:val="24"/>
              </w:rPr>
              <w:t>Theo chi tiết Tab Thông tin chi</w:t>
            </w:r>
          </w:p>
        </w:tc>
      </w:tr>
      <w:tr w:rsidR="00601FB1" w:rsidRPr="00FF37CC" w14:paraId="3AAF9C71" w14:textId="77777777" w:rsidTr="00BC68EF">
        <w:trPr>
          <w:cantSplit/>
          <w:trHeight w:val="827"/>
        </w:trPr>
        <w:tc>
          <w:tcPr>
            <w:tcW w:w="1800" w:type="dxa"/>
          </w:tcPr>
          <w:p w14:paraId="04A851AB" w14:textId="191D3F20" w:rsidR="00601FB1" w:rsidRDefault="00601FB1" w:rsidP="00CF718E">
            <w:pPr>
              <w:ind w:left="0"/>
              <w:rPr>
                <w:szCs w:val="24"/>
              </w:rPr>
            </w:pPr>
            <w:r>
              <w:rPr>
                <w:szCs w:val="24"/>
              </w:rPr>
              <w:t>Trạng thái hạch toán</w:t>
            </w:r>
          </w:p>
        </w:tc>
        <w:tc>
          <w:tcPr>
            <w:tcW w:w="1980" w:type="dxa"/>
          </w:tcPr>
          <w:p w14:paraId="4851C757" w14:textId="77777777" w:rsidR="00601FB1" w:rsidRDefault="00601FB1" w:rsidP="00CF718E">
            <w:pPr>
              <w:ind w:left="0"/>
              <w:rPr>
                <w:szCs w:val="24"/>
              </w:rPr>
            </w:pPr>
          </w:p>
        </w:tc>
        <w:tc>
          <w:tcPr>
            <w:tcW w:w="1417" w:type="dxa"/>
          </w:tcPr>
          <w:p w14:paraId="0459339E" w14:textId="77777777" w:rsidR="00601FB1" w:rsidRDefault="00601FB1" w:rsidP="00CF718E">
            <w:pPr>
              <w:ind w:left="0"/>
            </w:pPr>
          </w:p>
        </w:tc>
        <w:tc>
          <w:tcPr>
            <w:tcW w:w="630" w:type="dxa"/>
          </w:tcPr>
          <w:p w14:paraId="6D1DF429" w14:textId="77777777" w:rsidR="00601FB1" w:rsidRDefault="00601FB1" w:rsidP="00CF718E">
            <w:pPr>
              <w:pStyle w:val="Sothutu-1so"/>
              <w:spacing w:before="120" w:after="120" w:line="276" w:lineRule="auto"/>
              <w:jc w:val="left"/>
              <w:rPr>
                <w:szCs w:val="24"/>
              </w:rPr>
            </w:pPr>
          </w:p>
        </w:tc>
        <w:tc>
          <w:tcPr>
            <w:tcW w:w="540" w:type="dxa"/>
          </w:tcPr>
          <w:p w14:paraId="312CB8D7" w14:textId="77777777" w:rsidR="00601FB1" w:rsidRDefault="00601FB1" w:rsidP="00CF718E">
            <w:pPr>
              <w:pStyle w:val="Sothutu-1so"/>
              <w:spacing w:before="120" w:after="120" w:line="276" w:lineRule="auto"/>
              <w:jc w:val="left"/>
              <w:rPr>
                <w:szCs w:val="24"/>
              </w:rPr>
            </w:pPr>
          </w:p>
        </w:tc>
        <w:tc>
          <w:tcPr>
            <w:tcW w:w="450" w:type="dxa"/>
          </w:tcPr>
          <w:p w14:paraId="1BBBD1F8" w14:textId="77777777" w:rsidR="00601FB1" w:rsidRDefault="00601FB1" w:rsidP="00CF718E">
            <w:pPr>
              <w:pStyle w:val="Sothutu-1so"/>
              <w:spacing w:before="120" w:after="120" w:line="276" w:lineRule="auto"/>
              <w:jc w:val="left"/>
              <w:rPr>
                <w:szCs w:val="24"/>
              </w:rPr>
            </w:pPr>
          </w:p>
        </w:tc>
        <w:tc>
          <w:tcPr>
            <w:tcW w:w="540" w:type="dxa"/>
          </w:tcPr>
          <w:p w14:paraId="0F72E3F9" w14:textId="77777777" w:rsidR="00601FB1" w:rsidRDefault="00601FB1" w:rsidP="00CF718E">
            <w:pPr>
              <w:pStyle w:val="Sothutu-1so"/>
              <w:spacing w:before="120" w:after="120" w:line="276" w:lineRule="auto"/>
              <w:jc w:val="center"/>
              <w:rPr>
                <w:szCs w:val="24"/>
              </w:rPr>
            </w:pPr>
          </w:p>
        </w:tc>
        <w:tc>
          <w:tcPr>
            <w:tcW w:w="7380" w:type="dxa"/>
          </w:tcPr>
          <w:p w14:paraId="45A088DF" w14:textId="140008ED" w:rsidR="00601FB1" w:rsidRDefault="00601FB1" w:rsidP="00CF718E">
            <w:pPr>
              <w:pStyle w:val="Sothutu-1so"/>
              <w:spacing w:before="120" w:after="120" w:line="276" w:lineRule="auto"/>
              <w:rPr>
                <w:szCs w:val="24"/>
              </w:rPr>
            </w:pPr>
            <w:r w:rsidRPr="00641CF9">
              <w:rPr>
                <w:szCs w:val="24"/>
              </w:rPr>
              <w:t>Theo chi tiết Tab Thông tin chi</w:t>
            </w:r>
          </w:p>
        </w:tc>
      </w:tr>
    </w:tbl>
    <w:p w14:paraId="477B35F1" w14:textId="77777777" w:rsidR="00851FA7" w:rsidRDefault="00851FA7" w:rsidP="00CF718E"/>
    <w:p w14:paraId="5CD1377D" w14:textId="77777777" w:rsidR="00851FA7" w:rsidRPr="0097273A" w:rsidRDefault="00851FA7"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851FA7" w:rsidRPr="00FF37CC" w14:paraId="63C97BE9" w14:textId="77777777" w:rsidTr="00BC68EF">
        <w:trPr>
          <w:trHeight w:val="530"/>
          <w:tblHeader/>
        </w:trPr>
        <w:tc>
          <w:tcPr>
            <w:tcW w:w="2424" w:type="dxa"/>
            <w:shd w:val="clear" w:color="auto" w:fill="D9D9D9"/>
          </w:tcPr>
          <w:p w14:paraId="614AA78D" w14:textId="77777777" w:rsidR="00851FA7" w:rsidRPr="00FF37CC" w:rsidRDefault="00851FA7" w:rsidP="00EA3129">
            <w:pPr>
              <w:ind w:left="0"/>
              <w:rPr>
                <w:b/>
              </w:rPr>
            </w:pPr>
            <w:r w:rsidRPr="00FF37CC">
              <w:rPr>
                <w:b/>
              </w:rPr>
              <w:t>Thao tác</w:t>
            </w:r>
          </w:p>
        </w:tc>
        <w:tc>
          <w:tcPr>
            <w:tcW w:w="1176" w:type="dxa"/>
            <w:shd w:val="clear" w:color="auto" w:fill="D9D9D9"/>
          </w:tcPr>
          <w:p w14:paraId="080AB0B5" w14:textId="77777777" w:rsidR="00851FA7" w:rsidRPr="00FF37CC" w:rsidRDefault="00851FA7" w:rsidP="00EA3129">
            <w:pPr>
              <w:ind w:left="0"/>
              <w:rPr>
                <w:b/>
                <w:color w:val="000000"/>
              </w:rPr>
            </w:pPr>
            <w:r w:rsidRPr="00FF37CC">
              <w:rPr>
                <w:b/>
                <w:color w:val="000000"/>
              </w:rPr>
              <w:t>Hiển thị</w:t>
            </w:r>
          </w:p>
        </w:tc>
        <w:tc>
          <w:tcPr>
            <w:tcW w:w="10710" w:type="dxa"/>
            <w:shd w:val="clear" w:color="auto" w:fill="D9D9D9"/>
          </w:tcPr>
          <w:p w14:paraId="1D29B31F" w14:textId="77777777" w:rsidR="00851FA7" w:rsidRPr="00FF37CC" w:rsidRDefault="00851FA7" w:rsidP="00EA3129">
            <w:pPr>
              <w:ind w:left="0"/>
              <w:rPr>
                <w:b/>
              </w:rPr>
            </w:pPr>
            <w:r w:rsidRPr="00FF37CC">
              <w:rPr>
                <w:b/>
              </w:rPr>
              <w:t>Mô tả</w:t>
            </w:r>
          </w:p>
        </w:tc>
      </w:tr>
      <w:tr w:rsidR="00851FA7" w:rsidRPr="00FF37CC" w14:paraId="679CD5BD" w14:textId="77777777" w:rsidTr="00BC68EF">
        <w:tc>
          <w:tcPr>
            <w:tcW w:w="2424" w:type="dxa"/>
          </w:tcPr>
          <w:p w14:paraId="43A376B5" w14:textId="77777777" w:rsidR="00851FA7" w:rsidRPr="00FF37CC" w:rsidRDefault="00851FA7" w:rsidP="00EA3129">
            <w:pPr>
              <w:pStyle w:val="Sothutu-1so"/>
              <w:spacing w:before="120" w:line="276" w:lineRule="auto"/>
              <w:jc w:val="left"/>
              <w:rPr>
                <w:szCs w:val="24"/>
              </w:rPr>
            </w:pPr>
            <w:r>
              <w:rPr>
                <w:szCs w:val="24"/>
              </w:rPr>
              <w:t>Tìm kiếm</w:t>
            </w:r>
          </w:p>
        </w:tc>
        <w:tc>
          <w:tcPr>
            <w:tcW w:w="1176" w:type="dxa"/>
          </w:tcPr>
          <w:p w14:paraId="710DC828" w14:textId="77777777" w:rsidR="00851FA7" w:rsidRPr="00FF37CC" w:rsidRDefault="00851FA7" w:rsidP="00EA3129">
            <w:pPr>
              <w:pStyle w:val="Sothutu-1so"/>
              <w:spacing w:before="120" w:line="276" w:lineRule="auto"/>
              <w:jc w:val="left"/>
              <w:rPr>
                <w:szCs w:val="24"/>
              </w:rPr>
            </w:pPr>
            <w:r>
              <w:rPr>
                <w:szCs w:val="24"/>
              </w:rPr>
              <w:t>Có</w:t>
            </w:r>
          </w:p>
        </w:tc>
        <w:tc>
          <w:tcPr>
            <w:tcW w:w="10710" w:type="dxa"/>
          </w:tcPr>
          <w:p w14:paraId="38C48E88" w14:textId="619EE94F" w:rsidR="00851FA7" w:rsidRPr="00FF37CC" w:rsidRDefault="00851FA7" w:rsidP="00EA3129">
            <w:pPr>
              <w:pStyle w:val="Sothutu-1so"/>
              <w:spacing w:before="120" w:line="276" w:lineRule="auto"/>
              <w:rPr>
                <w:szCs w:val="24"/>
              </w:rPr>
            </w:pPr>
            <w:r>
              <w:rPr>
                <w:szCs w:val="24"/>
              </w:rPr>
              <w:t xml:space="preserve">Cho phép tìm kiếm nhanh theo </w:t>
            </w:r>
            <w:r w:rsidR="005604B3">
              <w:rPr>
                <w:szCs w:val="24"/>
              </w:rPr>
              <w:t xml:space="preserve">Số chứng từ, </w:t>
            </w:r>
            <w:r>
              <w:rPr>
                <w:szCs w:val="24"/>
              </w:rPr>
              <w:t>Nội dung, Số tiền</w:t>
            </w:r>
          </w:p>
        </w:tc>
      </w:tr>
      <w:tr w:rsidR="008537C4" w:rsidRPr="00FF37CC" w14:paraId="2B76DE70" w14:textId="77777777" w:rsidTr="00BC68EF">
        <w:tc>
          <w:tcPr>
            <w:tcW w:w="2424" w:type="dxa"/>
          </w:tcPr>
          <w:p w14:paraId="661B8DAE" w14:textId="57552668" w:rsidR="008537C4" w:rsidRDefault="008537C4" w:rsidP="00EA3129">
            <w:pPr>
              <w:pStyle w:val="Sothutu-1so"/>
              <w:spacing w:before="120" w:line="276" w:lineRule="auto"/>
              <w:jc w:val="left"/>
              <w:rPr>
                <w:szCs w:val="24"/>
              </w:rPr>
            </w:pPr>
            <w:r>
              <w:rPr>
                <w:szCs w:val="24"/>
              </w:rPr>
              <w:t>Lọc</w:t>
            </w:r>
          </w:p>
        </w:tc>
        <w:tc>
          <w:tcPr>
            <w:tcW w:w="1176" w:type="dxa"/>
          </w:tcPr>
          <w:p w14:paraId="4A173E7A" w14:textId="79BA352E" w:rsidR="008537C4" w:rsidRDefault="008537C4" w:rsidP="00EA3129">
            <w:pPr>
              <w:pStyle w:val="Sothutu-1so"/>
              <w:spacing w:before="120" w:line="276" w:lineRule="auto"/>
              <w:jc w:val="left"/>
              <w:rPr>
                <w:szCs w:val="24"/>
              </w:rPr>
            </w:pPr>
            <w:r>
              <w:rPr>
                <w:szCs w:val="24"/>
              </w:rPr>
              <w:t>Có</w:t>
            </w:r>
          </w:p>
        </w:tc>
        <w:tc>
          <w:tcPr>
            <w:tcW w:w="10710" w:type="dxa"/>
          </w:tcPr>
          <w:p w14:paraId="78C4A83B" w14:textId="0EF93847" w:rsidR="008537C4" w:rsidRDefault="008537C4" w:rsidP="00EA3129">
            <w:pPr>
              <w:pStyle w:val="Sothutu-1so"/>
              <w:spacing w:before="120" w:line="276" w:lineRule="auto"/>
              <w:rPr>
                <w:szCs w:val="24"/>
              </w:rPr>
            </w:pPr>
            <w:r>
              <w:rPr>
                <w:szCs w:val="24"/>
              </w:rPr>
              <w:t xml:space="preserve">Lọc theo trạng thái hạch toán : </w:t>
            </w:r>
            <w:r w:rsidR="00724510">
              <w:rPr>
                <w:szCs w:val="24"/>
              </w:rPr>
              <w:t>Chưa hạch toán, Đã hạch toán</w:t>
            </w:r>
          </w:p>
        </w:tc>
      </w:tr>
      <w:tr w:rsidR="00851FA7" w:rsidRPr="00FF37CC" w14:paraId="0C9DF646" w14:textId="77777777" w:rsidTr="00BC68EF">
        <w:tc>
          <w:tcPr>
            <w:tcW w:w="2424" w:type="dxa"/>
          </w:tcPr>
          <w:p w14:paraId="06C0A7CE" w14:textId="77777777" w:rsidR="00851FA7" w:rsidRPr="00FF37CC" w:rsidRDefault="00851FA7" w:rsidP="00EA3129">
            <w:pPr>
              <w:pStyle w:val="Sothutu-1so"/>
              <w:spacing w:before="120" w:line="276" w:lineRule="auto"/>
              <w:jc w:val="left"/>
              <w:rPr>
                <w:szCs w:val="24"/>
              </w:rPr>
            </w:pPr>
            <w:r w:rsidRPr="00FF37CC">
              <w:rPr>
                <w:szCs w:val="24"/>
              </w:rPr>
              <w:t>Sao chép</w:t>
            </w:r>
          </w:p>
        </w:tc>
        <w:tc>
          <w:tcPr>
            <w:tcW w:w="1176" w:type="dxa"/>
          </w:tcPr>
          <w:p w14:paraId="27F22BC8" w14:textId="076C1733" w:rsidR="00851FA7" w:rsidRPr="00FF37CC" w:rsidRDefault="008537C4" w:rsidP="00EA3129">
            <w:pPr>
              <w:pStyle w:val="Sothutu-1so"/>
              <w:spacing w:before="120" w:line="276" w:lineRule="auto"/>
              <w:jc w:val="left"/>
              <w:rPr>
                <w:szCs w:val="24"/>
              </w:rPr>
            </w:pPr>
            <w:r>
              <w:rPr>
                <w:szCs w:val="24"/>
              </w:rPr>
              <w:t>Không</w:t>
            </w:r>
          </w:p>
        </w:tc>
        <w:tc>
          <w:tcPr>
            <w:tcW w:w="10710" w:type="dxa"/>
          </w:tcPr>
          <w:p w14:paraId="10865600" w14:textId="490042D8" w:rsidR="00851FA7" w:rsidRPr="00FF37CC" w:rsidRDefault="00851FA7" w:rsidP="00EA3129">
            <w:pPr>
              <w:pStyle w:val="Sothutu-1so"/>
              <w:spacing w:before="120" w:line="276" w:lineRule="auto"/>
              <w:rPr>
                <w:szCs w:val="24"/>
              </w:rPr>
            </w:pPr>
          </w:p>
        </w:tc>
      </w:tr>
      <w:tr w:rsidR="00851FA7" w:rsidRPr="00FF37CC" w14:paraId="7DE460E9" w14:textId="77777777" w:rsidTr="00BC68EF">
        <w:tc>
          <w:tcPr>
            <w:tcW w:w="2424" w:type="dxa"/>
          </w:tcPr>
          <w:p w14:paraId="22FD9EB8" w14:textId="77777777" w:rsidR="00851FA7" w:rsidRPr="00FF37CC" w:rsidRDefault="00851FA7" w:rsidP="00EA3129">
            <w:pPr>
              <w:pStyle w:val="Sothutu-1so"/>
              <w:spacing w:before="120" w:line="276" w:lineRule="auto"/>
              <w:jc w:val="left"/>
              <w:rPr>
                <w:szCs w:val="24"/>
              </w:rPr>
            </w:pPr>
            <w:r>
              <w:rPr>
                <w:szCs w:val="24"/>
              </w:rPr>
              <w:t>Chỉnh sửa</w:t>
            </w:r>
          </w:p>
        </w:tc>
        <w:tc>
          <w:tcPr>
            <w:tcW w:w="1176" w:type="dxa"/>
          </w:tcPr>
          <w:p w14:paraId="76BEB0AA" w14:textId="3F5A5A4D" w:rsidR="00851FA7" w:rsidRPr="00FF37CC" w:rsidRDefault="008537C4" w:rsidP="00EA3129">
            <w:pPr>
              <w:pStyle w:val="Sothutu-1so"/>
              <w:spacing w:before="120" w:line="276" w:lineRule="auto"/>
              <w:jc w:val="left"/>
              <w:rPr>
                <w:szCs w:val="24"/>
              </w:rPr>
            </w:pPr>
            <w:r>
              <w:rPr>
                <w:szCs w:val="24"/>
              </w:rPr>
              <w:t>Không</w:t>
            </w:r>
          </w:p>
        </w:tc>
        <w:tc>
          <w:tcPr>
            <w:tcW w:w="10710" w:type="dxa"/>
          </w:tcPr>
          <w:p w14:paraId="0C8C4FF7" w14:textId="73CECF52" w:rsidR="00851FA7" w:rsidRDefault="00851FA7" w:rsidP="00EA3129">
            <w:pPr>
              <w:pStyle w:val="Sothutu-1so"/>
              <w:spacing w:before="120" w:line="276" w:lineRule="auto"/>
              <w:rPr>
                <w:szCs w:val="24"/>
              </w:rPr>
            </w:pPr>
          </w:p>
        </w:tc>
      </w:tr>
      <w:tr w:rsidR="00851FA7" w:rsidRPr="00FF37CC" w14:paraId="41E76C14" w14:textId="77777777" w:rsidTr="00BC68EF">
        <w:tc>
          <w:tcPr>
            <w:tcW w:w="2424" w:type="dxa"/>
          </w:tcPr>
          <w:p w14:paraId="3D66D4F6" w14:textId="77777777" w:rsidR="00851FA7" w:rsidRPr="00FF37CC" w:rsidRDefault="00851FA7" w:rsidP="00EA3129">
            <w:pPr>
              <w:pStyle w:val="Sothutu-1so"/>
              <w:spacing w:before="120" w:line="276" w:lineRule="auto"/>
              <w:jc w:val="left"/>
              <w:rPr>
                <w:szCs w:val="24"/>
              </w:rPr>
            </w:pPr>
            <w:r>
              <w:rPr>
                <w:szCs w:val="24"/>
              </w:rPr>
              <w:t>Xóa</w:t>
            </w:r>
          </w:p>
        </w:tc>
        <w:tc>
          <w:tcPr>
            <w:tcW w:w="1176" w:type="dxa"/>
          </w:tcPr>
          <w:p w14:paraId="2D04C732" w14:textId="7D6172EC" w:rsidR="00851FA7" w:rsidRPr="00FF37CC" w:rsidRDefault="008537C4" w:rsidP="00EA3129">
            <w:pPr>
              <w:pStyle w:val="Sothutu-1so"/>
              <w:spacing w:before="120" w:line="276" w:lineRule="auto"/>
              <w:jc w:val="left"/>
              <w:rPr>
                <w:szCs w:val="24"/>
              </w:rPr>
            </w:pPr>
            <w:r>
              <w:rPr>
                <w:szCs w:val="24"/>
              </w:rPr>
              <w:t>Không</w:t>
            </w:r>
          </w:p>
        </w:tc>
        <w:tc>
          <w:tcPr>
            <w:tcW w:w="10710" w:type="dxa"/>
          </w:tcPr>
          <w:p w14:paraId="4E4ED8FE" w14:textId="40B6D618" w:rsidR="00851FA7" w:rsidRDefault="00851FA7" w:rsidP="00EA3129">
            <w:pPr>
              <w:pStyle w:val="Sothutu-1so"/>
              <w:spacing w:before="120" w:line="276" w:lineRule="auto"/>
              <w:rPr>
                <w:szCs w:val="24"/>
              </w:rPr>
            </w:pPr>
          </w:p>
        </w:tc>
      </w:tr>
      <w:tr w:rsidR="00851FA7" w:rsidRPr="00FF37CC" w14:paraId="0264F787" w14:textId="77777777" w:rsidTr="00BC68EF">
        <w:tc>
          <w:tcPr>
            <w:tcW w:w="2424" w:type="dxa"/>
          </w:tcPr>
          <w:p w14:paraId="662A1301" w14:textId="77777777" w:rsidR="00851FA7" w:rsidRPr="00FF37CC" w:rsidRDefault="00851FA7" w:rsidP="00EA3129">
            <w:pPr>
              <w:pStyle w:val="Sothutu-1so"/>
              <w:spacing w:before="120" w:line="276" w:lineRule="auto"/>
              <w:jc w:val="left"/>
              <w:rPr>
                <w:szCs w:val="24"/>
              </w:rPr>
            </w:pPr>
            <w:r w:rsidRPr="00FF37CC">
              <w:rPr>
                <w:szCs w:val="24"/>
              </w:rPr>
              <w:t>Thêm mới</w:t>
            </w:r>
          </w:p>
        </w:tc>
        <w:tc>
          <w:tcPr>
            <w:tcW w:w="1176" w:type="dxa"/>
          </w:tcPr>
          <w:p w14:paraId="77280219" w14:textId="1E3500EB" w:rsidR="00851FA7" w:rsidRPr="00FF37CC" w:rsidRDefault="008537C4" w:rsidP="00EA3129">
            <w:pPr>
              <w:pStyle w:val="Sothutu-1so"/>
              <w:spacing w:before="120" w:line="276" w:lineRule="auto"/>
              <w:jc w:val="left"/>
              <w:rPr>
                <w:szCs w:val="24"/>
              </w:rPr>
            </w:pPr>
            <w:r>
              <w:rPr>
                <w:szCs w:val="24"/>
              </w:rPr>
              <w:t>Không</w:t>
            </w:r>
          </w:p>
        </w:tc>
        <w:tc>
          <w:tcPr>
            <w:tcW w:w="10710" w:type="dxa"/>
          </w:tcPr>
          <w:p w14:paraId="54E57922" w14:textId="552C5FC9" w:rsidR="00851FA7" w:rsidRDefault="00851FA7" w:rsidP="00EA3129">
            <w:pPr>
              <w:pStyle w:val="Sothutu-1so"/>
              <w:spacing w:before="120" w:line="276" w:lineRule="auto"/>
              <w:rPr>
                <w:szCs w:val="24"/>
              </w:rPr>
            </w:pPr>
          </w:p>
        </w:tc>
      </w:tr>
    </w:tbl>
    <w:p w14:paraId="7214575C" w14:textId="33BB632F" w:rsidR="00D12282" w:rsidRPr="00FF37CC" w:rsidRDefault="00AA77BF" w:rsidP="00A97673">
      <w:pPr>
        <w:pStyle w:val="Heading5"/>
      </w:pPr>
      <w:r>
        <w:lastRenderedPageBreak/>
        <w:t>Tab Thông tin chi</w:t>
      </w:r>
    </w:p>
    <w:p w14:paraId="11685471" w14:textId="77777777" w:rsidR="00D12282" w:rsidRPr="00FF37CC" w:rsidRDefault="00D12282" w:rsidP="00CF718E">
      <w:pPr>
        <w:pStyle w:val="Heading6"/>
        <w:rPr>
          <w:sz w:val="24"/>
          <w:szCs w:val="24"/>
        </w:rPr>
      </w:pPr>
      <w:r w:rsidRPr="00FF37CC">
        <w:rPr>
          <w:sz w:val="24"/>
          <w:szCs w:val="24"/>
        </w:rPr>
        <w:t>Prototype màn hình nhập liệu</w:t>
      </w:r>
    </w:p>
    <w:p w14:paraId="6A7C3BCE" w14:textId="78C77402" w:rsidR="00D12282" w:rsidRPr="00FF37CC" w:rsidRDefault="00724510" w:rsidP="00CF718E">
      <w:pPr>
        <w:ind w:left="0"/>
        <w:rPr>
          <w:noProof/>
          <w:snapToGrid/>
        </w:rPr>
      </w:pPr>
      <w:r>
        <w:rPr>
          <w:noProof/>
          <w:snapToGrid/>
        </w:rPr>
        <w:drawing>
          <wp:inline distT="0" distB="0" distL="0" distR="0" wp14:anchorId="16BA7B0C" wp14:editId="56942FFA">
            <wp:extent cx="2538484" cy="5266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1527" cy="5293337"/>
                    </a:xfrm>
                    <a:prstGeom prst="rect">
                      <a:avLst/>
                    </a:prstGeom>
                  </pic:spPr>
                </pic:pic>
              </a:graphicData>
            </a:graphic>
          </wp:inline>
        </w:drawing>
      </w:r>
    </w:p>
    <w:p w14:paraId="3B0F35FD" w14:textId="77777777" w:rsidR="00D12282" w:rsidRPr="00FF37CC" w:rsidRDefault="00D12282" w:rsidP="00CF718E">
      <w:pPr>
        <w:pStyle w:val="Heading6"/>
        <w:rPr>
          <w:sz w:val="24"/>
          <w:szCs w:val="24"/>
        </w:rPr>
      </w:pPr>
      <w:r w:rsidRPr="00FF37CC">
        <w:rPr>
          <w:sz w:val="24"/>
          <w:szCs w:val="24"/>
        </w:rPr>
        <w:lastRenderedPageBreak/>
        <w:t>Danh sách trường dữ liệu</w:t>
      </w:r>
    </w:p>
    <w:p w14:paraId="44881DD9" w14:textId="7ED7AE60" w:rsidR="000A0F11" w:rsidRDefault="00AA77BF" w:rsidP="004E37AB">
      <w:pPr>
        <w:numPr>
          <w:ilvl w:val="0"/>
          <w:numId w:val="11"/>
        </w:numPr>
      </w:pPr>
      <w:r>
        <w:rPr>
          <w:lang w:eastAsia="ar-SA"/>
        </w:rPr>
        <w:t xml:space="preserve">View các dòng chi tiết Phiếu thu/chi gắn với tờ trình </w:t>
      </w:r>
    </w:p>
    <w:p w14:paraId="3349A597" w14:textId="6837EAF6" w:rsidR="00C62F2E" w:rsidRDefault="00394228" w:rsidP="004E37AB">
      <w:pPr>
        <w:numPr>
          <w:ilvl w:val="0"/>
          <w:numId w:val="11"/>
        </w:numPr>
      </w:pPr>
      <w:r>
        <w:rPr>
          <w:lang w:eastAsia="ar-SA"/>
        </w:rPr>
        <w:t>Lấy dữ liệu</w:t>
      </w:r>
      <w:r w:rsidR="00C62F2E">
        <w:rPr>
          <w:lang w:eastAsia="ar-SA"/>
        </w:rPr>
        <w:t xml:space="preserve"> từ bản web về bản mobile sau khi kế toán chi tiền</w:t>
      </w:r>
    </w:p>
    <w:p w14:paraId="26A16DD3" w14:textId="42D5063B" w:rsidR="00D12282" w:rsidRPr="000A0F11" w:rsidRDefault="00D12282" w:rsidP="004E37AB">
      <w:pPr>
        <w:numPr>
          <w:ilvl w:val="0"/>
          <w:numId w:val="11"/>
        </w:numPr>
        <w:rPr>
          <w:i/>
        </w:rPr>
      </w:pPr>
      <w:r w:rsidRPr="000A0F11">
        <w:rPr>
          <w:i/>
          <w:lang w:eastAsia="ar-SA"/>
        </w:rPr>
        <w:t>S: Hiển thị trên màn hình nhập liệu</w:t>
      </w:r>
    </w:p>
    <w:p w14:paraId="19FF00B6" w14:textId="77777777" w:rsidR="00D12282" w:rsidRPr="00FF37CC" w:rsidRDefault="00D1228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12282" w:rsidRPr="00FF37CC" w14:paraId="653C6530" w14:textId="77777777" w:rsidTr="009A4951">
        <w:trPr>
          <w:cantSplit/>
          <w:trHeight w:val="422"/>
          <w:tblHeader/>
        </w:trPr>
        <w:tc>
          <w:tcPr>
            <w:tcW w:w="1800" w:type="dxa"/>
            <w:shd w:val="clear" w:color="auto" w:fill="D9D9D9"/>
            <w:vAlign w:val="center"/>
          </w:tcPr>
          <w:p w14:paraId="66CAFD6A" w14:textId="77777777" w:rsidR="00D12282" w:rsidRPr="00FF37CC" w:rsidRDefault="00D12282" w:rsidP="00EA3129">
            <w:pPr>
              <w:spacing w:after="120"/>
              <w:ind w:left="0"/>
              <w:jc w:val="center"/>
              <w:rPr>
                <w:b/>
              </w:rPr>
            </w:pPr>
            <w:r w:rsidRPr="00FF37CC">
              <w:rPr>
                <w:b/>
              </w:rPr>
              <w:t>Tên trường</w:t>
            </w:r>
          </w:p>
        </w:tc>
        <w:tc>
          <w:tcPr>
            <w:tcW w:w="1980" w:type="dxa"/>
            <w:shd w:val="clear" w:color="auto" w:fill="D9D9D9"/>
            <w:vAlign w:val="center"/>
          </w:tcPr>
          <w:p w14:paraId="1468A74C" w14:textId="77777777" w:rsidR="00D12282" w:rsidRPr="00FF37CC" w:rsidRDefault="00D12282" w:rsidP="00EA3129">
            <w:pPr>
              <w:spacing w:after="120"/>
              <w:ind w:left="0"/>
              <w:jc w:val="center"/>
              <w:rPr>
                <w:b/>
              </w:rPr>
            </w:pPr>
            <w:r w:rsidRPr="00FF37CC">
              <w:rPr>
                <w:b/>
              </w:rPr>
              <w:t>Tên dữ liệu</w:t>
            </w:r>
          </w:p>
        </w:tc>
        <w:tc>
          <w:tcPr>
            <w:tcW w:w="1417" w:type="dxa"/>
            <w:shd w:val="clear" w:color="auto" w:fill="D9D9D9"/>
            <w:vAlign w:val="center"/>
          </w:tcPr>
          <w:p w14:paraId="0DE6D5A5" w14:textId="77777777" w:rsidR="00D12282" w:rsidRPr="00FF37CC" w:rsidRDefault="00D12282" w:rsidP="00EA3129">
            <w:pPr>
              <w:spacing w:after="120"/>
              <w:ind w:left="0"/>
              <w:jc w:val="center"/>
              <w:rPr>
                <w:b/>
              </w:rPr>
            </w:pPr>
            <w:r w:rsidRPr="00FF37CC">
              <w:rPr>
                <w:b/>
              </w:rPr>
              <w:t>Loại DL</w:t>
            </w:r>
          </w:p>
        </w:tc>
        <w:tc>
          <w:tcPr>
            <w:tcW w:w="630" w:type="dxa"/>
            <w:shd w:val="clear" w:color="auto" w:fill="D9D9D9"/>
            <w:vAlign w:val="center"/>
          </w:tcPr>
          <w:p w14:paraId="6B9ED5E8" w14:textId="77777777" w:rsidR="00D12282" w:rsidRPr="00FF37CC" w:rsidRDefault="00D12282" w:rsidP="00EA3129">
            <w:pPr>
              <w:spacing w:after="120"/>
              <w:ind w:left="0"/>
              <w:jc w:val="center"/>
              <w:rPr>
                <w:b/>
              </w:rPr>
            </w:pPr>
            <w:r w:rsidRPr="00FF37CC">
              <w:rPr>
                <w:b/>
              </w:rPr>
              <w:t>L</w:t>
            </w:r>
          </w:p>
        </w:tc>
        <w:tc>
          <w:tcPr>
            <w:tcW w:w="540" w:type="dxa"/>
            <w:shd w:val="clear" w:color="auto" w:fill="D9D9D9"/>
            <w:vAlign w:val="center"/>
          </w:tcPr>
          <w:p w14:paraId="4781239C" w14:textId="77777777" w:rsidR="00D12282" w:rsidRPr="00FF37CC" w:rsidRDefault="00D12282" w:rsidP="00EA3129">
            <w:pPr>
              <w:spacing w:after="120"/>
              <w:ind w:left="0"/>
              <w:jc w:val="center"/>
              <w:rPr>
                <w:b/>
              </w:rPr>
            </w:pPr>
            <w:r w:rsidRPr="00FF37CC">
              <w:rPr>
                <w:b/>
              </w:rPr>
              <w:t>R</w:t>
            </w:r>
          </w:p>
        </w:tc>
        <w:tc>
          <w:tcPr>
            <w:tcW w:w="450" w:type="dxa"/>
            <w:shd w:val="clear" w:color="auto" w:fill="D9D9D9"/>
            <w:vAlign w:val="center"/>
          </w:tcPr>
          <w:p w14:paraId="403FFB1A" w14:textId="77777777" w:rsidR="00D12282" w:rsidRPr="00FF37CC" w:rsidRDefault="00D12282" w:rsidP="00EA3129">
            <w:pPr>
              <w:spacing w:after="120"/>
              <w:ind w:left="0"/>
              <w:jc w:val="center"/>
              <w:rPr>
                <w:b/>
              </w:rPr>
            </w:pPr>
            <w:r w:rsidRPr="00FF37CC">
              <w:rPr>
                <w:b/>
              </w:rPr>
              <w:t>M</w:t>
            </w:r>
          </w:p>
        </w:tc>
        <w:tc>
          <w:tcPr>
            <w:tcW w:w="540" w:type="dxa"/>
            <w:shd w:val="clear" w:color="auto" w:fill="D9D9D9"/>
          </w:tcPr>
          <w:p w14:paraId="7190EFB5" w14:textId="77777777" w:rsidR="00D12282" w:rsidRPr="00926A39" w:rsidRDefault="00D12282" w:rsidP="00EA3129">
            <w:pPr>
              <w:spacing w:after="120"/>
              <w:ind w:left="0"/>
              <w:jc w:val="center"/>
              <w:rPr>
                <w:b/>
                <w:sz w:val="22"/>
              </w:rPr>
            </w:pPr>
            <w:r>
              <w:rPr>
                <w:b/>
              </w:rPr>
              <w:t>S</w:t>
            </w:r>
          </w:p>
        </w:tc>
        <w:tc>
          <w:tcPr>
            <w:tcW w:w="7380" w:type="dxa"/>
            <w:shd w:val="clear" w:color="auto" w:fill="D9D9D9"/>
            <w:vAlign w:val="center"/>
          </w:tcPr>
          <w:p w14:paraId="6048D5BC" w14:textId="77777777" w:rsidR="00D12282" w:rsidRPr="00FF37CC" w:rsidRDefault="00D12282" w:rsidP="00EA3129">
            <w:pPr>
              <w:spacing w:after="120"/>
              <w:ind w:left="0"/>
              <w:jc w:val="center"/>
              <w:rPr>
                <w:b/>
              </w:rPr>
            </w:pPr>
            <w:r w:rsidRPr="00FF37CC">
              <w:rPr>
                <w:b/>
              </w:rPr>
              <w:t>Mô tả</w:t>
            </w:r>
          </w:p>
        </w:tc>
      </w:tr>
      <w:tr w:rsidR="00C62F2E" w:rsidRPr="00FF37CC" w14:paraId="71515811" w14:textId="77777777" w:rsidTr="009A4951">
        <w:trPr>
          <w:cantSplit/>
          <w:trHeight w:val="827"/>
        </w:trPr>
        <w:tc>
          <w:tcPr>
            <w:tcW w:w="1800" w:type="dxa"/>
          </w:tcPr>
          <w:p w14:paraId="2BE3B362" w14:textId="77777777" w:rsidR="00C62F2E" w:rsidRPr="00FF37CC" w:rsidRDefault="00C62F2E" w:rsidP="00EA3129">
            <w:pPr>
              <w:ind w:left="0"/>
            </w:pPr>
            <w:r w:rsidRPr="00AB2F64">
              <w:rPr>
                <w:szCs w:val="24"/>
              </w:rPr>
              <w:t>Đơn vị</w:t>
            </w:r>
            <w:r>
              <w:rPr>
                <w:szCs w:val="24"/>
              </w:rPr>
              <w:t xml:space="preserve"> </w:t>
            </w:r>
          </w:p>
        </w:tc>
        <w:tc>
          <w:tcPr>
            <w:tcW w:w="1980" w:type="dxa"/>
          </w:tcPr>
          <w:p w14:paraId="59658A4C" w14:textId="77777777" w:rsidR="00C62F2E" w:rsidRPr="00FF37CC" w:rsidRDefault="00C62F2E" w:rsidP="00EA3129">
            <w:pPr>
              <w:ind w:left="0"/>
            </w:pPr>
            <w:r w:rsidRPr="00FF37CC">
              <w:t>AD_Org_ID</w:t>
            </w:r>
          </w:p>
        </w:tc>
        <w:tc>
          <w:tcPr>
            <w:tcW w:w="1417" w:type="dxa"/>
          </w:tcPr>
          <w:p w14:paraId="27775B54" w14:textId="77777777" w:rsidR="00C62F2E" w:rsidRDefault="00C62F2E" w:rsidP="00EA3129">
            <w:pPr>
              <w:ind w:left="0"/>
            </w:pPr>
            <w:r w:rsidRPr="00FF37CC">
              <w:t>String</w:t>
            </w:r>
          </w:p>
          <w:p w14:paraId="28F77790" w14:textId="77777777" w:rsidR="00C62F2E" w:rsidRPr="00FF37CC" w:rsidRDefault="00C62F2E" w:rsidP="00EA3129">
            <w:pPr>
              <w:ind w:left="0"/>
            </w:pPr>
            <w:r>
              <w:t>SL</w:t>
            </w:r>
          </w:p>
        </w:tc>
        <w:tc>
          <w:tcPr>
            <w:tcW w:w="630" w:type="dxa"/>
          </w:tcPr>
          <w:p w14:paraId="38B2A52E" w14:textId="77777777" w:rsidR="00C62F2E" w:rsidRPr="00FF37CC" w:rsidRDefault="00C62F2E" w:rsidP="00EA3129">
            <w:pPr>
              <w:pStyle w:val="Sothutu-1so"/>
              <w:spacing w:before="120" w:after="120" w:line="276" w:lineRule="auto"/>
              <w:jc w:val="left"/>
              <w:rPr>
                <w:szCs w:val="24"/>
              </w:rPr>
            </w:pPr>
            <w:r w:rsidRPr="00FF37CC">
              <w:rPr>
                <w:szCs w:val="24"/>
              </w:rPr>
              <w:t>50</w:t>
            </w:r>
          </w:p>
        </w:tc>
        <w:tc>
          <w:tcPr>
            <w:tcW w:w="540" w:type="dxa"/>
          </w:tcPr>
          <w:p w14:paraId="3877B5B2" w14:textId="3E80B41B" w:rsidR="00C62F2E" w:rsidRPr="00FF37CC" w:rsidRDefault="00C62F2E" w:rsidP="00EA3129">
            <w:pPr>
              <w:pStyle w:val="Sothutu-1so"/>
              <w:spacing w:before="120" w:after="120" w:line="276" w:lineRule="auto"/>
              <w:jc w:val="left"/>
              <w:rPr>
                <w:szCs w:val="24"/>
              </w:rPr>
            </w:pPr>
            <w:r>
              <w:rPr>
                <w:szCs w:val="24"/>
              </w:rPr>
              <w:t>Y</w:t>
            </w:r>
          </w:p>
        </w:tc>
        <w:tc>
          <w:tcPr>
            <w:tcW w:w="450" w:type="dxa"/>
          </w:tcPr>
          <w:p w14:paraId="63823B4A" w14:textId="777CA030" w:rsidR="00C62F2E" w:rsidRPr="00FF37CC" w:rsidRDefault="00CA2410" w:rsidP="00EA3129">
            <w:pPr>
              <w:pStyle w:val="Sothutu-1so"/>
              <w:spacing w:before="120" w:after="120" w:line="276" w:lineRule="auto"/>
              <w:jc w:val="left"/>
              <w:rPr>
                <w:szCs w:val="24"/>
              </w:rPr>
            </w:pPr>
            <w:r>
              <w:rPr>
                <w:szCs w:val="24"/>
              </w:rPr>
              <w:t>N</w:t>
            </w:r>
          </w:p>
        </w:tc>
        <w:tc>
          <w:tcPr>
            <w:tcW w:w="540" w:type="dxa"/>
          </w:tcPr>
          <w:p w14:paraId="1629669E" w14:textId="77777777" w:rsidR="00C62F2E" w:rsidRPr="00FF37CC" w:rsidRDefault="00C62F2E" w:rsidP="00EA3129">
            <w:pPr>
              <w:pStyle w:val="Sothutu-1so"/>
              <w:spacing w:before="120" w:after="120" w:line="276" w:lineRule="auto"/>
              <w:jc w:val="center"/>
              <w:rPr>
                <w:szCs w:val="24"/>
              </w:rPr>
            </w:pPr>
            <w:r>
              <w:rPr>
                <w:szCs w:val="24"/>
              </w:rPr>
              <w:t>N</w:t>
            </w:r>
          </w:p>
        </w:tc>
        <w:tc>
          <w:tcPr>
            <w:tcW w:w="7380" w:type="dxa"/>
          </w:tcPr>
          <w:p w14:paraId="4D5281FB" w14:textId="3381A3C9" w:rsidR="00C62F2E" w:rsidRPr="00FF37CC" w:rsidRDefault="00C62F2E" w:rsidP="00EA3129">
            <w:pPr>
              <w:pStyle w:val="Sothutu-1so"/>
              <w:spacing w:before="120" w:after="120" w:line="276" w:lineRule="auto"/>
              <w:jc w:val="left"/>
              <w:rPr>
                <w:szCs w:val="24"/>
              </w:rPr>
            </w:pPr>
            <w:r>
              <w:rPr>
                <w:szCs w:val="24"/>
              </w:rPr>
              <w:t>Đơn vị của phiếu thu/chi</w:t>
            </w:r>
            <w:r w:rsidR="00D41E32">
              <w:rPr>
                <w:szCs w:val="24"/>
              </w:rPr>
              <w:t xml:space="preserve"> </w:t>
            </w:r>
          </w:p>
        </w:tc>
      </w:tr>
      <w:tr w:rsidR="00CA2410" w:rsidRPr="00FF37CC" w14:paraId="5EE815A7" w14:textId="77777777" w:rsidTr="009A4951">
        <w:trPr>
          <w:cantSplit/>
          <w:trHeight w:val="827"/>
        </w:trPr>
        <w:tc>
          <w:tcPr>
            <w:tcW w:w="1800" w:type="dxa"/>
          </w:tcPr>
          <w:p w14:paraId="561B5D23" w14:textId="77777777" w:rsidR="00CA2410" w:rsidRPr="00FF37CC" w:rsidRDefault="00CA2410" w:rsidP="00EA3129">
            <w:pPr>
              <w:ind w:left="0"/>
            </w:pPr>
            <w:r>
              <w:t>Loại chứng từ</w:t>
            </w:r>
          </w:p>
        </w:tc>
        <w:tc>
          <w:tcPr>
            <w:tcW w:w="1980" w:type="dxa"/>
          </w:tcPr>
          <w:p w14:paraId="72D0E8E5" w14:textId="77777777" w:rsidR="00CA2410" w:rsidRPr="00FF37CC" w:rsidRDefault="00CA2410" w:rsidP="00EA3129">
            <w:pPr>
              <w:ind w:left="0"/>
            </w:pPr>
            <w:r>
              <w:rPr>
                <w:szCs w:val="24"/>
              </w:rPr>
              <w:t>C_Document_Type_ID</w:t>
            </w:r>
          </w:p>
        </w:tc>
        <w:tc>
          <w:tcPr>
            <w:tcW w:w="1417" w:type="dxa"/>
          </w:tcPr>
          <w:p w14:paraId="53838995" w14:textId="77777777" w:rsidR="00CA2410" w:rsidRDefault="00CA2410" w:rsidP="00EA3129">
            <w:pPr>
              <w:ind w:left="0"/>
            </w:pPr>
            <w:r w:rsidRPr="00FF37CC">
              <w:t>String</w:t>
            </w:r>
          </w:p>
          <w:p w14:paraId="784204A6" w14:textId="77777777" w:rsidR="00CA2410" w:rsidRPr="002714DC" w:rsidRDefault="00CA2410" w:rsidP="00EA3129">
            <w:pPr>
              <w:ind w:left="0"/>
            </w:pPr>
            <w:r>
              <w:t>CL</w:t>
            </w:r>
          </w:p>
        </w:tc>
        <w:tc>
          <w:tcPr>
            <w:tcW w:w="630" w:type="dxa"/>
          </w:tcPr>
          <w:p w14:paraId="17B9473F" w14:textId="77777777" w:rsidR="00CA2410" w:rsidRPr="00FF37CC" w:rsidRDefault="00CA2410" w:rsidP="00EA3129">
            <w:pPr>
              <w:pStyle w:val="Sothutu-1so"/>
              <w:spacing w:before="120" w:after="120" w:line="276" w:lineRule="auto"/>
              <w:jc w:val="left"/>
              <w:rPr>
                <w:szCs w:val="24"/>
              </w:rPr>
            </w:pPr>
            <w:r>
              <w:rPr>
                <w:szCs w:val="24"/>
              </w:rPr>
              <w:t>20</w:t>
            </w:r>
          </w:p>
        </w:tc>
        <w:tc>
          <w:tcPr>
            <w:tcW w:w="540" w:type="dxa"/>
          </w:tcPr>
          <w:p w14:paraId="39EF07F1" w14:textId="6780745F" w:rsidR="00CA2410" w:rsidRPr="00FF37CC" w:rsidRDefault="00CA2410" w:rsidP="00EA3129">
            <w:pPr>
              <w:pStyle w:val="Sothutu-1so"/>
              <w:spacing w:before="120" w:after="120" w:line="276" w:lineRule="auto"/>
              <w:jc w:val="left"/>
              <w:rPr>
                <w:szCs w:val="24"/>
              </w:rPr>
            </w:pPr>
            <w:r>
              <w:rPr>
                <w:szCs w:val="24"/>
              </w:rPr>
              <w:t>Y</w:t>
            </w:r>
          </w:p>
        </w:tc>
        <w:tc>
          <w:tcPr>
            <w:tcW w:w="450" w:type="dxa"/>
          </w:tcPr>
          <w:p w14:paraId="22106A0A" w14:textId="2256A656" w:rsidR="00CA2410" w:rsidRPr="00FF37CC" w:rsidRDefault="00CA2410" w:rsidP="00EA3129">
            <w:pPr>
              <w:pStyle w:val="Sothutu-1so"/>
              <w:spacing w:before="120" w:after="120" w:line="276" w:lineRule="auto"/>
              <w:jc w:val="left"/>
              <w:rPr>
                <w:szCs w:val="24"/>
              </w:rPr>
            </w:pPr>
            <w:r w:rsidRPr="00B11106">
              <w:rPr>
                <w:szCs w:val="24"/>
              </w:rPr>
              <w:t>N</w:t>
            </w:r>
          </w:p>
        </w:tc>
        <w:tc>
          <w:tcPr>
            <w:tcW w:w="540" w:type="dxa"/>
          </w:tcPr>
          <w:p w14:paraId="6AC0D207" w14:textId="77777777" w:rsidR="00CA2410" w:rsidRDefault="00CA2410" w:rsidP="00EA3129">
            <w:pPr>
              <w:pStyle w:val="Sothutu-1so"/>
              <w:spacing w:before="120" w:after="120" w:line="276" w:lineRule="auto"/>
              <w:jc w:val="center"/>
              <w:rPr>
                <w:szCs w:val="24"/>
              </w:rPr>
            </w:pPr>
            <w:r>
              <w:rPr>
                <w:szCs w:val="24"/>
              </w:rPr>
              <w:t>N</w:t>
            </w:r>
          </w:p>
        </w:tc>
        <w:tc>
          <w:tcPr>
            <w:tcW w:w="7380" w:type="dxa"/>
          </w:tcPr>
          <w:p w14:paraId="024652EE" w14:textId="725BBD88" w:rsidR="00CA2410" w:rsidRPr="000039A0" w:rsidRDefault="00CA2410" w:rsidP="00EA3129">
            <w:pPr>
              <w:pStyle w:val="Sothutu-1so"/>
              <w:spacing w:before="120" w:after="120" w:line="276" w:lineRule="auto"/>
              <w:jc w:val="left"/>
              <w:rPr>
                <w:szCs w:val="24"/>
              </w:rPr>
            </w:pPr>
            <w:r>
              <w:rPr>
                <w:szCs w:val="24"/>
              </w:rPr>
              <w:t>Loại chứng từ của phiếu thu/chi</w:t>
            </w:r>
          </w:p>
        </w:tc>
      </w:tr>
      <w:tr w:rsidR="00CA2410" w:rsidRPr="00FF37CC" w14:paraId="2BCFE035" w14:textId="77777777" w:rsidTr="009A4951">
        <w:trPr>
          <w:cantSplit/>
          <w:trHeight w:val="827"/>
        </w:trPr>
        <w:tc>
          <w:tcPr>
            <w:tcW w:w="1800" w:type="dxa"/>
          </w:tcPr>
          <w:p w14:paraId="62C41A00" w14:textId="77777777" w:rsidR="00CA2410" w:rsidRDefault="00CA2410" w:rsidP="00EA3129">
            <w:pPr>
              <w:ind w:left="0"/>
            </w:pPr>
            <w:r>
              <w:rPr>
                <w:szCs w:val="24"/>
              </w:rPr>
              <w:t>Số chứng từ</w:t>
            </w:r>
          </w:p>
        </w:tc>
        <w:tc>
          <w:tcPr>
            <w:tcW w:w="1980" w:type="dxa"/>
          </w:tcPr>
          <w:p w14:paraId="18266BE9" w14:textId="77777777" w:rsidR="00CA2410" w:rsidRDefault="00CA2410" w:rsidP="00EA3129">
            <w:pPr>
              <w:ind w:left="0"/>
            </w:pPr>
            <w:r>
              <w:rPr>
                <w:szCs w:val="24"/>
              </w:rPr>
              <w:t>Document_No</w:t>
            </w:r>
          </w:p>
        </w:tc>
        <w:tc>
          <w:tcPr>
            <w:tcW w:w="1417" w:type="dxa"/>
          </w:tcPr>
          <w:p w14:paraId="1506916E" w14:textId="77777777" w:rsidR="00CA2410" w:rsidRDefault="00CA2410" w:rsidP="00EA3129">
            <w:pPr>
              <w:ind w:left="0"/>
            </w:pPr>
            <w:r>
              <w:t>String</w:t>
            </w:r>
          </w:p>
          <w:p w14:paraId="3805DCE3" w14:textId="77777777" w:rsidR="00CA2410" w:rsidRDefault="00CA2410" w:rsidP="00EA3129">
            <w:pPr>
              <w:ind w:left="0"/>
            </w:pPr>
            <w:r>
              <w:t>Text Box</w:t>
            </w:r>
          </w:p>
        </w:tc>
        <w:tc>
          <w:tcPr>
            <w:tcW w:w="630" w:type="dxa"/>
          </w:tcPr>
          <w:p w14:paraId="53F7C595" w14:textId="77777777" w:rsidR="00CA2410" w:rsidRDefault="00CA2410" w:rsidP="00EA3129">
            <w:pPr>
              <w:pStyle w:val="Sothutu-1so"/>
              <w:spacing w:before="120" w:after="120" w:line="276" w:lineRule="auto"/>
              <w:jc w:val="left"/>
              <w:rPr>
                <w:szCs w:val="24"/>
              </w:rPr>
            </w:pPr>
            <w:r>
              <w:rPr>
                <w:szCs w:val="24"/>
              </w:rPr>
              <w:t>20</w:t>
            </w:r>
          </w:p>
        </w:tc>
        <w:tc>
          <w:tcPr>
            <w:tcW w:w="540" w:type="dxa"/>
          </w:tcPr>
          <w:p w14:paraId="6363CC27" w14:textId="7A2DC3AB"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069BEB02" w14:textId="0CD4A467"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2693625A" w14:textId="77777777" w:rsidR="00CA2410" w:rsidRDefault="00CA2410" w:rsidP="00EA3129">
            <w:pPr>
              <w:pStyle w:val="Sothutu-1so"/>
              <w:spacing w:before="120" w:after="120" w:line="276" w:lineRule="auto"/>
              <w:jc w:val="center"/>
              <w:rPr>
                <w:szCs w:val="24"/>
              </w:rPr>
            </w:pPr>
            <w:r>
              <w:rPr>
                <w:szCs w:val="24"/>
              </w:rPr>
              <w:t>Y</w:t>
            </w:r>
          </w:p>
        </w:tc>
        <w:tc>
          <w:tcPr>
            <w:tcW w:w="7380" w:type="dxa"/>
          </w:tcPr>
          <w:p w14:paraId="102D101D" w14:textId="71BF39E7" w:rsidR="00CA2410" w:rsidRDefault="00CA2410" w:rsidP="00EA3129">
            <w:pPr>
              <w:pStyle w:val="Sothutu-1so"/>
              <w:spacing w:before="120" w:after="120" w:line="276" w:lineRule="auto"/>
              <w:jc w:val="left"/>
              <w:rPr>
                <w:szCs w:val="24"/>
              </w:rPr>
            </w:pPr>
            <w:r>
              <w:rPr>
                <w:szCs w:val="24"/>
              </w:rPr>
              <w:t>Số chứng từ phiếu thu/chi</w:t>
            </w:r>
          </w:p>
        </w:tc>
      </w:tr>
      <w:tr w:rsidR="00CA2410" w:rsidRPr="00FF37CC" w14:paraId="7CC1B947" w14:textId="77777777" w:rsidTr="009A4951">
        <w:trPr>
          <w:cantSplit/>
          <w:trHeight w:val="827"/>
        </w:trPr>
        <w:tc>
          <w:tcPr>
            <w:tcW w:w="1800" w:type="dxa"/>
          </w:tcPr>
          <w:p w14:paraId="60D92985" w14:textId="01E1652D" w:rsidR="00CA2410" w:rsidRDefault="00CA2410" w:rsidP="00EA3129">
            <w:pPr>
              <w:ind w:left="0"/>
              <w:rPr>
                <w:szCs w:val="24"/>
              </w:rPr>
            </w:pPr>
            <w:r>
              <w:rPr>
                <w:szCs w:val="24"/>
              </w:rPr>
              <w:t>Ngày hạch toán</w:t>
            </w:r>
          </w:p>
        </w:tc>
        <w:tc>
          <w:tcPr>
            <w:tcW w:w="1980" w:type="dxa"/>
          </w:tcPr>
          <w:p w14:paraId="061AAC1C" w14:textId="194B1B1E" w:rsidR="00CA2410" w:rsidRDefault="00CA2410" w:rsidP="00EA3129">
            <w:pPr>
              <w:ind w:left="0"/>
              <w:rPr>
                <w:szCs w:val="24"/>
              </w:rPr>
            </w:pPr>
          </w:p>
        </w:tc>
        <w:tc>
          <w:tcPr>
            <w:tcW w:w="1417" w:type="dxa"/>
          </w:tcPr>
          <w:p w14:paraId="439B3ED0" w14:textId="25ED05AB" w:rsidR="00CA2410" w:rsidRDefault="00CA2410" w:rsidP="00EA3129">
            <w:pPr>
              <w:ind w:left="0"/>
            </w:pPr>
            <w:r>
              <w:t>Date</w:t>
            </w:r>
          </w:p>
        </w:tc>
        <w:tc>
          <w:tcPr>
            <w:tcW w:w="630" w:type="dxa"/>
          </w:tcPr>
          <w:p w14:paraId="35C57A8B" w14:textId="27EB5AEC" w:rsidR="00CA2410" w:rsidRDefault="00CA3500" w:rsidP="00EA3129">
            <w:pPr>
              <w:pStyle w:val="Sothutu-1so"/>
              <w:spacing w:before="120" w:after="120" w:line="276" w:lineRule="auto"/>
              <w:jc w:val="left"/>
              <w:rPr>
                <w:szCs w:val="24"/>
              </w:rPr>
            </w:pPr>
            <w:r>
              <w:rPr>
                <w:szCs w:val="24"/>
              </w:rPr>
              <w:t>10</w:t>
            </w:r>
          </w:p>
        </w:tc>
        <w:tc>
          <w:tcPr>
            <w:tcW w:w="540" w:type="dxa"/>
          </w:tcPr>
          <w:p w14:paraId="73FAFD2F" w14:textId="647C42DD"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7ECFFA58" w14:textId="0BC194C8"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0BC3EEFE" w14:textId="77777777" w:rsidR="00CA2410" w:rsidRDefault="00CA2410" w:rsidP="00EA3129">
            <w:pPr>
              <w:pStyle w:val="Sothutu-1so"/>
              <w:spacing w:before="120" w:after="120" w:line="276" w:lineRule="auto"/>
              <w:jc w:val="center"/>
              <w:rPr>
                <w:szCs w:val="24"/>
              </w:rPr>
            </w:pPr>
            <w:r>
              <w:rPr>
                <w:szCs w:val="24"/>
              </w:rPr>
              <w:t>Y</w:t>
            </w:r>
          </w:p>
        </w:tc>
        <w:tc>
          <w:tcPr>
            <w:tcW w:w="7380" w:type="dxa"/>
          </w:tcPr>
          <w:p w14:paraId="76B444D6" w14:textId="501D440F" w:rsidR="00CA2410" w:rsidRDefault="00CA2410" w:rsidP="00EA3129">
            <w:pPr>
              <w:pStyle w:val="Sothutu-1so"/>
              <w:spacing w:before="120" w:after="120" w:line="276" w:lineRule="auto"/>
              <w:rPr>
                <w:szCs w:val="24"/>
              </w:rPr>
            </w:pPr>
            <w:r>
              <w:rPr>
                <w:szCs w:val="24"/>
              </w:rPr>
              <w:t>Ngày hạch toán phiếu thu/chi</w:t>
            </w:r>
          </w:p>
        </w:tc>
      </w:tr>
      <w:tr w:rsidR="00CA2410" w:rsidRPr="00FF37CC" w14:paraId="02986D0F" w14:textId="77777777" w:rsidTr="009A4951">
        <w:trPr>
          <w:cantSplit/>
          <w:trHeight w:val="827"/>
        </w:trPr>
        <w:tc>
          <w:tcPr>
            <w:tcW w:w="1800" w:type="dxa"/>
          </w:tcPr>
          <w:p w14:paraId="2EEDDC98" w14:textId="7C1533B8" w:rsidR="00CA2410" w:rsidRDefault="00CA2410" w:rsidP="00EA3129">
            <w:pPr>
              <w:ind w:left="0"/>
              <w:rPr>
                <w:szCs w:val="24"/>
              </w:rPr>
            </w:pPr>
            <w:r>
              <w:rPr>
                <w:szCs w:val="24"/>
              </w:rPr>
              <w:t>Số tiền</w:t>
            </w:r>
          </w:p>
        </w:tc>
        <w:tc>
          <w:tcPr>
            <w:tcW w:w="1980" w:type="dxa"/>
          </w:tcPr>
          <w:p w14:paraId="76347A2C" w14:textId="345D8CE6" w:rsidR="00CA2410" w:rsidRDefault="00CA2410" w:rsidP="00EA3129">
            <w:pPr>
              <w:ind w:left="0"/>
              <w:rPr>
                <w:szCs w:val="24"/>
              </w:rPr>
            </w:pPr>
          </w:p>
        </w:tc>
        <w:tc>
          <w:tcPr>
            <w:tcW w:w="1417" w:type="dxa"/>
          </w:tcPr>
          <w:p w14:paraId="6D1C245A" w14:textId="4F3A2157" w:rsidR="00CA2410" w:rsidRDefault="00CA3500" w:rsidP="00EA3129">
            <w:pPr>
              <w:ind w:left="0"/>
            </w:pPr>
            <w:r>
              <w:t>Number</w:t>
            </w:r>
          </w:p>
        </w:tc>
        <w:tc>
          <w:tcPr>
            <w:tcW w:w="630" w:type="dxa"/>
          </w:tcPr>
          <w:p w14:paraId="6BAB8189" w14:textId="279BC34E" w:rsidR="00CA2410" w:rsidRDefault="00CA3500" w:rsidP="00EA3129">
            <w:pPr>
              <w:pStyle w:val="Sothutu-1so"/>
              <w:spacing w:before="120" w:after="120" w:line="276" w:lineRule="auto"/>
              <w:jc w:val="left"/>
              <w:rPr>
                <w:szCs w:val="24"/>
              </w:rPr>
            </w:pPr>
            <w:r>
              <w:rPr>
                <w:szCs w:val="24"/>
              </w:rPr>
              <w:t>20</w:t>
            </w:r>
          </w:p>
        </w:tc>
        <w:tc>
          <w:tcPr>
            <w:tcW w:w="540" w:type="dxa"/>
          </w:tcPr>
          <w:p w14:paraId="2D9553E4" w14:textId="0E1E11D2"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54C013B0" w14:textId="1C758484"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67C03A2D" w14:textId="4D92B85E" w:rsidR="00CA2410" w:rsidRDefault="001620E1" w:rsidP="00EA3129">
            <w:pPr>
              <w:pStyle w:val="Sothutu-1so"/>
              <w:spacing w:before="120" w:after="120" w:line="276" w:lineRule="auto"/>
              <w:jc w:val="center"/>
              <w:rPr>
                <w:szCs w:val="24"/>
              </w:rPr>
            </w:pPr>
            <w:r>
              <w:rPr>
                <w:szCs w:val="24"/>
              </w:rPr>
              <w:t>Y</w:t>
            </w:r>
          </w:p>
        </w:tc>
        <w:tc>
          <w:tcPr>
            <w:tcW w:w="7380" w:type="dxa"/>
          </w:tcPr>
          <w:p w14:paraId="5484B81F" w14:textId="0DC8D815" w:rsidR="00CA2410" w:rsidRDefault="00CA2410" w:rsidP="00EA3129">
            <w:pPr>
              <w:pStyle w:val="Sothutu-1so"/>
              <w:spacing w:before="120" w:after="120" w:line="276" w:lineRule="auto"/>
              <w:rPr>
                <w:szCs w:val="24"/>
              </w:rPr>
            </w:pPr>
            <w:r>
              <w:rPr>
                <w:szCs w:val="24"/>
              </w:rPr>
              <w:t>Số tiền nguyên tệ dòng chi tiết</w:t>
            </w:r>
          </w:p>
        </w:tc>
      </w:tr>
      <w:tr w:rsidR="00CA2410" w:rsidRPr="00FF37CC" w14:paraId="36CDF0B2" w14:textId="77777777" w:rsidTr="009A4951">
        <w:trPr>
          <w:cantSplit/>
          <w:trHeight w:val="827"/>
        </w:trPr>
        <w:tc>
          <w:tcPr>
            <w:tcW w:w="1800" w:type="dxa"/>
          </w:tcPr>
          <w:p w14:paraId="2C9C8C3A" w14:textId="396D818B" w:rsidR="00CA2410" w:rsidRDefault="00CA2410" w:rsidP="00EA3129">
            <w:pPr>
              <w:ind w:left="0"/>
              <w:rPr>
                <w:szCs w:val="24"/>
              </w:rPr>
            </w:pPr>
            <w:r>
              <w:rPr>
                <w:szCs w:val="24"/>
              </w:rPr>
              <w:t>Tiền tệ</w:t>
            </w:r>
          </w:p>
        </w:tc>
        <w:tc>
          <w:tcPr>
            <w:tcW w:w="1980" w:type="dxa"/>
          </w:tcPr>
          <w:p w14:paraId="0CBC5442" w14:textId="2ADFFF63" w:rsidR="00CA2410" w:rsidRDefault="00CA2410" w:rsidP="00EA3129">
            <w:pPr>
              <w:ind w:left="0"/>
              <w:rPr>
                <w:szCs w:val="24"/>
              </w:rPr>
            </w:pPr>
          </w:p>
        </w:tc>
        <w:tc>
          <w:tcPr>
            <w:tcW w:w="1417" w:type="dxa"/>
          </w:tcPr>
          <w:p w14:paraId="2CF3836A" w14:textId="77777777" w:rsidR="00CA2410" w:rsidRDefault="00A47E6A" w:rsidP="00EA3129">
            <w:pPr>
              <w:ind w:left="0"/>
            </w:pPr>
            <w:r>
              <w:t>String</w:t>
            </w:r>
          </w:p>
          <w:p w14:paraId="0387D857" w14:textId="22418329" w:rsidR="00A47E6A" w:rsidRDefault="00A47E6A" w:rsidP="00EA3129">
            <w:pPr>
              <w:ind w:left="0"/>
            </w:pPr>
            <w:r>
              <w:t>CL</w:t>
            </w:r>
          </w:p>
        </w:tc>
        <w:tc>
          <w:tcPr>
            <w:tcW w:w="630" w:type="dxa"/>
          </w:tcPr>
          <w:p w14:paraId="4E1F7714" w14:textId="77777777" w:rsidR="00CA2410" w:rsidRDefault="00A47E6A" w:rsidP="00EA3129">
            <w:pPr>
              <w:pStyle w:val="Sothutu-1so"/>
              <w:spacing w:before="120" w:after="120" w:line="276" w:lineRule="auto"/>
              <w:jc w:val="left"/>
              <w:rPr>
                <w:szCs w:val="24"/>
              </w:rPr>
            </w:pPr>
            <w:r>
              <w:rPr>
                <w:szCs w:val="24"/>
              </w:rPr>
              <w:t>10</w:t>
            </w:r>
          </w:p>
          <w:p w14:paraId="0D834019" w14:textId="164AC976" w:rsidR="00A47E6A" w:rsidRDefault="00A47E6A" w:rsidP="00EA3129">
            <w:pPr>
              <w:pStyle w:val="Sothutu-1so"/>
              <w:spacing w:before="120" w:after="120" w:line="276" w:lineRule="auto"/>
              <w:jc w:val="left"/>
              <w:rPr>
                <w:szCs w:val="24"/>
              </w:rPr>
            </w:pPr>
          </w:p>
        </w:tc>
        <w:tc>
          <w:tcPr>
            <w:tcW w:w="540" w:type="dxa"/>
          </w:tcPr>
          <w:p w14:paraId="7F3EC549" w14:textId="329E7098"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2623894B" w14:textId="636976D8"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3C56BAD1" w14:textId="27D1AF5A" w:rsidR="00CA2410" w:rsidRDefault="001620E1" w:rsidP="00EA3129">
            <w:pPr>
              <w:pStyle w:val="Sothutu-1so"/>
              <w:spacing w:before="120" w:after="120" w:line="276" w:lineRule="auto"/>
              <w:jc w:val="center"/>
              <w:rPr>
                <w:szCs w:val="24"/>
              </w:rPr>
            </w:pPr>
            <w:r>
              <w:rPr>
                <w:szCs w:val="24"/>
              </w:rPr>
              <w:t>Y</w:t>
            </w:r>
          </w:p>
        </w:tc>
        <w:tc>
          <w:tcPr>
            <w:tcW w:w="7380" w:type="dxa"/>
          </w:tcPr>
          <w:p w14:paraId="6649C315" w14:textId="6D164EEE" w:rsidR="00CA2410" w:rsidRDefault="00CA2410" w:rsidP="00EA3129">
            <w:pPr>
              <w:pStyle w:val="Sothutu-1so"/>
              <w:spacing w:before="120" w:after="120" w:line="276" w:lineRule="auto"/>
              <w:rPr>
                <w:szCs w:val="24"/>
              </w:rPr>
            </w:pPr>
            <w:r>
              <w:rPr>
                <w:szCs w:val="24"/>
              </w:rPr>
              <w:t>Tiền tệ phiếu thu/chi</w:t>
            </w:r>
          </w:p>
        </w:tc>
      </w:tr>
      <w:tr w:rsidR="00CA2410" w:rsidRPr="00FF37CC" w14:paraId="58D6F47A" w14:textId="77777777" w:rsidTr="009A4951">
        <w:trPr>
          <w:cantSplit/>
          <w:trHeight w:val="827"/>
        </w:trPr>
        <w:tc>
          <w:tcPr>
            <w:tcW w:w="1800" w:type="dxa"/>
          </w:tcPr>
          <w:p w14:paraId="15979E01" w14:textId="0AA47DFD" w:rsidR="00CA2410" w:rsidRDefault="00CA2410" w:rsidP="00EA3129">
            <w:pPr>
              <w:ind w:left="0"/>
              <w:rPr>
                <w:szCs w:val="24"/>
              </w:rPr>
            </w:pPr>
            <w:r>
              <w:rPr>
                <w:szCs w:val="24"/>
              </w:rPr>
              <w:t>Số TK thanh toán</w:t>
            </w:r>
          </w:p>
        </w:tc>
        <w:tc>
          <w:tcPr>
            <w:tcW w:w="1980" w:type="dxa"/>
          </w:tcPr>
          <w:p w14:paraId="74954ED2" w14:textId="216C6F1B" w:rsidR="00CA2410" w:rsidRDefault="00CA2410" w:rsidP="00EA3129">
            <w:pPr>
              <w:ind w:left="0"/>
              <w:rPr>
                <w:szCs w:val="24"/>
              </w:rPr>
            </w:pPr>
          </w:p>
        </w:tc>
        <w:tc>
          <w:tcPr>
            <w:tcW w:w="1417" w:type="dxa"/>
          </w:tcPr>
          <w:p w14:paraId="584D96E5" w14:textId="77777777" w:rsidR="00CA2410" w:rsidRDefault="00A47E6A" w:rsidP="00EA3129">
            <w:pPr>
              <w:ind w:left="0"/>
            </w:pPr>
            <w:r>
              <w:t>String</w:t>
            </w:r>
          </w:p>
          <w:p w14:paraId="0A9121F8" w14:textId="3DECDEC8" w:rsidR="00A47E6A" w:rsidRDefault="00A47E6A" w:rsidP="00EA3129">
            <w:pPr>
              <w:ind w:left="0"/>
            </w:pPr>
            <w:r>
              <w:t>Text box</w:t>
            </w:r>
          </w:p>
        </w:tc>
        <w:tc>
          <w:tcPr>
            <w:tcW w:w="630" w:type="dxa"/>
          </w:tcPr>
          <w:p w14:paraId="7CD0DB17" w14:textId="77777777" w:rsidR="00CA2410" w:rsidRDefault="00CA2410" w:rsidP="00EA3129">
            <w:pPr>
              <w:pStyle w:val="Sothutu-1so"/>
              <w:spacing w:before="120" w:after="120" w:line="276" w:lineRule="auto"/>
              <w:jc w:val="left"/>
              <w:rPr>
                <w:szCs w:val="24"/>
              </w:rPr>
            </w:pPr>
          </w:p>
        </w:tc>
        <w:tc>
          <w:tcPr>
            <w:tcW w:w="540" w:type="dxa"/>
          </w:tcPr>
          <w:p w14:paraId="737203CE" w14:textId="03523FC1"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7808D8D0" w14:textId="600133D4"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0672A1D2" w14:textId="196F60F4" w:rsidR="00CA2410" w:rsidRDefault="001620E1" w:rsidP="00EA3129">
            <w:pPr>
              <w:pStyle w:val="Sothutu-1so"/>
              <w:spacing w:before="120" w:after="120" w:line="276" w:lineRule="auto"/>
              <w:jc w:val="center"/>
              <w:rPr>
                <w:szCs w:val="24"/>
              </w:rPr>
            </w:pPr>
            <w:r>
              <w:rPr>
                <w:szCs w:val="24"/>
              </w:rPr>
              <w:t>Y</w:t>
            </w:r>
          </w:p>
        </w:tc>
        <w:tc>
          <w:tcPr>
            <w:tcW w:w="7380" w:type="dxa"/>
          </w:tcPr>
          <w:p w14:paraId="76B6AB4F" w14:textId="0BDEEE3C" w:rsidR="00CA2410" w:rsidRPr="000146A2" w:rsidRDefault="00CA2410" w:rsidP="00EA3129">
            <w:pPr>
              <w:pStyle w:val="Sothutu-1so"/>
              <w:spacing w:before="120" w:after="120" w:line="276" w:lineRule="auto"/>
              <w:rPr>
                <w:szCs w:val="24"/>
              </w:rPr>
            </w:pPr>
            <w:r>
              <w:rPr>
                <w:szCs w:val="24"/>
              </w:rPr>
              <w:t>Số Tk ngân hàng phiếu thu/chi</w:t>
            </w:r>
          </w:p>
        </w:tc>
      </w:tr>
      <w:tr w:rsidR="00CA2410" w:rsidRPr="00FF37CC" w14:paraId="1831A7D6" w14:textId="77777777" w:rsidTr="009A4951">
        <w:trPr>
          <w:cantSplit/>
          <w:trHeight w:val="827"/>
        </w:trPr>
        <w:tc>
          <w:tcPr>
            <w:tcW w:w="1800" w:type="dxa"/>
          </w:tcPr>
          <w:p w14:paraId="496DD30C" w14:textId="39B319F3" w:rsidR="00CA2410" w:rsidRPr="003D315D" w:rsidRDefault="00CA2410" w:rsidP="00EA3129">
            <w:pPr>
              <w:ind w:left="0"/>
              <w:rPr>
                <w:szCs w:val="24"/>
              </w:rPr>
            </w:pPr>
            <w:r>
              <w:rPr>
                <w:szCs w:val="24"/>
              </w:rPr>
              <w:lastRenderedPageBreak/>
              <w:t>Nội dung</w:t>
            </w:r>
          </w:p>
        </w:tc>
        <w:tc>
          <w:tcPr>
            <w:tcW w:w="1980" w:type="dxa"/>
          </w:tcPr>
          <w:p w14:paraId="15464E53" w14:textId="31E978CB" w:rsidR="00CA2410" w:rsidRDefault="00CA3500" w:rsidP="00EA3129">
            <w:pPr>
              <w:ind w:left="0"/>
              <w:rPr>
                <w:szCs w:val="24"/>
              </w:rPr>
            </w:pPr>
            <w:r>
              <w:t>Description</w:t>
            </w:r>
          </w:p>
        </w:tc>
        <w:tc>
          <w:tcPr>
            <w:tcW w:w="1417" w:type="dxa"/>
          </w:tcPr>
          <w:p w14:paraId="4BDB6167" w14:textId="77777777" w:rsidR="00CA2410" w:rsidRDefault="00A47E6A" w:rsidP="00EA3129">
            <w:pPr>
              <w:ind w:left="0"/>
            </w:pPr>
            <w:r>
              <w:t>String</w:t>
            </w:r>
          </w:p>
          <w:p w14:paraId="7F330546" w14:textId="0E1ACEAA" w:rsidR="00A47E6A" w:rsidRDefault="00A47E6A" w:rsidP="00EA3129">
            <w:pPr>
              <w:ind w:left="0"/>
            </w:pPr>
            <w:r>
              <w:t>Text box</w:t>
            </w:r>
          </w:p>
        </w:tc>
        <w:tc>
          <w:tcPr>
            <w:tcW w:w="630" w:type="dxa"/>
          </w:tcPr>
          <w:p w14:paraId="635E48A3" w14:textId="1E21F2AF" w:rsidR="00CA2410" w:rsidRDefault="00CA3500" w:rsidP="00EA3129">
            <w:pPr>
              <w:pStyle w:val="Sothutu-1so"/>
              <w:spacing w:before="120" w:after="120" w:line="276" w:lineRule="auto"/>
              <w:jc w:val="left"/>
              <w:rPr>
                <w:szCs w:val="24"/>
              </w:rPr>
            </w:pPr>
            <w:r>
              <w:rPr>
                <w:szCs w:val="24"/>
              </w:rPr>
              <w:t>500</w:t>
            </w:r>
          </w:p>
        </w:tc>
        <w:tc>
          <w:tcPr>
            <w:tcW w:w="540" w:type="dxa"/>
          </w:tcPr>
          <w:p w14:paraId="331578F2" w14:textId="05647C00"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59CDACAF" w14:textId="292E336B"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4266AE6F" w14:textId="59BE290A" w:rsidR="00CA2410" w:rsidRDefault="001620E1" w:rsidP="00EA3129">
            <w:pPr>
              <w:pStyle w:val="Sothutu-1so"/>
              <w:spacing w:before="120" w:after="120" w:line="276" w:lineRule="auto"/>
              <w:jc w:val="center"/>
              <w:rPr>
                <w:szCs w:val="24"/>
              </w:rPr>
            </w:pPr>
            <w:r>
              <w:rPr>
                <w:szCs w:val="24"/>
              </w:rPr>
              <w:t>Y</w:t>
            </w:r>
          </w:p>
        </w:tc>
        <w:tc>
          <w:tcPr>
            <w:tcW w:w="7380" w:type="dxa"/>
          </w:tcPr>
          <w:p w14:paraId="783EB1A3" w14:textId="02662B53" w:rsidR="00CA2410" w:rsidRPr="000146A2" w:rsidRDefault="00CA2410" w:rsidP="00EA3129">
            <w:pPr>
              <w:pStyle w:val="Sothutu-1so"/>
              <w:spacing w:before="120" w:after="120" w:line="276" w:lineRule="auto"/>
              <w:rPr>
                <w:szCs w:val="24"/>
              </w:rPr>
            </w:pPr>
            <w:r w:rsidRPr="00A26DE3">
              <w:rPr>
                <w:szCs w:val="24"/>
              </w:rPr>
              <w:t>Nội dung Line chi tiết phiếu thu/chi</w:t>
            </w:r>
          </w:p>
        </w:tc>
      </w:tr>
      <w:tr w:rsidR="00CA2410" w:rsidRPr="00FF37CC" w14:paraId="15A01049" w14:textId="77777777" w:rsidTr="009A4951">
        <w:trPr>
          <w:cantSplit/>
          <w:trHeight w:val="827"/>
        </w:trPr>
        <w:tc>
          <w:tcPr>
            <w:tcW w:w="1800" w:type="dxa"/>
          </w:tcPr>
          <w:p w14:paraId="7AE3F9A7" w14:textId="578B591B" w:rsidR="00CA2410" w:rsidRDefault="00CA2410" w:rsidP="00EA3129">
            <w:pPr>
              <w:ind w:left="0"/>
              <w:rPr>
                <w:szCs w:val="24"/>
              </w:rPr>
            </w:pPr>
            <w:r>
              <w:rPr>
                <w:szCs w:val="24"/>
              </w:rPr>
              <w:t>Trạng thái hạch toán</w:t>
            </w:r>
          </w:p>
        </w:tc>
        <w:tc>
          <w:tcPr>
            <w:tcW w:w="1980" w:type="dxa"/>
          </w:tcPr>
          <w:p w14:paraId="16ED7701" w14:textId="77777777" w:rsidR="00CA2410" w:rsidRDefault="00CA2410" w:rsidP="00EA3129">
            <w:pPr>
              <w:ind w:left="0"/>
              <w:rPr>
                <w:szCs w:val="24"/>
              </w:rPr>
            </w:pPr>
          </w:p>
        </w:tc>
        <w:tc>
          <w:tcPr>
            <w:tcW w:w="1417" w:type="dxa"/>
          </w:tcPr>
          <w:p w14:paraId="553436AD" w14:textId="77777777" w:rsidR="00CA2410" w:rsidRDefault="00A47E6A" w:rsidP="00EA3129">
            <w:pPr>
              <w:ind w:left="0"/>
            </w:pPr>
            <w:r>
              <w:t>String</w:t>
            </w:r>
          </w:p>
          <w:p w14:paraId="2EFB143E" w14:textId="1BE21C9A" w:rsidR="00A47E6A" w:rsidRDefault="00A47E6A" w:rsidP="00EA3129">
            <w:pPr>
              <w:ind w:left="0"/>
            </w:pPr>
            <w:r>
              <w:t>CL</w:t>
            </w:r>
          </w:p>
        </w:tc>
        <w:tc>
          <w:tcPr>
            <w:tcW w:w="630" w:type="dxa"/>
          </w:tcPr>
          <w:p w14:paraId="71444ECF" w14:textId="77777777" w:rsidR="00CA2410" w:rsidRDefault="00CA2410" w:rsidP="00EA3129">
            <w:pPr>
              <w:pStyle w:val="Sothutu-1so"/>
              <w:spacing w:before="120" w:after="120" w:line="276" w:lineRule="auto"/>
              <w:jc w:val="left"/>
              <w:rPr>
                <w:szCs w:val="24"/>
              </w:rPr>
            </w:pPr>
          </w:p>
        </w:tc>
        <w:tc>
          <w:tcPr>
            <w:tcW w:w="540" w:type="dxa"/>
          </w:tcPr>
          <w:p w14:paraId="6490558E" w14:textId="7AF5B7E8"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102F1A41" w14:textId="6C775CD2"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7A0EF824" w14:textId="73043473" w:rsidR="00CA2410" w:rsidRDefault="001620E1" w:rsidP="00EA3129">
            <w:pPr>
              <w:pStyle w:val="Sothutu-1so"/>
              <w:spacing w:before="120" w:after="120" w:line="276" w:lineRule="auto"/>
              <w:jc w:val="center"/>
              <w:rPr>
                <w:szCs w:val="24"/>
              </w:rPr>
            </w:pPr>
            <w:r>
              <w:rPr>
                <w:szCs w:val="24"/>
              </w:rPr>
              <w:t>Y</w:t>
            </w:r>
          </w:p>
        </w:tc>
        <w:tc>
          <w:tcPr>
            <w:tcW w:w="7380" w:type="dxa"/>
          </w:tcPr>
          <w:p w14:paraId="2B5276B0" w14:textId="2498B31F" w:rsidR="00CA2410" w:rsidRPr="000146A2" w:rsidRDefault="00CA2410" w:rsidP="00EA3129">
            <w:pPr>
              <w:pStyle w:val="Sothutu-1so"/>
              <w:spacing w:before="120" w:after="120" w:line="276" w:lineRule="auto"/>
              <w:rPr>
                <w:szCs w:val="24"/>
              </w:rPr>
            </w:pPr>
            <w:r w:rsidRPr="00A26DE3">
              <w:rPr>
                <w:szCs w:val="24"/>
              </w:rPr>
              <w:t>Trạng thái hạch toán chứng từ thu/chi</w:t>
            </w:r>
          </w:p>
        </w:tc>
      </w:tr>
    </w:tbl>
    <w:p w14:paraId="19773F13" w14:textId="6956C4DD" w:rsidR="00E03343" w:rsidRDefault="00E03343" w:rsidP="00EA3129">
      <w:pPr>
        <w:ind w:left="0"/>
      </w:pPr>
    </w:p>
    <w:p w14:paraId="15704052" w14:textId="37B75F88" w:rsidR="00FB0E9D" w:rsidRDefault="00FB0E9D" w:rsidP="00A97673">
      <w:pPr>
        <w:pStyle w:val="Heading5"/>
      </w:pPr>
      <w:r>
        <w:t>Danh sách đính kèm</w:t>
      </w:r>
    </w:p>
    <w:p w14:paraId="21EB79B6" w14:textId="77777777" w:rsidR="00150A2A" w:rsidRPr="00FF37CC" w:rsidRDefault="00150A2A" w:rsidP="00CF718E">
      <w:pPr>
        <w:pStyle w:val="Heading6"/>
        <w:rPr>
          <w:sz w:val="24"/>
          <w:szCs w:val="24"/>
        </w:rPr>
      </w:pPr>
      <w:r w:rsidRPr="00FF37CC">
        <w:rPr>
          <w:sz w:val="24"/>
          <w:szCs w:val="24"/>
        </w:rPr>
        <w:t>Prototype màn hình nhập liệu</w:t>
      </w:r>
    </w:p>
    <w:p w14:paraId="10D8C73D" w14:textId="07AD3133" w:rsidR="00EC12F1" w:rsidRDefault="00150A2A" w:rsidP="00EA3129">
      <w:pPr>
        <w:rPr>
          <w:lang w:eastAsia="ar-SA"/>
        </w:rPr>
      </w:pPr>
      <w:r>
        <w:rPr>
          <w:lang w:eastAsia="ar-SA"/>
        </w:rPr>
        <w:t>Liệt kê các file dữ liệu sau khi hoàn thành chọn file đính kèm.</w:t>
      </w:r>
    </w:p>
    <w:p w14:paraId="1A45381D" w14:textId="77D9CCF8" w:rsidR="00AA3F2D" w:rsidRDefault="00B753ED" w:rsidP="00EA3129">
      <w:pPr>
        <w:rPr>
          <w:lang w:eastAsia="ar-SA"/>
        </w:rPr>
      </w:pPr>
      <w:r>
        <w:rPr>
          <w:noProof/>
          <w:snapToGrid/>
        </w:rPr>
        <w:lastRenderedPageBreak/>
        <w:drawing>
          <wp:inline distT="0" distB="0" distL="0" distR="0" wp14:anchorId="3B6036EF" wp14:editId="2968E948">
            <wp:extent cx="2694207" cy="56638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8648" cy="5673157"/>
                    </a:xfrm>
                    <a:prstGeom prst="rect">
                      <a:avLst/>
                    </a:prstGeom>
                  </pic:spPr>
                </pic:pic>
              </a:graphicData>
            </a:graphic>
          </wp:inline>
        </w:drawing>
      </w:r>
    </w:p>
    <w:p w14:paraId="42D7206C" w14:textId="509DC1FE" w:rsidR="00AA3F2D" w:rsidRPr="00AA3F2D" w:rsidRDefault="00AA3F2D" w:rsidP="00840294">
      <w:pPr>
        <w:pStyle w:val="Heading6"/>
      </w:pPr>
      <w:r w:rsidRPr="00AA3F2D">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A3F2D" w:rsidRPr="00FF37CC" w14:paraId="1F697A3F" w14:textId="77777777" w:rsidTr="00BC68EF">
        <w:trPr>
          <w:trHeight w:val="530"/>
          <w:tblHeader/>
        </w:trPr>
        <w:tc>
          <w:tcPr>
            <w:tcW w:w="2424" w:type="dxa"/>
            <w:shd w:val="clear" w:color="auto" w:fill="D9D9D9"/>
          </w:tcPr>
          <w:p w14:paraId="5203AC72" w14:textId="77777777" w:rsidR="00AA3F2D" w:rsidRPr="00FF37CC" w:rsidRDefault="00AA3F2D" w:rsidP="00EA3129">
            <w:pPr>
              <w:ind w:left="0"/>
              <w:rPr>
                <w:b/>
              </w:rPr>
            </w:pPr>
            <w:r w:rsidRPr="00FF37CC">
              <w:rPr>
                <w:b/>
              </w:rPr>
              <w:t>Thao tác</w:t>
            </w:r>
          </w:p>
        </w:tc>
        <w:tc>
          <w:tcPr>
            <w:tcW w:w="1176" w:type="dxa"/>
            <w:shd w:val="clear" w:color="auto" w:fill="D9D9D9"/>
          </w:tcPr>
          <w:p w14:paraId="71FB69C0" w14:textId="77777777" w:rsidR="00AA3F2D" w:rsidRPr="00FF37CC" w:rsidRDefault="00AA3F2D" w:rsidP="00EA3129">
            <w:pPr>
              <w:ind w:left="0"/>
              <w:rPr>
                <w:b/>
                <w:color w:val="000000"/>
              </w:rPr>
            </w:pPr>
            <w:r w:rsidRPr="00FF37CC">
              <w:rPr>
                <w:b/>
                <w:color w:val="000000"/>
              </w:rPr>
              <w:t>Hiển thị</w:t>
            </w:r>
          </w:p>
        </w:tc>
        <w:tc>
          <w:tcPr>
            <w:tcW w:w="10710" w:type="dxa"/>
            <w:shd w:val="clear" w:color="auto" w:fill="D9D9D9"/>
          </w:tcPr>
          <w:p w14:paraId="5514F0DF" w14:textId="77777777" w:rsidR="00AA3F2D" w:rsidRPr="00FF37CC" w:rsidRDefault="00AA3F2D" w:rsidP="00EA3129">
            <w:pPr>
              <w:ind w:left="0"/>
              <w:rPr>
                <w:b/>
              </w:rPr>
            </w:pPr>
            <w:r w:rsidRPr="00FF37CC">
              <w:rPr>
                <w:b/>
              </w:rPr>
              <w:t>Mô tả</w:t>
            </w:r>
          </w:p>
        </w:tc>
      </w:tr>
      <w:tr w:rsidR="00AA3F2D" w:rsidRPr="00FF37CC" w14:paraId="08ECFD3F" w14:textId="77777777" w:rsidTr="00BC68EF">
        <w:tc>
          <w:tcPr>
            <w:tcW w:w="2424" w:type="dxa"/>
          </w:tcPr>
          <w:p w14:paraId="2C83978F" w14:textId="77777777" w:rsidR="00AA3F2D" w:rsidRPr="00FF37CC" w:rsidRDefault="00AA3F2D" w:rsidP="00EA3129">
            <w:pPr>
              <w:pStyle w:val="Sothutu-1so"/>
              <w:spacing w:before="120" w:line="276" w:lineRule="auto"/>
              <w:jc w:val="left"/>
              <w:rPr>
                <w:szCs w:val="24"/>
              </w:rPr>
            </w:pPr>
            <w:r>
              <w:rPr>
                <w:szCs w:val="24"/>
              </w:rPr>
              <w:t>Tìm kiếm</w:t>
            </w:r>
          </w:p>
        </w:tc>
        <w:tc>
          <w:tcPr>
            <w:tcW w:w="1176" w:type="dxa"/>
          </w:tcPr>
          <w:p w14:paraId="4F5A062A" w14:textId="7509F231" w:rsidR="00AA3F2D" w:rsidRPr="00FF37CC" w:rsidRDefault="00C94951" w:rsidP="00EA3129">
            <w:pPr>
              <w:pStyle w:val="Sothutu-1so"/>
              <w:spacing w:before="120" w:line="276" w:lineRule="auto"/>
              <w:jc w:val="left"/>
              <w:rPr>
                <w:szCs w:val="24"/>
              </w:rPr>
            </w:pPr>
            <w:r>
              <w:rPr>
                <w:szCs w:val="24"/>
              </w:rPr>
              <w:t>Không</w:t>
            </w:r>
          </w:p>
        </w:tc>
        <w:tc>
          <w:tcPr>
            <w:tcW w:w="10710" w:type="dxa"/>
          </w:tcPr>
          <w:p w14:paraId="4BAB6275" w14:textId="10206FF4" w:rsidR="00AA3F2D" w:rsidRPr="00FF37CC" w:rsidRDefault="00AA3F2D" w:rsidP="00EA3129">
            <w:pPr>
              <w:pStyle w:val="Sothutu-1so"/>
              <w:spacing w:before="120" w:line="276" w:lineRule="auto"/>
              <w:rPr>
                <w:szCs w:val="24"/>
              </w:rPr>
            </w:pPr>
          </w:p>
        </w:tc>
      </w:tr>
      <w:tr w:rsidR="00AA3F2D" w:rsidRPr="00FF37CC" w14:paraId="09DFD2F9" w14:textId="77777777" w:rsidTr="00BC68EF">
        <w:tc>
          <w:tcPr>
            <w:tcW w:w="2424" w:type="dxa"/>
          </w:tcPr>
          <w:p w14:paraId="06BC0C18" w14:textId="77777777" w:rsidR="00AA3F2D" w:rsidRDefault="00AA3F2D" w:rsidP="00EA3129">
            <w:pPr>
              <w:pStyle w:val="Sothutu-1so"/>
              <w:spacing w:before="120" w:line="276" w:lineRule="auto"/>
              <w:jc w:val="left"/>
              <w:rPr>
                <w:szCs w:val="24"/>
              </w:rPr>
            </w:pPr>
            <w:r>
              <w:rPr>
                <w:szCs w:val="24"/>
              </w:rPr>
              <w:t>Lọc</w:t>
            </w:r>
          </w:p>
        </w:tc>
        <w:tc>
          <w:tcPr>
            <w:tcW w:w="1176" w:type="dxa"/>
          </w:tcPr>
          <w:p w14:paraId="77289CA7" w14:textId="77777777" w:rsidR="00AA3F2D" w:rsidRDefault="00AA3F2D" w:rsidP="00EA3129">
            <w:pPr>
              <w:pStyle w:val="Sothutu-1so"/>
              <w:spacing w:before="120" w:line="276" w:lineRule="auto"/>
              <w:jc w:val="left"/>
              <w:rPr>
                <w:szCs w:val="24"/>
              </w:rPr>
            </w:pPr>
            <w:r>
              <w:rPr>
                <w:szCs w:val="24"/>
              </w:rPr>
              <w:t>Không</w:t>
            </w:r>
          </w:p>
        </w:tc>
        <w:tc>
          <w:tcPr>
            <w:tcW w:w="10710" w:type="dxa"/>
          </w:tcPr>
          <w:p w14:paraId="6C0EABC0" w14:textId="77777777" w:rsidR="00AA3F2D" w:rsidRDefault="00AA3F2D" w:rsidP="00EA3129">
            <w:pPr>
              <w:pStyle w:val="Sothutu-1so"/>
              <w:spacing w:before="120" w:line="276" w:lineRule="auto"/>
              <w:rPr>
                <w:szCs w:val="24"/>
              </w:rPr>
            </w:pPr>
          </w:p>
        </w:tc>
      </w:tr>
      <w:tr w:rsidR="00AA3F2D" w:rsidRPr="00FF37CC" w14:paraId="0A3ECD8C" w14:textId="77777777" w:rsidTr="00BC68EF">
        <w:tc>
          <w:tcPr>
            <w:tcW w:w="2424" w:type="dxa"/>
          </w:tcPr>
          <w:p w14:paraId="6AAD556C" w14:textId="77777777" w:rsidR="00AA3F2D" w:rsidRPr="00FF37CC" w:rsidRDefault="00AA3F2D" w:rsidP="00EA3129">
            <w:pPr>
              <w:pStyle w:val="Sothutu-1so"/>
              <w:spacing w:before="120" w:line="276" w:lineRule="auto"/>
              <w:jc w:val="left"/>
              <w:rPr>
                <w:szCs w:val="24"/>
              </w:rPr>
            </w:pPr>
            <w:r w:rsidRPr="00FF37CC">
              <w:rPr>
                <w:szCs w:val="24"/>
              </w:rPr>
              <w:t>Sao chép</w:t>
            </w:r>
          </w:p>
        </w:tc>
        <w:tc>
          <w:tcPr>
            <w:tcW w:w="1176" w:type="dxa"/>
          </w:tcPr>
          <w:p w14:paraId="16B30E91"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6E428D97" w14:textId="77777777" w:rsidR="00AA3F2D" w:rsidRPr="00FF37CC" w:rsidRDefault="00AA3F2D" w:rsidP="00EA3129">
            <w:pPr>
              <w:pStyle w:val="Sothutu-1so"/>
              <w:spacing w:before="120" w:line="276" w:lineRule="auto"/>
              <w:rPr>
                <w:szCs w:val="24"/>
              </w:rPr>
            </w:pPr>
          </w:p>
        </w:tc>
      </w:tr>
      <w:tr w:rsidR="00AA3F2D" w:rsidRPr="00FF37CC" w14:paraId="25D3DF53" w14:textId="77777777" w:rsidTr="00BC68EF">
        <w:tc>
          <w:tcPr>
            <w:tcW w:w="2424" w:type="dxa"/>
          </w:tcPr>
          <w:p w14:paraId="266038B8" w14:textId="77777777" w:rsidR="00AA3F2D" w:rsidRPr="00FF37CC" w:rsidRDefault="00AA3F2D" w:rsidP="00EA3129">
            <w:pPr>
              <w:pStyle w:val="Sothutu-1so"/>
              <w:spacing w:before="120" w:line="276" w:lineRule="auto"/>
              <w:jc w:val="left"/>
              <w:rPr>
                <w:szCs w:val="24"/>
              </w:rPr>
            </w:pPr>
            <w:r>
              <w:rPr>
                <w:szCs w:val="24"/>
              </w:rPr>
              <w:t>Chỉnh sửa</w:t>
            </w:r>
          </w:p>
        </w:tc>
        <w:tc>
          <w:tcPr>
            <w:tcW w:w="1176" w:type="dxa"/>
          </w:tcPr>
          <w:p w14:paraId="546CC1E9"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6B57E407" w14:textId="77777777" w:rsidR="00AA3F2D" w:rsidRDefault="00AA3F2D" w:rsidP="00EA3129">
            <w:pPr>
              <w:pStyle w:val="Sothutu-1so"/>
              <w:spacing w:before="120" w:line="276" w:lineRule="auto"/>
              <w:rPr>
                <w:szCs w:val="24"/>
              </w:rPr>
            </w:pPr>
          </w:p>
        </w:tc>
      </w:tr>
      <w:tr w:rsidR="00AA3F2D" w:rsidRPr="00FF37CC" w14:paraId="232BA79F" w14:textId="77777777" w:rsidTr="00BC68EF">
        <w:tc>
          <w:tcPr>
            <w:tcW w:w="2424" w:type="dxa"/>
          </w:tcPr>
          <w:p w14:paraId="4C2B3384" w14:textId="77777777" w:rsidR="00AA3F2D" w:rsidRPr="00FF37CC" w:rsidRDefault="00AA3F2D" w:rsidP="00EA3129">
            <w:pPr>
              <w:pStyle w:val="Sothutu-1so"/>
              <w:spacing w:before="120" w:line="276" w:lineRule="auto"/>
              <w:jc w:val="left"/>
              <w:rPr>
                <w:szCs w:val="24"/>
              </w:rPr>
            </w:pPr>
            <w:r>
              <w:rPr>
                <w:szCs w:val="24"/>
              </w:rPr>
              <w:t>Xóa</w:t>
            </w:r>
          </w:p>
        </w:tc>
        <w:tc>
          <w:tcPr>
            <w:tcW w:w="1176" w:type="dxa"/>
          </w:tcPr>
          <w:p w14:paraId="306429EB"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0DA8E37B" w14:textId="77777777" w:rsidR="00AA3F2D" w:rsidRDefault="00AA3F2D" w:rsidP="00EA3129">
            <w:pPr>
              <w:pStyle w:val="Sothutu-1so"/>
              <w:spacing w:before="120" w:line="276" w:lineRule="auto"/>
              <w:rPr>
                <w:szCs w:val="24"/>
              </w:rPr>
            </w:pPr>
          </w:p>
        </w:tc>
      </w:tr>
      <w:tr w:rsidR="00AA3F2D" w:rsidRPr="00FF37CC" w14:paraId="58415814" w14:textId="77777777" w:rsidTr="00BC68EF">
        <w:tc>
          <w:tcPr>
            <w:tcW w:w="2424" w:type="dxa"/>
          </w:tcPr>
          <w:p w14:paraId="09294CE9" w14:textId="77777777" w:rsidR="00AA3F2D" w:rsidRPr="00FF37CC" w:rsidRDefault="00AA3F2D" w:rsidP="00EA3129">
            <w:pPr>
              <w:pStyle w:val="Sothutu-1so"/>
              <w:spacing w:before="120" w:line="276" w:lineRule="auto"/>
              <w:jc w:val="left"/>
              <w:rPr>
                <w:szCs w:val="24"/>
              </w:rPr>
            </w:pPr>
            <w:r>
              <w:rPr>
                <w:szCs w:val="24"/>
              </w:rPr>
              <w:t>Xem file đính kèm</w:t>
            </w:r>
          </w:p>
        </w:tc>
        <w:tc>
          <w:tcPr>
            <w:tcW w:w="1176" w:type="dxa"/>
          </w:tcPr>
          <w:p w14:paraId="10782B23" w14:textId="77777777" w:rsidR="00AA3F2D" w:rsidRDefault="00AA3F2D" w:rsidP="00EA3129">
            <w:pPr>
              <w:pStyle w:val="Sothutu-1so"/>
              <w:spacing w:before="120" w:line="276" w:lineRule="auto"/>
              <w:jc w:val="left"/>
              <w:rPr>
                <w:szCs w:val="24"/>
              </w:rPr>
            </w:pPr>
            <w:r>
              <w:rPr>
                <w:szCs w:val="24"/>
              </w:rPr>
              <w:t>Có</w:t>
            </w:r>
          </w:p>
        </w:tc>
        <w:tc>
          <w:tcPr>
            <w:tcW w:w="10710" w:type="dxa"/>
          </w:tcPr>
          <w:p w14:paraId="6E30643C" w14:textId="77777777" w:rsidR="001B2D09" w:rsidRDefault="00AA3F2D" w:rsidP="00EA3129">
            <w:pPr>
              <w:pStyle w:val="Sothutu-1so"/>
              <w:spacing w:before="120" w:line="276" w:lineRule="auto"/>
              <w:rPr>
                <w:szCs w:val="24"/>
              </w:rPr>
            </w:pPr>
            <w:r>
              <w:rPr>
                <w:szCs w:val="24"/>
              </w:rPr>
              <w:t>Xem trực tiếp file đính kèm mà không cần tải về</w:t>
            </w:r>
          </w:p>
          <w:p w14:paraId="6D1BA2CC" w14:textId="41E3DCF6" w:rsidR="00AA0A33" w:rsidRDefault="00FB4794" w:rsidP="00C9248F">
            <w:pPr>
              <w:pStyle w:val="Sothutu-1so"/>
              <w:spacing w:before="120" w:line="276" w:lineRule="auto"/>
              <w:rPr>
                <w:szCs w:val="24"/>
              </w:rPr>
            </w:pPr>
            <w:r>
              <w:rPr>
                <w:szCs w:val="24"/>
                <w:highlight w:val="green"/>
              </w:rPr>
              <w:t>Với nhữ</w:t>
            </w:r>
            <w:r w:rsidR="00C9248F">
              <w:rPr>
                <w:szCs w:val="24"/>
                <w:highlight w:val="green"/>
              </w:rPr>
              <w:t>ng file ký chính</w:t>
            </w:r>
            <w:r w:rsidR="00AA0A33" w:rsidRPr="006F354C">
              <w:rPr>
                <w:szCs w:val="24"/>
                <w:highlight w:val="green"/>
              </w:rPr>
              <w:t xml:space="preserve"> đã được trình ký Voffice, sẽ hiển thị file có chữ ký.</w:t>
            </w:r>
          </w:p>
        </w:tc>
      </w:tr>
      <w:tr w:rsidR="002E4286" w:rsidRPr="00FF37CC" w14:paraId="1DBFDE42" w14:textId="77777777" w:rsidTr="00BC68EF">
        <w:tc>
          <w:tcPr>
            <w:tcW w:w="2424" w:type="dxa"/>
          </w:tcPr>
          <w:p w14:paraId="616ADEDF" w14:textId="77777777" w:rsidR="002E4286" w:rsidRPr="00FF37CC" w:rsidRDefault="002E4286" w:rsidP="002E4286">
            <w:pPr>
              <w:pStyle w:val="BodyText"/>
              <w:ind w:left="0"/>
              <w:jc w:val="left"/>
              <w:rPr>
                <w:lang w:eastAsia="ar-SA"/>
              </w:rPr>
            </w:pPr>
            <w:r w:rsidRPr="00FF37CC">
              <w:rPr>
                <w:lang w:eastAsia="ar-SA"/>
              </w:rPr>
              <w:t>Hoàn thành</w:t>
            </w:r>
          </w:p>
          <w:p w14:paraId="564F97B0" w14:textId="5BF509B8" w:rsidR="002E4286" w:rsidRDefault="002E4286" w:rsidP="002E4286">
            <w:pPr>
              <w:pStyle w:val="Sothutu-1so"/>
              <w:spacing w:before="120" w:line="276" w:lineRule="auto"/>
              <w:jc w:val="left"/>
              <w:rPr>
                <w:szCs w:val="24"/>
              </w:rPr>
            </w:pPr>
            <w:r w:rsidRPr="00FF37CC">
              <w:rPr>
                <w:lang w:eastAsia="ar-SA"/>
              </w:rPr>
              <w:t>(CO)</w:t>
            </w:r>
          </w:p>
        </w:tc>
        <w:tc>
          <w:tcPr>
            <w:tcW w:w="1176" w:type="dxa"/>
          </w:tcPr>
          <w:p w14:paraId="467B0C76" w14:textId="6282C995" w:rsidR="002E4286" w:rsidRDefault="002E4286" w:rsidP="002E4286">
            <w:pPr>
              <w:pStyle w:val="Sothutu-1so"/>
              <w:spacing w:before="120" w:line="276" w:lineRule="auto"/>
              <w:jc w:val="left"/>
              <w:rPr>
                <w:szCs w:val="24"/>
              </w:rPr>
            </w:pPr>
            <w:r w:rsidRPr="00FF37CC">
              <w:rPr>
                <w:lang w:eastAsia="ar-SA"/>
              </w:rPr>
              <w:t>Có</w:t>
            </w:r>
          </w:p>
        </w:tc>
        <w:tc>
          <w:tcPr>
            <w:tcW w:w="10710" w:type="dxa"/>
          </w:tcPr>
          <w:p w14:paraId="7999D651" w14:textId="61A6A01F" w:rsidR="002E4286" w:rsidRDefault="002E4286" w:rsidP="002E4286">
            <w:pPr>
              <w:pStyle w:val="Sothutu-1so"/>
              <w:spacing w:before="120" w:line="276" w:lineRule="auto"/>
              <w:rPr>
                <w:szCs w:val="24"/>
              </w:rPr>
            </w:pPr>
            <w:r>
              <w:rPr>
                <w:szCs w:val="24"/>
              </w:rPr>
              <w:t>Giống tab Thông tin chung</w:t>
            </w:r>
          </w:p>
        </w:tc>
      </w:tr>
      <w:tr w:rsidR="002E4286" w:rsidRPr="00FF37CC" w14:paraId="56848972" w14:textId="77777777" w:rsidTr="00BC68EF">
        <w:tc>
          <w:tcPr>
            <w:tcW w:w="2424" w:type="dxa"/>
          </w:tcPr>
          <w:p w14:paraId="19F6CA4B" w14:textId="3599C5B6" w:rsidR="002E4286" w:rsidRPr="00FF37CC" w:rsidRDefault="002E4286" w:rsidP="002E4286">
            <w:pPr>
              <w:pStyle w:val="BodyText"/>
              <w:ind w:left="0"/>
              <w:jc w:val="left"/>
              <w:rPr>
                <w:lang w:eastAsia="ar-SA"/>
              </w:rPr>
            </w:pPr>
            <w:r w:rsidRPr="00FF37CC">
              <w:rPr>
                <w:lang w:eastAsia="ar-SA"/>
              </w:rPr>
              <w:t>Hủy hoàn thành (RA)</w:t>
            </w:r>
          </w:p>
        </w:tc>
        <w:tc>
          <w:tcPr>
            <w:tcW w:w="1176" w:type="dxa"/>
          </w:tcPr>
          <w:p w14:paraId="2BBB6036" w14:textId="6742B526" w:rsidR="002E4286" w:rsidRPr="00FF37CC" w:rsidRDefault="002E4286" w:rsidP="002E4286">
            <w:pPr>
              <w:pStyle w:val="Sothutu-1so"/>
              <w:spacing w:before="120" w:line="276" w:lineRule="auto"/>
              <w:jc w:val="left"/>
              <w:rPr>
                <w:lang w:eastAsia="ar-SA"/>
              </w:rPr>
            </w:pPr>
            <w:r w:rsidRPr="00FF37CC">
              <w:rPr>
                <w:lang w:eastAsia="ar-SA"/>
              </w:rPr>
              <w:t>Có</w:t>
            </w:r>
          </w:p>
        </w:tc>
        <w:tc>
          <w:tcPr>
            <w:tcW w:w="10710" w:type="dxa"/>
          </w:tcPr>
          <w:p w14:paraId="4E66BD9A" w14:textId="1D35EC35" w:rsidR="002E4286" w:rsidRDefault="002E4286" w:rsidP="002E4286">
            <w:pPr>
              <w:pStyle w:val="Sothutu-1so"/>
              <w:spacing w:before="120" w:line="276" w:lineRule="auto"/>
              <w:rPr>
                <w:szCs w:val="24"/>
              </w:rPr>
            </w:pPr>
            <w:r>
              <w:rPr>
                <w:szCs w:val="24"/>
              </w:rPr>
              <w:t>Giống tab Thông tin chung</w:t>
            </w:r>
          </w:p>
        </w:tc>
      </w:tr>
      <w:tr w:rsidR="002E4286" w:rsidRPr="00FF37CC" w14:paraId="449E207B" w14:textId="77777777" w:rsidTr="00BC68EF">
        <w:tc>
          <w:tcPr>
            <w:tcW w:w="2424" w:type="dxa"/>
          </w:tcPr>
          <w:p w14:paraId="311CF3D0" w14:textId="0150E082" w:rsidR="002E4286" w:rsidRDefault="002E4286" w:rsidP="002E4286">
            <w:pPr>
              <w:pStyle w:val="BodyText"/>
              <w:ind w:left="0"/>
              <w:jc w:val="left"/>
            </w:pPr>
            <w:r w:rsidRPr="00FF37CC">
              <w:rPr>
                <w:lang w:eastAsia="ar-SA"/>
              </w:rPr>
              <w:t>Đính kèm</w:t>
            </w:r>
          </w:p>
        </w:tc>
        <w:tc>
          <w:tcPr>
            <w:tcW w:w="1176" w:type="dxa"/>
          </w:tcPr>
          <w:p w14:paraId="3EC22E6E" w14:textId="16C19C31" w:rsidR="002E4286" w:rsidRDefault="002E4286" w:rsidP="002E4286">
            <w:pPr>
              <w:pStyle w:val="Sothutu-1so"/>
              <w:spacing w:before="120" w:line="276" w:lineRule="auto"/>
              <w:jc w:val="left"/>
              <w:rPr>
                <w:szCs w:val="24"/>
              </w:rPr>
            </w:pPr>
            <w:r>
              <w:rPr>
                <w:lang w:eastAsia="ar-SA"/>
              </w:rPr>
              <w:t>Có</w:t>
            </w:r>
          </w:p>
        </w:tc>
        <w:tc>
          <w:tcPr>
            <w:tcW w:w="10710" w:type="dxa"/>
          </w:tcPr>
          <w:p w14:paraId="3A7C10D2" w14:textId="597ADF17" w:rsidR="002E4286" w:rsidRDefault="002E4286" w:rsidP="002E4286">
            <w:pPr>
              <w:pStyle w:val="Sothutu-1so"/>
              <w:spacing w:before="120" w:line="276" w:lineRule="auto"/>
              <w:rPr>
                <w:szCs w:val="24"/>
              </w:rPr>
            </w:pPr>
            <w:r>
              <w:rPr>
                <w:szCs w:val="24"/>
              </w:rPr>
              <w:t>Giống tab Thông tin chung</w:t>
            </w:r>
          </w:p>
        </w:tc>
      </w:tr>
      <w:tr w:rsidR="002E4286" w:rsidRPr="00FF37CC" w14:paraId="0943087E" w14:textId="77777777" w:rsidTr="00BC68EF">
        <w:tc>
          <w:tcPr>
            <w:tcW w:w="2424" w:type="dxa"/>
          </w:tcPr>
          <w:p w14:paraId="7672E3EC" w14:textId="6BA9790D" w:rsidR="002E4286" w:rsidRPr="00FF37CC" w:rsidRDefault="002E4286" w:rsidP="002E4286">
            <w:pPr>
              <w:pStyle w:val="BodyText"/>
              <w:ind w:left="0"/>
              <w:jc w:val="left"/>
              <w:rPr>
                <w:lang w:eastAsia="ar-SA"/>
              </w:rPr>
            </w:pPr>
            <w:r>
              <w:rPr>
                <w:lang w:eastAsia="ar-SA"/>
              </w:rPr>
              <w:t>Trình ký</w:t>
            </w:r>
          </w:p>
        </w:tc>
        <w:tc>
          <w:tcPr>
            <w:tcW w:w="1176" w:type="dxa"/>
          </w:tcPr>
          <w:p w14:paraId="309EDDEF" w14:textId="5F95D92A" w:rsidR="002E4286" w:rsidRDefault="002E4286" w:rsidP="002E4286">
            <w:pPr>
              <w:pStyle w:val="Sothutu-1so"/>
              <w:spacing w:before="120" w:line="276" w:lineRule="auto"/>
              <w:jc w:val="left"/>
              <w:rPr>
                <w:lang w:eastAsia="ar-SA"/>
              </w:rPr>
            </w:pPr>
            <w:r>
              <w:rPr>
                <w:lang w:eastAsia="ar-SA"/>
              </w:rPr>
              <w:t>Có</w:t>
            </w:r>
          </w:p>
        </w:tc>
        <w:tc>
          <w:tcPr>
            <w:tcW w:w="10710" w:type="dxa"/>
          </w:tcPr>
          <w:p w14:paraId="59B4D458" w14:textId="59CD50EB" w:rsidR="002E4286" w:rsidRDefault="002E4286" w:rsidP="002E4286">
            <w:pPr>
              <w:pStyle w:val="Sothutu-1so"/>
              <w:spacing w:before="120" w:line="276" w:lineRule="auto"/>
              <w:rPr>
                <w:szCs w:val="24"/>
              </w:rPr>
            </w:pPr>
            <w:r>
              <w:rPr>
                <w:szCs w:val="24"/>
              </w:rPr>
              <w:t>Giống tab Thông tin chung</w:t>
            </w:r>
          </w:p>
        </w:tc>
      </w:tr>
      <w:tr w:rsidR="002E4286" w:rsidRPr="00FF37CC" w14:paraId="388ED40C" w14:textId="77777777" w:rsidTr="00BC68EF">
        <w:tc>
          <w:tcPr>
            <w:tcW w:w="2424" w:type="dxa"/>
          </w:tcPr>
          <w:p w14:paraId="23E4B0FC" w14:textId="5A69B3A3" w:rsidR="002E4286" w:rsidRDefault="002E4286" w:rsidP="002E4286">
            <w:pPr>
              <w:pStyle w:val="BodyText"/>
              <w:ind w:left="0"/>
              <w:jc w:val="left"/>
              <w:rPr>
                <w:lang w:eastAsia="ar-SA"/>
              </w:rPr>
            </w:pPr>
            <w:r>
              <w:rPr>
                <w:lang w:eastAsia="ar-SA"/>
              </w:rPr>
              <w:t>Phiếu in</w:t>
            </w:r>
          </w:p>
        </w:tc>
        <w:tc>
          <w:tcPr>
            <w:tcW w:w="1176" w:type="dxa"/>
          </w:tcPr>
          <w:p w14:paraId="17667A95" w14:textId="241D67E8" w:rsidR="002E4286" w:rsidRDefault="002E4286" w:rsidP="002E4286">
            <w:pPr>
              <w:pStyle w:val="Sothutu-1so"/>
              <w:spacing w:before="120" w:line="276" w:lineRule="auto"/>
              <w:jc w:val="left"/>
              <w:rPr>
                <w:lang w:eastAsia="ar-SA"/>
              </w:rPr>
            </w:pPr>
            <w:r>
              <w:rPr>
                <w:lang w:eastAsia="ar-SA"/>
              </w:rPr>
              <w:t>Có</w:t>
            </w:r>
          </w:p>
        </w:tc>
        <w:tc>
          <w:tcPr>
            <w:tcW w:w="10710" w:type="dxa"/>
          </w:tcPr>
          <w:p w14:paraId="51796119" w14:textId="34A61FDD" w:rsidR="002E4286" w:rsidRDefault="002E4286" w:rsidP="002E4286">
            <w:pPr>
              <w:pStyle w:val="Sothutu-1so"/>
              <w:spacing w:before="120" w:line="276" w:lineRule="auto"/>
              <w:rPr>
                <w:szCs w:val="24"/>
              </w:rPr>
            </w:pPr>
            <w:r>
              <w:rPr>
                <w:szCs w:val="24"/>
              </w:rPr>
              <w:t>Giống tab Thông tin chung</w:t>
            </w:r>
          </w:p>
        </w:tc>
      </w:tr>
    </w:tbl>
    <w:p w14:paraId="2C84E79B" w14:textId="77777777" w:rsidR="00150A2A" w:rsidRPr="00EC12F1" w:rsidRDefault="00150A2A" w:rsidP="00EA3129">
      <w:pPr>
        <w:rPr>
          <w:lang w:eastAsia="ar-SA"/>
        </w:rPr>
      </w:pPr>
    </w:p>
    <w:p w14:paraId="37D4EC01" w14:textId="797B4159" w:rsidR="00E03343" w:rsidRDefault="00E03343" w:rsidP="00A97673">
      <w:pPr>
        <w:pStyle w:val="Heading5"/>
      </w:pPr>
      <w:r>
        <w:t>Trình ký Voffice</w:t>
      </w:r>
    </w:p>
    <w:p w14:paraId="0886DA10" w14:textId="77777777" w:rsidR="002F3DAA" w:rsidRPr="002F3DAA" w:rsidRDefault="002F3DAA" w:rsidP="00EA3129">
      <w:pPr>
        <w:rPr>
          <w:lang w:eastAsia="ar-SA"/>
        </w:rPr>
      </w:pPr>
    </w:p>
    <w:p w14:paraId="450975E7" w14:textId="20B93721" w:rsidR="002F3DAA" w:rsidRDefault="002F3DAA" w:rsidP="004E37AB">
      <w:pPr>
        <w:pStyle w:val="ListParagraph"/>
        <w:numPr>
          <w:ilvl w:val="0"/>
          <w:numId w:val="20"/>
        </w:numPr>
        <w:rPr>
          <w:lang w:eastAsia="ar-SA"/>
        </w:rPr>
      </w:pPr>
      <w:r>
        <w:rPr>
          <w:lang w:eastAsia="ar-SA"/>
        </w:rPr>
        <w:t xml:space="preserve">Chuyển sang màn hình </w:t>
      </w:r>
      <w:r w:rsidR="00C46319">
        <w:rPr>
          <w:lang w:eastAsia="ar-SA"/>
        </w:rPr>
        <w:t>Trình</w:t>
      </w:r>
      <w:r>
        <w:rPr>
          <w:lang w:eastAsia="ar-SA"/>
        </w:rPr>
        <w:t xml:space="preserve"> ký Voffice</w:t>
      </w:r>
      <w:r w:rsidR="002C5176">
        <w:rPr>
          <w:lang w:eastAsia="ar-SA"/>
        </w:rPr>
        <w:t>: Xem phần Trình ký Voffice</w:t>
      </w:r>
    </w:p>
    <w:p w14:paraId="5939847E" w14:textId="77777777" w:rsidR="002F3DAA" w:rsidRDefault="002F3DAA" w:rsidP="004E37AB">
      <w:pPr>
        <w:pStyle w:val="Sothutu-1so"/>
        <w:numPr>
          <w:ilvl w:val="0"/>
          <w:numId w:val="20"/>
        </w:numPr>
        <w:spacing w:before="120" w:line="276" w:lineRule="auto"/>
        <w:rPr>
          <w:szCs w:val="24"/>
        </w:rPr>
      </w:pPr>
      <w:r w:rsidRPr="00BA71DA">
        <w:rPr>
          <w:szCs w:val="24"/>
        </w:rPr>
        <w:t xml:space="preserve">Chỉ trình ký VOffice khi </w:t>
      </w:r>
      <w:r>
        <w:rPr>
          <w:szCs w:val="24"/>
        </w:rPr>
        <w:t>tài liệu ở trạng thái ‘Hoàn thành’</w:t>
      </w:r>
    </w:p>
    <w:p w14:paraId="0E9CB11D" w14:textId="77777777" w:rsidR="002F3DAA" w:rsidRDefault="002F3DAA" w:rsidP="004E37AB">
      <w:pPr>
        <w:pStyle w:val="Sothutu-1so"/>
        <w:numPr>
          <w:ilvl w:val="0"/>
          <w:numId w:val="20"/>
        </w:numPr>
        <w:spacing w:before="120" w:line="276" w:lineRule="auto"/>
        <w:rPr>
          <w:szCs w:val="24"/>
        </w:rPr>
      </w:pPr>
      <w:r>
        <w:rPr>
          <w:szCs w:val="24"/>
        </w:rPr>
        <w:t>Khi đã trình ký VOffice thì không được RA (chuyển tài liệu về trạng thái nháp)</w:t>
      </w:r>
    </w:p>
    <w:p w14:paraId="40CB53E9" w14:textId="4A341AC1" w:rsidR="001102F2" w:rsidRDefault="002F3DAA" w:rsidP="004E37AB">
      <w:pPr>
        <w:pStyle w:val="Sothutu-1so"/>
        <w:numPr>
          <w:ilvl w:val="0"/>
          <w:numId w:val="20"/>
        </w:numPr>
        <w:spacing w:before="120" w:line="276" w:lineRule="auto"/>
        <w:rPr>
          <w:szCs w:val="24"/>
        </w:rPr>
      </w:pPr>
      <w:r>
        <w:rPr>
          <w:szCs w:val="24"/>
        </w:rPr>
        <w:lastRenderedPageBreak/>
        <w:t>Khi thực hiện trình ký thành công, trường IsSignerRecord c</w:t>
      </w:r>
      <w:r w:rsidR="002700C2">
        <w:rPr>
          <w:szCs w:val="24"/>
        </w:rPr>
        <w:t>ập nhật bằng ‘Y’, SignerStatus &lt;&gt;</w:t>
      </w:r>
      <w:r>
        <w:rPr>
          <w:szCs w:val="24"/>
        </w:rPr>
        <w:t xml:space="preserve"> 0, c_documentSign_ID = ID của bản ghi trình ký</w:t>
      </w:r>
    </w:p>
    <w:p w14:paraId="072F417D" w14:textId="62E79023" w:rsidR="00CC65C3" w:rsidRPr="00CC65C3" w:rsidRDefault="00CC65C3" w:rsidP="00CC65C3">
      <w:pPr>
        <w:pStyle w:val="Sothutu-1so"/>
        <w:spacing w:before="120" w:line="276" w:lineRule="auto"/>
        <w:rPr>
          <w:szCs w:val="24"/>
          <w:highlight w:val="yellow"/>
        </w:rPr>
      </w:pPr>
    </w:p>
    <w:p w14:paraId="57928E34" w14:textId="190499C6" w:rsidR="00304839" w:rsidRPr="00767569" w:rsidRDefault="00304839" w:rsidP="00304839">
      <w:pPr>
        <w:pStyle w:val="Sothutu-1so"/>
        <w:spacing w:before="120" w:line="276" w:lineRule="auto"/>
        <w:ind w:left="317"/>
        <w:rPr>
          <w:szCs w:val="24"/>
        </w:rPr>
      </w:pPr>
    </w:p>
    <w:p w14:paraId="01DFB9A8" w14:textId="77777777" w:rsidR="00D3008A" w:rsidRPr="00FF37CC" w:rsidRDefault="00D3008A" w:rsidP="00D3008A">
      <w:pPr>
        <w:pStyle w:val="Heading6"/>
        <w:rPr>
          <w:sz w:val="24"/>
          <w:szCs w:val="24"/>
        </w:rPr>
      </w:pPr>
      <w:r w:rsidRPr="00FF37CC">
        <w:rPr>
          <w:sz w:val="24"/>
          <w:szCs w:val="24"/>
        </w:rPr>
        <w:t>Prototype màn hình nhập liệu</w:t>
      </w:r>
    </w:p>
    <w:p w14:paraId="1F3CFC96" w14:textId="232F5758" w:rsidR="000367FD" w:rsidRDefault="000367FD" w:rsidP="00D3008A">
      <w:pPr>
        <w:ind w:left="0"/>
        <w:rPr>
          <w:noProof/>
          <w:snapToGrid/>
        </w:rPr>
      </w:pPr>
      <w:r>
        <w:rPr>
          <w:noProof/>
          <w:snapToGrid/>
        </w:rPr>
        <w:t>Đính kèm</w:t>
      </w:r>
      <w:r w:rsidR="00325479" w:rsidRPr="00325479">
        <w:rPr>
          <w:noProof/>
          <w:snapToGrid/>
        </w:rPr>
        <w:t xml:space="preserve">   </w:t>
      </w:r>
    </w:p>
    <w:p w14:paraId="14997160" w14:textId="01B2CCC7" w:rsidR="00325479" w:rsidRDefault="000367FD" w:rsidP="00D3008A">
      <w:pPr>
        <w:ind w:left="0"/>
      </w:pPr>
      <w:r>
        <w:rPr>
          <w:noProof/>
          <w:snapToGrid/>
        </w:rPr>
        <w:object w:dxaOrig="1536" w:dyaOrig="998" w14:anchorId="51D70694">
          <v:shape id="_x0000_i1038" type="#_x0000_t75" style="width:75.35pt;height:49.4pt" o:ole="">
            <v:imagedata r:id="rId55" o:title=""/>
          </v:shape>
          <o:OLEObject Type="Embed" ProgID="FoxitReader.Document" ShapeID="_x0000_i1038" DrawAspect="Icon" ObjectID="_1657348838" r:id="rId56"/>
        </w:object>
      </w:r>
    </w:p>
    <w:p w14:paraId="42A4EACC" w14:textId="77777777" w:rsidR="00D3008A" w:rsidRPr="00475365" w:rsidRDefault="00D3008A" w:rsidP="00D3008A">
      <w:pPr>
        <w:pStyle w:val="Heading6"/>
        <w:rPr>
          <w:sz w:val="24"/>
          <w:szCs w:val="24"/>
        </w:rPr>
      </w:pPr>
      <w:r w:rsidRPr="00475365">
        <w:rPr>
          <w:sz w:val="24"/>
          <w:szCs w:val="24"/>
        </w:rPr>
        <w:t>Danh sách trường dữ liệu</w:t>
      </w:r>
    </w:p>
    <w:p w14:paraId="1628142D" w14:textId="549494DD" w:rsidR="00D3008A" w:rsidRPr="00475365" w:rsidRDefault="006C72A1" w:rsidP="00D3008A">
      <w:pPr>
        <w:numPr>
          <w:ilvl w:val="0"/>
          <w:numId w:val="11"/>
        </w:numPr>
      </w:pPr>
      <w:r w:rsidRPr="00475365">
        <w:rPr>
          <w:lang w:eastAsia="ar-SA"/>
        </w:rPr>
        <w:t>Chức năng trình ký trên mẫu phiếu in được chọn</w:t>
      </w:r>
    </w:p>
    <w:p w14:paraId="1A9AC303" w14:textId="77777777" w:rsidR="00D3008A" w:rsidRPr="00475365" w:rsidRDefault="00D3008A" w:rsidP="00D3008A">
      <w:pPr>
        <w:numPr>
          <w:ilvl w:val="0"/>
          <w:numId w:val="11"/>
        </w:numPr>
      </w:pPr>
      <w:r w:rsidRPr="00475365">
        <w:rPr>
          <w:lang w:eastAsia="ar-SA"/>
        </w:rPr>
        <w:t>S: Hiển thị trên màn hình nhập liệu</w:t>
      </w:r>
    </w:p>
    <w:p w14:paraId="3E381A90" w14:textId="77777777" w:rsidR="00D3008A" w:rsidRPr="00475365" w:rsidRDefault="00D3008A" w:rsidP="00D3008A">
      <w:pPr>
        <w:numPr>
          <w:ilvl w:val="0"/>
          <w:numId w:val="11"/>
        </w:numPr>
        <w:rPr>
          <w:i/>
        </w:rPr>
      </w:pPr>
      <w:r w:rsidRPr="00475365">
        <w:rPr>
          <w:i/>
        </w:rPr>
        <w:t>L: Length; R: Readonly; M: Mandatory; SL: Search List; CL: Combo List,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3008A" w:rsidRPr="00FF37CC" w14:paraId="5E445875" w14:textId="77777777" w:rsidTr="00297B91">
        <w:trPr>
          <w:cantSplit/>
          <w:trHeight w:val="422"/>
          <w:tblHeader/>
        </w:trPr>
        <w:tc>
          <w:tcPr>
            <w:tcW w:w="1800" w:type="dxa"/>
            <w:shd w:val="clear" w:color="auto" w:fill="D9D9D9"/>
            <w:vAlign w:val="center"/>
          </w:tcPr>
          <w:p w14:paraId="095FE34D" w14:textId="77777777" w:rsidR="00D3008A" w:rsidRPr="00FF37CC" w:rsidRDefault="00D3008A" w:rsidP="00297B91">
            <w:pPr>
              <w:spacing w:after="120"/>
              <w:ind w:left="0"/>
              <w:jc w:val="center"/>
              <w:rPr>
                <w:b/>
              </w:rPr>
            </w:pPr>
            <w:r w:rsidRPr="00FF37CC">
              <w:rPr>
                <w:b/>
              </w:rPr>
              <w:t>Tên trường</w:t>
            </w:r>
          </w:p>
        </w:tc>
        <w:tc>
          <w:tcPr>
            <w:tcW w:w="1980" w:type="dxa"/>
            <w:shd w:val="clear" w:color="auto" w:fill="D9D9D9"/>
            <w:vAlign w:val="center"/>
          </w:tcPr>
          <w:p w14:paraId="3E9FC469" w14:textId="77777777" w:rsidR="00D3008A" w:rsidRPr="00FF37CC" w:rsidRDefault="00D3008A" w:rsidP="00297B91">
            <w:pPr>
              <w:spacing w:after="120"/>
              <w:ind w:left="0"/>
              <w:jc w:val="center"/>
              <w:rPr>
                <w:b/>
              </w:rPr>
            </w:pPr>
            <w:r w:rsidRPr="00FF37CC">
              <w:rPr>
                <w:b/>
              </w:rPr>
              <w:t>Tên dữ liệu</w:t>
            </w:r>
          </w:p>
        </w:tc>
        <w:tc>
          <w:tcPr>
            <w:tcW w:w="1417" w:type="dxa"/>
            <w:shd w:val="clear" w:color="auto" w:fill="D9D9D9"/>
            <w:vAlign w:val="center"/>
          </w:tcPr>
          <w:p w14:paraId="123EB5E8" w14:textId="77777777" w:rsidR="00D3008A" w:rsidRPr="00FF37CC" w:rsidRDefault="00D3008A" w:rsidP="00297B91">
            <w:pPr>
              <w:spacing w:after="120"/>
              <w:ind w:left="0"/>
              <w:jc w:val="center"/>
              <w:rPr>
                <w:b/>
              </w:rPr>
            </w:pPr>
            <w:r w:rsidRPr="00FF37CC">
              <w:rPr>
                <w:b/>
              </w:rPr>
              <w:t>Loại DL</w:t>
            </w:r>
          </w:p>
        </w:tc>
        <w:tc>
          <w:tcPr>
            <w:tcW w:w="630" w:type="dxa"/>
            <w:shd w:val="clear" w:color="auto" w:fill="D9D9D9"/>
            <w:vAlign w:val="center"/>
          </w:tcPr>
          <w:p w14:paraId="0AD53CE2" w14:textId="77777777" w:rsidR="00D3008A" w:rsidRPr="00FF37CC" w:rsidRDefault="00D3008A" w:rsidP="00297B91">
            <w:pPr>
              <w:spacing w:after="120"/>
              <w:ind w:left="0"/>
              <w:jc w:val="center"/>
              <w:rPr>
                <w:b/>
              </w:rPr>
            </w:pPr>
            <w:r w:rsidRPr="00FF37CC">
              <w:rPr>
                <w:b/>
              </w:rPr>
              <w:t>L</w:t>
            </w:r>
          </w:p>
        </w:tc>
        <w:tc>
          <w:tcPr>
            <w:tcW w:w="540" w:type="dxa"/>
            <w:shd w:val="clear" w:color="auto" w:fill="D9D9D9"/>
            <w:vAlign w:val="center"/>
          </w:tcPr>
          <w:p w14:paraId="318D5509" w14:textId="77777777" w:rsidR="00D3008A" w:rsidRPr="00FF37CC" w:rsidRDefault="00D3008A" w:rsidP="00297B91">
            <w:pPr>
              <w:spacing w:after="120"/>
              <w:ind w:left="0"/>
              <w:jc w:val="center"/>
              <w:rPr>
                <w:b/>
              </w:rPr>
            </w:pPr>
            <w:r w:rsidRPr="00FF37CC">
              <w:rPr>
                <w:b/>
              </w:rPr>
              <w:t>R</w:t>
            </w:r>
          </w:p>
        </w:tc>
        <w:tc>
          <w:tcPr>
            <w:tcW w:w="450" w:type="dxa"/>
            <w:shd w:val="clear" w:color="auto" w:fill="D9D9D9"/>
            <w:vAlign w:val="center"/>
          </w:tcPr>
          <w:p w14:paraId="1604172F" w14:textId="77777777" w:rsidR="00D3008A" w:rsidRPr="00FF37CC" w:rsidRDefault="00D3008A" w:rsidP="00297B91">
            <w:pPr>
              <w:spacing w:after="120"/>
              <w:ind w:left="0"/>
              <w:jc w:val="center"/>
              <w:rPr>
                <w:b/>
              </w:rPr>
            </w:pPr>
            <w:r w:rsidRPr="00FF37CC">
              <w:rPr>
                <w:b/>
              </w:rPr>
              <w:t>M</w:t>
            </w:r>
          </w:p>
        </w:tc>
        <w:tc>
          <w:tcPr>
            <w:tcW w:w="540" w:type="dxa"/>
            <w:shd w:val="clear" w:color="auto" w:fill="D9D9D9"/>
          </w:tcPr>
          <w:p w14:paraId="35FA228B" w14:textId="77777777" w:rsidR="00D3008A" w:rsidRPr="00926A39" w:rsidRDefault="00D3008A" w:rsidP="00297B91">
            <w:pPr>
              <w:spacing w:after="120"/>
              <w:ind w:left="0"/>
              <w:jc w:val="center"/>
              <w:rPr>
                <w:b/>
                <w:sz w:val="22"/>
              </w:rPr>
            </w:pPr>
            <w:r>
              <w:rPr>
                <w:b/>
              </w:rPr>
              <w:t>S</w:t>
            </w:r>
          </w:p>
        </w:tc>
        <w:tc>
          <w:tcPr>
            <w:tcW w:w="7380" w:type="dxa"/>
            <w:shd w:val="clear" w:color="auto" w:fill="D9D9D9"/>
            <w:vAlign w:val="center"/>
          </w:tcPr>
          <w:p w14:paraId="580BF860" w14:textId="77777777" w:rsidR="00D3008A" w:rsidRPr="00FF37CC" w:rsidRDefault="00D3008A" w:rsidP="00297B91">
            <w:pPr>
              <w:spacing w:after="120"/>
              <w:ind w:left="0"/>
              <w:jc w:val="center"/>
              <w:rPr>
                <w:b/>
              </w:rPr>
            </w:pPr>
            <w:r w:rsidRPr="00FF37CC">
              <w:rPr>
                <w:b/>
              </w:rPr>
              <w:t>Mô tả</w:t>
            </w:r>
          </w:p>
        </w:tc>
      </w:tr>
      <w:tr w:rsidR="003C03D1" w:rsidRPr="00FF37CC" w14:paraId="217AC40D" w14:textId="77777777" w:rsidTr="00297B91">
        <w:trPr>
          <w:cantSplit/>
          <w:trHeight w:val="827"/>
        </w:trPr>
        <w:tc>
          <w:tcPr>
            <w:tcW w:w="14737" w:type="dxa"/>
            <w:gridSpan w:val="8"/>
          </w:tcPr>
          <w:p w14:paraId="73F1E212" w14:textId="01BC2664" w:rsidR="003C03D1" w:rsidRPr="007810AE" w:rsidRDefault="003C03D1" w:rsidP="00297B91">
            <w:pPr>
              <w:pStyle w:val="Sothutu-1so"/>
              <w:spacing w:before="120" w:after="120" w:line="276" w:lineRule="auto"/>
              <w:jc w:val="left"/>
              <w:rPr>
                <w:b/>
                <w:szCs w:val="24"/>
              </w:rPr>
            </w:pPr>
            <w:r w:rsidRPr="007810AE">
              <w:rPr>
                <w:b/>
                <w:szCs w:val="24"/>
              </w:rPr>
              <w:t>Popup chọn người ký</w:t>
            </w:r>
          </w:p>
        </w:tc>
      </w:tr>
      <w:tr w:rsidR="003722E5" w:rsidRPr="00FF37CC" w14:paraId="33E06DB3" w14:textId="77777777" w:rsidTr="00297B91">
        <w:trPr>
          <w:cantSplit/>
          <w:trHeight w:val="827"/>
        </w:trPr>
        <w:tc>
          <w:tcPr>
            <w:tcW w:w="1800" w:type="dxa"/>
          </w:tcPr>
          <w:p w14:paraId="01E07061" w14:textId="47EDC238" w:rsidR="003722E5" w:rsidRDefault="003722E5" w:rsidP="003722E5">
            <w:pPr>
              <w:ind w:left="0"/>
              <w:rPr>
                <w:szCs w:val="24"/>
              </w:rPr>
            </w:pPr>
            <w:r w:rsidRPr="005F59A4">
              <w:rPr>
                <w:szCs w:val="24"/>
                <w:highlight w:val="green"/>
              </w:rPr>
              <w:t>Trình ký song song</w:t>
            </w:r>
          </w:p>
        </w:tc>
        <w:tc>
          <w:tcPr>
            <w:tcW w:w="1980" w:type="dxa"/>
          </w:tcPr>
          <w:p w14:paraId="1A43F09D" w14:textId="735ED4CB" w:rsidR="003722E5" w:rsidRDefault="003722E5" w:rsidP="003722E5">
            <w:pPr>
              <w:ind w:left="0"/>
              <w:rPr>
                <w:szCs w:val="24"/>
              </w:rPr>
            </w:pPr>
          </w:p>
        </w:tc>
        <w:tc>
          <w:tcPr>
            <w:tcW w:w="1417" w:type="dxa"/>
          </w:tcPr>
          <w:p w14:paraId="0740ACE9" w14:textId="77777777" w:rsidR="003722E5" w:rsidRPr="005F59A4" w:rsidRDefault="003722E5" w:rsidP="003722E5">
            <w:pPr>
              <w:ind w:left="0"/>
              <w:rPr>
                <w:highlight w:val="green"/>
              </w:rPr>
            </w:pPr>
            <w:r w:rsidRPr="005F59A4">
              <w:rPr>
                <w:highlight w:val="green"/>
              </w:rPr>
              <w:t>Boolean</w:t>
            </w:r>
          </w:p>
          <w:p w14:paraId="3B72736E" w14:textId="5736183F" w:rsidR="003722E5" w:rsidRDefault="003722E5" w:rsidP="003722E5">
            <w:pPr>
              <w:ind w:left="0"/>
            </w:pPr>
            <w:r w:rsidRPr="005F59A4">
              <w:rPr>
                <w:highlight w:val="green"/>
              </w:rPr>
              <w:t>Check box</w:t>
            </w:r>
          </w:p>
        </w:tc>
        <w:tc>
          <w:tcPr>
            <w:tcW w:w="630" w:type="dxa"/>
          </w:tcPr>
          <w:p w14:paraId="30C31CE0" w14:textId="3A04A0D4" w:rsidR="003722E5" w:rsidRPr="00FF37CC" w:rsidRDefault="003722E5" w:rsidP="003722E5">
            <w:pPr>
              <w:pStyle w:val="Sothutu-1so"/>
              <w:spacing w:before="120" w:after="120" w:line="276" w:lineRule="auto"/>
              <w:jc w:val="left"/>
              <w:rPr>
                <w:szCs w:val="24"/>
              </w:rPr>
            </w:pPr>
          </w:p>
        </w:tc>
        <w:tc>
          <w:tcPr>
            <w:tcW w:w="540" w:type="dxa"/>
          </w:tcPr>
          <w:p w14:paraId="48379604" w14:textId="514D0C2A" w:rsidR="003722E5" w:rsidRDefault="003722E5" w:rsidP="003722E5">
            <w:pPr>
              <w:pStyle w:val="Sothutu-1so"/>
              <w:spacing w:before="120" w:after="120" w:line="276" w:lineRule="auto"/>
              <w:jc w:val="left"/>
              <w:rPr>
                <w:szCs w:val="24"/>
              </w:rPr>
            </w:pPr>
            <w:r w:rsidRPr="005F59A4">
              <w:rPr>
                <w:szCs w:val="24"/>
                <w:highlight w:val="green"/>
              </w:rPr>
              <w:t>N</w:t>
            </w:r>
          </w:p>
        </w:tc>
        <w:tc>
          <w:tcPr>
            <w:tcW w:w="450" w:type="dxa"/>
          </w:tcPr>
          <w:p w14:paraId="1782ECB9" w14:textId="13D89AF3" w:rsidR="003722E5" w:rsidRDefault="003722E5" w:rsidP="003722E5">
            <w:pPr>
              <w:pStyle w:val="Sothutu-1so"/>
              <w:spacing w:before="120" w:after="120" w:line="276" w:lineRule="auto"/>
              <w:jc w:val="left"/>
              <w:rPr>
                <w:szCs w:val="24"/>
              </w:rPr>
            </w:pPr>
            <w:r w:rsidRPr="005F59A4">
              <w:rPr>
                <w:szCs w:val="24"/>
                <w:highlight w:val="green"/>
              </w:rPr>
              <w:t>N</w:t>
            </w:r>
          </w:p>
        </w:tc>
        <w:tc>
          <w:tcPr>
            <w:tcW w:w="540" w:type="dxa"/>
          </w:tcPr>
          <w:p w14:paraId="14C043CF" w14:textId="77BD2122" w:rsidR="003722E5" w:rsidRDefault="003722E5" w:rsidP="003722E5">
            <w:pPr>
              <w:pStyle w:val="Sothutu-1so"/>
              <w:spacing w:before="120" w:after="120" w:line="276" w:lineRule="auto"/>
              <w:jc w:val="center"/>
              <w:rPr>
                <w:szCs w:val="24"/>
              </w:rPr>
            </w:pPr>
            <w:r w:rsidRPr="005F59A4">
              <w:rPr>
                <w:szCs w:val="24"/>
                <w:highlight w:val="green"/>
              </w:rPr>
              <w:t>Y</w:t>
            </w:r>
          </w:p>
        </w:tc>
        <w:tc>
          <w:tcPr>
            <w:tcW w:w="7380" w:type="dxa"/>
          </w:tcPr>
          <w:p w14:paraId="2EF6246E" w14:textId="6EE916F8" w:rsidR="003722E5" w:rsidRDefault="003722E5" w:rsidP="003722E5">
            <w:pPr>
              <w:pStyle w:val="Sothutu-1so"/>
              <w:spacing w:before="120" w:after="120" w:line="276" w:lineRule="auto"/>
              <w:jc w:val="left"/>
              <w:rPr>
                <w:szCs w:val="24"/>
              </w:rPr>
            </w:pPr>
          </w:p>
        </w:tc>
      </w:tr>
      <w:tr w:rsidR="00774ED8" w:rsidRPr="00FF37CC" w14:paraId="420EDFD4" w14:textId="77777777" w:rsidTr="00297B91">
        <w:trPr>
          <w:cantSplit/>
          <w:trHeight w:val="827"/>
        </w:trPr>
        <w:tc>
          <w:tcPr>
            <w:tcW w:w="1800" w:type="dxa"/>
          </w:tcPr>
          <w:p w14:paraId="10570116" w14:textId="616071D9" w:rsidR="00774ED8" w:rsidRPr="005F59A4" w:rsidRDefault="00774ED8" w:rsidP="00774ED8">
            <w:pPr>
              <w:ind w:left="0"/>
              <w:rPr>
                <w:szCs w:val="24"/>
                <w:highlight w:val="green"/>
              </w:rPr>
            </w:pPr>
            <w:r w:rsidRPr="00774ED8">
              <w:rPr>
                <w:szCs w:val="24"/>
                <w:highlight w:val="yellow"/>
              </w:rPr>
              <w:t>Ban hành tự động</w:t>
            </w:r>
          </w:p>
        </w:tc>
        <w:tc>
          <w:tcPr>
            <w:tcW w:w="1980" w:type="dxa"/>
          </w:tcPr>
          <w:p w14:paraId="74D155DF" w14:textId="19125FB1" w:rsidR="00774ED8" w:rsidRPr="00774ED8" w:rsidRDefault="00774ED8" w:rsidP="00774ED8">
            <w:pPr>
              <w:ind w:left="0"/>
              <w:rPr>
                <w:szCs w:val="24"/>
                <w:highlight w:val="yellow"/>
              </w:rPr>
            </w:pPr>
            <w:r w:rsidRPr="00774ED8">
              <w:rPr>
                <w:szCs w:val="24"/>
                <w:highlight w:val="yellow"/>
              </w:rPr>
              <w:t>ISPROMULGATE</w:t>
            </w:r>
          </w:p>
        </w:tc>
        <w:tc>
          <w:tcPr>
            <w:tcW w:w="1417" w:type="dxa"/>
          </w:tcPr>
          <w:p w14:paraId="70EDBB5A" w14:textId="77777777" w:rsidR="00774ED8" w:rsidRPr="00774ED8" w:rsidRDefault="00774ED8" w:rsidP="00774ED8">
            <w:pPr>
              <w:ind w:left="0"/>
              <w:rPr>
                <w:highlight w:val="yellow"/>
              </w:rPr>
            </w:pPr>
            <w:r w:rsidRPr="00774ED8">
              <w:rPr>
                <w:highlight w:val="yellow"/>
              </w:rPr>
              <w:t>Boolean</w:t>
            </w:r>
          </w:p>
          <w:p w14:paraId="1DD844A6" w14:textId="6B39526B" w:rsidR="00774ED8" w:rsidRPr="00774ED8" w:rsidRDefault="00774ED8" w:rsidP="00774ED8">
            <w:pPr>
              <w:ind w:left="0"/>
              <w:rPr>
                <w:highlight w:val="yellow"/>
              </w:rPr>
            </w:pPr>
            <w:r w:rsidRPr="00774ED8">
              <w:rPr>
                <w:highlight w:val="yellow"/>
              </w:rPr>
              <w:t>Check box</w:t>
            </w:r>
          </w:p>
        </w:tc>
        <w:tc>
          <w:tcPr>
            <w:tcW w:w="630" w:type="dxa"/>
          </w:tcPr>
          <w:p w14:paraId="0CCE58DE" w14:textId="77777777" w:rsidR="00774ED8" w:rsidRPr="00774ED8" w:rsidRDefault="00774ED8" w:rsidP="00774ED8">
            <w:pPr>
              <w:pStyle w:val="Sothutu-1so"/>
              <w:spacing w:before="120" w:after="120" w:line="276" w:lineRule="auto"/>
              <w:jc w:val="left"/>
              <w:rPr>
                <w:szCs w:val="24"/>
                <w:highlight w:val="yellow"/>
              </w:rPr>
            </w:pPr>
          </w:p>
        </w:tc>
        <w:tc>
          <w:tcPr>
            <w:tcW w:w="540" w:type="dxa"/>
          </w:tcPr>
          <w:p w14:paraId="6333F7D7" w14:textId="111BD447" w:rsidR="00774ED8" w:rsidRPr="00774ED8" w:rsidRDefault="00774ED8" w:rsidP="00774ED8">
            <w:pPr>
              <w:pStyle w:val="Sothutu-1so"/>
              <w:spacing w:before="120" w:after="120" w:line="276" w:lineRule="auto"/>
              <w:jc w:val="left"/>
              <w:rPr>
                <w:szCs w:val="24"/>
                <w:highlight w:val="yellow"/>
              </w:rPr>
            </w:pPr>
            <w:r w:rsidRPr="00774ED8">
              <w:rPr>
                <w:szCs w:val="24"/>
                <w:highlight w:val="yellow"/>
              </w:rPr>
              <w:t>N</w:t>
            </w:r>
          </w:p>
        </w:tc>
        <w:tc>
          <w:tcPr>
            <w:tcW w:w="450" w:type="dxa"/>
          </w:tcPr>
          <w:p w14:paraId="5BB7DFFA" w14:textId="3E90083C" w:rsidR="00774ED8" w:rsidRPr="00774ED8" w:rsidRDefault="00774ED8" w:rsidP="00774ED8">
            <w:pPr>
              <w:pStyle w:val="Sothutu-1so"/>
              <w:spacing w:before="120" w:after="120" w:line="276" w:lineRule="auto"/>
              <w:jc w:val="left"/>
              <w:rPr>
                <w:szCs w:val="24"/>
                <w:highlight w:val="yellow"/>
              </w:rPr>
            </w:pPr>
            <w:r w:rsidRPr="00774ED8">
              <w:rPr>
                <w:szCs w:val="24"/>
                <w:highlight w:val="yellow"/>
              </w:rPr>
              <w:t>Y</w:t>
            </w:r>
          </w:p>
        </w:tc>
        <w:tc>
          <w:tcPr>
            <w:tcW w:w="540" w:type="dxa"/>
          </w:tcPr>
          <w:p w14:paraId="381850BD" w14:textId="63E04122" w:rsidR="00774ED8" w:rsidRPr="00774ED8" w:rsidRDefault="00774ED8" w:rsidP="00774ED8">
            <w:pPr>
              <w:pStyle w:val="Sothutu-1so"/>
              <w:spacing w:before="120" w:after="120" w:line="276" w:lineRule="auto"/>
              <w:jc w:val="center"/>
              <w:rPr>
                <w:szCs w:val="24"/>
                <w:highlight w:val="yellow"/>
              </w:rPr>
            </w:pPr>
            <w:r w:rsidRPr="00774ED8">
              <w:rPr>
                <w:szCs w:val="24"/>
                <w:highlight w:val="yellow"/>
              </w:rPr>
              <w:t>N</w:t>
            </w:r>
          </w:p>
        </w:tc>
        <w:tc>
          <w:tcPr>
            <w:tcW w:w="7380" w:type="dxa"/>
          </w:tcPr>
          <w:p w14:paraId="598A4DA6" w14:textId="5F119B3A" w:rsidR="00774ED8" w:rsidRDefault="00774ED8" w:rsidP="00774ED8">
            <w:pPr>
              <w:pStyle w:val="Sothutu-1so"/>
              <w:spacing w:before="120" w:after="120" w:line="276" w:lineRule="auto"/>
              <w:jc w:val="left"/>
              <w:rPr>
                <w:szCs w:val="24"/>
                <w:highlight w:val="yellow"/>
              </w:rPr>
            </w:pPr>
            <w:r>
              <w:rPr>
                <w:szCs w:val="24"/>
                <w:highlight w:val="yellow"/>
              </w:rPr>
              <w:t>Không hiển thị</w:t>
            </w:r>
          </w:p>
          <w:p w14:paraId="17DE311D" w14:textId="674B946F" w:rsidR="00774ED8" w:rsidRPr="00774ED8" w:rsidRDefault="00774ED8" w:rsidP="00774ED8">
            <w:pPr>
              <w:pStyle w:val="Sothutu-1so"/>
              <w:spacing w:before="120" w:after="120" w:line="276" w:lineRule="auto"/>
              <w:jc w:val="left"/>
              <w:rPr>
                <w:szCs w:val="24"/>
                <w:highlight w:val="yellow"/>
              </w:rPr>
            </w:pPr>
            <w:r w:rsidRPr="00774ED8">
              <w:rPr>
                <w:szCs w:val="24"/>
                <w:highlight w:val="yellow"/>
              </w:rPr>
              <w:t>Mặc định là Y</w:t>
            </w:r>
          </w:p>
        </w:tc>
      </w:tr>
      <w:tr w:rsidR="00774ED8" w:rsidRPr="00FF37CC" w14:paraId="4BA2925B" w14:textId="77777777" w:rsidTr="00297B91">
        <w:trPr>
          <w:cantSplit/>
          <w:trHeight w:val="827"/>
        </w:trPr>
        <w:tc>
          <w:tcPr>
            <w:tcW w:w="1800" w:type="dxa"/>
          </w:tcPr>
          <w:p w14:paraId="6821D1CF" w14:textId="24F5E13E" w:rsidR="00774ED8" w:rsidRDefault="00774ED8" w:rsidP="00774ED8">
            <w:pPr>
              <w:ind w:left="0"/>
            </w:pPr>
            <w:r>
              <w:lastRenderedPageBreak/>
              <w:t xml:space="preserve">Người ký </w:t>
            </w:r>
          </w:p>
        </w:tc>
        <w:tc>
          <w:tcPr>
            <w:tcW w:w="1980" w:type="dxa"/>
          </w:tcPr>
          <w:p w14:paraId="747AE31D" w14:textId="07CEDBAC" w:rsidR="00774ED8" w:rsidRDefault="00774ED8" w:rsidP="00774ED8">
            <w:pPr>
              <w:ind w:left="0"/>
            </w:pPr>
            <w:r>
              <w:t>C_Signer_ID</w:t>
            </w:r>
          </w:p>
        </w:tc>
        <w:tc>
          <w:tcPr>
            <w:tcW w:w="1417" w:type="dxa"/>
          </w:tcPr>
          <w:p w14:paraId="25CE084A" w14:textId="77777777" w:rsidR="00774ED8" w:rsidRDefault="00774ED8" w:rsidP="00774ED8">
            <w:pPr>
              <w:ind w:left="0"/>
            </w:pPr>
            <w:r>
              <w:t>String</w:t>
            </w:r>
          </w:p>
          <w:p w14:paraId="2967C579" w14:textId="6C20B833" w:rsidR="00774ED8" w:rsidRDefault="00774ED8" w:rsidP="00774ED8">
            <w:pPr>
              <w:ind w:left="0"/>
            </w:pPr>
            <w:r>
              <w:t>SL</w:t>
            </w:r>
          </w:p>
        </w:tc>
        <w:tc>
          <w:tcPr>
            <w:tcW w:w="630" w:type="dxa"/>
          </w:tcPr>
          <w:p w14:paraId="0D0F8934" w14:textId="3E477B02" w:rsidR="00774ED8" w:rsidRDefault="00774ED8" w:rsidP="00774ED8">
            <w:pPr>
              <w:pStyle w:val="Sothutu-1so"/>
              <w:spacing w:before="120" w:after="120" w:line="276" w:lineRule="auto"/>
              <w:jc w:val="left"/>
              <w:rPr>
                <w:szCs w:val="24"/>
              </w:rPr>
            </w:pPr>
            <w:r>
              <w:rPr>
                <w:szCs w:val="24"/>
              </w:rPr>
              <w:t>50</w:t>
            </w:r>
          </w:p>
        </w:tc>
        <w:tc>
          <w:tcPr>
            <w:tcW w:w="540" w:type="dxa"/>
          </w:tcPr>
          <w:p w14:paraId="280F45FE" w14:textId="5746C694" w:rsidR="00774ED8" w:rsidRDefault="00774ED8" w:rsidP="00774ED8">
            <w:pPr>
              <w:pStyle w:val="Sothutu-1so"/>
              <w:spacing w:before="120" w:after="120" w:line="276" w:lineRule="auto"/>
              <w:jc w:val="left"/>
              <w:rPr>
                <w:szCs w:val="24"/>
              </w:rPr>
            </w:pPr>
            <w:r>
              <w:rPr>
                <w:szCs w:val="24"/>
              </w:rPr>
              <w:t>N</w:t>
            </w:r>
          </w:p>
        </w:tc>
        <w:tc>
          <w:tcPr>
            <w:tcW w:w="450" w:type="dxa"/>
          </w:tcPr>
          <w:p w14:paraId="6CFCDA4B" w14:textId="513D0736" w:rsidR="00774ED8" w:rsidRDefault="00774ED8" w:rsidP="00774ED8">
            <w:pPr>
              <w:pStyle w:val="Sothutu-1so"/>
              <w:spacing w:before="120" w:after="120" w:line="276" w:lineRule="auto"/>
              <w:jc w:val="left"/>
              <w:rPr>
                <w:szCs w:val="24"/>
              </w:rPr>
            </w:pPr>
            <w:r>
              <w:rPr>
                <w:szCs w:val="24"/>
              </w:rPr>
              <w:t>Y</w:t>
            </w:r>
          </w:p>
        </w:tc>
        <w:tc>
          <w:tcPr>
            <w:tcW w:w="540" w:type="dxa"/>
          </w:tcPr>
          <w:p w14:paraId="3B4F51DA" w14:textId="2D4A8E97" w:rsidR="00774ED8" w:rsidRDefault="00774ED8" w:rsidP="00774ED8">
            <w:pPr>
              <w:pStyle w:val="Sothutu-1so"/>
              <w:spacing w:before="120" w:after="120" w:line="276" w:lineRule="auto"/>
              <w:jc w:val="center"/>
              <w:rPr>
                <w:szCs w:val="24"/>
              </w:rPr>
            </w:pPr>
            <w:r>
              <w:rPr>
                <w:szCs w:val="24"/>
              </w:rPr>
              <w:t>Y</w:t>
            </w:r>
          </w:p>
        </w:tc>
        <w:tc>
          <w:tcPr>
            <w:tcW w:w="7380" w:type="dxa"/>
          </w:tcPr>
          <w:p w14:paraId="204D06E2" w14:textId="77777777" w:rsidR="00774ED8" w:rsidRDefault="00774ED8" w:rsidP="00774ED8">
            <w:pPr>
              <w:pStyle w:val="Sothutu-1so"/>
              <w:spacing w:before="120" w:after="120" w:line="276" w:lineRule="auto"/>
              <w:rPr>
                <w:szCs w:val="24"/>
              </w:rPr>
            </w:pPr>
            <w:r>
              <w:rPr>
                <w:szCs w:val="24"/>
              </w:rPr>
              <w:t xml:space="preserve">Lọc từ bảng C_OfficeStaff </w:t>
            </w:r>
          </w:p>
          <w:p w14:paraId="460DBF47" w14:textId="77777777" w:rsidR="00774ED8" w:rsidRDefault="00774ED8" w:rsidP="00774ED8">
            <w:pPr>
              <w:pStyle w:val="Sothutu-1so"/>
              <w:spacing w:before="120" w:after="120" w:line="276" w:lineRule="auto"/>
              <w:jc w:val="left"/>
              <w:rPr>
                <w:szCs w:val="24"/>
              </w:rPr>
            </w:pPr>
            <w:r>
              <w:rPr>
                <w:szCs w:val="24"/>
              </w:rPr>
              <w:t>Hiển thị theo định dang:</w:t>
            </w:r>
          </w:p>
          <w:p w14:paraId="186FE2F5" w14:textId="77777777" w:rsidR="00774ED8" w:rsidRDefault="00774ED8" w:rsidP="00774ED8">
            <w:pPr>
              <w:pStyle w:val="Sothutu-1so"/>
              <w:spacing w:before="120" w:after="120" w:line="276" w:lineRule="auto"/>
              <w:jc w:val="left"/>
              <w:rPr>
                <w:szCs w:val="24"/>
              </w:rPr>
            </w:pPr>
            <w:r>
              <w:rPr>
                <w:szCs w:val="24"/>
              </w:rPr>
              <w:t xml:space="preserve"> [Email]</w:t>
            </w:r>
          </w:p>
          <w:p w14:paraId="17629484" w14:textId="77777777" w:rsidR="00774ED8" w:rsidRDefault="00774ED8" w:rsidP="00774ED8">
            <w:pPr>
              <w:pStyle w:val="Sothutu-1so"/>
              <w:spacing w:before="120" w:after="120" w:line="276" w:lineRule="auto"/>
              <w:jc w:val="left"/>
              <w:rPr>
                <w:szCs w:val="24"/>
              </w:rPr>
            </w:pPr>
            <w:r w:rsidRPr="0007170A">
              <w:rPr>
                <w:szCs w:val="24"/>
                <w:highlight w:val="green"/>
              </w:rPr>
              <w:t xml:space="preserve">Số lượng người ký sẽ hiển </w:t>
            </w:r>
            <w:r w:rsidRPr="00BB5CCF">
              <w:rPr>
                <w:szCs w:val="24"/>
                <w:highlight w:val="green"/>
              </w:rPr>
              <w:t>thị</w:t>
            </w:r>
            <w:r>
              <w:rPr>
                <w:szCs w:val="24"/>
                <w:highlight w:val="green"/>
              </w:rPr>
              <w:t xml:space="preserve"> mặc định</w:t>
            </w:r>
            <w:r w:rsidRPr="00BB5CCF">
              <w:rPr>
                <w:szCs w:val="24"/>
                <w:highlight w:val="green"/>
              </w:rPr>
              <w:t xml:space="preserve"> tùy theo số chân ký ở phiếu in.</w:t>
            </w:r>
          </w:p>
          <w:p w14:paraId="3BE858AE" w14:textId="77777777" w:rsidR="00774ED8" w:rsidRDefault="00774ED8" w:rsidP="00774ED8">
            <w:pPr>
              <w:pStyle w:val="Sothutu-1so"/>
              <w:spacing w:before="120" w:after="120" w:line="276" w:lineRule="auto"/>
              <w:jc w:val="left"/>
              <w:rPr>
                <w:szCs w:val="24"/>
              </w:rPr>
            </w:pPr>
            <w:r w:rsidRPr="00036CEB">
              <w:rPr>
                <w:szCs w:val="24"/>
                <w:highlight w:val="green"/>
              </w:rPr>
              <w:t>V</w:t>
            </w:r>
            <w:r>
              <w:rPr>
                <w:szCs w:val="24"/>
                <w:highlight w:val="green"/>
              </w:rPr>
              <w:t>ị trí ký sẽ hiển thị theo</w:t>
            </w:r>
            <w:r w:rsidRPr="00036CEB">
              <w:rPr>
                <w:szCs w:val="24"/>
                <w:highlight w:val="green"/>
              </w:rPr>
              <w:t xml:space="preserve"> thứ tự người ký</w:t>
            </w:r>
          </w:p>
          <w:p w14:paraId="6D03F388" w14:textId="5B9EE50C" w:rsidR="00774ED8" w:rsidRDefault="00774ED8" w:rsidP="00774ED8">
            <w:pPr>
              <w:pStyle w:val="Sothutu-1so"/>
              <w:spacing w:before="120" w:after="120" w:line="276" w:lineRule="auto"/>
              <w:rPr>
                <w:szCs w:val="24"/>
              </w:rPr>
            </w:pPr>
            <w:r w:rsidRPr="000F3E21">
              <w:rPr>
                <w:szCs w:val="24"/>
                <w:highlight w:val="green"/>
              </w:rPr>
              <w:t>VD: người ký 1 -&gt; chữ ký vị trí chân ký số 1</w:t>
            </w:r>
          </w:p>
        </w:tc>
      </w:tr>
      <w:tr w:rsidR="00774ED8" w:rsidRPr="00FF37CC" w14:paraId="36B97952" w14:textId="77777777" w:rsidTr="00297B91">
        <w:trPr>
          <w:cantSplit/>
          <w:trHeight w:val="827"/>
        </w:trPr>
        <w:tc>
          <w:tcPr>
            <w:tcW w:w="1800" w:type="dxa"/>
          </w:tcPr>
          <w:p w14:paraId="32D26C0A" w14:textId="73A7A999" w:rsidR="00774ED8" w:rsidRPr="0022796E" w:rsidRDefault="00774ED8" w:rsidP="00774ED8">
            <w:pPr>
              <w:ind w:left="0"/>
              <w:rPr>
                <w:highlight w:val="green"/>
              </w:rPr>
            </w:pPr>
            <w:r w:rsidRPr="0022796E">
              <w:rPr>
                <w:highlight w:val="green"/>
              </w:rPr>
              <w:t>Vai Trò</w:t>
            </w:r>
          </w:p>
        </w:tc>
        <w:tc>
          <w:tcPr>
            <w:tcW w:w="1980" w:type="dxa"/>
          </w:tcPr>
          <w:p w14:paraId="4D877960" w14:textId="3E56AA3D" w:rsidR="00774ED8" w:rsidRPr="0022796E" w:rsidRDefault="00774ED8" w:rsidP="00774ED8">
            <w:pPr>
              <w:ind w:left="0"/>
              <w:rPr>
                <w:highlight w:val="green"/>
              </w:rPr>
            </w:pPr>
            <w:r w:rsidRPr="0022796E">
              <w:rPr>
                <w:highlight w:val="green"/>
              </w:rPr>
              <w:t>C_OfficePosition_ID</w:t>
            </w:r>
          </w:p>
        </w:tc>
        <w:tc>
          <w:tcPr>
            <w:tcW w:w="1417" w:type="dxa"/>
          </w:tcPr>
          <w:p w14:paraId="417AEE29" w14:textId="77777777" w:rsidR="00774ED8" w:rsidRPr="0022796E" w:rsidRDefault="00774ED8" w:rsidP="00774ED8">
            <w:pPr>
              <w:ind w:left="0"/>
              <w:rPr>
                <w:highlight w:val="green"/>
              </w:rPr>
            </w:pPr>
            <w:r w:rsidRPr="0022796E">
              <w:rPr>
                <w:highlight w:val="green"/>
              </w:rPr>
              <w:t>String</w:t>
            </w:r>
          </w:p>
          <w:p w14:paraId="61482520" w14:textId="240F62C1" w:rsidR="00774ED8" w:rsidRPr="0022796E" w:rsidRDefault="00774ED8" w:rsidP="00774ED8">
            <w:pPr>
              <w:ind w:left="0"/>
              <w:rPr>
                <w:highlight w:val="green"/>
              </w:rPr>
            </w:pPr>
            <w:r w:rsidRPr="0022796E">
              <w:rPr>
                <w:highlight w:val="green"/>
              </w:rPr>
              <w:t>SL</w:t>
            </w:r>
          </w:p>
        </w:tc>
        <w:tc>
          <w:tcPr>
            <w:tcW w:w="630" w:type="dxa"/>
          </w:tcPr>
          <w:p w14:paraId="27C520E1" w14:textId="7D4C4101" w:rsidR="00774ED8" w:rsidRPr="0022796E" w:rsidRDefault="00774ED8" w:rsidP="00774ED8">
            <w:pPr>
              <w:pStyle w:val="Sothutu-1so"/>
              <w:spacing w:before="120" w:after="120" w:line="276" w:lineRule="auto"/>
              <w:jc w:val="left"/>
              <w:rPr>
                <w:szCs w:val="24"/>
                <w:highlight w:val="green"/>
              </w:rPr>
            </w:pPr>
            <w:r w:rsidRPr="0022796E">
              <w:rPr>
                <w:szCs w:val="24"/>
                <w:highlight w:val="green"/>
              </w:rPr>
              <w:t>50</w:t>
            </w:r>
          </w:p>
        </w:tc>
        <w:tc>
          <w:tcPr>
            <w:tcW w:w="540" w:type="dxa"/>
          </w:tcPr>
          <w:p w14:paraId="508B32ED" w14:textId="7166BAB9" w:rsidR="00774ED8" w:rsidRPr="0022796E" w:rsidRDefault="00774ED8" w:rsidP="00774ED8">
            <w:pPr>
              <w:pStyle w:val="Sothutu-1so"/>
              <w:spacing w:before="120" w:after="120" w:line="276" w:lineRule="auto"/>
              <w:jc w:val="left"/>
              <w:rPr>
                <w:szCs w:val="24"/>
                <w:highlight w:val="green"/>
              </w:rPr>
            </w:pPr>
            <w:r w:rsidRPr="0022796E">
              <w:rPr>
                <w:szCs w:val="24"/>
                <w:highlight w:val="green"/>
              </w:rPr>
              <w:t>N</w:t>
            </w:r>
          </w:p>
        </w:tc>
        <w:tc>
          <w:tcPr>
            <w:tcW w:w="450" w:type="dxa"/>
          </w:tcPr>
          <w:p w14:paraId="072D8A1D" w14:textId="0D1632B0" w:rsidR="00774ED8" w:rsidRPr="0022796E" w:rsidRDefault="00774ED8" w:rsidP="00774ED8">
            <w:pPr>
              <w:pStyle w:val="Sothutu-1so"/>
              <w:spacing w:before="120" w:after="120" w:line="276" w:lineRule="auto"/>
              <w:jc w:val="left"/>
              <w:rPr>
                <w:szCs w:val="24"/>
                <w:highlight w:val="green"/>
              </w:rPr>
            </w:pPr>
            <w:r w:rsidRPr="0022796E">
              <w:rPr>
                <w:szCs w:val="24"/>
                <w:highlight w:val="green"/>
              </w:rPr>
              <w:t>Y</w:t>
            </w:r>
          </w:p>
        </w:tc>
        <w:tc>
          <w:tcPr>
            <w:tcW w:w="540" w:type="dxa"/>
          </w:tcPr>
          <w:p w14:paraId="7918301B" w14:textId="27A33792" w:rsidR="00774ED8" w:rsidRPr="0022796E" w:rsidRDefault="00774ED8" w:rsidP="00774ED8">
            <w:pPr>
              <w:pStyle w:val="Sothutu-1so"/>
              <w:spacing w:before="120" w:after="120" w:line="276" w:lineRule="auto"/>
              <w:jc w:val="center"/>
              <w:rPr>
                <w:szCs w:val="24"/>
                <w:highlight w:val="green"/>
              </w:rPr>
            </w:pPr>
            <w:r w:rsidRPr="0022796E">
              <w:rPr>
                <w:szCs w:val="24"/>
                <w:highlight w:val="green"/>
              </w:rPr>
              <w:t>Y</w:t>
            </w:r>
          </w:p>
        </w:tc>
        <w:tc>
          <w:tcPr>
            <w:tcW w:w="7380" w:type="dxa"/>
          </w:tcPr>
          <w:p w14:paraId="3B97A745" w14:textId="77777777" w:rsidR="00774ED8" w:rsidRPr="0022796E" w:rsidRDefault="00774ED8" w:rsidP="00774ED8">
            <w:pPr>
              <w:pStyle w:val="Sothutu-1so"/>
              <w:spacing w:before="120" w:after="120" w:line="276" w:lineRule="auto"/>
              <w:rPr>
                <w:szCs w:val="24"/>
                <w:highlight w:val="green"/>
              </w:rPr>
            </w:pPr>
            <w:r w:rsidRPr="0022796E">
              <w:rPr>
                <w:szCs w:val="24"/>
                <w:highlight w:val="green"/>
              </w:rPr>
              <w:t>Hiển thị danh sách vai trò của Người ký</w:t>
            </w:r>
          </w:p>
          <w:p w14:paraId="43F8C3A1" w14:textId="77777777" w:rsidR="00774ED8" w:rsidRPr="0022796E" w:rsidRDefault="00774ED8" w:rsidP="00774ED8">
            <w:pPr>
              <w:pStyle w:val="Sothutu-1so"/>
              <w:spacing w:before="120" w:after="120" w:line="276" w:lineRule="auto"/>
              <w:jc w:val="left"/>
              <w:rPr>
                <w:szCs w:val="24"/>
                <w:highlight w:val="green"/>
              </w:rPr>
            </w:pPr>
            <w:r w:rsidRPr="0022796E">
              <w:rPr>
                <w:szCs w:val="24"/>
                <w:highlight w:val="green"/>
              </w:rPr>
              <w:t>C_OfficeStaff.</w:t>
            </w:r>
            <w:r w:rsidRPr="0022796E">
              <w:rPr>
                <w:highlight w:val="green"/>
              </w:rPr>
              <w:t xml:space="preserve"> </w:t>
            </w:r>
            <w:r w:rsidRPr="0022796E">
              <w:rPr>
                <w:szCs w:val="24"/>
                <w:highlight w:val="green"/>
              </w:rPr>
              <w:t xml:space="preserve">Employee_ID </w:t>
            </w:r>
            <w:r w:rsidRPr="0022796E">
              <w:rPr>
                <w:szCs w:val="24"/>
                <w:highlight w:val="green"/>
              </w:rPr>
              <w:sym w:font="Wingdings" w:char="F0E0"/>
            </w:r>
            <w:r w:rsidRPr="0022796E">
              <w:rPr>
                <w:szCs w:val="24"/>
                <w:highlight w:val="green"/>
              </w:rPr>
              <w:t xml:space="preserve"> danh sách vai trò (lấy online theo webservice)</w:t>
            </w:r>
          </w:p>
          <w:p w14:paraId="2FFA7724" w14:textId="3975CEDB" w:rsidR="00774ED8" w:rsidRPr="0022796E" w:rsidRDefault="00774ED8" w:rsidP="00774ED8">
            <w:pPr>
              <w:pStyle w:val="Sothutu-1so"/>
              <w:spacing w:before="120" w:after="120" w:line="276" w:lineRule="auto"/>
              <w:rPr>
                <w:szCs w:val="24"/>
                <w:highlight w:val="green"/>
              </w:rPr>
            </w:pPr>
            <w:r w:rsidRPr="0022796E">
              <w:rPr>
                <w:szCs w:val="24"/>
                <w:highlight w:val="green"/>
              </w:rPr>
              <w:t>Nếu người ký chỉ có 1 vai trò thì nhận vai trò đó làm mặc định</w:t>
            </w:r>
          </w:p>
        </w:tc>
      </w:tr>
      <w:tr w:rsidR="00774ED8" w:rsidRPr="00FF37CC" w14:paraId="792100E4" w14:textId="77777777" w:rsidTr="00297B91">
        <w:trPr>
          <w:cantSplit/>
          <w:trHeight w:val="827"/>
        </w:trPr>
        <w:tc>
          <w:tcPr>
            <w:tcW w:w="1800" w:type="dxa"/>
          </w:tcPr>
          <w:p w14:paraId="455DEA55" w14:textId="197C4AA9" w:rsidR="00774ED8" w:rsidRPr="0022796E" w:rsidRDefault="00774ED8" w:rsidP="00774ED8">
            <w:pPr>
              <w:ind w:left="0"/>
              <w:rPr>
                <w:highlight w:val="green"/>
              </w:rPr>
            </w:pPr>
            <w:r>
              <w:rPr>
                <w:highlight w:val="green"/>
              </w:rPr>
              <w:t>Nhóm ký song song</w:t>
            </w:r>
          </w:p>
        </w:tc>
        <w:tc>
          <w:tcPr>
            <w:tcW w:w="1980" w:type="dxa"/>
          </w:tcPr>
          <w:p w14:paraId="3EF39340" w14:textId="2BB6C130" w:rsidR="00774ED8" w:rsidRPr="0022796E" w:rsidRDefault="00774ED8" w:rsidP="00774ED8">
            <w:pPr>
              <w:ind w:left="0"/>
              <w:rPr>
                <w:highlight w:val="green"/>
              </w:rPr>
            </w:pPr>
            <w:r>
              <w:rPr>
                <w:highlight w:val="green"/>
              </w:rPr>
              <w:t>ParallelSignLevel</w:t>
            </w:r>
          </w:p>
        </w:tc>
        <w:tc>
          <w:tcPr>
            <w:tcW w:w="1417" w:type="dxa"/>
          </w:tcPr>
          <w:p w14:paraId="6D9F8B97" w14:textId="77777777" w:rsidR="00774ED8" w:rsidRDefault="00774ED8" w:rsidP="00774ED8">
            <w:pPr>
              <w:ind w:left="0"/>
              <w:rPr>
                <w:highlight w:val="green"/>
              </w:rPr>
            </w:pPr>
            <w:r>
              <w:rPr>
                <w:highlight w:val="green"/>
              </w:rPr>
              <w:t>String</w:t>
            </w:r>
          </w:p>
          <w:p w14:paraId="2164C5F5" w14:textId="5532B6F8" w:rsidR="00774ED8" w:rsidRPr="0022796E" w:rsidRDefault="00774ED8" w:rsidP="00774ED8">
            <w:pPr>
              <w:ind w:left="0"/>
              <w:rPr>
                <w:highlight w:val="green"/>
              </w:rPr>
            </w:pPr>
            <w:r>
              <w:rPr>
                <w:highlight w:val="green"/>
              </w:rPr>
              <w:t>CL</w:t>
            </w:r>
          </w:p>
        </w:tc>
        <w:tc>
          <w:tcPr>
            <w:tcW w:w="630" w:type="dxa"/>
          </w:tcPr>
          <w:p w14:paraId="320B1B53" w14:textId="1D085E91" w:rsidR="00774ED8" w:rsidRPr="0022796E" w:rsidRDefault="00774ED8" w:rsidP="00774ED8">
            <w:pPr>
              <w:pStyle w:val="Sothutu-1so"/>
              <w:spacing w:before="120" w:after="120" w:line="276" w:lineRule="auto"/>
              <w:jc w:val="left"/>
              <w:rPr>
                <w:szCs w:val="24"/>
                <w:highlight w:val="green"/>
              </w:rPr>
            </w:pPr>
            <w:r>
              <w:rPr>
                <w:szCs w:val="24"/>
                <w:highlight w:val="green"/>
              </w:rPr>
              <w:t>50</w:t>
            </w:r>
          </w:p>
        </w:tc>
        <w:tc>
          <w:tcPr>
            <w:tcW w:w="540" w:type="dxa"/>
          </w:tcPr>
          <w:p w14:paraId="6F241864" w14:textId="363D1139" w:rsidR="00774ED8" w:rsidRPr="0022796E" w:rsidRDefault="00774ED8" w:rsidP="00774ED8">
            <w:pPr>
              <w:pStyle w:val="Sothutu-1so"/>
              <w:spacing w:before="120" w:after="120" w:line="276" w:lineRule="auto"/>
              <w:jc w:val="left"/>
              <w:rPr>
                <w:szCs w:val="24"/>
                <w:highlight w:val="green"/>
              </w:rPr>
            </w:pPr>
            <w:r>
              <w:rPr>
                <w:szCs w:val="24"/>
                <w:highlight w:val="green"/>
              </w:rPr>
              <w:t>N</w:t>
            </w:r>
          </w:p>
        </w:tc>
        <w:tc>
          <w:tcPr>
            <w:tcW w:w="450" w:type="dxa"/>
          </w:tcPr>
          <w:p w14:paraId="56C89AFB" w14:textId="6C0BBF94" w:rsidR="00774ED8" w:rsidRPr="0022796E" w:rsidRDefault="00774ED8" w:rsidP="00774ED8">
            <w:pPr>
              <w:pStyle w:val="Sothutu-1so"/>
              <w:spacing w:before="120" w:after="120" w:line="276" w:lineRule="auto"/>
              <w:jc w:val="left"/>
              <w:rPr>
                <w:szCs w:val="24"/>
                <w:highlight w:val="green"/>
              </w:rPr>
            </w:pPr>
            <w:r>
              <w:rPr>
                <w:szCs w:val="24"/>
                <w:highlight w:val="green"/>
              </w:rPr>
              <w:t>Y</w:t>
            </w:r>
          </w:p>
        </w:tc>
        <w:tc>
          <w:tcPr>
            <w:tcW w:w="540" w:type="dxa"/>
          </w:tcPr>
          <w:p w14:paraId="68EE6353" w14:textId="37E64143" w:rsidR="00774ED8" w:rsidRPr="0022796E" w:rsidRDefault="00774ED8" w:rsidP="00774ED8">
            <w:pPr>
              <w:pStyle w:val="Sothutu-1so"/>
              <w:spacing w:before="120" w:after="120" w:line="276" w:lineRule="auto"/>
              <w:jc w:val="center"/>
              <w:rPr>
                <w:szCs w:val="24"/>
                <w:highlight w:val="green"/>
              </w:rPr>
            </w:pPr>
            <w:r>
              <w:rPr>
                <w:szCs w:val="24"/>
                <w:highlight w:val="green"/>
              </w:rPr>
              <w:t>Y</w:t>
            </w:r>
          </w:p>
        </w:tc>
        <w:tc>
          <w:tcPr>
            <w:tcW w:w="7380" w:type="dxa"/>
          </w:tcPr>
          <w:p w14:paraId="1C6566AF" w14:textId="3B115CCD" w:rsidR="00774ED8" w:rsidRPr="0022796E" w:rsidRDefault="00774ED8" w:rsidP="00774ED8">
            <w:pPr>
              <w:pStyle w:val="Sothutu-1so"/>
              <w:spacing w:before="120" w:after="120" w:line="276" w:lineRule="auto"/>
              <w:rPr>
                <w:szCs w:val="24"/>
                <w:highlight w:val="green"/>
              </w:rPr>
            </w:pPr>
            <w:r>
              <w:rPr>
                <w:szCs w:val="24"/>
                <w:highlight w:val="green"/>
              </w:rPr>
              <w:t>Chỉ hiển thị nếu tích chọn trình ký song song</w:t>
            </w:r>
          </w:p>
        </w:tc>
      </w:tr>
      <w:tr w:rsidR="00774ED8" w:rsidRPr="00FF37CC" w14:paraId="7C2E8114" w14:textId="77777777" w:rsidTr="00297B91">
        <w:trPr>
          <w:cantSplit/>
          <w:trHeight w:val="827"/>
        </w:trPr>
        <w:tc>
          <w:tcPr>
            <w:tcW w:w="1800" w:type="dxa"/>
          </w:tcPr>
          <w:p w14:paraId="088409FB" w14:textId="3A09C50B" w:rsidR="00774ED8" w:rsidRDefault="00774ED8" w:rsidP="00774ED8">
            <w:pPr>
              <w:ind w:left="0"/>
              <w:rPr>
                <w:szCs w:val="24"/>
              </w:rPr>
            </w:pPr>
            <w:r>
              <w:rPr>
                <w:szCs w:val="24"/>
              </w:rPr>
              <w:t>Hiện chữ ký</w:t>
            </w:r>
          </w:p>
        </w:tc>
        <w:tc>
          <w:tcPr>
            <w:tcW w:w="1980" w:type="dxa"/>
          </w:tcPr>
          <w:p w14:paraId="4C7F8F4A" w14:textId="36A11734" w:rsidR="00774ED8" w:rsidRDefault="00774ED8" w:rsidP="00774ED8">
            <w:pPr>
              <w:ind w:left="0"/>
              <w:rPr>
                <w:szCs w:val="24"/>
              </w:rPr>
            </w:pPr>
            <w:r>
              <w:t>SignImage</w:t>
            </w:r>
          </w:p>
        </w:tc>
        <w:tc>
          <w:tcPr>
            <w:tcW w:w="1417" w:type="dxa"/>
          </w:tcPr>
          <w:p w14:paraId="5D0403A0" w14:textId="77777777" w:rsidR="00774ED8" w:rsidRDefault="00774ED8" w:rsidP="00774ED8">
            <w:pPr>
              <w:ind w:left="0"/>
            </w:pPr>
            <w:r>
              <w:t>Boolean</w:t>
            </w:r>
          </w:p>
          <w:p w14:paraId="54A8F10F" w14:textId="7E0BF3E1" w:rsidR="00774ED8" w:rsidRDefault="00774ED8" w:rsidP="00774ED8">
            <w:pPr>
              <w:ind w:left="0"/>
            </w:pPr>
            <w:r>
              <w:t>Checkbox</w:t>
            </w:r>
          </w:p>
        </w:tc>
        <w:tc>
          <w:tcPr>
            <w:tcW w:w="630" w:type="dxa"/>
          </w:tcPr>
          <w:p w14:paraId="7034AADB" w14:textId="2C3EFF1C" w:rsidR="00774ED8" w:rsidRDefault="00774ED8" w:rsidP="00774ED8">
            <w:pPr>
              <w:pStyle w:val="Sothutu-1so"/>
              <w:spacing w:before="120" w:after="120" w:line="276" w:lineRule="auto"/>
              <w:jc w:val="left"/>
              <w:rPr>
                <w:szCs w:val="24"/>
              </w:rPr>
            </w:pPr>
          </w:p>
        </w:tc>
        <w:tc>
          <w:tcPr>
            <w:tcW w:w="540" w:type="dxa"/>
          </w:tcPr>
          <w:p w14:paraId="2F8B8EAB" w14:textId="2B97E804" w:rsidR="00774ED8" w:rsidRDefault="00774ED8" w:rsidP="00774ED8">
            <w:pPr>
              <w:pStyle w:val="Sothutu-1so"/>
              <w:spacing w:before="120" w:after="120" w:line="276" w:lineRule="auto"/>
              <w:jc w:val="left"/>
              <w:rPr>
                <w:szCs w:val="24"/>
              </w:rPr>
            </w:pPr>
            <w:r>
              <w:rPr>
                <w:szCs w:val="24"/>
              </w:rPr>
              <w:t>N</w:t>
            </w:r>
          </w:p>
        </w:tc>
        <w:tc>
          <w:tcPr>
            <w:tcW w:w="450" w:type="dxa"/>
          </w:tcPr>
          <w:p w14:paraId="17ECFA62" w14:textId="7DAC9CDE" w:rsidR="00774ED8" w:rsidRDefault="00774ED8" w:rsidP="00774ED8">
            <w:pPr>
              <w:pStyle w:val="Sothutu-1so"/>
              <w:spacing w:before="120" w:after="120" w:line="276" w:lineRule="auto"/>
              <w:jc w:val="left"/>
              <w:rPr>
                <w:szCs w:val="24"/>
              </w:rPr>
            </w:pPr>
            <w:r>
              <w:rPr>
                <w:szCs w:val="24"/>
              </w:rPr>
              <w:t>N</w:t>
            </w:r>
          </w:p>
        </w:tc>
        <w:tc>
          <w:tcPr>
            <w:tcW w:w="540" w:type="dxa"/>
          </w:tcPr>
          <w:p w14:paraId="794E4748" w14:textId="4918559A" w:rsidR="00774ED8" w:rsidRDefault="00774ED8" w:rsidP="00774ED8">
            <w:pPr>
              <w:pStyle w:val="Sothutu-1so"/>
              <w:spacing w:before="120" w:after="120" w:line="276" w:lineRule="auto"/>
              <w:jc w:val="center"/>
              <w:rPr>
                <w:szCs w:val="24"/>
              </w:rPr>
            </w:pPr>
            <w:r>
              <w:rPr>
                <w:szCs w:val="24"/>
              </w:rPr>
              <w:t>Y</w:t>
            </w:r>
          </w:p>
        </w:tc>
        <w:tc>
          <w:tcPr>
            <w:tcW w:w="7380" w:type="dxa"/>
          </w:tcPr>
          <w:p w14:paraId="4B119283" w14:textId="4073AC15" w:rsidR="00774ED8" w:rsidRDefault="00774ED8" w:rsidP="00774ED8">
            <w:pPr>
              <w:pStyle w:val="Sothutu-1so"/>
              <w:spacing w:before="120" w:after="120" w:line="276" w:lineRule="auto"/>
              <w:rPr>
                <w:szCs w:val="24"/>
              </w:rPr>
            </w:pPr>
          </w:p>
        </w:tc>
      </w:tr>
      <w:tr w:rsidR="00774ED8" w:rsidRPr="00FF37CC" w14:paraId="26699F63" w14:textId="77777777" w:rsidTr="00297B91">
        <w:trPr>
          <w:cantSplit/>
          <w:trHeight w:val="827"/>
        </w:trPr>
        <w:tc>
          <w:tcPr>
            <w:tcW w:w="1800" w:type="dxa"/>
          </w:tcPr>
          <w:p w14:paraId="1F1AE623" w14:textId="35396F51" w:rsidR="00774ED8" w:rsidRDefault="00774ED8" w:rsidP="00774ED8">
            <w:pPr>
              <w:ind w:left="0"/>
              <w:rPr>
                <w:szCs w:val="24"/>
              </w:rPr>
            </w:pPr>
            <w:r>
              <w:rPr>
                <w:szCs w:val="24"/>
              </w:rPr>
              <w:t>Đơn vị ban hành</w:t>
            </w:r>
          </w:p>
        </w:tc>
        <w:tc>
          <w:tcPr>
            <w:tcW w:w="1980" w:type="dxa"/>
          </w:tcPr>
          <w:p w14:paraId="65FB8895" w14:textId="64A949BD" w:rsidR="00774ED8" w:rsidRDefault="00774ED8" w:rsidP="00774ED8">
            <w:pPr>
              <w:ind w:left="0"/>
              <w:rPr>
                <w:szCs w:val="24"/>
              </w:rPr>
            </w:pPr>
            <w:r>
              <w:t>Ispublished</w:t>
            </w:r>
          </w:p>
        </w:tc>
        <w:tc>
          <w:tcPr>
            <w:tcW w:w="1417" w:type="dxa"/>
          </w:tcPr>
          <w:p w14:paraId="4D7ED41E" w14:textId="77777777" w:rsidR="00774ED8" w:rsidRDefault="00774ED8" w:rsidP="00774ED8">
            <w:pPr>
              <w:ind w:left="0"/>
            </w:pPr>
            <w:r>
              <w:t>Boolean</w:t>
            </w:r>
          </w:p>
          <w:p w14:paraId="7DB39AFC" w14:textId="159C516D" w:rsidR="00774ED8" w:rsidRDefault="00774ED8" w:rsidP="00774ED8">
            <w:pPr>
              <w:ind w:left="0"/>
            </w:pPr>
            <w:r>
              <w:t>Checkbox</w:t>
            </w:r>
          </w:p>
        </w:tc>
        <w:tc>
          <w:tcPr>
            <w:tcW w:w="630" w:type="dxa"/>
          </w:tcPr>
          <w:p w14:paraId="6E4DB419" w14:textId="77777777" w:rsidR="00774ED8" w:rsidRDefault="00774ED8" w:rsidP="00774ED8">
            <w:pPr>
              <w:pStyle w:val="Sothutu-1so"/>
              <w:spacing w:before="120" w:after="120" w:line="276" w:lineRule="auto"/>
              <w:jc w:val="left"/>
              <w:rPr>
                <w:szCs w:val="24"/>
              </w:rPr>
            </w:pPr>
          </w:p>
        </w:tc>
        <w:tc>
          <w:tcPr>
            <w:tcW w:w="540" w:type="dxa"/>
          </w:tcPr>
          <w:p w14:paraId="36031B58" w14:textId="28EC83DD" w:rsidR="00774ED8" w:rsidRDefault="00774ED8" w:rsidP="00774ED8">
            <w:pPr>
              <w:pStyle w:val="Sothutu-1so"/>
              <w:spacing w:before="120" w:after="120" w:line="276" w:lineRule="auto"/>
              <w:jc w:val="left"/>
              <w:rPr>
                <w:szCs w:val="24"/>
              </w:rPr>
            </w:pPr>
            <w:r>
              <w:rPr>
                <w:szCs w:val="24"/>
              </w:rPr>
              <w:t>N</w:t>
            </w:r>
          </w:p>
        </w:tc>
        <w:tc>
          <w:tcPr>
            <w:tcW w:w="450" w:type="dxa"/>
          </w:tcPr>
          <w:p w14:paraId="303CC6FA" w14:textId="148B70C8" w:rsidR="00774ED8" w:rsidRDefault="00774ED8" w:rsidP="00774ED8">
            <w:pPr>
              <w:pStyle w:val="Sothutu-1so"/>
              <w:spacing w:before="120" w:after="120" w:line="276" w:lineRule="auto"/>
              <w:jc w:val="left"/>
              <w:rPr>
                <w:szCs w:val="24"/>
              </w:rPr>
            </w:pPr>
            <w:r>
              <w:rPr>
                <w:szCs w:val="24"/>
              </w:rPr>
              <w:t>N</w:t>
            </w:r>
          </w:p>
        </w:tc>
        <w:tc>
          <w:tcPr>
            <w:tcW w:w="540" w:type="dxa"/>
          </w:tcPr>
          <w:p w14:paraId="26AA2DA7" w14:textId="02CED897" w:rsidR="00774ED8" w:rsidRDefault="00774ED8" w:rsidP="00774ED8">
            <w:pPr>
              <w:pStyle w:val="Sothutu-1so"/>
              <w:spacing w:before="120" w:after="120" w:line="276" w:lineRule="auto"/>
              <w:jc w:val="center"/>
              <w:rPr>
                <w:szCs w:val="24"/>
              </w:rPr>
            </w:pPr>
            <w:r>
              <w:rPr>
                <w:szCs w:val="24"/>
              </w:rPr>
              <w:t>Y</w:t>
            </w:r>
          </w:p>
        </w:tc>
        <w:tc>
          <w:tcPr>
            <w:tcW w:w="7380" w:type="dxa"/>
          </w:tcPr>
          <w:p w14:paraId="69A6286C" w14:textId="266862D1" w:rsidR="00774ED8" w:rsidRDefault="00774ED8" w:rsidP="00774ED8">
            <w:pPr>
              <w:pStyle w:val="Sothutu-1so"/>
              <w:spacing w:before="120" w:after="120" w:line="276" w:lineRule="auto"/>
              <w:rPr>
                <w:szCs w:val="24"/>
              </w:rPr>
            </w:pPr>
          </w:p>
        </w:tc>
      </w:tr>
      <w:tr w:rsidR="00774ED8" w:rsidRPr="00FF37CC" w14:paraId="6E05D88D" w14:textId="77777777" w:rsidTr="00297B91">
        <w:trPr>
          <w:cantSplit/>
          <w:trHeight w:val="827"/>
        </w:trPr>
        <w:tc>
          <w:tcPr>
            <w:tcW w:w="1800" w:type="dxa"/>
          </w:tcPr>
          <w:p w14:paraId="71598D0E" w14:textId="1B2A6F1D" w:rsidR="00774ED8" w:rsidRPr="005F59A4" w:rsidRDefault="00774ED8" w:rsidP="00774ED8">
            <w:pPr>
              <w:ind w:left="0"/>
              <w:rPr>
                <w:szCs w:val="24"/>
                <w:highlight w:val="green"/>
              </w:rPr>
            </w:pPr>
            <w:r>
              <w:rPr>
                <w:szCs w:val="24"/>
                <w:highlight w:val="green"/>
              </w:rPr>
              <w:lastRenderedPageBreak/>
              <w:t>Thêm người ký</w:t>
            </w:r>
          </w:p>
        </w:tc>
        <w:tc>
          <w:tcPr>
            <w:tcW w:w="1980" w:type="dxa"/>
          </w:tcPr>
          <w:p w14:paraId="13854F72" w14:textId="77777777" w:rsidR="00774ED8" w:rsidRPr="005F59A4" w:rsidRDefault="00774ED8" w:rsidP="00774ED8">
            <w:pPr>
              <w:ind w:left="0"/>
              <w:rPr>
                <w:highlight w:val="green"/>
              </w:rPr>
            </w:pPr>
          </w:p>
        </w:tc>
        <w:tc>
          <w:tcPr>
            <w:tcW w:w="1417" w:type="dxa"/>
          </w:tcPr>
          <w:p w14:paraId="7C45778A" w14:textId="0B449951" w:rsidR="00774ED8" w:rsidRPr="005F59A4" w:rsidRDefault="00774ED8" w:rsidP="00774ED8">
            <w:pPr>
              <w:ind w:left="0"/>
              <w:rPr>
                <w:highlight w:val="green"/>
              </w:rPr>
            </w:pPr>
            <w:r>
              <w:rPr>
                <w:highlight w:val="green"/>
              </w:rPr>
              <w:t>Button</w:t>
            </w:r>
          </w:p>
        </w:tc>
        <w:tc>
          <w:tcPr>
            <w:tcW w:w="630" w:type="dxa"/>
          </w:tcPr>
          <w:p w14:paraId="1007F301" w14:textId="77777777" w:rsidR="00774ED8" w:rsidRPr="005F59A4" w:rsidRDefault="00774ED8" w:rsidP="00774ED8">
            <w:pPr>
              <w:pStyle w:val="Sothutu-1so"/>
              <w:spacing w:before="120" w:after="120" w:line="276" w:lineRule="auto"/>
              <w:jc w:val="left"/>
              <w:rPr>
                <w:szCs w:val="24"/>
                <w:highlight w:val="green"/>
              </w:rPr>
            </w:pPr>
          </w:p>
        </w:tc>
        <w:tc>
          <w:tcPr>
            <w:tcW w:w="540" w:type="dxa"/>
          </w:tcPr>
          <w:p w14:paraId="1C02293C" w14:textId="0ED08CFC" w:rsidR="00774ED8" w:rsidRPr="005F59A4" w:rsidRDefault="00774ED8" w:rsidP="00774ED8">
            <w:pPr>
              <w:pStyle w:val="Sothutu-1so"/>
              <w:spacing w:before="120" w:after="120" w:line="276" w:lineRule="auto"/>
              <w:jc w:val="left"/>
              <w:rPr>
                <w:szCs w:val="24"/>
                <w:highlight w:val="green"/>
              </w:rPr>
            </w:pPr>
            <w:r>
              <w:rPr>
                <w:szCs w:val="24"/>
                <w:highlight w:val="green"/>
              </w:rPr>
              <w:t>N</w:t>
            </w:r>
          </w:p>
        </w:tc>
        <w:tc>
          <w:tcPr>
            <w:tcW w:w="450" w:type="dxa"/>
          </w:tcPr>
          <w:p w14:paraId="19F49B4C" w14:textId="58C90876" w:rsidR="00774ED8" w:rsidRPr="005F59A4" w:rsidRDefault="00774ED8" w:rsidP="00774ED8">
            <w:pPr>
              <w:pStyle w:val="Sothutu-1so"/>
              <w:spacing w:before="120" w:after="120" w:line="276" w:lineRule="auto"/>
              <w:jc w:val="left"/>
              <w:rPr>
                <w:szCs w:val="24"/>
                <w:highlight w:val="green"/>
              </w:rPr>
            </w:pPr>
            <w:r>
              <w:rPr>
                <w:szCs w:val="24"/>
                <w:highlight w:val="green"/>
              </w:rPr>
              <w:t>N</w:t>
            </w:r>
          </w:p>
        </w:tc>
        <w:tc>
          <w:tcPr>
            <w:tcW w:w="540" w:type="dxa"/>
          </w:tcPr>
          <w:p w14:paraId="57F66470" w14:textId="504DC93C" w:rsidR="00774ED8" w:rsidRPr="005F59A4" w:rsidRDefault="00774ED8" w:rsidP="00774ED8">
            <w:pPr>
              <w:pStyle w:val="Sothutu-1so"/>
              <w:spacing w:before="120" w:after="120" w:line="276" w:lineRule="auto"/>
              <w:jc w:val="center"/>
              <w:rPr>
                <w:szCs w:val="24"/>
                <w:highlight w:val="green"/>
              </w:rPr>
            </w:pPr>
            <w:r>
              <w:rPr>
                <w:szCs w:val="24"/>
                <w:highlight w:val="green"/>
              </w:rPr>
              <w:t>Y</w:t>
            </w:r>
          </w:p>
        </w:tc>
        <w:tc>
          <w:tcPr>
            <w:tcW w:w="7380" w:type="dxa"/>
          </w:tcPr>
          <w:p w14:paraId="02CD396D" w14:textId="60E05982" w:rsidR="00774ED8" w:rsidRDefault="00774ED8" w:rsidP="00774ED8">
            <w:pPr>
              <w:pStyle w:val="Sothutu-1so"/>
              <w:spacing w:before="120" w:after="120" w:line="276" w:lineRule="auto"/>
              <w:rPr>
                <w:szCs w:val="24"/>
                <w:highlight w:val="green"/>
              </w:rPr>
            </w:pPr>
            <w:r>
              <w:rPr>
                <w:szCs w:val="24"/>
                <w:highlight w:val="green"/>
              </w:rPr>
              <w:t>Cho chọn thêm người ký. Mỗi lần thêm mới sẽ hiển thị các thông tin:</w:t>
            </w:r>
          </w:p>
          <w:p w14:paraId="51FDC3DE" w14:textId="77777777" w:rsidR="00774ED8" w:rsidRDefault="00774ED8" w:rsidP="00774ED8">
            <w:pPr>
              <w:pStyle w:val="Sothutu-1so"/>
              <w:numPr>
                <w:ilvl w:val="0"/>
                <w:numId w:val="47"/>
              </w:numPr>
              <w:spacing w:before="120" w:after="120" w:line="276" w:lineRule="auto"/>
              <w:rPr>
                <w:szCs w:val="24"/>
                <w:highlight w:val="green"/>
              </w:rPr>
            </w:pPr>
            <w:r>
              <w:rPr>
                <w:szCs w:val="24"/>
                <w:highlight w:val="green"/>
              </w:rPr>
              <w:t>Người ký</w:t>
            </w:r>
          </w:p>
          <w:p w14:paraId="2601B18D" w14:textId="285A61E8" w:rsidR="00774ED8" w:rsidRDefault="00774ED8" w:rsidP="00774ED8">
            <w:pPr>
              <w:pStyle w:val="Sothutu-1so"/>
              <w:numPr>
                <w:ilvl w:val="0"/>
                <w:numId w:val="47"/>
              </w:numPr>
              <w:spacing w:before="120" w:after="120" w:line="276" w:lineRule="auto"/>
              <w:rPr>
                <w:szCs w:val="24"/>
                <w:highlight w:val="green"/>
              </w:rPr>
            </w:pPr>
            <w:r>
              <w:rPr>
                <w:szCs w:val="24"/>
                <w:highlight w:val="green"/>
              </w:rPr>
              <w:t>Vai trò</w:t>
            </w:r>
          </w:p>
          <w:p w14:paraId="2E6AD042" w14:textId="6A3F823B" w:rsidR="00774ED8" w:rsidRDefault="00774ED8" w:rsidP="00774ED8">
            <w:pPr>
              <w:pStyle w:val="Sothutu-1so"/>
              <w:numPr>
                <w:ilvl w:val="0"/>
                <w:numId w:val="47"/>
              </w:numPr>
              <w:spacing w:before="120" w:after="120" w:line="276" w:lineRule="auto"/>
              <w:rPr>
                <w:szCs w:val="24"/>
                <w:highlight w:val="green"/>
              </w:rPr>
            </w:pPr>
            <w:r>
              <w:rPr>
                <w:szCs w:val="24"/>
                <w:highlight w:val="green"/>
              </w:rPr>
              <w:t>Nhóm ký (nếu chọn trình ký song song)</w:t>
            </w:r>
          </w:p>
          <w:p w14:paraId="6D81CDAC" w14:textId="77777777" w:rsidR="00774ED8" w:rsidRDefault="00774ED8" w:rsidP="00774ED8">
            <w:pPr>
              <w:pStyle w:val="Sothutu-1so"/>
              <w:numPr>
                <w:ilvl w:val="0"/>
                <w:numId w:val="47"/>
              </w:numPr>
              <w:spacing w:before="120" w:after="120" w:line="276" w:lineRule="auto"/>
              <w:rPr>
                <w:szCs w:val="24"/>
                <w:highlight w:val="green"/>
              </w:rPr>
            </w:pPr>
            <w:r>
              <w:rPr>
                <w:szCs w:val="24"/>
                <w:highlight w:val="green"/>
              </w:rPr>
              <w:t>Hiển thị chữ ký</w:t>
            </w:r>
          </w:p>
          <w:p w14:paraId="2277EE83" w14:textId="50BEECE9" w:rsidR="00774ED8" w:rsidRPr="002C156B" w:rsidRDefault="00774ED8" w:rsidP="00774ED8">
            <w:pPr>
              <w:pStyle w:val="Sothutu-1so"/>
              <w:numPr>
                <w:ilvl w:val="0"/>
                <w:numId w:val="47"/>
              </w:numPr>
              <w:spacing w:before="120" w:after="120" w:line="276" w:lineRule="auto"/>
              <w:rPr>
                <w:szCs w:val="24"/>
                <w:highlight w:val="green"/>
              </w:rPr>
            </w:pPr>
            <w:r>
              <w:rPr>
                <w:szCs w:val="24"/>
                <w:highlight w:val="green"/>
              </w:rPr>
              <w:t>Đơn vị ban hành</w:t>
            </w:r>
          </w:p>
        </w:tc>
      </w:tr>
      <w:tr w:rsidR="00774ED8" w:rsidRPr="00FF37CC" w14:paraId="54DC3289" w14:textId="77777777" w:rsidTr="00297B91">
        <w:trPr>
          <w:cantSplit/>
          <w:trHeight w:val="827"/>
        </w:trPr>
        <w:tc>
          <w:tcPr>
            <w:tcW w:w="1800" w:type="dxa"/>
          </w:tcPr>
          <w:p w14:paraId="0EB81609" w14:textId="6E884286" w:rsidR="00774ED8" w:rsidRDefault="00774ED8" w:rsidP="00774ED8">
            <w:pPr>
              <w:ind w:left="0"/>
              <w:rPr>
                <w:szCs w:val="24"/>
              </w:rPr>
            </w:pPr>
            <w:r>
              <w:rPr>
                <w:szCs w:val="24"/>
              </w:rPr>
              <w:t>Đồng ý</w:t>
            </w:r>
          </w:p>
        </w:tc>
        <w:tc>
          <w:tcPr>
            <w:tcW w:w="1980" w:type="dxa"/>
          </w:tcPr>
          <w:p w14:paraId="47321217" w14:textId="77777777" w:rsidR="00774ED8" w:rsidRDefault="00774ED8" w:rsidP="00774ED8">
            <w:pPr>
              <w:ind w:left="0"/>
            </w:pPr>
          </w:p>
        </w:tc>
        <w:tc>
          <w:tcPr>
            <w:tcW w:w="1417" w:type="dxa"/>
          </w:tcPr>
          <w:p w14:paraId="66ECC662" w14:textId="7F763F1F" w:rsidR="00774ED8" w:rsidRDefault="00774ED8" w:rsidP="00774ED8">
            <w:pPr>
              <w:ind w:left="0"/>
            </w:pPr>
            <w:r>
              <w:t>String</w:t>
            </w:r>
          </w:p>
        </w:tc>
        <w:tc>
          <w:tcPr>
            <w:tcW w:w="630" w:type="dxa"/>
          </w:tcPr>
          <w:p w14:paraId="24838920" w14:textId="77777777" w:rsidR="00774ED8" w:rsidRDefault="00774ED8" w:rsidP="00774ED8">
            <w:pPr>
              <w:pStyle w:val="Sothutu-1so"/>
              <w:spacing w:before="120" w:after="120" w:line="276" w:lineRule="auto"/>
              <w:jc w:val="left"/>
              <w:rPr>
                <w:szCs w:val="24"/>
              </w:rPr>
            </w:pPr>
          </w:p>
        </w:tc>
        <w:tc>
          <w:tcPr>
            <w:tcW w:w="540" w:type="dxa"/>
          </w:tcPr>
          <w:p w14:paraId="65305D33" w14:textId="6C91994D" w:rsidR="00774ED8" w:rsidRDefault="00774ED8" w:rsidP="00774ED8">
            <w:pPr>
              <w:pStyle w:val="Sothutu-1so"/>
              <w:spacing w:before="120" w:after="120" w:line="276" w:lineRule="auto"/>
              <w:jc w:val="left"/>
              <w:rPr>
                <w:szCs w:val="24"/>
              </w:rPr>
            </w:pPr>
            <w:r>
              <w:rPr>
                <w:szCs w:val="24"/>
              </w:rPr>
              <w:t>N</w:t>
            </w:r>
          </w:p>
        </w:tc>
        <w:tc>
          <w:tcPr>
            <w:tcW w:w="450" w:type="dxa"/>
          </w:tcPr>
          <w:p w14:paraId="0B745FCC" w14:textId="7742B511" w:rsidR="00774ED8" w:rsidRDefault="00774ED8" w:rsidP="00774ED8">
            <w:pPr>
              <w:pStyle w:val="Sothutu-1so"/>
              <w:spacing w:before="120" w:after="120" w:line="276" w:lineRule="auto"/>
              <w:jc w:val="left"/>
              <w:rPr>
                <w:szCs w:val="24"/>
              </w:rPr>
            </w:pPr>
            <w:r>
              <w:rPr>
                <w:szCs w:val="24"/>
              </w:rPr>
              <w:t>N</w:t>
            </w:r>
          </w:p>
        </w:tc>
        <w:tc>
          <w:tcPr>
            <w:tcW w:w="540" w:type="dxa"/>
          </w:tcPr>
          <w:p w14:paraId="0A8BC8AA" w14:textId="5DDBBC6E" w:rsidR="00774ED8" w:rsidRDefault="00774ED8" w:rsidP="00774ED8">
            <w:pPr>
              <w:pStyle w:val="Sothutu-1so"/>
              <w:spacing w:before="120" w:after="120" w:line="276" w:lineRule="auto"/>
              <w:jc w:val="center"/>
              <w:rPr>
                <w:szCs w:val="24"/>
              </w:rPr>
            </w:pPr>
            <w:r>
              <w:rPr>
                <w:szCs w:val="24"/>
              </w:rPr>
              <w:t>Y</w:t>
            </w:r>
          </w:p>
        </w:tc>
        <w:tc>
          <w:tcPr>
            <w:tcW w:w="7380" w:type="dxa"/>
          </w:tcPr>
          <w:p w14:paraId="2F9DD409" w14:textId="3841BD0F" w:rsidR="00774ED8" w:rsidRDefault="00774ED8" w:rsidP="00774ED8">
            <w:pPr>
              <w:pStyle w:val="Sothutu-1so"/>
              <w:spacing w:before="120" w:after="120" w:line="276" w:lineRule="auto"/>
              <w:rPr>
                <w:szCs w:val="24"/>
              </w:rPr>
            </w:pPr>
            <w:r>
              <w:rPr>
                <w:szCs w:val="24"/>
              </w:rPr>
              <w:t>Click đồng ý, thực hiện lưu vào CSDL thông tin vừa chọn</w:t>
            </w:r>
          </w:p>
        </w:tc>
      </w:tr>
      <w:tr w:rsidR="00774ED8" w:rsidRPr="00FF37CC" w14:paraId="30B50B42" w14:textId="77777777" w:rsidTr="00297B91">
        <w:trPr>
          <w:cantSplit/>
          <w:trHeight w:val="827"/>
        </w:trPr>
        <w:tc>
          <w:tcPr>
            <w:tcW w:w="14737" w:type="dxa"/>
            <w:gridSpan w:val="8"/>
          </w:tcPr>
          <w:p w14:paraId="04439B9A" w14:textId="2A2C6516" w:rsidR="00774ED8" w:rsidRPr="007810AE" w:rsidRDefault="00774ED8" w:rsidP="00774ED8">
            <w:pPr>
              <w:pStyle w:val="Sothutu-1so"/>
              <w:spacing w:before="120" w:after="120" w:line="276" w:lineRule="auto"/>
              <w:rPr>
                <w:b/>
                <w:szCs w:val="24"/>
              </w:rPr>
            </w:pPr>
            <w:r w:rsidRPr="007810AE">
              <w:rPr>
                <w:b/>
                <w:szCs w:val="24"/>
              </w:rPr>
              <w:t>Popup Nhập mật khẩu SSO</w:t>
            </w:r>
          </w:p>
        </w:tc>
      </w:tr>
      <w:tr w:rsidR="00774ED8" w:rsidRPr="00FF37CC" w14:paraId="3AAA2D5B" w14:textId="77777777" w:rsidTr="00297B91">
        <w:trPr>
          <w:cantSplit/>
          <w:trHeight w:val="827"/>
        </w:trPr>
        <w:tc>
          <w:tcPr>
            <w:tcW w:w="1800" w:type="dxa"/>
          </w:tcPr>
          <w:p w14:paraId="273D115F" w14:textId="0F571035" w:rsidR="00774ED8" w:rsidRDefault="00774ED8" w:rsidP="00774ED8">
            <w:pPr>
              <w:ind w:left="0"/>
              <w:rPr>
                <w:szCs w:val="24"/>
              </w:rPr>
            </w:pPr>
            <w:r>
              <w:rPr>
                <w:szCs w:val="24"/>
              </w:rPr>
              <w:t>Tên đăng nhập</w:t>
            </w:r>
          </w:p>
        </w:tc>
        <w:tc>
          <w:tcPr>
            <w:tcW w:w="1980" w:type="dxa"/>
          </w:tcPr>
          <w:p w14:paraId="6CD04393" w14:textId="77777777" w:rsidR="00774ED8" w:rsidRDefault="00774ED8" w:rsidP="00774ED8">
            <w:pPr>
              <w:ind w:left="0"/>
            </w:pPr>
          </w:p>
        </w:tc>
        <w:tc>
          <w:tcPr>
            <w:tcW w:w="1417" w:type="dxa"/>
          </w:tcPr>
          <w:p w14:paraId="0CBD44FC" w14:textId="44F8126C" w:rsidR="00774ED8" w:rsidRDefault="00774ED8" w:rsidP="00774ED8">
            <w:pPr>
              <w:ind w:left="0"/>
            </w:pPr>
            <w:r>
              <w:t>String</w:t>
            </w:r>
          </w:p>
        </w:tc>
        <w:tc>
          <w:tcPr>
            <w:tcW w:w="630" w:type="dxa"/>
          </w:tcPr>
          <w:p w14:paraId="540C1E49" w14:textId="77777777" w:rsidR="00774ED8" w:rsidRDefault="00774ED8" w:rsidP="00774ED8">
            <w:pPr>
              <w:pStyle w:val="Sothutu-1so"/>
              <w:spacing w:before="120" w:after="120" w:line="276" w:lineRule="auto"/>
              <w:jc w:val="left"/>
              <w:rPr>
                <w:szCs w:val="24"/>
              </w:rPr>
            </w:pPr>
          </w:p>
        </w:tc>
        <w:tc>
          <w:tcPr>
            <w:tcW w:w="540" w:type="dxa"/>
          </w:tcPr>
          <w:p w14:paraId="6FF2ACD6" w14:textId="7BE7A0EF" w:rsidR="00774ED8" w:rsidRDefault="00774ED8" w:rsidP="00774ED8">
            <w:pPr>
              <w:pStyle w:val="Sothutu-1so"/>
              <w:spacing w:before="120" w:after="120" w:line="276" w:lineRule="auto"/>
              <w:jc w:val="left"/>
              <w:rPr>
                <w:szCs w:val="24"/>
              </w:rPr>
            </w:pPr>
            <w:r>
              <w:rPr>
                <w:szCs w:val="24"/>
              </w:rPr>
              <w:t>Y</w:t>
            </w:r>
          </w:p>
        </w:tc>
        <w:tc>
          <w:tcPr>
            <w:tcW w:w="450" w:type="dxa"/>
          </w:tcPr>
          <w:p w14:paraId="4BDD712C" w14:textId="2B6BC85B" w:rsidR="00774ED8" w:rsidRDefault="00774ED8" w:rsidP="00774ED8">
            <w:pPr>
              <w:pStyle w:val="Sothutu-1so"/>
              <w:spacing w:before="120" w:after="120" w:line="276" w:lineRule="auto"/>
              <w:jc w:val="left"/>
              <w:rPr>
                <w:szCs w:val="24"/>
              </w:rPr>
            </w:pPr>
            <w:r>
              <w:rPr>
                <w:szCs w:val="24"/>
              </w:rPr>
              <w:t>Y</w:t>
            </w:r>
          </w:p>
        </w:tc>
        <w:tc>
          <w:tcPr>
            <w:tcW w:w="540" w:type="dxa"/>
          </w:tcPr>
          <w:p w14:paraId="094B8053" w14:textId="60F22100" w:rsidR="00774ED8" w:rsidRDefault="00774ED8" w:rsidP="00774ED8">
            <w:pPr>
              <w:pStyle w:val="Sothutu-1so"/>
              <w:spacing w:before="120" w:after="120" w:line="276" w:lineRule="auto"/>
              <w:jc w:val="center"/>
              <w:rPr>
                <w:szCs w:val="24"/>
              </w:rPr>
            </w:pPr>
            <w:r>
              <w:rPr>
                <w:szCs w:val="24"/>
              </w:rPr>
              <w:t>Y</w:t>
            </w:r>
          </w:p>
        </w:tc>
        <w:tc>
          <w:tcPr>
            <w:tcW w:w="7380" w:type="dxa"/>
          </w:tcPr>
          <w:p w14:paraId="3086B3BD" w14:textId="0E7F8B95" w:rsidR="00774ED8" w:rsidRDefault="00774ED8" w:rsidP="00774ED8">
            <w:pPr>
              <w:pStyle w:val="Sothutu-1so"/>
              <w:spacing w:before="120" w:after="120" w:line="276" w:lineRule="auto"/>
              <w:rPr>
                <w:szCs w:val="24"/>
              </w:rPr>
            </w:pPr>
            <w:r>
              <w:rPr>
                <w:szCs w:val="24"/>
              </w:rPr>
              <w:t>Mặc định tên đăng nhập SSO của user</w:t>
            </w:r>
          </w:p>
        </w:tc>
      </w:tr>
      <w:tr w:rsidR="00774ED8" w:rsidRPr="00FF37CC" w14:paraId="5B20A4CD" w14:textId="77777777" w:rsidTr="00297B91">
        <w:trPr>
          <w:cantSplit/>
          <w:trHeight w:val="827"/>
        </w:trPr>
        <w:tc>
          <w:tcPr>
            <w:tcW w:w="1800" w:type="dxa"/>
          </w:tcPr>
          <w:p w14:paraId="5CC39EDE" w14:textId="75D73F81" w:rsidR="00774ED8" w:rsidRDefault="00774ED8" w:rsidP="00774ED8">
            <w:pPr>
              <w:ind w:left="0"/>
              <w:rPr>
                <w:szCs w:val="24"/>
              </w:rPr>
            </w:pPr>
            <w:r>
              <w:rPr>
                <w:szCs w:val="24"/>
              </w:rPr>
              <w:t>Mật khẩu</w:t>
            </w:r>
          </w:p>
        </w:tc>
        <w:tc>
          <w:tcPr>
            <w:tcW w:w="1980" w:type="dxa"/>
          </w:tcPr>
          <w:p w14:paraId="57B29160" w14:textId="77777777" w:rsidR="00774ED8" w:rsidRDefault="00774ED8" w:rsidP="00774ED8">
            <w:pPr>
              <w:ind w:left="0"/>
            </w:pPr>
          </w:p>
        </w:tc>
        <w:tc>
          <w:tcPr>
            <w:tcW w:w="1417" w:type="dxa"/>
          </w:tcPr>
          <w:p w14:paraId="787FEAD6" w14:textId="31464910" w:rsidR="00774ED8" w:rsidRDefault="00774ED8" w:rsidP="00774ED8">
            <w:pPr>
              <w:ind w:left="0"/>
            </w:pPr>
            <w:r>
              <w:t>String</w:t>
            </w:r>
          </w:p>
        </w:tc>
        <w:tc>
          <w:tcPr>
            <w:tcW w:w="630" w:type="dxa"/>
          </w:tcPr>
          <w:p w14:paraId="5E610136" w14:textId="77777777" w:rsidR="00774ED8" w:rsidRDefault="00774ED8" w:rsidP="00774ED8">
            <w:pPr>
              <w:pStyle w:val="Sothutu-1so"/>
              <w:spacing w:before="120" w:after="120" w:line="276" w:lineRule="auto"/>
              <w:jc w:val="left"/>
              <w:rPr>
                <w:szCs w:val="24"/>
              </w:rPr>
            </w:pPr>
          </w:p>
        </w:tc>
        <w:tc>
          <w:tcPr>
            <w:tcW w:w="540" w:type="dxa"/>
          </w:tcPr>
          <w:p w14:paraId="4A785CFE" w14:textId="706DC745" w:rsidR="00774ED8" w:rsidRDefault="00774ED8" w:rsidP="00774ED8">
            <w:pPr>
              <w:pStyle w:val="Sothutu-1so"/>
              <w:spacing w:before="120" w:after="120" w:line="276" w:lineRule="auto"/>
              <w:jc w:val="left"/>
              <w:rPr>
                <w:szCs w:val="24"/>
              </w:rPr>
            </w:pPr>
            <w:r>
              <w:rPr>
                <w:szCs w:val="24"/>
              </w:rPr>
              <w:t>Y</w:t>
            </w:r>
          </w:p>
        </w:tc>
        <w:tc>
          <w:tcPr>
            <w:tcW w:w="450" w:type="dxa"/>
          </w:tcPr>
          <w:p w14:paraId="06945717" w14:textId="3E82A7D0" w:rsidR="00774ED8" w:rsidRDefault="00774ED8" w:rsidP="00774ED8">
            <w:pPr>
              <w:pStyle w:val="Sothutu-1so"/>
              <w:spacing w:before="120" w:after="120" w:line="276" w:lineRule="auto"/>
              <w:jc w:val="left"/>
              <w:rPr>
                <w:szCs w:val="24"/>
              </w:rPr>
            </w:pPr>
            <w:r>
              <w:rPr>
                <w:szCs w:val="24"/>
              </w:rPr>
              <w:t>Y</w:t>
            </w:r>
          </w:p>
        </w:tc>
        <w:tc>
          <w:tcPr>
            <w:tcW w:w="540" w:type="dxa"/>
          </w:tcPr>
          <w:p w14:paraId="03DDC688" w14:textId="356CB93E" w:rsidR="00774ED8" w:rsidRDefault="00774ED8" w:rsidP="00774ED8">
            <w:pPr>
              <w:pStyle w:val="Sothutu-1so"/>
              <w:spacing w:before="120" w:after="120" w:line="276" w:lineRule="auto"/>
              <w:jc w:val="center"/>
              <w:rPr>
                <w:szCs w:val="24"/>
              </w:rPr>
            </w:pPr>
            <w:r>
              <w:rPr>
                <w:szCs w:val="24"/>
              </w:rPr>
              <w:t>Y</w:t>
            </w:r>
          </w:p>
        </w:tc>
        <w:tc>
          <w:tcPr>
            <w:tcW w:w="7380" w:type="dxa"/>
          </w:tcPr>
          <w:p w14:paraId="6E15F338" w14:textId="092F1D8B" w:rsidR="00774ED8" w:rsidRDefault="00774ED8" w:rsidP="00774ED8">
            <w:pPr>
              <w:pStyle w:val="Sothutu-1so"/>
              <w:spacing w:before="120" w:after="120" w:line="276" w:lineRule="auto"/>
              <w:rPr>
                <w:szCs w:val="24"/>
              </w:rPr>
            </w:pPr>
            <w:r>
              <w:rPr>
                <w:szCs w:val="24"/>
              </w:rPr>
              <w:t>Nhập mật khẩu để xác nhận trình ký</w:t>
            </w:r>
          </w:p>
        </w:tc>
      </w:tr>
    </w:tbl>
    <w:p w14:paraId="3D145EE0" w14:textId="77777777" w:rsidR="00D3008A" w:rsidRDefault="00D3008A" w:rsidP="00D3008A"/>
    <w:p w14:paraId="51887CE8" w14:textId="77777777" w:rsidR="00D3008A" w:rsidRPr="0097273A" w:rsidRDefault="00D3008A" w:rsidP="00D3008A">
      <w:pPr>
        <w:pStyle w:val="Heading6"/>
      </w:pPr>
      <w:r w:rsidRPr="0097273A">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D3008A" w:rsidRPr="00FF37CC" w14:paraId="0961C059" w14:textId="77777777" w:rsidTr="00297B91">
        <w:trPr>
          <w:trHeight w:val="530"/>
          <w:tblHeader/>
        </w:trPr>
        <w:tc>
          <w:tcPr>
            <w:tcW w:w="2424" w:type="dxa"/>
            <w:shd w:val="clear" w:color="auto" w:fill="D9D9D9"/>
          </w:tcPr>
          <w:p w14:paraId="7C2CBFB2" w14:textId="77777777" w:rsidR="00D3008A" w:rsidRPr="00FF37CC" w:rsidRDefault="00D3008A" w:rsidP="00297B91">
            <w:pPr>
              <w:ind w:left="0"/>
              <w:rPr>
                <w:b/>
              </w:rPr>
            </w:pPr>
            <w:r w:rsidRPr="00FF37CC">
              <w:rPr>
                <w:b/>
              </w:rPr>
              <w:t>Thao tác</w:t>
            </w:r>
          </w:p>
        </w:tc>
        <w:tc>
          <w:tcPr>
            <w:tcW w:w="1176" w:type="dxa"/>
            <w:shd w:val="clear" w:color="auto" w:fill="D9D9D9"/>
          </w:tcPr>
          <w:p w14:paraId="5BC313B0" w14:textId="77777777" w:rsidR="00D3008A" w:rsidRPr="00FF37CC" w:rsidRDefault="00D3008A" w:rsidP="00297B91">
            <w:pPr>
              <w:ind w:left="0"/>
              <w:rPr>
                <w:b/>
                <w:color w:val="000000"/>
              </w:rPr>
            </w:pPr>
            <w:r w:rsidRPr="00FF37CC">
              <w:rPr>
                <w:b/>
                <w:color w:val="000000"/>
              </w:rPr>
              <w:t>Hiển thị</w:t>
            </w:r>
          </w:p>
        </w:tc>
        <w:tc>
          <w:tcPr>
            <w:tcW w:w="10710" w:type="dxa"/>
            <w:shd w:val="clear" w:color="auto" w:fill="D9D9D9"/>
          </w:tcPr>
          <w:p w14:paraId="65D722DF" w14:textId="77777777" w:rsidR="00D3008A" w:rsidRPr="00FF37CC" w:rsidRDefault="00D3008A" w:rsidP="00297B91">
            <w:pPr>
              <w:ind w:left="0"/>
              <w:rPr>
                <w:b/>
              </w:rPr>
            </w:pPr>
            <w:r w:rsidRPr="00FF37CC">
              <w:rPr>
                <w:b/>
              </w:rPr>
              <w:t>Mô tả</w:t>
            </w:r>
          </w:p>
        </w:tc>
      </w:tr>
      <w:tr w:rsidR="00D3008A" w:rsidRPr="00FF37CC" w14:paraId="5B08C29D" w14:textId="77777777" w:rsidTr="00297B91">
        <w:tc>
          <w:tcPr>
            <w:tcW w:w="2424" w:type="dxa"/>
          </w:tcPr>
          <w:p w14:paraId="061CC910" w14:textId="42DC6EA7" w:rsidR="00D3008A" w:rsidRPr="00FF37CC" w:rsidRDefault="006C72A1" w:rsidP="00297B91">
            <w:pPr>
              <w:pStyle w:val="Sothutu-1so"/>
              <w:spacing w:before="120" w:line="276" w:lineRule="auto"/>
              <w:jc w:val="left"/>
              <w:rPr>
                <w:szCs w:val="24"/>
              </w:rPr>
            </w:pPr>
            <w:r>
              <w:rPr>
                <w:szCs w:val="24"/>
              </w:rPr>
              <w:t>Thêm</w:t>
            </w:r>
          </w:p>
        </w:tc>
        <w:tc>
          <w:tcPr>
            <w:tcW w:w="1176" w:type="dxa"/>
          </w:tcPr>
          <w:p w14:paraId="195A1D2B" w14:textId="2A4D60B4" w:rsidR="00D3008A" w:rsidRPr="00FF37CC" w:rsidRDefault="006C72A1" w:rsidP="00297B91">
            <w:pPr>
              <w:pStyle w:val="Sothutu-1so"/>
              <w:spacing w:before="120" w:line="276" w:lineRule="auto"/>
              <w:jc w:val="left"/>
              <w:rPr>
                <w:szCs w:val="24"/>
              </w:rPr>
            </w:pPr>
            <w:r>
              <w:rPr>
                <w:szCs w:val="24"/>
              </w:rPr>
              <w:t>Có</w:t>
            </w:r>
          </w:p>
        </w:tc>
        <w:tc>
          <w:tcPr>
            <w:tcW w:w="10710" w:type="dxa"/>
          </w:tcPr>
          <w:p w14:paraId="311DB07F" w14:textId="496CF57B" w:rsidR="00D3008A" w:rsidRPr="00FF37CC" w:rsidRDefault="0027208C" w:rsidP="00297B91">
            <w:pPr>
              <w:pStyle w:val="Sothutu-1so"/>
              <w:spacing w:before="120" w:line="276" w:lineRule="auto"/>
              <w:rPr>
                <w:szCs w:val="24"/>
              </w:rPr>
            </w:pPr>
            <w:r>
              <w:rPr>
                <w:szCs w:val="24"/>
              </w:rPr>
              <w:t>Chọn nút thêm, hiển thị các button chức năng : Đính kèm, Chọn người ký, Trình ký</w:t>
            </w:r>
          </w:p>
        </w:tc>
      </w:tr>
      <w:tr w:rsidR="006C72A1" w:rsidRPr="00FF37CC" w14:paraId="5C76DB27" w14:textId="77777777" w:rsidTr="00297B91">
        <w:tc>
          <w:tcPr>
            <w:tcW w:w="2424" w:type="dxa"/>
          </w:tcPr>
          <w:p w14:paraId="7A1EF000" w14:textId="18F8A2A3" w:rsidR="006C72A1" w:rsidRDefault="006C72A1" w:rsidP="006C72A1">
            <w:pPr>
              <w:pStyle w:val="Sothutu-1so"/>
              <w:spacing w:before="120" w:line="276" w:lineRule="auto"/>
              <w:jc w:val="left"/>
              <w:rPr>
                <w:szCs w:val="24"/>
              </w:rPr>
            </w:pPr>
            <w:r>
              <w:rPr>
                <w:szCs w:val="24"/>
              </w:rPr>
              <w:t>Đính kèm</w:t>
            </w:r>
          </w:p>
        </w:tc>
        <w:tc>
          <w:tcPr>
            <w:tcW w:w="1176" w:type="dxa"/>
          </w:tcPr>
          <w:p w14:paraId="0FEA3095" w14:textId="033DC997" w:rsidR="006C72A1" w:rsidRDefault="006C72A1" w:rsidP="006C72A1">
            <w:pPr>
              <w:pStyle w:val="Sothutu-1so"/>
              <w:spacing w:before="120" w:line="276" w:lineRule="auto"/>
              <w:jc w:val="left"/>
              <w:rPr>
                <w:szCs w:val="24"/>
              </w:rPr>
            </w:pPr>
            <w:r>
              <w:rPr>
                <w:szCs w:val="24"/>
              </w:rPr>
              <w:t>Có</w:t>
            </w:r>
          </w:p>
        </w:tc>
        <w:tc>
          <w:tcPr>
            <w:tcW w:w="10710" w:type="dxa"/>
          </w:tcPr>
          <w:p w14:paraId="69B0C4E2" w14:textId="77777777" w:rsidR="0027208C" w:rsidRDefault="0027208C" w:rsidP="0027208C">
            <w:pPr>
              <w:pStyle w:val="Sothutu-1so"/>
              <w:spacing w:before="120" w:line="276" w:lineRule="auto"/>
              <w:rPr>
                <w:szCs w:val="24"/>
              </w:rPr>
            </w:pPr>
            <w:r>
              <w:rPr>
                <w:szCs w:val="24"/>
              </w:rPr>
              <w:t>Cho phép đính kèm theo 3 lựa chọn:</w:t>
            </w:r>
          </w:p>
          <w:p w14:paraId="3D7DF1C9" w14:textId="77777777" w:rsidR="0027208C" w:rsidRDefault="0027208C" w:rsidP="0027208C">
            <w:pPr>
              <w:pStyle w:val="Sothutu-1so"/>
              <w:numPr>
                <w:ilvl w:val="0"/>
                <w:numId w:val="11"/>
              </w:numPr>
              <w:spacing w:before="120" w:line="276" w:lineRule="auto"/>
              <w:rPr>
                <w:szCs w:val="24"/>
              </w:rPr>
            </w:pPr>
            <w:r>
              <w:rPr>
                <w:szCs w:val="24"/>
              </w:rPr>
              <w:lastRenderedPageBreak/>
              <w:t>Chụp ảnh</w:t>
            </w:r>
          </w:p>
          <w:p w14:paraId="23B18423" w14:textId="77777777" w:rsidR="0027208C" w:rsidRDefault="0027208C" w:rsidP="0027208C">
            <w:pPr>
              <w:pStyle w:val="Sothutu-1so"/>
              <w:numPr>
                <w:ilvl w:val="0"/>
                <w:numId w:val="11"/>
              </w:numPr>
              <w:spacing w:before="120" w:line="276" w:lineRule="auto"/>
              <w:rPr>
                <w:szCs w:val="24"/>
              </w:rPr>
            </w:pPr>
            <w:r>
              <w:rPr>
                <w:szCs w:val="24"/>
              </w:rPr>
              <w:t>Chọn từ thư viện ảnh</w:t>
            </w:r>
          </w:p>
          <w:p w14:paraId="6C26FD91" w14:textId="77777777" w:rsidR="0027208C" w:rsidRDefault="0027208C" w:rsidP="0027208C">
            <w:pPr>
              <w:pStyle w:val="Sothutu-1so"/>
              <w:numPr>
                <w:ilvl w:val="0"/>
                <w:numId w:val="11"/>
              </w:numPr>
              <w:spacing w:before="120" w:line="276" w:lineRule="auto"/>
              <w:rPr>
                <w:szCs w:val="24"/>
              </w:rPr>
            </w:pPr>
            <w:r>
              <w:rPr>
                <w:szCs w:val="24"/>
              </w:rPr>
              <w:t>Chọn từ thư mục</w:t>
            </w:r>
          </w:p>
          <w:p w14:paraId="4CFEC73C" w14:textId="77777777" w:rsidR="006C72A1" w:rsidRDefault="0027208C" w:rsidP="0027208C">
            <w:pPr>
              <w:pStyle w:val="Sothutu-1so"/>
              <w:spacing w:before="120" w:line="276" w:lineRule="auto"/>
              <w:rPr>
                <w:szCs w:val="24"/>
              </w:rPr>
            </w:pPr>
            <w:r>
              <w:rPr>
                <w:szCs w:val="24"/>
              </w:rPr>
              <w:t>Sau khi chọn file thành công, lưu vào danh sách đính kèm</w:t>
            </w:r>
            <w:r w:rsidR="003C03D1">
              <w:rPr>
                <w:szCs w:val="24"/>
              </w:rPr>
              <w:t xml:space="preserve"> và hiển thị file vừa đính kèm ở phía dưới màn hình.</w:t>
            </w:r>
          </w:p>
          <w:p w14:paraId="0F1202E3" w14:textId="05021A1C" w:rsidR="0017614D" w:rsidRDefault="00EE4A39" w:rsidP="0027208C">
            <w:pPr>
              <w:pStyle w:val="Sothutu-1so"/>
              <w:spacing w:before="120" w:line="276" w:lineRule="auto"/>
              <w:rPr>
                <w:szCs w:val="24"/>
                <w:highlight w:val="green"/>
              </w:rPr>
            </w:pPr>
            <w:r w:rsidRPr="00EE4A39">
              <w:rPr>
                <w:szCs w:val="24"/>
                <w:highlight w:val="green"/>
              </w:rPr>
              <w:t xml:space="preserve">Hiện thị </w:t>
            </w:r>
            <w:r>
              <w:rPr>
                <w:szCs w:val="24"/>
                <w:highlight w:val="green"/>
              </w:rPr>
              <w:t xml:space="preserve">checkbox </w:t>
            </w:r>
            <w:r w:rsidR="005D3CE6">
              <w:rPr>
                <w:szCs w:val="24"/>
                <w:highlight w:val="green"/>
              </w:rPr>
              <w:t xml:space="preserve">lựa chọn file ký chính. </w:t>
            </w:r>
            <w:r w:rsidR="0017614D">
              <w:rPr>
                <w:szCs w:val="24"/>
                <w:highlight w:val="green"/>
              </w:rPr>
              <w:t>Mặc định phiếu in là File ký chính.</w:t>
            </w:r>
          </w:p>
          <w:p w14:paraId="04F71A1A" w14:textId="42D1D353" w:rsidR="005D3CE6" w:rsidRDefault="0017614D" w:rsidP="0027208C">
            <w:pPr>
              <w:pStyle w:val="Sothutu-1so"/>
              <w:spacing w:before="120" w:line="276" w:lineRule="auto"/>
              <w:rPr>
                <w:szCs w:val="24"/>
              </w:rPr>
            </w:pPr>
            <w:r>
              <w:rPr>
                <w:szCs w:val="24"/>
                <w:highlight w:val="green"/>
              </w:rPr>
              <w:t>Tuy nhiên, user có thể</w:t>
            </w:r>
            <w:r w:rsidR="00670647">
              <w:rPr>
                <w:szCs w:val="24"/>
                <w:highlight w:val="green"/>
              </w:rPr>
              <w:t xml:space="preserve"> chọn lại file ký chính.</w:t>
            </w:r>
            <w:r w:rsidR="005D3CE6" w:rsidRPr="00051F76">
              <w:rPr>
                <w:szCs w:val="24"/>
                <w:highlight w:val="green"/>
              </w:rPr>
              <w:t xml:space="preserve"> </w:t>
            </w:r>
            <w:r w:rsidR="0032108E" w:rsidRPr="00051F76">
              <w:rPr>
                <w:szCs w:val="24"/>
                <w:highlight w:val="green"/>
              </w:rPr>
              <w:t>S</w:t>
            </w:r>
            <w:r w:rsidR="00051F76">
              <w:rPr>
                <w:szCs w:val="24"/>
                <w:highlight w:val="green"/>
              </w:rPr>
              <w:t xml:space="preserve">ố lượng người ký sẽ thay đổi </w:t>
            </w:r>
            <w:r w:rsidR="00051F76" w:rsidRPr="00051F76">
              <w:rPr>
                <w:szCs w:val="24"/>
                <w:highlight w:val="green"/>
              </w:rPr>
              <w:t>theo file ký chính mới (nếu file ký có quy định), nếu không quy định mặc định là 1 người ký và user tự thêm người ký</w:t>
            </w:r>
            <w:r w:rsidR="009B5E22">
              <w:rPr>
                <w:szCs w:val="24"/>
                <w:highlight w:val="green"/>
              </w:rPr>
              <w:t xml:space="preserve"> khi thực hiện chức năng Chọn người ký</w:t>
            </w:r>
            <w:r w:rsidR="00051F76" w:rsidRPr="00051F76">
              <w:rPr>
                <w:szCs w:val="24"/>
                <w:highlight w:val="green"/>
              </w:rPr>
              <w:t>.</w:t>
            </w:r>
          </w:p>
          <w:p w14:paraId="6B83C148" w14:textId="77777777" w:rsidR="00AD0539" w:rsidRDefault="00BD01A8" w:rsidP="0027208C">
            <w:pPr>
              <w:pStyle w:val="Sothutu-1so"/>
              <w:spacing w:before="120" w:line="276" w:lineRule="auto"/>
              <w:rPr>
                <w:szCs w:val="24"/>
              </w:rPr>
            </w:pPr>
            <w:r>
              <w:rPr>
                <w:szCs w:val="24"/>
              </w:rPr>
              <w:t>Cho phép thêm và xóa bản ghi vừa đính kèm</w:t>
            </w:r>
            <w:r w:rsidR="00AD0539">
              <w:rPr>
                <w:szCs w:val="24"/>
              </w:rPr>
              <w:t>.</w:t>
            </w:r>
          </w:p>
          <w:p w14:paraId="13A7E761" w14:textId="18AC3FD7" w:rsidR="00315676" w:rsidRPr="00AA459A" w:rsidRDefault="00315676" w:rsidP="00315676">
            <w:pPr>
              <w:pStyle w:val="Sothutu-1so"/>
              <w:spacing w:before="120" w:line="276" w:lineRule="auto"/>
              <w:rPr>
                <w:szCs w:val="24"/>
                <w:highlight w:val="yellow"/>
              </w:rPr>
            </w:pPr>
            <w:r w:rsidRPr="00AA459A">
              <w:rPr>
                <w:szCs w:val="24"/>
                <w:highlight w:val="yellow"/>
              </w:rPr>
              <w:t>Lưu file theo quy tắc:</w:t>
            </w:r>
          </w:p>
          <w:p w14:paraId="2B642E4F" w14:textId="0819FA00"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Đẩy file vào th</w:t>
            </w:r>
            <w:r w:rsidR="00D65F08">
              <w:rPr>
                <w:szCs w:val="24"/>
                <w:highlight w:val="yellow"/>
              </w:rPr>
              <w:t xml:space="preserve">ư mục storage trên server theo </w:t>
            </w:r>
            <w:r w:rsidRPr="00AA459A">
              <w:rPr>
                <w:szCs w:val="24"/>
                <w:highlight w:val="yellow"/>
              </w:rPr>
              <w:t xml:space="preserve">từng cấp folder </w:t>
            </w:r>
          </w:p>
          <w:p w14:paraId="3D515DC6" w14:textId="6957A178" w:rsidR="00315676" w:rsidRPr="00AA459A" w:rsidRDefault="002521A1" w:rsidP="00315676">
            <w:pPr>
              <w:pStyle w:val="Sothutu-1so"/>
              <w:spacing w:before="120" w:line="276" w:lineRule="auto"/>
              <w:ind w:left="720"/>
              <w:rPr>
                <w:szCs w:val="24"/>
                <w:highlight w:val="yellow"/>
              </w:rPr>
            </w:pPr>
            <w:r>
              <w:rPr>
                <w:szCs w:val="24"/>
                <w:highlight w:val="yellow"/>
              </w:rPr>
              <w:t>Ví dụ</w:t>
            </w:r>
            <w:r w:rsidR="00315676" w:rsidRPr="00AA459A">
              <w:rPr>
                <w:szCs w:val="24"/>
                <w:highlight w:val="yellow"/>
              </w:rPr>
              <w:t>:/u01/app/erp_test_buid/tomcat_8081/temp/2020/4/13</w:t>
            </w:r>
          </w:p>
          <w:p w14:paraId="75873CEF"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Lưu bản ghi tương ứng vào bảng AD_ATTACHMENT với trường hợp chưa có bản ghi:</w:t>
            </w:r>
          </w:p>
          <w:p w14:paraId="60398C0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1ABD649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FOLDER  :</w:t>
            </w:r>
            <w:proofErr w:type="gramEnd"/>
            <w:r w:rsidRPr="00AA459A">
              <w:rPr>
                <w:rFonts w:ascii="Consolas" w:hAnsi="Consolas" w:cs="Consolas"/>
                <w:snapToGrid/>
                <w:sz w:val="20"/>
                <w:highlight w:val="yellow"/>
              </w:rPr>
              <w:t xml:space="preserve"> Tên path lưu file </w:t>
            </w:r>
            <w:r w:rsidRPr="00AA459A">
              <w:rPr>
                <w:szCs w:val="24"/>
                <w:highlight w:val="yellow"/>
              </w:rPr>
              <w:t>Ví dụ :/u01/app/erp_test_buid/tomcat_8081/temp/2020/4/13</w:t>
            </w:r>
          </w:p>
          <w:p w14:paraId="6EC81D3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tên bảng dữ liệu thao tác Ví dụ C_STATEMENT thì AD_TABLE_ID = 1000077</w:t>
            </w:r>
          </w:p>
          <w:p w14:paraId="0E14A6B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ID của bản ghi đang theo tác</w:t>
            </w:r>
          </w:p>
          <w:p w14:paraId="494C59B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FILE_</w:t>
            </w:r>
            <w:proofErr w:type="gramStart"/>
            <w:r w:rsidRPr="00AA459A">
              <w:rPr>
                <w:rFonts w:ascii="Consolas" w:hAnsi="Consolas" w:cs="Consolas"/>
                <w:snapToGrid/>
                <w:sz w:val="20"/>
                <w:highlight w:val="yellow"/>
              </w:rPr>
              <w:t>NAME :</w:t>
            </w:r>
            <w:proofErr w:type="gramEnd"/>
            <w:r w:rsidRPr="00AA459A">
              <w:rPr>
                <w:rFonts w:ascii="Consolas" w:hAnsi="Consolas" w:cs="Consolas"/>
                <w:snapToGrid/>
                <w:sz w:val="20"/>
                <w:highlight w:val="yellow"/>
              </w:rPr>
              <w:t xml:space="preserve"> tên file</w:t>
            </w:r>
          </w:p>
          <w:p w14:paraId="111B049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 :</w:t>
            </w:r>
            <w:proofErr w:type="gramEnd"/>
            <w:r w:rsidRPr="00AA459A">
              <w:rPr>
                <w:rFonts w:ascii="Consolas" w:hAnsi="Consolas" w:cs="Consolas"/>
                <w:snapToGrid/>
                <w:sz w:val="20"/>
                <w:highlight w:val="yellow"/>
              </w:rPr>
              <w:t xml:space="preserve"> tên file mã hóa</w:t>
            </w:r>
          </w:p>
          <w:p w14:paraId="548C14C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 :</w:t>
            </w:r>
            <w:proofErr w:type="gramEnd"/>
            <w:r w:rsidRPr="00AA459A">
              <w:rPr>
                <w:rFonts w:ascii="Consolas" w:hAnsi="Consolas" w:cs="Consolas"/>
                <w:snapToGrid/>
                <w:sz w:val="20"/>
                <w:highlight w:val="yellow"/>
              </w:rPr>
              <w:t xml:space="preserve"> dung lượng file</w:t>
            </w:r>
          </w:p>
          <w:p w14:paraId="1D0532A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 :</w:t>
            </w:r>
            <w:proofErr w:type="gramEnd"/>
            <w:r w:rsidRPr="00AA459A">
              <w:rPr>
                <w:rFonts w:ascii="Consolas" w:hAnsi="Consolas" w:cs="Consolas"/>
                <w:snapToGrid/>
                <w:sz w:val="20"/>
                <w:highlight w:val="yellow"/>
              </w:rPr>
              <w:t xml:space="preserve"> ‘Y’</w:t>
            </w:r>
          </w:p>
          <w:p w14:paraId="6B74811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IS_</w:t>
            </w:r>
            <w:proofErr w:type="gramStart"/>
            <w:r w:rsidRPr="00AA459A">
              <w:rPr>
                <w:rFonts w:ascii="Consolas" w:hAnsi="Consolas" w:cs="Consolas"/>
                <w:snapToGrid/>
                <w:sz w:val="20"/>
                <w:highlight w:val="yellow"/>
              </w:rPr>
              <w:t>DELETED :</w:t>
            </w:r>
            <w:proofErr w:type="gramEnd"/>
            <w:r w:rsidRPr="00AA459A">
              <w:rPr>
                <w:rFonts w:ascii="Consolas" w:hAnsi="Consolas" w:cs="Consolas"/>
                <w:snapToGrid/>
                <w:sz w:val="20"/>
                <w:highlight w:val="yellow"/>
              </w:rPr>
              <w:t xml:space="preserve"> ‘N’</w:t>
            </w:r>
          </w:p>
          <w:p w14:paraId="6F891C1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 :</w:t>
            </w:r>
            <w:proofErr w:type="gramEnd"/>
            <w:r w:rsidRPr="00AA459A">
              <w:rPr>
                <w:rFonts w:ascii="Consolas" w:hAnsi="Consolas" w:cs="Consolas"/>
                <w:snapToGrid/>
                <w:sz w:val="20"/>
                <w:highlight w:val="yellow"/>
              </w:rPr>
              <w:t xml:space="preserve"> User attach file lấy từ session đăng nhập</w:t>
            </w:r>
          </w:p>
          <w:p w14:paraId="7A072B7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 :</w:t>
            </w:r>
            <w:proofErr w:type="gramEnd"/>
            <w:r w:rsidRPr="00AA459A">
              <w:rPr>
                <w:rFonts w:ascii="Consolas" w:hAnsi="Consolas" w:cs="Consolas"/>
                <w:snapToGrid/>
                <w:sz w:val="20"/>
                <w:highlight w:val="yellow"/>
              </w:rPr>
              <w:t xml:space="preserve"> ngày giờ thao tác attach</w:t>
            </w:r>
          </w:p>
          <w:p w14:paraId="001B6C5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 :</w:t>
            </w:r>
            <w:proofErr w:type="gramEnd"/>
            <w:r w:rsidRPr="00AA459A">
              <w:rPr>
                <w:rFonts w:ascii="Consolas" w:hAnsi="Consolas" w:cs="Consolas"/>
                <w:snapToGrid/>
                <w:sz w:val="20"/>
                <w:highlight w:val="yellow"/>
              </w:rPr>
              <w:t xml:space="preserve"> User attach file lấy từ session đăng nhập</w:t>
            </w:r>
          </w:p>
          <w:p w14:paraId="3718260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 :</w:t>
            </w:r>
            <w:proofErr w:type="gramEnd"/>
            <w:r w:rsidRPr="00AA459A">
              <w:rPr>
                <w:rFonts w:ascii="Consolas" w:hAnsi="Consolas" w:cs="Consolas"/>
                <w:snapToGrid/>
                <w:sz w:val="20"/>
                <w:highlight w:val="yellow"/>
              </w:rPr>
              <w:t xml:space="preserve"> ngày giờ thao tác attach</w:t>
            </w:r>
          </w:p>
          <w:p w14:paraId="34781EB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lastRenderedPageBreak/>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7F3EDC2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299061D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23064C4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43A7F03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1CB84ED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65B48F0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Pr="00AA459A">
              <w:rPr>
                <w:rFonts w:ascii="Consolas" w:hAnsi="Consolas" w:cs="Consolas"/>
                <w:color w:val="2E74B5" w:themeColor="accent1" w:themeShade="BF"/>
                <w:sz w:val="18"/>
                <w:szCs w:val="18"/>
                <w:highlight w:val="yellow"/>
              </w:rPr>
              <w:t>erp-service/adAttachmentServiceRest</w:t>
            </w:r>
            <w:r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5ADFD6F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@POST</w:t>
            </w:r>
          </w:p>
          <w:p w14:paraId="58475A6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4464585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589D040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1AB049E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780FCFB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11A0DDE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636CA2F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59B5516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1C00843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5ADCAA0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5E7411B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25D9137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13CBAE1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07E2929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1A1F0D84" w14:textId="77777777" w:rsidR="00315676" w:rsidRPr="00AA459A" w:rsidRDefault="00315676" w:rsidP="00315676">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34564630"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6CCF72FB"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p>
          <w:p w14:paraId="6D7AF55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212271F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417A80C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13AAEB5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1F1275E5" w14:textId="77777777" w:rsidR="00315676" w:rsidRPr="00AA459A" w:rsidRDefault="00315676" w:rsidP="00315676">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 xml:space="preserve">);    </w:t>
            </w:r>
            <w:r w:rsidRPr="00AA459A">
              <w:rPr>
                <w:snapToGrid/>
                <w:color w:val="000000"/>
                <w:szCs w:val="24"/>
                <w:highlight w:val="yellow"/>
              </w:rPr>
              <w:t>Xóa file :</w:t>
            </w:r>
          </w:p>
          <w:p w14:paraId="22418226"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462AA8D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6D9D4E4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46D0B66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4FF2B20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lastRenderedPageBreak/>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2CA4DF9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Pr="00AA459A">
              <w:rPr>
                <w:snapToGrid/>
                <w:color w:val="000000"/>
                <w:szCs w:val="24"/>
                <w:highlight w:val="yellow"/>
              </w:rPr>
              <w:tab/>
            </w:r>
          </w:p>
          <w:p w14:paraId="4C22289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p>
          <w:p w14:paraId="557B7A4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7D0DC3D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141ED9B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7E93D7D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08CC251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1AB73F5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0304D21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6AFD1AD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0AFAA8E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4D2F9DA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36C119A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290184F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26566BEB" w14:textId="2DABD148" w:rsidR="00004C19" w:rsidRPr="00A55C53" w:rsidRDefault="00315676" w:rsidP="00A55C53">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tc>
      </w:tr>
      <w:tr w:rsidR="006C72A1" w:rsidRPr="00FF37CC" w14:paraId="6347BE2B" w14:textId="77777777" w:rsidTr="00297B91">
        <w:tc>
          <w:tcPr>
            <w:tcW w:w="2424" w:type="dxa"/>
          </w:tcPr>
          <w:p w14:paraId="56C25DA1" w14:textId="6B86CDF2" w:rsidR="006C72A1" w:rsidRPr="00FF37CC" w:rsidRDefault="006C72A1" w:rsidP="006C72A1">
            <w:pPr>
              <w:pStyle w:val="Sothutu-1so"/>
              <w:spacing w:before="120" w:line="276" w:lineRule="auto"/>
              <w:jc w:val="left"/>
              <w:rPr>
                <w:szCs w:val="24"/>
              </w:rPr>
            </w:pPr>
            <w:r>
              <w:rPr>
                <w:szCs w:val="24"/>
              </w:rPr>
              <w:lastRenderedPageBreak/>
              <w:t>Chọn người ký</w:t>
            </w:r>
            <w:r w:rsidR="001C79DE">
              <w:rPr>
                <w:szCs w:val="24"/>
              </w:rPr>
              <w:t xml:space="preserve"> (bắt buộc)</w:t>
            </w:r>
          </w:p>
        </w:tc>
        <w:tc>
          <w:tcPr>
            <w:tcW w:w="1176" w:type="dxa"/>
          </w:tcPr>
          <w:p w14:paraId="798EC9FE" w14:textId="669847E2" w:rsidR="006C72A1" w:rsidRPr="00FF37CC" w:rsidRDefault="006C72A1" w:rsidP="006C72A1">
            <w:pPr>
              <w:pStyle w:val="Sothutu-1so"/>
              <w:spacing w:before="120" w:line="276" w:lineRule="auto"/>
              <w:jc w:val="left"/>
              <w:rPr>
                <w:szCs w:val="24"/>
              </w:rPr>
            </w:pPr>
            <w:r>
              <w:rPr>
                <w:szCs w:val="24"/>
              </w:rPr>
              <w:t>Có</w:t>
            </w:r>
          </w:p>
        </w:tc>
        <w:tc>
          <w:tcPr>
            <w:tcW w:w="10710" w:type="dxa"/>
          </w:tcPr>
          <w:p w14:paraId="680DB9DB" w14:textId="77777777" w:rsidR="00BD01A8" w:rsidRDefault="003C03D1" w:rsidP="006C72A1">
            <w:pPr>
              <w:pStyle w:val="Sothutu-1so"/>
              <w:spacing w:before="120" w:line="276" w:lineRule="auto"/>
              <w:rPr>
                <w:szCs w:val="24"/>
              </w:rPr>
            </w:pPr>
            <w:r>
              <w:rPr>
                <w:szCs w:val="24"/>
              </w:rPr>
              <w:t>Hiển thị popup để chọn người ký</w:t>
            </w:r>
            <w:r w:rsidR="00BD01A8">
              <w:rPr>
                <w:szCs w:val="24"/>
              </w:rPr>
              <w:t>. Sau khi ấn đồng ý thì lưu thông tin nhập vào CSDL và hiển thị ở phía dưới màn hình.</w:t>
            </w:r>
            <w:r w:rsidR="00AB0834">
              <w:rPr>
                <w:szCs w:val="24"/>
              </w:rPr>
              <w:t xml:space="preserve"> </w:t>
            </w:r>
          </w:p>
          <w:p w14:paraId="6C6F1A78" w14:textId="25796300" w:rsidR="00671A3E" w:rsidRDefault="00AB0834" w:rsidP="00671A3E">
            <w:pPr>
              <w:pStyle w:val="Sothutu-1so"/>
              <w:spacing w:before="120" w:line="276" w:lineRule="auto"/>
              <w:rPr>
                <w:szCs w:val="24"/>
              </w:rPr>
            </w:pPr>
            <w:r>
              <w:rPr>
                <w:szCs w:val="24"/>
              </w:rPr>
              <w:t>Vuốt màn hình từ dưới lên sẽ hiển thị đầy đủ danh sách người ký</w:t>
            </w:r>
            <w:r w:rsidR="00672B2C">
              <w:rPr>
                <w:szCs w:val="24"/>
              </w:rPr>
              <w:t xml:space="preserve"> </w:t>
            </w:r>
            <w:r w:rsidR="00672B2C" w:rsidRPr="006D7C28">
              <w:rPr>
                <w:szCs w:val="24"/>
                <w:highlight w:val="green"/>
              </w:rPr>
              <w:t>và trạng thái ký</w:t>
            </w:r>
            <w:r w:rsidR="00414136" w:rsidRPr="006D7C28">
              <w:rPr>
                <w:szCs w:val="24"/>
                <w:highlight w:val="green"/>
              </w:rPr>
              <w:t xml:space="preserve"> duyệt của từng người</w:t>
            </w:r>
            <w:r w:rsidR="006D7C28" w:rsidRPr="006D7C28">
              <w:rPr>
                <w:szCs w:val="24"/>
                <w:highlight w:val="green"/>
              </w:rPr>
              <w:t xml:space="preserve"> (mặc định là </w:t>
            </w:r>
            <w:r w:rsidR="00601F81">
              <w:rPr>
                <w:szCs w:val="24"/>
                <w:highlight w:val="green"/>
              </w:rPr>
              <w:t>“</w:t>
            </w:r>
            <w:r w:rsidR="006D7C28" w:rsidRPr="006D7C28">
              <w:rPr>
                <w:szCs w:val="24"/>
                <w:highlight w:val="green"/>
              </w:rPr>
              <w:t>chưa ký</w:t>
            </w:r>
            <w:r w:rsidR="00601F81">
              <w:rPr>
                <w:szCs w:val="24"/>
                <w:highlight w:val="green"/>
              </w:rPr>
              <w:t>”</w:t>
            </w:r>
            <w:r w:rsidR="006D7C28" w:rsidRPr="006D7C28">
              <w:rPr>
                <w:szCs w:val="24"/>
                <w:highlight w:val="green"/>
              </w:rPr>
              <w:t xml:space="preserve"> khi tạo mới bản ghi)</w:t>
            </w:r>
            <w:r w:rsidR="004D5214">
              <w:rPr>
                <w:szCs w:val="24"/>
              </w:rPr>
              <w:t xml:space="preserve"> (Cho phép xóa bản ghi)</w:t>
            </w:r>
          </w:p>
          <w:p w14:paraId="75E813AD" w14:textId="1A05C2DD" w:rsidR="00AB0834" w:rsidRPr="00FF37CC" w:rsidRDefault="00AB0834" w:rsidP="00671A3E">
            <w:pPr>
              <w:pStyle w:val="Sothutu-1so"/>
              <w:spacing w:before="120" w:line="276" w:lineRule="auto"/>
              <w:rPr>
                <w:szCs w:val="24"/>
              </w:rPr>
            </w:pPr>
            <w:r>
              <w:rPr>
                <w:szCs w:val="24"/>
              </w:rPr>
              <w:t xml:space="preserve">Nếu muốn thay đổi người ký trước khi CO bản ghi, </w:t>
            </w:r>
            <w:r w:rsidR="008B4D7C">
              <w:rPr>
                <w:szCs w:val="24"/>
              </w:rPr>
              <w:t>chọn vào bản ghi người ký bất kì, hiển thị popup Chọn người ký. Sau khi chọn và ấn đồng ý, ghi đè lên bản ghi trước đó.</w:t>
            </w:r>
          </w:p>
        </w:tc>
      </w:tr>
      <w:tr w:rsidR="00617A8C" w:rsidRPr="00FF37CC" w14:paraId="508A9B5E" w14:textId="77777777" w:rsidTr="00297B91">
        <w:tc>
          <w:tcPr>
            <w:tcW w:w="2424" w:type="dxa"/>
          </w:tcPr>
          <w:p w14:paraId="4D393B6F" w14:textId="47F48A76" w:rsidR="00617A8C" w:rsidRDefault="001D4700" w:rsidP="006C72A1">
            <w:pPr>
              <w:pStyle w:val="Sothutu-1so"/>
              <w:spacing w:before="120" w:line="276" w:lineRule="auto"/>
              <w:jc w:val="left"/>
              <w:rPr>
                <w:szCs w:val="24"/>
                <w:highlight w:val="green"/>
              </w:rPr>
            </w:pPr>
            <w:r>
              <w:rPr>
                <w:szCs w:val="24"/>
                <w:highlight w:val="green"/>
              </w:rPr>
              <w:t>Xem trước chữ ký</w:t>
            </w:r>
          </w:p>
          <w:p w14:paraId="61873CCF" w14:textId="1F537E77" w:rsidR="008923FF" w:rsidRPr="00A43766" w:rsidRDefault="008923FF" w:rsidP="006C72A1">
            <w:pPr>
              <w:pStyle w:val="Sothutu-1so"/>
              <w:spacing w:before="120" w:line="276" w:lineRule="auto"/>
              <w:jc w:val="left"/>
              <w:rPr>
                <w:szCs w:val="24"/>
                <w:highlight w:val="green"/>
              </w:rPr>
            </w:pPr>
            <w:r>
              <w:rPr>
                <w:szCs w:val="24"/>
                <w:highlight w:val="green"/>
              </w:rPr>
              <w:t>(icon mắt)</w:t>
            </w:r>
          </w:p>
        </w:tc>
        <w:tc>
          <w:tcPr>
            <w:tcW w:w="1176" w:type="dxa"/>
          </w:tcPr>
          <w:p w14:paraId="1C34CACF" w14:textId="77777777" w:rsidR="00617A8C" w:rsidRPr="00A43766" w:rsidRDefault="00617A8C" w:rsidP="006C72A1">
            <w:pPr>
              <w:pStyle w:val="Sothutu-1so"/>
              <w:spacing w:before="120" w:line="276" w:lineRule="auto"/>
              <w:jc w:val="left"/>
              <w:rPr>
                <w:szCs w:val="24"/>
                <w:highlight w:val="green"/>
              </w:rPr>
            </w:pPr>
          </w:p>
        </w:tc>
        <w:tc>
          <w:tcPr>
            <w:tcW w:w="10710" w:type="dxa"/>
          </w:tcPr>
          <w:p w14:paraId="56D06975" w14:textId="4688C2EE" w:rsidR="009E570A" w:rsidRDefault="009E570A" w:rsidP="006C72A1">
            <w:pPr>
              <w:pStyle w:val="Sothutu-1so"/>
              <w:spacing w:before="120" w:line="276" w:lineRule="auto"/>
              <w:rPr>
                <w:szCs w:val="24"/>
                <w:highlight w:val="green"/>
              </w:rPr>
            </w:pPr>
            <w:r>
              <w:rPr>
                <w:szCs w:val="24"/>
                <w:highlight w:val="green"/>
              </w:rPr>
              <w:t>Tooltip ở icon: Xem trước chữ ký</w:t>
            </w:r>
          </w:p>
          <w:p w14:paraId="232C4C90" w14:textId="77777777" w:rsidR="005D3CE6" w:rsidRPr="00F969D9" w:rsidRDefault="005D3CE6" w:rsidP="005D3CE6">
            <w:pPr>
              <w:pStyle w:val="Sothutu-1so"/>
              <w:spacing w:before="120" w:after="120" w:line="276" w:lineRule="auto"/>
              <w:rPr>
                <w:szCs w:val="24"/>
                <w:highlight w:val="green"/>
              </w:rPr>
            </w:pPr>
            <w:r w:rsidRPr="00F969D9">
              <w:rPr>
                <w:szCs w:val="24"/>
                <w:highlight w:val="green"/>
              </w:rPr>
              <w:t>Có 3 loại trạng thái văn bản:</w:t>
            </w:r>
          </w:p>
          <w:p w14:paraId="7581F7DE" w14:textId="77777777" w:rsidR="005D3CE6" w:rsidRPr="00F969D9" w:rsidRDefault="005D3CE6" w:rsidP="005D3CE6">
            <w:pPr>
              <w:pStyle w:val="Sothutu-1so"/>
              <w:numPr>
                <w:ilvl w:val="0"/>
                <w:numId w:val="47"/>
              </w:numPr>
              <w:spacing w:before="120" w:after="120" w:line="276" w:lineRule="auto"/>
              <w:rPr>
                <w:szCs w:val="24"/>
                <w:highlight w:val="green"/>
              </w:rPr>
            </w:pPr>
            <w:r w:rsidRPr="00F969D9">
              <w:rPr>
                <w:szCs w:val="24"/>
                <w:highlight w:val="green"/>
              </w:rPr>
              <w:t>Vản bản gốc (không có chữ ký+ trước khi trình ký)</w:t>
            </w:r>
          </w:p>
          <w:p w14:paraId="160EEB66" w14:textId="740949B6" w:rsidR="005D3CE6" w:rsidRPr="00F969D9" w:rsidRDefault="005D3CE6" w:rsidP="005D3CE6">
            <w:pPr>
              <w:pStyle w:val="Sothutu-1so"/>
              <w:numPr>
                <w:ilvl w:val="0"/>
                <w:numId w:val="47"/>
              </w:numPr>
              <w:spacing w:before="120" w:after="120" w:line="276" w:lineRule="auto"/>
              <w:rPr>
                <w:szCs w:val="24"/>
                <w:highlight w:val="green"/>
              </w:rPr>
            </w:pPr>
            <w:r w:rsidRPr="00F969D9">
              <w:rPr>
                <w:szCs w:val="24"/>
                <w:highlight w:val="green"/>
              </w:rPr>
              <w:t>Văn bản có chữ ký (trước khi trình ký): gọi sang bên VOffice lấy chữ ký demo</w:t>
            </w:r>
            <w:r w:rsidR="00303EB9">
              <w:rPr>
                <w:szCs w:val="24"/>
                <w:highlight w:val="green"/>
              </w:rPr>
              <w:t>, và hiển thị watermark “Văn bản chưa ban hành”</w:t>
            </w:r>
            <w:r w:rsidR="00F96C73">
              <w:rPr>
                <w:szCs w:val="24"/>
                <w:highlight w:val="green"/>
              </w:rPr>
              <w:t xml:space="preserve"> (xem prototype)</w:t>
            </w:r>
          </w:p>
          <w:p w14:paraId="309D7207" w14:textId="47B4FD6A" w:rsidR="005D3CE6" w:rsidRDefault="005D3CE6" w:rsidP="00F96C73">
            <w:pPr>
              <w:pStyle w:val="Sothutu-1so"/>
              <w:numPr>
                <w:ilvl w:val="0"/>
                <w:numId w:val="47"/>
              </w:numPr>
              <w:spacing w:before="120" w:line="276" w:lineRule="auto"/>
              <w:rPr>
                <w:szCs w:val="24"/>
                <w:highlight w:val="green"/>
              </w:rPr>
            </w:pPr>
            <w:r w:rsidRPr="00F969D9">
              <w:rPr>
                <w:szCs w:val="24"/>
                <w:highlight w:val="green"/>
              </w:rPr>
              <w:lastRenderedPageBreak/>
              <w:t>Văn bản sau khi trình ký: Gọi sang Voffice lấy chữ ký thật</w:t>
            </w:r>
            <w:r w:rsidR="00E7647F">
              <w:rPr>
                <w:szCs w:val="24"/>
                <w:highlight w:val="green"/>
              </w:rPr>
              <w:t>,</w:t>
            </w:r>
            <w:r w:rsidR="008404A9">
              <w:rPr>
                <w:szCs w:val="24"/>
                <w:highlight w:val="green"/>
              </w:rPr>
              <w:t xml:space="preserve"> </w:t>
            </w:r>
            <w:r w:rsidR="00E7647F">
              <w:rPr>
                <w:szCs w:val="24"/>
                <w:highlight w:val="green"/>
              </w:rPr>
              <w:t>mã/</w:t>
            </w:r>
            <w:r w:rsidR="008404A9">
              <w:rPr>
                <w:szCs w:val="24"/>
                <w:highlight w:val="green"/>
              </w:rPr>
              <w:t>số văn bản</w:t>
            </w:r>
            <w:r w:rsidR="00E7647F">
              <w:rPr>
                <w:szCs w:val="24"/>
                <w:highlight w:val="green"/>
              </w:rPr>
              <w:t>, watermark đã ký (xem prototype)</w:t>
            </w:r>
          </w:p>
          <w:p w14:paraId="3A52B41E" w14:textId="14C99288" w:rsidR="001D4700" w:rsidRDefault="008923FF" w:rsidP="00542CC4">
            <w:pPr>
              <w:pStyle w:val="Sothutu-1so"/>
              <w:spacing w:before="120" w:line="276" w:lineRule="auto"/>
              <w:rPr>
                <w:szCs w:val="24"/>
                <w:highlight w:val="green"/>
              </w:rPr>
            </w:pPr>
            <w:r>
              <w:rPr>
                <w:szCs w:val="24"/>
                <w:highlight w:val="green"/>
              </w:rPr>
              <w:t>Khi user chọn v</w:t>
            </w:r>
            <w:r w:rsidR="008304F2">
              <w:rPr>
                <w:szCs w:val="24"/>
                <w:highlight w:val="green"/>
              </w:rPr>
              <w:t xml:space="preserve">ào icon này, hệ thống sẽ thực hiện </w:t>
            </w:r>
            <w:r w:rsidR="00BC5FB5">
              <w:rPr>
                <w:szCs w:val="24"/>
                <w:highlight w:val="green"/>
              </w:rPr>
              <w:t xml:space="preserve">đẩy </w:t>
            </w:r>
            <w:r w:rsidR="00F96C73">
              <w:rPr>
                <w:szCs w:val="24"/>
                <w:highlight w:val="green"/>
              </w:rPr>
              <w:t>văn bản gốc</w:t>
            </w:r>
            <w:r w:rsidR="00BC5FB5">
              <w:rPr>
                <w:szCs w:val="24"/>
                <w:highlight w:val="green"/>
              </w:rPr>
              <w:t xml:space="preserve"> sang V</w:t>
            </w:r>
            <w:r w:rsidR="009E570A">
              <w:rPr>
                <w:szCs w:val="24"/>
                <w:highlight w:val="green"/>
              </w:rPr>
              <w:t xml:space="preserve">office, </w:t>
            </w:r>
            <w:r w:rsidR="00321BF3">
              <w:rPr>
                <w:szCs w:val="24"/>
                <w:highlight w:val="green"/>
              </w:rPr>
              <w:t xml:space="preserve">sau đó lấy file </w:t>
            </w:r>
            <w:r w:rsidR="009E570A">
              <w:rPr>
                <w:szCs w:val="24"/>
                <w:highlight w:val="green"/>
              </w:rPr>
              <w:t>V</w:t>
            </w:r>
            <w:r w:rsidR="006E0DFF">
              <w:rPr>
                <w:szCs w:val="24"/>
                <w:highlight w:val="green"/>
              </w:rPr>
              <w:t>office đã gắn chữ</w:t>
            </w:r>
            <w:r w:rsidR="00321BF3">
              <w:rPr>
                <w:szCs w:val="24"/>
                <w:highlight w:val="green"/>
              </w:rPr>
              <w:t xml:space="preserve"> ký </w:t>
            </w:r>
            <w:r w:rsidR="00342D94">
              <w:rPr>
                <w:szCs w:val="24"/>
                <w:highlight w:val="green"/>
              </w:rPr>
              <w:t xml:space="preserve">demo </w:t>
            </w:r>
            <w:r w:rsidR="00321BF3">
              <w:rPr>
                <w:szCs w:val="24"/>
                <w:highlight w:val="green"/>
              </w:rPr>
              <w:t>về hệ thống</w:t>
            </w:r>
            <w:r w:rsidR="00542CC4">
              <w:rPr>
                <w:szCs w:val="24"/>
                <w:highlight w:val="green"/>
              </w:rPr>
              <w:t xml:space="preserve"> và hiển thị cho người dùng</w:t>
            </w:r>
            <w:r w:rsidR="001D4700">
              <w:rPr>
                <w:szCs w:val="24"/>
                <w:highlight w:val="green"/>
              </w:rPr>
              <w:t xml:space="preserve"> xem trước</w:t>
            </w:r>
            <w:r w:rsidR="00A057AE">
              <w:rPr>
                <w:szCs w:val="24"/>
                <w:highlight w:val="green"/>
              </w:rPr>
              <w:t xml:space="preserve"> khi trình ký.</w:t>
            </w:r>
          </w:p>
          <w:p w14:paraId="30553979" w14:textId="337598ED" w:rsidR="00C2035A" w:rsidRPr="00A43766" w:rsidRDefault="00C2035A" w:rsidP="00542CC4">
            <w:pPr>
              <w:pStyle w:val="Sothutu-1so"/>
              <w:spacing w:before="120" w:line="276" w:lineRule="auto"/>
              <w:rPr>
                <w:szCs w:val="24"/>
                <w:highlight w:val="green"/>
              </w:rPr>
            </w:pPr>
            <w:r>
              <w:rPr>
                <w:szCs w:val="24"/>
                <w:highlight w:val="green"/>
              </w:rPr>
              <w:t>Khi ấn lại lần nữa sẽ quay về văn bản gốc (không có chữ ký)</w:t>
            </w:r>
          </w:p>
        </w:tc>
      </w:tr>
      <w:tr w:rsidR="006C72A1" w:rsidRPr="00FF37CC" w14:paraId="484050D8" w14:textId="77777777" w:rsidTr="00297B91">
        <w:tc>
          <w:tcPr>
            <w:tcW w:w="2424" w:type="dxa"/>
          </w:tcPr>
          <w:p w14:paraId="52576E3B" w14:textId="1F339499" w:rsidR="006C72A1" w:rsidRPr="00FF37CC" w:rsidRDefault="001C79DE" w:rsidP="006C72A1">
            <w:pPr>
              <w:pStyle w:val="Sothutu-1so"/>
              <w:spacing w:before="120" w:line="276" w:lineRule="auto"/>
              <w:jc w:val="left"/>
              <w:rPr>
                <w:szCs w:val="24"/>
              </w:rPr>
            </w:pPr>
            <w:r>
              <w:rPr>
                <w:szCs w:val="24"/>
              </w:rPr>
              <w:lastRenderedPageBreak/>
              <w:t>Trình ký</w:t>
            </w:r>
          </w:p>
        </w:tc>
        <w:tc>
          <w:tcPr>
            <w:tcW w:w="1176" w:type="dxa"/>
          </w:tcPr>
          <w:p w14:paraId="7F2CBBE0" w14:textId="5F5391F1" w:rsidR="006C72A1" w:rsidRPr="00FF37CC" w:rsidRDefault="006C72A1" w:rsidP="006C72A1">
            <w:pPr>
              <w:pStyle w:val="Sothutu-1so"/>
              <w:spacing w:before="120" w:line="276" w:lineRule="auto"/>
              <w:jc w:val="left"/>
              <w:rPr>
                <w:szCs w:val="24"/>
              </w:rPr>
            </w:pPr>
            <w:r>
              <w:rPr>
                <w:szCs w:val="24"/>
              </w:rPr>
              <w:t>Có</w:t>
            </w:r>
          </w:p>
        </w:tc>
        <w:tc>
          <w:tcPr>
            <w:tcW w:w="10710" w:type="dxa"/>
          </w:tcPr>
          <w:p w14:paraId="4890A72E" w14:textId="427BE5ED" w:rsidR="00211ABF" w:rsidRDefault="00211ABF" w:rsidP="006C72A1">
            <w:pPr>
              <w:pStyle w:val="Sothutu-1so"/>
              <w:spacing w:before="120" w:line="276" w:lineRule="auto"/>
              <w:rPr>
                <w:szCs w:val="24"/>
              </w:rPr>
            </w:pPr>
            <w:r>
              <w:rPr>
                <w:szCs w:val="24"/>
              </w:rPr>
              <w:t>Nhập mật khẩu SSO -&gt; Chọn Đồng ý để CO bản ghi.</w:t>
            </w:r>
          </w:p>
          <w:p w14:paraId="516677EE" w14:textId="6D9CCF98" w:rsidR="006C72A1" w:rsidRDefault="00033BF5" w:rsidP="006C72A1">
            <w:pPr>
              <w:pStyle w:val="Sothutu-1so"/>
              <w:spacing w:before="120" w:line="276" w:lineRule="auto"/>
              <w:rPr>
                <w:szCs w:val="24"/>
              </w:rPr>
            </w:pPr>
            <w:r>
              <w:rPr>
                <w:szCs w:val="24"/>
              </w:rPr>
              <w:t xml:space="preserve">Sau khi CO thành công bản ghi, lưu bản ghi vào </w:t>
            </w:r>
            <w:r w:rsidRPr="00033BF5">
              <w:rPr>
                <w:szCs w:val="24"/>
              </w:rPr>
              <w:t>Bảng C_DOCUMENTSIGN</w:t>
            </w:r>
          </w:p>
          <w:p w14:paraId="6313BD0D" w14:textId="52E81DF9" w:rsidR="00033BF5" w:rsidRDefault="003A1D0E" w:rsidP="00033BF5">
            <w:pPr>
              <w:pStyle w:val="Sothutu-1so"/>
              <w:spacing w:before="120" w:line="276" w:lineRule="auto"/>
              <w:rPr>
                <w:szCs w:val="24"/>
              </w:rPr>
            </w:pPr>
            <w:r>
              <w:rPr>
                <w:szCs w:val="24"/>
              </w:rPr>
              <w:t>T</w:t>
            </w:r>
            <w:r w:rsidR="00033BF5">
              <w:rPr>
                <w:szCs w:val="24"/>
              </w:rPr>
              <w:t>rạng thái chứng từ sang Hoàn thành</w:t>
            </w:r>
          </w:p>
          <w:p w14:paraId="07488287" w14:textId="77777777" w:rsidR="00033BF5" w:rsidRDefault="00033BF5" w:rsidP="00033BF5">
            <w:pPr>
              <w:pStyle w:val="Sothutu-1so"/>
              <w:spacing w:before="120" w:line="276" w:lineRule="auto"/>
              <w:rPr>
                <w:szCs w:val="24"/>
              </w:rPr>
            </w:pPr>
            <w:r>
              <w:rPr>
                <w:szCs w:val="24"/>
              </w:rPr>
              <w:t>Không cho phép sửa các trường dữ liệu ở tất cả các tab (trừ trường được quy định sửa dành cho user phòng tài chính)</w:t>
            </w:r>
          </w:p>
          <w:p w14:paraId="03C4309D" w14:textId="77777777" w:rsidR="00033BF5" w:rsidRDefault="00033BF5" w:rsidP="00033BF5">
            <w:pPr>
              <w:pStyle w:val="Sothutu-1so"/>
              <w:spacing w:before="120" w:line="276" w:lineRule="auto"/>
              <w:rPr>
                <w:szCs w:val="24"/>
              </w:rPr>
            </w:pPr>
            <w:r>
              <w:rPr>
                <w:szCs w:val="24"/>
              </w:rPr>
              <w:t>Hiển thị chức năng Hủy hoàn thành (RA)</w:t>
            </w:r>
          </w:p>
          <w:p w14:paraId="72307689" w14:textId="4A328D19" w:rsidR="00DF2DDB" w:rsidRDefault="00033BF5" w:rsidP="00314D7B">
            <w:pPr>
              <w:pStyle w:val="Sothutu-1so"/>
              <w:spacing w:before="120" w:line="276" w:lineRule="auto"/>
              <w:rPr>
                <w:szCs w:val="24"/>
              </w:rPr>
            </w:pPr>
            <w:r>
              <w:rPr>
                <w:szCs w:val="24"/>
              </w:rPr>
              <w:t>Chỉ cho CO t</w:t>
            </w:r>
            <w:r w:rsidR="00314D7B">
              <w:rPr>
                <w:szCs w:val="24"/>
              </w:rPr>
              <w:t>hành công khi điền đầy đủ thông tin các trường bắt buộc</w:t>
            </w:r>
            <w:r>
              <w:rPr>
                <w:szCs w:val="24"/>
              </w:rPr>
              <w:t>.</w:t>
            </w:r>
          </w:p>
        </w:tc>
      </w:tr>
      <w:tr w:rsidR="00D11CEF" w:rsidRPr="00FF37CC" w14:paraId="0669AE53" w14:textId="77777777" w:rsidTr="00297B91">
        <w:tc>
          <w:tcPr>
            <w:tcW w:w="2424" w:type="dxa"/>
          </w:tcPr>
          <w:p w14:paraId="3101D8BE" w14:textId="10569D2C" w:rsidR="00D11CEF" w:rsidRDefault="00790E7A" w:rsidP="00790E7A">
            <w:pPr>
              <w:pStyle w:val="Sothutu-1so"/>
              <w:spacing w:before="120" w:line="276" w:lineRule="auto"/>
              <w:jc w:val="left"/>
              <w:rPr>
                <w:szCs w:val="24"/>
              </w:rPr>
            </w:pPr>
            <w:r>
              <w:rPr>
                <w:szCs w:val="24"/>
              </w:rPr>
              <w:t>Lưu thông tin t</w:t>
            </w:r>
            <w:r w:rsidR="00D11CEF">
              <w:rPr>
                <w:szCs w:val="24"/>
              </w:rPr>
              <w:t xml:space="preserve">rình ký </w:t>
            </w:r>
          </w:p>
        </w:tc>
        <w:tc>
          <w:tcPr>
            <w:tcW w:w="1176" w:type="dxa"/>
          </w:tcPr>
          <w:p w14:paraId="2EE4B9C8" w14:textId="16BDD694" w:rsidR="00D11CEF" w:rsidRDefault="00D11CEF" w:rsidP="006C72A1">
            <w:pPr>
              <w:pStyle w:val="Sothutu-1so"/>
              <w:spacing w:before="120" w:line="276" w:lineRule="auto"/>
              <w:jc w:val="left"/>
              <w:rPr>
                <w:szCs w:val="24"/>
              </w:rPr>
            </w:pPr>
            <w:r>
              <w:rPr>
                <w:szCs w:val="24"/>
              </w:rPr>
              <w:t>Có</w:t>
            </w:r>
          </w:p>
        </w:tc>
        <w:tc>
          <w:tcPr>
            <w:tcW w:w="10710" w:type="dxa"/>
          </w:tcPr>
          <w:p w14:paraId="17B7EF72" w14:textId="1F2F109E" w:rsidR="00D11CEF" w:rsidRDefault="00760C86" w:rsidP="006C72A1">
            <w:pPr>
              <w:pStyle w:val="Sothutu-1so"/>
              <w:spacing w:before="120" w:line="276" w:lineRule="auto"/>
              <w:rPr>
                <w:szCs w:val="24"/>
              </w:rPr>
            </w:pPr>
            <w:r>
              <w:rPr>
                <w:szCs w:val="24"/>
              </w:rPr>
              <w:t>Chọn chức năng này, chuyển sang màn hình Trình ký Voffice (mô tả bên dưới) và tạo bản ghi nháp với những thông tin đã nhập trước đó</w:t>
            </w:r>
            <w:r w:rsidR="00225A97">
              <w:rPr>
                <w:szCs w:val="24"/>
              </w:rPr>
              <w:t xml:space="preserve"> theo mục tương ứng ở Màn hình trình ký Voffice</w:t>
            </w:r>
          </w:p>
        </w:tc>
      </w:tr>
      <w:tr w:rsidR="0050030D" w:rsidRPr="00FF37CC" w14:paraId="148EB6C8" w14:textId="77777777" w:rsidTr="00297B91">
        <w:tc>
          <w:tcPr>
            <w:tcW w:w="2424" w:type="dxa"/>
          </w:tcPr>
          <w:p w14:paraId="067ED6DC" w14:textId="4206DC91" w:rsidR="0050030D" w:rsidRDefault="0050030D" w:rsidP="006C72A1">
            <w:pPr>
              <w:pStyle w:val="Sothutu-1so"/>
              <w:spacing w:before="120" w:line="276" w:lineRule="auto"/>
              <w:jc w:val="left"/>
              <w:rPr>
                <w:szCs w:val="24"/>
              </w:rPr>
            </w:pPr>
            <w:r>
              <w:rPr>
                <w:szCs w:val="24"/>
              </w:rPr>
              <w:t>RA</w:t>
            </w:r>
          </w:p>
        </w:tc>
        <w:tc>
          <w:tcPr>
            <w:tcW w:w="1176" w:type="dxa"/>
          </w:tcPr>
          <w:p w14:paraId="4B055863" w14:textId="216C1CAD" w:rsidR="0050030D" w:rsidRDefault="0050030D" w:rsidP="006C72A1">
            <w:pPr>
              <w:pStyle w:val="Sothutu-1so"/>
              <w:spacing w:before="120" w:line="276" w:lineRule="auto"/>
              <w:jc w:val="left"/>
              <w:rPr>
                <w:szCs w:val="24"/>
              </w:rPr>
            </w:pPr>
            <w:r>
              <w:rPr>
                <w:szCs w:val="24"/>
              </w:rPr>
              <w:t>Có</w:t>
            </w:r>
          </w:p>
        </w:tc>
        <w:tc>
          <w:tcPr>
            <w:tcW w:w="10710" w:type="dxa"/>
          </w:tcPr>
          <w:p w14:paraId="1A362B08" w14:textId="3C76AAD6" w:rsidR="00033BF5" w:rsidRPr="00A5214B" w:rsidRDefault="00033BF5" w:rsidP="00033BF5">
            <w:pPr>
              <w:pStyle w:val="Sothutu-1so"/>
              <w:spacing w:before="120" w:line="276" w:lineRule="auto"/>
              <w:rPr>
                <w:szCs w:val="24"/>
              </w:rPr>
            </w:pPr>
            <w:r w:rsidRPr="00A5214B">
              <w:rPr>
                <w:szCs w:val="24"/>
              </w:rPr>
              <w:t>Chuyển trạng thái chứng từ sang ‘</w:t>
            </w:r>
            <w:r>
              <w:rPr>
                <w:szCs w:val="24"/>
              </w:rPr>
              <w:t xml:space="preserve">Đang </w:t>
            </w:r>
            <w:r w:rsidRPr="00A5214B">
              <w:rPr>
                <w:szCs w:val="24"/>
              </w:rPr>
              <w:t xml:space="preserve">Nháp’. Hiển thị chức năng </w:t>
            </w:r>
            <w:r w:rsidR="000A55D9">
              <w:rPr>
                <w:szCs w:val="24"/>
              </w:rPr>
              <w:t>trước khi CO</w:t>
            </w:r>
          </w:p>
          <w:p w14:paraId="2B1D9797" w14:textId="77777777" w:rsidR="00033BF5" w:rsidRPr="00A5214B" w:rsidRDefault="00033BF5" w:rsidP="00033BF5">
            <w:pPr>
              <w:pStyle w:val="Sothutu-1so"/>
              <w:spacing w:before="120" w:line="276" w:lineRule="auto"/>
              <w:rPr>
                <w:szCs w:val="24"/>
              </w:rPr>
            </w:pPr>
            <w:r w:rsidRPr="00A5214B">
              <w:rPr>
                <w:szCs w:val="24"/>
              </w:rPr>
              <w:t>Chỉ được chuyển trong các trường hợp sau:</w:t>
            </w:r>
          </w:p>
          <w:p w14:paraId="294D52D9" w14:textId="77777777" w:rsidR="00033BF5" w:rsidRPr="00A5214B" w:rsidRDefault="00033BF5" w:rsidP="00033BF5">
            <w:pPr>
              <w:pStyle w:val="Sothutu-1so"/>
              <w:numPr>
                <w:ilvl w:val="0"/>
                <w:numId w:val="20"/>
              </w:numPr>
              <w:spacing w:before="120" w:line="276" w:lineRule="auto"/>
              <w:rPr>
                <w:szCs w:val="24"/>
              </w:rPr>
            </w:pPr>
            <w:r>
              <w:rPr>
                <w:szCs w:val="24"/>
              </w:rPr>
              <w:t>Bản ghi có trạng thái ký</w:t>
            </w:r>
            <w:r w:rsidRPr="00A5214B">
              <w:rPr>
                <w:szCs w:val="24"/>
              </w:rPr>
              <w:t xml:space="preserve"> = Chưa </w:t>
            </w:r>
            <w:r>
              <w:rPr>
                <w:szCs w:val="24"/>
              </w:rPr>
              <w:t>ký hoặc Chờ ký</w:t>
            </w:r>
          </w:p>
          <w:p w14:paraId="271CBD16" w14:textId="16702441" w:rsidR="0050030D" w:rsidRDefault="00033BF5" w:rsidP="00033BF5">
            <w:pPr>
              <w:pStyle w:val="Sothutu-1so"/>
              <w:spacing w:before="120" w:line="276" w:lineRule="auto"/>
              <w:rPr>
                <w:szCs w:val="24"/>
              </w:rPr>
            </w:pPr>
            <w:r w:rsidRPr="00A5214B">
              <w:rPr>
                <w:szCs w:val="24"/>
              </w:rPr>
              <w:t>User nào tạo thì User đó mới được hủy</w:t>
            </w:r>
          </w:p>
        </w:tc>
      </w:tr>
      <w:tr w:rsidR="00D3008A" w:rsidRPr="00FF37CC" w14:paraId="4FADD021" w14:textId="77777777" w:rsidTr="00297B91">
        <w:tc>
          <w:tcPr>
            <w:tcW w:w="2424" w:type="dxa"/>
          </w:tcPr>
          <w:p w14:paraId="666A37AC" w14:textId="78DFEBC5" w:rsidR="00D3008A" w:rsidRPr="00FF37CC" w:rsidRDefault="006C72A1" w:rsidP="00297B91">
            <w:pPr>
              <w:pStyle w:val="Sothutu-1so"/>
              <w:spacing w:before="120" w:line="276" w:lineRule="auto"/>
              <w:jc w:val="left"/>
              <w:rPr>
                <w:szCs w:val="24"/>
              </w:rPr>
            </w:pPr>
            <w:r>
              <w:rPr>
                <w:szCs w:val="24"/>
              </w:rPr>
              <w:t>T</w:t>
            </w:r>
            <w:r w:rsidR="00802107">
              <w:rPr>
                <w:szCs w:val="24"/>
              </w:rPr>
              <w:t>hu hồi</w:t>
            </w:r>
          </w:p>
        </w:tc>
        <w:tc>
          <w:tcPr>
            <w:tcW w:w="1176" w:type="dxa"/>
          </w:tcPr>
          <w:p w14:paraId="13E6AD16" w14:textId="7DB2DA1C" w:rsidR="00D3008A" w:rsidRPr="00FF37CC" w:rsidRDefault="006C72A1" w:rsidP="00297B91">
            <w:pPr>
              <w:pStyle w:val="Sothutu-1so"/>
              <w:spacing w:before="120" w:line="276" w:lineRule="auto"/>
              <w:jc w:val="left"/>
              <w:rPr>
                <w:szCs w:val="24"/>
              </w:rPr>
            </w:pPr>
            <w:r>
              <w:rPr>
                <w:szCs w:val="24"/>
              </w:rPr>
              <w:t>Có</w:t>
            </w:r>
          </w:p>
        </w:tc>
        <w:tc>
          <w:tcPr>
            <w:tcW w:w="10710" w:type="dxa"/>
          </w:tcPr>
          <w:p w14:paraId="435232AC" w14:textId="77777777" w:rsidR="00802107" w:rsidRDefault="00802107" w:rsidP="00297B91">
            <w:pPr>
              <w:pStyle w:val="Sothutu-1so"/>
              <w:spacing w:before="120" w:line="276" w:lineRule="auto"/>
              <w:rPr>
                <w:szCs w:val="24"/>
              </w:rPr>
            </w:pPr>
            <w:r>
              <w:rPr>
                <w:szCs w:val="24"/>
              </w:rPr>
              <w:t xml:space="preserve">(Dấu X) </w:t>
            </w:r>
          </w:p>
          <w:p w14:paraId="138AD22D" w14:textId="0AF5F39B" w:rsidR="00802107" w:rsidRDefault="0027208C" w:rsidP="00802107">
            <w:pPr>
              <w:pStyle w:val="Sothutu-1so"/>
              <w:spacing w:before="120" w:line="276" w:lineRule="auto"/>
              <w:rPr>
                <w:szCs w:val="24"/>
              </w:rPr>
            </w:pPr>
            <w:r>
              <w:rPr>
                <w:szCs w:val="24"/>
              </w:rPr>
              <w:t>Thu hồi các button chức năng, hiển thị button Thêm</w:t>
            </w:r>
          </w:p>
        </w:tc>
      </w:tr>
      <w:tr w:rsidR="00802107" w:rsidRPr="00FF37CC" w14:paraId="2E70D359" w14:textId="77777777" w:rsidTr="00297B91">
        <w:tc>
          <w:tcPr>
            <w:tcW w:w="2424" w:type="dxa"/>
          </w:tcPr>
          <w:p w14:paraId="25233709" w14:textId="436EC12F" w:rsidR="00802107" w:rsidRDefault="00802107" w:rsidP="00297B91">
            <w:pPr>
              <w:pStyle w:val="Sothutu-1so"/>
              <w:spacing w:before="120" w:line="276" w:lineRule="auto"/>
              <w:jc w:val="left"/>
              <w:rPr>
                <w:szCs w:val="24"/>
              </w:rPr>
            </w:pPr>
            <w:r>
              <w:rPr>
                <w:szCs w:val="24"/>
              </w:rPr>
              <w:t>Thoát</w:t>
            </w:r>
          </w:p>
        </w:tc>
        <w:tc>
          <w:tcPr>
            <w:tcW w:w="1176" w:type="dxa"/>
          </w:tcPr>
          <w:p w14:paraId="530313BC" w14:textId="77777777" w:rsidR="00802107" w:rsidRDefault="00802107" w:rsidP="00297B91">
            <w:pPr>
              <w:pStyle w:val="Sothutu-1so"/>
              <w:spacing w:before="120" w:line="276" w:lineRule="auto"/>
              <w:jc w:val="left"/>
              <w:rPr>
                <w:szCs w:val="24"/>
              </w:rPr>
            </w:pPr>
          </w:p>
        </w:tc>
        <w:tc>
          <w:tcPr>
            <w:tcW w:w="10710" w:type="dxa"/>
          </w:tcPr>
          <w:p w14:paraId="3818E75E" w14:textId="55E80310" w:rsidR="00802107" w:rsidRDefault="00802107" w:rsidP="00297B91">
            <w:pPr>
              <w:pStyle w:val="Sothutu-1so"/>
              <w:spacing w:before="120" w:line="276" w:lineRule="auto"/>
              <w:rPr>
                <w:szCs w:val="24"/>
              </w:rPr>
            </w:pPr>
            <w:r>
              <w:rPr>
                <w:szCs w:val="24"/>
              </w:rPr>
              <w:t>Trong trường hợp đang nhập thông tin mà thoát khỏi màn hình phiếu in thì không lưu lại bản ghi</w:t>
            </w:r>
            <w:r w:rsidR="005B22C0">
              <w:rPr>
                <w:szCs w:val="24"/>
              </w:rPr>
              <w:t xml:space="preserve"> trình ký</w:t>
            </w:r>
          </w:p>
        </w:tc>
      </w:tr>
    </w:tbl>
    <w:p w14:paraId="437E6D75" w14:textId="77777777" w:rsidR="008F2AE8" w:rsidRPr="008F2AE8" w:rsidRDefault="008F2AE8" w:rsidP="008F2AE8"/>
    <w:p w14:paraId="6439F1FA" w14:textId="56A74B86" w:rsidR="008F2AE8" w:rsidRPr="00A548DE" w:rsidRDefault="00372BBB" w:rsidP="00372BBB">
      <w:pPr>
        <w:ind w:left="0"/>
        <w:rPr>
          <w:b/>
          <w:highlight w:val="green"/>
        </w:rPr>
      </w:pPr>
      <w:r w:rsidRPr="00A548DE">
        <w:rPr>
          <w:b/>
          <w:highlight w:val="green"/>
        </w:rPr>
        <w:t>Lưu ý:</w:t>
      </w:r>
    </w:p>
    <w:p w14:paraId="6010D0A1" w14:textId="77777777" w:rsidR="0021567D" w:rsidRDefault="00372BBB" w:rsidP="00372BBB">
      <w:pPr>
        <w:ind w:left="0"/>
        <w:rPr>
          <w:highlight w:val="green"/>
        </w:rPr>
      </w:pPr>
      <w:r w:rsidRPr="00A548DE">
        <w:rPr>
          <w:highlight w:val="green"/>
        </w:rPr>
        <w:t>Không cho phép thực hiện trình ký lần 2 nếu đã có bản ghi trình ký Voffice</w:t>
      </w:r>
      <w:r w:rsidR="0021567D">
        <w:rPr>
          <w:highlight w:val="green"/>
        </w:rPr>
        <w:t xml:space="preserve"> thỏa mãn điều kiện:</w:t>
      </w:r>
    </w:p>
    <w:p w14:paraId="3437E807" w14:textId="4476A406" w:rsidR="0021567D" w:rsidRPr="0021567D" w:rsidRDefault="0021567D" w:rsidP="006A3E95">
      <w:pPr>
        <w:pStyle w:val="ListParagraph"/>
        <w:numPr>
          <w:ilvl w:val="0"/>
          <w:numId w:val="47"/>
        </w:numPr>
        <w:spacing w:line="360" w:lineRule="auto"/>
      </w:pPr>
      <w:r>
        <w:rPr>
          <w:highlight w:val="green"/>
        </w:rPr>
        <w:t xml:space="preserve">Bản ghi đã trình </w:t>
      </w:r>
      <w:r w:rsidRPr="006A3E95">
        <w:rPr>
          <w:highlight w:val="green"/>
        </w:rPr>
        <w:t xml:space="preserve">ký </w:t>
      </w:r>
      <w:r w:rsidR="006A3E95" w:rsidRPr="006A3E95">
        <w:rPr>
          <w:highlight w:val="green"/>
        </w:rPr>
        <w:t>(</w:t>
      </w:r>
      <w:proofErr w:type="gramStart"/>
      <w:r w:rsidR="006A3E95" w:rsidRPr="006A3E95">
        <w:rPr>
          <w:highlight w:val="green"/>
        </w:rPr>
        <w:t xml:space="preserve">IsSignerRecord </w:t>
      </w:r>
      <w:r w:rsidR="006A3E95">
        <w:rPr>
          <w:highlight w:val="green"/>
        </w:rPr>
        <w:t>)</w:t>
      </w:r>
      <w:proofErr w:type="gramEnd"/>
      <w:r w:rsidR="0033787F">
        <w:rPr>
          <w:highlight w:val="green"/>
        </w:rPr>
        <w:t xml:space="preserve"> </w:t>
      </w:r>
      <w:r w:rsidRPr="00C95105">
        <w:rPr>
          <w:highlight w:val="green"/>
        </w:rPr>
        <w:t>= Y</w:t>
      </w:r>
      <w:r w:rsidR="00340596" w:rsidRPr="00C95105">
        <w:rPr>
          <w:highlight w:val="green"/>
        </w:rPr>
        <w:t xml:space="preserve"> và</w:t>
      </w:r>
    </w:p>
    <w:p w14:paraId="19002397" w14:textId="5E1F52D7" w:rsidR="00887C4C" w:rsidRPr="00887C4C" w:rsidRDefault="00673513" w:rsidP="00887C4C">
      <w:pPr>
        <w:pStyle w:val="ListParagraph"/>
        <w:numPr>
          <w:ilvl w:val="0"/>
          <w:numId w:val="47"/>
        </w:numPr>
        <w:spacing w:line="360" w:lineRule="auto"/>
        <w:rPr>
          <w:highlight w:val="green"/>
        </w:rPr>
      </w:pPr>
      <w:r w:rsidRPr="00673513">
        <w:rPr>
          <w:highlight w:val="green"/>
        </w:rPr>
        <w:t>Trạng thái ký (SignerStatus) &lt;&gt; 1,2,4</w:t>
      </w:r>
      <w:r>
        <w:rPr>
          <w:highlight w:val="green"/>
        </w:rPr>
        <w:t xml:space="preserve"> (</w:t>
      </w:r>
      <w:r w:rsidR="00F32663">
        <w:rPr>
          <w:highlight w:val="green"/>
        </w:rPr>
        <w:t>Bản ghi bị từ chối trên Voffice</w:t>
      </w:r>
      <w:r>
        <w:rPr>
          <w:highlight w:val="green"/>
        </w:rPr>
        <w:t>)</w:t>
      </w:r>
    </w:p>
    <w:p w14:paraId="4E46202E" w14:textId="6BE43C64" w:rsidR="005E7C13" w:rsidRDefault="005E7C13" w:rsidP="005E7C13">
      <w:pPr>
        <w:ind w:left="0"/>
      </w:pPr>
      <w:r w:rsidRPr="005E7C13">
        <w:rPr>
          <w:highlight w:val="green"/>
        </w:rPr>
        <w:t xml:space="preserve">Hiển thị thông báo </w:t>
      </w:r>
      <w:r w:rsidRPr="00887C4C">
        <w:rPr>
          <w:highlight w:val="yellow"/>
        </w:rPr>
        <w:t>“Tờ trình đã được trình ký</w:t>
      </w:r>
      <w:r w:rsidR="00887C4C" w:rsidRPr="00887C4C">
        <w:rPr>
          <w:highlight w:val="yellow"/>
        </w:rPr>
        <w:t>, không thể trình ký lại</w:t>
      </w:r>
      <w:r w:rsidRPr="00887C4C">
        <w:rPr>
          <w:highlight w:val="yellow"/>
        </w:rPr>
        <w:t>”</w:t>
      </w:r>
    </w:p>
    <w:p w14:paraId="1C663AA6" w14:textId="445BBA60" w:rsidR="005E7C13" w:rsidRDefault="005E7C13" w:rsidP="005E7C13">
      <w:pPr>
        <w:ind w:left="0"/>
        <w:rPr>
          <w:highlight w:val="yellow"/>
        </w:rPr>
      </w:pPr>
      <w:r>
        <w:rPr>
          <w:highlight w:val="green"/>
        </w:rPr>
        <w:t>Nếu</w:t>
      </w:r>
      <w:r w:rsidR="00340596">
        <w:rPr>
          <w:highlight w:val="green"/>
        </w:rPr>
        <w:t xml:space="preserve"> </w:t>
      </w:r>
      <w:r w:rsidR="00340596" w:rsidRPr="006A3E95">
        <w:rPr>
          <w:szCs w:val="24"/>
          <w:highlight w:val="green"/>
        </w:rPr>
        <w:t>IsSignerRecord</w:t>
      </w:r>
      <w:r w:rsidR="00340596">
        <w:rPr>
          <w:highlight w:val="green"/>
        </w:rPr>
        <w:t xml:space="preserve"> = Y và</w:t>
      </w:r>
      <w:r>
        <w:rPr>
          <w:highlight w:val="green"/>
        </w:rPr>
        <w:t xml:space="preserve"> Trạng thái ký = 1,</w:t>
      </w:r>
      <w:r w:rsidR="003B45B4">
        <w:rPr>
          <w:highlight w:val="green"/>
        </w:rPr>
        <w:t xml:space="preserve"> </w:t>
      </w:r>
      <w:r>
        <w:rPr>
          <w:highlight w:val="green"/>
        </w:rPr>
        <w:t>2,</w:t>
      </w:r>
      <w:r w:rsidR="003B45B4">
        <w:rPr>
          <w:highlight w:val="green"/>
        </w:rPr>
        <w:t xml:space="preserve"> </w:t>
      </w:r>
      <w:r>
        <w:rPr>
          <w:highlight w:val="green"/>
        </w:rPr>
        <w:t>4 (Bản ghi bị từ chối trên Voffice) t</w:t>
      </w:r>
      <w:r w:rsidR="00D84D9E">
        <w:rPr>
          <w:highlight w:val="green"/>
        </w:rPr>
        <w:t xml:space="preserve">hì cho phép trình ký lại. </w:t>
      </w:r>
      <w:r w:rsidR="00D84D9E" w:rsidRPr="006A3031">
        <w:rPr>
          <w:highlight w:val="yellow"/>
        </w:rPr>
        <w:t>T</w:t>
      </w:r>
      <w:r w:rsidR="002871FC" w:rsidRPr="006A3031">
        <w:rPr>
          <w:highlight w:val="yellow"/>
        </w:rPr>
        <w:t>rong TH trình ký lạ</w:t>
      </w:r>
      <w:r w:rsidR="006A375F" w:rsidRPr="006A3031">
        <w:rPr>
          <w:highlight w:val="yellow"/>
        </w:rPr>
        <w:t>i có thay đổi thông tin trong phiếu in hoặc chọn phiếu in khác</w:t>
      </w:r>
      <w:r w:rsidR="002871FC" w:rsidRPr="006A3031">
        <w:rPr>
          <w:highlight w:val="yellow"/>
        </w:rPr>
        <w:t xml:space="preserve"> thì thực hiện </w:t>
      </w:r>
      <w:r w:rsidR="00D84D9E" w:rsidRPr="006A3031">
        <w:rPr>
          <w:highlight w:val="yellow"/>
        </w:rPr>
        <w:t xml:space="preserve">xóa bản ghi trình ký cũ và tạo bản ghi trình ký </w:t>
      </w:r>
      <w:r w:rsidR="006A375F" w:rsidRPr="006A3031">
        <w:rPr>
          <w:highlight w:val="yellow"/>
        </w:rPr>
        <w:t xml:space="preserve">theo </w:t>
      </w:r>
      <w:r w:rsidR="00D84D9E" w:rsidRPr="006A3031">
        <w:rPr>
          <w:highlight w:val="yellow"/>
        </w:rPr>
        <w:t>phiếu in mới</w:t>
      </w:r>
      <w:r w:rsidR="002871FC" w:rsidRPr="006A3031">
        <w:rPr>
          <w:highlight w:val="yellow"/>
        </w:rPr>
        <w:t>.</w:t>
      </w:r>
    </w:p>
    <w:p w14:paraId="0E09BBC3" w14:textId="3EB75072" w:rsidR="00DE7881" w:rsidRDefault="00DE7881" w:rsidP="005E7C13">
      <w:pPr>
        <w:ind w:left="0"/>
        <w:rPr>
          <w:highlight w:val="yellow"/>
        </w:rPr>
      </w:pPr>
      <w:r>
        <w:rPr>
          <w:highlight w:val="yellow"/>
        </w:rPr>
        <w:t xml:space="preserve">Nếu IsSignerRecord = N và Trạng thái ký = 0 (Bản ghi Nháp) thì khi chọn </w:t>
      </w:r>
      <w:r w:rsidR="00722C9E">
        <w:rPr>
          <w:highlight w:val="yellow"/>
        </w:rPr>
        <w:t xml:space="preserve">lại </w:t>
      </w:r>
      <w:r>
        <w:rPr>
          <w:highlight w:val="yellow"/>
        </w:rPr>
        <w:t xml:space="preserve">trình ký hoặc trình ký </w:t>
      </w:r>
      <w:r w:rsidR="00722C9E">
        <w:rPr>
          <w:highlight w:val="yellow"/>
        </w:rPr>
        <w:t xml:space="preserve">qua phiếu in thì xóa bản ghi cũ </w:t>
      </w:r>
      <w:r>
        <w:rPr>
          <w:highlight w:val="yellow"/>
        </w:rPr>
        <w:t>và tạo bản ghi mới</w:t>
      </w:r>
      <w:r w:rsidR="00D22C13">
        <w:rPr>
          <w:highlight w:val="yellow"/>
        </w:rPr>
        <w:t xml:space="preserve"> (</w:t>
      </w:r>
      <w:r w:rsidR="00D22C13">
        <w:rPr>
          <w:highlight w:val="yellow"/>
        </w:rPr>
        <w:t>nếu đã lưu vào CSDL</w:t>
      </w:r>
      <w:r w:rsidR="00D22C13">
        <w:rPr>
          <w:highlight w:val="yellow"/>
        </w:rPr>
        <w:t>)</w:t>
      </w:r>
      <w:r>
        <w:rPr>
          <w:highlight w:val="yellow"/>
        </w:rPr>
        <w:t>.</w:t>
      </w:r>
    </w:p>
    <w:p w14:paraId="1995F55D" w14:textId="77777777" w:rsidR="00C62C9B" w:rsidRDefault="00C62C9B" w:rsidP="005E7C13">
      <w:pPr>
        <w:ind w:left="0"/>
        <w:rPr>
          <w:highlight w:val="green"/>
        </w:rPr>
      </w:pPr>
    </w:p>
    <w:p w14:paraId="7BCFCF0F" w14:textId="77777777" w:rsidR="00372BBB" w:rsidRPr="008F2AE8" w:rsidRDefault="00372BBB" w:rsidP="00372BBB">
      <w:pPr>
        <w:ind w:left="0"/>
      </w:pPr>
    </w:p>
    <w:p w14:paraId="41C6C93F" w14:textId="7A53D097" w:rsidR="00FB0E9D" w:rsidRDefault="00FB0E9D" w:rsidP="00A97673">
      <w:pPr>
        <w:pStyle w:val="Heading5"/>
      </w:pPr>
      <w:r>
        <w:t>Tab thông tin trình ký</w:t>
      </w:r>
    </w:p>
    <w:p w14:paraId="3F99A7FE" w14:textId="108EE9E3" w:rsidR="00EC12F1" w:rsidRDefault="00EC12F1" w:rsidP="00CF718E">
      <w:pPr>
        <w:pStyle w:val="Heading6"/>
        <w:rPr>
          <w:sz w:val="24"/>
          <w:szCs w:val="24"/>
        </w:rPr>
      </w:pPr>
      <w:r w:rsidRPr="00EC12F1">
        <w:rPr>
          <w:sz w:val="24"/>
          <w:szCs w:val="24"/>
        </w:rPr>
        <w:t>Prototype màn hình</w:t>
      </w:r>
      <w:r>
        <w:rPr>
          <w:sz w:val="24"/>
          <w:szCs w:val="24"/>
        </w:rPr>
        <w:t xml:space="preserve"> view</w:t>
      </w:r>
    </w:p>
    <w:p w14:paraId="6FB7F057" w14:textId="5A32CAFD" w:rsidR="0044203A" w:rsidRDefault="0044203A" w:rsidP="00CF718E">
      <w:pPr>
        <w:ind w:left="0"/>
        <w:rPr>
          <w:noProof/>
          <w:snapToGrid/>
        </w:rPr>
      </w:pPr>
    </w:p>
    <w:p w14:paraId="0F7F9A2C" w14:textId="2E0075D2" w:rsidR="008F2AE8" w:rsidRDefault="008F2AE8" w:rsidP="00CF718E">
      <w:pPr>
        <w:ind w:left="0"/>
      </w:pPr>
      <w:r>
        <w:rPr>
          <w:noProof/>
          <w:snapToGrid/>
        </w:rPr>
        <w:lastRenderedPageBreak/>
        <w:drawing>
          <wp:inline distT="0" distB="0" distL="0" distR="0" wp14:anchorId="1FAD3215" wp14:editId="3E4CB7A7">
            <wp:extent cx="2757975" cy="586641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64088" cy="5879414"/>
                    </a:xfrm>
                    <a:prstGeom prst="rect">
                      <a:avLst/>
                    </a:prstGeom>
                  </pic:spPr>
                </pic:pic>
              </a:graphicData>
            </a:graphic>
          </wp:inline>
        </w:drawing>
      </w:r>
    </w:p>
    <w:p w14:paraId="592BEAD8" w14:textId="6A131E19" w:rsidR="00EC12F1" w:rsidRDefault="00EC12F1" w:rsidP="00CF718E">
      <w:pPr>
        <w:pStyle w:val="Heading6"/>
        <w:rPr>
          <w:sz w:val="24"/>
          <w:szCs w:val="24"/>
        </w:rPr>
      </w:pPr>
      <w:r>
        <w:rPr>
          <w:sz w:val="24"/>
          <w:szCs w:val="24"/>
        </w:rPr>
        <w:lastRenderedPageBreak/>
        <w:t>Danh sách trường dữ liệu</w:t>
      </w:r>
    </w:p>
    <w:p w14:paraId="5987F7E2" w14:textId="2E7D7AF1" w:rsidR="00CB6D39" w:rsidRDefault="00CB6D39" w:rsidP="004E37AB">
      <w:pPr>
        <w:numPr>
          <w:ilvl w:val="0"/>
          <w:numId w:val="11"/>
        </w:numPr>
      </w:pPr>
      <w:r>
        <w:rPr>
          <w:lang w:eastAsia="ar-SA"/>
        </w:rPr>
        <w:t xml:space="preserve">View tình trạng ký sau khi trình ký Voffice </w:t>
      </w:r>
    </w:p>
    <w:p w14:paraId="1EE244EF" w14:textId="786AA4BB" w:rsidR="00132B74" w:rsidRDefault="00132B74" w:rsidP="004E37AB">
      <w:pPr>
        <w:numPr>
          <w:ilvl w:val="0"/>
          <w:numId w:val="11"/>
        </w:numPr>
      </w:pPr>
      <w:r>
        <w:rPr>
          <w:lang w:eastAsia="ar-SA"/>
        </w:rPr>
        <w:t>Đồng bộ với VOffice để lấy được thông tin trình ký</w:t>
      </w:r>
      <w:r w:rsidR="00254E42">
        <w:rPr>
          <w:lang w:eastAsia="ar-SA"/>
        </w:rPr>
        <w:t xml:space="preserve"> của Tờ trình. Các trường thông tin bên dưới lấy từ Voffice</w:t>
      </w:r>
    </w:p>
    <w:p w14:paraId="503D7C9B" w14:textId="77777777" w:rsidR="00CB6D39" w:rsidRPr="000A0F11" w:rsidRDefault="00CB6D39" w:rsidP="004E37AB">
      <w:pPr>
        <w:numPr>
          <w:ilvl w:val="0"/>
          <w:numId w:val="11"/>
        </w:numPr>
        <w:rPr>
          <w:i/>
        </w:rPr>
      </w:pPr>
      <w:r w:rsidRPr="000A0F11">
        <w:rPr>
          <w:i/>
          <w:lang w:eastAsia="ar-SA"/>
        </w:rPr>
        <w:t>S: Hiển thị trên màn hình nhập liệu</w:t>
      </w:r>
    </w:p>
    <w:p w14:paraId="61E2288A" w14:textId="77777777" w:rsidR="00CB6D39" w:rsidRPr="00FF37CC" w:rsidRDefault="00CB6D3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B6D39" w:rsidRPr="00FF37CC" w14:paraId="60EA0C7A" w14:textId="77777777" w:rsidTr="00E121A8">
        <w:trPr>
          <w:cantSplit/>
          <w:trHeight w:val="422"/>
          <w:tblHeader/>
        </w:trPr>
        <w:tc>
          <w:tcPr>
            <w:tcW w:w="1800" w:type="dxa"/>
            <w:shd w:val="clear" w:color="auto" w:fill="D9D9D9"/>
            <w:vAlign w:val="center"/>
          </w:tcPr>
          <w:p w14:paraId="3C3A14FE" w14:textId="77777777" w:rsidR="00CB6D39" w:rsidRPr="00FF37CC" w:rsidRDefault="00CB6D39" w:rsidP="00CF718E">
            <w:pPr>
              <w:spacing w:after="120"/>
              <w:ind w:left="0"/>
              <w:jc w:val="center"/>
              <w:rPr>
                <w:b/>
              </w:rPr>
            </w:pPr>
            <w:r w:rsidRPr="00FF37CC">
              <w:rPr>
                <w:b/>
              </w:rPr>
              <w:t>Tên trường</w:t>
            </w:r>
          </w:p>
        </w:tc>
        <w:tc>
          <w:tcPr>
            <w:tcW w:w="1980" w:type="dxa"/>
            <w:shd w:val="clear" w:color="auto" w:fill="D9D9D9"/>
            <w:vAlign w:val="center"/>
          </w:tcPr>
          <w:p w14:paraId="1B442C77" w14:textId="77777777" w:rsidR="00CB6D39" w:rsidRPr="00FF37CC" w:rsidRDefault="00CB6D39" w:rsidP="00CF718E">
            <w:pPr>
              <w:spacing w:after="120"/>
              <w:ind w:left="0"/>
              <w:jc w:val="center"/>
              <w:rPr>
                <w:b/>
              </w:rPr>
            </w:pPr>
            <w:r w:rsidRPr="00FF37CC">
              <w:rPr>
                <w:b/>
              </w:rPr>
              <w:t>Tên dữ liệu</w:t>
            </w:r>
          </w:p>
        </w:tc>
        <w:tc>
          <w:tcPr>
            <w:tcW w:w="1417" w:type="dxa"/>
            <w:shd w:val="clear" w:color="auto" w:fill="D9D9D9"/>
            <w:vAlign w:val="center"/>
          </w:tcPr>
          <w:p w14:paraId="216AA30E" w14:textId="77777777" w:rsidR="00CB6D39" w:rsidRPr="00FF37CC" w:rsidRDefault="00CB6D39" w:rsidP="00CF718E">
            <w:pPr>
              <w:spacing w:after="120"/>
              <w:ind w:left="0"/>
              <w:jc w:val="center"/>
              <w:rPr>
                <w:b/>
              </w:rPr>
            </w:pPr>
            <w:r w:rsidRPr="00FF37CC">
              <w:rPr>
                <w:b/>
              </w:rPr>
              <w:t>Loại DL</w:t>
            </w:r>
          </w:p>
        </w:tc>
        <w:tc>
          <w:tcPr>
            <w:tcW w:w="630" w:type="dxa"/>
            <w:shd w:val="clear" w:color="auto" w:fill="D9D9D9"/>
            <w:vAlign w:val="center"/>
          </w:tcPr>
          <w:p w14:paraId="12FE110D" w14:textId="77777777" w:rsidR="00CB6D39" w:rsidRPr="00FF37CC" w:rsidRDefault="00CB6D39" w:rsidP="00CF718E">
            <w:pPr>
              <w:spacing w:after="120"/>
              <w:ind w:left="0"/>
              <w:jc w:val="center"/>
              <w:rPr>
                <w:b/>
              </w:rPr>
            </w:pPr>
            <w:r w:rsidRPr="00FF37CC">
              <w:rPr>
                <w:b/>
              </w:rPr>
              <w:t>L</w:t>
            </w:r>
          </w:p>
        </w:tc>
        <w:tc>
          <w:tcPr>
            <w:tcW w:w="540" w:type="dxa"/>
            <w:shd w:val="clear" w:color="auto" w:fill="D9D9D9"/>
            <w:vAlign w:val="center"/>
          </w:tcPr>
          <w:p w14:paraId="37E0E5B5" w14:textId="77777777" w:rsidR="00CB6D39" w:rsidRPr="00FF37CC" w:rsidRDefault="00CB6D39" w:rsidP="00CF718E">
            <w:pPr>
              <w:spacing w:after="120"/>
              <w:ind w:left="0"/>
              <w:jc w:val="center"/>
              <w:rPr>
                <w:b/>
              </w:rPr>
            </w:pPr>
            <w:r w:rsidRPr="00FF37CC">
              <w:rPr>
                <w:b/>
              </w:rPr>
              <w:t>R</w:t>
            </w:r>
          </w:p>
        </w:tc>
        <w:tc>
          <w:tcPr>
            <w:tcW w:w="450" w:type="dxa"/>
            <w:shd w:val="clear" w:color="auto" w:fill="D9D9D9"/>
            <w:vAlign w:val="center"/>
          </w:tcPr>
          <w:p w14:paraId="49D91D41" w14:textId="77777777" w:rsidR="00CB6D39" w:rsidRPr="00FF37CC" w:rsidRDefault="00CB6D39" w:rsidP="00CF718E">
            <w:pPr>
              <w:spacing w:after="120"/>
              <w:ind w:left="0"/>
              <w:jc w:val="center"/>
              <w:rPr>
                <w:b/>
              </w:rPr>
            </w:pPr>
            <w:r w:rsidRPr="00FF37CC">
              <w:rPr>
                <w:b/>
              </w:rPr>
              <w:t>M</w:t>
            </w:r>
          </w:p>
        </w:tc>
        <w:tc>
          <w:tcPr>
            <w:tcW w:w="540" w:type="dxa"/>
            <w:shd w:val="clear" w:color="auto" w:fill="D9D9D9"/>
          </w:tcPr>
          <w:p w14:paraId="294431EA" w14:textId="77777777" w:rsidR="00CB6D39" w:rsidRPr="00926A39" w:rsidRDefault="00CB6D39" w:rsidP="00CF718E">
            <w:pPr>
              <w:spacing w:after="120"/>
              <w:ind w:left="0"/>
              <w:jc w:val="center"/>
              <w:rPr>
                <w:b/>
                <w:sz w:val="22"/>
              </w:rPr>
            </w:pPr>
            <w:r>
              <w:rPr>
                <w:b/>
              </w:rPr>
              <w:t>S</w:t>
            </w:r>
          </w:p>
        </w:tc>
        <w:tc>
          <w:tcPr>
            <w:tcW w:w="7380" w:type="dxa"/>
            <w:shd w:val="clear" w:color="auto" w:fill="D9D9D9"/>
            <w:vAlign w:val="center"/>
          </w:tcPr>
          <w:p w14:paraId="383B95AE" w14:textId="77777777" w:rsidR="00CB6D39" w:rsidRPr="00FF37CC" w:rsidRDefault="00CB6D39" w:rsidP="00CF718E">
            <w:pPr>
              <w:spacing w:after="120"/>
              <w:ind w:left="0"/>
              <w:jc w:val="center"/>
              <w:rPr>
                <w:b/>
              </w:rPr>
            </w:pPr>
            <w:r w:rsidRPr="00FF37CC">
              <w:rPr>
                <w:b/>
              </w:rPr>
              <w:t>Mô tả</w:t>
            </w:r>
          </w:p>
        </w:tc>
      </w:tr>
      <w:tr w:rsidR="0057739F" w:rsidRPr="00FF37CC" w14:paraId="24B08FA7" w14:textId="77777777" w:rsidTr="00E121A8">
        <w:trPr>
          <w:cantSplit/>
          <w:trHeight w:val="827"/>
        </w:trPr>
        <w:tc>
          <w:tcPr>
            <w:tcW w:w="1800" w:type="dxa"/>
          </w:tcPr>
          <w:p w14:paraId="0DED7D1D" w14:textId="5153A2B9" w:rsidR="0057739F" w:rsidRPr="00B07C7C" w:rsidRDefault="0057739F" w:rsidP="0057739F">
            <w:pPr>
              <w:ind w:left="0"/>
            </w:pPr>
            <w:r>
              <w:t>Số chứng từ trình ký</w:t>
            </w:r>
          </w:p>
        </w:tc>
        <w:tc>
          <w:tcPr>
            <w:tcW w:w="1980" w:type="dxa"/>
          </w:tcPr>
          <w:p w14:paraId="6AE57E60" w14:textId="41C7EC55" w:rsidR="0057739F" w:rsidRPr="004C55D9" w:rsidRDefault="0057739F" w:rsidP="0057739F">
            <w:pPr>
              <w:ind w:left="0"/>
              <w:rPr>
                <w:highlight w:val="green"/>
              </w:rPr>
            </w:pPr>
            <w:r w:rsidRPr="00BC1CDF">
              <w:rPr>
                <w:szCs w:val="24"/>
              </w:rPr>
              <w:t>VOUCHERNO</w:t>
            </w:r>
          </w:p>
        </w:tc>
        <w:tc>
          <w:tcPr>
            <w:tcW w:w="1417" w:type="dxa"/>
          </w:tcPr>
          <w:p w14:paraId="5FFF57A3" w14:textId="5C18A437" w:rsidR="0057739F" w:rsidRPr="004C55D9" w:rsidRDefault="0057739F" w:rsidP="0057739F">
            <w:pPr>
              <w:ind w:left="0"/>
              <w:rPr>
                <w:highlight w:val="green"/>
              </w:rPr>
            </w:pPr>
            <w:r w:rsidRPr="00FF37CC">
              <w:t>String</w:t>
            </w:r>
          </w:p>
        </w:tc>
        <w:tc>
          <w:tcPr>
            <w:tcW w:w="630" w:type="dxa"/>
          </w:tcPr>
          <w:p w14:paraId="61D1E5E0" w14:textId="44E10013" w:rsidR="0057739F" w:rsidRPr="004C55D9" w:rsidRDefault="0057739F" w:rsidP="0057739F">
            <w:pPr>
              <w:pStyle w:val="Sothutu-1so"/>
              <w:spacing w:before="120" w:after="120" w:line="276" w:lineRule="auto"/>
              <w:jc w:val="left"/>
              <w:rPr>
                <w:szCs w:val="24"/>
                <w:highlight w:val="green"/>
              </w:rPr>
            </w:pPr>
            <w:r>
              <w:rPr>
                <w:szCs w:val="24"/>
              </w:rPr>
              <w:t>50</w:t>
            </w:r>
          </w:p>
        </w:tc>
        <w:tc>
          <w:tcPr>
            <w:tcW w:w="540" w:type="dxa"/>
          </w:tcPr>
          <w:p w14:paraId="4C6CA9A0" w14:textId="06CCC421" w:rsidR="0057739F" w:rsidRPr="004C55D9" w:rsidRDefault="0057739F" w:rsidP="0057739F">
            <w:pPr>
              <w:pStyle w:val="Sothutu-1so"/>
              <w:spacing w:before="120" w:after="120" w:line="276" w:lineRule="auto"/>
              <w:jc w:val="left"/>
              <w:rPr>
                <w:szCs w:val="24"/>
                <w:highlight w:val="green"/>
              </w:rPr>
            </w:pPr>
            <w:r>
              <w:rPr>
                <w:szCs w:val="24"/>
              </w:rPr>
              <w:t>Y</w:t>
            </w:r>
          </w:p>
        </w:tc>
        <w:tc>
          <w:tcPr>
            <w:tcW w:w="450" w:type="dxa"/>
          </w:tcPr>
          <w:p w14:paraId="7FB44480" w14:textId="1096A599" w:rsidR="0057739F" w:rsidRPr="004C55D9" w:rsidRDefault="0057739F" w:rsidP="0057739F">
            <w:pPr>
              <w:pStyle w:val="Sothutu-1so"/>
              <w:spacing w:before="120" w:after="120" w:line="276" w:lineRule="auto"/>
              <w:jc w:val="left"/>
              <w:rPr>
                <w:szCs w:val="24"/>
                <w:highlight w:val="green"/>
              </w:rPr>
            </w:pPr>
            <w:r>
              <w:rPr>
                <w:szCs w:val="24"/>
              </w:rPr>
              <w:t>N</w:t>
            </w:r>
          </w:p>
        </w:tc>
        <w:tc>
          <w:tcPr>
            <w:tcW w:w="540" w:type="dxa"/>
          </w:tcPr>
          <w:p w14:paraId="41B4D97D" w14:textId="4E1520B0" w:rsidR="0057739F" w:rsidRPr="004C55D9" w:rsidRDefault="0057739F" w:rsidP="0057739F">
            <w:pPr>
              <w:pStyle w:val="Sothutu-1so"/>
              <w:spacing w:before="120" w:after="120" w:line="276" w:lineRule="auto"/>
              <w:jc w:val="center"/>
              <w:rPr>
                <w:szCs w:val="24"/>
                <w:highlight w:val="green"/>
              </w:rPr>
            </w:pPr>
            <w:r>
              <w:rPr>
                <w:szCs w:val="24"/>
              </w:rPr>
              <w:t>Y</w:t>
            </w:r>
          </w:p>
        </w:tc>
        <w:tc>
          <w:tcPr>
            <w:tcW w:w="7380" w:type="dxa"/>
          </w:tcPr>
          <w:p w14:paraId="520854F8" w14:textId="151A9582" w:rsidR="0057739F" w:rsidRPr="004C55D9" w:rsidRDefault="0057739F" w:rsidP="0057739F">
            <w:pPr>
              <w:pStyle w:val="Sothutu-1so"/>
              <w:spacing w:before="120" w:after="120" w:line="276" w:lineRule="auto"/>
              <w:jc w:val="left"/>
              <w:rPr>
                <w:szCs w:val="24"/>
                <w:highlight w:val="green"/>
              </w:rPr>
            </w:pPr>
            <w:r w:rsidRPr="00C83A22">
              <w:rPr>
                <w:szCs w:val="24"/>
                <w:highlight w:val="yellow"/>
              </w:rPr>
              <w:t>Hyperlink, Cho link đến bản ghi Trình ký Voffice</w:t>
            </w:r>
          </w:p>
        </w:tc>
      </w:tr>
      <w:tr w:rsidR="0057739F" w:rsidRPr="00FF37CC" w14:paraId="31091D76" w14:textId="77777777" w:rsidTr="00E121A8">
        <w:trPr>
          <w:cantSplit/>
          <w:trHeight w:val="827"/>
        </w:trPr>
        <w:tc>
          <w:tcPr>
            <w:tcW w:w="1800" w:type="dxa"/>
          </w:tcPr>
          <w:p w14:paraId="4606DBAD" w14:textId="401288A1" w:rsidR="0057739F" w:rsidRPr="00B07C7C" w:rsidRDefault="0057739F" w:rsidP="0057739F">
            <w:pPr>
              <w:ind w:left="0"/>
              <w:rPr>
                <w:szCs w:val="24"/>
              </w:rPr>
            </w:pPr>
            <w:r w:rsidRPr="00B07C7C">
              <w:rPr>
                <w:szCs w:val="24"/>
              </w:rPr>
              <w:t xml:space="preserve">Trích yếu nội dung </w:t>
            </w:r>
          </w:p>
        </w:tc>
        <w:tc>
          <w:tcPr>
            <w:tcW w:w="1980" w:type="dxa"/>
          </w:tcPr>
          <w:p w14:paraId="10265517" w14:textId="2210718A" w:rsidR="0057739F" w:rsidRPr="004C55D9" w:rsidRDefault="0057739F" w:rsidP="0057739F">
            <w:pPr>
              <w:ind w:left="0"/>
              <w:rPr>
                <w:szCs w:val="24"/>
                <w:highlight w:val="green"/>
              </w:rPr>
            </w:pPr>
            <w:r w:rsidRPr="004C55D9">
              <w:rPr>
                <w:szCs w:val="24"/>
                <w:highlight w:val="green"/>
              </w:rPr>
              <w:t>TitleSign</w:t>
            </w:r>
          </w:p>
        </w:tc>
        <w:tc>
          <w:tcPr>
            <w:tcW w:w="1417" w:type="dxa"/>
          </w:tcPr>
          <w:p w14:paraId="299B13A5" w14:textId="6BE087EF" w:rsidR="0057739F" w:rsidRPr="004C55D9" w:rsidRDefault="0057739F" w:rsidP="0057739F">
            <w:pPr>
              <w:ind w:left="0"/>
              <w:rPr>
                <w:highlight w:val="green"/>
              </w:rPr>
            </w:pPr>
            <w:r w:rsidRPr="004C55D9">
              <w:rPr>
                <w:highlight w:val="green"/>
              </w:rPr>
              <w:t>String</w:t>
            </w:r>
          </w:p>
        </w:tc>
        <w:tc>
          <w:tcPr>
            <w:tcW w:w="630" w:type="dxa"/>
          </w:tcPr>
          <w:p w14:paraId="3D4D74F0"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5F8BE66A" w14:textId="1FCBBCA2" w:rsidR="0057739F" w:rsidRPr="004C55D9" w:rsidRDefault="0057739F" w:rsidP="0057739F">
            <w:pPr>
              <w:pStyle w:val="Sothutu-1so"/>
              <w:spacing w:before="120" w:after="120" w:line="276" w:lineRule="auto"/>
              <w:jc w:val="left"/>
              <w:rPr>
                <w:szCs w:val="24"/>
                <w:highlight w:val="green"/>
              </w:rPr>
            </w:pPr>
            <w:r w:rsidRPr="004C55D9">
              <w:rPr>
                <w:szCs w:val="24"/>
                <w:highlight w:val="green"/>
              </w:rPr>
              <w:t>Y</w:t>
            </w:r>
          </w:p>
        </w:tc>
        <w:tc>
          <w:tcPr>
            <w:tcW w:w="450" w:type="dxa"/>
          </w:tcPr>
          <w:p w14:paraId="15135870" w14:textId="66106066" w:rsidR="0057739F" w:rsidRPr="004C55D9" w:rsidRDefault="0057739F" w:rsidP="0057739F">
            <w:pPr>
              <w:pStyle w:val="Sothutu-1so"/>
              <w:spacing w:before="120" w:after="120" w:line="276" w:lineRule="auto"/>
              <w:jc w:val="left"/>
              <w:rPr>
                <w:szCs w:val="24"/>
                <w:highlight w:val="green"/>
              </w:rPr>
            </w:pPr>
            <w:r w:rsidRPr="004C55D9">
              <w:rPr>
                <w:szCs w:val="24"/>
                <w:highlight w:val="green"/>
              </w:rPr>
              <w:t>N</w:t>
            </w:r>
          </w:p>
        </w:tc>
        <w:tc>
          <w:tcPr>
            <w:tcW w:w="540" w:type="dxa"/>
          </w:tcPr>
          <w:p w14:paraId="223471B1" w14:textId="1D4F292F" w:rsidR="0057739F" w:rsidRPr="004C55D9" w:rsidRDefault="0057739F" w:rsidP="0057739F">
            <w:pPr>
              <w:pStyle w:val="Sothutu-1so"/>
              <w:spacing w:before="120" w:after="120" w:line="276" w:lineRule="auto"/>
              <w:jc w:val="center"/>
              <w:rPr>
                <w:szCs w:val="24"/>
                <w:highlight w:val="green"/>
              </w:rPr>
            </w:pPr>
            <w:r w:rsidRPr="004C55D9">
              <w:rPr>
                <w:szCs w:val="24"/>
                <w:highlight w:val="green"/>
              </w:rPr>
              <w:t>Y</w:t>
            </w:r>
          </w:p>
        </w:tc>
        <w:tc>
          <w:tcPr>
            <w:tcW w:w="7380" w:type="dxa"/>
          </w:tcPr>
          <w:p w14:paraId="00EBBAC8" w14:textId="77777777" w:rsidR="0057739F" w:rsidRPr="004C55D9" w:rsidRDefault="0057739F" w:rsidP="0057739F">
            <w:pPr>
              <w:pStyle w:val="Sothutu-1so"/>
              <w:spacing w:before="120" w:after="120" w:line="276" w:lineRule="auto"/>
              <w:rPr>
                <w:szCs w:val="24"/>
                <w:highlight w:val="green"/>
              </w:rPr>
            </w:pPr>
            <w:r w:rsidRPr="004C55D9">
              <w:rPr>
                <w:szCs w:val="24"/>
                <w:highlight w:val="green"/>
              </w:rPr>
              <w:t>Trường: C_DocumentSign.TitleSign</w:t>
            </w:r>
          </w:p>
          <w:p w14:paraId="50FA6532" w14:textId="6E6941CD" w:rsidR="0057739F" w:rsidRPr="004C55D9" w:rsidRDefault="0057739F" w:rsidP="0057739F">
            <w:pPr>
              <w:pStyle w:val="Sothutu-1so"/>
              <w:spacing w:before="120" w:after="120" w:line="276" w:lineRule="auto"/>
              <w:rPr>
                <w:szCs w:val="24"/>
                <w:highlight w:val="green"/>
              </w:rPr>
            </w:pPr>
            <w:r w:rsidRPr="004C55D9">
              <w:rPr>
                <w:szCs w:val="24"/>
                <w:highlight w:val="green"/>
              </w:rPr>
              <w:t xml:space="preserve">Prefix: [PMTC2.0-Auto] </w:t>
            </w:r>
            <w:r w:rsidRPr="004C55D9">
              <w:rPr>
                <w:szCs w:val="24"/>
                <w:highlight w:val="green"/>
              </w:rPr>
              <w:sym w:font="Wingdings" w:char="F0E0"/>
            </w:r>
            <w:r w:rsidRPr="004C55D9">
              <w:rPr>
                <w:szCs w:val="24"/>
                <w:highlight w:val="green"/>
              </w:rPr>
              <w:t xml:space="preserve"> Mục đích để phân biệt với các văn bản đơn vị khác cũng như văn bản tạo tay không phải trình ký tự động từ phần khác.</w:t>
            </w:r>
          </w:p>
        </w:tc>
      </w:tr>
      <w:tr w:rsidR="0057739F" w:rsidRPr="00FF37CC" w14:paraId="0591E789" w14:textId="77777777" w:rsidTr="00E121A8">
        <w:trPr>
          <w:cantSplit/>
          <w:trHeight w:val="827"/>
        </w:trPr>
        <w:tc>
          <w:tcPr>
            <w:tcW w:w="1800" w:type="dxa"/>
          </w:tcPr>
          <w:p w14:paraId="750B867A" w14:textId="048F9BA4" w:rsidR="0057739F" w:rsidRPr="00B07C7C" w:rsidRDefault="0057739F" w:rsidP="0057739F">
            <w:pPr>
              <w:ind w:left="0"/>
              <w:rPr>
                <w:szCs w:val="24"/>
              </w:rPr>
            </w:pPr>
            <w:r w:rsidRPr="00B07C7C">
              <w:rPr>
                <w:szCs w:val="24"/>
              </w:rPr>
              <w:t xml:space="preserve">Ngày </w:t>
            </w:r>
            <w:r>
              <w:rPr>
                <w:szCs w:val="24"/>
              </w:rPr>
              <w:t>duyệt Voffice</w:t>
            </w:r>
          </w:p>
        </w:tc>
        <w:tc>
          <w:tcPr>
            <w:tcW w:w="1980" w:type="dxa"/>
          </w:tcPr>
          <w:p w14:paraId="5632E98F" w14:textId="1AD16D47" w:rsidR="0057739F" w:rsidRPr="004C55D9" w:rsidRDefault="0057739F" w:rsidP="0057739F">
            <w:pPr>
              <w:ind w:left="0"/>
              <w:rPr>
                <w:color w:val="000000"/>
                <w:szCs w:val="24"/>
                <w:highlight w:val="green"/>
                <w:shd w:val="clear" w:color="auto" w:fill="FFFF00"/>
              </w:rPr>
            </w:pPr>
            <w:r w:rsidRPr="004C55D9">
              <w:rPr>
                <w:color w:val="000000"/>
                <w:szCs w:val="24"/>
                <w:highlight w:val="green"/>
                <w:shd w:val="clear" w:color="auto" w:fill="FFFF00"/>
              </w:rPr>
              <w:t>Hard_copy_date</w:t>
            </w:r>
          </w:p>
        </w:tc>
        <w:tc>
          <w:tcPr>
            <w:tcW w:w="1417" w:type="dxa"/>
          </w:tcPr>
          <w:p w14:paraId="7A36FADF" w14:textId="06B01413" w:rsidR="0057739F" w:rsidRPr="004C55D9" w:rsidRDefault="0057739F" w:rsidP="0057739F">
            <w:pPr>
              <w:ind w:left="0"/>
              <w:rPr>
                <w:highlight w:val="green"/>
              </w:rPr>
            </w:pPr>
            <w:r w:rsidRPr="004C55D9">
              <w:rPr>
                <w:highlight w:val="green"/>
              </w:rPr>
              <w:t>Date</w:t>
            </w:r>
          </w:p>
        </w:tc>
        <w:tc>
          <w:tcPr>
            <w:tcW w:w="630" w:type="dxa"/>
          </w:tcPr>
          <w:p w14:paraId="2A433ABE"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70315D11" w14:textId="5ED4B95A" w:rsidR="0057739F" w:rsidRPr="004C55D9" w:rsidRDefault="0057739F" w:rsidP="0057739F">
            <w:pPr>
              <w:pStyle w:val="Sothutu-1so"/>
              <w:spacing w:before="120" w:after="120" w:line="276" w:lineRule="auto"/>
              <w:jc w:val="left"/>
              <w:rPr>
                <w:szCs w:val="24"/>
                <w:highlight w:val="green"/>
              </w:rPr>
            </w:pPr>
            <w:r w:rsidRPr="004C55D9">
              <w:rPr>
                <w:szCs w:val="24"/>
                <w:highlight w:val="green"/>
              </w:rPr>
              <w:t>Y</w:t>
            </w:r>
          </w:p>
        </w:tc>
        <w:tc>
          <w:tcPr>
            <w:tcW w:w="450" w:type="dxa"/>
          </w:tcPr>
          <w:p w14:paraId="30CC5168" w14:textId="2BFEC225" w:rsidR="0057739F" w:rsidRPr="004C55D9" w:rsidRDefault="0057739F" w:rsidP="0057739F">
            <w:pPr>
              <w:pStyle w:val="Sothutu-1so"/>
              <w:spacing w:before="120" w:after="120" w:line="276" w:lineRule="auto"/>
              <w:jc w:val="left"/>
              <w:rPr>
                <w:szCs w:val="24"/>
                <w:highlight w:val="green"/>
              </w:rPr>
            </w:pPr>
            <w:r w:rsidRPr="004C55D9">
              <w:rPr>
                <w:szCs w:val="24"/>
                <w:highlight w:val="green"/>
              </w:rPr>
              <w:t>N</w:t>
            </w:r>
          </w:p>
        </w:tc>
        <w:tc>
          <w:tcPr>
            <w:tcW w:w="540" w:type="dxa"/>
          </w:tcPr>
          <w:p w14:paraId="295BE2EA" w14:textId="40527295" w:rsidR="0057739F" w:rsidRPr="004C55D9" w:rsidRDefault="0057739F" w:rsidP="0057739F">
            <w:pPr>
              <w:pStyle w:val="Sothutu-1so"/>
              <w:spacing w:before="120" w:after="120" w:line="276" w:lineRule="auto"/>
              <w:jc w:val="center"/>
              <w:rPr>
                <w:szCs w:val="24"/>
                <w:highlight w:val="green"/>
              </w:rPr>
            </w:pPr>
            <w:r w:rsidRPr="004C55D9">
              <w:rPr>
                <w:szCs w:val="24"/>
                <w:highlight w:val="green"/>
              </w:rPr>
              <w:t>Y</w:t>
            </w:r>
          </w:p>
        </w:tc>
        <w:tc>
          <w:tcPr>
            <w:tcW w:w="7380" w:type="dxa"/>
          </w:tcPr>
          <w:p w14:paraId="451D0692" w14:textId="56C94885"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Ngày duyệt VOffice trên chứng từ trình ký</w:t>
            </w:r>
            <w:r>
              <w:rPr>
                <w:color w:val="000000"/>
                <w:highlight w:val="green"/>
                <w:shd w:val="clear" w:color="auto" w:fill="FFFF00"/>
              </w:rPr>
              <w:t xml:space="preserve"> (Tờ trình, Đề nghị TT, BTHTT)</w:t>
            </w:r>
          </w:p>
        </w:tc>
      </w:tr>
      <w:tr w:rsidR="0057739F" w:rsidRPr="00FF37CC" w14:paraId="0584F9BC" w14:textId="77777777" w:rsidTr="001236F5">
        <w:trPr>
          <w:cantSplit/>
          <w:trHeight w:val="872"/>
        </w:trPr>
        <w:tc>
          <w:tcPr>
            <w:tcW w:w="1800" w:type="dxa"/>
          </w:tcPr>
          <w:p w14:paraId="25E71DCE" w14:textId="2A1ED2DA" w:rsidR="0057739F" w:rsidRPr="00B07C7C" w:rsidRDefault="0057739F" w:rsidP="0057739F">
            <w:pPr>
              <w:ind w:left="0"/>
              <w:rPr>
                <w:szCs w:val="24"/>
              </w:rPr>
            </w:pPr>
            <w:r w:rsidRPr="00B07C7C">
              <w:rPr>
                <w:szCs w:val="24"/>
              </w:rPr>
              <w:t xml:space="preserve">Độ </w:t>
            </w:r>
            <w:r>
              <w:rPr>
                <w:szCs w:val="24"/>
              </w:rPr>
              <w:t>ưu tiên</w:t>
            </w:r>
          </w:p>
        </w:tc>
        <w:tc>
          <w:tcPr>
            <w:tcW w:w="1980" w:type="dxa"/>
          </w:tcPr>
          <w:p w14:paraId="2E6F2F65" w14:textId="268DDD83" w:rsidR="0057739F" w:rsidRPr="004C55D9" w:rsidRDefault="0057739F" w:rsidP="0057739F">
            <w:pPr>
              <w:ind w:left="0"/>
              <w:rPr>
                <w:szCs w:val="24"/>
                <w:highlight w:val="green"/>
              </w:rPr>
            </w:pPr>
            <w:r w:rsidRPr="004C55D9">
              <w:rPr>
                <w:color w:val="000000"/>
                <w:szCs w:val="24"/>
                <w:highlight w:val="green"/>
                <w:shd w:val="clear" w:color="auto" w:fill="FFFF00"/>
              </w:rPr>
              <w:t>Priority</w:t>
            </w:r>
          </w:p>
        </w:tc>
        <w:tc>
          <w:tcPr>
            <w:tcW w:w="1417" w:type="dxa"/>
          </w:tcPr>
          <w:p w14:paraId="7A79FB12" w14:textId="2E0CE9B6" w:rsidR="0057739F" w:rsidRPr="004C55D9" w:rsidRDefault="0057739F" w:rsidP="0057739F">
            <w:pPr>
              <w:ind w:left="0"/>
              <w:rPr>
                <w:highlight w:val="green"/>
              </w:rPr>
            </w:pPr>
            <w:r w:rsidRPr="004C55D9">
              <w:rPr>
                <w:highlight w:val="green"/>
              </w:rPr>
              <w:t>String</w:t>
            </w:r>
          </w:p>
        </w:tc>
        <w:tc>
          <w:tcPr>
            <w:tcW w:w="630" w:type="dxa"/>
          </w:tcPr>
          <w:p w14:paraId="34A1E963"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42833A94" w14:textId="0409FE16" w:rsidR="0057739F" w:rsidRPr="004C55D9" w:rsidRDefault="0057739F" w:rsidP="0057739F">
            <w:pPr>
              <w:pStyle w:val="Sothutu-1so"/>
              <w:spacing w:before="120" w:after="120" w:line="276" w:lineRule="auto"/>
              <w:jc w:val="left"/>
              <w:rPr>
                <w:szCs w:val="24"/>
                <w:highlight w:val="green"/>
              </w:rPr>
            </w:pPr>
            <w:r w:rsidRPr="004C55D9">
              <w:rPr>
                <w:szCs w:val="24"/>
                <w:highlight w:val="green"/>
              </w:rPr>
              <w:t>Y</w:t>
            </w:r>
          </w:p>
        </w:tc>
        <w:tc>
          <w:tcPr>
            <w:tcW w:w="450" w:type="dxa"/>
          </w:tcPr>
          <w:p w14:paraId="3F6B21C6" w14:textId="406EC674" w:rsidR="0057739F" w:rsidRPr="004C55D9" w:rsidRDefault="0057739F" w:rsidP="0057739F">
            <w:pPr>
              <w:pStyle w:val="Sothutu-1so"/>
              <w:spacing w:before="120" w:after="120" w:line="276" w:lineRule="auto"/>
              <w:jc w:val="left"/>
              <w:rPr>
                <w:szCs w:val="24"/>
                <w:highlight w:val="green"/>
              </w:rPr>
            </w:pPr>
            <w:r w:rsidRPr="004C55D9">
              <w:rPr>
                <w:szCs w:val="24"/>
                <w:highlight w:val="green"/>
              </w:rPr>
              <w:t>N</w:t>
            </w:r>
          </w:p>
        </w:tc>
        <w:tc>
          <w:tcPr>
            <w:tcW w:w="540" w:type="dxa"/>
          </w:tcPr>
          <w:p w14:paraId="0BFB72E3" w14:textId="74C03A16" w:rsidR="0057739F" w:rsidRPr="004C55D9" w:rsidRDefault="0057739F" w:rsidP="0057739F">
            <w:pPr>
              <w:pStyle w:val="Sothutu-1so"/>
              <w:spacing w:before="120" w:after="120" w:line="276" w:lineRule="auto"/>
              <w:jc w:val="center"/>
              <w:rPr>
                <w:szCs w:val="24"/>
                <w:highlight w:val="green"/>
              </w:rPr>
            </w:pPr>
            <w:r w:rsidRPr="004C55D9">
              <w:rPr>
                <w:szCs w:val="24"/>
                <w:highlight w:val="green"/>
              </w:rPr>
              <w:t>Y</w:t>
            </w:r>
          </w:p>
        </w:tc>
        <w:tc>
          <w:tcPr>
            <w:tcW w:w="7380" w:type="dxa"/>
          </w:tcPr>
          <w:p w14:paraId="4DBCEC78"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Trường: C_DocumentSign.Priority</w:t>
            </w:r>
          </w:p>
          <w:p w14:paraId="63C886B7"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Danh sách giá trị:</w:t>
            </w:r>
          </w:p>
          <w:p w14:paraId="1EE5137E"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1 – Bình thường</w:t>
            </w:r>
          </w:p>
          <w:p w14:paraId="552989A9"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2 – Khẩn</w:t>
            </w:r>
          </w:p>
          <w:p w14:paraId="3592FDC6"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3 -  Thượng khẩn</w:t>
            </w:r>
          </w:p>
          <w:p w14:paraId="631E658D"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4 – Hỏa tốc</w:t>
            </w:r>
          </w:p>
          <w:p w14:paraId="48732CA8" w14:textId="22A71600"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Trên Web đặt tên là “Độ ưu tiên”</w:t>
            </w:r>
          </w:p>
        </w:tc>
      </w:tr>
      <w:tr w:rsidR="0057739F" w:rsidRPr="00FF37CC" w14:paraId="4B6399E6" w14:textId="77777777" w:rsidTr="00E121A8">
        <w:trPr>
          <w:cantSplit/>
          <w:trHeight w:val="827"/>
        </w:trPr>
        <w:tc>
          <w:tcPr>
            <w:tcW w:w="1800" w:type="dxa"/>
          </w:tcPr>
          <w:p w14:paraId="2C322AD4" w14:textId="1F141421" w:rsidR="0057739F" w:rsidRPr="00B07C7C" w:rsidRDefault="0057739F" w:rsidP="0057739F">
            <w:pPr>
              <w:ind w:left="0"/>
              <w:rPr>
                <w:szCs w:val="24"/>
              </w:rPr>
            </w:pPr>
            <w:r w:rsidRPr="00B07C7C">
              <w:rPr>
                <w:szCs w:val="24"/>
              </w:rPr>
              <w:lastRenderedPageBreak/>
              <w:t>Văn bản chính</w:t>
            </w:r>
          </w:p>
        </w:tc>
        <w:tc>
          <w:tcPr>
            <w:tcW w:w="1980" w:type="dxa"/>
          </w:tcPr>
          <w:p w14:paraId="1BA1C50F" w14:textId="4E202278" w:rsidR="0057739F" w:rsidRPr="004C55D9" w:rsidRDefault="0057739F" w:rsidP="0057739F">
            <w:pPr>
              <w:ind w:left="0"/>
              <w:rPr>
                <w:szCs w:val="24"/>
                <w:highlight w:val="green"/>
              </w:rPr>
            </w:pPr>
            <w:r w:rsidRPr="004C55D9">
              <w:rPr>
                <w:color w:val="000000"/>
                <w:szCs w:val="24"/>
                <w:highlight w:val="green"/>
                <w:shd w:val="clear" w:color="auto" w:fill="FFFF00"/>
              </w:rPr>
              <w:t>ISFILESIGN</w:t>
            </w:r>
          </w:p>
        </w:tc>
        <w:tc>
          <w:tcPr>
            <w:tcW w:w="1417" w:type="dxa"/>
          </w:tcPr>
          <w:p w14:paraId="28119336" w14:textId="201628EA" w:rsidR="0057739F" w:rsidRPr="004C55D9" w:rsidRDefault="0057739F" w:rsidP="0057739F">
            <w:pPr>
              <w:ind w:left="0"/>
              <w:rPr>
                <w:highlight w:val="green"/>
              </w:rPr>
            </w:pPr>
            <w:r w:rsidRPr="004C55D9">
              <w:rPr>
                <w:highlight w:val="green"/>
              </w:rPr>
              <w:t>String</w:t>
            </w:r>
          </w:p>
        </w:tc>
        <w:tc>
          <w:tcPr>
            <w:tcW w:w="630" w:type="dxa"/>
          </w:tcPr>
          <w:p w14:paraId="45495263"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28EA7CA7" w14:textId="3CB7141B" w:rsidR="0057739F" w:rsidRPr="004C55D9" w:rsidRDefault="0057739F" w:rsidP="0057739F">
            <w:pPr>
              <w:pStyle w:val="Sothutu-1so"/>
              <w:spacing w:before="120" w:after="120" w:line="276" w:lineRule="auto"/>
              <w:jc w:val="left"/>
              <w:rPr>
                <w:szCs w:val="24"/>
                <w:highlight w:val="green"/>
              </w:rPr>
            </w:pPr>
            <w:r w:rsidRPr="004C55D9">
              <w:rPr>
                <w:szCs w:val="24"/>
                <w:highlight w:val="green"/>
              </w:rPr>
              <w:t>Y</w:t>
            </w:r>
          </w:p>
        </w:tc>
        <w:tc>
          <w:tcPr>
            <w:tcW w:w="450" w:type="dxa"/>
          </w:tcPr>
          <w:p w14:paraId="46BCE098"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5700FD76" w14:textId="77777777" w:rsidR="0057739F" w:rsidRPr="004C55D9" w:rsidRDefault="0057739F" w:rsidP="0057739F">
            <w:pPr>
              <w:pStyle w:val="Sothutu-1so"/>
              <w:spacing w:before="120" w:after="120" w:line="276" w:lineRule="auto"/>
              <w:jc w:val="center"/>
              <w:rPr>
                <w:szCs w:val="24"/>
                <w:highlight w:val="green"/>
              </w:rPr>
            </w:pPr>
          </w:p>
        </w:tc>
        <w:tc>
          <w:tcPr>
            <w:tcW w:w="7380" w:type="dxa"/>
          </w:tcPr>
          <w:p w14:paraId="7AEAD80A" w14:textId="77777777" w:rsidR="0057739F" w:rsidRPr="004C55D9" w:rsidRDefault="0057739F" w:rsidP="0057739F">
            <w:pPr>
              <w:pStyle w:val="Sothutu-1so"/>
              <w:spacing w:before="120" w:after="120" w:line="276" w:lineRule="auto"/>
              <w:rPr>
                <w:szCs w:val="24"/>
                <w:highlight w:val="green"/>
              </w:rPr>
            </w:pPr>
            <w:r w:rsidRPr="004C55D9">
              <w:rPr>
                <w:szCs w:val="24"/>
                <w:highlight w:val="green"/>
              </w:rPr>
              <w:t>Là văn bản được chọn là file ký chính</w:t>
            </w:r>
          </w:p>
          <w:p w14:paraId="350DD777" w14:textId="35979D8C"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Trường C_AttachmentInfo.ISFILESIGN</w:t>
            </w:r>
          </w:p>
          <w:p w14:paraId="6F0FC9EB"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Giá trị:</w:t>
            </w:r>
          </w:p>
          <w:p w14:paraId="4BC22678"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Y – File ký chính</w:t>
            </w:r>
          </w:p>
          <w:p w14:paraId="5C087454" w14:textId="3433F5B0"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N hoặc NULL – File thường</w:t>
            </w:r>
          </w:p>
        </w:tc>
      </w:tr>
      <w:tr w:rsidR="0057739F" w:rsidRPr="00FF37CC" w14:paraId="5F9A52D8" w14:textId="77777777" w:rsidTr="00E121A8">
        <w:trPr>
          <w:cantSplit/>
          <w:trHeight w:val="827"/>
        </w:trPr>
        <w:tc>
          <w:tcPr>
            <w:tcW w:w="1800" w:type="dxa"/>
          </w:tcPr>
          <w:p w14:paraId="39F16B8E" w14:textId="51D9EE82" w:rsidR="0057739F" w:rsidRPr="00B07C7C" w:rsidRDefault="0057739F" w:rsidP="0057739F">
            <w:pPr>
              <w:ind w:left="0"/>
              <w:rPr>
                <w:szCs w:val="24"/>
              </w:rPr>
            </w:pPr>
            <w:r w:rsidRPr="00B07C7C">
              <w:rPr>
                <w:szCs w:val="24"/>
              </w:rPr>
              <w:t>Tệp đính kèm</w:t>
            </w:r>
          </w:p>
        </w:tc>
        <w:tc>
          <w:tcPr>
            <w:tcW w:w="1980" w:type="dxa"/>
          </w:tcPr>
          <w:p w14:paraId="7DB7E958" w14:textId="41D73D5F" w:rsidR="0057739F" w:rsidRPr="004C55D9" w:rsidRDefault="0057739F" w:rsidP="0057739F">
            <w:pPr>
              <w:ind w:left="0"/>
              <w:rPr>
                <w:szCs w:val="24"/>
                <w:highlight w:val="green"/>
              </w:rPr>
            </w:pPr>
            <w:r w:rsidRPr="004C55D9">
              <w:rPr>
                <w:color w:val="000000"/>
                <w:szCs w:val="24"/>
                <w:highlight w:val="green"/>
                <w:shd w:val="clear" w:color="auto" w:fill="FFFF00"/>
              </w:rPr>
              <w:t>ISFILESIGN</w:t>
            </w:r>
          </w:p>
        </w:tc>
        <w:tc>
          <w:tcPr>
            <w:tcW w:w="1417" w:type="dxa"/>
          </w:tcPr>
          <w:p w14:paraId="137FCF1B" w14:textId="7C644A54" w:rsidR="0057739F" w:rsidRPr="004C55D9" w:rsidRDefault="0057739F" w:rsidP="0057739F">
            <w:pPr>
              <w:ind w:left="0"/>
              <w:rPr>
                <w:highlight w:val="green"/>
              </w:rPr>
            </w:pPr>
            <w:r w:rsidRPr="004C55D9">
              <w:rPr>
                <w:highlight w:val="green"/>
              </w:rPr>
              <w:t>String</w:t>
            </w:r>
          </w:p>
        </w:tc>
        <w:tc>
          <w:tcPr>
            <w:tcW w:w="630" w:type="dxa"/>
          </w:tcPr>
          <w:p w14:paraId="2938F548"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0926A706" w14:textId="47E664EA" w:rsidR="0057739F" w:rsidRPr="004C55D9" w:rsidRDefault="0057739F" w:rsidP="0057739F">
            <w:pPr>
              <w:pStyle w:val="Sothutu-1so"/>
              <w:spacing w:before="120" w:after="120" w:line="276" w:lineRule="auto"/>
              <w:jc w:val="left"/>
              <w:rPr>
                <w:szCs w:val="24"/>
                <w:highlight w:val="green"/>
              </w:rPr>
            </w:pPr>
            <w:r w:rsidRPr="004C55D9">
              <w:rPr>
                <w:szCs w:val="24"/>
                <w:highlight w:val="green"/>
              </w:rPr>
              <w:t>Y</w:t>
            </w:r>
          </w:p>
        </w:tc>
        <w:tc>
          <w:tcPr>
            <w:tcW w:w="450" w:type="dxa"/>
          </w:tcPr>
          <w:p w14:paraId="2AE238D2"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43AA8723" w14:textId="77777777" w:rsidR="0057739F" w:rsidRPr="004C55D9" w:rsidRDefault="0057739F" w:rsidP="0057739F">
            <w:pPr>
              <w:pStyle w:val="Sothutu-1so"/>
              <w:spacing w:before="120" w:after="120" w:line="276" w:lineRule="auto"/>
              <w:jc w:val="center"/>
              <w:rPr>
                <w:szCs w:val="24"/>
                <w:highlight w:val="green"/>
              </w:rPr>
            </w:pPr>
          </w:p>
        </w:tc>
        <w:tc>
          <w:tcPr>
            <w:tcW w:w="7380" w:type="dxa"/>
          </w:tcPr>
          <w:p w14:paraId="1483D6CF" w14:textId="77777777" w:rsidR="0057739F" w:rsidRPr="004C55D9" w:rsidRDefault="0057739F" w:rsidP="0057739F">
            <w:pPr>
              <w:pStyle w:val="Sothutu-1so"/>
              <w:spacing w:before="120" w:after="120" w:line="276" w:lineRule="auto"/>
              <w:rPr>
                <w:szCs w:val="24"/>
                <w:highlight w:val="green"/>
              </w:rPr>
            </w:pPr>
            <w:r w:rsidRPr="004C55D9">
              <w:rPr>
                <w:szCs w:val="24"/>
                <w:highlight w:val="green"/>
              </w:rPr>
              <w:t>Các văn bản còn lại không được tích chọn là file ký chính</w:t>
            </w:r>
          </w:p>
          <w:p w14:paraId="43176157"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rường C_AttachmentInfo.ISFILESIGN</w:t>
            </w:r>
          </w:p>
          <w:p w14:paraId="72FE25B0"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Giá trị:</w:t>
            </w:r>
          </w:p>
          <w:p w14:paraId="1AF8BE09"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Y – File ký chính</w:t>
            </w:r>
          </w:p>
          <w:p w14:paraId="000F220F" w14:textId="6520BE5D"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N hoặc NULL – File thường</w:t>
            </w:r>
          </w:p>
        </w:tc>
      </w:tr>
      <w:tr w:rsidR="0057739F" w:rsidRPr="00FF37CC" w14:paraId="31BF5A3D" w14:textId="77777777" w:rsidTr="00E121A8">
        <w:trPr>
          <w:cantSplit/>
          <w:trHeight w:val="827"/>
        </w:trPr>
        <w:tc>
          <w:tcPr>
            <w:tcW w:w="1800" w:type="dxa"/>
          </w:tcPr>
          <w:p w14:paraId="6D995D8B" w14:textId="4B09C1B9" w:rsidR="0057739F" w:rsidRPr="00B07C7C" w:rsidRDefault="0057739F" w:rsidP="0057739F">
            <w:pPr>
              <w:ind w:left="0"/>
              <w:rPr>
                <w:szCs w:val="24"/>
              </w:rPr>
            </w:pPr>
            <w:r w:rsidRPr="00B07C7C">
              <w:rPr>
                <w:szCs w:val="24"/>
              </w:rPr>
              <w:t>Danh sách ký duyệt</w:t>
            </w:r>
          </w:p>
        </w:tc>
        <w:tc>
          <w:tcPr>
            <w:tcW w:w="1980" w:type="dxa"/>
          </w:tcPr>
          <w:p w14:paraId="3047B7A4" w14:textId="77777777" w:rsidR="0057739F" w:rsidRPr="004C55D9" w:rsidRDefault="0057739F" w:rsidP="0057739F">
            <w:pPr>
              <w:ind w:left="0"/>
              <w:rPr>
                <w:highlight w:val="green"/>
              </w:rPr>
            </w:pPr>
            <w:r w:rsidRPr="004C55D9">
              <w:rPr>
                <w:highlight w:val="green"/>
              </w:rPr>
              <w:t>C_ SIGNINFOMATION</w:t>
            </w:r>
          </w:p>
          <w:p w14:paraId="2FA68652" w14:textId="62F4BF08" w:rsidR="0057739F" w:rsidRPr="004C55D9" w:rsidRDefault="0057739F" w:rsidP="0057739F">
            <w:pPr>
              <w:ind w:left="0"/>
              <w:rPr>
                <w:szCs w:val="24"/>
                <w:highlight w:val="green"/>
              </w:rPr>
            </w:pPr>
          </w:p>
        </w:tc>
        <w:tc>
          <w:tcPr>
            <w:tcW w:w="1417" w:type="dxa"/>
          </w:tcPr>
          <w:p w14:paraId="227BD620" w14:textId="67F9F1CD" w:rsidR="0057739F" w:rsidRPr="004C55D9" w:rsidRDefault="0057739F" w:rsidP="0057739F">
            <w:pPr>
              <w:ind w:left="0"/>
              <w:rPr>
                <w:highlight w:val="green"/>
              </w:rPr>
            </w:pPr>
            <w:r w:rsidRPr="004C55D9">
              <w:rPr>
                <w:highlight w:val="green"/>
              </w:rPr>
              <w:t>String</w:t>
            </w:r>
          </w:p>
        </w:tc>
        <w:tc>
          <w:tcPr>
            <w:tcW w:w="630" w:type="dxa"/>
          </w:tcPr>
          <w:p w14:paraId="03D25768" w14:textId="77777777" w:rsidR="0057739F" w:rsidRPr="004C55D9" w:rsidRDefault="0057739F" w:rsidP="0057739F">
            <w:pPr>
              <w:pStyle w:val="Sothutu-1so"/>
              <w:spacing w:before="120" w:after="120" w:line="276" w:lineRule="auto"/>
              <w:jc w:val="left"/>
              <w:rPr>
                <w:szCs w:val="24"/>
                <w:highlight w:val="green"/>
              </w:rPr>
            </w:pPr>
          </w:p>
        </w:tc>
        <w:tc>
          <w:tcPr>
            <w:tcW w:w="540" w:type="dxa"/>
          </w:tcPr>
          <w:p w14:paraId="376FD2BA" w14:textId="5EC7D34B" w:rsidR="0057739F" w:rsidRPr="004C55D9" w:rsidRDefault="0057739F" w:rsidP="0057739F">
            <w:pPr>
              <w:pStyle w:val="Sothutu-1so"/>
              <w:spacing w:before="120" w:after="120" w:line="276" w:lineRule="auto"/>
              <w:jc w:val="left"/>
              <w:rPr>
                <w:szCs w:val="24"/>
                <w:highlight w:val="green"/>
              </w:rPr>
            </w:pPr>
            <w:r w:rsidRPr="004C55D9">
              <w:rPr>
                <w:szCs w:val="24"/>
                <w:highlight w:val="green"/>
              </w:rPr>
              <w:t>Y</w:t>
            </w:r>
          </w:p>
        </w:tc>
        <w:tc>
          <w:tcPr>
            <w:tcW w:w="450" w:type="dxa"/>
          </w:tcPr>
          <w:p w14:paraId="57F3E7E9" w14:textId="7ABE38C9" w:rsidR="0057739F" w:rsidRPr="004C55D9" w:rsidRDefault="0057739F" w:rsidP="0057739F">
            <w:pPr>
              <w:pStyle w:val="Sothutu-1so"/>
              <w:spacing w:before="120" w:after="120" w:line="276" w:lineRule="auto"/>
              <w:jc w:val="left"/>
              <w:rPr>
                <w:szCs w:val="24"/>
                <w:highlight w:val="green"/>
              </w:rPr>
            </w:pPr>
            <w:r w:rsidRPr="004C55D9">
              <w:rPr>
                <w:szCs w:val="24"/>
                <w:highlight w:val="green"/>
              </w:rPr>
              <w:t>N</w:t>
            </w:r>
          </w:p>
        </w:tc>
        <w:tc>
          <w:tcPr>
            <w:tcW w:w="540" w:type="dxa"/>
          </w:tcPr>
          <w:p w14:paraId="4314B447" w14:textId="6E9565C3" w:rsidR="0057739F" w:rsidRPr="004C55D9" w:rsidRDefault="0057739F" w:rsidP="0057739F">
            <w:pPr>
              <w:pStyle w:val="Sothutu-1so"/>
              <w:spacing w:before="120" w:after="120" w:line="276" w:lineRule="auto"/>
              <w:jc w:val="center"/>
              <w:rPr>
                <w:szCs w:val="24"/>
                <w:highlight w:val="green"/>
              </w:rPr>
            </w:pPr>
            <w:r w:rsidRPr="004C55D9">
              <w:rPr>
                <w:szCs w:val="24"/>
                <w:highlight w:val="green"/>
              </w:rPr>
              <w:t>Y</w:t>
            </w:r>
          </w:p>
        </w:tc>
        <w:tc>
          <w:tcPr>
            <w:tcW w:w="7380" w:type="dxa"/>
          </w:tcPr>
          <w:p w14:paraId="1B50DC06" w14:textId="77777777" w:rsidR="0057739F" w:rsidRPr="004C55D9" w:rsidRDefault="0057739F" w:rsidP="0057739F">
            <w:pPr>
              <w:pStyle w:val="Sothutu-1so"/>
              <w:spacing w:before="120" w:after="120" w:line="276" w:lineRule="auto"/>
              <w:rPr>
                <w:szCs w:val="24"/>
                <w:highlight w:val="green"/>
              </w:rPr>
            </w:pPr>
            <w:r w:rsidRPr="004C55D9">
              <w:rPr>
                <w:szCs w:val="24"/>
                <w:highlight w:val="green"/>
              </w:rPr>
              <w:t>Cập nhật trạng thái người ký duyệt trên Voffice</w:t>
            </w:r>
          </w:p>
          <w:p w14:paraId="78709608"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Về người ký: C_Signinfomation.C_Signer_</w:t>
            </w:r>
            <w:proofErr w:type="gramStart"/>
            <w:r w:rsidRPr="004C55D9">
              <w:rPr>
                <w:color w:val="000000"/>
                <w:highlight w:val="green"/>
                <w:shd w:val="clear" w:color="auto" w:fill="FFFF00"/>
              </w:rPr>
              <w:t>ID  constraint</w:t>
            </w:r>
            <w:proofErr w:type="gramEnd"/>
            <w:r w:rsidRPr="004C55D9">
              <w:rPr>
                <w:color w:val="000000"/>
                <w:highlight w:val="green"/>
                <w:shd w:val="clear" w:color="auto" w:fill="FFFF00"/>
              </w:rPr>
              <w:t xml:space="preserve"> C_OfficeStaff.Employee_ID</w:t>
            </w:r>
          </w:p>
          <w:p w14:paraId="1238B9A7"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 </w:t>
            </w:r>
          </w:p>
          <w:p w14:paraId="1F6C62D9"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shd w:val="clear" w:color="auto" w:fill="FFFF00"/>
              </w:rPr>
            </w:pPr>
            <w:r w:rsidRPr="004C55D9">
              <w:rPr>
                <w:color w:val="000000"/>
                <w:highlight w:val="green"/>
                <w:shd w:val="clear" w:color="auto" w:fill="FFFF00"/>
              </w:rPr>
              <w:t>Về vai trò ký: C_Signinfomation. C_Officeposition_Id constraint C_ C_Officeposition.C_Officeposition_Id</w:t>
            </w:r>
          </w:p>
          <w:p w14:paraId="4E27871B" w14:textId="77777777"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shd w:val="clear" w:color="auto" w:fill="FFFF00"/>
              </w:rPr>
            </w:pPr>
          </w:p>
          <w:p w14:paraId="0C54F172" w14:textId="79955E63" w:rsidR="0057739F" w:rsidRPr="004C55D9" w:rsidRDefault="0057739F" w:rsidP="0057739F">
            <w:pPr>
              <w:pStyle w:val="sothutu-1so0"/>
              <w:shd w:val="clear" w:color="auto" w:fill="FFFFFF"/>
              <w:spacing w:before="80" w:beforeAutospacing="0" w:after="120" w:afterAutospacing="0" w:line="276" w:lineRule="atLeast"/>
              <w:jc w:val="both"/>
              <w:rPr>
                <w:color w:val="000000"/>
                <w:highlight w:val="green"/>
              </w:rPr>
            </w:pPr>
            <w:r w:rsidRPr="004C55D9">
              <w:rPr>
                <w:color w:val="000000"/>
                <w:highlight w:val="green"/>
                <w:shd w:val="clear" w:color="auto" w:fill="FFFF00"/>
              </w:rPr>
              <w:t>Trạng thái duyệt của từng người ký: API</w:t>
            </w:r>
            <w:r>
              <w:rPr>
                <w:color w:val="000000"/>
                <w:highlight w:val="green"/>
                <w:shd w:val="clear" w:color="auto" w:fill="FFFF00"/>
              </w:rPr>
              <w:t xml:space="preserve"> Voffice</w:t>
            </w:r>
          </w:p>
        </w:tc>
      </w:tr>
    </w:tbl>
    <w:p w14:paraId="082B8E53" w14:textId="77777777" w:rsidR="00CB6D39" w:rsidRDefault="00CB6D39" w:rsidP="00CF718E">
      <w:pPr>
        <w:ind w:left="0"/>
      </w:pPr>
    </w:p>
    <w:p w14:paraId="4BB4097C" w14:textId="77777777" w:rsidR="00427FD7" w:rsidRDefault="00427FD7" w:rsidP="00CF718E"/>
    <w:p w14:paraId="54DCAF3D" w14:textId="13B3CC5F" w:rsidR="00427FD7" w:rsidRPr="00F9604D" w:rsidRDefault="00427FD7" w:rsidP="00CF718E">
      <w:pPr>
        <w:pStyle w:val="Heading6"/>
      </w:pPr>
      <w:r w:rsidRPr="00F9604D">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427FD7" w:rsidRPr="00FF37CC" w14:paraId="4FCF5725" w14:textId="77777777" w:rsidTr="00BC68EF">
        <w:trPr>
          <w:trHeight w:val="530"/>
          <w:tblHeader/>
        </w:trPr>
        <w:tc>
          <w:tcPr>
            <w:tcW w:w="2424" w:type="dxa"/>
            <w:shd w:val="clear" w:color="auto" w:fill="D9D9D9"/>
          </w:tcPr>
          <w:p w14:paraId="313BA528" w14:textId="77777777" w:rsidR="00427FD7" w:rsidRPr="00FF37CC" w:rsidRDefault="00427FD7" w:rsidP="00EA3129">
            <w:pPr>
              <w:ind w:left="0"/>
              <w:rPr>
                <w:b/>
              </w:rPr>
            </w:pPr>
            <w:r w:rsidRPr="00FF37CC">
              <w:rPr>
                <w:b/>
              </w:rPr>
              <w:t>Thao tác</w:t>
            </w:r>
          </w:p>
        </w:tc>
        <w:tc>
          <w:tcPr>
            <w:tcW w:w="1176" w:type="dxa"/>
            <w:shd w:val="clear" w:color="auto" w:fill="D9D9D9"/>
          </w:tcPr>
          <w:p w14:paraId="583BBBE2" w14:textId="77777777" w:rsidR="00427FD7" w:rsidRPr="00FF37CC" w:rsidRDefault="00427FD7" w:rsidP="00EA3129">
            <w:pPr>
              <w:ind w:left="0"/>
              <w:rPr>
                <w:b/>
                <w:color w:val="000000"/>
              </w:rPr>
            </w:pPr>
            <w:r w:rsidRPr="00FF37CC">
              <w:rPr>
                <w:b/>
                <w:color w:val="000000"/>
              </w:rPr>
              <w:t>Hiển thị</w:t>
            </w:r>
          </w:p>
        </w:tc>
        <w:tc>
          <w:tcPr>
            <w:tcW w:w="10710" w:type="dxa"/>
            <w:shd w:val="clear" w:color="auto" w:fill="D9D9D9"/>
          </w:tcPr>
          <w:p w14:paraId="06A3AA77" w14:textId="77777777" w:rsidR="00427FD7" w:rsidRPr="00FF37CC" w:rsidRDefault="00427FD7" w:rsidP="00EA3129">
            <w:pPr>
              <w:ind w:left="0"/>
              <w:rPr>
                <w:b/>
              </w:rPr>
            </w:pPr>
            <w:r w:rsidRPr="00FF37CC">
              <w:rPr>
                <w:b/>
              </w:rPr>
              <w:t>Mô tả</w:t>
            </w:r>
          </w:p>
        </w:tc>
      </w:tr>
      <w:tr w:rsidR="00427FD7" w:rsidRPr="00FF37CC" w14:paraId="250AC6B9" w14:textId="77777777" w:rsidTr="00BC68EF">
        <w:tc>
          <w:tcPr>
            <w:tcW w:w="2424" w:type="dxa"/>
          </w:tcPr>
          <w:p w14:paraId="604EFDF5" w14:textId="77777777" w:rsidR="00427FD7" w:rsidRPr="00FF37CC" w:rsidRDefault="00427FD7" w:rsidP="00EA3129">
            <w:pPr>
              <w:pStyle w:val="Sothutu-1so"/>
              <w:spacing w:before="120" w:line="276" w:lineRule="auto"/>
              <w:jc w:val="left"/>
              <w:rPr>
                <w:szCs w:val="24"/>
              </w:rPr>
            </w:pPr>
            <w:r>
              <w:rPr>
                <w:szCs w:val="24"/>
              </w:rPr>
              <w:t>Tìm kiếm</w:t>
            </w:r>
          </w:p>
        </w:tc>
        <w:tc>
          <w:tcPr>
            <w:tcW w:w="1176" w:type="dxa"/>
          </w:tcPr>
          <w:p w14:paraId="51717FD6" w14:textId="530E367D" w:rsidR="00427FD7" w:rsidRPr="00FF37CC" w:rsidRDefault="00F9604D" w:rsidP="00EA3129">
            <w:pPr>
              <w:pStyle w:val="Sothutu-1so"/>
              <w:spacing w:before="120" w:line="276" w:lineRule="auto"/>
              <w:jc w:val="left"/>
              <w:rPr>
                <w:szCs w:val="24"/>
              </w:rPr>
            </w:pPr>
            <w:r>
              <w:rPr>
                <w:szCs w:val="24"/>
              </w:rPr>
              <w:t>Không</w:t>
            </w:r>
          </w:p>
        </w:tc>
        <w:tc>
          <w:tcPr>
            <w:tcW w:w="10710" w:type="dxa"/>
          </w:tcPr>
          <w:p w14:paraId="0A421ACC" w14:textId="027F275A" w:rsidR="00427FD7" w:rsidRPr="00FF37CC" w:rsidRDefault="00427FD7" w:rsidP="00EA3129">
            <w:pPr>
              <w:pStyle w:val="Sothutu-1so"/>
              <w:spacing w:before="120" w:line="276" w:lineRule="auto"/>
              <w:rPr>
                <w:szCs w:val="24"/>
              </w:rPr>
            </w:pPr>
          </w:p>
        </w:tc>
      </w:tr>
      <w:tr w:rsidR="00427FD7" w:rsidRPr="00FF37CC" w14:paraId="369B7AB2" w14:textId="77777777" w:rsidTr="00BC68EF">
        <w:tc>
          <w:tcPr>
            <w:tcW w:w="2424" w:type="dxa"/>
          </w:tcPr>
          <w:p w14:paraId="29766D0B" w14:textId="77777777" w:rsidR="00427FD7" w:rsidRDefault="00427FD7" w:rsidP="00EA3129">
            <w:pPr>
              <w:pStyle w:val="Sothutu-1so"/>
              <w:spacing w:before="120" w:line="276" w:lineRule="auto"/>
              <w:jc w:val="left"/>
              <w:rPr>
                <w:szCs w:val="24"/>
              </w:rPr>
            </w:pPr>
            <w:r>
              <w:rPr>
                <w:szCs w:val="24"/>
              </w:rPr>
              <w:t>Lọc</w:t>
            </w:r>
          </w:p>
        </w:tc>
        <w:tc>
          <w:tcPr>
            <w:tcW w:w="1176" w:type="dxa"/>
          </w:tcPr>
          <w:p w14:paraId="3F41FD90" w14:textId="392BD9E5" w:rsidR="00427FD7" w:rsidRDefault="00F9604D" w:rsidP="00EA3129">
            <w:pPr>
              <w:pStyle w:val="Sothutu-1so"/>
              <w:spacing w:before="120" w:line="276" w:lineRule="auto"/>
              <w:jc w:val="left"/>
              <w:rPr>
                <w:szCs w:val="24"/>
              </w:rPr>
            </w:pPr>
            <w:r>
              <w:rPr>
                <w:szCs w:val="24"/>
              </w:rPr>
              <w:t>Không</w:t>
            </w:r>
          </w:p>
        </w:tc>
        <w:tc>
          <w:tcPr>
            <w:tcW w:w="10710" w:type="dxa"/>
          </w:tcPr>
          <w:p w14:paraId="61A94A7D" w14:textId="631569B5" w:rsidR="00427FD7" w:rsidRDefault="00427FD7" w:rsidP="00EA3129">
            <w:pPr>
              <w:pStyle w:val="Sothutu-1so"/>
              <w:spacing w:before="120" w:line="276" w:lineRule="auto"/>
              <w:rPr>
                <w:szCs w:val="24"/>
              </w:rPr>
            </w:pPr>
          </w:p>
        </w:tc>
      </w:tr>
      <w:tr w:rsidR="00427FD7" w:rsidRPr="00FF37CC" w14:paraId="7B221CEB" w14:textId="77777777" w:rsidTr="00BC68EF">
        <w:tc>
          <w:tcPr>
            <w:tcW w:w="2424" w:type="dxa"/>
          </w:tcPr>
          <w:p w14:paraId="05BEDDFA" w14:textId="77777777" w:rsidR="00427FD7" w:rsidRPr="00FF37CC" w:rsidRDefault="00427FD7" w:rsidP="00EA3129">
            <w:pPr>
              <w:pStyle w:val="Sothutu-1so"/>
              <w:spacing w:before="120" w:line="276" w:lineRule="auto"/>
              <w:jc w:val="left"/>
              <w:rPr>
                <w:szCs w:val="24"/>
              </w:rPr>
            </w:pPr>
            <w:r w:rsidRPr="00FF37CC">
              <w:rPr>
                <w:szCs w:val="24"/>
              </w:rPr>
              <w:t>Sao chép</w:t>
            </w:r>
          </w:p>
        </w:tc>
        <w:tc>
          <w:tcPr>
            <w:tcW w:w="1176" w:type="dxa"/>
          </w:tcPr>
          <w:p w14:paraId="06567519"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3DD6F92E" w14:textId="77777777" w:rsidR="00427FD7" w:rsidRPr="00FF37CC" w:rsidRDefault="00427FD7" w:rsidP="00EA3129">
            <w:pPr>
              <w:pStyle w:val="Sothutu-1so"/>
              <w:spacing w:before="120" w:line="276" w:lineRule="auto"/>
              <w:rPr>
                <w:szCs w:val="24"/>
              </w:rPr>
            </w:pPr>
          </w:p>
        </w:tc>
      </w:tr>
      <w:tr w:rsidR="00427FD7" w:rsidRPr="00FF37CC" w14:paraId="08600E61" w14:textId="77777777" w:rsidTr="00BC68EF">
        <w:tc>
          <w:tcPr>
            <w:tcW w:w="2424" w:type="dxa"/>
          </w:tcPr>
          <w:p w14:paraId="66BC60F3" w14:textId="77777777" w:rsidR="00427FD7" w:rsidRPr="00FF37CC" w:rsidRDefault="00427FD7" w:rsidP="00EA3129">
            <w:pPr>
              <w:pStyle w:val="Sothutu-1so"/>
              <w:spacing w:before="120" w:line="276" w:lineRule="auto"/>
              <w:jc w:val="left"/>
              <w:rPr>
                <w:szCs w:val="24"/>
              </w:rPr>
            </w:pPr>
            <w:r>
              <w:rPr>
                <w:szCs w:val="24"/>
              </w:rPr>
              <w:t>Chỉnh sửa</w:t>
            </w:r>
          </w:p>
        </w:tc>
        <w:tc>
          <w:tcPr>
            <w:tcW w:w="1176" w:type="dxa"/>
          </w:tcPr>
          <w:p w14:paraId="63E03499"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2B4EC81F" w14:textId="77777777" w:rsidR="00427FD7" w:rsidRDefault="00427FD7" w:rsidP="00EA3129">
            <w:pPr>
              <w:pStyle w:val="Sothutu-1so"/>
              <w:spacing w:before="120" w:line="276" w:lineRule="auto"/>
              <w:rPr>
                <w:szCs w:val="24"/>
              </w:rPr>
            </w:pPr>
          </w:p>
        </w:tc>
      </w:tr>
      <w:tr w:rsidR="00427FD7" w:rsidRPr="00FF37CC" w14:paraId="7B7A114D" w14:textId="77777777" w:rsidTr="00BC68EF">
        <w:tc>
          <w:tcPr>
            <w:tcW w:w="2424" w:type="dxa"/>
          </w:tcPr>
          <w:p w14:paraId="68144CCB" w14:textId="77777777" w:rsidR="00427FD7" w:rsidRPr="00FF37CC" w:rsidRDefault="00427FD7" w:rsidP="00EA3129">
            <w:pPr>
              <w:pStyle w:val="Sothutu-1so"/>
              <w:spacing w:before="120" w:line="276" w:lineRule="auto"/>
              <w:jc w:val="left"/>
              <w:rPr>
                <w:szCs w:val="24"/>
              </w:rPr>
            </w:pPr>
            <w:r>
              <w:rPr>
                <w:szCs w:val="24"/>
              </w:rPr>
              <w:t>Xóa</w:t>
            </w:r>
          </w:p>
        </w:tc>
        <w:tc>
          <w:tcPr>
            <w:tcW w:w="1176" w:type="dxa"/>
          </w:tcPr>
          <w:p w14:paraId="6DD2F25E"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50A8EC32" w14:textId="77777777" w:rsidR="00427FD7" w:rsidRDefault="00427FD7" w:rsidP="00EA3129">
            <w:pPr>
              <w:pStyle w:val="Sothutu-1so"/>
              <w:spacing w:before="120" w:line="276" w:lineRule="auto"/>
              <w:rPr>
                <w:szCs w:val="24"/>
              </w:rPr>
            </w:pPr>
          </w:p>
        </w:tc>
      </w:tr>
      <w:tr w:rsidR="00427FD7" w:rsidRPr="00FF37CC" w14:paraId="13999504" w14:textId="77777777" w:rsidTr="00BC68EF">
        <w:tc>
          <w:tcPr>
            <w:tcW w:w="2424" w:type="dxa"/>
          </w:tcPr>
          <w:p w14:paraId="14F6C0B2" w14:textId="77777777" w:rsidR="00427FD7" w:rsidRPr="00FF37CC" w:rsidRDefault="00427FD7" w:rsidP="00EA3129">
            <w:pPr>
              <w:pStyle w:val="Sothutu-1so"/>
              <w:spacing w:before="120" w:line="276" w:lineRule="auto"/>
              <w:jc w:val="left"/>
              <w:rPr>
                <w:szCs w:val="24"/>
              </w:rPr>
            </w:pPr>
            <w:r w:rsidRPr="00FF37CC">
              <w:rPr>
                <w:szCs w:val="24"/>
              </w:rPr>
              <w:t>Thêm mới</w:t>
            </w:r>
          </w:p>
        </w:tc>
        <w:tc>
          <w:tcPr>
            <w:tcW w:w="1176" w:type="dxa"/>
          </w:tcPr>
          <w:p w14:paraId="594B1ABE"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314DE010" w14:textId="77777777" w:rsidR="00427FD7" w:rsidRDefault="00427FD7" w:rsidP="00EA3129">
            <w:pPr>
              <w:pStyle w:val="Sothutu-1so"/>
              <w:spacing w:before="120" w:line="276" w:lineRule="auto"/>
              <w:rPr>
                <w:szCs w:val="24"/>
              </w:rPr>
            </w:pPr>
          </w:p>
        </w:tc>
      </w:tr>
      <w:tr w:rsidR="005F54DA" w:rsidRPr="00FF37CC" w14:paraId="59BE077A" w14:textId="77777777" w:rsidTr="00BC68EF">
        <w:tc>
          <w:tcPr>
            <w:tcW w:w="2424" w:type="dxa"/>
          </w:tcPr>
          <w:p w14:paraId="4BBD67FD" w14:textId="5C42A948" w:rsidR="005F54DA" w:rsidRPr="00FF37CC" w:rsidRDefault="005F54DA" w:rsidP="00EA3129">
            <w:pPr>
              <w:pStyle w:val="Sothutu-1so"/>
              <w:spacing w:before="120" w:line="276" w:lineRule="auto"/>
              <w:jc w:val="left"/>
              <w:rPr>
                <w:szCs w:val="24"/>
              </w:rPr>
            </w:pPr>
            <w:r>
              <w:rPr>
                <w:szCs w:val="24"/>
              </w:rPr>
              <w:t>Xem file đính kèm</w:t>
            </w:r>
          </w:p>
        </w:tc>
        <w:tc>
          <w:tcPr>
            <w:tcW w:w="1176" w:type="dxa"/>
          </w:tcPr>
          <w:p w14:paraId="3C4B23E3" w14:textId="32A68ECA" w:rsidR="005F54DA" w:rsidRDefault="005F54DA" w:rsidP="00EA3129">
            <w:pPr>
              <w:pStyle w:val="Sothutu-1so"/>
              <w:spacing w:before="120" w:line="276" w:lineRule="auto"/>
              <w:jc w:val="left"/>
              <w:rPr>
                <w:szCs w:val="24"/>
              </w:rPr>
            </w:pPr>
            <w:r>
              <w:rPr>
                <w:szCs w:val="24"/>
              </w:rPr>
              <w:t>Có</w:t>
            </w:r>
          </w:p>
        </w:tc>
        <w:tc>
          <w:tcPr>
            <w:tcW w:w="10710" w:type="dxa"/>
          </w:tcPr>
          <w:p w14:paraId="0F6B340F" w14:textId="77777777" w:rsidR="00B75C23" w:rsidRDefault="005F54DA" w:rsidP="00EA3129">
            <w:pPr>
              <w:pStyle w:val="Sothutu-1so"/>
              <w:spacing w:before="120" w:line="276" w:lineRule="auto"/>
              <w:rPr>
                <w:szCs w:val="24"/>
              </w:rPr>
            </w:pPr>
            <w:r>
              <w:rPr>
                <w:szCs w:val="24"/>
              </w:rPr>
              <w:t>Xem trực tiếp file đính kèm mà không cần tải về (như prototype)</w:t>
            </w:r>
            <w:r w:rsidR="00B75C23">
              <w:rPr>
                <w:szCs w:val="24"/>
              </w:rPr>
              <w:t xml:space="preserve">. </w:t>
            </w:r>
          </w:p>
          <w:p w14:paraId="5ADBAF7B" w14:textId="31DCA653" w:rsidR="001F7CA0" w:rsidRDefault="001B73F5" w:rsidP="00EA3129">
            <w:pPr>
              <w:pStyle w:val="Sothutu-1so"/>
              <w:spacing w:before="120" w:line="276" w:lineRule="auto"/>
              <w:rPr>
                <w:szCs w:val="24"/>
              </w:rPr>
            </w:pPr>
            <w:r>
              <w:rPr>
                <w:szCs w:val="24"/>
                <w:highlight w:val="green"/>
              </w:rPr>
              <w:t xml:space="preserve">Sau khi </w:t>
            </w:r>
            <w:r w:rsidR="007B267D">
              <w:rPr>
                <w:szCs w:val="24"/>
                <w:highlight w:val="green"/>
              </w:rPr>
              <w:t xml:space="preserve">CO </w:t>
            </w:r>
            <w:r>
              <w:rPr>
                <w:szCs w:val="24"/>
                <w:highlight w:val="green"/>
              </w:rPr>
              <w:t>trình ký</w:t>
            </w:r>
            <w:r w:rsidR="007B267D">
              <w:rPr>
                <w:szCs w:val="24"/>
                <w:highlight w:val="green"/>
              </w:rPr>
              <w:t xml:space="preserve"> Voffice</w:t>
            </w:r>
            <w:r>
              <w:rPr>
                <w:szCs w:val="24"/>
                <w:highlight w:val="green"/>
              </w:rPr>
              <w:t xml:space="preserve">, </w:t>
            </w:r>
            <w:r w:rsidR="007B267D">
              <w:rPr>
                <w:szCs w:val="24"/>
                <w:highlight w:val="green"/>
              </w:rPr>
              <w:t>SignerStatus = 0,</w:t>
            </w:r>
            <w:r w:rsidR="00E91069">
              <w:rPr>
                <w:szCs w:val="24"/>
                <w:highlight w:val="green"/>
              </w:rPr>
              <w:t xml:space="preserve"> </w:t>
            </w:r>
            <w:r w:rsidR="007B267D">
              <w:rPr>
                <w:szCs w:val="24"/>
                <w:highlight w:val="green"/>
              </w:rPr>
              <w:t>10</w:t>
            </w:r>
            <w:r>
              <w:rPr>
                <w:szCs w:val="24"/>
                <w:highlight w:val="green"/>
              </w:rPr>
              <w:t>, h</w:t>
            </w:r>
            <w:r w:rsidR="001F7CA0" w:rsidRPr="001B73F5">
              <w:rPr>
                <w:szCs w:val="24"/>
                <w:highlight w:val="green"/>
              </w:rPr>
              <w:t>i</w:t>
            </w:r>
            <w:r w:rsidRPr="001B73F5">
              <w:rPr>
                <w:szCs w:val="24"/>
                <w:highlight w:val="green"/>
              </w:rPr>
              <w:t xml:space="preserve">ển thị file ký ở bản </w:t>
            </w:r>
            <w:r>
              <w:rPr>
                <w:szCs w:val="24"/>
                <w:highlight w:val="green"/>
              </w:rPr>
              <w:t xml:space="preserve">ký </w:t>
            </w:r>
            <w:r w:rsidRPr="001B73F5">
              <w:rPr>
                <w:szCs w:val="24"/>
                <w:highlight w:val="green"/>
              </w:rPr>
              <w:t>draft</w:t>
            </w:r>
            <w:r>
              <w:rPr>
                <w:szCs w:val="24"/>
              </w:rPr>
              <w:t>.</w:t>
            </w:r>
          </w:p>
          <w:p w14:paraId="29AC802D" w14:textId="5C7540B9" w:rsidR="00523FD1" w:rsidRDefault="009A1E1F" w:rsidP="009C4FF6">
            <w:pPr>
              <w:pStyle w:val="Sothutu-1so"/>
              <w:spacing w:before="120" w:line="276" w:lineRule="auto"/>
              <w:rPr>
                <w:szCs w:val="24"/>
              </w:rPr>
            </w:pPr>
            <w:r w:rsidRPr="006D2177">
              <w:rPr>
                <w:szCs w:val="24"/>
                <w:highlight w:val="green"/>
              </w:rPr>
              <w:t>Sau khi bản ghi đã</w:t>
            </w:r>
            <w:r w:rsidR="007C2885" w:rsidRPr="006D2177">
              <w:rPr>
                <w:szCs w:val="24"/>
                <w:highlight w:val="green"/>
              </w:rPr>
              <w:t xml:space="preserve"> </w:t>
            </w:r>
            <w:r w:rsidR="00AF033F">
              <w:rPr>
                <w:szCs w:val="24"/>
                <w:highlight w:val="green"/>
              </w:rPr>
              <w:t>được ký,</w:t>
            </w:r>
            <w:r w:rsidR="00E91069">
              <w:rPr>
                <w:szCs w:val="24"/>
                <w:highlight w:val="green"/>
              </w:rPr>
              <w:t xml:space="preserve"> SignerStatus khác 0,10, </w:t>
            </w:r>
            <w:r w:rsidR="00523FD1" w:rsidRPr="006D2177">
              <w:rPr>
                <w:szCs w:val="24"/>
                <w:highlight w:val="green"/>
              </w:rPr>
              <w:t>file ký chính</w:t>
            </w:r>
            <w:r w:rsidR="00B42E37">
              <w:rPr>
                <w:szCs w:val="24"/>
                <w:highlight w:val="green"/>
              </w:rPr>
              <w:t xml:space="preserve"> sẽ được</w:t>
            </w:r>
            <w:r w:rsidR="006D2177" w:rsidRPr="006D2177">
              <w:rPr>
                <w:szCs w:val="24"/>
                <w:highlight w:val="green"/>
              </w:rPr>
              <w:t xml:space="preserve"> tải lại</w:t>
            </w:r>
            <w:r w:rsidR="00E91069">
              <w:rPr>
                <w:szCs w:val="24"/>
                <w:highlight w:val="green"/>
              </w:rPr>
              <w:t>,</w:t>
            </w:r>
            <w:r w:rsidR="00A67108">
              <w:rPr>
                <w:szCs w:val="24"/>
                <w:highlight w:val="green"/>
              </w:rPr>
              <w:t xml:space="preserve"> đẩy </w:t>
            </w:r>
            <w:r w:rsidR="00571E1A">
              <w:rPr>
                <w:szCs w:val="24"/>
                <w:highlight w:val="green"/>
              </w:rPr>
              <w:t xml:space="preserve">bản </w:t>
            </w:r>
            <w:r w:rsidR="009C4FF6">
              <w:rPr>
                <w:szCs w:val="24"/>
                <w:highlight w:val="green"/>
              </w:rPr>
              <w:t xml:space="preserve">chữ </w:t>
            </w:r>
            <w:r w:rsidR="00571E1A">
              <w:rPr>
                <w:szCs w:val="24"/>
                <w:highlight w:val="green"/>
              </w:rPr>
              <w:t>ký</w:t>
            </w:r>
            <w:r w:rsidR="00A67108">
              <w:rPr>
                <w:szCs w:val="24"/>
                <w:highlight w:val="green"/>
              </w:rPr>
              <w:t xml:space="preserve"> thật </w:t>
            </w:r>
            <w:r w:rsidR="009C4FF6">
              <w:rPr>
                <w:szCs w:val="24"/>
                <w:highlight w:val="green"/>
              </w:rPr>
              <w:t xml:space="preserve">từ Voffice </w:t>
            </w:r>
            <w:r w:rsidR="00A67108">
              <w:rPr>
                <w:szCs w:val="24"/>
                <w:highlight w:val="green"/>
              </w:rPr>
              <w:t>về và hiển thị trên file ký chính.</w:t>
            </w:r>
          </w:p>
        </w:tc>
      </w:tr>
    </w:tbl>
    <w:p w14:paraId="0D9E9D64" w14:textId="5D1DED6F" w:rsidR="00CB6D39" w:rsidRDefault="00CB6D39" w:rsidP="00EA3129">
      <w:pPr>
        <w:ind w:left="0"/>
      </w:pPr>
    </w:p>
    <w:p w14:paraId="2A230E9C" w14:textId="77777777" w:rsidR="00CB6D39" w:rsidRDefault="00CB6D39" w:rsidP="00EA3129">
      <w:pPr>
        <w:sectPr w:rsidR="00CB6D39" w:rsidSect="0044203A">
          <w:type w:val="continuous"/>
          <w:pgSz w:w="16834" w:h="11909" w:orient="landscape" w:code="9"/>
          <w:pgMar w:top="1440" w:right="1152" w:bottom="1152" w:left="1238" w:header="432" w:footer="432" w:gutter="0"/>
          <w:cols w:space="709"/>
          <w:titlePg/>
          <w:docGrid w:linePitch="326"/>
        </w:sectPr>
      </w:pPr>
    </w:p>
    <w:p w14:paraId="7E5D465C" w14:textId="768BEBAA" w:rsidR="00723D53" w:rsidRPr="00FF37CC" w:rsidRDefault="007F1CD9" w:rsidP="00CF718E">
      <w:pPr>
        <w:pStyle w:val="Heading4"/>
        <w:rPr>
          <w:rFonts w:ascii="Times New Roman" w:hAnsi="Times New Roman"/>
          <w:b/>
          <w:i w:val="0"/>
          <w:lang w:eastAsia="ar-SA"/>
        </w:rPr>
      </w:pPr>
      <w:bookmarkStart w:id="28" w:name="_Toc40709256"/>
      <w:r>
        <w:rPr>
          <w:rFonts w:ascii="Times New Roman" w:hAnsi="Times New Roman"/>
          <w:b/>
          <w:i w:val="0"/>
          <w:lang w:eastAsia="ar-SA"/>
        </w:rPr>
        <w:lastRenderedPageBreak/>
        <w:t>Đề nghị thanh toán</w:t>
      </w:r>
      <w:bookmarkEnd w:id="28"/>
    </w:p>
    <w:p w14:paraId="5B6131EE" w14:textId="77777777" w:rsidR="00723D53" w:rsidRPr="00FF37CC" w:rsidRDefault="00723D53" w:rsidP="008D153F">
      <w:pPr>
        <w:pStyle w:val="Heading5"/>
      </w:pPr>
      <w:r w:rsidRPr="00FF37CC">
        <w:t>Thông tin chung chức năng</w:t>
      </w:r>
    </w:p>
    <w:p w14:paraId="3AC550B4" w14:textId="77777777" w:rsidR="00723D53" w:rsidRPr="00FF37CC" w:rsidRDefault="00723D53" w:rsidP="00CF718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3"/>
        <w:gridCol w:w="6139"/>
      </w:tblGrid>
      <w:tr w:rsidR="00723D53" w:rsidRPr="00FF37CC" w14:paraId="27A0787C" w14:textId="77777777" w:rsidTr="00E90C6C">
        <w:trPr>
          <w:trHeight w:val="284"/>
          <w:jc w:val="center"/>
        </w:trPr>
        <w:tc>
          <w:tcPr>
            <w:tcW w:w="1590" w:type="pct"/>
            <w:tcBorders>
              <w:top w:val="single" w:sz="18" w:space="0" w:color="808080"/>
              <w:left w:val="single" w:sz="18" w:space="0" w:color="808080"/>
            </w:tcBorders>
            <w:shd w:val="clear" w:color="auto" w:fill="F3F3F3"/>
            <w:vAlign w:val="center"/>
          </w:tcPr>
          <w:p w14:paraId="3EB5C9AE" w14:textId="77777777" w:rsidR="00723D53" w:rsidRPr="00FF37CC" w:rsidRDefault="00723D53" w:rsidP="00CF718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5F06EC34" w14:textId="457204E0" w:rsidR="00723D53" w:rsidRPr="00FF37CC" w:rsidRDefault="0086493E" w:rsidP="00CF718E">
            <w:pPr>
              <w:pStyle w:val="BodyText"/>
              <w:spacing w:before="120" w:line="276" w:lineRule="auto"/>
              <w:ind w:left="0"/>
              <w:rPr>
                <w:lang w:eastAsia="ar-SA"/>
              </w:rPr>
            </w:pPr>
            <w:r>
              <w:rPr>
                <w:lang w:eastAsia="ar-SA"/>
              </w:rPr>
              <w:t>Đề nghị thanh toán</w:t>
            </w:r>
          </w:p>
        </w:tc>
      </w:tr>
      <w:tr w:rsidR="00723D53" w:rsidRPr="00FF37CC" w14:paraId="7B818787" w14:textId="77777777" w:rsidTr="00E90C6C">
        <w:trPr>
          <w:trHeight w:val="284"/>
          <w:jc w:val="center"/>
        </w:trPr>
        <w:tc>
          <w:tcPr>
            <w:tcW w:w="1590" w:type="pct"/>
            <w:tcBorders>
              <w:left w:val="single" w:sz="18" w:space="0" w:color="808080"/>
            </w:tcBorders>
            <w:shd w:val="clear" w:color="auto" w:fill="F3F3F3"/>
            <w:vAlign w:val="center"/>
          </w:tcPr>
          <w:p w14:paraId="523AEE9C" w14:textId="77777777" w:rsidR="00723D53" w:rsidRPr="00FF37CC" w:rsidRDefault="00723D53" w:rsidP="00CF718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39E0AE0A" w14:textId="0462B057" w:rsidR="00723D53" w:rsidRPr="00FF37CC" w:rsidRDefault="0086493E" w:rsidP="00CF718E">
            <w:pPr>
              <w:pStyle w:val="BodyText"/>
              <w:spacing w:before="120" w:line="276" w:lineRule="auto"/>
              <w:ind w:left="0"/>
              <w:rPr>
                <w:lang w:eastAsia="ar-SA"/>
              </w:rPr>
            </w:pPr>
            <w:r>
              <w:rPr>
                <w:lang w:eastAsia="ar-SA"/>
              </w:rPr>
              <w:t>Quản lý</w:t>
            </w:r>
            <w:r w:rsidRPr="004837B2">
              <w:rPr>
                <w:lang w:eastAsia="ar-SA"/>
              </w:rPr>
              <w:t xml:space="preserve"> các </w:t>
            </w:r>
            <w:r>
              <w:rPr>
                <w:lang w:eastAsia="ar-SA"/>
              </w:rPr>
              <w:t>đề nghị thanh toán</w:t>
            </w:r>
          </w:p>
        </w:tc>
      </w:tr>
      <w:tr w:rsidR="0086493E" w:rsidRPr="00FF37CC" w14:paraId="06ED5B79" w14:textId="77777777" w:rsidTr="00E90C6C">
        <w:trPr>
          <w:trHeight w:val="395"/>
          <w:jc w:val="center"/>
        </w:trPr>
        <w:tc>
          <w:tcPr>
            <w:tcW w:w="1590" w:type="pct"/>
            <w:tcBorders>
              <w:left w:val="single" w:sz="18" w:space="0" w:color="808080"/>
            </w:tcBorders>
            <w:shd w:val="clear" w:color="auto" w:fill="F3F3F3"/>
            <w:vAlign w:val="center"/>
          </w:tcPr>
          <w:p w14:paraId="33393457" w14:textId="77777777" w:rsidR="0086493E" w:rsidRPr="00FF37CC" w:rsidRDefault="0086493E" w:rsidP="00CF718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3499AF78" w14:textId="62A7A9A9" w:rsidR="0086493E" w:rsidRPr="00FF37CC" w:rsidRDefault="0086493E" w:rsidP="00CF718E">
            <w:pPr>
              <w:pStyle w:val="BodyText"/>
              <w:spacing w:before="120" w:line="276" w:lineRule="auto"/>
              <w:ind w:left="0"/>
            </w:pPr>
            <w:r w:rsidRPr="00D162AD">
              <w:rPr>
                <w:lang w:eastAsia="ar-SA"/>
              </w:rPr>
              <w:t xml:space="preserve">Nhân viên phòng ban các cấp Chi nhánh/Công ty/Tập đoàn và các đơn vị trực thuộc Chi nhánh/Công ty (Cửa hàng/Trung tâm) </w:t>
            </w:r>
          </w:p>
        </w:tc>
      </w:tr>
      <w:tr w:rsidR="0086493E" w:rsidRPr="00FF37CC" w14:paraId="7FD9AF7B" w14:textId="77777777" w:rsidTr="00E90C6C">
        <w:trPr>
          <w:trHeight w:val="378"/>
          <w:jc w:val="center"/>
        </w:trPr>
        <w:tc>
          <w:tcPr>
            <w:tcW w:w="1590" w:type="pct"/>
            <w:tcBorders>
              <w:left w:val="single" w:sz="18" w:space="0" w:color="808080"/>
            </w:tcBorders>
            <w:shd w:val="clear" w:color="auto" w:fill="F3F3F3"/>
            <w:vAlign w:val="center"/>
          </w:tcPr>
          <w:p w14:paraId="5ADAF25E" w14:textId="77777777" w:rsidR="0086493E" w:rsidRPr="00FF37CC" w:rsidRDefault="0086493E" w:rsidP="00CF718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7F51CAB0" w14:textId="3985F765" w:rsidR="0086493E" w:rsidRPr="00FF37CC" w:rsidRDefault="0086493E" w:rsidP="00CF718E">
            <w:pPr>
              <w:pStyle w:val="BodyText"/>
              <w:spacing w:before="120" w:line="276" w:lineRule="auto"/>
              <w:ind w:left="0"/>
            </w:pPr>
            <w:r>
              <w:t xml:space="preserve">Người dùng đăng nhập </w:t>
            </w:r>
            <w:r w:rsidR="00634D01">
              <w:t xml:space="preserve">thành công </w:t>
            </w:r>
            <w:r>
              <w:t>vào hệ thống</w:t>
            </w:r>
          </w:p>
        </w:tc>
      </w:tr>
      <w:tr w:rsidR="0086493E" w:rsidRPr="00FF37CC" w14:paraId="501BD777" w14:textId="77777777" w:rsidTr="00E90C6C">
        <w:trPr>
          <w:trHeight w:val="530"/>
          <w:jc w:val="center"/>
        </w:trPr>
        <w:tc>
          <w:tcPr>
            <w:tcW w:w="1590" w:type="pct"/>
            <w:tcBorders>
              <w:left w:val="single" w:sz="18" w:space="0" w:color="808080"/>
              <w:bottom w:val="single" w:sz="8" w:space="0" w:color="808080"/>
            </w:tcBorders>
            <w:shd w:val="clear" w:color="auto" w:fill="F3F3F3"/>
            <w:vAlign w:val="center"/>
          </w:tcPr>
          <w:p w14:paraId="5D2DF11A" w14:textId="77777777" w:rsidR="0086493E" w:rsidRPr="00FF37CC" w:rsidRDefault="0086493E" w:rsidP="00CF718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687502E" w14:textId="6667AEC9" w:rsidR="0086493E" w:rsidRPr="00FF37CC" w:rsidRDefault="00801589" w:rsidP="00CF718E">
            <w:pPr>
              <w:pStyle w:val="BodyText"/>
              <w:spacing w:before="120" w:line="276" w:lineRule="auto"/>
              <w:ind w:left="0"/>
              <w:rPr>
                <w:lang w:eastAsia="ar-SA"/>
              </w:rPr>
            </w:pPr>
            <w:r>
              <w:rPr>
                <w:lang w:eastAsia="ar-SA"/>
              </w:rPr>
              <w:t>Người dùng tạo đề nghị thanh toán thành công</w:t>
            </w:r>
          </w:p>
        </w:tc>
      </w:tr>
      <w:tr w:rsidR="0086493E" w:rsidRPr="00FF37CC" w14:paraId="02C6B47D" w14:textId="77777777" w:rsidTr="00E90C6C">
        <w:trPr>
          <w:trHeight w:val="284"/>
          <w:jc w:val="center"/>
        </w:trPr>
        <w:tc>
          <w:tcPr>
            <w:tcW w:w="1590" w:type="pct"/>
            <w:tcBorders>
              <w:left w:val="single" w:sz="18" w:space="0" w:color="808080"/>
              <w:bottom w:val="single" w:sz="4" w:space="0" w:color="808080"/>
            </w:tcBorders>
            <w:shd w:val="clear" w:color="auto" w:fill="F3F3F3"/>
            <w:vAlign w:val="center"/>
          </w:tcPr>
          <w:p w14:paraId="5725D981" w14:textId="77777777" w:rsidR="0086493E" w:rsidRPr="00FF37CC" w:rsidRDefault="0086493E" w:rsidP="00CF718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62160B91" w14:textId="562DFC93" w:rsidR="0086493E" w:rsidRPr="00FF37CC" w:rsidRDefault="0086493E" w:rsidP="00CF718E">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86493E" w:rsidRPr="00FF37CC" w14:paraId="78432D65" w14:textId="77777777" w:rsidTr="00E90C6C">
        <w:trPr>
          <w:trHeight w:val="284"/>
          <w:jc w:val="center"/>
        </w:trPr>
        <w:tc>
          <w:tcPr>
            <w:tcW w:w="1590" w:type="pct"/>
            <w:tcBorders>
              <w:left w:val="single" w:sz="18" w:space="0" w:color="808080"/>
              <w:bottom w:val="single" w:sz="18" w:space="0" w:color="808080"/>
            </w:tcBorders>
            <w:shd w:val="clear" w:color="auto" w:fill="F3F3F3"/>
            <w:vAlign w:val="center"/>
          </w:tcPr>
          <w:p w14:paraId="1C06C7B9" w14:textId="77777777" w:rsidR="0086493E" w:rsidRPr="00FF37CC" w:rsidRDefault="0086493E" w:rsidP="00CF718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83C6457" w14:textId="77777777" w:rsidR="00070E70" w:rsidRPr="00D96831" w:rsidRDefault="00070E70" w:rsidP="004E37AB">
            <w:pPr>
              <w:pStyle w:val="BodyText"/>
              <w:numPr>
                <w:ilvl w:val="0"/>
                <w:numId w:val="18"/>
              </w:numPr>
              <w:spacing w:before="120" w:line="276" w:lineRule="auto"/>
              <w:ind w:left="338" w:hanging="338"/>
            </w:pPr>
            <w:r w:rsidRPr="004837B2">
              <w:rPr>
                <w:iCs/>
                <w:spacing w:val="-1"/>
              </w:rPr>
              <w:t xml:space="preserve">Khi đăng nhập bằng user khác user tạo </w:t>
            </w:r>
            <w:r>
              <w:rPr>
                <w:iCs/>
                <w:spacing w:val="-1"/>
              </w:rPr>
              <w:t>Đề nghị</w:t>
            </w:r>
            <w:r w:rsidRPr="004837B2">
              <w:rPr>
                <w:iCs/>
                <w:spacing w:val="-1"/>
              </w:rPr>
              <w:t xml:space="preserve"> thì hiển thị tất</w:t>
            </w:r>
            <w:r>
              <w:rPr>
                <w:iCs/>
                <w:spacing w:val="-1"/>
              </w:rPr>
              <w:t xml:space="preserve"> cả các trường ở dạng Read Only trừ các trường phê duyệt trong tab Duyệt, chi tiết xem mô tả từng trường.</w:t>
            </w:r>
            <w:r w:rsidRPr="004837B2">
              <w:rPr>
                <w:iCs/>
                <w:spacing w:val="-1"/>
              </w:rPr>
              <w:t xml:space="preserve"> </w:t>
            </w:r>
          </w:p>
          <w:p w14:paraId="4FE23618" w14:textId="77777777" w:rsidR="00070E70" w:rsidRPr="004C2F38" w:rsidRDefault="00070E70" w:rsidP="004E37AB">
            <w:pPr>
              <w:pStyle w:val="BodyText"/>
              <w:numPr>
                <w:ilvl w:val="0"/>
                <w:numId w:val="18"/>
              </w:numPr>
              <w:spacing w:before="120" w:line="276" w:lineRule="auto"/>
              <w:ind w:left="338" w:hanging="338"/>
            </w:pPr>
            <w:r>
              <w:rPr>
                <w:iCs/>
                <w:spacing w:val="-1"/>
              </w:rPr>
              <w:t>Readonly các trường thông tin (trừ các trường số tiền duyệt và trạng thái duyệt ở tab duyệt) khi bản ghi hoàn thành.</w:t>
            </w:r>
          </w:p>
          <w:p w14:paraId="4B28D369" w14:textId="2B3B74FD" w:rsidR="0086493E" w:rsidRPr="00FF37CC" w:rsidRDefault="00070E70" w:rsidP="004E37AB">
            <w:pPr>
              <w:pStyle w:val="BodyText"/>
              <w:numPr>
                <w:ilvl w:val="0"/>
                <w:numId w:val="18"/>
              </w:numPr>
              <w:spacing w:before="120" w:line="276" w:lineRule="auto"/>
              <w:ind w:left="338" w:hanging="338"/>
            </w:pPr>
            <w:r w:rsidRPr="004837B2">
              <w:rPr>
                <w:iCs/>
                <w:spacing w:val="-1"/>
              </w:rPr>
              <w:t xml:space="preserve">Không hiển thị nút RA trên các </w:t>
            </w:r>
            <w:r>
              <w:rPr>
                <w:iCs/>
                <w:spacing w:val="-1"/>
              </w:rPr>
              <w:t>Đề nghị</w:t>
            </w:r>
            <w:r w:rsidRPr="004837B2">
              <w:rPr>
                <w:iCs/>
                <w:spacing w:val="-1"/>
              </w:rPr>
              <w:t xml:space="preserve"> k</w:t>
            </w:r>
            <w:r>
              <w:rPr>
                <w:iCs/>
                <w:spacing w:val="-1"/>
              </w:rPr>
              <w:t>hi user đăng nhập khác user tạo</w:t>
            </w:r>
            <w:r w:rsidRPr="004837B2">
              <w:rPr>
                <w:iCs/>
                <w:spacing w:val="-1"/>
              </w:rPr>
              <w:t>.</w:t>
            </w:r>
          </w:p>
        </w:tc>
      </w:tr>
    </w:tbl>
    <w:p w14:paraId="44317C1E" w14:textId="77777777" w:rsidR="00723D53" w:rsidRPr="00FF37CC" w:rsidRDefault="00723D53" w:rsidP="00CF718E">
      <w:pPr>
        <w:ind w:left="0"/>
      </w:pPr>
    </w:p>
    <w:p w14:paraId="397371A0" w14:textId="44F6DF60" w:rsidR="00723D53" w:rsidRPr="00FF37CC" w:rsidRDefault="00723D53" w:rsidP="00A97673">
      <w:pPr>
        <w:pStyle w:val="Heading5"/>
      </w:pPr>
      <w:r w:rsidRPr="00FF37CC">
        <w:t>Biểu đồ luồng xử lý chức năng</w:t>
      </w:r>
    </w:p>
    <w:p w14:paraId="4DE43393" w14:textId="6B234144" w:rsidR="00896953" w:rsidRPr="00FF37CC" w:rsidRDefault="00896953" w:rsidP="00CF718E">
      <w:pPr>
        <w:rPr>
          <w:lang w:eastAsia="ar-SA"/>
        </w:rPr>
      </w:pPr>
    </w:p>
    <w:p w14:paraId="177F0F4F" w14:textId="77777777" w:rsidR="008F0EDB" w:rsidRDefault="008F0EDB" w:rsidP="00CF718E">
      <w:pPr>
        <w:rPr>
          <w:lang w:eastAsia="ar-SA"/>
        </w:rPr>
        <w:sectPr w:rsidR="008F0EDB" w:rsidSect="00CB6D39">
          <w:pgSz w:w="11909" w:h="16834" w:code="9"/>
          <w:pgMar w:top="1152" w:right="1152" w:bottom="1238" w:left="1440" w:header="432" w:footer="432" w:gutter="0"/>
          <w:cols w:space="709"/>
          <w:titlePg/>
          <w:docGrid w:linePitch="326"/>
        </w:sectPr>
      </w:pPr>
    </w:p>
    <w:p w14:paraId="428BD04E" w14:textId="0A025B8E" w:rsidR="00896953" w:rsidRPr="00FF37CC" w:rsidRDefault="00896953" w:rsidP="00CF718E">
      <w:pPr>
        <w:rPr>
          <w:lang w:eastAsia="ar-SA"/>
        </w:rPr>
      </w:pPr>
    </w:p>
    <w:p w14:paraId="49E8C634" w14:textId="5EFB3413" w:rsidR="001102F2" w:rsidRDefault="006617B4" w:rsidP="00CF718E">
      <w:pPr>
        <w:ind w:left="90"/>
      </w:pPr>
      <w:r>
        <w:object w:dxaOrig="12211" w:dyaOrig="6076" w14:anchorId="32A668F3">
          <v:shape id="_x0000_i1039" type="#_x0000_t75" style="width:731.7pt;height:364.2pt" o:ole="">
            <v:imagedata r:id="rId58" o:title=""/>
          </v:shape>
          <o:OLEObject Type="Embed" ProgID="Visio.Drawing.15" ShapeID="_x0000_i1039" DrawAspect="Content" ObjectID="_1657348839" r:id="rId59"/>
        </w:object>
      </w:r>
    </w:p>
    <w:p w14:paraId="2D8EF35E" w14:textId="77777777" w:rsidR="005E5CAE" w:rsidRDefault="005E5CAE" w:rsidP="00CF718E">
      <w:pPr>
        <w:ind w:left="90"/>
        <w:rPr>
          <w:lang w:eastAsia="ar-SA"/>
        </w:rPr>
        <w:sectPr w:rsidR="005E5CAE" w:rsidSect="008F0EDB">
          <w:pgSz w:w="16834" w:h="11909" w:orient="landscape" w:code="9"/>
          <w:pgMar w:top="1440" w:right="1152" w:bottom="1152" w:left="1238" w:header="432" w:footer="432" w:gutter="0"/>
          <w:cols w:space="709"/>
          <w:titlePg/>
          <w:docGrid w:linePitch="326"/>
        </w:sectPr>
      </w:pPr>
    </w:p>
    <w:p w14:paraId="14205377" w14:textId="04BDBD48" w:rsidR="00723D53" w:rsidRPr="00FF37CC" w:rsidRDefault="00723D53" w:rsidP="00CF718E">
      <w:pPr>
        <w:ind w:left="0"/>
        <w:rPr>
          <w:lang w:eastAsia="ar-SA"/>
        </w:rPr>
      </w:pPr>
      <w:r w:rsidRPr="00FF37CC">
        <w:rPr>
          <w:lang w:eastAsia="ar-SA"/>
        </w:rPr>
        <w:lastRenderedPageBreak/>
        <w:t>Phân quyền vai trò</w:t>
      </w:r>
    </w:p>
    <w:p w14:paraId="372EBE2B" w14:textId="77777777" w:rsidR="00723D53" w:rsidRPr="00FF37CC" w:rsidRDefault="00723D53" w:rsidP="00CF718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723D53" w:rsidRPr="00FF37CC" w14:paraId="374ED06A" w14:textId="77777777" w:rsidTr="00E90C6C">
        <w:trPr>
          <w:cantSplit/>
          <w:trHeight w:val="422"/>
          <w:tblHeader/>
        </w:trPr>
        <w:tc>
          <w:tcPr>
            <w:tcW w:w="3510" w:type="dxa"/>
            <w:shd w:val="clear" w:color="auto" w:fill="D9D9D9"/>
          </w:tcPr>
          <w:p w14:paraId="17424B78" w14:textId="77777777" w:rsidR="00723D53" w:rsidRPr="00FF37CC" w:rsidRDefault="00723D53" w:rsidP="00CF718E">
            <w:pPr>
              <w:spacing w:after="120"/>
              <w:ind w:left="0"/>
              <w:jc w:val="center"/>
              <w:rPr>
                <w:b/>
              </w:rPr>
            </w:pPr>
            <w:r w:rsidRPr="00FF37CC">
              <w:rPr>
                <w:b/>
              </w:rPr>
              <w:t>Vai trò</w:t>
            </w:r>
          </w:p>
        </w:tc>
        <w:tc>
          <w:tcPr>
            <w:tcW w:w="540" w:type="dxa"/>
            <w:shd w:val="clear" w:color="auto" w:fill="D9D9D9"/>
          </w:tcPr>
          <w:p w14:paraId="6555F7E2" w14:textId="77777777" w:rsidR="00723D53" w:rsidRPr="00FF37CC" w:rsidRDefault="00723D53" w:rsidP="00CF718E">
            <w:pPr>
              <w:spacing w:after="120"/>
              <w:ind w:left="0"/>
              <w:jc w:val="center"/>
              <w:rPr>
                <w:b/>
              </w:rPr>
            </w:pPr>
            <w:r w:rsidRPr="00FF37CC">
              <w:rPr>
                <w:b/>
              </w:rPr>
              <w:t>C</w:t>
            </w:r>
          </w:p>
        </w:tc>
        <w:tc>
          <w:tcPr>
            <w:tcW w:w="540" w:type="dxa"/>
            <w:shd w:val="clear" w:color="auto" w:fill="D9D9D9"/>
          </w:tcPr>
          <w:p w14:paraId="2E138945" w14:textId="77777777" w:rsidR="00723D53" w:rsidRPr="00FF37CC" w:rsidRDefault="00723D53" w:rsidP="00CF718E">
            <w:pPr>
              <w:spacing w:after="120"/>
              <w:ind w:left="0"/>
              <w:jc w:val="center"/>
              <w:rPr>
                <w:b/>
              </w:rPr>
            </w:pPr>
            <w:r w:rsidRPr="00FF37CC">
              <w:rPr>
                <w:b/>
              </w:rPr>
              <w:t>R</w:t>
            </w:r>
          </w:p>
        </w:tc>
        <w:tc>
          <w:tcPr>
            <w:tcW w:w="450" w:type="dxa"/>
            <w:shd w:val="clear" w:color="auto" w:fill="D9D9D9"/>
          </w:tcPr>
          <w:p w14:paraId="3E85F2AF" w14:textId="77777777" w:rsidR="00723D53" w:rsidRPr="00FF37CC" w:rsidRDefault="00723D53" w:rsidP="00CF718E">
            <w:pPr>
              <w:spacing w:after="120"/>
              <w:ind w:left="0"/>
              <w:jc w:val="center"/>
              <w:rPr>
                <w:b/>
              </w:rPr>
            </w:pPr>
            <w:r w:rsidRPr="00FF37CC">
              <w:rPr>
                <w:b/>
              </w:rPr>
              <w:t>U</w:t>
            </w:r>
          </w:p>
        </w:tc>
        <w:tc>
          <w:tcPr>
            <w:tcW w:w="630" w:type="dxa"/>
            <w:shd w:val="clear" w:color="auto" w:fill="D9D9D9"/>
          </w:tcPr>
          <w:p w14:paraId="33BBFC84" w14:textId="77777777" w:rsidR="00723D53" w:rsidRPr="00FF37CC" w:rsidRDefault="00723D53" w:rsidP="00CF718E">
            <w:pPr>
              <w:spacing w:after="120"/>
              <w:ind w:left="0"/>
              <w:jc w:val="center"/>
              <w:rPr>
                <w:b/>
              </w:rPr>
            </w:pPr>
            <w:r w:rsidRPr="00FF37CC">
              <w:rPr>
                <w:b/>
              </w:rPr>
              <w:t>D</w:t>
            </w:r>
          </w:p>
        </w:tc>
        <w:tc>
          <w:tcPr>
            <w:tcW w:w="4950" w:type="dxa"/>
            <w:shd w:val="clear" w:color="auto" w:fill="D9D9D9"/>
          </w:tcPr>
          <w:p w14:paraId="4DD31EBB" w14:textId="77777777" w:rsidR="00723D53" w:rsidRPr="00FF37CC" w:rsidRDefault="00723D53" w:rsidP="00CF718E">
            <w:pPr>
              <w:spacing w:after="120"/>
              <w:ind w:left="0"/>
              <w:jc w:val="center"/>
              <w:rPr>
                <w:b/>
              </w:rPr>
            </w:pPr>
            <w:r w:rsidRPr="00FF37CC">
              <w:rPr>
                <w:b/>
              </w:rPr>
              <w:t>Mô tả</w:t>
            </w:r>
          </w:p>
        </w:tc>
      </w:tr>
      <w:tr w:rsidR="00E955DE" w:rsidRPr="00FF37CC" w14:paraId="2C91682A" w14:textId="77777777" w:rsidTr="00E90C6C">
        <w:trPr>
          <w:cantSplit/>
          <w:trHeight w:val="377"/>
        </w:trPr>
        <w:tc>
          <w:tcPr>
            <w:tcW w:w="3510" w:type="dxa"/>
            <w:vAlign w:val="center"/>
          </w:tcPr>
          <w:p w14:paraId="659E3C3C" w14:textId="77777777" w:rsidR="00E955DE" w:rsidRPr="00FF37CC" w:rsidRDefault="00E955DE" w:rsidP="00CF718E">
            <w:pPr>
              <w:pStyle w:val="Sothutu-1so"/>
              <w:spacing w:before="0" w:after="120" w:line="276" w:lineRule="auto"/>
              <w:jc w:val="left"/>
              <w:rPr>
                <w:szCs w:val="24"/>
              </w:rPr>
            </w:pPr>
            <w:r w:rsidRPr="00FF37CC">
              <w:rPr>
                <w:szCs w:val="24"/>
              </w:rPr>
              <w:t>Nhân viên phòng ban đơn vị</w:t>
            </w:r>
          </w:p>
        </w:tc>
        <w:tc>
          <w:tcPr>
            <w:tcW w:w="540" w:type="dxa"/>
          </w:tcPr>
          <w:p w14:paraId="0279BFD0" w14:textId="08229765"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540" w:type="dxa"/>
          </w:tcPr>
          <w:p w14:paraId="13C04543" w14:textId="75320BEC"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450" w:type="dxa"/>
          </w:tcPr>
          <w:p w14:paraId="522DE5BF" w14:textId="1827091D"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630" w:type="dxa"/>
          </w:tcPr>
          <w:p w14:paraId="45D3A907" w14:textId="200316DC"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4950" w:type="dxa"/>
          </w:tcPr>
          <w:p w14:paraId="640846CF" w14:textId="77777777" w:rsidR="00E955DE" w:rsidRPr="00FF37CC" w:rsidRDefault="00E955DE" w:rsidP="00CF718E">
            <w:pPr>
              <w:pStyle w:val="Sothutu-1so"/>
              <w:spacing w:before="120" w:after="120" w:line="276" w:lineRule="auto"/>
              <w:jc w:val="left"/>
              <w:rPr>
                <w:szCs w:val="24"/>
              </w:rPr>
            </w:pPr>
          </w:p>
        </w:tc>
      </w:tr>
    </w:tbl>
    <w:p w14:paraId="67809CC0" w14:textId="77777777" w:rsidR="00723D53" w:rsidRPr="00FF37CC" w:rsidRDefault="00723D53" w:rsidP="00CF718E">
      <w:pPr>
        <w:ind w:left="0"/>
      </w:pPr>
    </w:p>
    <w:p w14:paraId="4C0A6870" w14:textId="77777777" w:rsidR="00723D53" w:rsidRPr="00FF37CC" w:rsidRDefault="00723D53" w:rsidP="00A97673">
      <w:pPr>
        <w:pStyle w:val="Heading5"/>
      </w:pPr>
      <w:r w:rsidRPr="00FF37CC">
        <w:t>Menu</w:t>
      </w:r>
    </w:p>
    <w:p w14:paraId="46555FBD" w14:textId="1619E47C" w:rsidR="00723D53" w:rsidRDefault="005F2CF7" w:rsidP="004E37AB">
      <w:pPr>
        <w:numPr>
          <w:ilvl w:val="0"/>
          <w:numId w:val="11"/>
        </w:numPr>
      </w:pPr>
      <w:r>
        <w:t>Trang chủ</w:t>
      </w:r>
      <w:r w:rsidR="00723D53" w:rsidRPr="00FF37CC">
        <w:t xml:space="preserve">\ </w:t>
      </w:r>
      <w:r>
        <w:t>Đề nghị thanh toán</w:t>
      </w:r>
    </w:p>
    <w:p w14:paraId="7A5F2848" w14:textId="77777777" w:rsidR="0062041B" w:rsidRPr="00FF37CC" w:rsidRDefault="0062041B" w:rsidP="00CF718E">
      <w:pPr>
        <w:ind w:left="720"/>
      </w:pPr>
    </w:p>
    <w:p w14:paraId="7CBE1B4F" w14:textId="4E6E7106" w:rsidR="00771723" w:rsidRDefault="00771723" w:rsidP="00A97673">
      <w:pPr>
        <w:pStyle w:val="Heading5"/>
      </w:pPr>
      <w:r>
        <w:t>Danh sách Đề nghị thanh toán</w:t>
      </w:r>
    </w:p>
    <w:p w14:paraId="60A76D4F" w14:textId="77777777" w:rsidR="00B24854" w:rsidRPr="00FF37CC" w:rsidRDefault="00B24854" w:rsidP="00CF718E">
      <w:pPr>
        <w:pStyle w:val="Heading6"/>
      </w:pPr>
      <w:r w:rsidRPr="00FF37CC">
        <w:t>Prototype màn hình nhập liệu</w:t>
      </w:r>
    </w:p>
    <w:p w14:paraId="12195E72" w14:textId="04EE7DD7" w:rsidR="00B24854" w:rsidRDefault="00B24854" w:rsidP="00CF718E">
      <w:pPr>
        <w:ind w:left="0"/>
        <w:rPr>
          <w:lang w:eastAsia="ar-SA"/>
        </w:rPr>
      </w:pPr>
    </w:p>
    <w:p w14:paraId="4C5E5D7F" w14:textId="5C1A609E" w:rsidR="008F0EDB" w:rsidRDefault="005C520E" w:rsidP="00CF718E">
      <w:pPr>
        <w:ind w:left="0"/>
        <w:rPr>
          <w:lang w:eastAsia="ar-SA"/>
        </w:rPr>
        <w:sectPr w:rsidR="008F0EDB" w:rsidSect="008F0EDB">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7AF96942" wp14:editId="3B2B198A">
            <wp:extent cx="2838734" cy="5890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9186" cy="5911747"/>
                    </a:xfrm>
                    <a:prstGeom prst="rect">
                      <a:avLst/>
                    </a:prstGeom>
                  </pic:spPr>
                </pic:pic>
              </a:graphicData>
            </a:graphic>
          </wp:inline>
        </w:drawing>
      </w:r>
    </w:p>
    <w:p w14:paraId="724900B8" w14:textId="77777777" w:rsidR="00B24854" w:rsidRPr="00FF37CC" w:rsidRDefault="00B24854" w:rsidP="00CF718E">
      <w:pPr>
        <w:pStyle w:val="Heading6"/>
      </w:pPr>
      <w:r w:rsidRPr="00FF37CC">
        <w:lastRenderedPageBreak/>
        <w:t>Danh sách trường dữ liệu</w:t>
      </w:r>
    </w:p>
    <w:p w14:paraId="75AD93B8" w14:textId="6ED8FF84" w:rsidR="00B24854" w:rsidRDefault="00B24854" w:rsidP="004E37AB">
      <w:pPr>
        <w:numPr>
          <w:ilvl w:val="0"/>
          <w:numId w:val="11"/>
        </w:numPr>
      </w:pPr>
      <w:r w:rsidRPr="00FF37CC">
        <w:t>Bảng</w:t>
      </w:r>
      <w:r w:rsidR="00A36343">
        <w:t xml:space="preserve"> C_Advance_Request</w:t>
      </w:r>
    </w:p>
    <w:p w14:paraId="1F08E3DF" w14:textId="77777777" w:rsidR="00B24854" w:rsidRDefault="00B24854" w:rsidP="004E37AB">
      <w:pPr>
        <w:numPr>
          <w:ilvl w:val="0"/>
          <w:numId w:val="11"/>
        </w:numPr>
      </w:pPr>
      <w:r>
        <w:t>Hiển thị ở dạng List, sắp xếp theo tháng từ lớn xuống bé</w:t>
      </w:r>
    </w:p>
    <w:p w14:paraId="331A9663" w14:textId="77777777" w:rsidR="00B24854" w:rsidRPr="00FF37CC" w:rsidRDefault="00B24854" w:rsidP="004E37AB">
      <w:pPr>
        <w:numPr>
          <w:ilvl w:val="0"/>
          <w:numId w:val="11"/>
        </w:numPr>
      </w:pPr>
      <w:r>
        <w:rPr>
          <w:lang w:eastAsia="ar-SA"/>
        </w:rPr>
        <w:t>S: Hiển thị trên màn hình nhập liệu</w:t>
      </w:r>
    </w:p>
    <w:p w14:paraId="1E082C88" w14:textId="77777777" w:rsidR="00B24854" w:rsidRPr="00FF37CC" w:rsidRDefault="00B24854"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24854" w:rsidRPr="00FF37CC" w14:paraId="0144FD9D" w14:textId="77777777" w:rsidTr="00BC68EF">
        <w:trPr>
          <w:cantSplit/>
          <w:trHeight w:val="422"/>
          <w:tblHeader/>
        </w:trPr>
        <w:tc>
          <w:tcPr>
            <w:tcW w:w="1800" w:type="dxa"/>
            <w:shd w:val="clear" w:color="auto" w:fill="D9D9D9"/>
            <w:vAlign w:val="center"/>
          </w:tcPr>
          <w:p w14:paraId="3AA12BB5" w14:textId="77777777" w:rsidR="00B24854" w:rsidRPr="00FF37CC" w:rsidRDefault="00B24854" w:rsidP="00CF718E">
            <w:pPr>
              <w:spacing w:after="120"/>
              <w:ind w:left="0"/>
              <w:jc w:val="center"/>
              <w:rPr>
                <w:b/>
              </w:rPr>
            </w:pPr>
            <w:r w:rsidRPr="00FF37CC">
              <w:rPr>
                <w:b/>
              </w:rPr>
              <w:t>Tên trường</w:t>
            </w:r>
          </w:p>
        </w:tc>
        <w:tc>
          <w:tcPr>
            <w:tcW w:w="1980" w:type="dxa"/>
            <w:shd w:val="clear" w:color="auto" w:fill="D9D9D9"/>
            <w:vAlign w:val="center"/>
          </w:tcPr>
          <w:p w14:paraId="54169179" w14:textId="77777777" w:rsidR="00B24854" w:rsidRPr="00FF37CC" w:rsidRDefault="00B24854" w:rsidP="00CF718E">
            <w:pPr>
              <w:spacing w:after="120"/>
              <w:ind w:left="0"/>
              <w:jc w:val="center"/>
              <w:rPr>
                <w:b/>
              </w:rPr>
            </w:pPr>
            <w:r w:rsidRPr="00FF37CC">
              <w:rPr>
                <w:b/>
              </w:rPr>
              <w:t>Tên dữ liệu</w:t>
            </w:r>
          </w:p>
        </w:tc>
        <w:tc>
          <w:tcPr>
            <w:tcW w:w="1417" w:type="dxa"/>
            <w:shd w:val="clear" w:color="auto" w:fill="D9D9D9"/>
            <w:vAlign w:val="center"/>
          </w:tcPr>
          <w:p w14:paraId="00D7BD2E" w14:textId="77777777" w:rsidR="00B24854" w:rsidRPr="00FF37CC" w:rsidRDefault="00B24854" w:rsidP="00CF718E">
            <w:pPr>
              <w:spacing w:after="120"/>
              <w:ind w:left="0"/>
              <w:jc w:val="center"/>
              <w:rPr>
                <w:b/>
              </w:rPr>
            </w:pPr>
            <w:r w:rsidRPr="00FF37CC">
              <w:rPr>
                <w:b/>
              </w:rPr>
              <w:t>Loại DL</w:t>
            </w:r>
          </w:p>
        </w:tc>
        <w:tc>
          <w:tcPr>
            <w:tcW w:w="630" w:type="dxa"/>
            <w:shd w:val="clear" w:color="auto" w:fill="D9D9D9"/>
            <w:vAlign w:val="center"/>
          </w:tcPr>
          <w:p w14:paraId="6F81489A" w14:textId="77777777" w:rsidR="00B24854" w:rsidRPr="00FF37CC" w:rsidRDefault="00B24854" w:rsidP="00CF718E">
            <w:pPr>
              <w:spacing w:after="120"/>
              <w:ind w:left="0"/>
              <w:jc w:val="center"/>
              <w:rPr>
                <w:b/>
              </w:rPr>
            </w:pPr>
            <w:r w:rsidRPr="00FF37CC">
              <w:rPr>
                <w:b/>
              </w:rPr>
              <w:t>L</w:t>
            </w:r>
          </w:p>
        </w:tc>
        <w:tc>
          <w:tcPr>
            <w:tcW w:w="540" w:type="dxa"/>
            <w:shd w:val="clear" w:color="auto" w:fill="D9D9D9"/>
            <w:vAlign w:val="center"/>
          </w:tcPr>
          <w:p w14:paraId="4DCB334F" w14:textId="77777777" w:rsidR="00B24854" w:rsidRPr="00FF37CC" w:rsidRDefault="00B24854" w:rsidP="00CF718E">
            <w:pPr>
              <w:spacing w:after="120"/>
              <w:ind w:left="0"/>
              <w:jc w:val="center"/>
              <w:rPr>
                <w:b/>
              </w:rPr>
            </w:pPr>
            <w:r w:rsidRPr="00FF37CC">
              <w:rPr>
                <w:b/>
              </w:rPr>
              <w:t>R</w:t>
            </w:r>
          </w:p>
        </w:tc>
        <w:tc>
          <w:tcPr>
            <w:tcW w:w="450" w:type="dxa"/>
            <w:shd w:val="clear" w:color="auto" w:fill="D9D9D9"/>
            <w:vAlign w:val="center"/>
          </w:tcPr>
          <w:p w14:paraId="077C2A5B" w14:textId="77777777" w:rsidR="00B24854" w:rsidRPr="00FF37CC" w:rsidRDefault="00B24854" w:rsidP="00CF718E">
            <w:pPr>
              <w:spacing w:after="120"/>
              <w:ind w:left="0"/>
              <w:jc w:val="center"/>
              <w:rPr>
                <w:b/>
              </w:rPr>
            </w:pPr>
            <w:r w:rsidRPr="00FF37CC">
              <w:rPr>
                <w:b/>
              </w:rPr>
              <w:t>M</w:t>
            </w:r>
          </w:p>
        </w:tc>
        <w:tc>
          <w:tcPr>
            <w:tcW w:w="540" w:type="dxa"/>
            <w:shd w:val="clear" w:color="auto" w:fill="D9D9D9"/>
          </w:tcPr>
          <w:p w14:paraId="41719191" w14:textId="77777777" w:rsidR="00B24854" w:rsidRPr="00926A39" w:rsidRDefault="00B24854" w:rsidP="00CF718E">
            <w:pPr>
              <w:spacing w:after="120"/>
              <w:ind w:left="0"/>
              <w:jc w:val="center"/>
              <w:rPr>
                <w:b/>
                <w:sz w:val="22"/>
              </w:rPr>
            </w:pPr>
            <w:r>
              <w:rPr>
                <w:b/>
              </w:rPr>
              <w:t>S</w:t>
            </w:r>
          </w:p>
        </w:tc>
        <w:tc>
          <w:tcPr>
            <w:tcW w:w="7380" w:type="dxa"/>
            <w:shd w:val="clear" w:color="auto" w:fill="D9D9D9"/>
            <w:vAlign w:val="center"/>
          </w:tcPr>
          <w:p w14:paraId="3CEA3D78" w14:textId="77777777" w:rsidR="00B24854" w:rsidRPr="00FF37CC" w:rsidRDefault="00B24854" w:rsidP="00CF718E">
            <w:pPr>
              <w:spacing w:after="120"/>
              <w:ind w:left="0"/>
              <w:jc w:val="center"/>
              <w:rPr>
                <w:b/>
              </w:rPr>
            </w:pPr>
            <w:r w:rsidRPr="00FF37CC">
              <w:rPr>
                <w:b/>
              </w:rPr>
              <w:t>Mô tả</w:t>
            </w:r>
          </w:p>
        </w:tc>
      </w:tr>
      <w:tr w:rsidR="00B24854" w:rsidRPr="00FF37CC" w14:paraId="77876966" w14:textId="77777777" w:rsidTr="00BC68EF">
        <w:trPr>
          <w:cantSplit/>
          <w:trHeight w:val="827"/>
        </w:trPr>
        <w:tc>
          <w:tcPr>
            <w:tcW w:w="1800" w:type="dxa"/>
          </w:tcPr>
          <w:p w14:paraId="4EC21B6B" w14:textId="77777777" w:rsidR="00B24854" w:rsidRPr="00FF37CC" w:rsidRDefault="00B24854" w:rsidP="00CF718E">
            <w:pPr>
              <w:ind w:left="0"/>
            </w:pPr>
            <w:r>
              <w:t>ID</w:t>
            </w:r>
          </w:p>
        </w:tc>
        <w:tc>
          <w:tcPr>
            <w:tcW w:w="1980" w:type="dxa"/>
          </w:tcPr>
          <w:p w14:paraId="07A2B83C" w14:textId="125F7805" w:rsidR="00B24854" w:rsidRPr="00FF37CC" w:rsidRDefault="00A36343" w:rsidP="00CF718E">
            <w:pPr>
              <w:ind w:left="0"/>
            </w:pPr>
            <w:r>
              <w:rPr>
                <w:szCs w:val="24"/>
              </w:rPr>
              <w:t>C_Advance_Request</w:t>
            </w:r>
            <w:r w:rsidR="00B24854">
              <w:rPr>
                <w:szCs w:val="24"/>
              </w:rPr>
              <w:t>_</w:t>
            </w:r>
            <w:r w:rsidR="00B24854" w:rsidRPr="00AB2F64">
              <w:rPr>
                <w:szCs w:val="24"/>
              </w:rPr>
              <w:t>ID</w:t>
            </w:r>
          </w:p>
        </w:tc>
        <w:tc>
          <w:tcPr>
            <w:tcW w:w="1417" w:type="dxa"/>
          </w:tcPr>
          <w:p w14:paraId="08828501" w14:textId="77777777" w:rsidR="00B24854" w:rsidRPr="00FF37CC" w:rsidRDefault="00B24854" w:rsidP="00CF718E">
            <w:pPr>
              <w:ind w:left="0"/>
            </w:pPr>
            <w:r>
              <w:t>Number</w:t>
            </w:r>
          </w:p>
          <w:p w14:paraId="12353B7A" w14:textId="77777777" w:rsidR="00B24854" w:rsidRPr="00FF37CC" w:rsidRDefault="00B24854" w:rsidP="00CF718E">
            <w:pPr>
              <w:ind w:left="0"/>
            </w:pPr>
          </w:p>
        </w:tc>
        <w:tc>
          <w:tcPr>
            <w:tcW w:w="630" w:type="dxa"/>
          </w:tcPr>
          <w:p w14:paraId="1F376F12" w14:textId="77777777" w:rsidR="00B24854" w:rsidRPr="00FF37CC" w:rsidRDefault="00B24854" w:rsidP="00CF718E">
            <w:pPr>
              <w:pStyle w:val="Sothutu-1so"/>
              <w:spacing w:before="120" w:after="120" w:line="276" w:lineRule="auto"/>
              <w:jc w:val="left"/>
              <w:rPr>
                <w:szCs w:val="24"/>
              </w:rPr>
            </w:pPr>
            <w:r w:rsidRPr="00FF37CC">
              <w:rPr>
                <w:szCs w:val="24"/>
              </w:rPr>
              <w:t>50</w:t>
            </w:r>
          </w:p>
        </w:tc>
        <w:tc>
          <w:tcPr>
            <w:tcW w:w="540" w:type="dxa"/>
          </w:tcPr>
          <w:p w14:paraId="2CACBE69"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7A1196CF" w14:textId="77777777" w:rsidR="00B24854" w:rsidRPr="00FF37CC" w:rsidRDefault="00B24854" w:rsidP="00CF718E">
            <w:pPr>
              <w:pStyle w:val="Sothutu-1so"/>
              <w:spacing w:before="120" w:after="120" w:line="276" w:lineRule="auto"/>
              <w:jc w:val="left"/>
              <w:rPr>
                <w:szCs w:val="24"/>
              </w:rPr>
            </w:pPr>
            <w:r>
              <w:rPr>
                <w:szCs w:val="24"/>
              </w:rPr>
              <w:t>N</w:t>
            </w:r>
          </w:p>
        </w:tc>
        <w:tc>
          <w:tcPr>
            <w:tcW w:w="540" w:type="dxa"/>
          </w:tcPr>
          <w:p w14:paraId="0FD38D25" w14:textId="77777777" w:rsidR="00B24854" w:rsidRDefault="00B24854" w:rsidP="00CF718E">
            <w:pPr>
              <w:pStyle w:val="Sothutu-1so"/>
              <w:spacing w:before="120" w:after="120" w:line="276" w:lineRule="auto"/>
              <w:ind w:left="360" w:hanging="360"/>
              <w:jc w:val="center"/>
              <w:rPr>
                <w:szCs w:val="24"/>
              </w:rPr>
            </w:pPr>
            <w:r>
              <w:rPr>
                <w:szCs w:val="24"/>
              </w:rPr>
              <w:t>N</w:t>
            </w:r>
          </w:p>
        </w:tc>
        <w:tc>
          <w:tcPr>
            <w:tcW w:w="7380" w:type="dxa"/>
          </w:tcPr>
          <w:p w14:paraId="41DA875A" w14:textId="77777777" w:rsidR="00B24854" w:rsidRPr="00FF37CC" w:rsidRDefault="00B24854" w:rsidP="00CF718E">
            <w:pPr>
              <w:pStyle w:val="Sothutu-1so"/>
              <w:spacing w:before="120" w:after="120" w:line="276" w:lineRule="auto"/>
              <w:ind w:left="360" w:hanging="360"/>
              <w:jc w:val="left"/>
              <w:rPr>
                <w:szCs w:val="24"/>
              </w:rPr>
            </w:pPr>
            <w:r>
              <w:rPr>
                <w:szCs w:val="24"/>
              </w:rPr>
              <w:t>Key, tự sinh</w:t>
            </w:r>
          </w:p>
        </w:tc>
      </w:tr>
      <w:tr w:rsidR="00B24854" w:rsidRPr="00FF37CC" w14:paraId="4F3AB509" w14:textId="77777777" w:rsidTr="00BC68EF">
        <w:trPr>
          <w:cantSplit/>
          <w:trHeight w:val="827"/>
        </w:trPr>
        <w:tc>
          <w:tcPr>
            <w:tcW w:w="14737" w:type="dxa"/>
            <w:gridSpan w:val="8"/>
          </w:tcPr>
          <w:p w14:paraId="20E368DD" w14:textId="77777777" w:rsidR="00B24854" w:rsidRPr="001E5A81" w:rsidRDefault="00B24854"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B24854" w:rsidRPr="00FF37CC" w14:paraId="7E2EEDF0" w14:textId="77777777" w:rsidTr="00BC68EF">
        <w:trPr>
          <w:cantSplit/>
          <w:trHeight w:val="827"/>
        </w:trPr>
        <w:tc>
          <w:tcPr>
            <w:tcW w:w="1800" w:type="dxa"/>
          </w:tcPr>
          <w:p w14:paraId="1A3FF071" w14:textId="77777777" w:rsidR="00B24854" w:rsidRPr="00FF37CC" w:rsidRDefault="00B24854" w:rsidP="00CF718E">
            <w:pPr>
              <w:ind w:left="0"/>
            </w:pPr>
            <w:r>
              <w:rPr>
                <w:szCs w:val="24"/>
              </w:rPr>
              <w:t>Ngày lập</w:t>
            </w:r>
          </w:p>
        </w:tc>
        <w:tc>
          <w:tcPr>
            <w:tcW w:w="1980" w:type="dxa"/>
          </w:tcPr>
          <w:p w14:paraId="21F7CE2F" w14:textId="77777777" w:rsidR="00B24854" w:rsidRPr="00FF37CC" w:rsidRDefault="00B24854" w:rsidP="00CF718E">
            <w:pPr>
              <w:ind w:left="0"/>
            </w:pPr>
            <w:r>
              <w:rPr>
                <w:szCs w:val="24"/>
              </w:rPr>
              <w:t>Trans_Date</w:t>
            </w:r>
          </w:p>
        </w:tc>
        <w:tc>
          <w:tcPr>
            <w:tcW w:w="1417" w:type="dxa"/>
          </w:tcPr>
          <w:p w14:paraId="3AAD9E37" w14:textId="77777777" w:rsidR="00B24854" w:rsidRPr="00FF37CC" w:rsidRDefault="00B24854" w:rsidP="00CF718E">
            <w:pPr>
              <w:ind w:left="0"/>
            </w:pPr>
            <w:r>
              <w:t>Date</w:t>
            </w:r>
          </w:p>
        </w:tc>
        <w:tc>
          <w:tcPr>
            <w:tcW w:w="630" w:type="dxa"/>
          </w:tcPr>
          <w:p w14:paraId="319B8636" w14:textId="77777777" w:rsidR="00B24854" w:rsidRPr="00FF37CC" w:rsidRDefault="00B24854" w:rsidP="00CF718E">
            <w:pPr>
              <w:pStyle w:val="Sothutu-1so"/>
              <w:spacing w:before="120" w:after="120" w:line="276" w:lineRule="auto"/>
              <w:jc w:val="left"/>
              <w:rPr>
                <w:szCs w:val="24"/>
              </w:rPr>
            </w:pPr>
          </w:p>
        </w:tc>
        <w:tc>
          <w:tcPr>
            <w:tcW w:w="540" w:type="dxa"/>
          </w:tcPr>
          <w:p w14:paraId="3678A47A"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4D4AB483" w14:textId="77777777" w:rsidR="00B24854" w:rsidRPr="00FF37CC" w:rsidRDefault="00B24854" w:rsidP="00CF718E">
            <w:pPr>
              <w:pStyle w:val="Sothutu-1so"/>
              <w:spacing w:before="120" w:after="120" w:line="276" w:lineRule="auto"/>
              <w:jc w:val="left"/>
              <w:rPr>
                <w:szCs w:val="24"/>
              </w:rPr>
            </w:pPr>
            <w:r>
              <w:rPr>
                <w:szCs w:val="24"/>
              </w:rPr>
              <w:t>Y</w:t>
            </w:r>
          </w:p>
        </w:tc>
        <w:tc>
          <w:tcPr>
            <w:tcW w:w="540" w:type="dxa"/>
          </w:tcPr>
          <w:p w14:paraId="45FBD769" w14:textId="77777777" w:rsidR="00B24854" w:rsidRPr="00FF37CC" w:rsidRDefault="00B24854" w:rsidP="00CF718E">
            <w:pPr>
              <w:pStyle w:val="Sothutu-1so"/>
              <w:spacing w:before="120" w:after="120" w:line="276" w:lineRule="auto"/>
              <w:jc w:val="center"/>
              <w:rPr>
                <w:szCs w:val="24"/>
              </w:rPr>
            </w:pPr>
            <w:r>
              <w:rPr>
                <w:szCs w:val="24"/>
              </w:rPr>
              <w:t>Y</w:t>
            </w:r>
          </w:p>
        </w:tc>
        <w:tc>
          <w:tcPr>
            <w:tcW w:w="7380" w:type="dxa"/>
          </w:tcPr>
          <w:p w14:paraId="6983BE78" w14:textId="77777777" w:rsidR="00B24854" w:rsidRPr="00FF37CC" w:rsidRDefault="00B24854" w:rsidP="00CF718E">
            <w:pPr>
              <w:pStyle w:val="Sothutu-1so"/>
              <w:spacing w:before="120" w:after="120" w:line="276" w:lineRule="auto"/>
              <w:jc w:val="left"/>
              <w:rPr>
                <w:szCs w:val="24"/>
              </w:rPr>
            </w:pPr>
            <w:r>
              <w:rPr>
                <w:szCs w:val="24"/>
              </w:rPr>
              <w:t>Lấy theo Tab Thông tin chung</w:t>
            </w:r>
          </w:p>
        </w:tc>
      </w:tr>
      <w:tr w:rsidR="00B24854" w:rsidRPr="00FF37CC" w14:paraId="3970583A" w14:textId="77777777" w:rsidTr="00BC68EF">
        <w:trPr>
          <w:cantSplit/>
          <w:trHeight w:val="827"/>
        </w:trPr>
        <w:tc>
          <w:tcPr>
            <w:tcW w:w="1800" w:type="dxa"/>
          </w:tcPr>
          <w:p w14:paraId="696B030D" w14:textId="77777777" w:rsidR="00B24854" w:rsidRPr="00FF37CC" w:rsidRDefault="00B24854" w:rsidP="00CF718E">
            <w:pPr>
              <w:ind w:left="0"/>
            </w:pPr>
            <w:r>
              <w:rPr>
                <w:szCs w:val="24"/>
              </w:rPr>
              <w:t>Số chứng từ</w:t>
            </w:r>
          </w:p>
        </w:tc>
        <w:tc>
          <w:tcPr>
            <w:tcW w:w="1980" w:type="dxa"/>
          </w:tcPr>
          <w:p w14:paraId="4960F518" w14:textId="77777777" w:rsidR="00B24854" w:rsidRPr="00FF37CC" w:rsidRDefault="00B24854" w:rsidP="00CF718E">
            <w:pPr>
              <w:ind w:left="0"/>
            </w:pPr>
            <w:r>
              <w:rPr>
                <w:szCs w:val="24"/>
              </w:rPr>
              <w:t>Document_No</w:t>
            </w:r>
          </w:p>
        </w:tc>
        <w:tc>
          <w:tcPr>
            <w:tcW w:w="1417" w:type="dxa"/>
          </w:tcPr>
          <w:p w14:paraId="27A77EB9" w14:textId="77777777" w:rsidR="00B24854" w:rsidRPr="00606D95" w:rsidRDefault="00B24854" w:rsidP="00CF718E">
            <w:pPr>
              <w:ind w:left="0"/>
            </w:pPr>
            <w:r>
              <w:t>String</w:t>
            </w:r>
          </w:p>
        </w:tc>
        <w:tc>
          <w:tcPr>
            <w:tcW w:w="630" w:type="dxa"/>
          </w:tcPr>
          <w:p w14:paraId="5FB5535A" w14:textId="77777777" w:rsidR="00B24854" w:rsidRPr="00FF37CC" w:rsidRDefault="00B24854" w:rsidP="00CF718E">
            <w:pPr>
              <w:pStyle w:val="Sothutu-1so"/>
              <w:spacing w:before="120" w:after="120" w:line="276" w:lineRule="auto"/>
              <w:jc w:val="left"/>
              <w:rPr>
                <w:szCs w:val="24"/>
              </w:rPr>
            </w:pPr>
            <w:r>
              <w:rPr>
                <w:szCs w:val="24"/>
              </w:rPr>
              <w:t>20</w:t>
            </w:r>
          </w:p>
        </w:tc>
        <w:tc>
          <w:tcPr>
            <w:tcW w:w="540" w:type="dxa"/>
          </w:tcPr>
          <w:p w14:paraId="4A4B7CDC"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4D01E39B" w14:textId="77777777" w:rsidR="00B24854" w:rsidRPr="00FF37CC" w:rsidRDefault="00B24854" w:rsidP="00CF718E">
            <w:pPr>
              <w:pStyle w:val="Sothutu-1so"/>
              <w:spacing w:before="120" w:after="120" w:line="276" w:lineRule="auto"/>
              <w:jc w:val="left"/>
              <w:rPr>
                <w:szCs w:val="24"/>
              </w:rPr>
            </w:pPr>
            <w:r>
              <w:rPr>
                <w:szCs w:val="24"/>
              </w:rPr>
              <w:t>Y</w:t>
            </w:r>
          </w:p>
        </w:tc>
        <w:tc>
          <w:tcPr>
            <w:tcW w:w="540" w:type="dxa"/>
          </w:tcPr>
          <w:p w14:paraId="5C85896C" w14:textId="77777777" w:rsidR="00B24854" w:rsidRPr="00FF37CC" w:rsidRDefault="00B24854" w:rsidP="00CF718E">
            <w:pPr>
              <w:pStyle w:val="Sothutu-1so"/>
              <w:spacing w:before="120" w:after="120" w:line="276" w:lineRule="auto"/>
              <w:jc w:val="center"/>
              <w:rPr>
                <w:szCs w:val="24"/>
              </w:rPr>
            </w:pPr>
            <w:r>
              <w:rPr>
                <w:szCs w:val="24"/>
              </w:rPr>
              <w:t>Y</w:t>
            </w:r>
          </w:p>
        </w:tc>
        <w:tc>
          <w:tcPr>
            <w:tcW w:w="7380" w:type="dxa"/>
          </w:tcPr>
          <w:p w14:paraId="09F5E574" w14:textId="77777777" w:rsidR="00B24854" w:rsidRPr="00FF37CC" w:rsidRDefault="00B24854" w:rsidP="00CF718E">
            <w:pPr>
              <w:pStyle w:val="Sothutu-1so"/>
              <w:spacing w:before="120" w:after="120" w:line="360" w:lineRule="auto"/>
              <w:jc w:val="left"/>
              <w:rPr>
                <w:szCs w:val="24"/>
              </w:rPr>
            </w:pPr>
            <w:r>
              <w:rPr>
                <w:szCs w:val="24"/>
              </w:rPr>
              <w:t>Lấy theo Tab Thông tin chung</w:t>
            </w:r>
          </w:p>
        </w:tc>
      </w:tr>
      <w:tr w:rsidR="00B24854" w:rsidRPr="00FF37CC" w14:paraId="7BED538B" w14:textId="77777777" w:rsidTr="00BC68EF">
        <w:trPr>
          <w:cantSplit/>
          <w:trHeight w:val="827"/>
        </w:trPr>
        <w:tc>
          <w:tcPr>
            <w:tcW w:w="1800" w:type="dxa"/>
          </w:tcPr>
          <w:p w14:paraId="25F56EAE" w14:textId="77777777" w:rsidR="00B24854" w:rsidRDefault="00B24854" w:rsidP="00CF718E">
            <w:pPr>
              <w:ind w:left="0"/>
              <w:rPr>
                <w:szCs w:val="24"/>
              </w:rPr>
            </w:pPr>
            <w:r>
              <w:rPr>
                <w:szCs w:val="24"/>
              </w:rPr>
              <w:t>Nội dung</w:t>
            </w:r>
          </w:p>
        </w:tc>
        <w:tc>
          <w:tcPr>
            <w:tcW w:w="1980" w:type="dxa"/>
          </w:tcPr>
          <w:p w14:paraId="53A3D93C" w14:textId="77777777" w:rsidR="00B24854" w:rsidRDefault="00B24854" w:rsidP="00CF718E">
            <w:pPr>
              <w:ind w:left="0"/>
              <w:rPr>
                <w:szCs w:val="24"/>
              </w:rPr>
            </w:pPr>
            <w:r>
              <w:rPr>
                <w:szCs w:val="24"/>
              </w:rPr>
              <w:t>Description</w:t>
            </w:r>
          </w:p>
        </w:tc>
        <w:tc>
          <w:tcPr>
            <w:tcW w:w="1417" w:type="dxa"/>
          </w:tcPr>
          <w:p w14:paraId="4FD1AC56" w14:textId="77777777" w:rsidR="00B24854" w:rsidRDefault="00B24854" w:rsidP="00CF718E">
            <w:pPr>
              <w:ind w:left="0"/>
            </w:pPr>
            <w:r>
              <w:t>String</w:t>
            </w:r>
          </w:p>
        </w:tc>
        <w:tc>
          <w:tcPr>
            <w:tcW w:w="630" w:type="dxa"/>
          </w:tcPr>
          <w:p w14:paraId="39CD3B68" w14:textId="77777777" w:rsidR="00B24854" w:rsidRDefault="00B24854" w:rsidP="00CF718E">
            <w:pPr>
              <w:pStyle w:val="Sothutu-1so"/>
              <w:spacing w:before="120" w:after="120" w:line="276" w:lineRule="auto"/>
              <w:jc w:val="left"/>
              <w:rPr>
                <w:szCs w:val="24"/>
              </w:rPr>
            </w:pPr>
            <w:r>
              <w:rPr>
                <w:szCs w:val="24"/>
              </w:rPr>
              <w:t>250</w:t>
            </w:r>
          </w:p>
        </w:tc>
        <w:tc>
          <w:tcPr>
            <w:tcW w:w="540" w:type="dxa"/>
          </w:tcPr>
          <w:p w14:paraId="116CC84B"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154CB1FA"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3A54774C"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55717048" w14:textId="77777777" w:rsidR="00B24854" w:rsidRDefault="00B24854" w:rsidP="00CF718E">
            <w:pPr>
              <w:pStyle w:val="Sothutu-1so"/>
              <w:spacing w:before="120" w:after="120" w:line="360" w:lineRule="auto"/>
              <w:jc w:val="left"/>
              <w:rPr>
                <w:szCs w:val="24"/>
              </w:rPr>
            </w:pPr>
            <w:r>
              <w:rPr>
                <w:szCs w:val="24"/>
              </w:rPr>
              <w:t>Lấy theo Tab Thông tin chung</w:t>
            </w:r>
          </w:p>
        </w:tc>
      </w:tr>
      <w:tr w:rsidR="00B24854" w:rsidRPr="00FF37CC" w14:paraId="469D3980" w14:textId="77777777" w:rsidTr="00BC68EF">
        <w:trPr>
          <w:cantSplit/>
          <w:trHeight w:val="827"/>
        </w:trPr>
        <w:tc>
          <w:tcPr>
            <w:tcW w:w="1800" w:type="dxa"/>
          </w:tcPr>
          <w:p w14:paraId="5AAAF015" w14:textId="77777777" w:rsidR="00B24854" w:rsidRDefault="00B24854" w:rsidP="00CF718E">
            <w:pPr>
              <w:ind w:left="0"/>
              <w:rPr>
                <w:szCs w:val="24"/>
              </w:rPr>
            </w:pPr>
            <w:r>
              <w:rPr>
                <w:szCs w:val="24"/>
              </w:rPr>
              <w:lastRenderedPageBreak/>
              <w:t>Trạng thái + Date</w:t>
            </w:r>
          </w:p>
        </w:tc>
        <w:tc>
          <w:tcPr>
            <w:tcW w:w="1980" w:type="dxa"/>
          </w:tcPr>
          <w:p w14:paraId="6AC947BE" w14:textId="77777777" w:rsidR="00B24854" w:rsidRDefault="00B24854" w:rsidP="00CF718E">
            <w:pPr>
              <w:ind w:left="0"/>
              <w:rPr>
                <w:szCs w:val="24"/>
              </w:rPr>
            </w:pPr>
          </w:p>
        </w:tc>
        <w:tc>
          <w:tcPr>
            <w:tcW w:w="1417" w:type="dxa"/>
          </w:tcPr>
          <w:p w14:paraId="46D2365D" w14:textId="77777777" w:rsidR="00B24854" w:rsidRDefault="00B24854" w:rsidP="00CF718E">
            <w:pPr>
              <w:ind w:left="0"/>
            </w:pPr>
            <w:r>
              <w:t>String</w:t>
            </w:r>
          </w:p>
          <w:p w14:paraId="097C6ED2" w14:textId="77777777" w:rsidR="00B24854" w:rsidRDefault="00B24854" w:rsidP="00CF718E">
            <w:pPr>
              <w:ind w:left="0"/>
            </w:pPr>
          </w:p>
        </w:tc>
        <w:tc>
          <w:tcPr>
            <w:tcW w:w="630" w:type="dxa"/>
          </w:tcPr>
          <w:p w14:paraId="05B42A63" w14:textId="77777777" w:rsidR="00B24854" w:rsidRDefault="00B24854" w:rsidP="00CF718E">
            <w:pPr>
              <w:pStyle w:val="Sothutu-1so"/>
              <w:spacing w:before="120" w:after="120" w:line="276" w:lineRule="auto"/>
              <w:jc w:val="left"/>
              <w:rPr>
                <w:szCs w:val="24"/>
              </w:rPr>
            </w:pPr>
            <w:r>
              <w:rPr>
                <w:szCs w:val="24"/>
              </w:rPr>
              <w:t>20</w:t>
            </w:r>
          </w:p>
        </w:tc>
        <w:tc>
          <w:tcPr>
            <w:tcW w:w="540" w:type="dxa"/>
          </w:tcPr>
          <w:p w14:paraId="6BCABF00"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5C0E5530"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2CE70BBF"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509F5F6D" w14:textId="14465EB4" w:rsidR="009E528D" w:rsidRPr="00217303" w:rsidRDefault="009E528D" w:rsidP="009E528D">
            <w:pPr>
              <w:pStyle w:val="Sothutu-1so"/>
              <w:spacing w:before="120" w:after="120" w:line="276" w:lineRule="auto"/>
              <w:jc w:val="left"/>
              <w:rPr>
                <w:szCs w:val="24"/>
              </w:rPr>
            </w:pPr>
            <w:r w:rsidRPr="00217303">
              <w:rPr>
                <w:szCs w:val="24"/>
              </w:rPr>
              <w:t>Hiển thị trạng thái theo thứ tự thỏa mãn điều kiện:</w:t>
            </w:r>
          </w:p>
          <w:p w14:paraId="0D1CC792" w14:textId="14BCC575" w:rsidR="009E528D" w:rsidRPr="00096D32" w:rsidRDefault="009E528D" w:rsidP="00096D32">
            <w:pPr>
              <w:ind w:left="0"/>
              <w:rPr>
                <w:b/>
              </w:rPr>
            </w:pPr>
            <w:bookmarkStart w:id="29" w:name="_Toc40708896"/>
            <w:r w:rsidRPr="00096D32">
              <w:rPr>
                <w:b/>
              </w:rPr>
              <w:t>Trạng thái tài liệu</w:t>
            </w:r>
            <w:r w:rsidRPr="00096D32">
              <w:rPr>
                <w:b/>
                <w:highlight w:val="yellow"/>
              </w:rPr>
              <w:t>[DOCSTATUS]</w:t>
            </w:r>
            <w:r w:rsidRPr="00096D32">
              <w:rPr>
                <w:b/>
              </w:rPr>
              <w:t xml:space="preserve"> + Ngày cập nhật:</w:t>
            </w:r>
            <w:bookmarkEnd w:id="29"/>
            <w:r w:rsidRPr="00096D32">
              <w:rPr>
                <w:b/>
              </w:rPr>
              <w:t xml:space="preserve"> </w:t>
            </w:r>
          </w:p>
          <w:p w14:paraId="2420F6E5" w14:textId="77777777" w:rsidR="009E528D" w:rsidRPr="00217303" w:rsidRDefault="009E528D" w:rsidP="009E528D">
            <w:pPr>
              <w:pStyle w:val="Sothutu-1so"/>
              <w:numPr>
                <w:ilvl w:val="0"/>
                <w:numId w:val="22"/>
              </w:numPr>
              <w:spacing w:before="120" w:after="120" w:line="276" w:lineRule="auto"/>
              <w:jc w:val="left"/>
              <w:rPr>
                <w:szCs w:val="24"/>
              </w:rPr>
            </w:pPr>
            <w:r w:rsidRPr="00217303">
              <w:rPr>
                <w:szCs w:val="24"/>
              </w:rPr>
              <w:t xml:space="preserve">Khi tạo mới hoặc sau khi CO chứng từ </w:t>
            </w:r>
          </w:p>
          <w:p w14:paraId="1FAC7447" w14:textId="77777777" w:rsidR="009E528D" w:rsidRPr="00096D32" w:rsidRDefault="009E528D" w:rsidP="00096D32">
            <w:pPr>
              <w:ind w:left="0"/>
              <w:rPr>
                <w:b/>
              </w:rPr>
            </w:pPr>
            <w:bookmarkStart w:id="30" w:name="_Toc40708897"/>
            <w:r w:rsidRPr="00096D32">
              <w:rPr>
                <w:b/>
              </w:rPr>
              <w:t>Trạng thái duyệt</w:t>
            </w:r>
            <w:r w:rsidRPr="00096D32">
              <w:rPr>
                <w:b/>
                <w:highlight w:val="yellow"/>
              </w:rPr>
              <w:t>[APPROVE_STATUS]</w:t>
            </w:r>
            <w:r w:rsidRPr="00096D32">
              <w:rPr>
                <w:b/>
              </w:rPr>
              <w:t xml:space="preserve"> + Ngày cập nhật:</w:t>
            </w:r>
            <w:bookmarkEnd w:id="30"/>
            <w:r w:rsidRPr="00096D32">
              <w:rPr>
                <w:b/>
              </w:rPr>
              <w:t xml:space="preserve"> </w:t>
            </w:r>
          </w:p>
          <w:p w14:paraId="35F58D67" w14:textId="77777777" w:rsidR="009E528D" w:rsidRPr="00217303" w:rsidRDefault="009E528D" w:rsidP="009E528D">
            <w:pPr>
              <w:pStyle w:val="Sothutu-1so"/>
              <w:numPr>
                <w:ilvl w:val="0"/>
                <w:numId w:val="11"/>
              </w:numPr>
              <w:spacing w:before="120" w:after="120" w:line="276" w:lineRule="auto"/>
              <w:ind w:left="1427"/>
              <w:jc w:val="left"/>
              <w:rPr>
                <w:szCs w:val="24"/>
              </w:rPr>
            </w:pPr>
            <w:r w:rsidRPr="00217303">
              <w:rPr>
                <w:szCs w:val="24"/>
              </w:rPr>
              <w:t xml:space="preserve">Trạng thái tài liệu = “Hoàn thành” </w:t>
            </w:r>
          </w:p>
          <w:p w14:paraId="283E7871" w14:textId="77777777" w:rsidR="009E528D" w:rsidRPr="00217303" w:rsidRDefault="009E528D" w:rsidP="009E528D">
            <w:pPr>
              <w:pStyle w:val="Sothutu-1so"/>
              <w:numPr>
                <w:ilvl w:val="0"/>
                <w:numId w:val="11"/>
              </w:numPr>
              <w:spacing w:before="120" w:after="120" w:line="276" w:lineRule="auto"/>
              <w:ind w:left="1427"/>
              <w:jc w:val="left"/>
              <w:rPr>
                <w:szCs w:val="24"/>
              </w:rPr>
            </w:pPr>
            <w:r w:rsidRPr="00217303">
              <w:rPr>
                <w:szCs w:val="24"/>
              </w:rPr>
              <w:t>Trạng thái duyệt = “Đã duyệt” hoặc “Từ chối”</w:t>
            </w:r>
          </w:p>
          <w:p w14:paraId="7F9F6096" w14:textId="77777777" w:rsidR="009E528D" w:rsidRPr="00CA4FE9" w:rsidRDefault="009E528D" w:rsidP="009E528D">
            <w:pPr>
              <w:ind w:left="0"/>
              <w:rPr>
                <w:b/>
              </w:rPr>
            </w:pPr>
            <w:r w:rsidRPr="00CA4FE9">
              <w:rPr>
                <w:b/>
              </w:rPr>
              <w:t>Trạng thái ký</w:t>
            </w:r>
            <w:r w:rsidRPr="00CA4FE9">
              <w:rPr>
                <w:b/>
                <w:highlight w:val="yellow"/>
              </w:rPr>
              <w:t>[SignerStatus]</w:t>
            </w:r>
            <w:r w:rsidRPr="00CA4FE9">
              <w:rPr>
                <w:b/>
              </w:rPr>
              <w:t xml:space="preserve"> + Ngày duyệt VOffice:</w:t>
            </w:r>
          </w:p>
          <w:p w14:paraId="20495D05" w14:textId="77777777" w:rsidR="009E528D" w:rsidRPr="00217303" w:rsidRDefault="009E528D" w:rsidP="009E528D">
            <w:pPr>
              <w:pStyle w:val="Sothutu-1so"/>
              <w:numPr>
                <w:ilvl w:val="0"/>
                <w:numId w:val="23"/>
              </w:numPr>
              <w:spacing w:before="120" w:after="120" w:line="276" w:lineRule="auto"/>
              <w:jc w:val="left"/>
              <w:rPr>
                <w:szCs w:val="24"/>
              </w:rPr>
            </w:pPr>
            <w:r w:rsidRPr="00217303">
              <w:rPr>
                <w:szCs w:val="24"/>
              </w:rPr>
              <w:t>Trạng thái tài liệu = “Đã duyệt”</w:t>
            </w:r>
          </w:p>
          <w:p w14:paraId="255B9CDB" w14:textId="39824C7A" w:rsidR="00815F40" w:rsidRPr="00A478CC" w:rsidRDefault="009E528D" w:rsidP="009E528D">
            <w:pPr>
              <w:pStyle w:val="Sothutu-1so"/>
              <w:numPr>
                <w:ilvl w:val="0"/>
                <w:numId w:val="23"/>
              </w:numPr>
              <w:spacing w:before="120" w:after="120" w:line="276" w:lineRule="auto"/>
              <w:jc w:val="left"/>
              <w:rPr>
                <w:szCs w:val="24"/>
              </w:rPr>
            </w:pPr>
            <w:r w:rsidRPr="00217303">
              <w:rPr>
                <w:szCs w:val="24"/>
              </w:rPr>
              <w:t>Trạng thái ký khác “Chưa ký”</w:t>
            </w:r>
          </w:p>
        </w:tc>
      </w:tr>
      <w:tr w:rsidR="007B1A75" w:rsidRPr="00FF37CC" w14:paraId="6127809F" w14:textId="77777777" w:rsidTr="00BC68EF">
        <w:trPr>
          <w:cantSplit/>
          <w:trHeight w:val="827"/>
        </w:trPr>
        <w:tc>
          <w:tcPr>
            <w:tcW w:w="1800" w:type="dxa"/>
          </w:tcPr>
          <w:p w14:paraId="5F93EF5D" w14:textId="490B6567" w:rsidR="007B1A75" w:rsidRDefault="007B1A75" w:rsidP="00CF718E">
            <w:pPr>
              <w:ind w:left="0"/>
              <w:rPr>
                <w:szCs w:val="24"/>
              </w:rPr>
            </w:pPr>
            <w:r>
              <w:rPr>
                <w:szCs w:val="24"/>
              </w:rPr>
              <w:t>Trạng thái chi</w:t>
            </w:r>
          </w:p>
        </w:tc>
        <w:tc>
          <w:tcPr>
            <w:tcW w:w="1980" w:type="dxa"/>
          </w:tcPr>
          <w:p w14:paraId="4952BF04" w14:textId="3307ACDD" w:rsidR="007B1A75" w:rsidRDefault="009E528D" w:rsidP="00CF718E">
            <w:pPr>
              <w:ind w:left="0"/>
              <w:rPr>
                <w:szCs w:val="24"/>
              </w:rPr>
            </w:pPr>
            <w:r w:rsidRPr="002038BB">
              <w:rPr>
                <w:highlight w:val="yellow"/>
              </w:rPr>
              <w:t>PAYMENT_STATUS</w:t>
            </w:r>
          </w:p>
        </w:tc>
        <w:tc>
          <w:tcPr>
            <w:tcW w:w="1417" w:type="dxa"/>
          </w:tcPr>
          <w:p w14:paraId="45820BED" w14:textId="77777777" w:rsidR="007B1A75" w:rsidRDefault="007B1A75" w:rsidP="00CF718E">
            <w:pPr>
              <w:ind w:left="0"/>
            </w:pPr>
            <w:r>
              <w:t>String</w:t>
            </w:r>
          </w:p>
          <w:p w14:paraId="0676DC71" w14:textId="7E37BAED" w:rsidR="007B1A75" w:rsidRDefault="007B1A75" w:rsidP="00CF718E">
            <w:pPr>
              <w:ind w:left="0"/>
            </w:pPr>
            <w:r>
              <w:t>Label</w:t>
            </w:r>
          </w:p>
        </w:tc>
        <w:tc>
          <w:tcPr>
            <w:tcW w:w="630" w:type="dxa"/>
          </w:tcPr>
          <w:p w14:paraId="18F38251" w14:textId="77777777" w:rsidR="007B1A75" w:rsidRDefault="007B1A75" w:rsidP="00CF718E">
            <w:pPr>
              <w:pStyle w:val="Sothutu-1so"/>
              <w:spacing w:before="120" w:after="120" w:line="276" w:lineRule="auto"/>
              <w:jc w:val="left"/>
              <w:rPr>
                <w:szCs w:val="24"/>
              </w:rPr>
            </w:pPr>
          </w:p>
        </w:tc>
        <w:tc>
          <w:tcPr>
            <w:tcW w:w="540" w:type="dxa"/>
          </w:tcPr>
          <w:p w14:paraId="50DB17CB" w14:textId="77777777" w:rsidR="007B1A75" w:rsidRDefault="007B1A75" w:rsidP="00CF718E">
            <w:pPr>
              <w:pStyle w:val="Sothutu-1so"/>
              <w:spacing w:before="120" w:after="120" w:line="276" w:lineRule="auto"/>
              <w:jc w:val="left"/>
              <w:rPr>
                <w:szCs w:val="24"/>
              </w:rPr>
            </w:pPr>
          </w:p>
        </w:tc>
        <w:tc>
          <w:tcPr>
            <w:tcW w:w="450" w:type="dxa"/>
          </w:tcPr>
          <w:p w14:paraId="002CB3B2" w14:textId="77777777" w:rsidR="007B1A75" w:rsidRDefault="007B1A75" w:rsidP="00CF718E">
            <w:pPr>
              <w:pStyle w:val="Sothutu-1so"/>
              <w:spacing w:before="120" w:after="120" w:line="276" w:lineRule="auto"/>
              <w:jc w:val="left"/>
              <w:rPr>
                <w:szCs w:val="24"/>
              </w:rPr>
            </w:pPr>
          </w:p>
        </w:tc>
        <w:tc>
          <w:tcPr>
            <w:tcW w:w="540" w:type="dxa"/>
          </w:tcPr>
          <w:p w14:paraId="4DF66B2F" w14:textId="77777777" w:rsidR="007B1A75" w:rsidRDefault="007B1A75" w:rsidP="00CF718E">
            <w:pPr>
              <w:pStyle w:val="Sothutu-1so"/>
              <w:spacing w:before="120" w:after="120" w:line="276" w:lineRule="auto"/>
              <w:jc w:val="center"/>
              <w:rPr>
                <w:szCs w:val="24"/>
              </w:rPr>
            </w:pPr>
          </w:p>
        </w:tc>
        <w:tc>
          <w:tcPr>
            <w:tcW w:w="7380" w:type="dxa"/>
          </w:tcPr>
          <w:p w14:paraId="18ECAC4B" w14:textId="307DF0F7" w:rsidR="007B1A75" w:rsidRDefault="007B1A75" w:rsidP="00CF718E">
            <w:pPr>
              <w:pStyle w:val="Sothutu-1so"/>
              <w:spacing w:before="120" w:after="120" w:line="360" w:lineRule="auto"/>
              <w:jc w:val="left"/>
              <w:rPr>
                <w:szCs w:val="24"/>
              </w:rPr>
            </w:pPr>
            <w:r>
              <w:rPr>
                <w:szCs w:val="24"/>
              </w:rPr>
              <w:t>Hiển thị trạng thái chi nếu đã có thông tin ở</w:t>
            </w:r>
            <w:r w:rsidR="00F3381B">
              <w:rPr>
                <w:szCs w:val="24"/>
              </w:rPr>
              <w:t xml:space="preserve"> tab</w:t>
            </w:r>
            <w:r>
              <w:rPr>
                <w:szCs w:val="24"/>
              </w:rPr>
              <w:t xml:space="preserve"> phiếu chi</w:t>
            </w:r>
            <w:r w:rsidR="00321E7A">
              <w:rPr>
                <w:szCs w:val="24"/>
              </w:rPr>
              <w:t>.</w:t>
            </w:r>
          </w:p>
          <w:p w14:paraId="6A91FCDC" w14:textId="779960E4" w:rsidR="00C62F60" w:rsidRDefault="00C62F60" w:rsidP="00CF718E">
            <w:pPr>
              <w:pStyle w:val="Sothutu-1so"/>
              <w:spacing w:before="120" w:after="120" w:line="360" w:lineRule="auto"/>
              <w:jc w:val="left"/>
              <w:rPr>
                <w:szCs w:val="24"/>
              </w:rPr>
            </w:pPr>
            <w:r>
              <w:rPr>
                <w:szCs w:val="24"/>
              </w:rPr>
              <w:t>Lấy theo Trạng thái chi ở phiếu chi</w:t>
            </w:r>
          </w:p>
          <w:p w14:paraId="4EFC354C" w14:textId="77777777" w:rsidR="007B1A75" w:rsidRDefault="007B1A75" w:rsidP="00CF718E">
            <w:pPr>
              <w:pStyle w:val="Sothutu-1so"/>
              <w:spacing w:before="120" w:after="120" w:line="360" w:lineRule="auto"/>
              <w:jc w:val="left"/>
              <w:rPr>
                <w:szCs w:val="24"/>
              </w:rPr>
            </w:pPr>
            <w:r>
              <w:rPr>
                <w:szCs w:val="24"/>
              </w:rPr>
              <w:t>Bao gồm 3 trạng thái:</w:t>
            </w:r>
          </w:p>
          <w:p w14:paraId="0E5B70B2" w14:textId="77777777" w:rsidR="007B1A75" w:rsidRDefault="000A039C" w:rsidP="004E37AB">
            <w:pPr>
              <w:pStyle w:val="Sothutu-1so"/>
              <w:numPr>
                <w:ilvl w:val="0"/>
                <w:numId w:val="20"/>
              </w:numPr>
              <w:spacing w:before="120" w:after="120" w:line="360" w:lineRule="auto"/>
              <w:jc w:val="left"/>
              <w:rPr>
                <w:szCs w:val="24"/>
              </w:rPr>
            </w:pPr>
            <w:r>
              <w:rPr>
                <w:szCs w:val="24"/>
              </w:rPr>
              <w:t>Chưa chi</w:t>
            </w:r>
          </w:p>
          <w:p w14:paraId="6B1D19E3" w14:textId="77777777" w:rsidR="000A039C" w:rsidRDefault="000A039C" w:rsidP="004E37AB">
            <w:pPr>
              <w:pStyle w:val="Sothutu-1so"/>
              <w:numPr>
                <w:ilvl w:val="0"/>
                <w:numId w:val="20"/>
              </w:numPr>
              <w:spacing w:before="120" w:after="120" w:line="360" w:lineRule="auto"/>
              <w:jc w:val="left"/>
              <w:rPr>
                <w:szCs w:val="24"/>
              </w:rPr>
            </w:pPr>
            <w:r>
              <w:rPr>
                <w:szCs w:val="24"/>
              </w:rPr>
              <w:t>Chi chưa đủ</w:t>
            </w:r>
          </w:p>
          <w:p w14:paraId="017ADAC6" w14:textId="7A1BF79E" w:rsidR="000A039C" w:rsidRDefault="000A039C" w:rsidP="004E37AB">
            <w:pPr>
              <w:pStyle w:val="Sothutu-1so"/>
              <w:numPr>
                <w:ilvl w:val="0"/>
                <w:numId w:val="20"/>
              </w:numPr>
              <w:spacing w:before="120" w:after="120" w:line="360" w:lineRule="auto"/>
              <w:jc w:val="left"/>
              <w:rPr>
                <w:szCs w:val="24"/>
              </w:rPr>
            </w:pPr>
            <w:r>
              <w:rPr>
                <w:szCs w:val="24"/>
              </w:rPr>
              <w:t>Chi đủ</w:t>
            </w:r>
          </w:p>
        </w:tc>
      </w:tr>
      <w:tr w:rsidR="00B24854" w:rsidRPr="00FF37CC" w14:paraId="003B6C6A" w14:textId="77777777" w:rsidTr="00BC68EF">
        <w:trPr>
          <w:cantSplit/>
          <w:trHeight w:val="827"/>
        </w:trPr>
        <w:tc>
          <w:tcPr>
            <w:tcW w:w="1800" w:type="dxa"/>
          </w:tcPr>
          <w:p w14:paraId="18B3C955" w14:textId="77777777" w:rsidR="00B24854" w:rsidRDefault="00B24854" w:rsidP="00CF718E">
            <w:pPr>
              <w:ind w:left="0"/>
              <w:rPr>
                <w:szCs w:val="24"/>
              </w:rPr>
            </w:pPr>
            <w:r>
              <w:rPr>
                <w:szCs w:val="24"/>
              </w:rPr>
              <w:lastRenderedPageBreak/>
              <w:t xml:space="preserve">Số tiền </w:t>
            </w:r>
          </w:p>
        </w:tc>
        <w:tc>
          <w:tcPr>
            <w:tcW w:w="1980" w:type="dxa"/>
          </w:tcPr>
          <w:p w14:paraId="443F6F96" w14:textId="77777777" w:rsidR="00B24854" w:rsidRDefault="00B24854" w:rsidP="00CF718E">
            <w:pPr>
              <w:ind w:left="0"/>
              <w:rPr>
                <w:szCs w:val="24"/>
              </w:rPr>
            </w:pPr>
          </w:p>
        </w:tc>
        <w:tc>
          <w:tcPr>
            <w:tcW w:w="1417" w:type="dxa"/>
          </w:tcPr>
          <w:p w14:paraId="50A89FB0" w14:textId="77777777" w:rsidR="00B24854" w:rsidRDefault="00B24854" w:rsidP="00CF718E">
            <w:pPr>
              <w:ind w:left="0"/>
            </w:pPr>
            <w:r>
              <w:t>Number</w:t>
            </w:r>
          </w:p>
        </w:tc>
        <w:tc>
          <w:tcPr>
            <w:tcW w:w="630" w:type="dxa"/>
          </w:tcPr>
          <w:p w14:paraId="700306BD" w14:textId="77777777" w:rsidR="00B24854" w:rsidRDefault="00B24854" w:rsidP="00CF718E">
            <w:pPr>
              <w:pStyle w:val="Sothutu-1so"/>
              <w:spacing w:before="120" w:after="120" w:line="276" w:lineRule="auto"/>
              <w:jc w:val="left"/>
              <w:rPr>
                <w:szCs w:val="24"/>
              </w:rPr>
            </w:pPr>
            <w:r>
              <w:rPr>
                <w:szCs w:val="24"/>
              </w:rPr>
              <w:t>20</w:t>
            </w:r>
          </w:p>
        </w:tc>
        <w:tc>
          <w:tcPr>
            <w:tcW w:w="540" w:type="dxa"/>
          </w:tcPr>
          <w:p w14:paraId="3F267EC4"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42D9F3A7"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3E652E53"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3E72115D" w14:textId="77777777" w:rsidR="009E528D" w:rsidRDefault="009E528D" w:rsidP="009E528D">
            <w:pPr>
              <w:pStyle w:val="Sothutu-1so"/>
              <w:spacing w:before="120" w:after="120" w:line="276" w:lineRule="auto"/>
              <w:rPr>
                <w:szCs w:val="24"/>
              </w:rPr>
            </w:pPr>
            <w:r>
              <w:rPr>
                <w:szCs w:val="24"/>
              </w:rPr>
              <w:t xml:space="preserve">Mặc định là </w:t>
            </w:r>
            <w:r w:rsidRPr="00311EE8">
              <w:rPr>
                <w:szCs w:val="24"/>
              </w:rPr>
              <w:t>Tổng tiền đề nghị</w:t>
            </w:r>
          </w:p>
          <w:p w14:paraId="3910FD4B" w14:textId="77777777" w:rsidR="009E528D" w:rsidRDefault="009E528D" w:rsidP="009E528D">
            <w:pPr>
              <w:pStyle w:val="Sothutu-1so"/>
              <w:spacing w:before="120" w:after="120" w:line="276" w:lineRule="auto"/>
              <w:rPr>
                <w:szCs w:val="24"/>
              </w:rPr>
            </w:pPr>
            <w:r>
              <w:rPr>
                <w:szCs w:val="24"/>
              </w:rPr>
              <w:t xml:space="preserve">Nếu Trạng thái duyệt = “Được duyệt”   </w:t>
            </w:r>
            <w:r w:rsidRPr="000B3418">
              <w:rPr>
                <w:szCs w:val="24"/>
              </w:rPr>
              <w:sym w:font="Wingdings" w:char="F0E0"/>
            </w:r>
            <w:r>
              <w:rPr>
                <w:szCs w:val="24"/>
              </w:rPr>
              <w:t xml:space="preserve"> Lấy </w:t>
            </w:r>
            <w:r w:rsidRPr="00311EE8">
              <w:rPr>
                <w:szCs w:val="24"/>
              </w:rPr>
              <w:t>Tổng tiền được duyệt</w:t>
            </w:r>
            <w:r>
              <w:rPr>
                <w:szCs w:val="24"/>
              </w:rPr>
              <w:t xml:space="preserve"> </w:t>
            </w:r>
            <w:r w:rsidRPr="00CA4FE9">
              <w:rPr>
                <w:szCs w:val="24"/>
                <w:highlight w:val="yellow"/>
              </w:rPr>
              <w:t>[APPROVED_AMOUNT]</w:t>
            </w:r>
          </w:p>
          <w:p w14:paraId="694B1397" w14:textId="5BD1FE49" w:rsidR="00B24854" w:rsidRDefault="009E528D" w:rsidP="009E528D">
            <w:pPr>
              <w:pStyle w:val="Sothutu-1so"/>
              <w:spacing w:before="120" w:after="120" w:line="276" w:lineRule="auto"/>
              <w:rPr>
                <w:szCs w:val="24"/>
              </w:rPr>
            </w:pPr>
            <w:r>
              <w:rPr>
                <w:szCs w:val="24"/>
              </w:rPr>
              <w:t xml:space="preserve">Nếu Trạng thái duyệt &lt;&gt; “Được duyệt” </w:t>
            </w:r>
            <w:r w:rsidRPr="000B3418">
              <w:rPr>
                <w:szCs w:val="24"/>
              </w:rPr>
              <w:sym w:font="Wingdings" w:char="F0E0"/>
            </w:r>
            <w:r>
              <w:rPr>
                <w:szCs w:val="24"/>
              </w:rPr>
              <w:t xml:space="preserve"> Lấy </w:t>
            </w:r>
            <w:r w:rsidRPr="00311EE8">
              <w:rPr>
                <w:szCs w:val="24"/>
              </w:rPr>
              <w:t xml:space="preserve">Tổng tiền đề nghị </w:t>
            </w:r>
            <w:r w:rsidRPr="00CA4FE9">
              <w:rPr>
                <w:szCs w:val="24"/>
                <w:highlight w:val="yellow"/>
              </w:rPr>
              <w:t>[REQUEST_AMOUNT]</w:t>
            </w:r>
          </w:p>
        </w:tc>
      </w:tr>
    </w:tbl>
    <w:p w14:paraId="02BAC8D9" w14:textId="66820781" w:rsidR="00B24854" w:rsidRDefault="00B24854" w:rsidP="00CF718E"/>
    <w:p w14:paraId="2566D9B3" w14:textId="77777777" w:rsidR="007B457B" w:rsidRDefault="007B457B" w:rsidP="00CF718E"/>
    <w:p w14:paraId="2BF9538D" w14:textId="77777777" w:rsidR="00AF3D6D" w:rsidRPr="00AF3D6D" w:rsidRDefault="00AF3D6D" w:rsidP="00CF718E"/>
    <w:p w14:paraId="7DF2D39C" w14:textId="77777777" w:rsidR="00B24854" w:rsidRPr="00B24854" w:rsidRDefault="00B24854" w:rsidP="00CF718E">
      <w:pPr>
        <w:rPr>
          <w:lang w:eastAsia="ar-SA"/>
        </w:rPr>
      </w:pPr>
    </w:p>
    <w:p w14:paraId="0A250028" w14:textId="7FE02D71" w:rsidR="00721A69" w:rsidRDefault="00721A69">
      <w:pPr>
        <w:pStyle w:val="Heading6"/>
      </w:pPr>
      <w: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21A69" w:rsidRPr="00FF37CC" w14:paraId="6CE8271D" w14:textId="77777777" w:rsidTr="001642DE">
        <w:trPr>
          <w:trHeight w:val="530"/>
          <w:tblHeader/>
        </w:trPr>
        <w:tc>
          <w:tcPr>
            <w:tcW w:w="2424" w:type="dxa"/>
            <w:shd w:val="clear" w:color="auto" w:fill="D9D9D9"/>
          </w:tcPr>
          <w:p w14:paraId="1688FB1D" w14:textId="77777777" w:rsidR="00721A69" w:rsidRPr="00FF37CC" w:rsidRDefault="00721A69" w:rsidP="001642DE">
            <w:pPr>
              <w:ind w:left="0"/>
              <w:rPr>
                <w:b/>
              </w:rPr>
            </w:pPr>
            <w:r w:rsidRPr="00FF37CC">
              <w:rPr>
                <w:b/>
              </w:rPr>
              <w:t>Thao tác</w:t>
            </w:r>
          </w:p>
        </w:tc>
        <w:tc>
          <w:tcPr>
            <w:tcW w:w="1176" w:type="dxa"/>
            <w:shd w:val="clear" w:color="auto" w:fill="D9D9D9"/>
          </w:tcPr>
          <w:p w14:paraId="20165264" w14:textId="77777777" w:rsidR="00721A69" w:rsidRPr="00FF37CC" w:rsidRDefault="00721A69" w:rsidP="001642DE">
            <w:pPr>
              <w:ind w:left="0"/>
              <w:rPr>
                <w:b/>
                <w:color w:val="000000"/>
              </w:rPr>
            </w:pPr>
            <w:r w:rsidRPr="00FF37CC">
              <w:rPr>
                <w:b/>
                <w:color w:val="000000"/>
              </w:rPr>
              <w:t>Hiển thị</w:t>
            </w:r>
          </w:p>
        </w:tc>
        <w:tc>
          <w:tcPr>
            <w:tcW w:w="10710" w:type="dxa"/>
            <w:shd w:val="clear" w:color="auto" w:fill="D9D9D9"/>
          </w:tcPr>
          <w:p w14:paraId="13638B6A" w14:textId="77777777" w:rsidR="00721A69" w:rsidRPr="00FF37CC" w:rsidRDefault="00721A69" w:rsidP="001642DE">
            <w:pPr>
              <w:ind w:left="0"/>
              <w:rPr>
                <w:b/>
              </w:rPr>
            </w:pPr>
            <w:r w:rsidRPr="00FF37CC">
              <w:rPr>
                <w:b/>
              </w:rPr>
              <w:t>Mô tả</w:t>
            </w:r>
          </w:p>
        </w:tc>
      </w:tr>
      <w:tr w:rsidR="00721A69" w:rsidRPr="00FF37CC" w14:paraId="6BCA6BBB" w14:textId="77777777" w:rsidTr="001642DE">
        <w:tc>
          <w:tcPr>
            <w:tcW w:w="2424" w:type="dxa"/>
          </w:tcPr>
          <w:p w14:paraId="213179ED" w14:textId="77777777" w:rsidR="00721A69" w:rsidRPr="00FF37CC" w:rsidRDefault="00721A69" w:rsidP="001642DE">
            <w:pPr>
              <w:pStyle w:val="Sothutu-1so"/>
              <w:spacing w:before="120" w:line="276" w:lineRule="auto"/>
              <w:jc w:val="left"/>
              <w:rPr>
                <w:szCs w:val="24"/>
              </w:rPr>
            </w:pPr>
            <w:r>
              <w:rPr>
                <w:szCs w:val="24"/>
              </w:rPr>
              <w:t>Tìm kiếm</w:t>
            </w:r>
          </w:p>
        </w:tc>
        <w:tc>
          <w:tcPr>
            <w:tcW w:w="1176" w:type="dxa"/>
          </w:tcPr>
          <w:p w14:paraId="021F2C47" w14:textId="77777777" w:rsidR="00721A69" w:rsidRPr="00FF37CC" w:rsidRDefault="00721A69" w:rsidP="001642DE">
            <w:pPr>
              <w:pStyle w:val="Sothutu-1so"/>
              <w:spacing w:before="120" w:line="276" w:lineRule="auto"/>
              <w:jc w:val="left"/>
              <w:rPr>
                <w:szCs w:val="24"/>
              </w:rPr>
            </w:pPr>
            <w:r>
              <w:rPr>
                <w:szCs w:val="24"/>
              </w:rPr>
              <w:t>Có</w:t>
            </w:r>
          </w:p>
        </w:tc>
        <w:tc>
          <w:tcPr>
            <w:tcW w:w="10710" w:type="dxa"/>
          </w:tcPr>
          <w:p w14:paraId="00F25598" w14:textId="77777777" w:rsidR="00721A69" w:rsidRPr="00FF37CC" w:rsidRDefault="00721A69" w:rsidP="001642DE">
            <w:pPr>
              <w:pStyle w:val="Sothutu-1so"/>
              <w:spacing w:before="120" w:line="276" w:lineRule="auto"/>
              <w:rPr>
                <w:szCs w:val="24"/>
              </w:rPr>
            </w:pPr>
            <w:r>
              <w:rPr>
                <w:szCs w:val="24"/>
              </w:rPr>
              <w:t>Cho phép tìm kiếm nhanh theo Nội dung, Số chứng từ, Số tiền, Email duyệt</w:t>
            </w:r>
          </w:p>
        </w:tc>
      </w:tr>
      <w:tr w:rsidR="00721A69" w:rsidRPr="00FF37CC" w14:paraId="24AEBE3F" w14:textId="77777777" w:rsidTr="001642DE">
        <w:tc>
          <w:tcPr>
            <w:tcW w:w="2424" w:type="dxa"/>
          </w:tcPr>
          <w:p w14:paraId="4F93C8A8" w14:textId="77777777" w:rsidR="00721A69" w:rsidRDefault="00721A69" w:rsidP="001642DE">
            <w:pPr>
              <w:pStyle w:val="Sothutu-1so"/>
              <w:spacing w:before="120" w:line="276" w:lineRule="auto"/>
              <w:jc w:val="left"/>
              <w:rPr>
                <w:szCs w:val="24"/>
              </w:rPr>
            </w:pPr>
            <w:r>
              <w:rPr>
                <w:szCs w:val="24"/>
              </w:rPr>
              <w:t>Lọc</w:t>
            </w:r>
          </w:p>
        </w:tc>
        <w:tc>
          <w:tcPr>
            <w:tcW w:w="1176" w:type="dxa"/>
          </w:tcPr>
          <w:p w14:paraId="7385B90F" w14:textId="77777777" w:rsidR="00721A69" w:rsidRDefault="00721A69" w:rsidP="001642DE">
            <w:pPr>
              <w:pStyle w:val="Sothutu-1so"/>
              <w:spacing w:before="120" w:line="276" w:lineRule="auto"/>
              <w:jc w:val="left"/>
              <w:rPr>
                <w:szCs w:val="24"/>
              </w:rPr>
            </w:pPr>
            <w:r>
              <w:rPr>
                <w:szCs w:val="24"/>
              </w:rPr>
              <w:t>Có</w:t>
            </w:r>
          </w:p>
        </w:tc>
        <w:tc>
          <w:tcPr>
            <w:tcW w:w="10710" w:type="dxa"/>
          </w:tcPr>
          <w:p w14:paraId="6C196118" w14:textId="77777777" w:rsidR="00721A69" w:rsidRDefault="00721A69" w:rsidP="001642DE">
            <w:pPr>
              <w:pStyle w:val="Sothutu-1so"/>
              <w:spacing w:before="120" w:line="276" w:lineRule="auto"/>
              <w:rPr>
                <w:szCs w:val="24"/>
              </w:rPr>
            </w:pPr>
            <w:r>
              <w:rPr>
                <w:szCs w:val="24"/>
              </w:rPr>
              <w:t>Lọc theo trạng thái tài liệu, trạng thái duyệt, trạng thái ký và trạng thái chi</w:t>
            </w:r>
          </w:p>
        </w:tc>
      </w:tr>
      <w:tr w:rsidR="00721A69" w:rsidRPr="00FF37CC" w14:paraId="13655FF9" w14:textId="77777777" w:rsidTr="001642DE">
        <w:tc>
          <w:tcPr>
            <w:tcW w:w="2424" w:type="dxa"/>
          </w:tcPr>
          <w:p w14:paraId="5EC53959" w14:textId="77777777" w:rsidR="00721A69" w:rsidRPr="00FF37CC" w:rsidRDefault="00721A69" w:rsidP="001642DE">
            <w:pPr>
              <w:pStyle w:val="Sothutu-1so"/>
              <w:spacing w:before="120" w:line="276" w:lineRule="auto"/>
              <w:jc w:val="left"/>
              <w:rPr>
                <w:szCs w:val="24"/>
              </w:rPr>
            </w:pPr>
            <w:r w:rsidRPr="00FF37CC">
              <w:rPr>
                <w:szCs w:val="24"/>
              </w:rPr>
              <w:t>Sao chép</w:t>
            </w:r>
          </w:p>
        </w:tc>
        <w:tc>
          <w:tcPr>
            <w:tcW w:w="1176" w:type="dxa"/>
          </w:tcPr>
          <w:p w14:paraId="4F35E997" w14:textId="77777777" w:rsidR="00721A69" w:rsidRPr="00FF37CC" w:rsidRDefault="00721A69" w:rsidP="001642DE">
            <w:pPr>
              <w:pStyle w:val="Sothutu-1so"/>
              <w:spacing w:before="120" w:line="276" w:lineRule="auto"/>
              <w:jc w:val="left"/>
              <w:rPr>
                <w:szCs w:val="24"/>
              </w:rPr>
            </w:pPr>
            <w:r w:rsidRPr="00FF37CC">
              <w:rPr>
                <w:szCs w:val="24"/>
              </w:rPr>
              <w:t>Có</w:t>
            </w:r>
          </w:p>
        </w:tc>
        <w:tc>
          <w:tcPr>
            <w:tcW w:w="10710" w:type="dxa"/>
          </w:tcPr>
          <w:p w14:paraId="624F3306" w14:textId="77777777" w:rsidR="00721A69" w:rsidRPr="00FF37CC" w:rsidRDefault="00721A69" w:rsidP="001642DE">
            <w:pPr>
              <w:pStyle w:val="Sothutu-1so"/>
              <w:spacing w:before="120" w:line="276" w:lineRule="auto"/>
              <w:rPr>
                <w:szCs w:val="24"/>
              </w:rPr>
            </w:pPr>
            <w:r>
              <w:rPr>
                <w:szCs w:val="24"/>
              </w:rPr>
              <w:t xml:space="preserve">Tạo 1 bản ghi mới, </w:t>
            </w:r>
            <w:r>
              <w:rPr>
                <w:iCs/>
                <w:spacing w:val="-1"/>
              </w:rPr>
              <w:t>copy toàn bộ thông tin trừ các trường readonly + hệ thống tự sinh</w:t>
            </w:r>
          </w:p>
        </w:tc>
      </w:tr>
      <w:tr w:rsidR="00721A69" w:rsidRPr="00FF37CC" w14:paraId="2FEE72A8" w14:textId="77777777" w:rsidTr="001642DE">
        <w:tc>
          <w:tcPr>
            <w:tcW w:w="2424" w:type="dxa"/>
          </w:tcPr>
          <w:p w14:paraId="331F916D" w14:textId="77777777" w:rsidR="00721A69" w:rsidRPr="00FF37CC" w:rsidRDefault="00721A69" w:rsidP="001642DE">
            <w:pPr>
              <w:pStyle w:val="Sothutu-1so"/>
              <w:spacing w:before="120" w:line="276" w:lineRule="auto"/>
              <w:jc w:val="left"/>
              <w:rPr>
                <w:szCs w:val="24"/>
              </w:rPr>
            </w:pPr>
            <w:r>
              <w:rPr>
                <w:szCs w:val="24"/>
              </w:rPr>
              <w:t>Chỉnh sửa</w:t>
            </w:r>
          </w:p>
        </w:tc>
        <w:tc>
          <w:tcPr>
            <w:tcW w:w="1176" w:type="dxa"/>
          </w:tcPr>
          <w:p w14:paraId="5D1ABE64" w14:textId="77777777" w:rsidR="00721A69" w:rsidRPr="00FF37CC" w:rsidRDefault="00721A69" w:rsidP="001642DE">
            <w:pPr>
              <w:pStyle w:val="Sothutu-1so"/>
              <w:spacing w:before="120" w:line="276" w:lineRule="auto"/>
              <w:jc w:val="left"/>
              <w:rPr>
                <w:szCs w:val="24"/>
              </w:rPr>
            </w:pPr>
            <w:r>
              <w:rPr>
                <w:szCs w:val="24"/>
              </w:rPr>
              <w:t>Có</w:t>
            </w:r>
          </w:p>
        </w:tc>
        <w:tc>
          <w:tcPr>
            <w:tcW w:w="10710" w:type="dxa"/>
          </w:tcPr>
          <w:p w14:paraId="6606DA38" w14:textId="77777777" w:rsidR="00721A69" w:rsidRDefault="00721A69" w:rsidP="001642DE">
            <w:pPr>
              <w:pStyle w:val="Sothutu-1so"/>
              <w:spacing w:before="120" w:line="276" w:lineRule="auto"/>
              <w:rPr>
                <w:szCs w:val="24"/>
              </w:rPr>
            </w:pPr>
            <w:r>
              <w:rPr>
                <w:szCs w:val="24"/>
              </w:rPr>
              <w:t>Chuyển sang màn hình chi tiết Đề nghị thanh toán để xem và chỉnh sửa thông tin</w:t>
            </w:r>
          </w:p>
        </w:tc>
      </w:tr>
      <w:tr w:rsidR="00721A69" w:rsidRPr="00FF37CC" w14:paraId="5B9CF46D" w14:textId="77777777" w:rsidTr="001642DE">
        <w:tc>
          <w:tcPr>
            <w:tcW w:w="2424" w:type="dxa"/>
          </w:tcPr>
          <w:p w14:paraId="69B1687A" w14:textId="77777777" w:rsidR="00721A69" w:rsidRPr="00FF37CC" w:rsidRDefault="00721A69" w:rsidP="001642DE">
            <w:pPr>
              <w:pStyle w:val="Sothutu-1so"/>
              <w:spacing w:before="120" w:line="276" w:lineRule="auto"/>
              <w:jc w:val="left"/>
              <w:rPr>
                <w:szCs w:val="24"/>
              </w:rPr>
            </w:pPr>
            <w:r>
              <w:rPr>
                <w:szCs w:val="24"/>
              </w:rPr>
              <w:t>Xóa</w:t>
            </w:r>
          </w:p>
        </w:tc>
        <w:tc>
          <w:tcPr>
            <w:tcW w:w="1176" w:type="dxa"/>
          </w:tcPr>
          <w:p w14:paraId="5601FB2B" w14:textId="77777777" w:rsidR="00721A69" w:rsidRPr="00FF37CC" w:rsidRDefault="00721A69" w:rsidP="001642DE">
            <w:pPr>
              <w:pStyle w:val="Sothutu-1so"/>
              <w:spacing w:before="120" w:line="276" w:lineRule="auto"/>
              <w:jc w:val="left"/>
              <w:rPr>
                <w:szCs w:val="24"/>
              </w:rPr>
            </w:pPr>
            <w:r>
              <w:rPr>
                <w:szCs w:val="24"/>
              </w:rPr>
              <w:t>Có</w:t>
            </w:r>
          </w:p>
        </w:tc>
        <w:tc>
          <w:tcPr>
            <w:tcW w:w="10710" w:type="dxa"/>
          </w:tcPr>
          <w:p w14:paraId="250D7B36" w14:textId="77777777" w:rsidR="00721A69" w:rsidRDefault="00721A69" w:rsidP="001642DE">
            <w:pPr>
              <w:pStyle w:val="Sothutu-1so"/>
              <w:spacing w:before="120" w:line="276" w:lineRule="auto"/>
              <w:rPr>
                <w:szCs w:val="24"/>
              </w:rPr>
            </w:pPr>
            <w:r>
              <w:rPr>
                <w:szCs w:val="24"/>
              </w:rPr>
              <w:t>Chỉ được xóa nếu Trạng thái tài liệu = “Nháp”</w:t>
            </w:r>
          </w:p>
          <w:p w14:paraId="113C9140" w14:textId="77777777" w:rsidR="00721A69" w:rsidRDefault="00721A69" w:rsidP="001642DE">
            <w:pPr>
              <w:pStyle w:val="Sothutu-1so"/>
              <w:spacing w:before="120" w:line="276" w:lineRule="auto"/>
              <w:rPr>
                <w:szCs w:val="24"/>
              </w:rPr>
            </w:pPr>
            <w:r>
              <w:rPr>
                <w:szCs w:val="24"/>
              </w:rPr>
              <w:t>Xóa chứng từ và dòng chi tiết liên quan</w:t>
            </w:r>
          </w:p>
        </w:tc>
      </w:tr>
      <w:tr w:rsidR="00721A69" w:rsidRPr="00FF37CC" w14:paraId="33C15F51" w14:textId="77777777" w:rsidTr="001642DE">
        <w:tc>
          <w:tcPr>
            <w:tcW w:w="2424" w:type="dxa"/>
          </w:tcPr>
          <w:p w14:paraId="2F59F1EF" w14:textId="77777777" w:rsidR="00721A69" w:rsidRPr="00FF37CC" w:rsidRDefault="00721A69" w:rsidP="001642DE">
            <w:pPr>
              <w:pStyle w:val="Sothutu-1so"/>
              <w:spacing w:before="120" w:line="276" w:lineRule="auto"/>
              <w:jc w:val="left"/>
              <w:rPr>
                <w:szCs w:val="24"/>
              </w:rPr>
            </w:pPr>
            <w:r w:rsidRPr="00FF37CC">
              <w:rPr>
                <w:szCs w:val="24"/>
              </w:rPr>
              <w:t>Thêm mới</w:t>
            </w:r>
          </w:p>
        </w:tc>
        <w:tc>
          <w:tcPr>
            <w:tcW w:w="1176" w:type="dxa"/>
          </w:tcPr>
          <w:p w14:paraId="28A32CBA" w14:textId="77777777" w:rsidR="00721A69" w:rsidRPr="00FF37CC" w:rsidRDefault="00721A69" w:rsidP="001642DE">
            <w:pPr>
              <w:pStyle w:val="Sothutu-1so"/>
              <w:spacing w:before="120" w:line="276" w:lineRule="auto"/>
              <w:jc w:val="left"/>
              <w:rPr>
                <w:szCs w:val="24"/>
              </w:rPr>
            </w:pPr>
            <w:r w:rsidRPr="00FF37CC">
              <w:rPr>
                <w:szCs w:val="24"/>
              </w:rPr>
              <w:t>Có</w:t>
            </w:r>
          </w:p>
        </w:tc>
        <w:tc>
          <w:tcPr>
            <w:tcW w:w="10710" w:type="dxa"/>
          </w:tcPr>
          <w:p w14:paraId="16F79950" w14:textId="77777777" w:rsidR="00721A69" w:rsidRDefault="00721A69" w:rsidP="001642D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4E31EC5A" w14:textId="77777777" w:rsidR="00721A69" w:rsidRPr="00721A69" w:rsidRDefault="00721A69" w:rsidP="00721A69"/>
    <w:p w14:paraId="5446A156" w14:textId="77777777" w:rsidR="00723D53" w:rsidRPr="00FF37CC" w:rsidRDefault="00723D53" w:rsidP="00A97673">
      <w:pPr>
        <w:pStyle w:val="Heading5"/>
      </w:pPr>
      <w:r w:rsidRPr="00FF37CC">
        <w:lastRenderedPageBreak/>
        <w:t>Tab Thông tin chung</w:t>
      </w:r>
    </w:p>
    <w:p w14:paraId="34A84B9E" w14:textId="77777777" w:rsidR="00723D53" w:rsidRPr="00FF37CC" w:rsidRDefault="00723D53" w:rsidP="00CF718E">
      <w:pPr>
        <w:pStyle w:val="Heading6"/>
      </w:pPr>
      <w:r w:rsidRPr="00FF37CC">
        <w:t>Prototype màn hình nhập liệu</w:t>
      </w:r>
    </w:p>
    <w:p w14:paraId="3769AB0A" w14:textId="1AF99155" w:rsidR="00723D53" w:rsidRPr="00FF37CC" w:rsidRDefault="00723D53" w:rsidP="00CF718E">
      <w:pPr>
        <w:ind w:left="0"/>
        <w:rPr>
          <w:noProof/>
          <w:snapToGrid/>
        </w:rPr>
      </w:pPr>
    </w:p>
    <w:p w14:paraId="6BD372C6" w14:textId="26207DCC" w:rsidR="00723D53" w:rsidRDefault="00B503D5" w:rsidP="00CF718E">
      <w:pPr>
        <w:ind w:left="0"/>
      </w:pPr>
      <w:r>
        <w:rPr>
          <w:noProof/>
          <w:snapToGrid/>
        </w:rPr>
        <w:lastRenderedPageBreak/>
        <w:drawing>
          <wp:inline distT="0" distB="0" distL="0" distR="0" wp14:anchorId="42736B74" wp14:editId="667BCCBB">
            <wp:extent cx="2352903" cy="5745707"/>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5792" cy="5752763"/>
                    </a:xfrm>
                    <a:prstGeom prst="rect">
                      <a:avLst/>
                    </a:prstGeom>
                  </pic:spPr>
                </pic:pic>
              </a:graphicData>
            </a:graphic>
          </wp:inline>
        </w:drawing>
      </w:r>
    </w:p>
    <w:p w14:paraId="29E71576" w14:textId="77777777" w:rsidR="00723D53" w:rsidRPr="00FF37CC" w:rsidRDefault="00723D53" w:rsidP="00CF718E">
      <w:pPr>
        <w:pStyle w:val="Heading6"/>
      </w:pPr>
      <w:r w:rsidRPr="00FF37CC">
        <w:lastRenderedPageBreak/>
        <w:t>Danh sách trường dữ liệu</w:t>
      </w:r>
    </w:p>
    <w:p w14:paraId="212F0957" w14:textId="100762B2" w:rsidR="00723D53" w:rsidRDefault="00723D53" w:rsidP="004E37AB">
      <w:pPr>
        <w:numPr>
          <w:ilvl w:val="0"/>
          <w:numId w:val="11"/>
        </w:numPr>
      </w:pPr>
      <w:r w:rsidRPr="00FF37CC">
        <w:t xml:space="preserve">Bảng </w:t>
      </w:r>
      <w:r w:rsidR="005575DF">
        <w:t>C_Advance_Request</w:t>
      </w:r>
    </w:p>
    <w:p w14:paraId="0662017D" w14:textId="6321BD25" w:rsidR="00766787" w:rsidRPr="00FF37CC" w:rsidRDefault="00766787" w:rsidP="004E37AB">
      <w:pPr>
        <w:numPr>
          <w:ilvl w:val="0"/>
          <w:numId w:val="11"/>
        </w:numPr>
      </w:pPr>
      <w:r>
        <w:t>S: Hiển thị trên giao diện</w:t>
      </w:r>
    </w:p>
    <w:p w14:paraId="24860E4C" w14:textId="66B3B796" w:rsidR="00723D53" w:rsidRDefault="00723D53"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042CF" w:rsidRPr="00FF37CC" w14:paraId="1343476B" w14:textId="77777777" w:rsidTr="009A4951">
        <w:trPr>
          <w:cantSplit/>
          <w:trHeight w:val="422"/>
          <w:tblHeader/>
        </w:trPr>
        <w:tc>
          <w:tcPr>
            <w:tcW w:w="1800" w:type="dxa"/>
            <w:shd w:val="clear" w:color="auto" w:fill="D9D9D9"/>
            <w:vAlign w:val="center"/>
          </w:tcPr>
          <w:p w14:paraId="5948743D" w14:textId="77777777" w:rsidR="000042CF" w:rsidRPr="00FF37CC" w:rsidRDefault="000042CF" w:rsidP="00CF718E">
            <w:pPr>
              <w:spacing w:after="120"/>
              <w:ind w:left="0"/>
              <w:jc w:val="center"/>
              <w:rPr>
                <w:b/>
              </w:rPr>
            </w:pPr>
            <w:r w:rsidRPr="00FF37CC">
              <w:rPr>
                <w:b/>
              </w:rPr>
              <w:t>Tên trường</w:t>
            </w:r>
          </w:p>
        </w:tc>
        <w:tc>
          <w:tcPr>
            <w:tcW w:w="1980" w:type="dxa"/>
            <w:shd w:val="clear" w:color="auto" w:fill="D9D9D9"/>
            <w:vAlign w:val="center"/>
          </w:tcPr>
          <w:p w14:paraId="4BA03B53" w14:textId="77777777" w:rsidR="000042CF" w:rsidRPr="00FF37CC" w:rsidRDefault="000042CF" w:rsidP="00CF718E">
            <w:pPr>
              <w:spacing w:after="120"/>
              <w:ind w:left="0"/>
              <w:jc w:val="center"/>
              <w:rPr>
                <w:b/>
              </w:rPr>
            </w:pPr>
            <w:r w:rsidRPr="00FF37CC">
              <w:rPr>
                <w:b/>
              </w:rPr>
              <w:t>Tên dữ liệu</w:t>
            </w:r>
          </w:p>
        </w:tc>
        <w:tc>
          <w:tcPr>
            <w:tcW w:w="1417" w:type="dxa"/>
            <w:shd w:val="clear" w:color="auto" w:fill="D9D9D9"/>
            <w:vAlign w:val="center"/>
          </w:tcPr>
          <w:p w14:paraId="5D10BFF5" w14:textId="77777777" w:rsidR="000042CF" w:rsidRPr="00FF37CC" w:rsidRDefault="000042CF" w:rsidP="00CF718E">
            <w:pPr>
              <w:spacing w:after="120"/>
              <w:ind w:left="0"/>
              <w:jc w:val="center"/>
              <w:rPr>
                <w:b/>
              </w:rPr>
            </w:pPr>
            <w:r w:rsidRPr="00FF37CC">
              <w:rPr>
                <w:b/>
              </w:rPr>
              <w:t>Loại DL</w:t>
            </w:r>
          </w:p>
        </w:tc>
        <w:tc>
          <w:tcPr>
            <w:tcW w:w="630" w:type="dxa"/>
            <w:shd w:val="clear" w:color="auto" w:fill="D9D9D9"/>
            <w:vAlign w:val="center"/>
          </w:tcPr>
          <w:p w14:paraId="66A10DEA" w14:textId="77777777" w:rsidR="000042CF" w:rsidRPr="00FF37CC" w:rsidRDefault="000042CF" w:rsidP="00CF718E">
            <w:pPr>
              <w:spacing w:after="120"/>
              <w:ind w:left="0"/>
              <w:jc w:val="center"/>
              <w:rPr>
                <w:b/>
              </w:rPr>
            </w:pPr>
            <w:r w:rsidRPr="00FF37CC">
              <w:rPr>
                <w:b/>
              </w:rPr>
              <w:t>L</w:t>
            </w:r>
          </w:p>
        </w:tc>
        <w:tc>
          <w:tcPr>
            <w:tcW w:w="540" w:type="dxa"/>
            <w:shd w:val="clear" w:color="auto" w:fill="D9D9D9"/>
            <w:vAlign w:val="center"/>
          </w:tcPr>
          <w:p w14:paraId="4B9FCA23" w14:textId="77777777" w:rsidR="000042CF" w:rsidRPr="00FF37CC" w:rsidRDefault="000042CF" w:rsidP="00CF718E">
            <w:pPr>
              <w:spacing w:after="120"/>
              <w:ind w:left="0"/>
              <w:jc w:val="center"/>
              <w:rPr>
                <w:b/>
              </w:rPr>
            </w:pPr>
            <w:r w:rsidRPr="00FF37CC">
              <w:rPr>
                <w:b/>
              </w:rPr>
              <w:t>R</w:t>
            </w:r>
          </w:p>
        </w:tc>
        <w:tc>
          <w:tcPr>
            <w:tcW w:w="450" w:type="dxa"/>
            <w:shd w:val="clear" w:color="auto" w:fill="D9D9D9"/>
            <w:vAlign w:val="center"/>
          </w:tcPr>
          <w:p w14:paraId="4C1A6B6B" w14:textId="77777777" w:rsidR="000042CF" w:rsidRPr="00FF37CC" w:rsidRDefault="000042CF" w:rsidP="00CF718E">
            <w:pPr>
              <w:spacing w:after="120"/>
              <w:ind w:left="0"/>
              <w:jc w:val="center"/>
              <w:rPr>
                <w:b/>
              </w:rPr>
            </w:pPr>
            <w:r w:rsidRPr="00FF37CC">
              <w:rPr>
                <w:b/>
              </w:rPr>
              <w:t>M</w:t>
            </w:r>
          </w:p>
        </w:tc>
        <w:tc>
          <w:tcPr>
            <w:tcW w:w="540" w:type="dxa"/>
            <w:shd w:val="clear" w:color="auto" w:fill="D9D9D9"/>
          </w:tcPr>
          <w:p w14:paraId="2C97C562" w14:textId="77777777" w:rsidR="000042CF" w:rsidRPr="00926A39" w:rsidRDefault="000042CF" w:rsidP="00CF718E">
            <w:pPr>
              <w:spacing w:after="120"/>
              <w:ind w:left="0"/>
              <w:jc w:val="center"/>
              <w:rPr>
                <w:b/>
                <w:sz w:val="22"/>
              </w:rPr>
            </w:pPr>
            <w:r>
              <w:rPr>
                <w:b/>
              </w:rPr>
              <w:t>S</w:t>
            </w:r>
          </w:p>
        </w:tc>
        <w:tc>
          <w:tcPr>
            <w:tcW w:w="7380" w:type="dxa"/>
            <w:shd w:val="clear" w:color="auto" w:fill="D9D9D9"/>
            <w:vAlign w:val="center"/>
          </w:tcPr>
          <w:p w14:paraId="557C0E73" w14:textId="77777777" w:rsidR="000042CF" w:rsidRPr="00FF37CC" w:rsidRDefault="000042CF" w:rsidP="00CF718E">
            <w:pPr>
              <w:spacing w:after="120"/>
              <w:ind w:left="0"/>
              <w:jc w:val="center"/>
              <w:rPr>
                <w:b/>
              </w:rPr>
            </w:pPr>
            <w:r w:rsidRPr="00FF37CC">
              <w:rPr>
                <w:b/>
              </w:rPr>
              <w:t>Mô tả</w:t>
            </w:r>
          </w:p>
        </w:tc>
      </w:tr>
      <w:tr w:rsidR="000042CF" w:rsidRPr="00FF37CC" w14:paraId="27E5E613" w14:textId="77777777" w:rsidTr="009A4951">
        <w:trPr>
          <w:cantSplit/>
          <w:trHeight w:val="827"/>
        </w:trPr>
        <w:tc>
          <w:tcPr>
            <w:tcW w:w="1800" w:type="dxa"/>
          </w:tcPr>
          <w:p w14:paraId="17178E18" w14:textId="77777777" w:rsidR="000042CF" w:rsidRPr="00FF37CC" w:rsidRDefault="000042CF" w:rsidP="00CF718E">
            <w:pPr>
              <w:ind w:left="0"/>
            </w:pPr>
            <w:r>
              <w:t>ID</w:t>
            </w:r>
          </w:p>
        </w:tc>
        <w:tc>
          <w:tcPr>
            <w:tcW w:w="1980" w:type="dxa"/>
          </w:tcPr>
          <w:p w14:paraId="7DB2E75C" w14:textId="0946DC88" w:rsidR="000042CF" w:rsidRPr="00FF37CC" w:rsidRDefault="000042CF" w:rsidP="00CF718E">
            <w:pPr>
              <w:ind w:left="0"/>
            </w:pPr>
            <w:r>
              <w:rPr>
                <w:szCs w:val="24"/>
              </w:rPr>
              <w:t>C_ADVANCE_REQUEST</w:t>
            </w:r>
            <w:r w:rsidRPr="00AB2F64">
              <w:rPr>
                <w:szCs w:val="24"/>
              </w:rPr>
              <w:t xml:space="preserve"> </w:t>
            </w:r>
            <w:r>
              <w:rPr>
                <w:szCs w:val="24"/>
              </w:rPr>
              <w:t>_</w:t>
            </w:r>
            <w:r w:rsidRPr="00AB2F64">
              <w:rPr>
                <w:szCs w:val="24"/>
              </w:rPr>
              <w:t>ID</w:t>
            </w:r>
          </w:p>
        </w:tc>
        <w:tc>
          <w:tcPr>
            <w:tcW w:w="1417" w:type="dxa"/>
          </w:tcPr>
          <w:p w14:paraId="5362C0E9" w14:textId="77777777" w:rsidR="000042CF" w:rsidRPr="00FF37CC" w:rsidRDefault="000042CF" w:rsidP="00CF718E">
            <w:pPr>
              <w:ind w:left="0"/>
            </w:pPr>
            <w:r>
              <w:t>Number</w:t>
            </w:r>
          </w:p>
          <w:p w14:paraId="0E8F9AAA" w14:textId="77777777" w:rsidR="000042CF" w:rsidRPr="00FF37CC" w:rsidRDefault="000042CF" w:rsidP="00CF718E">
            <w:pPr>
              <w:ind w:left="0"/>
            </w:pPr>
          </w:p>
        </w:tc>
        <w:tc>
          <w:tcPr>
            <w:tcW w:w="630" w:type="dxa"/>
          </w:tcPr>
          <w:p w14:paraId="362D3470" w14:textId="77777777" w:rsidR="000042CF" w:rsidRPr="00FF37CC" w:rsidRDefault="000042CF" w:rsidP="00CF718E">
            <w:pPr>
              <w:pStyle w:val="Sothutu-1so"/>
              <w:spacing w:before="120" w:after="120" w:line="276" w:lineRule="auto"/>
              <w:jc w:val="left"/>
              <w:rPr>
                <w:szCs w:val="24"/>
              </w:rPr>
            </w:pPr>
            <w:r w:rsidRPr="00FF37CC">
              <w:rPr>
                <w:szCs w:val="24"/>
              </w:rPr>
              <w:t>50</w:t>
            </w:r>
          </w:p>
        </w:tc>
        <w:tc>
          <w:tcPr>
            <w:tcW w:w="540" w:type="dxa"/>
          </w:tcPr>
          <w:p w14:paraId="7F418DDE" w14:textId="77777777" w:rsidR="000042CF" w:rsidRPr="00FF37CC" w:rsidRDefault="000042CF" w:rsidP="00CF718E">
            <w:pPr>
              <w:pStyle w:val="Sothutu-1so"/>
              <w:spacing w:before="120" w:after="120" w:line="276" w:lineRule="auto"/>
              <w:jc w:val="left"/>
              <w:rPr>
                <w:szCs w:val="24"/>
              </w:rPr>
            </w:pPr>
            <w:r>
              <w:rPr>
                <w:szCs w:val="24"/>
              </w:rPr>
              <w:t>Y</w:t>
            </w:r>
          </w:p>
        </w:tc>
        <w:tc>
          <w:tcPr>
            <w:tcW w:w="450" w:type="dxa"/>
          </w:tcPr>
          <w:p w14:paraId="10EC6E0B" w14:textId="77777777" w:rsidR="000042CF" w:rsidRPr="00FF37CC" w:rsidRDefault="000042CF" w:rsidP="00CF718E">
            <w:pPr>
              <w:pStyle w:val="Sothutu-1so"/>
              <w:spacing w:before="120" w:after="120" w:line="276" w:lineRule="auto"/>
              <w:jc w:val="left"/>
              <w:rPr>
                <w:szCs w:val="24"/>
              </w:rPr>
            </w:pPr>
            <w:r>
              <w:rPr>
                <w:szCs w:val="24"/>
              </w:rPr>
              <w:t>N</w:t>
            </w:r>
          </w:p>
        </w:tc>
        <w:tc>
          <w:tcPr>
            <w:tcW w:w="540" w:type="dxa"/>
          </w:tcPr>
          <w:p w14:paraId="59466127" w14:textId="77777777" w:rsidR="000042CF" w:rsidRDefault="000042CF" w:rsidP="00CF718E">
            <w:pPr>
              <w:pStyle w:val="Sothutu-1so"/>
              <w:spacing w:before="120" w:after="120" w:line="276" w:lineRule="auto"/>
              <w:ind w:left="360" w:hanging="360"/>
              <w:jc w:val="center"/>
              <w:rPr>
                <w:szCs w:val="24"/>
              </w:rPr>
            </w:pPr>
            <w:r>
              <w:rPr>
                <w:szCs w:val="24"/>
              </w:rPr>
              <w:t>N</w:t>
            </w:r>
          </w:p>
        </w:tc>
        <w:tc>
          <w:tcPr>
            <w:tcW w:w="7380" w:type="dxa"/>
          </w:tcPr>
          <w:p w14:paraId="7C0A081B" w14:textId="77777777" w:rsidR="000042CF" w:rsidRPr="00FF37CC" w:rsidRDefault="000042CF" w:rsidP="00CF718E">
            <w:pPr>
              <w:pStyle w:val="Sothutu-1so"/>
              <w:spacing w:before="120" w:after="120" w:line="276" w:lineRule="auto"/>
              <w:ind w:left="360" w:hanging="360"/>
              <w:jc w:val="left"/>
              <w:rPr>
                <w:szCs w:val="24"/>
              </w:rPr>
            </w:pPr>
            <w:r>
              <w:rPr>
                <w:szCs w:val="24"/>
              </w:rPr>
              <w:t>Key, tự sinh, không hiển thị</w:t>
            </w:r>
          </w:p>
        </w:tc>
      </w:tr>
      <w:tr w:rsidR="000042CF" w:rsidRPr="001E5A81" w14:paraId="6C9E4A6F" w14:textId="77777777" w:rsidTr="009A4951">
        <w:trPr>
          <w:cantSplit/>
          <w:trHeight w:val="827"/>
        </w:trPr>
        <w:tc>
          <w:tcPr>
            <w:tcW w:w="14737" w:type="dxa"/>
            <w:gridSpan w:val="8"/>
          </w:tcPr>
          <w:p w14:paraId="39B840E4" w14:textId="77777777" w:rsidR="000042CF" w:rsidRPr="001E5A81" w:rsidRDefault="000042CF" w:rsidP="00CF718E">
            <w:pPr>
              <w:pStyle w:val="Sothutu-1so"/>
              <w:spacing w:before="120" w:after="120" w:line="276" w:lineRule="auto"/>
              <w:ind w:left="360" w:hanging="360"/>
              <w:jc w:val="left"/>
              <w:rPr>
                <w:b/>
                <w:szCs w:val="24"/>
              </w:rPr>
            </w:pPr>
            <w:r w:rsidRPr="001E5A81">
              <w:rPr>
                <w:b/>
                <w:szCs w:val="24"/>
              </w:rPr>
              <w:t>Group: Thông tin chung</w:t>
            </w:r>
          </w:p>
        </w:tc>
      </w:tr>
      <w:tr w:rsidR="000042CF" w:rsidRPr="00FF37CC" w14:paraId="0A12713F" w14:textId="77777777" w:rsidTr="009A4951">
        <w:trPr>
          <w:cantSplit/>
          <w:trHeight w:val="827"/>
        </w:trPr>
        <w:tc>
          <w:tcPr>
            <w:tcW w:w="1800" w:type="dxa"/>
          </w:tcPr>
          <w:p w14:paraId="0F9A7BD7" w14:textId="77777777" w:rsidR="000042CF" w:rsidRPr="00FF37CC" w:rsidRDefault="000042CF" w:rsidP="00CF718E">
            <w:pPr>
              <w:ind w:left="0"/>
            </w:pPr>
            <w:r w:rsidRPr="00AB2F64">
              <w:rPr>
                <w:szCs w:val="24"/>
              </w:rPr>
              <w:t>Đơn vị</w:t>
            </w:r>
            <w:r>
              <w:rPr>
                <w:szCs w:val="24"/>
              </w:rPr>
              <w:t xml:space="preserve"> </w:t>
            </w:r>
          </w:p>
        </w:tc>
        <w:tc>
          <w:tcPr>
            <w:tcW w:w="1980" w:type="dxa"/>
          </w:tcPr>
          <w:p w14:paraId="348D8FCB" w14:textId="77777777" w:rsidR="000042CF" w:rsidRPr="00FF37CC" w:rsidRDefault="000042CF" w:rsidP="00CF718E">
            <w:pPr>
              <w:ind w:left="0"/>
            </w:pPr>
            <w:r w:rsidRPr="00FF37CC">
              <w:t>AD_Org_ID</w:t>
            </w:r>
          </w:p>
        </w:tc>
        <w:tc>
          <w:tcPr>
            <w:tcW w:w="1417" w:type="dxa"/>
          </w:tcPr>
          <w:p w14:paraId="35D22A6D" w14:textId="77777777" w:rsidR="000042CF" w:rsidRDefault="000042CF" w:rsidP="00CF718E">
            <w:pPr>
              <w:ind w:left="0"/>
            </w:pPr>
            <w:r w:rsidRPr="00FF37CC">
              <w:t>String</w:t>
            </w:r>
          </w:p>
          <w:p w14:paraId="5AB25C9B" w14:textId="77777777" w:rsidR="000042CF" w:rsidRPr="00FF37CC" w:rsidRDefault="000042CF" w:rsidP="00CF718E">
            <w:pPr>
              <w:ind w:left="0"/>
            </w:pPr>
            <w:r>
              <w:t>SL</w:t>
            </w:r>
          </w:p>
        </w:tc>
        <w:tc>
          <w:tcPr>
            <w:tcW w:w="630" w:type="dxa"/>
          </w:tcPr>
          <w:p w14:paraId="07978B51" w14:textId="77777777" w:rsidR="000042CF" w:rsidRPr="00FF37CC" w:rsidRDefault="000042CF" w:rsidP="00CF718E">
            <w:pPr>
              <w:pStyle w:val="Sothutu-1so"/>
              <w:spacing w:before="120" w:after="120" w:line="276" w:lineRule="auto"/>
              <w:jc w:val="left"/>
              <w:rPr>
                <w:szCs w:val="24"/>
              </w:rPr>
            </w:pPr>
            <w:r w:rsidRPr="00FF37CC">
              <w:rPr>
                <w:szCs w:val="24"/>
              </w:rPr>
              <w:t>50</w:t>
            </w:r>
          </w:p>
        </w:tc>
        <w:tc>
          <w:tcPr>
            <w:tcW w:w="540" w:type="dxa"/>
          </w:tcPr>
          <w:p w14:paraId="5BC85035"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2EB9DA6C" w14:textId="77777777" w:rsidR="000042CF" w:rsidRPr="00FF37CC" w:rsidRDefault="000042CF" w:rsidP="00CF718E">
            <w:pPr>
              <w:pStyle w:val="Sothutu-1so"/>
              <w:spacing w:before="120" w:after="120" w:line="276" w:lineRule="auto"/>
              <w:jc w:val="left"/>
              <w:rPr>
                <w:szCs w:val="24"/>
              </w:rPr>
            </w:pPr>
            <w:r w:rsidRPr="00FF37CC">
              <w:rPr>
                <w:szCs w:val="24"/>
              </w:rPr>
              <w:t>Y</w:t>
            </w:r>
          </w:p>
        </w:tc>
        <w:tc>
          <w:tcPr>
            <w:tcW w:w="540" w:type="dxa"/>
          </w:tcPr>
          <w:p w14:paraId="2AFD1A8E" w14:textId="77777777" w:rsidR="000042CF" w:rsidRPr="00FF37CC" w:rsidRDefault="000042CF" w:rsidP="00CF718E">
            <w:pPr>
              <w:pStyle w:val="Sothutu-1so"/>
              <w:spacing w:before="120" w:after="120" w:line="276" w:lineRule="auto"/>
              <w:jc w:val="center"/>
              <w:rPr>
                <w:szCs w:val="24"/>
              </w:rPr>
            </w:pPr>
            <w:r>
              <w:rPr>
                <w:szCs w:val="24"/>
              </w:rPr>
              <w:t>N</w:t>
            </w:r>
          </w:p>
        </w:tc>
        <w:tc>
          <w:tcPr>
            <w:tcW w:w="7380" w:type="dxa"/>
          </w:tcPr>
          <w:p w14:paraId="4AF091B4" w14:textId="77777777" w:rsidR="000042CF" w:rsidRPr="00FF37CC" w:rsidRDefault="000042CF" w:rsidP="00CF718E">
            <w:pPr>
              <w:pStyle w:val="Sothutu-1so"/>
              <w:spacing w:before="120" w:after="120" w:line="276" w:lineRule="auto"/>
              <w:jc w:val="left"/>
              <w:rPr>
                <w:szCs w:val="24"/>
              </w:rPr>
            </w:pPr>
            <w:r>
              <w:rPr>
                <w:szCs w:val="24"/>
              </w:rPr>
              <w:t>Mặc định là đơn vị chọn khi đăng nhập</w:t>
            </w:r>
          </w:p>
        </w:tc>
      </w:tr>
      <w:tr w:rsidR="000042CF" w:rsidRPr="00FF37CC" w14:paraId="2F00B3F9" w14:textId="77777777" w:rsidTr="009A4951">
        <w:trPr>
          <w:cantSplit/>
          <w:trHeight w:val="827"/>
        </w:trPr>
        <w:tc>
          <w:tcPr>
            <w:tcW w:w="1800" w:type="dxa"/>
          </w:tcPr>
          <w:p w14:paraId="008F42FA" w14:textId="77777777" w:rsidR="000042CF" w:rsidRPr="00FF37CC" w:rsidRDefault="000042CF" w:rsidP="00CF718E">
            <w:pPr>
              <w:ind w:left="0"/>
            </w:pPr>
            <w:r>
              <w:t>Phòng/ban</w:t>
            </w:r>
          </w:p>
        </w:tc>
        <w:tc>
          <w:tcPr>
            <w:tcW w:w="1980" w:type="dxa"/>
          </w:tcPr>
          <w:p w14:paraId="13091012" w14:textId="77777777" w:rsidR="000042CF" w:rsidRPr="00FF37CC" w:rsidRDefault="000042CF" w:rsidP="00CF718E">
            <w:pPr>
              <w:ind w:left="0"/>
            </w:pPr>
            <w:r w:rsidRPr="00D5370A">
              <w:t>C_Department_ID</w:t>
            </w:r>
          </w:p>
        </w:tc>
        <w:tc>
          <w:tcPr>
            <w:tcW w:w="1417" w:type="dxa"/>
          </w:tcPr>
          <w:p w14:paraId="5DBA2C33" w14:textId="77777777" w:rsidR="000042CF" w:rsidRDefault="000042CF" w:rsidP="00CF718E">
            <w:pPr>
              <w:ind w:left="0"/>
            </w:pPr>
            <w:r w:rsidRPr="00FF37CC">
              <w:t>String</w:t>
            </w:r>
          </w:p>
          <w:p w14:paraId="4A3E8591" w14:textId="77777777" w:rsidR="000042CF" w:rsidRPr="00606D95" w:rsidRDefault="000042CF" w:rsidP="00CF718E">
            <w:pPr>
              <w:ind w:left="0"/>
            </w:pPr>
            <w:r>
              <w:t>SL</w:t>
            </w:r>
          </w:p>
        </w:tc>
        <w:tc>
          <w:tcPr>
            <w:tcW w:w="630" w:type="dxa"/>
          </w:tcPr>
          <w:p w14:paraId="5B96F686" w14:textId="77777777" w:rsidR="000042CF" w:rsidRPr="00FF37CC" w:rsidRDefault="000042CF" w:rsidP="00CF718E">
            <w:pPr>
              <w:pStyle w:val="Sothutu-1so"/>
              <w:spacing w:before="120" w:after="120" w:line="276" w:lineRule="auto"/>
              <w:jc w:val="left"/>
              <w:rPr>
                <w:szCs w:val="24"/>
              </w:rPr>
            </w:pPr>
            <w:r>
              <w:rPr>
                <w:szCs w:val="24"/>
              </w:rPr>
              <w:t>5</w:t>
            </w:r>
            <w:r w:rsidRPr="00FF37CC">
              <w:rPr>
                <w:szCs w:val="24"/>
              </w:rPr>
              <w:t>0</w:t>
            </w:r>
          </w:p>
        </w:tc>
        <w:tc>
          <w:tcPr>
            <w:tcW w:w="540" w:type="dxa"/>
          </w:tcPr>
          <w:p w14:paraId="497C4D45"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40AD1AB2" w14:textId="77777777" w:rsidR="000042CF" w:rsidRPr="00FF37CC" w:rsidRDefault="000042CF" w:rsidP="00CF718E">
            <w:pPr>
              <w:pStyle w:val="Sothutu-1so"/>
              <w:spacing w:before="120" w:after="120" w:line="276" w:lineRule="auto"/>
              <w:jc w:val="left"/>
              <w:rPr>
                <w:szCs w:val="24"/>
              </w:rPr>
            </w:pPr>
            <w:r w:rsidRPr="00FF37CC">
              <w:rPr>
                <w:szCs w:val="24"/>
              </w:rPr>
              <w:t>Y</w:t>
            </w:r>
          </w:p>
        </w:tc>
        <w:tc>
          <w:tcPr>
            <w:tcW w:w="540" w:type="dxa"/>
          </w:tcPr>
          <w:p w14:paraId="4BE5F535" w14:textId="77777777" w:rsidR="000042CF" w:rsidRPr="00FF37CC" w:rsidRDefault="000042CF" w:rsidP="00CF718E">
            <w:pPr>
              <w:pStyle w:val="Sothutu-1so"/>
              <w:spacing w:before="120" w:after="120" w:line="276" w:lineRule="auto"/>
              <w:jc w:val="center"/>
              <w:rPr>
                <w:szCs w:val="24"/>
              </w:rPr>
            </w:pPr>
            <w:r>
              <w:rPr>
                <w:szCs w:val="24"/>
              </w:rPr>
              <w:t>N</w:t>
            </w:r>
          </w:p>
        </w:tc>
        <w:tc>
          <w:tcPr>
            <w:tcW w:w="7380" w:type="dxa"/>
          </w:tcPr>
          <w:p w14:paraId="4FFCC43A" w14:textId="77777777" w:rsidR="000042CF" w:rsidRPr="00FF37CC" w:rsidRDefault="000042CF" w:rsidP="00CF718E">
            <w:pPr>
              <w:pStyle w:val="Sothutu-1so"/>
              <w:spacing w:before="120" w:after="120" w:line="360" w:lineRule="auto"/>
              <w:jc w:val="left"/>
              <w:rPr>
                <w:szCs w:val="24"/>
              </w:rPr>
            </w:pPr>
            <w:r>
              <w:rPr>
                <w:szCs w:val="24"/>
              </w:rPr>
              <w:t>Mặc định là Phòng/ban chọn khi đăng nhập</w:t>
            </w:r>
          </w:p>
        </w:tc>
      </w:tr>
      <w:tr w:rsidR="000042CF" w:rsidRPr="000039A0" w14:paraId="558E9459" w14:textId="77777777" w:rsidTr="009A4951">
        <w:trPr>
          <w:cantSplit/>
          <w:trHeight w:val="827"/>
        </w:trPr>
        <w:tc>
          <w:tcPr>
            <w:tcW w:w="1800" w:type="dxa"/>
          </w:tcPr>
          <w:p w14:paraId="31E2F35E" w14:textId="77777777" w:rsidR="000042CF" w:rsidRPr="00FF37CC" w:rsidRDefault="000042CF" w:rsidP="00CF718E">
            <w:pPr>
              <w:ind w:left="0"/>
            </w:pPr>
            <w:r>
              <w:t>Loại chứng từ</w:t>
            </w:r>
          </w:p>
        </w:tc>
        <w:tc>
          <w:tcPr>
            <w:tcW w:w="1980" w:type="dxa"/>
          </w:tcPr>
          <w:p w14:paraId="6A9F21EE" w14:textId="77777777" w:rsidR="000042CF" w:rsidRPr="00FF37CC" w:rsidRDefault="000042CF" w:rsidP="00CF718E">
            <w:pPr>
              <w:ind w:left="0"/>
            </w:pPr>
            <w:r>
              <w:rPr>
                <w:szCs w:val="24"/>
              </w:rPr>
              <w:t>C_Document_Type_ID</w:t>
            </w:r>
          </w:p>
        </w:tc>
        <w:tc>
          <w:tcPr>
            <w:tcW w:w="1417" w:type="dxa"/>
          </w:tcPr>
          <w:p w14:paraId="75E59DEB" w14:textId="77777777" w:rsidR="000042CF" w:rsidRDefault="000042CF" w:rsidP="00CF718E">
            <w:pPr>
              <w:ind w:left="0"/>
            </w:pPr>
            <w:r w:rsidRPr="00FF37CC">
              <w:t>String</w:t>
            </w:r>
          </w:p>
          <w:p w14:paraId="04E8473F" w14:textId="77777777" w:rsidR="000042CF" w:rsidRPr="002714DC" w:rsidRDefault="000042CF" w:rsidP="00CF718E">
            <w:pPr>
              <w:ind w:left="0"/>
            </w:pPr>
            <w:r>
              <w:t>CL</w:t>
            </w:r>
          </w:p>
        </w:tc>
        <w:tc>
          <w:tcPr>
            <w:tcW w:w="630" w:type="dxa"/>
          </w:tcPr>
          <w:p w14:paraId="5E01ED90" w14:textId="77777777" w:rsidR="000042CF" w:rsidRPr="00FF37CC" w:rsidRDefault="000042CF" w:rsidP="00CF718E">
            <w:pPr>
              <w:pStyle w:val="Sothutu-1so"/>
              <w:spacing w:before="120" w:after="120" w:line="276" w:lineRule="auto"/>
              <w:jc w:val="left"/>
              <w:rPr>
                <w:szCs w:val="24"/>
              </w:rPr>
            </w:pPr>
            <w:r>
              <w:rPr>
                <w:szCs w:val="24"/>
              </w:rPr>
              <w:t>20</w:t>
            </w:r>
          </w:p>
        </w:tc>
        <w:tc>
          <w:tcPr>
            <w:tcW w:w="540" w:type="dxa"/>
          </w:tcPr>
          <w:p w14:paraId="0B039790" w14:textId="77777777" w:rsidR="000042CF" w:rsidRPr="00FF37CC" w:rsidRDefault="000042CF" w:rsidP="00CF718E">
            <w:pPr>
              <w:pStyle w:val="Sothutu-1so"/>
              <w:spacing w:before="120" w:after="120" w:line="276" w:lineRule="auto"/>
              <w:jc w:val="left"/>
              <w:rPr>
                <w:szCs w:val="24"/>
              </w:rPr>
            </w:pPr>
            <w:r>
              <w:rPr>
                <w:szCs w:val="24"/>
              </w:rPr>
              <w:t>Y</w:t>
            </w:r>
          </w:p>
        </w:tc>
        <w:tc>
          <w:tcPr>
            <w:tcW w:w="450" w:type="dxa"/>
          </w:tcPr>
          <w:p w14:paraId="23DA3885" w14:textId="77777777" w:rsidR="000042CF" w:rsidRPr="00FF37CC" w:rsidRDefault="000042CF" w:rsidP="00CF718E">
            <w:pPr>
              <w:pStyle w:val="Sothutu-1so"/>
              <w:spacing w:before="120" w:after="120" w:line="276" w:lineRule="auto"/>
              <w:jc w:val="left"/>
              <w:rPr>
                <w:szCs w:val="24"/>
              </w:rPr>
            </w:pPr>
            <w:r>
              <w:rPr>
                <w:szCs w:val="24"/>
              </w:rPr>
              <w:t>Y</w:t>
            </w:r>
          </w:p>
        </w:tc>
        <w:tc>
          <w:tcPr>
            <w:tcW w:w="540" w:type="dxa"/>
          </w:tcPr>
          <w:p w14:paraId="05B70B8E" w14:textId="77777777" w:rsidR="000042CF" w:rsidRDefault="000042CF" w:rsidP="00CF718E">
            <w:pPr>
              <w:pStyle w:val="Sothutu-1so"/>
              <w:spacing w:before="120" w:after="120" w:line="276" w:lineRule="auto"/>
              <w:jc w:val="center"/>
              <w:rPr>
                <w:szCs w:val="24"/>
              </w:rPr>
            </w:pPr>
            <w:r>
              <w:rPr>
                <w:szCs w:val="24"/>
              </w:rPr>
              <w:t>N</w:t>
            </w:r>
          </w:p>
        </w:tc>
        <w:tc>
          <w:tcPr>
            <w:tcW w:w="7380" w:type="dxa"/>
          </w:tcPr>
          <w:p w14:paraId="5A42F3C4" w14:textId="52FCD0FD" w:rsidR="000042CF" w:rsidRPr="000039A0" w:rsidRDefault="003559A8" w:rsidP="00CF718E">
            <w:pPr>
              <w:pStyle w:val="Sothutu-1so"/>
              <w:spacing w:before="120" w:after="120" w:line="276" w:lineRule="auto"/>
              <w:jc w:val="left"/>
              <w:rPr>
                <w:szCs w:val="24"/>
              </w:rPr>
            </w:pPr>
            <w:r>
              <w:rPr>
                <w:szCs w:val="24"/>
              </w:rPr>
              <w:t>“</w:t>
            </w:r>
            <w:r w:rsidR="00F54822">
              <w:rPr>
                <w:szCs w:val="24"/>
              </w:rPr>
              <w:t>Đề nghị thanh toán</w:t>
            </w:r>
            <w:r>
              <w:rPr>
                <w:szCs w:val="24"/>
              </w:rPr>
              <w:t>”</w:t>
            </w:r>
          </w:p>
        </w:tc>
      </w:tr>
      <w:tr w:rsidR="000042CF" w:rsidRPr="000039A0" w14:paraId="40C64AEC" w14:textId="77777777" w:rsidTr="009A4951">
        <w:trPr>
          <w:cantSplit/>
          <w:trHeight w:val="827"/>
        </w:trPr>
        <w:tc>
          <w:tcPr>
            <w:tcW w:w="1800" w:type="dxa"/>
          </w:tcPr>
          <w:p w14:paraId="59DDF49F" w14:textId="2BB8D5C7" w:rsidR="000042CF" w:rsidRPr="00FF37CC" w:rsidRDefault="000042CF" w:rsidP="00CF718E">
            <w:pPr>
              <w:ind w:left="0"/>
            </w:pPr>
            <w:r>
              <w:rPr>
                <w:szCs w:val="24"/>
              </w:rPr>
              <w:lastRenderedPageBreak/>
              <w:t xml:space="preserve">Loại </w:t>
            </w:r>
            <w:r w:rsidR="007F585F">
              <w:rPr>
                <w:szCs w:val="24"/>
              </w:rPr>
              <w:t>đề nghị</w:t>
            </w:r>
          </w:p>
        </w:tc>
        <w:tc>
          <w:tcPr>
            <w:tcW w:w="1980" w:type="dxa"/>
          </w:tcPr>
          <w:p w14:paraId="32FE4CE2" w14:textId="26F8078B" w:rsidR="000042CF" w:rsidRPr="00FF37CC" w:rsidRDefault="005B6B01" w:rsidP="00CF718E">
            <w:pPr>
              <w:ind w:left="0"/>
            </w:pPr>
            <w:r>
              <w:rPr>
                <w:szCs w:val="24"/>
              </w:rPr>
              <w:t>REQUEST_TYPE</w:t>
            </w:r>
          </w:p>
        </w:tc>
        <w:tc>
          <w:tcPr>
            <w:tcW w:w="1417" w:type="dxa"/>
          </w:tcPr>
          <w:p w14:paraId="60E719EE" w14:textId="77777777" w:rsidR="00297852" w:rsidRDefault="00297852" w:rsidP="00CF718E">
            <w:pPr>
              <w:ind w:left="0"/>
            </w:pPr>
            <w:r>
              <w:t xml:space="preserve">String </w:t>
            </w:r>
          </w:p>
          <w:p w14:paraId="1CDAB387" w14:textId="77777777" w:rsidR="00297852" w:rsidRDefault="00297852" w:rsidP="00CF718E">
            <w:pPr>
              <w:ind w:left="0"/>
            </w:pPr>
            <w:r>
              <w:t>CL</w:t>
            </w:r>
          </w:p>
          <w:p w14:paraId="2F0B66D6" w14:textId="0D260362" w:rsidR="000042CF" w:rsidRPr="00FF37CC" w:rsidRDefault="00297852" w:rsidP="00CF718E">
            <w:pPr>
              <w:ind w:left="0"/>
            </w:pPr>
            <w:r>
              <w:t>AC</w:t>
            </w:r>
          </w:p>
        </w:tc>
        <w:tc>
          <w:tcPr>
            <w:tcW w:w="630" w:type="dxa"/>
          </w:tcPr>
          <w:p w14:paraId="6374E32D" w14:textId="77777777" w:rsidR="000042CF" w:rsidRPr="00FF37CC" w:rsidRDefault="000042CF" w:rsidP="00CF718E">
            <w:pPr>
              <w:pStyle w:val="Sothutu-1so"/>
              <w:spacing w:before="120" w:after="120" w:line="276" w:lineRule="auto"/>
              <w:jc w:val="left"/>
              <w:rPr>
                <w:szCs w:val="24"/>
              </w:rPr>
            </w:pPr>
            <w:r>
              <w:rPr>
                <w:szCs w:val="24"/>
              </w:rPr>
              <w:t>20</w:t>
            </w:r>
          </w:p>
        </w:tc>
        <w:tc>
          <w:tcPr>
            <w:tcW w:w="540" w:type="dxa"/>
          </w:tcPr>
          <w:p w14:paraId="163C2179"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1BDCD68E" w14:textId="5FB1B304" w:rsidR="000042CF" w:rsidRPr="00FF37CC" w:rsidRDefault="006E0DFB" w:rsidP="00CF718E">
            <w:pPr>
              <w:pStyle w:val="Sothutu-1so"/>
              <w:spacing w:before="120" w:after="120" w:line="276" w:lineRule="auto"/>
              <w:jc w:val="left"/>
              <w:rPr>
                <w:szCs w:val="24"/>
              </w:rPr>
            </w:pPr>
            <w:r>
              <w:rPr>
                <w:szCs w:val="24"/>
              </w:rPr>
              <w:t>Y</w:t>
            </w:r>
          </w:p>
        </w:tc>
        <w:tc>
          <w:tcPr>
            <w:tcW w:w="540" w:type="dxa"/>
          </w:tcPr>
          <w:p w14:paraId="021FD6E3" w14:textId="77777777" w:rsidR="000042CF" w:rsidRPr="00165004" w:rsidRDefault="000042CF" w:rsidP="00CF718E">
            <w:pPr>
              <w:pStyle w:val="Sothutu-1so"/>
              <w:spacing w:before="120" w:after="120" w:line="276" w:lineRule="auto"/>
              <w:jc w:val="center"/>
              <w:rPr>
                <w:szCs w:val="24"/>
              </w:rPr>
            </w:pPr>
            <w:r>
              <w:rPr>
                <w:szCs w:val="24"/>
              </w:rPr>
              <w:t>Y</w:t>
            </w:r>
          </w:p>
        </w:tc>
        <w:tc>
          <w:tcPr>
            <w:tcW w:w="7380" w:type="dxa"/>
          </w:tcPr>
          <w:p w14:paraId="0DF8A08B" w14:textId="37743D0B" w:rsidR="005B6B01" w:rsidRDefault="00297852" w:rsidP="00CF718E">
            <w:pPr>
              <w:pStyle w:val="Sothutu-1so"/>
              <w:spacing w:before="120" w:after="120" w:line="276" w:lineRule="auto"/>
              <w:rPr>
                <w:szCs w:val="24"/>
              </w:rPr>
            </w:pPr>
            <w:r>
              <w:rPr>
                <w:szCs w:val="24"/>
              </w:rPr>
              <w:t>Bao g</w:t>
            </w:r>
            <w:r w:rsidR="005B6B01">
              <w:rPr>
                <w:szCs w:val="24"/>
              </w:rPr>
              <w:t>ồm</w:t>
            </w:r>
            <w:r>
              <w:rPr>
                <w:szCs w:val="24"/>
              </w:rPr>
              <w:t xml:space="preserve"> các loại</w:t>
            </w:r>
            <w:r w:rsidR="005B6B01">
              <w:rPr>
                <w:szCs w:val="24"/>
              </w:rPr>
              <w:t>:</w:t>
            </w:r>
          </w:p>
          <w:p w14:paraId="1633A0B5" w14:textId="77777777" w:rsidR="005B6B01" w:rsidRDefault="005B6B01" w:rsidP="00CF718E">
            <w:pPr>
              <w:pStyle w:val="Sothutu-1so"/>
              <w:spacing w:before="120" w:after="120" w:line="276" w:lineRule="auto"/>
              <w:rPr>
                <w:szCs w:val="24"/>
              </w:rPr>
            </w:pPr>
            <w:r>
              <w:rPr>
                <w:szCs w:val="24"/>
              </w:rPr>
              <w:t>0.Chuyển tiền cho đối tác</w:t>
            </w:r>
          </w:p>
          <w:p w14:paraId="55A8F9AC" w14:textId="77777777" w:rsidR="005B6B01" w:rsidRDefault="005B6B01" w:rsidP="00CF718E">
            <w:pPr>
              <w:pStyle w:val="Sothutu-1so"/>
              <w:spacing w:before="120" w:after="120" w:line="276" w:lineRule="auto"/>
              <w:rPr>
                <w:szCs w:val="24"/>
              </w:rPr>
            </w:pPr>
            <w:r>
              <w:rPr>
                <w:szCs w:val="24"/>
              </w:rPr>
              <w:t>1.Chuyển tiền nội bộ</w:t>
            </w:r>
          </w:p>
          <w:p w14:paraId="4E7F24FC" w14:textId="77777777" w:rsidR="005B6B01" w:rsidRDefault="005B6B01" w:rsidP="00CF718E">
            <w:pPr>
              <w:pStyle w:val="Sothutu-1so"/>
              <w:spacing w:before="120" w:after="120" w:line="276" w:lineRule="auto"/>
              <w:rPr>
                <w:szCs w:val="24"/>
              </w:rPr>
            </w:pPr>
            <w:r>
              <w:rPr>
                <w:szCs w:val="24"/>
              </w:rPr>
              <w:t>2.Chuyển tiền lương nội bộ (Hiển thị với Role kế toán tập đoàn; kế toán công ty)</w:t>
            </w:r>
          </w:p>
          <w:p w14:paraId="7EBAA7CB" w14:textId="77777777" w:rsidR="005B6B01" w:rsidRDefault="005B6B01" w:rsidP="00CF718E">
            <w:pPr>
              <w:pStyle w:val="Sothutu-1so"/>
              <w:spacing w:before="120" w:after="120" w:line="276" w:lineRule="auto"/>
              <w:rPr>
                <w:szCs w:val="24"/>
              </w:rPr>
            </w:pPr>
            <w:r>
              <w:rPr>
                <w:szCs w:val="24"/>
              </w:rPr>
              <w:t>3.Thanh toán tiền lương</w:t>
            </w:r>
          </w:p>
          <w:p w14:paraId="59C40530" w14:textId="77777777" w:rsidR="005B6B01" w:rsidRDefault="005B6B01" w:rsidP="00CF718E">
            <w:pPr>
              <w:pStyle w:val="Sothutu-1so"/>
              <w:spacing w:before="120" w:after="120" w:line="276" w:lineRule="auto"/>
              <w:rPr>
                <w:szCs w:val="24"/>
              </w:rPr>
            </w:pPr>
            <w:r>
              <w:rPr>
                <w:szCs w:val="24"/>
              </w:rPr>
              <w:t>4.Chuyển tiền tạm ứng</w:t>
            </w:r>
          </w:p>
          <w:p w14:paraId="5007F8C0" w14:textId="77777777" w:rsidR="005B6B01" w:rsidRDefault="005B6B01" w:rsidP="00CF718E">
            <w:pPr>
              <w:pStyle w:val="Sothutu-1so"/>
              <w:spacing w:before="120" w:after="120" w:line="276" w:lineRule="auto"/>
              <w:rPr>
                <w:szCs w:val="24"/>
              </w:rPr>
            </w:pPr>
            <w:r>
              <w:rPr>
                <w:szCs w:val="24"/>
              </w:rPr>
              <w:t>5.Khác</w:t>
            </w:r>
          </w:p>
          <w:p w14:paraId="1A837904" w14:textId="74074BE4" w:rsidR="000042CF" w:rsidRPr="000039A0" w:rsidRDefault="005B6B01" w:rsidP="00CF718E">
            <w:pPr>
              <w:pStyle w:val="Sothutu-1so"/>
              <w:spacing w:before="120" w:after="120" w:line="276" w:lineRule="auto"/>
              <w:jc w:val="left"/>
              <w:rPr>
                <w:szCs w:val="24"/>
              </w:rPr>
            </w:pPr>
            <w:r>
              <w:rPr>
                <w:szCs w:val="24"/>
              </w:rPr>
              <w:t>Readonly sau khi Save</w:t>
            </w:r>
          </w:p>
        </w:tc>
      </w:tr>
      <w:tr w:rsidR="009C54BB" w:rsidRPr="000039A0" w14:paraId="66BAD8A9" w14:textId="77777777" w:rsidTr="009A4951">
        <w:trPr>
          <w:cantSplit/>
          <w:trHeight w:val="827"/>
        </w:trPr>
        <w:tc>
          <w:tcPr>
            <w:tcW w:w="1800" w:type="dxa"/>
          </w:tcPr>
          <w:p w14:paraId="21811C1D" w14:textId="5B890240" w:rsidR="009C54BB" w:rsidRDefault="009C54BB" w:rsidP="00CF718E">
            <w:pPr>
              <w:ind w:left="0"/>
              <w:rPr>
                <w:szCs w:val="24"/>
              </w:rPr>
            </w:pPr>
            <w:r>
              <w:rPr>
                <w:szCs w:val="24"/>
              </w:rPr>
              <w:t>Đơn vị chi trả</w:t>
            </w:r>
          </w:p>
        </w:tc>
        <w:tc>
          <w:tcPr>
            <w:tcW w:w="1980" w:type="dxa"/>
          </w:tcPr>
          <w:p w14:paraId="71205109" w14:textId="4E23A7E5" w:rsidR="009C54BB" w:rsidRDefault="00297852" w:rsidP="00CF718E">
            <w:pPr>
              <w:ind w:left="0"/>
              <w:rPr>
                <w:szCs w:val="24"/>
              </w:rPr>
            </w:pPr>
            <w:r>
              <w:rPr>
                <w:szCs w:val="24"/>
              </w:rPr>
              <w:t>PAYMENT_ORG_ID</w:t>
            </w:r>
          </w:p>
        </w:tc>
        <w:tc>
          <w:tcPr>
            <w:tcW w:w="1417" w:type="dxa"/>
          </w:tcPr>
          <w:p w14:paraId="0F216E22" w14:textId="77777777" w:rsidR="00297852" w:rsidRDefault="00297852" w:rsidP="00CF718E">
            <w:pPr>
              <w:ind w:left="0"/>
            </w:pPr>
            <w:r>
              <w:t xml:space="preserve">String </w:t>
            </w:r>
          </w:p>
          <w:p w14:paraId="7FD1C891" w14:textId="64BE3E85" w:rsidR="009C54BB" w:rsidRDefault="00297852" w:rsidP="00CF718E">
            <w:pPr>
              <w:ind w:left="0"/>
            </w:pPr>
            <w:r>
              <w:t>CL</w:t>
            </w:r>
          </w:p>
        </w:tc>
        <w:tc>
          <w:tcPr>
            <w:tcW w:w="630" w:type="dxa"/>
          </w:tcPr>
          <w:p w14:paraId="2E085E16" w14:textId="3BB32E35" w:rsidR="009C54BB" w:rsidRDefault="00297852" w:rsidP="00CF718E">
            <w:pPr>
              <w:pStyle w:val="Sothutu-1so"/>
              <w:spacing w:before="120" w:after="120" w:line="276" w:lineRule="auto"/>
              <w:jc w:val="left"/>
              <w:rPr>
                <w:szCs w:val="24"/>
              </w:rPr>
            </w:pPr>
            <w:r>
              <w:rPr>
                <w:szCs w:val="24"/>
              </w:rPr>
              <w:t>100</w:t>
            </w:r>
          </w:p>
        </w:tc>
        <w:tc>
          <w:tcPr>
            <w:tcW w:w="540" w:type="dxa"/>
          </w:tcPr>
          <w:p w14:paraId="120E2BC4" w14:textId="42658E86" w:rsidR="009C54BB" w:rsidRDefault="00297852" w:rsidP="00CF718E">
            <w:pPr>
              <w:pStyle w:val="Sothutu-1so"/>
              <w:spacing w:before="120" w:after="120" w:line="276" w:lineRule="auto"/>
              <w:jc w:val="left"/>
              <w:rPr>
                <w:szCs w:val="24"/>
              </w:rPr>
            </w:pPr>
            <w:r>
              <w:rPr>
                <w:szCs w:val="24"/>
              </w:rPr>
              <w:t>Y</w:t>
            </w:r>
          </w:p>
        </w:tc>
        <w:tc>
          <w:tcPr>
            <w:tcW w:w="450" w:type="dxa"/>
          </w:tcPr>
          <w:p w14:paraId="44B1B367" w14:textId="39D24C8B" w:rsidR="009C54BB" w:rsidRDefault="00297852" w:rsidP="00CF718E">
            <w:pPr>
              <w:pStyle w:val="Sothutu-1so"/>
              <w:spacing w:before="120" w:after="120" w:line="276" w:lineRule="auto"/>
              <w:jc w:val="left"/>
              <w:rPr>
                <w:szCs w:val="24"/>
              </w:rPr>
            </w:pPr>
            <w:r>
              <w:rPr>
                <w:szCs w:val="24"/>
              </w:rPr>
              <w:t>Y</w:t>
            </w:r>
          </w:p>
        </w:tc>
        <w:tc>
          <w:tcPr>
            <w:tcW w:w="540" w:type="dxa"/>
          </w:tcPr>
          <w:p w14:paraId="703C4EE8" w14:textId="23667D8A" w:rsidR="009C54BB" w:rsidRDefault="00297852" w:rsidP="00CF718E">
            <w:pPr>
              <w:pStyle w:val="Sothutu-1so"/>
              <w:spacing w:before="120" w:after="120" w:line="276" w:lineRule="auto"/>
              <w:jc w:val="center"/>
              <w:rPr>
                <w:szCs w:val="24"/>
              </w:rPr>
            </w:pPr>
            <w:r>
              <w:rPr>
                <w:szCs w:val="24"/>
              </w:rPr>
              <w:t>Y</w:t>
            </w:r>
          </w:p>
        </w:tc>
        <w:tc>
          <w:tcPr>
            <w:tcW w:w="7380" w:type="dxa"/>
          </w:tcPr>
          <w:p w14:paraId="4BEE4A31" w14:textId="15399F88" w:rsidR="008B393B" w:rsidRDefault="008B393B" w:rsidP="00CF718E">
            <w:pPr>
              <w:pStyle w:val="Sothutu-1so"/>
              <w:spacing w:before="120" w:after="120" w:line="276" w:lineRule="auto"/>
              <w:rPr>
                <w:szCs w:val="24"/>
              </w:rPr>
            </w:pPr>
            <w:r>
              <w:rPr>
                <w:szCs w:val="24"/>
              </w:rPr>
              <w:t>Mặc định = đơn vị của chứng từ;</w:t>
            </w:r>
          </w:p>
          <w:p w14:paraId="54AC07FA" w14:textId="748FCE67" w:rsidR="009C54BB" w:rsidRDefault="00297852" w:rsidP="00CF718E">
            <w:pPr>
              <w:pStyle w:val="Sothutu-1so"/>
              <w:spacing w:before="120" w:after="120" w:line="276" w:lineRule="auto"/>
              <w:rPr>
                <w:szCs w:val="24"/>
              </w:rPr>
            </w:pPr>
            <w:r>
              <w:rPr>
                <w:szCs w:val="24"/>
              </w:rPr>
              <w:t>Lọc all danh mục đơn vị</w:t>
            </w:r>
          </w:p>
        </w:tc>
      </w:tr>
      <w:tr w:rsidR="000042CF" w:rsidRPr="000039A0" w14:paraId="49F3A670" w14:textId="77777777" w:rsidTr="009A4951">
        <w:trPr>
          <w:cantSplit/>
          <w:trHeight w:val="827"/>
        </w:trPr>
        <w:tc>
          <w:tcPr>
            <w:tcW w:w="1800" w:type="dxa"/>
          </w:tcPr>
          <w:p w14:paraId="1235209F" w14:textId="77777777" w:rsidR="000042CF" w:rsidRPr="00AA5BAD" w:rsidRDefault="000042CF" w:rsidP="00CF718E">
            <w:pPr>
              <w:ind w:left="0"/>
            </w:pPr>
            <w:r w:rsidRPr="00AA5BAD">
              <w:t>Người yêu cầu</w:t>
            </w:r>
          </w:p>
        </w:tc>
        <w:tc>
          <w:tcPr>
            <w:tcW w:w="1980" w:type="dxa"/>
          </w:tcPr>
          <w:p w14:paraId="1B3121EC" w14:textId="77777777" w:rsidR="000042CF" w:rsidRPr="00AA5BAD" w:rsidRDefault="000042CF" w:rsidP="00CF718E">
            <w:pPr>
              <w:ind w:left="0"/>
            </w:pPr>
            <w:r w:rsidRPr="00AA5BAD">
              <w:rPr>
                <w:szCs w:val="24"/>
              </w:rPr>
              <w:t>Requester_ID</w:t>
            </w:r>
          </w:p>
        </w:tc>
        <w:tc>
          <w:tcPr>
            <w:tcW w:w="1417" w:type="dxa"/>
          </w:tcPr>
          <w:p w14:paraId="46EF0A04" w14:textId="77777777" w:rsidR="000042CF" w:rsidRPr="00AA5BAD" w:rsidRDefault="000042CF" w:rsidP="00CF718E">
            <w:pPr>
              <w:ind w:left="0"/>
            </w:pPr>
            <w:r w:rsidRPr="00AA5BAD">
              <w:t>String</w:t>
            </w:r>
          </w:p>
          <w:p w14:paraId="5B600688" w14:textId="77777777" w:rsidR="000042CF" w:rsidRPr="00AA5BAD" w:rsidRDefault="000042CF" w:rsidP="00CF718E">
            <w:pPr>
              <w:ind w:left="0"/>
            </w:pPr>
            <w:r w:rsidRPr="00AA5BAD">
              <w:t>CL</w:t>
            </w:r>
          </w:p>
        </w:tc>
        <w:tc>
          <w:tcPr>
            <w:tcW w:w="630" w:type="dxa"/>
          </w:tcPr>
          <w:p w14:paraId="0DE76966" w14:textId="77777777" w:rsidR="000042CF" w:rsidRPr="00AA5BAD" w:rsidRDefault="000042CF" w:rsidP="00CF718E">
            <w:pPr>
              <w:pStyle w:val="Sothutu-1so"/>
              <w:spacing w:before="120" w:after="120" w:line="276" w:lineRule="auto"/>
              <w:jc w:val="left"/>
              <w:rPr>
                <w:szCs w:val="24"/>
              </w:rPr>
            </w:pPr>
            <w:r w:rsidRPr="00AA5BAD">
              <w:rPr>
                <w:szCs w:val="24"/>
              </w:rPr>
              <w:t>50</w:t>
            </w:r>
          </w:p>
        </w:tc>
        <w:tc>
          <w:tcPr>
            <w:tcW w:w="540" w:type="dxa"/>
          </w:tcPr>
          <w:p w14:paraId="01C3274E" w14:textId="77777777" w:rsidR="000042CF" w:rsidRPr="00AA5BAD" w:rsidRDefault="000042CF" w:rsidP="00CF718E">
            <w:pPr>
              <w:pStyle w:val="Sothutu-1so"/>
              <w:spacing w:before="120" w:after="120" w:line="276" w:lineRule="auto"/>
              <w:jc w:val="left"/>
              <w:rPr>
                <w:szCs w:val="24"/>
              </w:rPr>
            </w:pPr>
            <w:r w:rsidRPr="00AA5BAD">
              <w:rPr>
                <w:szCs w:val="24"/>
              </w:rPr>
              <w:t>N</w:t>
            </w:r>
          </w:p>
        </w:tc>
        <w:tc>
          <w:tcPr>
            <w:tcW w:w="450" w:type="dxa"/>
          </w:tcPr>
          <w:p w14:paraId="36C7861F" w14:textId="584DCC1F" w:rsidR="000042CF" w:rsidRPr="00AA5BAD" w:rsidRDefault="00396ACD" w:rsidP="00CF718E">
            <w:pPr>
              <w:pStyle w:val="Sothutu-1so"/>
              <w:spacing w:before="120" w:after="120" w:line="276" w:lineRule="auto"/>
              <w:jc w:val="left"/>
              <w:rPr>
                <w:szCs w:val="24"/>
              </w:rPr>
            </w:pPr>
            <w:r>
              <w:rPr>
                <w:szCs w:val="24"/>
              </w:rPr>
              <w:t>Y</w:t>
            </w:r>
          </w:p>
        </w:tc>
        <w:tc>
          <w:tcPr>
            <w:tcW w:w="540" w:type="dxa"/>
          </w:tcPr>
          <w:p w14:paraId="1F71223E" w14:textId="4763EB34" w:rsidR="000042CF" w:rsidRPr="00AA5BAD" w:rsidRDefault="0093740D" w:rsidP="00CF718E">
            <w:pPr>
              <w:pStyle w:val="Sothutu-1so"/>
              <w:spacing w:before="120" w:after="120" w:line="276" w:lineRule="auto"/>
              <w:jc w:val="center"/>
              <w:rPr>
                <w:szCs w:val="24"/>
              </w:rPr>
            </w:pPr>
            <w:r w:rsidRPr="00AA5BAD">
              <w:rPr>
                <w:szCs w:val="24"/>
              </w:rPr>
              <w:t>Y</w:t>
            </w:r>
          </w:p>
        </w:tc>
        <w:tc>
          <w:tcPr>
            <w:tcW w:w="7380" w:type="dxa"/>
          </w:tcPr>
          <w:p w14:paraId="283BD635" w14:textId="60A14492" w:rsidR="00FC16A4" w:rsidRPr="00AA5BAD" w:rsidRDefault="00FC16A4" w:rsidP="00CF718E">
            <w:pPr>
              <w:pStyle w:val="Sothutu-1so"/>
              <w:spacing w:before="120" w:after="120" w:line="276" w:lineRule="auto"/>
              <w:rPr>
                <w:szCs w:val="24"/>
              </w:rPr>
            </w:pPr>
            <w:r w:rsidRPr="00160692">
              <w:rPr>
                <w:szCs w:val="24"/>
                <w:highlight w:val="yellow"/>
              </w:rPr>
              <w:t>Hiển thị danh sách user thuộc phòng/ban ở trên</w:t>
            </w:r>
            <w:r w:rsidR="00160692" w:rsidRPr="00160692">
              <w:rPr>
                <w:szCs w:val="24"/>
                <w:highlight w:val="yellow"/>
              </w:rPr>
              <w:t>+ Org*</w:t>
            </w:r>
          </w:p>
          <w:p w14:paraId="1A957324" w14:textId="77777777" w:rsidR="00FC16A4" w:rsidRPr="00AA5BAD" w:rsidRDefault="00FC16A4" w:rsidP="00CF718E">
            <w:pPr>
              <w:pStyle w:val="Sothutu-1so"/>
              <w:spacing w:before="120" w:after="120" w:line="276" w:lineRule="auto"/>
              <w:rPr>
                <w:szCs w:val="24"/>
              </w:rPr>
            </w:pPr>
            <w:r w:rsidRPr="00AA5BAD">
              <w:rPr>
                <w:szCs w:val="24"/>
              </w:rPr>
              <w:t>Nếu user đăng nhập nằm trong danh sách user phòng/ban đã chọn thì mặc định là user đăng nhập</w:t>
            </w:r>
          </w:p>
          <w:p w14:paraId="726EF548" w14:textId="77777777" w:rsidR="00FC16A4" w:rsidRPr="00AA5BAD" w:rsidRDefault="00FC16A4" w:rsidP="00CF718E">
            <w:pPr>
              <w:pStyle w:val="Sothutu-1so"/>
              <w:spacing w:before="120" w:after="120" w:line="276" w:lineRule="auto"/>
              <w:rPr>
                <w:szCs w:val="24"/>
              </w:rPr>
            </w:pPr>
            <w:r w:rsidRPr="00AA5BAD">
              <w:rPr>
                <w:szCs w:val="24"/>
              </w:rPr>
              <w:t>Mặc định trường c_bpartner_Id theo requester_id bằng việc map username của requester_id với employee_code của bảng bpartner, nếu tìm được nhiều hơn 1 c_bpartner thì ưu tiên lấy theo thứ tự:</w:t>
            </w:r>
          </w:p>
          <w:p w14:paraId="25C4B6C1" w14:textId="77777777" w:rsidR="00FC16A4" w:rsidRPr="00AA5BAD" w:rsidRDefault="00FC16A4" w:rsidP="004E37AB">
            <w:pPr>
              <w:pStyle w:val="Sothutu-1so"/>
              <w:numPr>
                <w:ilvl w:val="0"/>
                <w:numId w:val="24"/>
              </w:numPr>
              <w:spacing w:before="120" w:after="120" w:line="276" w:lineRule="auto"/>
              <w:ind w:left="707"/>
              <w:rPr>
                <w:szCs w:val="24"/>
              </w:rPr>
            </w:pPr>
            <w:r w:rsidRPr="00AA5BAD">
              <w:rPr>
                <w:szCs w:val="24"/>
              </w:rPr>
              <w:t>Trạng thái hiệu lực = ‘Y’</w:t>
            </w:r>
          </w:p>
          <w:p w14:paraId="06A3DDAA" w14:textId="77777777" w:rsidR="00FC16A4" w:rsidRPr="00AA5BAD" w:rsidRDefault="00FC16A4" w:rsidP="004E37AB">
            <w:pPr>
              <w:pStyle w:val="Sothutu-1so"/>
              <w:numPr>
                <w:ilvl w:val="0"/>
                <w:numId w:val="24"/>
              </w:numPr>
              <w:spacing w:before="120" w:after="120" w:line="276" w:lineRule="auto"/>
              <w:ind w:left="707"/>
              <w:rPr>
                <w:szCs w:val="24"/>
              </w:rPr>
            </w:pPr>
            <w:r w:rsidRPr="00AA5BAD">
              <w:rPr>
                <w:szCs w:val="24"/>
              </w:rPr>
              <w:t>Phòng ban trùng phòng/ban khai báo ở ad_user</w:t>
            </w:r>
          </w:p>
          <w:p w14:paraId="523B59DF" w14:textId="52D8CAA5" w:rsidR="0093740D" w:rsidRPr="00AA5BAD" w:rsidRDefault="00FC16A4" w:rsidP="004E37AB">
            <w:pPr>
              <w:pStyle w:val="Sothutu-1so"/>
              <w:numPr>
                <w:ilvl w:val="0"/>
                <w:numId w:val="24"/>
              </w:numPr>
              <w:spacing w:before="120" w:after="120" w:line="276" w:lineRule="auto"/>
              <w:ind w:left="695"/>
              <w:jc w:val="left"/>
              <w:rPr>
                <w:szCs w:val="24"/>
              </w:rPr>
            </w:pPr>
            <w:r w:rsidRPr="00AA5BAD">
              <w:rPr>
                <w:szCs w:val="24"/>
              </w:rPr>
              <w:t>Random</w:t>
            </w:r>
          </w:p>
        </w:tc>
      </w:tr>
      <w:tr w:rsidR="000042CF" w14:paraId="624580F8" w14:textId="77777777" w:rsidTr="009A4951">
        <w:trPr>
          <w:cantSplit/>
          <w:trHeight w:val="827"/>
        </w:trPr>
        <w:tc>
          <w:tcPr>
            <w:tcW w:w="1800" w:type="dxa"/>
          </w:tcPr>
          <w:p w14:paraId="2344FC24" w14:textId="77777777" w:rsidR="000042CF" w:rsidRDefault="000042CF" w:rsidP="00CF718E">
            <w:pPr>
              <w:ind w:left="0"/>
            </w:pPr>
            <w:r>
              <w:rPr>
                <w:szCs w:val="24"/>
              </w:rPr>
              <w:lastRenderedPageBreak/>
              <w:t>Số chứng từ</w:t>
            </w:r>
          </w:p>
        </w:tc>
        <w:tc>
          <w:tcPr>
            <w:tcW w:w="1980" w:type="dxa"/>
          </w:tcPr>
          <w:p w14:paraId="2889C8AC" w14:textId="77777777" w:rsidR="000042CF" w:rsidRDefault="000042CF" w:rsidP="00CF718E">
            <w:pPr>
              <w:ind w:left="0"/>
            </w:pPr>
            <w:r>
              <w:rPr>
                <w:szCs w:val="24"/>
              </w:rPr>
              <w:t>Document_No</w:t>
            </w:r>
          </w:p>
        </w:tc>
        <w:tc>
          <w:tcPr>
            <w:tcW w:w="1417" w:type="dxa"/>
          </w:tcPr>
          <w:p w14:paraId="48E42EEC" w14:textId="77777777" w:rsidR="000042CF" w:rsidRDefault="000042CF" w:rsidP="00CF718E">
            <w:pPr>
              <w:ind w:left="0"/>
            </w:pPr>
            <w:r>
              <w:t>String</w:t>
            </w:r>
          </w:p>
          <w:p w14:paraId="74E8F5AA" w14:textId="77777777" w:rsidR="000042CF" w:rsidRDefault="000042CF" w:rsidP="00CF718E">
            <w:pPr>
              <w:ind w:left="0"/>
            </w:pPr>
            <w:r>
              <w:t>Text Box</w:t>
            </w:r>
          </w:p>
        </w:tc>
        <w:tc>
          <w:tcPr>
            <w:tcW w:w="630" w:type="dxa"/>
          </w:tcPr>
          <w:p w14:paraId="2825641C"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3D7E48A2"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30B54D1D"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365C1858"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098D9D5" w14:textId="3FFAE7A8" w:rsidR="00212A58" w:rsidRDefault="00212A58" w:rsidP="00CF718E">
            <w:pPr>
              <w:pStyle w:val="Sothutu-1so"/>
              <w:spacing w:before="120" w:after="120" w:line="276" w:lineRule="auto"/>
              <w:jc w:val="left"/>
              <w:rPr>
                <w:szCs w:val="24"/>
              </w:rPr>
            </w:pPr>
            <w:r>
              <w:rPr>
                <w:szCs w:val="24"/>
              </w:rPr>
              <w:t>Tự sinh theo cấu hình:</w:t>
            </w:r>
          </w:p>
          <w:p w14:paraId="62FB6B05" w14:textId="40DE70C4" w:rsidR="000042CF" w:rsidRDefault="00883017" w:rsidP="00CF718E">
            <w:pPr>
              <w:pStyle w:val="Sothutu-1so"/>
              <w:spacing w:before="120" w:after="120" w:line="276" w:lineRule="auto"/>
              <w:jc w:val="left"/>
              <w:rPr>
                <w:szCs w:val="24"/>
              </w:rPr>
            </w:pPr>
            <w:r w:rsidRPr="00D162AD">
              <w:rPr>
                <w:szCs w:val="24"/>
              </w:rPr>
              <w:t>Mã phòng ban_ĐN_Năm_Số thứ tự (4 chữ số) (VD: HNI007ĐN130001)</w:t>
            </w:r>
          </w:p>
        </w:tc>
      </w:tr>
      <w:tr w:rsidR="000042CF" w14:paraId="57ACD76C" w14:textId="77777777" w:rsidTr="009A4951">
        <w:trPr>
          <w:cantSplit/>
          <w:trHeight w:val="827"/>
        </w:trPr>
        <w:tc>
          <w:tcPr>
            <w:tcW w:w="1800" w:type="dxa"/>
          </w:tcPr>
          <w:p w14:paraId="1F71A85A" w14:textId="7CD815F7" w:rsidR="000042CF" w:rsidRDefault="009C54BB" w:rsidP="00CF718E">
            <w:pPr>
              <w:ind w:left="0"/>
              <w:rPr>
                <w:szCs w:val="24"/>
              </w:rPr>
            </w:pPr>
            <w:r>
              <w:rPr>
                <w:szCs w:val="24"/>
              </w:rPr>
              <w:t>Ngày chứng từ</w:t>
            </w:r>
          </w:p>
        </w:tc>
        <w:tc>
          <w:tcPr>
            <w:tcW w:w="1980" w:type="dxa"/>
          </w:tcPr>
          <w:p w14:paraId="66543AA4" w14:textId="77777777" w:rsidR="000042CF" w:rsidRDefault="000042CF" w:rsidP="00CF718E">
            <w:pPr>
              <w:ind w:left="0"/>
              <w:rPr>
                <w:szCs w:val="24"/>
              </w:rPr>
            </w:pPr>
            <w:r>
              <w:rPr>
                <w:szCs w:val="24"/>
              </w:rPr>
              <w:t>Trans_Date</w:t>
            </w:r>
          </w:p>
        </w:tc>
        <w:tc>
          <w:tcPr>
            <w:tcW w:w="1417" w:type="dxa"/>
          </w:tcPr>
          <w:p w14:paraId="485A9D63" w14:textId="77777777" w:rsidR="000042CF" w:rsidRDefault="000042CF" w:rsidP="00CF718E">
            <w:pPr>
              <w:ind w:left="0"/>
            </w:pPr>
            <w:r>
              <w:t>Date</w:t>
            </w:r>
          </w:p>
          <w:p w14:paraId="5754C9D0" w14:textId="77777777" w:rsidR="000042CF" w:rsidRDefault="000042CF" w:rsidP="00CF718E">
            <w:pPr>
              <w:ind w:left="0"/>
            </w:pPr>
            <w:r>
              <w:t>Calendar</w:t>
            </w:r>
          </w:p>
        </w:tc>
        <w:tc>
          <w:tcPr>
            <w:tcW w:w="630" w:type="dxa"/>
          </w:tcPr>
          <w:p w14:paraId="6ACF0B26" w14:textId="66E20F7F" w:rsidR="000042CF" w:rsidRDefault="00B503D5" w:rsidP="00CF718E">
            <w:pPr>
              <w:pStyle w:val="Sothutu-1so"/>
              <w:spacing w:before="120" w:after="120" w:line="276" w:lineRule="auto"/>
              <w:jc w:val="left"/>
              <w:rPr>
                <w:szCs w:val="24"/>
              </w:rPr>
            </w:pPr>
            <w:r>
              <w:rPr>
                <w:szCs w:val="24"/>
              </w:rPr>
              <w:t>10</w:t>
            </w:r>
          </w:p>
        </w:tc>
        <w:tc>
          <w:tcPr>
            <w:tcW w:w="540" w:type="dxa"/>
          </w:tcPr>
          <w:p w14:paraId="23EBA1CC"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21AAE5A7" w14:textId="77777777" w:rsidR="000042CF" w:rsidRDefault="000042CF" w:rsidP="00CF718E">
            <w:pPr>
              <w:pStyle w:val="Sothutu-1so"/>
              <w:spacing w:before="120" w:after="120" w:line="276" w:lineRule="auto"/>
              <w:jc w:val="left"/>
              <w:rPr>
                <w:szCs w:val="24"/>
              </w:rPr>
            </w:pPr>
            <w:r>
              <w:rPr>
                <w:szCs w:val="24"/>
              </w:rPr>
              <w:t>Y</w:t>
            </w:r>
          </w:p>
        </w:tc>
        <w:tc>
          <w:tcPr>
            <w:tcW w:w="540" w:type="dxa"/>
          </w:tcPr>
          <w:p w14:paraId="343909A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B33A77B" w14:textId="1DAFC9CA" w:rsidR="000042CF" w:rsidRDefault="00883017" w:rsidP="00CF718E">
            <w:pPr>
              <w:pStyle w:val="Sothutu-1so"/>
              <w:spacing w:before="120" w:after="120" w:line="276" w:lineRule="auto"/>
              <w:rPr>
                <w:szCs w:val="24"/>
              </w:rPr>
            </w:pPr>
            <w:r>
              <w:rPr>
                <w:szCs w:val="24"/>
              </w:rPr>
              <w:t>Mặc định ngày hiện tại</w:t>
            </w:r>
          </w:p>
        </w:tc>
      </w:tr>
      <w:tr w:rsidR="00883017" w14:paraId="3B41BAC6" w14:textId="77777777" w:rsidTr="009A4951">
        <w:trPr>
          <w:cantSplit/>
          <w:trHeight w:val="827"/>
        </w:trPr>
        <w:tc>
          <w:tcPr>
            <w:tcW w:w="1800" w:type="dxa"/>
          </w:tcPr>
          <w:p w14:paraId="6EF679AD" w14:textId="17AB1AD1" w:rsidR="00883017" w:rsidRDefault="00883017" w:rsidP="00CF718E">
            <w:pPr>
              <w:ind w:left="0"/>
              <w:rPr>
                <w:szCs w:val="24"/>
              </w:rPr>
            </w:pPr>
            <w:r>
              <w:rPr>
                <w:szCs w:val="24"/>
              </w:rPr>
              <w:t>Số gom</w:t>
            </w:r>
          </w:p>
        </w:tc>
        <w:tc>
          <w:tcPr>
            <w:tcW w:w="1980" w:type="dxa"/>
          </w:tcPr>
          <w:p w14:paraId="00A6D9E3" w14:textId="42A75A87" w:rsidR="00883017" w:rsidRDefault="00DB17CB" w:rsidP="00CF718E">
            <w:pPr>
              <w:ind w:left="0"/>
              <w:rPr>
                <w:szCs w:val="24"/>
              </w:rPr>
            </w:pPr>
            <w:r w:rsidRPr="00DB17CB">
              <w:rPr>
                <w:szCs w:val="24"/>
              </w:rPr>
              <w:t>GROUP_NO</w:t>
            </w:r>
          </w:p>
        </w:tc>
        <w:tc>
          <w:tcPr>
            <w:tcW w:w="1417" w:type="dxa"/>
          </w:tcPr>
          <w:p w14:paraId="42F16FB2" w14:textId="77777777" w:rsidR="00883017" w:rsidRDefault="00DB17CB" w:rsidP="00CF718E">
            <w:pPr>
              <w:ind w:left="0"/>
            </w:pPr>
            <w:r>
              <w:t>String</w:t>
            </w:r>
          </w:p>
          <w:p w14:paraId="1C018CA5" w14:textId="6B01698A" w:rsidR="00DB17CB" w:rsidRDefault="00DB17CB" w:rsidP="00CF718E">
            <w:pPr>
              <w:ind w:left="0"/>
            </w:pPr>
            <w:r>
              <w:t>Text Box</w:t>
            </w:r>
          </w:p>
        </w:tc>
        <w:tc>
          <w:tcPr>
            <w:tcW w:w="630" w:type="dxa"/>
          </w:tcPr>
          <w:p w14:paraId="027D4BBF" w14:textId="2368CE71" w:rsidR="00883017" w:rsidRDefault="00DB17CB" w:rsidP="00CF718E">
            <w:pPr>
              <w:pStyle w:val="Sothutu-1so"/>
              <w:spacing w:before="120" w:after="120" w:line="276" w:lineRule="auto"/>
              <w:jc w:val="left"/>
              <w:rPr>
                <w:szCs w:val="24"/>
              </w:rPr>
            </w:pPr>
            <w:r>
              <w:rPr>
                <w:szCs w:val="24"/>
              </w:rPr>
              <w:t>20</w:t>
            </w:r>
          </w:p>
        </w:tc>
        <w:tc>
          <w:tcPr>
            <w:tcW w:w="540" w:type="dxa"/>
          </w:tcPr>
          <w:p w14:paraId="1BCF870A" w14:textId="3DD66991" w:rsidR="00883017" w:rsidRDefault="00DB17CB" w:rsidP="00CF718E">
            <w:pPr>
              <w:pStyle w:val="Sothutu-1so"/>
              <w:spacing w:before="120" w:after="120" w:line="276" w:lineRule="auto"/>
              <w:jc w:val="left"/>
              <w:rPr>
                <w:szCs w:val="24"/>
              </w:rPr>
            </w:pPr>
            <w:r>
              <w:rPr>
                <w:szCs w:val="24"/>
              </w:rPr>
              <w:t>N</w:t>
            </w:r>
          </w:p>
        </w:tc>
        <w:tc>
          <w:tcPr>
            <w:tcW w:w="450" w:type="dxa"/>
          </w:tcPr>
          <w:p w14:paraId="037C3FA7" w14:textId="5D727128" w:rsidR="00883017" w:rsidRDefault="00DB17CB" w:rsidP="00CF718E">
            <w:pPr>
              <w:pStyle w:val="Sothutu-1so"/>
              <w:spacing w:before="120" w:after="120" w:line="276" w:lineRule="auto"/>
              <w:jc w:val="left"/>
              <w:rPr>
                <w:szCs w:val="24"/>
              </w:rPr>
            </w:pPr>
            <w:r>
              <w:rPr>
                <w:szCs w:val="24"/>
              </w:rPr>
              <w:t>N</w:t>
            </w:r>
          </w:p>
        </w:tc>
        <w:tc>
          <w:tcPr>
            <w:tcW w:w="540" w:type="dxa"/>
          </w:tcPr>
          <w:p w14:paraId="50A28E32" w14:textId="31BD00AF" w:rsidR="00883017" w:rsidRDefault="00DB17CB" w:rsidP="00CF718E">
            <w:pPr>
              <w:pStyle w:val="Sothutu-1so"/>
              <w:spacing w:before="120" w:after="120" w:line="276" w:lineRule="auto"/>
              <w:jc w:val="center"/>
              <w:rPr>
                <w:szCs w:val="24"/>
              </w:rPr>
            </w:pPr>
            <w:r>
              <w:rPr>
                <w:szCs w:val="24"/>
              </w:rPr>
              <w:t>N</w:t>
            </w:r>
          </w:p>
        </w:tc>
        <w:tc>
          <w:tcPr>
            <w:tcW w:w="7380" w:type="dxa"/>
          </w:tcPr>
          <w:p w14:paraId="0735EFEB" w14:textId="77777777" w:rsidR="00883017" w:rsidRDefault="00883017" w:rsidP="00CF718E">
            <w:pPr>
              <w:pStyle w:val="Sothutu-1so"/>
              <w:spacing w:before="120" w:after="120" w:line="276" w:lineRule="auto"/>
              <w:rPr>
                <w:szCs w:val="24"/>
              </w:rPr>
            </w:pPr>
          </w:p>
        </w:tc>
      </w:tr>
      <w:tr w:rsidR="00883017" w14:paraId="6C29C5CB" w14:textId="77777777" w:rsidTr="009A4951">
        <w:trPr>
          <w:cantSplit/>
          <w:trHeight w:val="827"/>
        </w:trPr>
        <w:tc>
          <w:tcPr>
            <w:tcW w:w="1800" w:type="dxa"/>
          </w:tcPr>
          <w:p w14:paraId="29C1104E" w14:textId="12D26A76" w:rsidR="00883017" w:rsidRDefault="00883017" w:rsidP="00CF718E">
            <w:pPr>
              <w:ind w:left="0"/>
              <w:rPr>
                <w:szCs w:val="24"/>
              </w:rPr>
            </w:pPr>
            <w:r>
              <w:rPr>
                <w:szCs w:val="24"/>
              </w:rPr>
              <w:t>Chuyển theo kho bạc</w:t>
            </w:r>
          </w:p>
        </w:tc>
        <w:tc>
          <w:tcPr>
            <w:tcW w:w="1980" w:type="dxa"/>
          </w:tcPr>
          <w:p w14:paraId="6E9B46B1" w14:textId="1BF212AB" w:rsidR="00883017" w:rsidRDefault="00DB17CB" w:rsidP="00CF718E">
            <w:pPr>
              <w:ind w:left="0"/>
              <w:rPr>
                <w:szCs w:val="24"/>
              </w:rPr>
            </w:pPr>
            <w:r w:rsidRPr="00DB17CB">
              <w:rPr>
                <w:szCs w:val="24"/>
              </w:rPr>
              <w:t>Is_State_Treasury</w:t>
            </w:r>
          </w:p>
        </w:tc>
        <w:tc>
          <w:tcPr>
            <w:tcW w:w="1417" w:type="dxa"/>
          </w:tcPr>
          <w:p w14:paraId="49D14C86" w14:textId="77777777" w:rsidR="00883017" w:rsidRDefault="00DB17CB" w:rsidP="00CF718E">
            <w:pPr>
              <w:ind w:left="0"/>
            </w:pPr>
            <w:r>
              <w:t>Boolean</w:t>
            </w:r>
          </w:p>
          <w:p w14:paraId="55F3E3A5" w14:textId="26E774B9" w:rsidR="00DB17CB" w:rsidRDefault="00DB17CB" w:rsidP="00CF718E">
            <w:pPr>
              <w:ind w:left="0"/>
            </w:pPr>
            <w:r>
              <w:t>Check box</w:t>
            </w:r>
          </w:p>
        </w:tc>
        <w:tc>
          <w:tcPr>
            <w:tcW w:w="630" w:type="dxa"/>
          </w:tcPr>
          <w:p w14:paraId="087107C9" w14:textId="77777777" w:rsidR="00883017" w:rsidRDefault="00883017" w:rsidP="00CF718E">
            <w:pPr>
              <w:pStyle w:val="Sothutu-1so"/>
              <w:spacing w:before="120" w:after="120" w:line="276" w:lineRule="auto"/>
              <w:jc w:val="left"/>
              <w:rPr>
                <w:szCs w:val="24"/>
              </w:rPr>
            </w:pPr>
          </w:p>
        </w:tc>
        <w:tc>
          <w:tcPr>
            <w:tcW w:w="540" w:type="dxa"/>
          </w:tcPr>
          <w:p w14:paraId="73447180" w14:textId="7B6CA0EB" w:rsidR="00883017" w:rsidRDefault="00DB17CB" w:rsidP="00CF718E">
            <w:pPr>
              <w:pStyle w:val="Sothutu-1so"/>
              <w:spacing w:before="120" w:after="120" w:line="276" w:lineRule="auto"/>
              <w:jc w:val="left"/>
              <w:rPr>
                <w:szCs w:val="24"/>
              </w:rPr>
            </w:pPr>
            <w:r>
              <w:rPr>
                <w:szCs w:val="24"/>
              </w:rPr>
              <w:t>N</w:t>
            </w:r>
          </w:p>
        </w:tc>
        <w:tc>
          <w:tcPr>
            <w:tcW w:w="450" w:type="dxa"/>
          </w:tcPr>
          <w:p w14:paraId="23C32048" w14:textId="28E84A21" w:rsidR="00883017" w:rsidRDefault="00DB17CB" w:rsidP="00CF718E">
            <w:pPr>
              <w:pStyle w:val="Sothutu-1so"/>
              <w:spacing w:before="120" w:after="120" w:line="276" w:lineRule="auto"/>
              <w:jc w:val="left"/>
              <w:rPr>
                <w:szCs w:val="24"/>
              </w:rPr>
            </w:pPr>
            <w:r>
              <w:rPr>
                <w:szCs w:val="24"/>
              </w:rPr>
              <w:t>N</w:t>
            </w:r>
          </w:p>
        </w:tc>
        <w:tc>
          <w:tcPr>
            <w:tcW w:w="540" w:type="dxa"/>
          </w:tcPr>
          <w:p w14:paraId="0FBA2979" w14:textId="145F85F6" w:rsidR="00883017" w:rsidRDefault="00DB17CB" w:rsidP="00CF718E">
            <w:pPr>
              <w:pStyle w:val="Sothutu-1so"/>
              <w:spacing w:before="120" w:after="120" w:line="276" w:lineRule="auto"/>
              <w:jc w:val="center"/>
              <w:rPr>
                <w:szCs w:val="24"/>
              </w:rPr>
            </w:pPr>
            <w:r>
              <w:rPr>
                <w:szCs w:val="24"/>
              </w:rPr>
              <w:t>N</w:t>
            </w:r>
          </w:p>
        </w:tc>
        <w:tc>
          <w:tcPr>
            <w:tcW w:w="7380" w:type="dxa"/>
          </w:tcPr>
          <w:p w14:paraId="73D5CD16" w14:textId="0394DE8C" w:rsidR="00883017" w:rsidRPr="00DB17CB" w:rsidRDefault="00DB17CB" w:rsidP="00CF718E">
            <w:pPr>
              <w:pStyle w:val="Sothutu-1so"/>
              <w:spacing w:before="120" w:after="120" w:line="276" w:lineRule="auto"/>
              <w:rPr>
                <w:szCs w:val="24"/>
              </w:rPr>
            </w:pPr>
            <w:r w:rsidRPr="00DB17CB">
              <w:rPr>
                <w:szCs w:val="24"/>
              </w:rPr>
              <w:t>Nếu chuyển theo kho bạc = Y thì hình thức chi trả phải là UNC hoặc LC</w:t>
            </w:r>
          </w:p>
        </w:tc>
      </w:tr>
      <w:tr w:rsidR="000042CF" w14:paraId="7313FD7E" w14:textId="77777777" w:rsidTr="009A4951">
        <w:trPr>
          <w:cantSplit/>
          <w:trHeight w:val="827"/>
        </w:trPr>
        <w:tc>
          <w:tcPr>
            <w:tcW w:w="1800" w:type="dxa"/>
          </w:tcPr>
          <w:p w14:paraId="1CD13DDA" w14:textId="77777777" w:rsidR="000042CF" w:rsidRDefault="000042CF" w:rsidP="00CF718E">
            <w:pPr>
              <w:ind w:left="0"/>
              <w:rPr>
                <w:szCs w:val="24"/>
              </w:rPr>
            </w:pPr>
            <w:r>
              <w:rPr>
                <w:szCs w:val="24"/>
              </w:rPr>
              <w:t>Nội dung</w:t>
            </w:r>
          </w:p>
        </w:tc>
        <w:tc>
          <w:tcPr>
            <w:tcW w:w="1980" w:type="dxa"/>
          </w:tcPr>
          <w:p w14:paraId="223E9217" w14:textId="77777777" w:rsidR="000042CF" w:rsidRDefault="000042CF" w:rsidP="00CF718E">
            <w:pPr>
              <w:ind w:left="0"/>
              <w:rPr>
                <w:szCs w:val="24"/>
              </w:rPr>
            </w:pPr>
            <w:r>
              <w:rPr>
                <w:szCs w:val="24"/>
              </w:rPr>
              <w:t>Description</w:t>
            </w:r>
          </w:p>
        </w:tc>
        <w:tc>
          <w:tcPr>
            <w:tcW w:w="1417" w:type="dxa"/>
          </w:tcPr>
          <w:p w14:paraId="5577312E" w14:textId="77777777" w:rsidR="000042CF" w:rsidRDefault="000042CF" w:rsidP="00CF718E">
            <w:pPr>
              <w:ind w:left="0"/>
            </w:pPr>
            <w:r>
              <w:t>String</w:t>
            </w:r>
          </w:p>
          <w:p w14:paraId="58A68DB9" w14:textId="77777777" w:rsidR="000042CF" w:rsidRDefault="000042CF" w:rsidP="00CF718E">
            <w:pPr>
              <w:ind w:left="0"/>
            </w:pPr>
            <w:r>
              <w:t>Text Box</w:t>
            </w:r>
          </w:p>
        </w:tc>
        <w:tc>
          <w:tcPr>
            <w:tcW w:w="630" w:type="dxa"/>
          </w:tcPr>
          <w:p w14:paraId="0897CE26" w14:textId="77777777" w:rsidR="000042CF" w:rsidRDefault="000042CF" w:rsidP="00CF718E">
            <w:pPr>
              <w:pStyle w:val="Sothutu-1so"/>
              <w:spacing w:before="120" w:after="120" w:line="276" w:lineRule="auto"/>
              <w:jc w:val="left"/>
              <w:rPr>
                <w:szCs w:val="24"/>
              </w:rPr>
            </w:pPr>
            <w:r>
              <w:rPr>
                <w:szCs w:val="24"/>
              </w:rPr>
              <w:t>250</w:t>
            </w:r>
          </w:p>
        </w:tc>
        <w:tc>
          <w:tcPr>
            <w:tcW w:w="540" w:type="dxa"/>
          </w:tcPr>
          <w:p w14:paraId="42CC3669"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2F50333C"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32CA5D83"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187246D4" w14:textId="77777777" w:rsidR="000042CF" w:rsidRDefault="000042CF" w:rsidP="00CF718E">
            <w:pPr>
              <w:pStyle w:val="Sothutu-1so"/>
              <w:spacing w:before="120" w:after="120" w:line="276" w:lineRule="auto"/>
              <w:rPr>
                <w:szCs w:val="24"/>
              </w:rPr>
            </w:pPr>
          </w:p>
        </w:tc>
      </w:tr>
      <w:tr w:rsidR="000042CF" w14:paraId="2BD29D61" w14:textId="77777777" w:rsidTr="009A4951">
        <w:trPr>
          <w:cantSplit/>
          <w:trHeight w:val="827"/>
        </w:trPr>
        <w:tc>
          <w:tcPr>
            <w:tcW w:w="1800" w:type="dxa"/>
          </w:tcPr>
          <w:p w14:paraId="60F0B9BE" w14:textId="27FBD9F7" w:rsidR="000042CF" w:rsidRDefault="00DB17CB" w:rsidP="00CF718E">
            <w:pPr>
              <w:ind w:left="0"/>
              <w:rPr>
                <w:szCs w:val="24"/>
              </w:rPr>
            </w:pPr>
            <w:r>
              <w:rPr>
                <w:szCs w:val="24"/>
              </w:rPr>
              <w:t>Hình thức chi trả</w:t>
            </w:r>
          </w:p>
        </w:tc>
        <w:tc>
          <w:tcPr>
            <w:tcW w:w="1980" w:type="dxa"/>
          </w:tcPr>
          <w:p w14:paraId="0E128851" w14:textId="5A49AFD0" w:rsidR="000042CF" w:rsidRDefault="00DB17CB" w:rsidP="00CF718E">
            <w:pPr>
              <w:ind w:left="0"/>
              <w:rPr>
                <w:szCs w:val="24"/>
              </w:rPr>
            </w:pPr>
            <w:r>
              <w:rPr>
                <w:szCs w:val="24"/>
              </w:rPr>
              <w:t>Payment_method</w:t>
            </w:r>
          </w:p>
        </w:tc>
        <w:tc>
          <w:tcPr>
            <w:tcW w:w="1417" w:type="dxa"/>
          </w:tcPr>
          <w:p w14:paraId="78043A2E" w14:textId="77777777" w:rsidR="000042CF" w:rsidRDefault="000042CF" w:rsidP="00CF718E">
            <w:pPr>
              <w:ind w:left="0"/>
            </w:pPr>
            <w:r>
              <w:t>String</w:t>
            </w:r>
          </w:p>
          <w:p w14:paraId="268267C6" w14:textId="77777777" w:rsidR="000042CF" w:rsidRDefault="0007068C" w:rsidP="00CF718E">
            <w:pPr>
              <w:ind w:left="0"/>
            </w:pPr>
            <w:r>
              <w:t>CL</w:t>
            </w:r>
          </w:p>
          <w:p w14:paraId="5538DDBD" w14:textId="59514098" w:rsidR="0007068C" w:rsidRDefault="0007068C" w:rsidP="00CF718E">
            <w:pPr>
              <w:ind w:left="0"/>
            </w:pPr>
            <w:r>
              <w:t>AC</w:t>
            </w:r>
          </w:p>
        </w:tc>
        <w:tc>
          <w:tcPr>
            <w:tcW w:w="630" w:type="dxa"/>
          </w:tcPr>
          <w:p w14:paraId="019F6C36" w14:textId="3A8DFE43" w:rsidR="000042CF" w:rsidRDefault="0052128E" w:rsidP="00CF718E">
            <w:pPr>
              <w:pStyle w:val="Sothutu-1so"/>
              <w:spacing w:before="120" w:after="120" w:line="276" w:lineRule="auto"/>
              <w:jc w:val="left"/>
              <w:rPr>
                <w:szCs w:val="24"/>
              </w:rPr>
            </w:pPr>
            <w:r>
              <w:rPr>
                <w:szCs w:val="24"/>
              </w:rPr>
              <w:t>20</w:t>
            </w:r>
          </w:p>
        </w:tc>
        <w:tc>
          <w:tcPr>
            <w:tcW w:w="540" w:type="dxa"/>
          </w:tcPr>
          <w:p w14:paraId="5C071135"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162C03F0" w14:textId="7F3709D5" w:rsidR="000042CF" w:rsidRDefault="00A51663" w:rsidP="00CF718E">
            <w:pPr>
              <w:pStyle w:val="Sothutu-1so"/>
              <w:spacing w:before="120" w:after="120" w:line="276" w:lineRule="auto"/>
              <w:jc w:val="left"/>
              <w:rPr>
                <w:szCs w:val="24"/>
              </w:rPr>
            </w:pPr>
            <w:r>
              <w:rPr>
                <w:szCs w:val="24"/>
              </w:rPr>
              <w:t>Y</w:t>
            </w:r>
          </w:p>
        </w:tc>
        <w:tc>
          <w:tcPr>
            <w:tcW w:w="540" w:type="dxa"/>
          </w:tcPr>
          <w:p w14:paraId="319FB96C" w14:textId="4D9C7073" w:rsidR="000042CF" w:rsidRDefault="0007068C" w:rsidP="00CF718E">
            <w:pPr>
              <w:pStyle w:val="Sothutu-1so"/>
              <w:spacing w:before="120" w:after="120" w:line="276" w:lineRule="auto"/>
              <w:jc w:val="center"/>
              <w:rPr>
                <w:szCs w:val="24"/>
              </w:rPr>
            </w:pPr>
            <w:r>
              <w:rPr>
                <w:szCs w:val="24"/>
              </w:rPr>
              <w:t>Y</w:t>
            </w:r>
          </w:p>
        </w:tc>
        <w:tc>
          <w:tcPr>
            <w:tcW w:w="7380" w:type="dxa"/>
          </w:tcPr>
          <w:p w14:paraId="05917A48" w14:textId="77777777" w:rsidR="003A5F1E" w:rsidRDefault="003A5F1E" w:rsidP="00CF718E">
            <w:pPr>
              <w:pStyle w:val="Sothutu-1so"/>
              <w:spacing w:before="120" w:after="120" w:line="276" w:lineRule="auto"/>
              <w:rPr>
                <w:szCs w:val="24"/>
              </w:rPr>
            </w:pPr>
            <w:r>
              <w:rPr>
                <w:szCs w:val="24"/>
              </w:rPr>
              <w:t>Bao gồm các loại:</w:t>
            </w:r>
          </w:p>
          <w:p w14:paraId="518A13B5" w14:textId="35CACB96" w:rsidR="00DB17CB" w:rsidRPr="003A5F1E" w:rsidRDefault="00DB17CB" w:rsidP="004E37AB">
            <w:pPr>
              <w:pStyle w:val="Sothutu-1so"/>
              <w:numPr>
                <w:ilvl w:val="0"/>
                <w:numId w:val="11"/>
              </w:numPr>
              <w:spacing w:before="120" w:after="120" w:line="276" w:lineRule="auto"/>
              <w:rPr>
                <w:szCs w:val="24"/>
              </w:rPr>
            </w:pPr>
            <w:r w:rsidRPr="003A5F1E">
              <w:rPr>
                <w:szCs w:val="24"/>
              </w:rPr>
              <w:t>UNC: Ủy nhiệm chi</w:t>
            </w:r>
          </w:p>
          <w:p w14:paraId="3922E1B8" w14:textId="66094391" w:rsidR="00DB17CB" w:rsidRPr="00DB17CB" w:rsidRDefault="00DB17CB" w:rsidP="004E37AB">
            <w:pPr>
              <w:pStyle w:val="Sothutu-1so"/>
              <w:numPr>
                <w:ilvl w:val="0"/>
                <w:numId w:val="11"/>
              </w:numPr>
              <w:spacing w:before="120" w:after="120" w:line="276" w:lineRule="auto"/>
              <w:rPr>
                <w:szCs w:val="24"/>
              </w:rPr>
            </w:pPr>
            <w:r w:rsidRPr="00DB17CB">
              <w:rPr>
                <w:szCs w:val="24"/>
              </w:rPr>
              <w:t>TM: Tiền mặt</w:t>
            </w:r>
          </w:p>
          <w:p w14:paraId="0A3A16F4" w14:textId="67065A1C" w:rsidR="00DB17CB" w:rsidRPr="00DB17CB" w:rsidRDefault="00DB17CB" w:rsidP="004E37AB">
            <w:pPr>
              <w:pStyle w:val="Sothutu-1so"/>
              <w:numPr>
                <w:ilvl w:val="0"/>
                <w:numId w:val="11"/>
              </w:numPr>
              <w:spacing w:before="120" w:after="120" w:line="276" w:lineRule="auto"/>
              <w:rPr>
                <w:szCs w:val="24"/>
              </w:rPr>
            </w:pPr>
            <w:r w:rsidRPr="00DB17CB">
              <w:rPr>
                <w:szCs w:val="24"/>
              </w:rPr>
              <w:t>LC: LC</w:t>
            </w:r>
          </w:p>
          <w:p w14:paraId="579936A8" w14:textId="7BCAD5AA" w:rsidR="000042CF" w:rsidRDefault="00DB17CB" w:rsidP="004E37AB">
            <w:pPr>
              <w:pStyle w:val="Sothutu-1so"/>
              <w:numPr>
                <w:ilvl w:val="0"/>
                <w:numId w:val="11"/>
              </w:numPr>
              <w:spacing w:before="120" w:after="120" w:line="276" w:lineRule="auto"/>
              <w:rPr>
                <w:szCs w:val="24"/>
              </w:rPr>
            </w:pPr>
            <w:r w:rsidRPr="00DB17CB">
              <w:rPr>
                <w:szCs w:val="24"/>
              </w:rPr>
              <w:t>CMTND: CMTND</w:t>
            </w:r>
          </w:p>
        </w:tc>
      </w:tr>
      <w:tr w:rsidR="000042CF" w:rsidRPr="000146A2" w14:paraId="45E1D2B0" w14:textId="77777777" w:rsidTr="009A4951">
        <w:trPr>
          <w:cantSplit/>
          <w:trHeight w:val="827"/>
        </w:trPr>
        <w:tc>
          <w:tcPr>
            <w:tcW w:w="1800" w:type="dxa"/>
          </w:tcPr>
          <w:p w14:paraId="49EC5D9E" w14:textId="631E1077" w:rsidR="000042CF" w:rsidRDefault="00DB17CB" w:rsidP="00CF718E">
            <w:pPr>
              <w:ind w:left="0"/>
              <w:rPr>
                <w:szCs w:val="24"/>
              </w:rPr>
            </w:pPr>
            <w:r>
              <w:rPr>
                <w:szCs w:val="24"/>
              </w:rPr>
              <w:t>Yếu tố chi phí</w:t>
            </w:r>
          </w:p>
        </w:tc>
        <w:tc>
          <w:tcPr>
            <w:tcW w:w="1980" w:type="dxa"/>
          </w:tcPr>
          <w:p w14:paraId="0BD045E7" w14:textId="0B39397D" w:rsidR="000042CF" w:rsidRPr="00F33EAE" w:rsidRDefault="00F33EAE" w:rsidP="00CF718E">
            <w:pPr>
              <w:ind w:left="0"/>
              <w:rPr>
                <w:szCs w:val="24"/>
              </w:rPr>
            </w:pPr>
            <w:r w:rsidRPr="00F33EAE">
              <w:rPr>
                <w:iCs/>
                <w:snapToGrid/>
                <w:color w:val="000000" w:themeColor="text1"/>
                <w:szCs w:val="24"/>
              </w:rPr>
              <w:t>C</w:t>
            </w:r>
            <w:r>
              <w:rPr>
                <w:iCs/>
                <w:snapToGrid/>
                <w:color w:val="000000" w:themeColor="text1"/>
                <w:szCs w:val="24"/>
              </w:rPr>
              <w:t>_</w:t>
            </w:r>
            <w:r w:rsidRPr="00F33EAE">
              <w:rPr>
                <w:iCs/>
                <w:snapToGrid/>
                <w:color w:val="000000" w:themeColor="text1"/>
                <w:szCs w:val="24"/>
              </w:rPr>
              <w:t>Cost</w:t>
            </w:r>
            <w:r>
              <w:rPr>
                <w:iCs/>
                <w:snapToGrid/>
                <w:color w:val="000000" w:themeColor="text1"/>
                <w:szCs w:val="24"/>
              </w:rPr>
              <w:t>_</w:t>
            </w:r>
            <w:r w:rsidRPr="00F33EAE">
              <w:rPr>
                <w:iCs/>
                <w:snapToGrid/>
                <w:color w:val="000000" w:themeColor="text1"/>
                <w:szCs w:val="24"/>
              </w:rPr>
              <w:t>Category</w:t>
            </w:r>
            <w:r>
              <w:rPr>
                <w:iCs/>
                <w:snapToGrid/>
                <w:color w:val="000000" w:themeColor="text1"/>
                <w:szCs w:val="24"/>
              </w:rPr>
              <w:t>_</w:t>
            </w:r>
            <w:r w:rsidRPr="00F33EAE">
              <w:rPr>
                <w:iCs/>
                <w:snapToGrid/>
                <w:color w:val="000000" w:themeColor="text1"/>
                <w:szCs w:val="24"/>
              </w:rPr>
              <w:t>Id</w:t>
            </w:r>
          </w:p>
        </w:tc>
        <w:tc>
          <w:tcPr>
            <w:tcW w:w="1417" w:type="dxa"/>
          </w:tcPr>
          <w:p w14:paraId="4F93FC0F" w14:textId="77777777" w:rsidR="000042CF" w:rsidRDefault="00341ED6" w:rsidP="00CF718E">
            <w:pPr>
              <w:ind w:left="0"/>
            </w:pPr>
            <w:r>
              <w:t>String</w:t>
            </w:r>
          </w:p>
          <w:p w14:paraId="59BE2681" w14:textId="77777777" w:rsidR="00341ED6" w:rsidRDefault="00341ED6" w:rsidP="00CF718E">
            <w:pPr>
              <w:ind w:left="0"/>
            </w:pPr>
            <w:r>
              <w:t>SL</w:t>
            </w:r>
          </w:p>
          <w:p w14:paraId="042E80DC" w14:textId="1F6E5173" w:rsidR="00341ED6" w:rsidRDefault="00341ED6" w:rsidP="00CF718E">
            <w:pPr>
              <w:ind w:left="0"/>
            </w:pPr>
            <w:r>
              <w:t>Popup</w:t>
            </w:r>
          </w:p>
        </w:tc>
        <w:tc>
          <w:tcPr>
            <w:tcW w:w="630" w:type="dxa"/>
          </w:tcPr>
          <w:p w14:paraId="071238D0" w14:textId="77777777" w:rsidR="000042CF" w:rsidRDefault="000042CF" w:rsidP="00CF718E">
            <w:pPr>
              <w:pStyle w:val="Sothutu-1so"/>
              <w:spacing w:before="120" w:after="120" w:line="276" w:lineRule="auto"/>
              <w:jc w:val="left"/>
              <w:rPr>
                <w:szCs w:val="24"/>
              </w:rPr>
            </w:pPr>
          </w:p>
        </w:tc>
        <w:tc>
          <w:tcPr>
            <w:tcW w:w="540" w:type="dxa"/>
          </w:tcPr>
          <w:p w14:paraId="611A4293"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4778F863"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06DDD8E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7D65E06" w14:textId="259BC9B1" w:rsidR="000042CF" w:rsidRPr="000146A2" w:rsidRDefault="00A53A14" w:rsidP="00CF718E">
            <w:pPr>
              <w:pStyle w:val="Sothutu-1so"/>
              <w:spacing w:before="120" w:after="120" w:line="276" w:lineRule="auto"/>
              <w:rPr>
                <w:szCs w:val="24"/>
              </w:rPr>
            </w:pPr>
            <w:r>
              <w:rPr>
                <w:szCs w:val="24"/>
              </w:rPr>
              <w:t>Lọc những bản ghi hiệu lực từ danh mục Yếu tố chi phí</w:t>
            </w:r>
          </w:p>
        </w:tc>
      </w:tr>
      <w:tr w:rsidR="000042CF" w:rsidRPr="001E5A81" w14:paraId="68B7F6EC" w14:textId="77777777" w:rsidTr="009A4951">
        <w:trPr>
          <w:cantSplit/>
          <w:trHeight w:val="827"/>
        </w:trPr>
        <w:tc>
          <w:tcPr>
            <w:tcW w:w="14737" w:type="dxa"/>
            <w:gridSpan w:val="8"/>
          </w:tcPr>
          <w:p w14:paraId="09DFC5E7" w14:textId="77777777" w:rsidR="000042CF" w:rsidRPr="001E5A81" w:rsidRDefault="000042CF" w:rsidP="00CF718E">
            <w:pPr>
              <w:pStyle w:val="Sothutu-1so"/>
              <w:spacing w:before="120" w:after="120" w:line="276" w:lineRule="auto"/>
              <w:rPr>
                <w:b/>
                <w:szCs w:val="24"/>
              </w:rPr>
            </w:pPr>
            <w:r w:rsidRPr="001E5A81">
              <w:rPr>
                <w:b/>
                <w:szCs w:val="24"/>
              </w:rPr>
              <w:lastRenderedPageBreak/>
              <w:t>Group: Thông tin số tiền</w:t>
            </w:r>
          </w:p>
        </w:tc>
      </w:tr>
      <w:tr w:rsidR="000042CF" w:rsidRPr="004C531E" w14:paraId="5DC0728F" w14:textId="77777777" w:rsidTr="00BA7A17">
        <w:trPr>
          <w:cantSplit/>
          <w:trHeight w:val="827"/>
        </w:trPr>
        <w:tc>
          <w:tcPr>
            <w:tcW w:w="1800" w:type="dxa"/>
          </w:tcPr>
          <w:p w14:paraId="7488AAED" w14:textId="4EE7CB53" w:rsidR="0012121E" w:rsidRDefault="0012121E" w:rsidP="00CF718E">
            <w:pPr>
              <w:ind w:left="0"/>
              <w:rPr>
                <w:szCs w:val="24"/>
              </w:rPr>
            </w:pPr>
            <w:r>
              <w:rPr>
                <w:szCs w:val="24"/>
              </w:rPr>
              <w:t xml:space="preserve">Tiền tệ </w:t>
            </w:r>
          </w:p>
        </w:tc>
        <w:tc>
          <w:tcPr>
            <w:tcW w:w="1980" w:type="dxa"/>
          </w:tcPr>
          <w:p w14:paraId="3A123538" w14:textId="0AF745F5" w:rsidR="000042CF" w:rsidRDefault="00BA7A17" w:rsidP="00CF718E">
            <w:pPr>
              <w:ind w:left="0"/>
              <w:rPr>
                <w:szCs w:val="24"/>
              </w:rPr>
            </w:pPr>
            <w:r>
              <w:rPr>
                <w:szCs w:val="24"/>
              </w:rPr>
              <w:t>C_CURRENCY_ID</w:t>
            </w:r>
          </w:p>
        </w:tc>
        <w:tc>
          <w:tcPr>
            <w:tcW w:w="1417" w:type="dxa"/>
          </w:tcPr>
          <w:p w14:paraId="4DA22C28" w14:textId="77777777" w:rsidR="000042CF" w:rsidRDefault="008366E3" w:rsidP="00CF718E">
            <w:pPr>
              <w:ind w:left="0"/>
            </w:pPr>
            <w:r>
              <w:t>String</w:t>
            </w:r>
          </w:p>
          <w:p w14:paraId="0AD8CC27" w14:textId="5B2887CD" w:rsidR="008366E3" w:rsidRDefault="008366E3" w:rsidP="00CF718E">
            <w:pPr>
              <w:ind w:left="0"/>
            </w:pPr>
            <w:r>
              <w:t>CL</w:t>
            </w:r>
          </w:p>
          <w:p w14:paraId="67906734" w14:textId="17F73291" w:rsidR="008366E3" w:rsidRDefault="008366E3" w:rsidP="00CF718E">
            <w:pPr>
              <w:ind w:left="0"/>
            </w:pPr>
            <w:r>
              <w:t>AC</w:t>
            </w:r>
          </w:p>
        </w:tc>
        <w:tc>
          <w:tcPr>
            <w:tcW w:w="630" w:type="dxa"/>
          </w:tcPr>
          <w:p w14:paraId="29D42922"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4B3ABEC3"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27B52EA2"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6CCAD6FD"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CA69575" w14:textId="3D7A3F90" w:rsidR="000042CF" w:rsidRPr="004C531E" w:rsidRDefault="003241DB" w:rsidP="00CF718E">
            <w:pPr>
              <w:pStyle w:val="Sothutu-1so"/>
              <w:spacing w:before="120" w:after="120" w:line="276" w:lineRule="auto"/>
              <w:rPr>
                <w:szCs w:val="24"/>
              </w:rPr>
            </w:pPr>
            <w:r>
              <w:rPr>
                <w:szCs w:val="24"/>
              </w:rPr>
              <w:t>Mặ</w:t>
            </w:r>
            <w:r w:rsidR="00B50A9B">
              <w:rPr>
                <w:szCs w:val="24"/>
              </w:rPr>
              <w:t>c định theo tiền tệ của đề nghị</w:t>
            </w:r>
            <w:r>
              <w:rPr>
                <w:szCs w:val="24"/>
              </w:rPr>
              <w:t xml:space="preserve">, người </w:t>
            </w:r>
            <w:r w:rsidR="008304FE">
              <w:rPr>
                <w:szCs w:val="24"/>
              </w:rPr>
              <w:t xml:space="preserve">dùng </w:t>
            </w:r>
            <w:r>
              <w:rPr>
                <w:szCs w:val="24"/>
              </w:rPr>
              <w:t>có thể sửa lại</w:t>
            </w:r>
          </w:p>
        </w:tc>
      </w:tr>
      <w:tr w:rsidR="00534E03" w:rsidRPr="004C531E" w14:paraId="218FCC28" w14:textId="77777777" w:rsidTr="00BA7A17">
        <w:trPr>
          <w:cantSplit/>
          <w:trHeight w:val="827"/>
        </w:trPr>
        <w:tc>
          <w:tcPr>
            <w:tcW w:w="1800" w:type="dxa"/>
          </w:tcPr>
          <w:p w14:paraId="3AF7B59C" w14:textId="0D02F912" w:rsidR="00534E03" w:rsidRPr="00311EE8" w:rsidRDefault="00534E03" w:rsidP="00CF718E">
            <w:pPr>
              <w:ind w:left="0"/>
              <w:rPr>
                <w:szCs w:val="24"/>
              </w:rPr>
            </w:pPr>
            <w:r>
              <w:rPr>
                <w:szCs w:val="24"/>
              </w:rPr>
              <w:t>Tỷ giá</w:t>
            </w:r>
          </w:p>
        </w:tc>
        <w:tc>
          <w:tcPr>
            <w:tcW w:w="1980" w:type="dxa"/>
          </w:tcPr>
          <w:p w14:paraId="4BFEFD75" w14:textId="69DB922B" w:rsidR="00534E03" w:rsidRDefault="00534E03" w:rsidP="00CF718E">
            <w:pPr>
              <w:ind w:left="0"/>
              <w:rPr>
                <w:szCs w:val="24"/>
              </w:rPr>
            </w:pPr>
            <w:r>
              <w:rPr>
                <w:szCs w:val="24"/>
              </w:rPr>
              <w:t>CURRENCY_RATE</w:t>
            </w:r>
          </w:p>
        </w:tc>
        <w:tc>
          <w:tcPr>
            <w:tcW w:w="1417" w:type="dxa"/>
          </w:tcPr>
          <w:p w14:paraId="104E5EE7" w14:textId="77777777" w:rsidR="00534E03" w:rsidRDefault="00534E03" w:rsidP="00CF718E">
            <w:pPr>
              <w:ind w:left="0"/>
            </w:pPr>
            <w:r>
              <w:t>Number</w:t>
            </w:r>
          </w:p>
        </w:tc>
        <w:tc>
          <w:tcPr>
            <w:tcW w:w="630" w:type="dxa"/>
          </w:tcPr>
          <w:p w14:paraId="299B7EE3" w14:textId="50520EAE" w:rsidR="00534E03" w:rsidRDefault="00534E03" w:rsidP="00CF718E">
            <w:pPr>
              <w:pStyle w:val="Sothutu-1so"/>
              <w:spacing w:before="120" w:after="120" w:line="276" w:lineRule="auto"/>
              <w:jc w:val="left"/>
              <w:rPr>
                <w:szCs w:val="24"/>
              </w:rPr>
            </w:pPr>
            <w:r>
              <w:rPr>
                <w:szCs w:val="24"/>
              </w:rPr>
              <w:t>20</w:t>
            </w:r>
          </w:p>
        </w:tc>
        <w:tc>
          <w:tcPr>
            <w:tcW w:w="540" w:type="dxa"/>
          </w:tcPr>
          <w:p w14:paraId="4D5FA26E" w14:textId="592078FE" w:rsidR="00534E03" w:rsidRDefault="00534E03" w:rsidP="00CF718E">
            <w:pPr>
              <w:pStyle w:val="Sothutu-1so"/>
              <w:spacing w:before="120" w:after="120" w:line="276" w:lineRule="auto"/>
              <w:jc w:val="left"/>
              <w:rPr>
                <w:szCs w:val="24"/>
              </w:rPr>
            </w:pPr>
            <w:r>
              <w:rPr>
                <w:szCs w:val="24"/>
              </w:rPr>
              <w:t>N</w:t>
            </w:r>
          </w:p>
        </w:tc>
        <w:tc>
          <w:tcPr>
            <w:tcW w:w="450" w:type="dxa"/>
          </w:tcPr>
          <w:p w14:paraId="68E7393D" w14:textId="08C3C8CB" w:rsidR="00534E03" w:rsidRDefault="00534E03" w:rsidP="00CF718E">
            <w:pPr>
              <w:pStyle w:val="Sothutu-1so"/>
              <w:spacing w:before="120" w:after="120" w:line="276" w:lineRule="auto"/>
              <w:jc w:val="left"/>
              <w:rPr>
                <w:szCs w:val="24"/>
              </w:rPr>
            </w:pPr>
            <w:r>
              <w:rPr>
                <w:szCs w:val="24"/>
              </w:rPr>
              <w:t>Y</w:t>
            </w:r>
          </w:p>
        </w:tc>
        <w:tc>
          <w:tcPr>
            <w:tcW w:w="540" w:type="dxa"/>
          </w:tcPr>
          <w:p w14:paraId="098BCCDA" w14:textId="05F5D928" w:rsidR="00534E03" w:rsidRDefault="00534E03" w:rsidP="00CF718E">
            <w:pPr>
              <w:pStyle w:val="Sothutu-1so"/>
              <w:spacing w:before="120" w:after="120" w:line="276" w:lineRule="auto"/>
              <w:jc w:val="center"/>
              <w:rPr>
                <w:szCs w:val="24"/>
              </w:rPr>
            </w:pPr>
            <w:r>
              <w:rPr>
                <w:szCs w:val="24"/>
              </w:rPr>
              <w:t>Y</w:t>
            </w:r>
          </w:p>
        </w:tc>
        <w:tc>
          <w:tcPr>
            <w:tcW w:w="7380" w:type="dxa"/>
          </w:tcPr>
          <w:p w14:paraId="533E8C0E" w14:textId="6C7F7248" w:rsidR="00534E03" w:rsidRPr="004C531E" w:rsidRDefault="00534E03" w:rsidP="00CF718E">
            <w:pPr>
              <w:pStyle w:val="Sothutu-1so"/>
              <w:spacing w:before="120" w:after="120" w:line="276" w:lineRule="auto"/>
              <w:rPr>
                <w:szCs w:val="24"/>
              </w:rPr>
            </w:pPr>
            <w:r>
              <w:rPr>
                <w:szCs w:val="24"/>
              </w:rPr>
              <w:t>Với</w:t>
            </w:r>
            <w:r w:rsidR="008304FE">
              <w:rPr>
                <w:szCs w:val="24"/>
              </w:rPr>
              <w:t xml:space="preserve"> tiền tệ = tiền tệ hạch toán</w:t>
            </w:r>
            <w:r>
              <w:rPr>
                <w:szCs w:val="24"/>
              </w:rPr>
              <w:t xml:space="preserve"> thì mặc định là 1 và Readonly</w:t>
            </w:r>
          </w:p>
        </w:tc>
      </w:tr>
      <w:tr w:rsidR="000042CF" w:rsidRPr="004C531E" w14:paraId="47ACB2B5" w14:textId="77777777" w:rsidTr="009A4951">
        <w:trPr>
          <w:cantSplit/>
          <w:trHeight w:val="827"/>
        </w:trPr>
        <w:tc>
          <w:tcPr>
            <w:tcW w:w="1800" w:type="dxa"/>
            <w:vAlign w:val="bottom"/>
          </w:tcPr>
          <w:p w14:paraId="2497D08E" w14:textId="77777777" w:rsidR="000042CF" w:rsidRDefault="000042CF" w:rsidP="00CF718E">
            <w:pPr>
              <w:ind w:left="0"/>
              <w:rPr>
                <w:szCs w:val="24"/>
              </w:rPr>
            </w:pPr>
            <w:r w:rsidRPr="00311EE8">
              <w:rPr>
                <w:szCs w:val="24"/>
              </w:rPr>
              <w:t>Tổng tiền đề nghị</w:t>
            </w:r>
          </w:p>
        </w:tc>
        <w:tc>
          <w:tcPr>
            <w:tcW w:w="1980" w:type="dxa"/>
            <w:vAlign w:val="bottom"/>
          </w:tcPr>
          <w:p w14:paraId="6F28B000" w14:textId="77777777" w:rsidR="000042CF" w:rsidRDefault="000042CF" w:rsidP="00CF718E">
            <w:pPr>
              <w:ind w:left="0"/>
              <w:rPr>
                <w:szCs w:val="24"/>
              </w:rPr>
            </w:pPr>
            <w:r w:rsidRPr="00311EE8">
              <w:rPr>
                <w:szCs w:val="24"/>
              </w:rPr>
              <w:t>REQUEST_AMOUNT</w:t>
            </w:r>
          </w:p>
        </w:tc>
        <w:tc>
          <w:tcPr>
            <w:tcW w:w="1417" w:type="dxa"/>
          </w:tcPr>
          <w:p w14:paraId="06F4D6BB" w14:textId="77777777" w:rsidR="000042CF" w:rsidRDefault="000042CF" w:rsidP="00CF718E">
            <w:pPr>
              <w:ind w:left="0"/>
            </w:pPr>
            <w:r>
              <w:t>Number</w:t>
            </w:r>
          </w:p>
        </w:tc>
        <w:tc>
          <w:tcPr>
            <w:tcW w:w="630" w:type="dxa"/>
          </w:tcPr>
          <w:p w14:paraId="79DE789B"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66C5C6BF"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4C6671B7"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11255BA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6F5C6C1E" w14:textId="5BC34782" w:rsidR="000042CF" w:rsidRPr="004C531E" w:rsidRDefault="003241DB" w:rsidP="00CF718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0042CF" w14:paraId="44353E60" w14:textId="77777777" w:rsidTr="009A4951">
        <w:trPr>
          <w:cantSplit/>
          <w:trHeight w:val="827"/>
        </w:trPr>
        <w:tc>
          <w:tcPr>
            <w:tcW w:w="1800" w:type="dxa"/>
            <w:vAlign w:val="bottom"/>
          </w:tcPr>
          <w:p w14:paraId="436B125E" w14:textId="77777777" w:rsidR="000042CF" w:rsidRDefault="000042CF" w:rsidP="00CF718E">
            <w:pPr>
              <w:ind w:left="0"/>
              <w:rPr>
                <w:szCs w:val="24"/>
              </w:rPr>
            </w:pPr>
            <w:r w:rsidRPr="00311EE8">
              <w:rPr>
                <w:szCs w:val="24"/>
              </w:rPr>
              <w:t>Tổng tiền được duyệt</w:t>
            </w:r>
          </w:p>
        </w:tc>
        <w:tc>
          <w:tcPr>
            <w:tcW w:w="1980" w:type="dxa"/>
            <w:vAlign w:val="bottom"/>
          </w:tcPr>
          <w:p w14:paraId="7DAC8BE4" w14:textId="77777777" w:rsidR="000042CF" w:rsidRPr="00311EE8" w:rsidRDefault="000042CF" w:rsidP="00CF718E">
            <w:pPr>
              <w:ind w:left="0"/>
              <w:rPr>
                <w:szCs w:val="24"/>
              </w:rPr>
            </w:pPr>
            <w:r w:rsidRPr="00311EE8">
              <w:rPr>
                <w:szCs w:val="24"/>
              </w:rPr>
              <w:t>APPROVED_AMOUNT</w:t>
            </w:r>
          </w:p>
        </w:tc>
        <w:tc>
          <w:tcPr>
            <w:tcW w:w="1417" w:type="dxa"/>
          </w:tcPr>
          <w:p w14:paraId="5F7FB1AC" w14:textId="77777777" w:rsidR="000042CF" w:rsidRDefault="000042CF" w:rsidP="00CF718E">
            <w:pPr>
              <w:ind w:left="0"/>
            </w:pPr>
            <w:r>
              <w:t>Number</w:t>
            </w:r>
          </w:p>
        </w:tc>
        <w:tc>
          <w:tcPr>
            <w:tcW w:w="630" w:type="dxa"/>
          </w:tcPr>
          <w:p w14:paraId="40CFF976"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5A205E1"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33C82C55"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21597712"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4243F5B0" w14:textId="59837332" w:rsidR="000042CF" w:rsidRDefault="003241DB" w:rsidP="00CF718E">
            <w:pPr>
              <w:pStyle w:val="Sothutu-1so"/>
              <w:spacing w:before="120" w:after="120" w:line="276" w:lineRule="auto"/>
              <w:rPr>
                <w:szCs w:val="24"/>
              </w:rPr>
            </w:pPr>
            <w:r>
              <w:rPr>
                <w:szCs w:val="24"/>
              </w:rPr>
              <w:t xml:space="preserve">Tổng tiền được duyệt của các line chi tiết, cập nhật sau mỗi lần lưu bản ghi chi tiết </w:t>
            </w:r>
          </w:p>
        </w:tc>
      </w:tr>
      <w:tr w:rsidR="000042CF" w:rsidRPr="00311EE8" w14:paraId="1CD9600B" w14:textId="77777777" w:rsidTr="009A4951">
        <w:trPr>
          <w:cantSplit/>
          <w:trHeight w:val="827"/>
        </w:trPr>
        <w:tc>
          <w:tcPr>
            <w:tcW w:w="14737" w:type="dxa"/>
            <w:gridSpan w:val="8"/>
          </w:tcPr>
          <w:p w14:paraId="49A6BE25" w14:textId="77777777" w:rsidR="000042CF" w:rsidRPr="00311EE8" w:rsidRDefault="000042CF" w:rsidP="00CF718E">
            <w:pPr>
              <w:pStyle w:val="Sothutu-1so"/>
              <w:spacing w:before="120" w:after="120" w:line="276" w:lineRule="auto"/>
              <w:jc w:val="left"/>
              <w:rPr>
                <w:szCs w:val="24"/>
              </w:rPr>
            </w:pPr>
            <w:r w:rsidRPr="001E5A81">
              <w:rPr>
                <w:b/>
                <w:szCs w:val="24"/>
              </w:rPr>
              <w:t xml:space="preserve">Group: Thông tin </w:t>
            </w:r>
            <w:r>
              <w:rPr>
                <w:b/>
                <w:szCs w:val="24"/>
              </w:rPr>
              <w:t>VOffice</w:t>
            </w:r>
          </w:p>
        </w:tc>
      </w:tr>
      <w:tr w:rsidR="000042CF" w:rsidRPr="00311EE8" w14:paraId="171DD362" w14:textId="77777777" w:rsidTr="009A4951">
        <w:trPr>
          <w:cantSplit/>
          <w:trHeight w:val="827"/>
        </w:trPr>
        <w:tc>
          <w:tcPr>
            <w:tcW w:w="1800" w:type="dxa"/>
          </w:tcPr>
          <w:p w14:paraId="5A464E3A" w14:textId="77777777" w:rsidR="000042CF" w:rsidRDefault="000042CF" w:rsidP="00CF718E">
            <w:pPr>
              <w:pStyle w:val="Sothutu-1so"/>
              <w:spacing w:before="120" w:after="120" w:line="276" w:lineRule="auto"/>
              <w:jc w:val="left"/>
              <w:rPr>
                <w:szCs w:val="24"/>
              </w:rPr>
            </w:pPr>
            <w:r w:rsidRPr="00555E4D">
              <w:rPr>
                <w:szCs w:val="24"/>
              </w:rPr>
              <w:t>Số, ký hiệu VB trình ký</w:t>
            </w:r>
            <w:r>
              <w:rPr>
                <w:szCs w:val="24"/>
              </w:rPr>
              <w:t xml:space="preserve"> </w:t>
            </w:r>
          </w:p>
          <w:p w14:paraId="5633E4CE" w14:textId="77777777" w:rsidR="000042CF" w:rsidRPr="00555E4D" w:rsidRDefault="000042CF" w:rsidP="00CF718E">
            <w:pPr>
              <w:pStyle w:val="Sothutu-1so"/>
              <w:spacing w:before="120" w:after="120" w:line="276" w:lineRule="auto"/>
              <w:jc w:val="left"/>
              <w:rPr>
                <w:szCs w:val="24"/>
              </w:rPr>
            </w:pPr>
            <w:r w:rsidRPr="00555E4D">
              <w:rPr>
                <w:szCs w:val="24"/>
              </w:rPr>
              <w:t>(Link tới danh sách chứng từ trình ký)</w:t>
            </w:r>
          </w:p>
        </w:tc>
        <w:tc>
          <w:tcPr>
            <w:tcW w:w="1980" w:type="dxa"/>
          </w:tcPr>
          <w:p w14:paraId="1FDD9598" w14:textId="77777777" w:rsidR="000042CF" w:rsidRPr="00555E4D" w:rsidRDefault="000042CF" w:rsidP="00CF718E">
            <w:pPr>
              <w:ind w:left="0"/>
              <w:rPr>
                <w:szCs w:val="24"/>
              </w:rPr>
            </w:pPr>
            <w:r w:rsidRPr="00555E4D">
              <w:rPr>
                <w:szCs w:val="24"/>
              </w:rPr>
              <w:t>Hard_Copy_Document_No</w:t>
            </w:r>
          </w:p>
        </w:tc>
        <w:tc>
          <w:tcPr>
            <w:tcW w:w="1417" w:type="dxa"/>
          </w:tcPr>
          <w:p w14:paraId="12C0AB22" w14:textId="77777777" w:rsidR="000042CF" w:rsidRDefault="000042CF" w:rsidP="00CF718E">
            <w:pPr>
              <w:ind w:left="0"/>
            </w:pPr>
            <w:r>
              <w:t>String</w:t>
            </w:r>
          </w:p>
          <w:p w14:paraId="0471F2B3" w14:textId="77777777" w:rsidR="000042CF" w:rsidRDefault="000042CF" w:rsidP="00CF718E">
            <w:pPr>
              <w:ind w:left="0"/>
            </w:pPr>
            <w:r>
              <w:t>Text Box</w:t>
            </w:r>
          </w:p>
        </w:tc>
        <w:tc>
          <w:tcPr>
            <w:tcW w:w="630" w:type="dxa"/>
          </w:tcPr>
          <w:p w14:paraId="22786B1C"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0B1DFDA"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42E55708"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7348A785"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454F87E9" w14:textId="77777777" w:rsidR="000042CF" w:rsidRPr="00311EE8" w:rsidRDefault="000042CF" w:rsidP="00CF718E">
            <w:pPr>
              <w:pStyle w:val="Sothutu-1so"/>
              <w:spacing w:before="120" w:after="120" w:line="276" w:lineRule="auto"/>
              <w:rPr>
                <w:szCs w:val="24"/>
              </w:rPr>
            </w:pPr>
            <w:r w:rsidRPr="00AA0869">
              <w:rPr>
                <w:szCs w:val="24"/>
              </w:rPr>
              <w:t>Lấy thông tin từ VOffice</w:t>
            </w:r>
          </w:p>
        </w:tc>
      </w:tr>
      <w:tr w:rsidR="000042CF" w:rsidRPr="00311EE8" w14:paraId="7897E457" w14:textId="77777777" w:rsidTr="009A4951">
        <w:trPr>
          <w:cantSplit/>
          <w:trHeight w:val="827"/>
        </w:trPr>
        <w:tc>
          <w:tcPr>
            <w:tcW w:w="1800" w:type="dxa"/>
          </w:tcPr>
          <w:p w14:paraId="6E4312FE" w14:textId="77777777" w:rsidR="000042CF" w:rsidRPr="00555E4D" w:rsidRDefault="000042CF" w:rsidP="00CF718E">
            <w:pPr>
              <w:pStyle w:val="Sothutu-1so"/>
              <w:spacing w:before="120" w:after="120" w:line="276" w:lineRule="auto"/>
              <w:jc w:val="left"/>
              <w:rPr>
                <w:szCs w:val="24"/>
              </w:rPr>
            </w:pPr>
            <w:r w:rsidRPr="00555E4D">
              <w:rPr>
                <w:szCs w:val="24"/>
              </w:rPr>
              <w:lastRenderedPageBreak/>
              <w:t>Trạng thái ký</w:t>
            </w:r>
          </w:p>
        </w:tc>
        <w:tc>
          <w:tcPr>
            <w:tcW w:w="1980" w:type="dxa"/>
          </w:tcPr>
          <w:p w14:paraId="1E3C838D" w14:textId="77777777" w:rsidR="000042CF" w:rsidRPr="00555E4D" w:rsidRDefault="000042CF" w:rsidP="00CF718E">
            <w:pPr>
              <w:ind w:left="0"/>
              <w:rPr>
                <w:szCs w:val="24"/>
              </w:rPr>
            </w:pPr>
            <w:r w:rsidRPr="00555E4D">
              <w:t>SignerStatus</w:t>
            </w:r>
          </w:p>
        </w:tc>
        <w:tc>
          <w:tcPr>
            <w:tcW w:w="1417" w:type="dxa"/>
          </w:tcPr>
          <w:p w14:paraId="128F73A5" w14:textId="77777777" w:rsidR="000042CF" w:rsidRDefault="000042CF" w:rsidP="00CF718E">
            <w:pPr>
              <w:ind w:left="0"/>
            </w:pPr>
            <w:r>
              <w:t>String</w:t>
            </w:r>
          </w:p>
          <w:p w14:paraId="245435FE" w14:textId="77777777" w:rsidR="000042CF" w:rsidRDefault="000042CF" w:rsidP="00CF718E">
            <w:pPr>
              <w:ind w:left="0"/>
            </w:pPr>
            <w:r>
              <w:t>CL</w:t>
            </w:r>
          </w:p>
        </w:tc>
        <w:tc>
          <w:tcPr>
            <w:tcW w:w="630" w:type="dxa"/>
          </w:tcPr>
          <w:p w14:paraId="4DA81BD4"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45406397"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52396DF3"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003BD1CE"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7A166F7" w14:textId="2C392F1C" w:rsidR="00603D41" w:rsidRDefault="00603D41" w:rsidP="00CF718E">
            <w:pPr>
              <w:pStyle w:val="Sothutu-1so"/>
              <w:spacing w:before="120" w:after="120" w:line="276" w:lineRule="auto"/>
              <w:rPr>
                <w:szCs w:val="24"/>
              </w:rPr>
            </w:pPr>
            <w:r>
              <w:rPr>
                <w:szCs w:val="24"/>
              </w:rPr>
              <w:t>Lấy thông tin từ VOffice</w:t>
            </w:r>
          </w:p>
          <w:p w14:paraId="69CBB2EC" w14:textId="78B7A0D1" w:rsidR="002F7830" w:rsidRDefault="002F7830" w:rsidP="00CF718E">
            <w:pPr>
              <w:pStyle w:val="Sothutu-1so"/>
              <w:spacing w:before="120" w:after="120" w:line="276" w:lineRule="auto"/>
              <w:rPr>
                <w:szCs w:val="24"/>
              </w:rPr>
            </w:pPr>
            <w:r>
              <w:rPr>
                <w:szCs w:val="24"/>
              </w:rPr>
              <w:t>Bao gồm các trạng thái:</w:t>
            </w:r>
          </w:p>
          <w:p w14:paraId="11EC8D1A" w14:textId="09ADC0D7" w:rsidR="000042CF" w:rsidRPr="00884F5F" w:rsidRDefault="000042CF" w:rsidP="00CF718E">
            <w:pPr>
              <w:pStyle w:val="Sothutu-1so"/>
              <w:spacing w:before="120" w:after="120" w:line="276" w:lineRule="auto"/>
              <w:rPr>
                <w:szCs w:val="24"/>
              </w:rPr>
            </w:pPr>
            <w:r w:rsidRPr="00884F5F">
              <w:rPr>
                <w:szCs w:val="24"/>
              </w:rPr>
              <w:t>0-Chưa ký</w:t>
            </w:r>
          </w:p>
          <w:p w14:paraId="3AEDD9F1" w14:textId="77777777" w:rsidR="000042CF" w:rsidRPr="00884F5F" w:rsidRDefault="000042CF" w:rsidP="00CF718E">
            <w:pPr>
              <w:pStyle w:val="Sothutu-1so"/>
              <w:spacing w:before="120" w:after="120" w:line="276" w:lineRule="auto"/>
              <w:rPr>
                <w:szCs w:val="24"/>
              </w:rPr>
            </w:pPr>
            <w:r w:rsidRPr="00884F5F">
              <w:rPr>
                <w:szCs w:val="24"/>
              </w:rPr>
              <w:t>1-Văn thu từ chối</w:t>
            </w:r>
          </w:p>
          <w:p w14:paraId="51CEBCEF" w14:textId="77777777" w:rsidR="000042CF" w:rsidRPr="00884F5F" w:rsidRDefault="000042CF" w:rsidP="00CF718E">
            <w:pPr>
              <w:pStyle w:val="Sothutu-1so"/>
              <w:spacing w:before="120" w:after="120" w:line="276" w:lineRule="auto"/>
              <w:rPr>
                <w:szCs w:val="24"/>
              </w:rPr>
            </w:pPr>
            <w:r w:rsidRPr="00884F5F">
              <w:rPr>
                <w:szCs w:val="24"/>
              </w:rPr>
              <w:t>2-Lãnh đạo từ chối</w:t>
            </w:r>
          </w:p>
          <w:p w14:paraId="03330CB2" w14:textId="77777777" w:rsidR="000042CF" w:rsidRPr="00884F5F" w:rsidRDefault="000042CF" w:rsidP="00CF718E">
            <w:pPr>
              <w:pStyle w:val="Sothutu-1so"/>
              <w:spacing w:before="120" w:after="120" w:line="276" w:lineRule="auto"/>
              <w:rPr>
                <w:szCs w:val="24"/>
              </w:rPr>
            </w:pPr>
            <w:r w:rsidRPr="00884F5F">
              <w:rPr>
                <w:szCs w:val="24"/>
              </w:rPr>
              <w:t>3-Đã phê duyệt</w:t>
            </w:r>
          </w:p>
          <w:p w14:paraId="587AC368" w14:textId="77777777" w:rsidR="000042CF" w:rsidRPr="00884F5F" w:rsidRDefault="000042CF" w:rsidP="00CF718E">
            <w:pPr>
              <w:pStyle w:val="Sothutu-1so"/>
              <w:spacing w:before="120" w:after="120" w:line="276" w:lineRule="auto"/>
              <w:rPr>
                <w:szCs w:val="24"/>
              </w:rPr>
            </w:pPr>
            <w:r w:rsidRPr="00884F5F">
              <w:rPr>
                <w:szCs w:val="24"/>
              </w:rPr>
              <w:t>4-Hủy luồng</w:t>
            </w:r>
          </w:p>
          <w:p w14:paraId="78A75634" w14:textId="77777777" w:rsidR="000042CF" w:rsidRPr="00884F5F" w:rsidRDefault="000042CF" w:rsidP="00CF718E">
            <w:pPr>
              <w:pStyle w:val="Sothutu-1so"/>
              <w:spacing w:before="120" w:after="120" w:line="276" w:lineRule="auto"/>
              <w:rPr>
                <w:szCs w:val="24"/>
              </w:rPr>
            </w:pPr>
            <w:r w:rsidRPr="00884F5F">
              <w:rPr>
                <w:szCs w:val="24"/>
              </w:rPr>
              <w:t>5-Đã ban hành</w:t>
            </w:r>
          </w:p>
          <w:p w14:paraId="46A30F89" w14:textId="77777777" w:rsidR="000042CF" w:rsidRPr="00311EE8" w:rsidRDefault="000042CF" w:rsidP="00CF718E">
            <w:pPr>
              <w:pStyle w:val="Sothutu-1so"/>
              <w:spacing w:before="120" w:after="120" w:line="276" w:lineRule="auto"/>
              <w:rPr>
                <w:szCs w:val="24"/>
              </w:rPr>
            </w:pPr>
            <w:r w:rsidRPr="00884F5F">
              <w:rPr>
                <w:szCs w:val="24"/>
              </w:rPr>
              <w:t>10-Chờ</w:t>
            </w:r>
            <w:r w:rsidRPr="00884F5F">
              <w:t xml:space="preserve"> ký</w:t>
            </w:r>
          </w:p>
        </w:tc>
      </w:tr>
      <w:tr w:rsidR="000042CF" w:rsidRPr="00311EE8" w14:paraId="6F9440FC" w14:textId="77777777" w:rsidTr="009A4951">
        <w:trPr>
          <w:cantSplit/>
          <w:trHeight w:val="827"/>
        </w:trPr>
        <w:tc>
          <w:tcPr>
            <w:tcW w:w="1800" w:type="dxa"/>
          </w:tcPr>
          <w:p w14:paraId="761FDB2F" w14:textId="77777777" w:rsidR="000042CF" w:rsidRPr="00555E4D" w:rsidRDefault="000042CF" w:rsidP="00CF718E">
            <w:pPr>
              <w:pStyle w:val="Sothutu-1so"/>
              <w:spacing w:before="120" w:after="120" w:line="276" w:lineRule="auto"/>
              <w:jc w:val="left"/>
              <w:rPr>
                <w:szCs w:val="24"/>
              </w:rPr>
            </w:pPr>
            <w:r w:rsidRPr="00555E4D">
              <w:rPr>
                <w:szCs w:val="24"/>
              </w:rPr>
              <w:t>Ngày duyệt Voffice</w:t>
            </w:r>
          </w:p>
        </w:tc>
        <w:tc>
          <w:tcPr>
            <w:tcW w:w="1980" w:type="dxa"/>
          </w:tcPr>
          <w:p w14:paraId="7C52E729" w14:textId="77777777" w:rsidR="000042CF" w:rsidRDefault="000042CF" w:rsidP="00CF718E">
            <w:pPr>
              <w:ind w:left="0"/>
              <w:rPr>
                <w:szCs w:val="24"/>
              </w:rPr>
            </w:pPr>
            <w:r w:rsidRPr="00555E4D">
              <w:rPr>
                <w:szCs w:val="24"/>
              </w:rPr>
              <w:t>Hard_Copy_Date</w:t>
            </w:r>
          </w:p>
          <w:p w14:paraId="3F288466" w14:textId="137B09CE" w:rsidR="009E528D" w:rsidRPr="00555E4D" w:rsidRDefault="009E528D" w:rsidP="00CF718E">
            <w:pPr>
              <w:ind w:left="0"/>
              <w:rPr>
                <w:szCs w:val="24"/>
              </w:rPr>
            </w:pPr>
            <w:r w:rsidRPr="00E5611C">
              <w:rPr>
                <w:szCs w:val="24"/>
                <w:highlight w:val="yellow"/>
              </w:rPr>
              <w:t>ActionDate</w:t>
            </w:r>
          </w:p>
        </w:tc>
        <w:tc>
          <w:tcPr>
            <w:tcW w:w="1417" w:type="dxa"/>
          </w:tcPr>
          <w:p w14:paraId="106C0D4E" w14:textId="77777777" w:rsidR="000042CF" w:rsidRDefault="000042CF" w:rsidP="00CF718E">
            <w:pPr>
              <w:ind w:left="0"/>
            </w:pPr>
            <w:r>
              <w:t>Date</w:t>
            </w:r>
          </w:p>
        </w:tc>
        <w:tc>
          <w:tcPr>
            <w:tcW w:w="630" w:type="dxa"/>
          </w:tcPr>
          <w:p w14:paraId="1C47316B" w14:textId="77777777" w:rsidR="000042CF" w:rsidRDefault="000042CF" w:rsidP="00CF718E">
            <w:pPr>
              <w:pStyle w:val="Sothutu-1so"/>
              <w:spacing w:before="120" w:after="120" w:line="276" w:lineRule="auto"/>
              <w:jc w:val="left"/>
              <w:rPr>
                <w:szCs w:val="24"/>
              </w:rPr>
            </w:pPr>
          </w:p>
        </w:tc>
        <w:tc>
          <w:tcPr>
            <w:tcW w:w="540" w:type="dxa"/>
          </w:tcPr>
          <w:p w14:paraId="723FA5AB"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0EC37C1F"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7C7D736C"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73C1DEFB" w14:textId="77777777" w:rsidR="000042CF" w:rsidRPr="00311EE8" w:rsidRDefault="000042CF" w:rsidP="00CF718E">
            <w:pPr>
              <w:pStyle w:val="Sothutu-1so"/>
              <w:spacing w:before="120" w:after="120" w:line="276" w:lineRule="auto"/>
              <w:rPr>
                <w:szCs w:val="24"/>
              </w:rPr>
            </w:pPr>
            <w:r w:rsidRPr="00AA0869">
              <w:rPr>
                <w:szCs w:val="24"/>
              </w:rPr>
              <w:t>Lấy thông tin từ VOffice</w:t>
            </w:r>
          </w:p>
        </w:tc>
      </w:tr>
      <w:tr w:rsidR="000042CF" w:rsidRPr="00311EE8" w14:paraId="7D4BC9B8" w14:textId="77777777" w:rsidTr="009A4951">
        <w:trPr>
          <w:cantSplit/>
          <w:trHeight w:val="827"/>
        </w:trPr>
        <w:tc>
          <w:tcPr>
            <w:tcW w:w="1800" w:type="dxa"/>
          </w:tcPr>
          <w:p w14:paraId="258E02DA" w14:textId="77777777" w:rsidR="000042CF" w:rsidRPr="00555E4D" w:rsidRDefault="000042CF" w:rsidP="00CF718E">
            <w:pPr>
              <w:pStyle w:val="Sothutu-1so"/>
              <w:spacing w:before="120" w:after="120" w:line="276" w:lineRule="auto"/>
              <w:jc w:val="left"/>
              <w:rPr>
                <w:szCs w:val="24"/>
              </w:rPr>
            </w:pPr>
            <w:r w:rsidRPr="00555E4D">
              <w:rPr>
                <w:szCs w:val="24"/>
              </w:rPr>
              <w:t>Bản ghi trình ký</w:t>
            </w:r>
          </w:p>
        </w:tc>
        <w:tc>
          <w:tcPr>
            <w:tcW w:w="1980" w:type="dxa"/>
          </w:tcPr>
          <w:p w14:paraId="5410300C" w14:textId="77777777" w:rsidR="000042CF" w:rsidRPr="00555E4D" w:rsidRDefault="000042CF" w:rsidP="00CF718E">
            <w:pPr>
              <w:ind w:left="0"/>
              <w:rPr>
                <w:szCs w:val="24"/>
              </w:rPr>
            </w:pPr>
            <w:r w:rsidRPr="00555E4D">
              <w:t>IsSignerRecord</w:t>
            </w:r>
          </w:p>
        </w:tc>
        <w:tc>
          <w:tcPr>
            <w:tcW w:w="1417" w:type="dxa"/>
          </w:tcPr>
          <w:p w14:paraId="0C1027CF" w14:textId="77777777" w:rsidR="000042CF" w:rsidRDefault="000042CF" w:rsidP="00CF718E">
            <w:pPr>
              <w:ind w:left="0"/>
            </w:pPr>
            <w:r>
              <w:t>Boolean</w:t>
            </w:r>
          </w:p>
          <w:p w14:paraId="62D3F5CE" w14:textId="77777777" w:rsidR="000042CF" w:rsidRDefault="000042CF" w:rsidP="00CF718E">
            <w:pPr>
              <w:ind w:left="0"/>
            </w:pPr>
            <w:r>
              <w:t>Check box</w:t>
            </w:r>
          </w:p>
        </w:tc>
        <w:tc>
          <w:tcPr>
            <w:tcW w:w="630" w:type="dxa"/>
          </w:tcPr>
          <w:p w14:paraId="7889D638" w14:textId="77777777" w:rsidR="000042CF" w:rsidRDefault="000042CF" w:rsidP="00CF718E">
            <w:pPr>
              <w:pStyle w:val="Sothutu-1so"/>
              <w:spacing w:before="120" w:after="120" w:line="276" w:lineRule="auto"/>
              <w:jc w:val="left"/>
              <w:rPr>
                <w:szCs w:val="24"/>
              </w:rPr>
            </w:pPr>
          </w:p>
        </w:tc>
        <w:tc>
          <w:tcPr>
            <w:tcW w:w="540" w:type="dxa"/>
          </w:tcPr>
          <w:p w14:paraId="5AEC223F"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2FEAA720"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581A411A" w14:textId="77777777" w:rsidR="000042CF" w:rsidRDefault="000042CF" w:rsidP="00CF718E">
            <w:pPr>
              <w:pStyle w:val="Sothutu-1so"/>
              <w:spacing w:before="120" w:after="120" w:line="276" w:lineRule="auto"/>
              <w:jc w:val="center"/>
              <w:rPr>
                <w:szCs w:val="24"/>
              </w:rPr>
            </w:pPr>
            <w:r>
              <w:rPr>
                <w:szCs w:val="24"/>
              </w:rPr>
              <w:t>N</w:t>
            </w:r>
          </w:p>
        </w:tc>
        <w:tc>
          <w:tcPr>
            <w:tcW w:w="7380" w:type="dxa"/>
          </w:tcPr>
          <w:p w14:paraId="0240716B" w14:textId="44D5C0DC" w:rsidR="000042CF" w:rsidRPr="00311EE8" w:rsidRDefault="00B334D6" w:rsidP="00CF718E">
            <w:pPr>
              <w:pStyle w:val="Sothutu-1so"/>
              <w:spacing w:before="120" w:after="120" w:line="276" w:lineRule="auto"/>
              <w:rPr>
                <w:szCs w:val="24"/>
              </w:rPr>
            </w:pPr>
            <w:r>
              <w:rPr>
                <w:szCs w:val="24"/>
              </w:rPr>
              <w:t>Bản ghi đã thực hiện chức năng trình ký VOffice, có trạng thái tài liệu trình ký = “Hoàn thành”</w:t>
            </w:r>
          </w:p>
        </w:tc>
      </w:tr>
      <w:tr w:rsidR="000042CF" w:rsidRPr="00311EE8" w14:paraId="47C38135" w14:textId="77777777" w:rsidTr="009A4951">
        <w:trPr>
          <w:cantSplit/>
          <w:trHeight w:val="827"/>
        </w:trPr>
        <w:tc>
          <w:tcPr>
            <w:tcW w:w="14737" w:type="dxa"/>
            <w:gridSpan w:val="8"/>
          </w:tcPr>
          <w:p w14:paraId="5F868C5C" w14:textId="77777777" w:rsidR="000042CF" w:rsidRPr="00311EE8" w:rsidRDefault="000042CF" w:rsidP="00CF718E">
            <w:pPr>
              <w:pStyle w:val="Sothutu-1so"/>
              <w:spacing w:before="120" w:after="120" w:line="276" w:lineRule="auto"/>
              <w:rPr>
                <w:szCs w:val="24"/>
              </w:rPr>
            </w:pPr>
            <w:r w:rsidRPr="001E5A81">
              <w:rPr>
                <w:b/>
                <w:szCs w:val="24"/>
              </w:rPr>
              <w:t xml:space="preserve">Group: Thông tin </w:t>
            </w:r>
            <w:r>
              <w:rPr>
                <w:b/>
                <w:szCs w:val="24"/>
              </w:rPr>
              <w:t>trạng thái</w:t>
            </w:r>
          </w:p>
        </w:tc>
      </w:tr>
      <w:tr w:rsidR="000042CF" w:rsidRPr="00311EE8" w14:paraId="411B7374" w14:textId="77777777" w:rsidTr="009A4951">
        <w:trPr>
          <w:cantSplit/>
          <w:trHeight w:val="827"/>
        </w:trPr>
        <w:tc>
          <w:tcPr>
            <w:tcW w:w="1800" w:type="dxa"/>
          </w:tcPr>
          <w:p w14:paraId="3240BBA6" w14:textId="77777777" w:rsidR="000042CF" w:rsidRPr="00555E4D" w:rsidRDefault="000042CF" w:rsidP="00CF718E">
            <w:pPr>
              <w:pStyle w:val="Sothutu-1so"/>
              <w:spacing w:before="120" w:after="120" w:line="276" w:lineRule="auto"/>
              <w:jc w:val="left"/>
              <w:rPr>
                <w:szCs w:val="24"/>
              </w:rPr>
            </w:pPr>
            <w:r>
              <w:rPr>
                <w:szCs w:val="24"/>
              </w:rPr>
              <w:lastRenderedPageBreak/>
              <w:t>Trạng thái duyệt</w:t>
            </w:r>
          </w:p>
        </w:tc>
        <w:tc>
          <w:tcPr>
            <w:tcW w:w="1980" w:type="dxa"/>
          </w:tcPr>
          <w:p w14:paraId="786BB0A2" w14:textId="079D73C9" w:rsidR="000042CF" w:rsidRPr="00555E4D" w:rsidRDefault="00F33EAE" w:rsidP="00CF718E">
            <w:pPr>
              <w:ind w:left="0"/>
            </w:pPr>
            <w:r w:rsidRPr="00F33EAE">
              <w:t>APPROVE_STATUS</w:t>
            </w:r>
          </w:p>
        </w:tc>
        <w:tc>
          <w:tcPr>
            <w:tcW w:w="1417" w:type="dxa"/>
          </w:tcPr>
          <w:p w14:paraId="5664352E" w14:textId="77777777" w:rsidR="000042CF" w:rsidRDefault="000042CF" w:rsidP="00CF718E">
            <w:pPr>
              <w:ind w:left="0"/>
            </w:pPr>
            <w:r>
              <w:t>String</w:t>
            </w:r>
          </w:p>
          <w:p w14:paraId="5D590924" w14:textId="569DA12B" w:rsidR="00B726EE" w:rsidRDefault="000042CF" w:rsidP="00CF718E">
            <w:pPr>
              <w:ind w:left="0"/>
            </w:pPr>
            <w:r>
              <w:t>CL</w:t>
            </w:r>
          </w:p>
        </w:tc>
        <w:tc>
          <w:tcPr>
            <w:tcW w:w="630" w:type="dxa"/>
          </w:tcPr>
          <w:p w14:paraId="3BC08557"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63C83D95"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13EF7B50"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655A5B0A"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56638A90" w14:textId="3A06B98A" w:rsidR="000042CF" w:rsidRDefault="000042CF" w:rsidP="00CF718E">
            <w:pPr>
              <w:pStyle w:val="Sothutu-1so"/>
              <w:spacing w:before="120" w:after="120" w:line="276" w:lineRule="auto"/>
              <w:rPr>
                <w:szCs w:val="24"/>
              </w:rPr>
            </w:pPr>
            <w:r>
              <w:rPr>
                <w:szCs w:val="24"/>
              </w:rPr>
              <w:t>Cập nhật trạng thái</w:t>
            </w:r>
            <w:r w:rsidR="00836667">
              <w:rPr>
                <w:szCs w:val="24"/>
              </w:rPr>
              <w:t xml:space="preserve"> duyệt</w:t>
            </w:r>
            <w:r>
              <w:rPr>
                <w:szCs w:val="24"/>
              </w:rPr>
              <w:t xml:space="preserve"> trên web về mobile</w:t>
            </w:r>
          </w:p>
          <w:p w14:paraId="43C7A0C9" w14:textId="77777777" w:rsidR="000042CF" w:rsidRDefault="000042CF" w:rsidP="00CF718E">
            <w:pPr>
              <w:pStyle w:val="Sothutu-1so"/>
              <w:spacing w:before="120" w:after="120" w:line="276" w:lineRule="auto"/>
              <w:rPr>
                <w:szCs w:val="24"/>
              </w:rPr>
            </w:pPr>
            <w:r>
              <w:rPr>
                <w:szCs w:val="24"/>
              </w:rPr>
              <w:t>Bao gồm 3 trạng thái:</w:t>
            </w:r>
          </w:p>
          <w:p w14:paraId="71C1126D" w14:textId="48C515D8" w:rsidR="000F7F14" w:rsidRPr="000F7F14" w:rsidRDefault="000F7F14" w:rsidP="004E37AB">
            <w:pPr>
              <w:pStyle w:val="Sothutu-1so"/>
              <w:numPr>
                <w:ilvl w:val="0"/>
                <w:numId w:val="11"/>
              </w:numPr>
              <w:spacing w:before="120" w:after="120" w:line="276" w:lineRule="auto"/>
              <w:rPr>
                <w:szCs w:val="24"/>
              </w:rPr>
            </w:pPr>
            <w:r w:rsidRPr="000F7F14">
              <w:rPr>
                <w:szCs w:val="24"/>
              </w:rPr>
              <w:t xml:space="preserve">Trạng </w:t>
            </w:r>
            <w:proofErr w:type="gramStart"/>
            <w:r w:rsidRPr="000F7F14">
              <w:rPr>
                <w:szCs w:val="24"/>
              </w:rPr>
              <w:t>thái</w:t>
            </w:r>
            <w:r w:rsidR="000C1C15">
              <w:rPr>
                <w:szCs w:val="24"/>
              </w:rPr>
              <w:t>(</w:t>
            </w:r>
            <w:proofErr w:type="gramEnd"/>
            <w:r w:rsidR="000C1C15">
              <w:rPr>
                <w:szCs w:val="24"/>
              </w:rPr>
              <w:t>‘2’)</w:t>
            </w:r>
            <w:r w:rsidRPr="000F7F14">
              <w:rPr>
                <w:szCs w:val="24"/>
              </w:rPr>
              <w:t xml:space="preserve"> = Từ chối khi có 1 bản ghi ở Tab duyệt có trạng thái = Từ chối</w:t>
            </w:r>
          </w:p>
          <w:p w14:paraId="16ECCE58" w14:textId="47AB54C7" w:rsidR="000F7F14" w:rsidRPr="000F7F14" w:rsidRDefault="000F7F14" w:rsidP="004E37AB">
            <w:pPr>
              <w:pStyle w:val="Sothutu-1so"/>
              <w:numPr>
                <w:ilvl w:val="0"/>
                <w:numId w:val="11"/>
              </w:numPr>
              <w:spacing w:before="120" w:after="120" w:line="276" w:lineRule="auto"/>
              <w:rPr>
                <w:szCs w:val="24"/>
              </w:rPr>
            </w:pPr>
            <w:r w:rsidRPr="000F7F14">
              <w:rPr>
                <w:szCs w:val="24"/>
              </w:rPr>
              <w:t xml:space="preserve">Trạng </w:t>
            </w:r>
            <w:proofErr w:type="gramStart"/>
            <w:r w:rsidRPr="000F7F14">
              <w:rPr>
                <w:szCs w:val="24"/>
              </w:rPr>
              <w:t>thái</w:t>
            </w:r>
            <w:r w:rsidR="000C1C15">
              <w:rPr>
                <w:szCs w:val="24"/>
              </w:rPr>
              <w:t>(</w:t>
            </w:r>
            <w:proofErr w:type="gramEnd"/>
            <w:r w:rsidR="000C1C15">
              <w:rPr>
                <w:szCs w:val="24"/>
              </w:rPr>
              <w:t>‘1’)</w:t>
            </w:r>
            <w:r w:rsidRPr="000F7F14">
              <w:rPr>
                <w:szCs w:val="24"/>
              </w:rPr>
              <w:t xml:space="preserve"> = Duyệt khi tất cả các bản ghi ở Tab duyệt có trạng thái = Duyệt</w:t>
            </w:r>
          </w:p>
          <w:p w14:paraId="12041161" w14:textId="3AD1186A" w:rsidR="000042CF" w:rsidRPr="00311EE8" w:rsidRDefault="000F7F14" w:rsidP="004E37AB">
            <w:pPr>
              <w:pStyle w:val="Sothutu-1so"/>
              <w:numPr>
                <w:ilvl w:val="0"/>
                <w:numId w:val="11"/>
              </w:numPr>
              <w:spacing w:before="120" w:after="120" w:line="276" w:lineRule="auto"/>
              <w:rPr>
                <w:szCs w:val="24"/>
              </w:rPr>
            </w:pPr>
            <w:r w:rsidRPr="000F7F14">
              <w:rPr>
                <w:szCs w:val="24"/>
              </w:rPr>
              <w:t xml:space="preserve">Trạng thái </w:t>
            </w:r>
            <w:r w:rsidR="000C1C15">
              <w:rPr>
                <w:szCs w:val="24"/>
              </w:rPr>
              <w:t>(‘0’)</w:t>
            </w:r>
            <w:r w:rsidRPr="000F7F14">
              <w:rPr>
                <w:szCs w:val="24"/>
              </w:rPr>
              <w:t>= Chưa duyệt với các trường hợp còn lại</w:t>
            </w:r>
          </w:p>
        </w:tc>
      </w:tr>
      <w:tr w:rsidR="000042CF" w:rsidRPr="00311EE8" w14:paraId="3EB0E0DF" w14:textId="77777777" w:rsidTr="009A4951">
        <w:trPr>
          <w:cantSplit/>
          <w:trHeight w:val="827"/>
        </w:trPr>
        <w:tc>
          <w:tcPr>
            <w:tcW w:w="1800" w:type="dxa"/>
          </w:tcPr>
          <w:p w14:paraId="55291257" w14:textId="77777777" w:rsidR="000042CF" w:rsidRDefault="000042CF" w:rsidP="00CF718E">
            <w:pPr>
              <w:pStyle w:val="Sothutu-1so"/>
              <w:spacing w:before="120" w:after="120" w:line="276" w:lineRule="auto"/>
              <w:jc w:val="left"/>
              <w:rPr>
                <w:szCs w:val="24"/>
              </w:rPr>
            </w:pPr>
            <w:r>
              <w:rPr>
                <w:szCs w:val="24"/>
              </w:rPr>
              <w:t>Trạng thái tài liệu</w:t>
            </w:r>
          </w:p>
        </w:tc>
        <w:tc>
          <w:tcPr>
            <w:tcW w:w="1980" w:type="dxa"/>
          </w:tcPr>
          <w:p w14:paraId="23B16E58" w14:textId="229AF923" w:rsidR="000042CF" w:rsidRPr="00555E4D" w:rsidRDefault="00F33EAE" w:rsidP="00CF718E">
            <w:pPr>
              <w:ind w:left="0"/>
            </w:pPr>
            <w:r w:rsidRPr="00F33EAE">
              <w:t>DOCSTATUS</w:t>
            </w:r>
          </w:p>
        </w:tc>
        <w:tc>
          <w:tcPr>
            <w:tcW w:w="1417" w:type="dxa"/>
          </w:tcPr>
          <w:p w14:paraId="68E2FE88" w14:textId="77777777" w:rsidR="000042CF" w:rsidRDefault="000042CF" w:rsidP="00CF718E">
            <w:pPr>
              <w:ind w:left="0"/>
            </w:pPr>
            <w:r>
              <w:t>String</w:t>
            </w:r>
          </w:p>
          <w:p w14:paraId="2B515B4E" w14:textId="77777777" w:rsidR="000042CF" w:rsidRDefault="000042CF" w:rsidP="00CF718E">
            <w:pPr>
              <w:ind w:left="0"/>
            </w:pPr>
            <w:r>
              <w:t>CL</w:t>
            </w:r>
          </w:p>
          <w:p w14:paraId="674B9C11" w14:textId="7EA93D5C" w:rsidR="00B726EE" w:rsidRDefault="00B726EE" w:rsidP="00CF718E">
            <w:pPr>
              <w:ind w:left="0"/>
            </w:pPr>
          </w:p>
        </w:tc>
        <w:tc>
          <w:tcPr>
            <w:tcW w:w="630" w:type="dxa"/>
          </w:tcPr>
          <w:p w14:paraId="5AAF3142"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E019F33"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6F45226B"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4A465A3B"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80070EA" w14:textId="605B54BD" w:rsidR="000042CF" w:rsidRDefault="000042CF" w:rsidP="00CF718E">
            <w:pPr>
              <w:pStyle w:val="Sothutu-1so"/>
              <w:spacing w:before="120" w:after="120" w:line="276" w:lineRule="auto"/>
              <w:rPr>
                <w:szCs w:val="24"/>
              </w:rPr>
            </w:pPr>
            <w:r>
              <w:rPr>
                <w:szCs w:val="24"/>
              </w:rPr>
              <w:t>Bao gồm 2 trạng thái:</w:t>
            </w:r>
          </w:p>
          <w:p w14:paraId="13F86E91" w14:textId="3305BC47" w:rsidR="000042CF" w:rsidRDefault="000042CF" w:rsidP="004E37AB">
            <w:pPr>
              <w:pStyle w:val="Sothutu-1so"/>
              <w:numPr>
                <w:ilvl w:val="0"/>
                <w:numId w:val="11"/>
              </w:numPr>
              <w:spacing w:before="120" w:after="120" w:line="276" w:lineRule="auto"/>
              <w:rPr>
                <w:szCs w:val="24"/>
              </w:rPr>
            </w:pPr>
            <w:r>
              <w:rPr>
                <w:szCs w:val="24"/>
              </w:rPr>
              <w:t>Nháp</w:t>
            </w:r>
            <w:r w:rsidR="000C1C15">
              <w:rPr>
                <w:szCs w:val="24"/>
              </w:rPr>
              <w:t>(‘DR’)</w:t>
            </w:r>
            <w:r>
              <w:rPr>
                <w:szCs w:val="24"/>
              </w:rPr>
              <w:t xml:space="preserve">: Chứng từ mới tạo, trước khi CO bản ghi </w:t>
            </w:r>
          </w:p>
          <w:p w14:paraId="3CB674F0" w14:textId="12321489" w:rsidR="000042CF" w:rsidRPr="00311EE8" w:rsidRDefault="000042CF" w:rsidP="004E37AB">
            <w:pPr>
              <w:pStyle w:val="Sothutu-1so"/>
              <w:numPr>
                <w:ilvl w:val="0"/>
                <w:numId w:val="11"/>
              </w:numPr>
              <w:spacing w:before="120" w:after="120" w:line="276" w:lineRule="auto"/>
              <w:rPr>
                <w:szCs w:val="24"/>
              </w:rPr>
            </w:pPr>
            <w:r>
              <w:rPr>
                <w:szCs w:val="24"/>
              </w:rPr>
              <w:t>Hoàn thành</w:t>
            </w:r>
            <w:r w:rsidR="000C1C15">
              <w:rPr>
                <w:szCs w:val="24"/>
              </w:rPr>
              <w:t>(‘CO’)</w:t>
            </w:r>
            <w:r>
              <w:rPr>
                <w:szCs w:val="24"/>
              </w:rPr>
              <w:t>: sau khi CO bản ghi</w:t>
            </w:r>
          </w:p>
        </w:tc>
      </w:tr>
      <w:tr w:rsidR="000F7F14" w:rsidRPr="00311EE8" w14:paraId="5800E90E" w14:textId="77777777" w:rsidTr="009A4951">
        <w:trPr>
          <w:cantSplit/>
          <w:trHeight w:val="827"/>
        </w:trPr>
        <w:tc>
          <w:tcPr>
            <w:tcW w:w="1800" w:type="dxa"/>
          </w:tcPr>
          <w:p w14:paraId="22AFA201" w14:textId="7BAAEF14" w:rsidR="000F7F14" w:rsidRDefault="000F7F14" w:rsidP="00CF718E">
            <w:pPr>
              <w:pStyle w:val="Sothutu-1so"/>
              <w:spacing w:before="120" w:after="120" w:line="276" w:lineRule="auto"/>
              <w:jc w:val="left"/>
              <w:rPr>
                <w:szCs w:val="24"/>
              </w:rPr>
            </w:pPr>
            <w:r>
              <w:rPr>
                <w:szCs w:val="24"/>
              </w:rPr>
              <w:lastRenderedPageBreak/>
              <w:t>Trạng thái chi</w:t>
            </w:r>
          </w:p>
        </w:tc>
        <w:tc>
          <w:tcPr>
            <w:tcW w:w="1980" w:type="dxa"/>
          </w:tcPr>
          <w:p w14:paraId="46E6D5C8" w14:textId="353546F3" w:rsidR="000F7F14" w:rsidRPr="00555E4D" w:rsidRDefault="00F33EAE" w:rsidP="00CF718E">
            <w:pPr>
              <w:ind w:left="0"/>
            </w:pPr>
            <w:r w:rsidRPr="00F33EAE">
              <w:t>PAYMENT_STATUS</w:t>
            </w:r>
          </w:p>
        </w:tc>
        <w:tc>
          <w:tcPr>
            <w:tcW w:w="1417" w:type="dxa"/>
          </w:tcPr>
          <w:p w14:paraId="24F35A7C" w14:textId="77777777" w:rsidR="000F7F14" w:rsidRDefault="000F7F14" w:rsidP="00CF718E">
            <w:pPr>
              <w:ind w:left="0"/>
            </w:pPr>
            <w:r>
              <w:t>String</w:t>
            </w:r>
          </w:p>
          <w:p w14:paraId="56BFDC27" w14:textId="26E3058A" w:rsidR="000F7F14" w:rsidRDefault="000F7F14" w:rsidP="00CF718E">
            <w:pPr>
              <w:ind w:left="0"/>
            </w:pPr>
            <w:r>
              <w:t>CL</w:t>
            </w:r>
          </w:p>
        </w:tc>
        <w:tc>
          <w:tcPr>
            <w:tcW w:w="630" w:type="dxa"/>
          </w:tcPr>
          <w:p w14:paraId="196DA2A8" w14:textId="14DA6984" w:rsidR="000F7F14" w:rsidRDefault="000F7F14" w:rsidP="00CF718E">
            <w:pPr>
              <w:pStyle w:val="Sothutu-1so"/>
              <w:spacing w:before="120" w:after="120" w:line="276" w:lineRule="auto"/>
              <w:jc w:val="left"/>
              <w:rPr>
                <w:szCs w:val="24"/>
              </w:rPr>
            </w:pPr>
            <w:r>
              <w:rPr>
                <w:szCs w:val="24"/>
              </w:rPr>
              <w:t>20</w:t>
            </w:r>
          </w:p>
        </w:tc>
        <w:tc>
          <w:tcPr>
            <w:tcW w:w="540" w:type="dxa"/>
          </w:tcPr>
          <w:p w14:paraId="1E05BC62" w14:textId="1A0EA02B" w:rsidR="000F7F14" w:rsidRDefault="000F7F14" w:rsidP="00CF718E">
            <w:pPr>
              <w:pStyle w:val="Sothutu-1so"/>
              <w:spacing w:before="120" w:after="120" w:line="276" w:lineRule="auto"/>
              <w:jc w:val="left"/>
              <w:rPr>
                <w:szCs w:val="24"/>
              </w:rPr>
            </w:pPr>
            <w:r>
              <w:rPr>
                <w:szCs w:val="24"/>
              </w:rPr>
              <w:t>Y</w:t>
            </w:r>
          </w:p>
        </w:tc>
        <w:tc>
          <w:tcPr>
            <w:tcW w:w="450" w:type="dxa"/>
          </w:tcPr>
          <w:p w14:paraId="5D18BBAA" w14:textId="3E235E16" w:rsidR="000F7F14" w:rsidRDefault="000F7F14" w:rsidP="00CF718E">
            <w:pPr>
              <w:pStyle w:val="Sothutu-1so"/>
              <w:spacing w:before="120" w:after="120" w:line="276" w:lineRule="auto"/>
              <w:jc w:val="left"/>
              <w:rPr>
                <w:szCs w:val="24"/>
              </w:rPr>
            </w:pPr>
            <w:r>
              <w:rPr>
                <w:szCs w:val="24"/>
              </w:rPr>
              <w:t>N</w:t>
            </w:r>
          </w:p>
        </w:tc>
        <w:tc>
          <w:tcPr>
            <w:tcW w:w="540" w:type="dxa"/>
          </w:tcPr>
          <w:p w14:paraId="18E44E37" w14:textId="6DDD469F" w:rsidR="000F7F14" w:rsidRDefault="000F7F14" w:rsidP="00CF718E">
            <w:pPr>
              <w:pStyle w:val="Sothutu-1so"/>
              <w:spacing w:before="120" w:after="120" w:line="276" w:lineRule="auto"/>
              <w:jc w:val="center"/>
              <w:rPr>
                <w:szCs w:val="24"/>
              </w:rPr>
            </w:pPr>
            <w:r>
              <w:rPr>
                <w:szCs w:val="24"/>
              </w:rPr>
              <w:t>Y</w:t>
            </w:r>
          </w:p>
        </w:tc>
        <w:tc>
          <w:tcPr>
            <w:tcW w:w="7380" w:type="dxa"/>
          </w:tcPr>
          <w:p w14:paraId="0F051F9A" w14:textId="05F71343" w:rsidR="000F7F14" w:rsidRDefault="000F7F14" w:rsidP="00CF718E">
            <w:pPr>
              <w:pStyle w:val="Sothutu-1so"/>
              <w:spacing w:before="120" w:after="120" w:line="276" w:lineRule="auto"/>
              <w:rPr>
                <w:szCs w:val="24"/>
              </w:rPr>
            </w:pPr>
            <w:r>
              <w:rPr>
                <w:szCs w:val="24"/>
              </w:rPr>
              <w:t xml:space="preserve">Cập nhật trạng thái </w:t>
            </w:r>
            <w:r w:rsidR="008525E0">
              <w:rPr>
                <w:szCs w:val="24"/>
              </w:rPr>
              <w:t>chi từ</w:t>
            </w:r>
            <w:r>
              <w:rPr>
                <w:szCs w:val="24"/>
              </w:rPr>
              <w:t xml:space="preserve"> web về mobile</w:t>
            </w:r>
          </w:p>
          <w:p w14:paraId="414FD7F4" w14:textId="40399739" w:rsidR="00520FB5" w:rsidRDefault="00520FB5" w:rsidP="00CF718E">
            <w:pPr>
              <w:pStyle w:val="Sothutu-1so"/>
              <w:spacing w:before="120" w:after="120" w:line="276" w:lineRule="auto"/>
              <w:rPr>
                <w:szCs w:val="24"/>
              </w:rPr>
            </w:pPr>
            <w:r>
              <w:rPr>
                <w:szCs w:val="24"/>
              </w:rPr>
              <w:t>Bao gồm các trạng thái:</w:t>
            </w:r>
          </w:p>
          <w:p w14:paraId="08CE3813" w14:textId="40D02139" w:rsidR="000F7F14" w:rsidRPr="003032BB" w:rsidRDefault="000F7F14" w:rsidP="004E37AB">
            <w:pPr>
              <w:pStyle w:val="Sothutu-1so"/>
              <w:numPr>
                <w:ilvl w:val="0"/>
                <w:numId w:val="11"/>
              </w:numPr>
              <w:spacing w:before="120" w:after="120" w:line="276" w:lineRule="auto"/>
              <w:rPr>
                <w:szCs w:val="24"/>
              </w:rPr>
            </w:pPr>
            <w:r w:rsidRPr="003032BB">
              <w:rPr>
                <w:szCs w:val="24"/>
              </w:rPr>
              <w:t>Chưa chi</w:t>
            </w:r>
            <w:r w:rsidR="00DC673C">
              <w:rPr>
                <w:szCs w:val="24"/>
              </w:rPr>
              <w:t xml:space="preserve"> </w:t>
            </w:r>
            <w:r w:rsidR="000C1C15">
              <w:rPr>
                <w:szCs w:val="24"/>
              </w:rPr>
              <w:t>(‘0’)</w:t>
            </w:r>
            <w:r w:rsidRPr="003032BB">
              <w:rPr>
                <w:szCs w:val="24"/>
              </w:rPr>
              <w:t xml:space="preserve">: Khi chưa có </w:t>
            </w:r>
            <w:r>
              <w:rPr>
                <w:szCs w:val="24"/>
              </w:rPr>
              <w:t>Phiếu</w:t>
            </w:r>
            <w:r w:rsidRPr="003032BB">
              <w:rPr>
                <w:szCs w:val="24"/>
              </w:rPr>
              <w:t xml:space="preserve"> chi nào gắn với Đề nghị chuyển tiền </w:t>
            </w:r>
            <w:r>
              <w:rPr>
                <w:szCs w:val="24"/>
              </w:rPr>
              <w:t>(Thông tin chi không có bản ghi nào)</w:t>
            </w:r>
          </w:p>
          <w:p w14:paraId="6A49E773" w14:textId="76ABE269" w:rsidR="000F7F14" w:rsidRPr="003032BB" w:rsidRDefault="000F7F14" w:rsidP="004E37AB">
            <w:pPr>
              <w:pStyle w:val="Sothutu-1so"/>
              <w:numPr>
                <w:ilvl w:val="0"/>
                <w:numId w:val="11"/>
              </w:numPr>
              <w:spacing w:before="120" w:after="120" w:line="276" w:lineRule="auto"/>
              <w:rPr>
                <w:szCs w:val="24"/>
              </w:rPr>
            </w:pPr>
            <w:r w:rsidRPr="003032BB">
              <w:rPr>
                <w:szCs w:val="24"/>
              </w:rPr>
              <w:t>Chi chưa đủ</w:t>
            </w:r>
            <w:r w:rsidR="00DC673C">
              <w:rPr>
                <w:szCs w:val="24"/>
              </w:rPr>
              <w:t xml:space="preserve"> </w:t>
            </w:r>
            <w:r w:rsidR="000C1C15">
              <w:rPr>
                <w:szCs w:val="24"/>
              </w:rPr>
              <w:t>(‘1’)</w:t>
            </w:r>
            <w:r w:rsidRPr="003032BB">
              <w:rPr>
                <w:szCs w:val="24"/>
              </w:rPr>
              <w:t xml:space="preserve">: Khi đã có </w:t>
            </w:r>
            <w:r>
              <w:rPr>
                <w:szCs w:val="24"/>
              </w:rPr>
              <w:t>Phiếu</w:t>
            </w:r>
            <w:r w:rsidRPr="003032BB">
              <w:rPr>
                <w:szCs w:val="24"/>
              </w:rPr>
              <w:t xml:space="preserve"> chi gắn với Đề nghị chuyển tiền nhưng tổng số tiền đã chi nhỏ hơn tổng tiền được duyệt trên Đề nghị</w:t>
            </w:r>
            <w:r>
              <w:rPr>
                <w:szCs w:val="24"/>
              </w:rPr>
              <w:t xml:space="preserve"> (Tính tổng các bản ghi ở thông tin chi có Loại chứng từ = Phiếu chi tiền ngân hàng và Phiếu chi tiền mặt).</w:t>
            </w:r>
          </w:p>
          <w:p w14:paraId="09994536" w14:textId="2336E7B5" w:rsidR="000F7F14" w:rsidRPr="00311EE8" w:rsidRDefault="000F7F14" w:rsidP="004E37AB">
            <w:pPr>
              <w:pStyle w:val="Sothutu-1so"/>
              <w:numPr>
                <w:ilvl w:val="0"/>
                <w:numId w:val="11"/>
              </w:numPr>
              <w:spacing w:before="120" w:after="120" w:line="276" w:lineRule="auto"/>
              <w:rPr>
                <w:szCs w:val="24"/>
              </w:rPr>
            </w:pPr>
            <w:r w:rsidRPr="003032BB">
              <w:rPr>
                <w:szCs w:val="24"/>
              </w:rPr>
              <w:t>Chi đủ</w:t>
            </w:r>
            <w:r w:rsidR="00DC673C">
              <w:rPr>
                <w:szCs w:val="24"/>
              </w:rPr>
              <w:t xml:space="preserve"> </w:t>
            </w:r>
            <w:r w:rsidR="000C1C15">
              <w:rPr>
                <w:szCs w:val="24"/>
              </w:rPr>
              <w:t>(‘2’)</w:t>
            </w:r>
            <w:r w:rsidRPr="003032BB">
              <w:rPr>
                <w:szCs w:val="24"/>
              </w:rPr>
              <w:t xml:space="preserve">: Khi đã có </w:t>
            </w:r>
            <w:r>
              <w:rPr>
                <w:szCs w:val="24"/>
              </w:rPr>
              <w:t>Phiếu</w:t>
            </w:r>
            <w:r w:rsidRPr="003032BB">
              <w:rPr>
                <w:szCs w:val="24"/>
              </w:rPr>
              <w:t xml:space="preserve"> chi gắn với Đề nghị chuyển tiền và tổng số tiền đã chi bằng tổng tiền được duyệt trên Đề nghị</w:t>
            </w:r>
            <w:r>
              <w:rPr>
                <w:szCs w:val="24"/>
              </w:rPr>
              <w:t xml:space="preserve"> (Tính tổng các bản ghi ở thông tin chi có Loại chứng từ = Phiếu chi tiền ngân hàng và Phiếu chi tiền mặt).</w:t>
            </w:r>
          </w:p>
        </w:tc>
      </w:tr>
      <w:tr w:rsidR="000F7F14" w:rsidRPr="00311EE8" w14:paraId="447CA2CD" w14:textId="77777777" w:rsidTr="009A4951">
        <w:trPr>
          <w:cantSplit/>
          <w:trHeight w:val="827"/>
        </w:trPr>
        <w:tc>
          <w:tcPr>
            <w:tcW w:w="14737" w:type="dxa"/>
            <w:gridSpan w:val="8"/>
          </w:tcPr>
          <w:p w14:paraId="35F9A005" w14:textId="77777777" w:rsidR="000F7F14" w:rsidRPr="00311EE8" w:rsidRDefault="000F7F14" w:rsidP="00CF718E">
            <w:pPr>
              <w:pStyle w:val="Sothutu-1so"/>
              <w:spacing w:before="120" w:after="120" w:line="276" w:lineRule="auto"/>
              <w:rPr>
                <w:szCs w:val="24"/>
              </w:rPr>
            </w:pPr>
            <w:r w:rsidRPr="001E5A81">
              <w:rPr>
                <w:b/>
                <w:szCs w:val="24"/>
              </w:rPr>
              <w:t xml:space="preserve">Group: Thông tin </w:t>
            </w:r>
            <w:r>
              <w:rPr>
                <w:b/>
                <w:szCs w:val="24"/>
              </w:rPr>
              <w:t>bản ghi</w:t>
            </w:r>
          </w:p>
        </w:tc>
      </w:tr>
      <w:tr w:rsidR="007D3262" w:rsidRPr="00311EE8" w14:paraId="7798DDDE" w14:textId="77777777" w:rsidTr="009A4951">
        <w:trPr>
          <w:cantSplit/>
          <w:trHeight w:val="827"/>
        </w:trPr>
        <w:tc>
          <w:tcPr>
            <w:tcW w:w="1800" w:type="dxa"/>
          </w:tcPr>
          <w:p w14:paraId="7C7E7B25" w14:textId="54E66FD9" w:rsidR="007D3262" w:rsidRDefault="007D3262" w:rsidP="00CF718E">
            <w:pPr>
              <w:pStyle w:val="Sothutu-1so"/>
              <w:spacing w:before="120" w:after="120" w:line="276" w:lineRule="auto"/>
              <w:jc w:val="left"/>
              <w:rPr>
                <w:szCs w:val="24"/>
              </w:rPr>
            </w:pPr>
            <w:r>
              <w:rPr>
                <w:szCs w:val="24"/>
              </w:rPr>
              <w:t>Đã nộp bản cứng</w:t>
            </w:r>
          </w:p>
        </w:tc>
        <w:tc>
          <w:tcPr>
            <w:tcW w:w="1980" w:type="dxa"/>
          </w:tcPr>
          <w:p w14:paraId="1B473121" w14:textId="430D7E49" w:rsidR="007D3262" w:rsidRPr="00555E4D" w:rsidRDefault="007D3262" w:rsidP="00CF718E">
            <w:pPr>
              <w:ind w:left="0"/>
            </w:pPr>
            <w:r w:rsidRPr="007D3262">
              <w:t>Is_Submit_hard_copy</w:t>
            </w:r>
          </w:p>
        </w:tc>
        <w:tc>
          <w:tcPr>
            <w:tcW w:w="1417" w:type="dxa"/>
          </w:tcPr>
          <w:p w14:paraId="1A77ECD8" w14:textId="77777777" w:rsidR="007D3262" w:rsidRDefault="007D3262" w:rsidP="00CF718E">
            <w:pPr>
              <w:ind w:left="0"/>
            </w:pPr>
            <w:r>
              <w:t>Boolean</w:t>
            </w:r>
          </w:p>
          <w:p w14:paraId="1C39E150" w14:textId="04AB106A" w:rsidR="007D3262" w:rsidRDefault="007D3262" w:rsidP="00CF718E">
            <w:pPr>
              <w:ind w:left="0"/>
            </w:pPr>
            <w:r>
              <w:t>Check box</w:t>
            </w:r>
          </w:p>
        </w:tc>
        <w:tc>
          <w:tcPr>
            <w:tcW w:w="630" w:type="dxa"/>
          </w:tcPr>
          <w:p w14:paraId="73857F12" w14:textId="52B7DE6B" w:rsidR="007D3262" w:rsidRDefault="007D3262" w:rsidP="00CF718E">
            <w:pPr>
              <w:pStyle w:val="Sothutu-1so"/>
              <w:spacing w:before="120" w:after="120" w:line="276" w:lineRule="auto"/>
              <w:jc w:val="left"/>
              <w:rPr>
                <w:szCs w:val="24"/>
              </w:rPr>
            </w:pPr>
          </w:p>
        </w:tc>
        <w:tc>
          <w:tcPr>
            <w:tcW w:w="540" w:type="dxa"/>
          </w:tcPr>
          <w:p w14:paraId="6368BA8A" w14:textId="5603FE1F" w:rsidR="007D3262" w:rsidRDefault="00595D31" w:rsidP="00CF718E">
            <w:pPr>
              <w:pStyle w:val="Sothutu-1so"/>
              <w:spacing w:before="120" w:after="120" w:line="276" w:lineRule="auto"/>
              <w:jc w:val="left"/>
              <w:rPr>
                <w:szCs w:val="24"/>
              </w:rPr>
            </w:pPr>
            <w:r>
              <w:rPr>
                <w:szCs w:val="24"/>
              </w:rPr>
              <w:t>Y</w:t>
            </w:r>
          </w:p>
        </w:tc>
        <w:tc>
          <w:tcPr>
            <w:tcW w:w="450" w:type="dxa"/>
          </w:tcPr>
          <w:p w14:paraId="43C93AA4" w14:textId="1C25E5A1" w:rsidR="007D3262" w:rsidRDefault="00595D31" w:rsidP="00CF718E">
            <w:pPr>
              <w:pStyle w:val="Sothutu-1so"/>
              <w:spacing w:before="120" w:after="120" w:line="276" w:lineRule="auto"/>
              <w:jc w:val="left"/>
              <w:rPr>
                <w:szCs w:val="24"/>
              </w:rPr>
            </w:pPr>
            <w:r>
              <w:rPr>
                <w:szCs w:val="24"/>
              </w:rPr>
              <w:t>N</w:t>
            </w:r>
          </w:p>
        </w:tc>
        <w:tc>
          <w:tcPr>
            <w:tcW w:w="540" w:type="dxa"/>
          </w:tcPr>
          <w:p w14:paraId="19DB7EBF" w14:textId="6DC7F72F" w:rsidR="007D3262" w:rsidRDefault="008E51DC" w:rsidP="00CF718E">
            <w:pPr>
              <w:pStyle w:val="Sothutu-1so"/>
              <w:spacing w:before="120" w:after="120" w:line="276" w:lineRule="auto"/>
              <w:jc w:val="center"/>
              <w:rPr>
                <w:szCs w:val="24"/>
              </w:rPr>
            </w:pPr>
            <w:r>
              <w:rPr>
                <w:szCs w:val="24"/>
              </w:rPr>
              <w:t>N</w:t>
            </w:r>
          </w:p>
        </w:tc>
        <w:tc>
          <w:tcPr>
            <w:tcW w:w="7380" w:type="dxa"/>
          </w:tcPr>
          <w:p w14:paraId="149A1EB6" w14:textId="3EF49DD3" w:rsidR="007D3262" w:rsidRPr="007D3262" w:rsidRDefault="007D3262" w:rsidP="00CF718E">
            <w:pPr>
              <w:pStyle w:val="Sothutu-1so"/>
              <w:spacing w:before="120" w:after="120" w:line="276" w:lineRule="auto"/>
              <w:rPr>
                <w:szCs w:val="24"/>
              </w:rPr>
            </w:pPr>
          </w:p>
        </w:tc>
      </w:tr>
      <w:tr w:rsidR="007D3262" w:rsidRPr="00311EE8" w14:paraId="6B31988C" w14:textId="77777777" w:rsidTr="009A4951">
        <w:trPr>
          <w:cantSplit/>
          <w:trHeight w:val="827"/>
        </w:trPr>
        <w:tc>
          <w:tcPr>
            <w:tcW w:w="1800" w:type="dxa"/>
          </w:tcPr>
          <w:p w14:paraId="134F5FC8" w14:textId="295D7DAE" w:rsidR="007D3262" w:rsidRDefault="007D3262" w:rsidP="00CF718E">
            <w:pPr>
              <w:pStyle w:val="Sothutu-1so"/>
              <w:spacing w:before="120" w:after="120" w:line="276" w:lineRule="auto"/>
              <w:jc w:val="left"/>
              <w:rPr>
                <w:szCs w:val="24"/>
              </w:rPr>
            </w:pPr>
            <w:r>
              <w:rPr>
                <w:szCs w:val="24"/>
              </w:rPr>
              <w:t>Người tạo</w:t>
            </w:r>
          </w:p>
        </w:tc>
        <w:tc>
          <w:tcPr>
            <w:tcW w:w="1980" w:type="dxa"/>
          </w:tcPr>
          <w:p w14:paraId="671A2F81" w14:textId="776DB8BC" w:rsidR="007D3262" w:rsidRPr="00555E4D" w:rsidRDefault="007D3262" w:rsidP="00CF718E">
            <w:pPr>
              <w:ind w:left="0"/>
            </w:pPr>
            <w:r>
              <w:rPr>
                <w:szCs w:val="24"/>
              </w:rPr>
              <w:t>CREATEDBY</w:t>
            </w:r>
          </w:p>
        </w:tc>
        <w:tc>
          <w:tcPr>
            <w:tcW w:w="1417" w:type="dxa"/>
          </w:tcPr>
          <w:p w14:paraId="02AB3E74" w14:textId="77777777" w:rsidR="007D3262" w:rsidRDefault="007D3262" w:rsidP="00CF718E">
            <w:pPr>
              <w:ind w:left="0"/>
            </w:pPr>
            <w:r>
              <w:t>String</w:t>
            </w:r>
          </w:p>
          <w:p w14:paraId="729D5C60" w14:textId="7E878B21" w:rsidR="007D3262" w:rsidRDefault="007D3262" w:rsidP="00CF718E">
            <w:pPr>
              <w:ind w:left="0"/>
            </w:pPr>
            <w:r>
              <w:t>Text box</w:t>
            </w:r>
          </w:p>
        </w:tc>
        <w:tc>
          <w:tcPr>
            <w:tcW w:w="630" w:type="dxa"/>
          </w:tcPr>
          <w:p w14:paraId="19EDBA06" w14:textId="30F16A87" w:rsidR="007D3262" w:rsidRDefault="007D3262" w:rsidP="00CF718E">
            <w:pPr>
              <w:pStyle w:val="Sothutu-1so"/>
              <w:spacing w:before="120" w:after="120" w:line="276" w:lineRule="auto"/>
              <w:jc w:val="left"/>
              <w:rPr>
                <w:szCs w:val="24"/>
              </w:rPr>
            </w:pPr>
            <w:r>
              <w:rPr>
                <w:szCs w:val="24"/>
              </w:rPr>
              <w:t>50</w:t>
            </w:r>
          </w:p>
        </w:tc>
        <w:tc>
          <w:tcPr>
            <w:tcW w:w="540" w:type="dxa"/>
          </w:tcPr>
          <w:p w14:paraId="5006486D" w14:textId="38907910" w:rsidR="007D3262" w:rsidRDefault="007D3262" w:rsidP="00CF718E">
            <w:pPr>
              <w:pStyle w:val="Sothutu-1so"/>
              <w:spacing w:before="120" w:after="120" w:line="276" w:lineRule="auto"/>
              <w:jc w:val="left"/>
              <w:rPr>
                <w:szCs w:val="24"/>
              </w:rPr>
            </w:pPr>
            <w:r>
              <w:rPr>
                <w:szCs w:val="24"/>
              </w:rPr>
              <w:t>Y</w:t>
            </w:r>
          </w:p>
        </w:tc>
        <w:tc>
          <w:tcPr>
            <w:tcW w:w="450" w:type="dxa"/>
          </w:tcPr>
          <w:p w14:paraId="1C156C0B" w14:textId="1981213F" w:rsidR="007D3262" w:rsidRDefault="007D3262" w:rsidP="00CF718E">
            <w:pPr>
              <w:pStyle w:val="Sothutu-1so"/>
              <w:spacing w:before="120" w:after="120" w:line="276" w:lineRule="auto"/>
              <w:jc w:val="left"/>
              <w:rPr>
                <w:szCs w:val="24"/>
              </w:rPr>
            </w:pPr>
            <w:r>
              <w:rPr>
                <w:szCs w:val="24"/>
              </w:rPr>
              <w:t>N</w:t>
            </w:r>
          </w:p>
        </w:tc>
        <w:tc>
          <w:tcPr>
            <w:tcW w:w="540" w:type="dxa"/>
          </w:tcPr>
          <w:p w14:paraId="7CDEB1CB" w14:textId="09E53DD7" w:rsidR="007D3262" w:rsidRDefault="007D3262" w:rsidP="00CF718E">
            <w:pPr>
              <w:pStyle w:val="Sothutu-1so"/>
              <w:spacing w:before="120" w:after="120" w:line="276" w:lineRule="auto"/>
              <w:jc w:val="center"/>
              <w:rPr>
                <w:szCs w:val="24"/>
              </w:rPr>
            </w:pPr>
            <w:r>
              <w:rPr>
                <w:szCs w:val="24"/>
              </w:rPr>
              <w:t>N</w:t>
            </w:r>
          </w:p>
        </w:tc>
        <w:tc>
          <w:tcPr>
            <w:tcW w:w="7380" w:type="dxa"/>
          </w:tcPr>
          <w:p w14:paraId="0657A3BF" w14:textId="77777777" w:rsidR="007D3262" w:rsidRPr="00311EE8" w:rsidRDefault="007D3262" w:rsidP="00CF718E">
            <w:pPr>
              <w:pStyle w:val="Sothutu-1so"/>
              <w:spacing w:before="120" w:after="120" w:line="276" w:lineRule="auto"/>
              <w:rPr>
                <w:szCs w:val="24"/>
              </w:rPr>
            </w:pPr>
          </w:p>
        </w:tc>
      </w:tr>
      <w:tr w:rsidR="007D3262" w:rsidRPr="00311EE8" w14:paraId="02C45562" w14:textId="77777777" w:rsidTr="009A4951">
        <w:trPr>
          <w:cantSplit/>
          <w:trHeight w:val="827"/>
        </w:trPr>
        <w:tc>
          <w:tcPr>
            <w:tcW w:w="1800" w:type="dxa"/>
          </w:tcPr>
          <w:p w14:paraId="7D09FF58" w14:textId="77777777" w:rsidR="007D3262" w:rsidRDefault="007D3262" w:rsidP="00CF718E">
            <w:pPr>
              <w:pStyle w:val="Sothutu-1so"/>
              <w:spacing w:before="120" w:after="120" w:line="276" w:lineRule="auto"/>
              <w:jc w:val="left"/>
              <w:rPr>
                <w:szCs w:val="24"/>
              </w:rPr>
            </w:pPr>
            <w:r>
              <w:rPr>
                <w:szCs w:val="24"/>
              </w:rPr>
              <w:t>Người cập nhật</w:t>
            </w:r>
          </w:p>
        </w:tc>
        <w:tc>
          <w:tcPr>
            <w:tcW w:w="1980" w:type="dxa"/>
          </w:tcPr>
          <w:p w14:paraId="0395DBB8" w14:textId="70119EF7" w:rsidR="007D3262" w:rsidRPr="00555E4D" w:rsidRDefault="007D3262" w:rsidP="00CF718E">
            <w:pPr>
              <w:ind w:left="0"/>
            </w:pPr>
            <w:r>
              <w:rPr>
                <w:szCs w:val="24"/>
              </w:rPr>
              <w:t>UPDATEDBY</w:t>
            </w:r>
          </w:p>
        </w:tc>
        <w:tc>
          <w:tcPr>
            <w:tcW w:w="1417" w:type="dxa"/>
          </w:tcPr>
          <w:p w14:paraId="271AC1FD" w14:textId="77777777" w:rsidR="007D3262" w:rsidRDefault="007D3262" w:rsidP="00CF718E">
            <w:pPr>
              <w:ind w:left="0"/>
            </w:pPr>
            <w:r>
              <w:t>String</w:t>
            </w:r>
          </w:p>
          <w:p w14:paraId="4890DDD4" w14:textId="77777777" w:rsidR="007D3262" w:rsidRDefault="007D3262" w:rsidP="00CF718E">
            <w:pPr>
              <w:ind w:left="0"/>
            </w:pPr>
            <w:r>
              <w:t>Text box</w:t>
            </w:r>
          </w:p>
        </w:tc>
        <w:tc>
          <w:tcPr>
            <w:tcW w:w="630" w:type="dxa"/>
          </w:tcPr>
          <w:p w14:paraId="789ADC76" w14:textId="77777777" w:rsidR="007D3262" w:rsidRDefault="007D3262" w:rsidP="00CF718E">
            <w:pPr>
              <w:pStyle w:val="Sothutu-1so"/>
              <w:spacing w:before="120" w:after="120" w:line="276" w:lineRule="auto"/>
              <w:jc w:val="left"/>
              <w:rPr>
                <w:szCs w:val="24"/>
              </w:rPr>
            </w:pPr>
            <w:r>
              <w:rPr>
                <w:szCs w:val="24"/>
              </w:rPr>
              <w:t>50</w:t>
            </w:r>
          </w:p>
        </w:tc>
        <w:tc>
          <w:tcPr>
            <w:tcW w:w="540" w:type="dxa"/>
          </w:tcPr>
          <w:p w14:paraId="6808A1E3" w14:textId="77777777" w:rsidR="007D3262" w:rsidRDefault="007D3262" w:rsidP="00CF718E">
            <w:pPr>
              <w:pStyle w:val="Sothutu-1so"/>
              <w:spacing w:before="120" w:after="120" w:line="276" w:lineRule="auto"/>
              <w:jc w:val="left"/>
              <w:rPr>
                <w:szCs w:val="24"/>
              </w:rPr>
            </w:pPr>
            <w:r>
              <w:rPr>
                <w:szCs w:val="24"/>
              </w:rPr>
              <w:t>Y</w:t>
            </w:r>
          </w:p>
        </w:tc>
        <w:tc>
          <w:tcPr>
            <w:tcW w:w="450" w:type="dxa"/>
          </w:tcPr>
          <w:p w14:paraId="2E376798" w14:textId="77777777" w:rsidR="007D3262" w:rsidRDefault="007D3262" w:rsidP="00CF718E">
            <w:pPr>
              <w:pStyle w:val="Sothutu-1so"/>
              <w:spacing w:before="120" w:after="120" w:line="276" w:lineRule="auto"/>
              <w:jc w:val="left"/>
              <w:rPr>
                <w:szCs w:val="24"/>
              </w:rPr>
            </w:pPr>
            <w:r>
              <w:rPr>
                <w:szCs w:val="24"/>
              </w:rPr>
              <w:t>N</w:t>
            </w:r>
          </w:p>
        </w:tc>
        <w:tc>
          <w:tcPr>
            <w:tcW w:w="540" w:type="dxa"/>
          </w:tcPr>
          <w:p w14:paraId="1E8DFBCD" w14:textId="77777777" w:rsidR="007D3262" w:rsidRDefault="007D3262" w:rsidP="00CF718E">
            <w:pPr>
              <w:pStyle w:val="Sothutu-1so"/>
              <w:spacing w:before="120" w:after="120" w:line="276" w:lineRule="auto"/>
              <w:jc w:val="center"/>
              <w:rPr>
                <w:szCs w:val="24"/>
              </w:rPr>
            </w:pPr>
            <w:r>
              <w:rPr>
                <w:szCs w:val="24"/>
              </w:rPr>
              <w:t>N</w:t>
            </w:r>
          </w:p>
        </w:tc>
        <w:tc>
          <w:tcPr>
            <w:tcW w:w="7380" w:type="dxa"/>
          </w:tcPr>
          <w:p w14:paraId="4801A92F" w14:textId="77777777" w:rsidR="007D3262" w:rsidRPr="00311EE8" w:rsidRDefault="007D3262" w:rsidP="00CF718E">
            <w:pPr>
              <w:pStyle w:val="Sothutu-1so"/>
              <w:spacing w:before="120" w:after="120" w:line="276" w:lineRule="auto"/>
              <w:rPr>
                <w:szCs w:val="24"/>
              </w:rPr>
            </w:pPr>
          </w:p>
        </w:tc>
      </w:tr>
    </w:tbl>
    <w:p w14:paraId="1796EB5B" w14:textId="77777777" w:rsidR="000042CF" w:rsidRPr="00FF37CC" w:rsidRDefault="000042CF" w:rsidP="00CF718E">
      <w:pPr>
        <w:ind w:left="0"/>
        <w:rPr>
          <w:i/>
        </w:rPr>
      </w:pPr>
    </w:p>
    <w:p w14:paraId="75E79139" w14:textId="204C558F" w:rsidR="00723D53" w:rsidRDefault="00723D53" w:rsidP="00CF718E">
      <w:pPr>
        <w:pStyle w:val="Heading6"/>
      </w:pPr>
      <w:r w:rsidRPr="00FF37CC">
        <w:lastRenderedPageBreak/>
        <w:t>Danh sách thao tác</w:t>
      </w:r>
    </w:p>
    <w:p w14:paraId="2B7B1A8E" w14:textId="77777777" w:rsidR="008932CE" w:rsidRPr="008932CE" w:rsidRDefault="008932CE"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37C8F" w:rsidRPr="00FF37CC" w14:paraId="38DEA6F4" w14:textId="77777777" w:rsidTr="00BC68EF">
        <w:trPr>
          <w:trHeight w:val="530"/>
          <w:tblHeader/>
        </w:trPr>
        <w:tc>
          <w:tcPr>
            <w:tcW w:w="2424" w:type="dxa"/>
            <w:shd w:val="clear" w:color="auto" w:fill="D9D9D9"/>
          </w:tcPr>
          <w:p w14:paraId="746DB224" w14:textId="77777777" w:rsidR="00637C8F" w:rsidRPr="00FF37CC" w:rsidRDefault="00637C8F" w:rsidP="00CF718E">
            <w:pPr>
              <w:ind w:left="0"/>
              <w:rPr>
                <w:b/>
              </w:rPr>
            </w:pPr>
            <w:r w:rsidRPr="00FF37CC">
              <w:rPr>
                <w:b/>
              </w:rPr>
              <w:t>Thao tác</w:t>
            </w:r>
          </w:p>
        </w:tc>
        <w:tc>
          <w:tcPr>
            <w:tcW w:w="1176" w:type="dxa"/>
            <w:shd w:val="clear" w:color="auto" w:fill="D9D9D9"/>
          </w:tcPr>
          <w:p w14:paraId="2F57FD00" w14:textId="77777777" w:rsidR="00637C8F" w:rsidRPr="00FF37CC" w:rsidRDefault="00637C8F" w:rsidP="00CF718E">
            <w:pPr>
              <w:ind w:left="0"/>
              <w:rPr>
                <w:b/>
                <w:color w:val="000000"/>
              </w:rPr>
            </w:pPr>
            <w:r w:rsidRPr="00FF37CC">
              <w:rPr>
                <w:b/>
                <w:color w:val="000000"/>
              </w:rPr>
              <w:t>Hiển thị</w:t>
            </w:r>
          </w:p>
        </w:tc>
        <w:tc>
          <w:tcPr>
            <w:tcW w:w="10710" w:type="dxa"/>
            <w:shd w:val="clear" w:color="auto" w:fill="D9D9D9"/>
          </w:tcPr>
          <w:p w14:paraId="5D91AE75" w14:textId="77777777" w:rsidR="00637C8F" w:rsidRPr="00FF37CC" w:rsidRDefault="00637C8F" w:rsidP="00CF718E">
            <w:pPr>
              <w:ind w:left="0"/>
              <w:rPr>
                <w:b/>
              </w:rPr>
            </w:pPr>
            <w:r w:rsidRPr="00FF37CC">
              <w:rPr>
                <w:b/>
              </w:rPr>
              <w:t>Mô tả</w:t>
            </w:r>
          </w:p>
        </w:tc>
      </w:tr>
      <w:tr w:rsidR="00637C8F" w:rsidRPr="00FF37CC" w14:paraId="20DE237F" w14:textId="77777777" w:rsidTr="00BC68EF">
        <w:tc>
          <w:tcPr>
            <w:tcW w:w="2424" w:type="dxa"/>
          </w:tcPr>
          <w:p w14:paraId="50B7C06C" w14:textId="77777777" w:rsidR="00637C8F" w:rsidRPr="00FF37CC" w:rsidRDefault="00637C8F" w:rsidP="00CF718E">
            <w:pPr>
              <w:pStyle w:val="Sothutu-1so"/>
              <w:spacing w:before="120" w:line="276" w:lineRule="auto"/>
              <w:jc w:val="left"/>
              <w:rPr>
                <w:szCs w:val="24"/>
              </w:rPr>
            </w:pPr>
            <w:r>
              <w:rPr>
                <w:szCs w:val="24"/>
              </w:rPr>
              <w:t>Lưu</w:t>
            </w:r>
          </w:p>
        </w:tc>
        <w:tc>
          <w:tcPr>
            <w:tcW w:w="1176" w:type="dxa"/>
          </w:tcPr>
          <w:p w14:paraId="345DCAA6" w14:textId="77777777" w:rsidR="00637C8F" w:rsidRPr="00FF37CC" w:rsidRDefault="00637C8F" w:rsidP="00CF718E">
            <w:pPr>
              <w:pStyle w:val="Sothutu-1so"/>
              <w:spacing w:before="120" w:line="276" w:lineRule="auto"/>
              <w:jc w:val="left"/>
              <w:rPr>
                <w:szCs w:val="24"/>
              </w:rPr>
            </w:pPr>
            <w:r w:rsidRPr="00FF37CC">
              <w:rPr>
                <w:szCs w:val="24"/>
              </w:rPr>
              <w:t>Có</w:t>
            </w:r>
          </w:p>
        </w:tc>
        <w:tc>
          <w:tcPr>
            <w:tcW w:w="10710" w:type="dxa"/>
          </w:tcPr>
          <w:p w14:paraId="077CB113" w14:textId="77777777" w:rsidR="00E53D7D" w:rsidRDefault="00E53D7D" w:rsidP="00CF718E">
            <w:pPr>
              <w:pStyle w:val="Sothutu-1so"/>
              <w:spacing w:before="120" w:line="276" w:lineRule="auto"/>
              <w:rPr>
                <w:szCs w:val="24"/>
              </w:rPr>
            </w:pPr>
            <w:r>
              <w:rPr>
                <w:szCs w:val="24"/>
              </w:rPr>
              <w:t>Kiểm tra điều kiện như mô tả tại phần danh sách các trường thông tin chung.</w:t>
            </w:r>
          </w:p>
          <w:p w14:paraId="0D340CDD" w14:textId="55A1DDB9" w:rsidR="00637C8F" w:rsidRPr="00FF37CC" w:rsidRDefault="00E53D7D" w:rsidP="00CF718E">
            <w:pPr>
              <w:pStyle w:val="Sothutu-1so"/>
              <w:spacing w:before="120" w:line="276" w:lineRule="auto"/>
              <w:rPr>
                <w:szCs w:val="24"/>
              </w:rPr>
            </w:pPr>
            <w:r>
              <w:rPr>
                <w:szCs w:val="24"/>
              </w:rPr>
              <w:t>Ghi vào CSDL nếu các điều kiện kiểm tra đảm bảo.</w:t>
            </w:r>
          </w:p>
        </w:tc>
      </w:tr>
      <w:tr w:rsidR="00E53D7D" w:rsidRPr="00FF37CC" w14:paraId="4B6A2C01" w14:textId="77777777" w:rsidTr="00BC68EF">
        <w:tc>
          <w:tcPr>
            <w:tcW w:w="2424" w:type="dxa"/>
          </w:tcPr>
          <w:p w14:paraId="0504953C" w14:textId="77777777" w:rsidR="00E53D7D" w:rsidRPr="00FF37CC" w:rsidRDefault="00E53D7D" w:rsidP="00CF718E">
            <w:pPr>
              <w:pStyle w:val="BodyText"/>
              <w:ind w:left="0"/>
              <w:jc w:val="left"/>
              <w:rPr>
                <w:lang w:eastAsia="ar-SA"/>
              </w:rPr>
            </w:pPr>
            <w:r w:rsidRPr="00FF37CC">
              <w:rPr>
                <w:lang w:eastAsia="ar-SA"/>
              </w:rPr>
              <w:t>Hoàn thành</w:t>
            </w:r>
          </w:p>
          <w:p w14:paraId="1BDDC6F6" w14:textId="77777777" w:rsidR="00E53D7D" w:rsidRPr="00FF37CC" w:rsidRDefault="00E53D7D" w:rsidP="00CF718E">
            <w:pPr>
              <w:pStyle w:val="Sothutu-1so"/>
              <w:spacing w:before="120" w:line="276" w:lineRule="auto"/>
              <w:jc w:val="left"/>
              <w:rPr>
                <w:szCs w:val="24"/>
              </w:rPr>
            </w:pPr>
            <w:r w:rsidRPr="00FF37CC">
              <w:rPr>
                <w:lang w:eastAsia="ar-SA"/>
              </w:rPr>
              <w:t>(CO)</w:t>
            </w:r>
          </w:p>
        </w:tc>
        <w:tc>
          <w:tcPr>
            <w:tcW w:w="1176" w:type="dxa"/>
          </w:tcPr>
          <w:p w14:paraId="26268CA2" w14:textId="77777777" w:rsidR="00E53D7D" w:rsidRPr="00FF37CC" w:rsidRDefault="00E53D7D" w:rsidP="00CF718E">
            <w:pPr>
              <w:pStyle w:val="Sothutu-1so"/>
              <w:spacing w:before="120" w:line="276" w:lineRule="auto"/>
              <w:jc w:val="left"/>
              <w:rPr>
                <w:szCs w:val="24"/>
              </w:rPr>
            </w:pPr>
            <w:r w:rsidRPr="00FF37CC">
              <w:rPr>
                <w:lang w:eastAsia="ar-SA"/>
              </w:rPr>
              <w:t>Có</w:t>
            </w:r>
          </w:p>
        </w:tc>
        <w:tc>
          <w:tcPr>
            <w:tcW w:w="10710" w:type="dxa"/>
          </w:tcPr>
          <w:p w14:paraId="10557F9C" w14:textId="77777777" w:rsidR="00E53D7D" w:rsidRPr="00E53D7D" w:rsidRDefault="00E53D7D" w:rsidP="00CF718E">
            <w:pPr>
              <w:pStyle w:val="Sothutu-1so"/>
              <w:spacing w:before="120" w:line="276" w:lineRule="auto"/>
              <w:rPr>
                <w:szCs w:val="24"/>
              </w:rPr>
            </w:pPr>
            <w:r w:rsidRPr="00E53D7D">
              <w:rPr>
                <w:szCs w:val="24"/>
              </w:rPr>
              <w:t>Chuyển trạng thái chứng từ sang Hoàn thành</w:t>
            </w:r>
          </w:p>
          <w:p w14:paraId="2E95411C" w14:textId="5FD8589E" w:rsidR="00E53D7D" w:rsidRDefault="00E53D7D" w:rsidP="00CF718E">
            <w:pPr>
              <w:pStyle w:val="Sothutu-1so"/>
              <w:spacing w:before="120" w:line="276" w:lineRule="auto"/>
              <w:rPr>
                <w:szCs w:val="24"/>
              </w:rPr>
            </w:pPr>
            <w:r w:rsidRPr="00E53D7D">
              <w:rPr>
                <w:szCs w:val="24"/>
              </w:rPr>
              <w:t xml:space="preserve">Không cho phép sửa các trường dữ liệu </w:t>
            </w:r>
            <w:r w:rsidR="00222AC6">
              <w:rPr>
                <w:szCs w:val="24"/>
              </w:rPr>
              <w:t xml:space="preserve">ở tất cả các tab </w:t>
            </w:r>
            <w:r w:rsidRPr="00E53D7D">
              <w:rPr>
                <w:szCs w:val="24"/>
              </w:rPr>
              <w:t>(trừ trường được quy định sửa dành cho user phòng tài chính)</w:t>
            </w:r>
          </w:p>
          <w:p w14:paraId="04712556" w14:textId="08974741" w:rsidR="00E53D7D" w:rsidRPr="00E53D7D" w:rsidRDefault="00E53D7D" w:rsidP="00CF718E">
            <w:pPr>
              <w:pStyle w:val="Sothutu-1so"/>
              <w:spacing w:before="120" w:line="276" w:lineRule="auto"/>
              <w:rPr>
                <w:szCs w:val="24"/>
              </w:rPr>
            </w:pPr>
            <w:r w:rsidRPr="00E53D7D">
              <w:rPr>
                <w:szCs w:val="24"/>
              </w:rPr>
              <w:t>Hiển thị chức năng Hủy hoàn thành</w:t>
            </w:r>
          </w:p>
          <w:p w14:paraId="03B1FB82" w14:textId="77777777" w:rsidR="00E53D7D" w:rsidRPr="00E53D7D" w:rsidRDefault="00E53D7D" w:rsidP="00CF718E">
            <w:pPr>
              <w:pStyle w:val="Sothutu-1so"/>
              <w:spacing w:before="120" w:line="276" w:lineRule="auto"/>
              <w:rPr>
                <w:szCs w:val="24"/>
              </w:rPr>
            </w:pPr>
            <w:r w:rsidRPr="00E53D7D">
              <w:rPr>
                <w:szCs w:val="24"/>
              </w:rPr>
              <w:t>Chỉ cho CO thành công khi bản ghi có dữ liệu Tab chi tiết.</w:t>
            </w:r>
          </w:p>
          <w:p w14:paraId="5E0A6498" w14:textId="77777777" w:rsidR="00E53D7D" w:rsidRPr="00E53D7D" w:rsidRDefault="00E53D7D" w:rsidP="00CF718E">
            <w:pPr>
              <w:pStyle w:val="Sothutu-1so"/>
              <w:spacing w:before="120" w:line="276" w:lineRule="auto"/>
              <w:rPr>
                <w:szCs w:val="24"/>
              </w:rPr>
            </w:pPr>
          </w:p>
          <w:p w14:paraId="4FC2082A" w14:textId="77777777" w:rsidR="00E53D7D" w:rsidRPr="00E53D7D" w:rsidRDefault="00E53D7D" w:rsidP="00CF718E">
            <w:pPr>
              <w:pStyle w:val="Sothutu-1so"/>
              <w:spacing w:before="120" w:line="276" w:lineRule="auto"/>
              <w:rPr>
                <w:b/>
                <w:szCs w:val="24"/>
              </w:rPr>
            </w:pPr>
            <w:r w:rsidRPr="00E53D7D">
              <w:rPr>
                <w:b/>
                <w:szCs w:val="24"/>
              </w:rPr>
              <w:t>KIỂM TRA PHÒNG/BAN CÓ TỜ TRÌNH QUÁ HẠN THANH TOÁN</w:t>
            </w:r>
          </w:p>
          <w:p w14:paraId="61C01124" w14:textId="77777777" w:rsidR="00E53D7D" w:rsidRPr="00E53D7D" w:rsidRDefault="00E53D7D" w:rsidP="00CF718E">
            <w:pPr>
              <w:pStyle w:val="Sothutu-1so"/>
              <w:spacing w:before="120" w:line="276" w:lineRule="auto"/>
              <w:rPr>
                <w:szCs w:val="24"/>
              </w:rPr>
            </w:pPr>
            <w:r w:rsidRPr="00E53D7D">
              <w:rPr>
                <w:szCs w:val="24"/>
              </w:rPr>
              <w:t xml:space="preserve">Nếu phòng/ban có tờ trình quá hạn thanh toán thì không cho phép hoàn thành đề nghị hiện tại. </w:t>
            </w:r>
          </w:p>
          <w:p w14:paraId="205E82C6" w14:textId="6BA0C464" w:rsidR="00E53D7D" w:rsidRPr="00E53D7D" w:rsidRDefault="00E53D7D" w:rsidP="00CF718E">
            <w:pPr>
              <w:pStyle w:val="Sothutu-1so"/>
              <w:spacing w:before="120" w:line="276" w:lineRule="auto"/>
              <w:rPr>
                <w:szCs w:val="24"/>
              </w:rPr>
            </w:pPr>
            <w:r w:rsidRPr="00E53D7D">
              <w:rPr>
                <w:szCs w:val="24"/>
              </w:rPr>
              <w:t>Tờ trình của phòng/ban được gọi là quá hạn thanh toán nếu có các điều kiện sau</w:t>
            </w:r>
            <w:r w:rsidR="003C197F">
              <w:rPr>
                <w:szCs w:val="24"/>
              </w:rPr>
              <w:t>:</w:t>
            </w:r>
          </w:p>
          <w:p w14:paraId="64CBA099" w14:textId="77777777" w:rsidR="00E53D7D" w:rsidRPr="00E53D7D" w:rsidRDefault="00E53D7D" w:rsidP="00CF718E">
            <w:pPr>
              <w:pStyle w:val="Sothutu-1so"/>
              <w:spacing w:before="120" w:line="276" w:lineRule="auto"/>
              <w:rPr>
                <w:szCs w:val="24"/>
              </w:rPr>
            </w:pPr>
            <w:r w:rsidRPr="00E53D7D">
              <w:rPr>
                <w:szCs w:val="24"/>
              </w:rPr>
              <w:t>+ Phòng/ban tờ trình bằng phòng/ban của tờ trình/đề nghị hiện tại</w:t>
            </w:r>
          </w:p>
          <w:p w14:paraId="72DCF009" w14:textId="41F4C0B1" w:rsidR="00E53D7D" w:rsidRPr="00E53D7D" w:rsidRDefault="00255C25" w:rsidP="00CF718E">
            <w:pPr>
              <w:pStyle w:val="Sothutu-1so"/>
              <w:spacing w:before="120" w:line="276" w:lineRule="auto"/>
              <w:rPr>
                <w:szCs w:val="24"/>
              </w:rPr>
            </w:pPr>
            <w:r>
              <w:rPr>
                <w:szCs w:val="24"/>
              </w:rPr>
              <w:t>+ Tờ trình có Đ</w:t>
            </w:r>
            <w:r w:rsidR="00E53D7D" w:rsidRPr="00E53D7D">
              <w:rPr>
                <w:szCs w:val="24"/>
              </w:rPr>
              <w:t>ã kết thúc = NO</w:t>
            </w:r>
          </w:p>
          <w:p w14:paraId="20F17D09" w14:textId="1298268D" w:rsidR="00E53D7D" w:rsidRPr="00E53D7D" w:rsidRDefault="00E53D7D" w:rsidP="00CF718E">
            <w:pPr>
              <w:pStyle w:val="Sothutu-1so"/>
              <w:spacing w:before="120" w:line="276" w:lineRule="auto"/>
              <w:rPr>
                <w:szCs w:val="24"/>
              </w:rPr>
            </w:pPr>
            <w:r w:rsidRPr="00E53D7D">
              <w:rPr>
                <w:szCs w:val="24"/>
              </w:rPr>
              <w:t>+ Chi tiết tờ trình có hạn quyết toán (c_statement_line. appove_date) &lt; ngày hiện tại (sysdate)</w:t>
            </w:r>
          </w:p>
          <w:p w14:paraId="6B568E2B" w14:textId="485C3FA8" w:rsidR="00E53D7D" w:rsidRPr="00E53D7D" w:rsidRDefault="00E53D7D" w:rsidP="00CF718E">
            <w:pPr>
              <w:pStyle w:val="Sothutu-1so"/>
              <w:spacing w:before="120" w:line="276" w:lineRule="auto"/>
              <w:rPr>
                <w:szCs w:val="24"/>
              </w:rPr>
            </w:pPr>
            <w:r w:rsidRPr="00E53D7D">
              <w:rPr>
                <w:szCs w:val="24"/>
              </w:rPr>
              <w:t>+ Không có bảng THTT nào của phòng</w:t>
            </w:r>
            <w:r w:rsidR="002303C1">
              <w:rPr>
                <w:szCs w:val="24"/>
              </w:rPr>
              <w:t>/ban link tới chi tiết tờ trình</w:t>
            </w:r>
            <w:r w:rsidRPr="00E53D7D">
              <w:rPr>
                <w:szCs w:val="24"/>
              </w:rPr>
              <w:t xml:space="preserve"> HOẶC có bảng THTT chưa hạch toán (Posted = ‘N’) link tới chi tiết tờ trình và bảng TH</w:t>
            </w:r>
            <w:r w:rsidR="003D1B7B">
              <w:rPr>
                <w:szCs w:val="24"/>
              </w:rPr>
              <w:t>TT của phòng/ban đang thực hiện</w:t>
            </w:r>
            <w:r w:rsidRPr="00E53D7D">
              <w:rPr>
                <w:szCs w:val="24"/>
              </w:rPr>
              <w:t xml:space="preserve"> (ví dụ VP có tờ trình A quá hạn. Tờ trình A được chia sẻ cho ban B,</w:t>
            </w:r>
            <w:r w:rsidR="00757185">
              <w:rPr>
                <w:szCs w:val="24"/>
              </w:rPr>
              <w:t xml:space="preserve"> ban B dùng lập bảng THTT nháp </w:t>
            </w:r>
            <w:r w:rsidR="00757185" w:rsidRPr="00757185">
              <w:rPr>
                <w:szCs w:val="24"/>
              </w:rPr>
              <w:sym w:font="Wingdings" w:char="F0E0"/>
            </w:r>
            <w:r w:rsidRPr="00E53D7D">
              <w:rPr>
                <w:szCs w:val="24"/>
              </w:rPr>
              <w:t xml:space="preserve"> điều kiện tờ trình quá hạn ko ảnh hưởng tới VP vì bảng THTT là của ban B)</w:t>
            </w:r>
          </w:p>
          <w:p w14:paraId="729907E5" w14:textId="718DD7BB" w:rsidR="00E53D7D" w:rsidRPr="00E53D7D" w:rsidRDefault="00E53D7D" w:rsidP="00CF718E">
            <w:pPr>
              <w:pStyle w:val="Sothutu-1so"/>
              <w:spacing w:before="120" w:line="276" w:lineRule="auto"/>
              <w:rPr>
                <w:szCs w:val="24"/>
              </w:rPr>
            </w:pPr>
            <w:r w:rsidRPr="00E53D7D">
              <w:rPr>
                <w:szCs w:val="24"/>
              </w:rPr>
              <w:t>Nếu không hoàn thành được chứng từ do có tờ trình quá hạn thì</w:t>
            </w:r>
            <w:r w:rsidR="003C197F">
              <w:rPr>
                <w:szCs w:val="24"/>
              </w:rPr>
              <w:t xml:space="preserve"> thông báo cho người dùng biết theo mẫu:</w:t>
            </w:r>
          </w:p>
          <w:p w14:paraId="10B002DA" w14:textId="33C1B922" w:rsidR="00E53D7D" w:rsidRPr="00E53D7D" w:rsidRDefault="00E53D7D" w:rsidP="00CF718E">
            <w:pPr>
              <w:pStyle w:val="Sothutu-1so"/>
              <w:spacing w:before="120" w:line="276" w:lineRule="auto"/>
              <w:rPr>
                <w:szCs w:val="24"/>
              </w:rPr>
            </w:pPr>
            <w:r w:rsidRPr="00E53D7D">
              <w:rPr>
                <w:szCs w:val="24"/>
              </w:rPr>
              <w:lastRenderedPageBreak/>
              <w:t>+ [Mã phòng/ban]-</w:t>
            </w:r>
            <w:r>
              <w:rPr>
                <w:szCs w:val="24"/>
              </w:rPr>
              <w:t xml:space="preserve"> </w:t>
            </w:r>
            <w:r w:rsidRPr="00E53D7D">
              <w:rPr>
                <w:szCs w:val="24"/>
              </w:rPr>
              <w:t>[Tên phòng/ban] có tờ trình [Số tờ trình] quá hạn thanh toán [appove_date]. Bảng THTT quá hạn chưa hạch toán [Số bảng THTT]</w:t>
            </w:r>
          </w:p>
        </w:tc>
      </w:tr>
      <w:tr w:rsidR="00E53D7D" w:rsidRPr="00FF37CC" w14:paraId="07D4A6CD" w14:textId="77777777" w:rsidTr="00BC68EF">
        <w:tc>
          <w:tcPr>
            <w:tcW w:w="2424" w:type="dxa"/>
          </w:tcPr>
          <w:p w14:paraId="4326EECA" w14:textId="77777777" w:rsidR="00E53D7D" w:rsidRPr="00FF37CC" w:rsidRDefault="00E53D7D" w:rsidP="00CF718E">
            <w:pPr>
              <w:pStyle w:val="BodyText"/>
              <w:ind w:left="0"/>
              <w:jc w:val="left"/>
              <w:rPr>
                <w:lang w:eastAsia="ar-SA"/>
              </w:rPr>
            </w:pPr>
            <w:r w:rsidRPr="00FF37CC">
              <w:rPr>
                <w:lang w:eastAsia="ar-SA"/>
              </w:rPr>
              <w:lastRenderedPageBreak/>
              <w:t>Hủy hoàn thành (RA)</w:t>
            </w:r>
          </w:p>
        </w:tc>
        <w:tc>
          <w:tcPr>
            <w:tcW w:w="1176" w:type="dxa"/>
          </w:tcPr>
          <w:p w14:paraId="47A39FB6" w14:textId="77777777" w:rsidR="00E53D7D" w:rsidRPr="00FF37CC" w:rsidRDefault="00E53D7D" w:rsidP="00CF718E">
            <w:pPr>
              <w:pStyle w:val="Sothutu-1so"/>
              <w:spacing w:before="120" w:line="276" w:lineRule="auto"/>
              <w:jc w:val="left"/>
              <w:rPr>
                <w:lang w:eastAsia="ar-SA"/>
              </w:rPr>
            </w:pPr>
            <w:r w:rsidRPr="00FF37CC">
              <w:rPr>
                <w:lang w:eastAsia="ar-SA"/>
              </w:rPr>
              <w:t>Có</w:t>
            </w:r>
          </w:p>
        </w:tc>
        <w:tc>
          <w:tcPr>
            <w:tcW w:w="10710" w:type="dxa"/>
          </w:tcPr>
          <w:p w14:paraId="6B32EB45" w14:textId="77777777" w:rsidR="00E53D7D" w:rsidRPr="00A5214B" w:rsidRDefault="00E53D7D" w:rsidP="00CF718E">
            <w:pPr>
              <w:pStyle w:val="Sothutu-1so"/>
              <w:spacing w:before="120" w:line="276" w:lineRule="auto"/>
              <w:rPr>
                <w:szCs w:val="24"/>
              </w:rPr>
            </w:pPr>
            <w:r w:rsidRPr="00A5214B">
              <w:rPr>
                <w:szCs w:val="24"/>
              </w:rPr>
              <w:t>Chuyển trạng thái chứng từ sang ‘Nháp’. Hiển thị chức năng ‘Hoàn thành’</w:t>
            </w:r>
          </w:p>
          <w:p w14:paraId="1B78B453" w14:textId="77777777" w:rsidR="00E53D7D" w:rsidRPr="00A5214B" w:rsidRDefault="00E53D7D" w:rsidP="00CF718E">
            <w:pPr>
              <w:pStyle w:val="Sothutu-1so"/>
              <w:spacing w:before="120" w:line="276" w:lineRule="auto"/>
              <w:rPr>
                <w:szCs w:val="24"/>
              </w:rPr>
            </w:pPr>
            <w:r w:rsidRPr="00A5214B">
              <w:rPr>
                <w:szCs w:val="24"/>
              </w:rPr>
              <w:t>Chỉ được chuyển trong các trường hợp sau:</w:t>
            </w:r>
          </w:p>
          <w:p w14:paraId="2983B8C4" w14:textId="099A7782" w:rsidR="00E53D7D" w:rsidRPr="00A5214B" w:rsidRDefault="00E53D7D" w:rsidP="004E37AB">
            <w:pPr>
              <w:pStyle w:val="Sothutu-1so"/>
              <w:numPr>
                <w:ilvl w:val="0"/>
                <w:numId w:val="20"/>
              </w:numPr>
              <w:spacing w:before="120" w:line="276" w:lineRule="auto"/>
              <w:rPr>
                <w:szCs w:val="24"/>
              </w:rPr>
            </w:pPr>
            <w:r w:rsidRPr="00A5214B">
              <w:rPr>
                <w:szCs w:val="24"/>
              </w:rPr>
              <w:t>Bản ghi có trạng thái duyệt = Chưa duyệt</w:t>
            </w:r>
            <w:r w:rsidR="00E02235">
              <w:rPr>
                <w:szCs w:val="24"/>
              </w:rPr>
              <w:t xml:space="preserve"> hoặc Từ chối</w:t>
            </w:r>
          </w:p>
          <w:p w14:paraId="3D53F791" w14:textId="6C0368A0" w:rsidR="00E53D7D" w:rsidRDefault="00E53D7D" w:rsidP="004E37AB">
            <w:pPr>
              <w:pStyle w:val="Sothutu-1so"/>
              <w:numPr>
                <w:ilvl w:val="0"/>
                <w:numId w:val="20"/>
              </w:numPr>
              <w:spacing w:before="120" w:line="276" w:lineRule="auto"/>
              <w:rPr>
                <w:szCs w:val="24"/>
              </w:rPr>
            </w:pPr>
            <w:r w:rsidRPr="00A5214B">
              <w:rPr>
                <w:szCs w:val="24"/>
              </w:rPr>
              <w:t>User nào tạo thì User đó mới được hủy</w:t>
            </w:r>
          </w:p>
          <w:p w14:paraId="594D5C24" w14:textId="48E57E00" w:rsidR="00E53D7D" w:rsidRDefault="00E02235" w:rsidP="004E37AB">
            <w:pPr>
              <w:pStyle w:val="Sothutu-1so"/>
              <w:numPr>
                <w:ilvl w:val="0"/>
                <w:numId w:val="20"/>
              </w:numPr>
              <w:spacing w:before="120" w:line="276" w:lineRule="auto"/>
              <w:rPr>
                <w:szCs w:val="24"/>
              </w:rPr>
            </w:pPr>
            <w:r>
              <w:rPr>
                <w:szCs w:val="24"/>
              </w:rPr>
              <w:t xml:space="preserve">Sau khi RA, cập nhật trạng thái duyệt = ‘Chưa duyệt’ </w:t>
            </w:r>
          </w:p>
        </w:tc>
      </w:tr>
      <w:tr w:rsidR="00E53D7D" w:rsidRPr="00FF37CC" w14:paraId="040A2043" w14:textId="77777777" w:rsidTr="00BC68EF">
        <w:tc>
          <w:tcPr>
            <w:tcW w:w="2424" w:type="dxa"/>
          </w:tcPr>
          <w:p w14:paraId="040FB229" w14:textId="77777777" w:rsidR="00E53D7D" w:rsidRPr="00FF37CC" w:rsidRDefault="00E53D7D" w:rsidP="00CF718E">
            <w:pPr>
              <w:pStyle w:val="Sothutu-1so"/>
              <w:spacing w:before="120" w:line="276" w:lineRule="auto"/>
              <w:jc w:val="left"/>
              <w:rPr>
                <w:szCs w:val="24"/>
              </w:rPr>
            </w:pPr>
            <w:r>
              <w:rPr>
                <w:szCs w:val="24"/>
              </w:rPr>
              <w:t>Hiển thị</w:t>
            </w:r>
          </w:p>
        </w:tc>
        <w:tc>
          <w:tcPr>
            <w:tcW w:w="1176" w:type="dxa"/>
          </w:tcPr>
          <w:p w14:paraId="69327E66" w14:textId="77777777" w:rsidR="00E53D7D" w:rsidRPr="00FF37CC" w:rsidRDefault="00E53D7D" w:rsidP="00CF718E">
            <w:pPr>
              <w:pStyle w:val="Sothutu-1so"/>
              <w:spacing w:before="120" w:line="276" w:lineRule="auto"/>
              <w:jc w:val="left"/>
              <w:rPr>
                <w:szCs w:val="24"/>
              </w:rPr>
            </w:pPr>
            <w:r>
              <w:rPr>
                <w:szCs w:val="24"/>
              </w:rPr>
              <w:t>Có</w:t>
            </w:r>
          </w:p>
        </w:tc>
        <w:tc>
          <w:tcPr>
            <w:tcW w:w="10710" w:type="dxa"/>
          </w:tcPr>
          <w:p w14:paraId="5127EF09" w14:textId="77777777" w:rsidR="00E53D7D" w:rsidRPr="00FF37CC" w:rsidRDefault="00E53D7D" w:rsidP="00CF718E">
            <w:pPr>
              <w:pStyle w:val="Sothutu-1so"/>
              <w:spacing w:before="120" w:line="276" w:lineRule="auto"/>
              <w:rPr>
                <w:szCs w:val="24"/>
              </w:rPr>
            </w:pPr>
            <w:r>
              <w:rPr>
                <w:szCs w:val="24"/>
              </w:rPr>
              <w:t>Cho phép xem tất cả các trường thông tin trên tờ trình (Extend Group)</w:t>
            </w:r>
          </w:p>
        </w:tc>
      </w:tr>
      <w:tr w:rsidR="00E53D7D" w:rsidRPr="00FF37CC" w14:paraId="162ACD51" w14:textId="77777777" w:rsidTr="00BC68EF">
        <w:tc>
          <w:tcPr>
            <w:tcW w:w="2424" w:type="dxa"/>
          </w:tcPr>
          <w:p w14:paraId="138464B6" w14:textId="77777777" w:rsidR="00E53D7D" w:rsidRPr="00FF37CC" w:rsidRDefault="00E53D7D" w:rsidP="00CF718E">
            <w:pPr>
              <w:pStyle w:val="Sothutu-1so"/>
              <w:spacing w:before="120" w:line="276" w:lineRule="auto"/>
              <w:jc w:val="left"/>
              <w:rPr>
                <w:lang w:eastAsia="ar-SA"/>
              </w:rPr>
            </w:pPr>
            <w:r w:rsidRPr="00FF37CC">
              <w:rPr>
                <w:lang w:eastAsia="ar-SA"/>
              </w:rPr>
              <w:t>Đính kèm</w:t>
            </w:r>
          </w:p>
        </w:tc>
        <w:tc>
          <w:tcPr>
            <w:tcW w:w="1176" w:type="dxa"/>
          </w:tcPr>
          <w:p w14:paraId="591860B3"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174290EA" w14:textId="77777777" w:rsidR="00E53D7D" w:rsidRDefault="00E53D7D" w:rsidP="00CF718E">
            <w:pPr>
              <w:pStyle w:val="Sothutu-1so"/>
              <w:spacing w:before="120" w:line="276" w:lineRule="auto"/>
              <w:rPr>
                <w:szCs w:val="24"/>
              </w:rPr>
            </w:pPr>
            <w:r>
              <w:rPr>
                <w:szCs w:val="24"/>
              </w:rPr>
              <w:t>Cho phép đính kèm theo 3 lựa chọn:</w:t>
            </w:r>
          </w:p>
          <w:p w14:paraId="6FBE2B56" w14:textId="77777777" w:rsidR="00E53D7D" w:rsidRDefault="00E53D7D" w:rsidP="004E37AB">
            <w:pPr>
              <w:pStyle w:val="Sothutu-1so"/>
              <w:numPr>
                <w:ilvl w:val="0"/>
                <w:numId w:val="11"/>
              </w:numPr>
              <w:spacing w:before="120" w:line="276" w:lineRule="auto"/>
              <w:rPr>
                <w:szCs w:val="24"/>
              </w:rPr>
            </w:pPr>
            <w:r>
              <w:rPr>
                <w:szCs w:val="24"/>
              </w:rPr>
              <w:t>Chụp ảnh</w:t>
            </w:r>
          </w:p>
          <w:p w14:paraId="6D916346" w14:textId="77777777" w:rsidR="00E53D7D" w:rsidRDefault="00E53D7D" w:rsidP="004E37AB">
            <w:pPr>
              <w:pStyle w:val="Sothutu-1so"/>
              <w:numPr>
                <w:ilvl w:val="0"/>
                <w:numId w:val="11"/>
              </w:numPr>
              <w:spacing w:before="120" w:line="276" w:lineRule="auto"/>
              <w:rPr>
                <w:szCs w:val="24"/>
              </w:rPr>
            </w:pPr>
            <w:r>
              <w:rPr>
                <w:szCs w:val="24"/>
              </w:rPr>
              <w:t>Chọn từ thư viện ảnh</w:t>
            </w:r>
          </w:p>
          <w:p w14:paraId="7D9A56F5" w14:textId="77777777" w:rsidR="00E53D7D" w:rsidRDefault="00E53D7D" w:rsidP="004E37AB">
            <w:pPr>
              <w:pStyle w:val="Sothutu-1so"/>
              <w:numPr>
                <w:ilvl w:val="0"/>
                <w:numId w:val="11"/>
              </w:numPr>
              <w:spacing w:before="120" w:line="276" w:lineRule="auto"/>
              <w:rPr>
                <w:szCs w:val="24"/>
              </w:rPr>
            </w:pPr>
            <w:r>
              <w:rPr>
                <w:szCs w:val="24"/>
              </w:rPr>
              <w:t>Chọn từ thư mục</w:t>
            </w:r>
          </w:p>
          <w:p w14:paraId="1C75950B" w14:textId="77777777" w:rsidR="00E53D7D" w:rsidRDefault="00E53D7D" w:rsidP="00CF718E">
            <w:pPr>
              <w:pStyle w:val="Sothutu-1so"/>
              <w:spacing w:before="120" w:line="276" w:lineRule="auto"/>
              <w:rPr>
                <w:szCs w:val="24"/>
              </w:rPr>
            </w:pPr>
            <w:r>
              <w:rPr>
                <w:szCs w:val="24"/>
              </w:rPr>
              <w:t>Sau khi chọn file thành công, lưu vào danh sách đính kèm</w:t>
            </w:r>
          </w:p>
          <w:p w14:paraId="65E39538" w14:textId="77777777" w:rsidR="00706D66" w:rsidRPr="00AA459A" w:rsidRDefault="00706D66" w:rsidP="00706D66">
            <w:pPr>
              <w:pStyle w:val="Sothutu-1so"/>
              <w:spacing w:before="120" w:line="276" w:lineRule="auto"/>
              <w:rPr>
                <w:szCs w:val="24"/>
                <w:highlight w:val="yellow"/>
              </w:rPr>
            </w:pPr>
            <w:r w:rsidRPr="00AA459A">
              <w:rPr>
                <w:szCs w:val="24"/>
                <w:highlight w:val="yellow"/>
              </w:rPr>
              <w:t xml:space="preserve">Lưu file theo quy </w:t>
            </w:r>
            <w:proofErr w:type="gramStart"/>
            <w:r w:rsidRPr="00AA459A">
              <w:rPr>
                <w:szCs w:val="24"/>
                <w:highlight w:val="yellow"/>
              </w:rPr>
              <w:t>tắc :</w:t>
            </w:r>
            <w:proofErr w:type="gramEnd"/>
          </w:p>
          <w:p w14:paraId="66E07775" w14:textId="77777777" w:rsidR="00706D66" w:rsidRPr="00AA459A" w:rsidRDefault="00706D66" w:rsidP="00706D66">
            <w:pPr>
              <w:pStyle w:val="Sothutu-1so"/>
              <w:numPr>
                <w:ilvl w:val="0"/>
                <w:numId w:val="48"/>
              </w:numPr>
              <w:spacing w:before="120" w:line="276" w:lineRule="auto"/>
              <w:rPr>
                <w:szCs w:val="24"/>
                <w:highlight w:val="yellow"/>
              </w:rPr>
            </w:pPr>
            <w:r w:rsidRPr="00AA459A">
              <w:rPr>
                <w:szCs w:val="24"/>
                <w:highlight w:val="yellow"/>
              </w:rPr>
              <w:t xml:space="preserve">Đẩy file vào thư mục storage trên server </w:t>
            </w:r>
            <w:proofErr w:type="gramStart"/>
            <w:r w:rsidRPr="00AA459A">
              <w:rPr>
                <w:szCs w:val="24"/>
                <w:highlight w:val="yellow"/>
              </w:rPr>
              <w:t>theo  từng</w:t>
            </w:r>
            <w:proofErr w:type="gramEnd"/>
            <w:r w:rsidRPr="00AA459A">
              <w:rPr>
                <w:szCs w:val="24"/>
                <w:highlight w:val="yellow"/>
              </w:rPr>
              <w:t xml:space="preserve"> cấp folder </w:t>
            </w:r>
          </w:p>
          <w:p w14:paraId="4C53B5D8" w14:textId="77777777" w:rsidR="00706D66" w:rsidRPr="00AA459A" w:rsidRDefault="00706D66" w:rsidP="00706D66">
            <w:pPr>
              <w:pStyle w:val="Sothutu-1so"/>
              <w:spacing w:before="120" w:line="276" w:lineRule="auto"/>
              <w:ind w:left="720"/>
              <w:rPr>
                <w:szCs w:val="24"/>
                <w:highlight w:val="yellow"/>
              </w:rPr>
            </w:pPr>
            <w:r w:rsidRPr="00AA459A">
              <w:rPr>
                <w:szCs w:val="24"/>
                <w:highlight w:val="yellow"/>
              </w:rPr>
              <w:t xml:space="preserve">Ví </w:t>
            </w:r>
            <w:proofErr w:type="gramStart"/>
            <w:r w:rsidRPr="00AA459A">
              <w:rPr>
                <w:szCs w:val="24"/>
                <w:highlight w:val="yellow"/>
              </w:rPr>
              <w:t>dụ  :/</w:t>
            </w:r>
            <w:proofErr w:type="gramEnd"/>
            <w:r w:rsidRPr="00AA459A">
              <w:rPr>
                <w:szCs w:val="24"/>
                <w:highlight w:val="yellow"/>
              </w:rPr>
              <w:t>u01/app/erp_test_buid/tomcat_8081/temp/2020/4/13</w:t>
            </w:r>
          </w:p>
          <w:p w14:paraId="4274005A" w14:textId="77777777" w:rsidR="00706D66" w:rsidRPr="00AA459A" w:rsidRDefault="00706D66" w:rsidP="00706D66">
            <w:pPr>
              <w:pStyle w:val="Sothutu-1so"/>
              <w:numPr>
                <w:ilvl w:val="0"/>
                <w:numId w:val="48"/>
              </w:numPr>
              <w:spacing w:before="120" w:line="276" w:lineRule="auto"/>
              <w:rPr>
                <w:szCs w:val="24"/>
                <w:highlight w:val="yellow"/>
              </w:rPr>
            </w:pPr>
            <w:r w:rsidRPr="00AA459A">
              <w:rPr>
                <w:szCs w:val="24"/>
                <w:highlight w:val="yellow"/>
              </w:rPr>
              <w:t>Lưu bản ghi tương ứng vào bảng AD_ATTACHMENT với trường hợp chưa có bản ghi:</w:t>
            </w:r>
          </w:p>
          <w:p w14:paraId="773E5136"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2CBE80A0"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FOLDER  :</w:t>
            </w:r>
            <w:proofErr w:type="gramEnd"/>
            <w:r w:rsidRPr="00AA459A">
              <w:rPr>
                <w:rFonts w:ascii="Consolas" w:hAnsi="Consolas" w:cs="Consolas"/>
                <w:snapToGrid/>
                <w:sz w:val="20"/>
                <w:highlight w:val="yellow"/>
              </w:rPr>
              <w:t xml:space="preserve"> Tên path lưu file </w:t>
            </w:r>
            <w:r w:rsidRPr="00AA459A">
              <w:rPr>
                <w:szCs w:val="24"/>
                <w:highlight w:val="yellow"/>
              </w:rPr>
              <w:t>Ví dụ :/u01/app/erp_test_buid/tomcat_8081/temp/2020/4/13</w:t>
            </w:r>
          </w:p>
          <w:p w14:paraId="23594548" w14:textId="50871320"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tên bảng dữ liệu thao tác Ví dụ C_ADVANCE_REQUEST thì AD_TABLE_ID = 1000176</w:t>
            </w:r>
          </w:p>
          <w:p w14:paraId="32C395C0"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ID của bản ghi đang theo tác</w:t>
            </w:r>
          </w:p>
          <w:p w14:paraId="1454C23E"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lastRenderedPageBreak/>
              <w:t xml:space="preserve">          FILE_</w:t>
            </w:r>
            <w:proofErr w:type="gramStart"/>
            <w:r w:rsidRPr="00AA459A">
              <w:rPr>
                <w:rFonts w:ascii="Consolas" w:hAnsi="Consolas" w:cs="Consolas"/>
                <w:snapToGrid/>
                <w:sz w:val="20"/>
                <w:highlight w:val="yellow"/>
              </w:rPr>
              <w:t>NAME :</w:t>
            </w:r>
            <w:proofErr w:type="gramEnd"/>
            <w:r w:rsidRPr="00AA459A">
              <w:rPr>
                <w:rFonts w:ascii="Consolas" w:hAnsi="Consolas" w:cs="Consolas"/>
                <w:snapToGrid/>
                <w:sz w:val="20"/>
                <w:highlight w:val="yellow"/>
              </w:rPr>
              <w:t xml:space="preserve"> tên file</w:t>
            </w:r>
          </w:p>
          <w:p w14:paraId="12AC6FAF"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 :</w:t>
            </w:r>
            <w:proofErr w:type="gramEnd"/>
            <w:r w:rsidRPr="00AA459A">
              <w:rPr>
                <w:rFonts w:ascii="Consolas" w:hAnsi="Consolas" w:cs="Consolas"/>
                <w:snapToGrid/>
                <w:sz w:val="20"/>
                <w:highlight w:val="yellow"/>
              </w:rPr>
              <w:t xml:space="preserve"> tên file mã hóa</w:t>
            </w:r>
          </w:p>
          <w:p w14:paraId="7C455806"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 :</w:t>
            </w:r>
            <w:proofErr w:type="gramEnd"/>
            <w:r w:rsidRPr="00AA459A">
              <w:rPr>
                <w:rFonts w:ascii="Consolas" w:hAnsi="Consolas" w:cs="Consolas"/>
                <w:snapToGrid/>
                <w:sz w:val="20"/>
                <w:highlight w:val="yellow"/>
              </w:rPr>
              <w:t xml:space="preserve"> dung lượng file</w:t>
            </w:r>
          </w:p>
          <w:p w14:paraId="0B4EDB04"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 :</w:t>
            </w:r>
            <w:proofErr w:type="gramEnd"/>
            <w:r w:rsidRPr="00AA459A">
              <w:rPr>
                <w:rFonts w:ascii="Consolas" w:hAnsi="Consolas" w:cs="Consolas"/>
                <w:snapToGrid/>
                <w:sz w:val="20"/>
                <w:highlight w:val="yellow"/>
              </w:rPr>
              <w:t xml:space="preserve"> ‘Y’</w:t>
            </w:r>
          </w:p>
          <w:p w14:paraId="6B34CD3E"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IS_</w:t>
            </w:r>
            <w:proofErr w:type="gramStart"/>
            <w:r w:rsidRPr="00AA459A">
              <w:rPr>
                <w:rFonts w:ascii="Consolas" w:hAnsi="Consolas" w:cs="Consolas"/>
                <w:snapToGrid/>
                <w:sz w:val="20"/>
                <w:highlight w:val="yellow"/>
              </w:rPr>
              <w:t>DELETED :</w:t>
            </w:r>
            <w:proofErr w:type="gramEnd"/>
            <w:r w:rsidRPr="00AA459A">
              <w:rPr>
                <w:rFonts w:ascii="Consolas" w:hAnsi="Consolas" w:cs="Consolas"/>
                <w:snapToGrid/>
                <w:sz w:val="20"/>
                <w:highlight w:val="yellow"/>
              </w:rPr>
              <w:t xml:space="preserve"> ‘N’</w:t>
            </w:r>
          </w:p>
          <w:p w14:paraId="63B2A47B"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 :</w:t>
            </w:r>
            <w:proofErr w:type="gramEnd"/>
            <w:r w:rsidRPr="00AA459A">
              <w:rPr>
                <w:rFonts w:ascii="Consolas" w:hAnsi="Consolas" w:cs="Consolas"/>
                <w:snapToGrid/>
                <w:sz w:val="20"/>
                <w:highlight w:val="yellow"/>
              </w:rPr>
              <w:t xml:space="preserve"> User attach file lấy từ session đăng nhập</w:t>
            </w:r>
          </w:p>
          <w:p w14:paraId="575CDE52"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 :</w:t>
            </w:r>
            <w:proofErr w:type="gramEnd"/>
            <w:r w:rsidRPr="00AA459A">
              <w:rPr>
                <w:rFonts w:ascii="Consolas" w:hAnsi="Consolas" w:cs="Consolas"/>
                <w:snapToGrid/>
                <w:sz w:val="20"/>
                <w:highlight w:val="yellow"/>
              </w:rPr>
              <w:t xml:space="preserve"> ngày giờ thao tác attach</w:t>
            </w:r>
          </w:p>
          <w:p w14:paraId="20C9CF40"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 :</w:t>
            </w:r>
            <w:proofErr w:type="gramEnd"/>
            <w:r w:rsidRPr="00AA459A">
              <w:rPr>
                <w:rFonts w:ascii="Consolas" w:hAnsi="Consolas" w:cs="Consolas"/>
                <w:snapToGrid/>
                <w:sz w:val="20"/>
                <w:highlight w:val="yellow"/>
              </w:rPr>
              <w:t xml:space="preserve"> User attach file lấy từ session đăng nhập</w:t>
            </w:r>
          </w:p>
          <w:p w14:paraId="79208D75"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 :</w:t>
            </w:r>
            <w:proofErr w:type="gramEnd"/>
            <w:r w:rsidRPr="00AA459A">
              <w:rPr>
                <w:rFonts w:ascii="Consolas" w:hAnsi="Consolas" w:cs="Consolas"/>
                <w:snapToGrid/>
                <w:sz w:val="20"/>
                <w:highlight w:val="yellow"/>
              </w:rPr>
              <w:t xml:space="preserve"> ngày giờ thao tác attach</w:t>
            </w:r>
          </w:p>
          <w:p w14:paraId="70DFBF15"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52B272F4"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22F0CAE4"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0AA454EA"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5D5A3E71"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6A1A600C"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10E394E3"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Pr="00AA459A">
              <w:rPr>
                <w:rFonts w:ascii="Consolas" w:hAnsi="Consolas" w:cs="Consolas"/>
                <w:color w:val="2E74B5" w:themeColor="accent1" w:themeShade="BF"/>
                <w:sz w:val="18"/>
                <w:szCs w:val="18"/>
                <w:highlight w:val="yellow"/>
              </w:rPr>
              <w:t>erp-service/adAttachmentServiceRest</w:t>
            </w:r>
            <w:r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05D38ADB"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@POST</w:t>
            </w:r>
          </w:p>
          <w:p w14:paraId="1F82A47D"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71ED1A56"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301847A9"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2E81DFF5"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4779915F"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1DCABB69"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05847314"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453F8821"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315626DE"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511DD40F"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005D333F"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1283ABAA"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605D5FF1"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793677D2"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399FAC73" w14:textId="77777777" w:rsidR="00706D66" w:rsidRPr="00AA459A" w:rsidRDefault="00706D66" w:rsidP="00706D66">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3DA786AD" w14:textId="77777777" w:rsidR="00706D66" w:rsidRPr="00AA459A" w:rsidRDefault="00706D66" w:rsidP="00706D6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5EE67EF3" w14:textId="77777777" w:rsidR="00706D66" w:rsidRPr="00AA459A" w:rsidRDefault="00706D66" w:rsidP="00706D66">
            <w:pPr>
              <w:widowControl/>
              <w:autoSpaceDE w:val="0"/>
              <w:autoSpaceDN w:val="0"/>
              <w:adjustRightInd w:val="0"/>
              <w:spacing w:line="240" w:lineRule="auto"/>
              <w:ind w:left="0"/>
              <w:rPr>
                <w:rFonts w:ascii="Consolas" w:hAnsi="Consolas" w:cs="Consolas"/>
                <w:color w:val="222222"/>
                <w:sz w:val="18"/>
                <w:szCs w:val="18"/>
                <w:highlight w:val="yellow"/>
              </w:rPr>
            </w:pPr>
          </w:p>
          <w:p w14:paraId="4BA123E4"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7FEAC614"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lastRenderedPageBreak/>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6CBDEED0"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4D7FA403"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34C3EA12" w14:textId="77777777" w:rsidR="00706D66" w:rsidRPr="00AA459A" w:rsidRDefault="00706D66" w:rsidP="00706D66">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 xml:space="preserve">);    </w:t>
            </w:r>
            <w:r w:rsidRPr="00AA459A">
              <w:rPr>
                <w:snapToGrid/>
                <w:color w:val="000000"/>
                <w:szCs w:val="24"/>
                <w:highlight w:val="yellow"/>
              </w:rPr>
              <w:t>Xóa file :</w:t>
            </w:r>
          </w:p>
          <w:p w14:paraId="5AF78C5B" w14:textId="77777777" w:rsidR="00706D66" w:rsidRPr="00AA459A" w:rsidRDefault="00706D66" w:rsidP="00706D6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65D05466"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0442C8FD"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11255606"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6061DBED"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253EF255"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Pr="00AA459A">
              <w:rPr>
                <w:snapToGrid/>
                <w:color w:val="000000"/>
                <w:szCs w:val="24"/>
                <w:highlight w:val="yellow"/>
              </w:rPr>
              <w:tab/>
            </w:r>
          </w:p>
          <w:p w14:paraId="7AE37B8B"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000000"/>
                <w:sz w:val="20"/>
                <w:highlight w:val="yellow"/>
              </w:rPr>
            </w:pPr>
          </w:p>
          <w:p w14:paraId="04078D71"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30C9EAF7"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4D47C113"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646464"/>
                <w:sz w:val="20"/>
                <w:highlight w:val="yellow"/>
              </w:rPr>
            </w:pPr>
          </w:p>
          <w:p w14:paraId="54C6CA58"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646464"/>
                <w:sz w:val="20"/>
                <w:highlight w:val="yellow"/>
              </w:rPr>
            </w:pPr>
          </w:p>
          <w:p w14:paraId="694D8701" w14:textId="77777777" w:rsidR="00706D66" w:rsidRPr="00AA459A" w:rsidRDefault="00706D66" w:rsidP="00706D66">
            <w:pPr>
              <w:widowControl/>
              <w:autoSpaceDE w:val="0"/>
              <w:autoSpaceDN w:val="0"/>
              <w:adjustRightInd w:val="0"/>
              <w:spacing w:line="240" w:lineRule="auto"/>
              <w:ind w:left="0"/>
              <w:rPr>
                <w:rFonts w:ascii="Consolas" w:hAnsi="Consolas" w:cs="Consolas"/>
                <w:snapToGrid/>
                <w:color w:val="646464"/>
                <w:sz w:val="20"/>
                <w:highlight w:val="yellow"/>
              </w:rPr>
            </w:pPr>
          </w:p>
          <w:p w14:paraId="5E4126ED"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047F2BB7"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1DBCC840"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6E5AFEA3"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33E7A6AE"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58F2379A"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5F4BF958" w14:textId="77777777" w:rsidR="00706D66" w:rsidRPr="00AA459A" w:rsidRDefault="00706D66" w:rsidP="00706D6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00A97C1D" w14:textId="77777777" w:rsidR="00706D66" w:rsidRPr="00F27587" w:rsidRDefault="00706D66" w:rsidP="00706D66">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2506EFD0" w14:textId="77777777" w:rsidR="00706D66" w:rsidRPr="00EE735F" w:rsidRDefault="00706D66" w:rsidP="00CF718E">
            <w:pPr>
              <w:pStyle w:val="Sothutu-1so"/>
              <w:spacing w:before="120" w:line="276" w:lineRule="auto"/>
              <w:rPr>
                <w:szCs w:val="24"/>
              </w:rPr>
            </w:pPr>
          </w:p>
        </w:tc>
      </w:tr>
      <w:tr w:rsidR="00E53D7D" w:rsidRPr="00FF37CC" w14:paraId="3F47BA81" w14:textId="77777777" w:rsidTr="00BC68EF">
        <w:tc>
          <w:tcPr>
            <w:tcW w:w="2424" w:type="dxa"/>
          </w:tcPr>
          <w:p w14:paraId="03134C3C" w14:textId="4A7CEFF3" w:rsidR="00E53D7D" w:rsidRPr="00FF37CC" w:rsidRDefault="00B416D7" w:rsidP="00CF718E">
            <w:pPr>
              <w:pStyle w:val="Sothutu-1so"/>
              <w:spacing w:before="120" w:line="276" w:lineRule="auto"/>
              <w:jc w:val="left"/>
              <w:rPr>
                <w:lang w:eastAsia="ar-SA"/>
              </w:rPr>
            </w:pPr>
            <w:r>
              <w:rPr>
                <w:lang w:eastAsia="ar-SA"/>
              </w:rPr>
              <w:lastRenderedPageBreak/>
              <w:t>Phiếu in</w:t>
            </w:r>
          </w:p>
        </w:tc>
        <w:tc>
          <w:tcPr>
            <w:tcW w:w="1176" w:type="dxa"/>
          </w:tcPr>
          <w:p w14:paraId="166048EE"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09C4002F" w14:textId="779129B9" w:rsidR="00E53D7D" w:rsidRPr="00C255C2" w:rsidRDefault="00C255C2" w:rsidP="00CF718E">
            <w:pPr>
              <w:pStyle w:val="Sothutu-1so"/>
              <w:spacing w:before="120" w:line="276" w:lineRule="auto"/>
              <w:rPr>
                <w:szCs w:val="24"/>
                <w:highlight w:val="green"/>
              </w:rPr>
            </w:pPr>
            <w:r w:rsidRPr="00C255C2">
              <w:rPr>
                <w:szCs w:val="24"/>
                <w:highlight w:val="green"/>
              </w:rPr>
              <w:t>Trình ký qua phiếu in (Mô tả bên dưới)</w:t>
            </w:r>
            <w:r w:rsidR="00B416D7">
              <w:rPr>
                <w:szCs w:val="24"/>
                <w:highlight w:val="green"/>
              </w:rPr>
              <w:t xml:space="preserve"> </w:t>
            </w:r>
          </w:p>
        </w:tc>
      </w:tr>
    </w:tbl>
    <w:p w14:paraId="285FEDA2" w14:textId="77777777" w:rsidR="002035D0" w:rsidRPr="002035D0" w:rsidRDefault="002035D0" w:rsidP="002035D0"/>
    <w:p w14:paraId="13E9E9F1" w14:textId="0E7B4B07" w:rsidR="00FC4EF3" w:rsidRDefault="00FC4EF3" w:rsidP="00A97673">
      <w:pPr>
        <w:pStyle w:val="Heading5"/>
      </w:pPr>
      <w:r>
        <w:t>Danh sách thông tin chi tiết</w:t>
      </w:r>
    </w:p>
    <w:p w14:paraId="15092FD8" w14:textId="77777777" w:rsidR="00FC4EF3" w:rsidRDefault="00FC4EF3" w:rsidP="00CF718E">
      <w:pPr>
        <w:pStyle w:val="Heading6"/>
      </w:pPr>
      <w:r w:rsidRPr="00FF37CC">
        <w:t>Prototype màn hình nhập liệu</w:t>
      </w:r>
    </w:p>
    <w:p w14:paraId="1236C5CE" w14:textId="70832E0D" w:rsidR="00236980" w:rsidRDefault="00236980" w:rsidP="00CF718E">
      <w:pPr>
        <w:ind w:left="0"/>
      </w:pPr>
    </w:p>
    <w:p w14:paraId="738A9F8E" w14:textId="44368173" w:rsidR="00876793" w:rsidRDefault="00876793" w:rsidP="00CF718E">
      <w:pPr>
        <w:ind w:left="0"/>
        <w:sectPr w:rsidR="00876793" w:rsidSect="00096D32">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7A10F742" wp14:editId="7E70D844">
            <wp:extent cx="3224750" cy="7697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0300" cy="7710586"/>
                    </a:xfrm>
                    <a:prstGeom prst="rect">
                      <a:avLst/>
                    </a:prstGeom>
                  </pic:spPr>
                </pic:pic>
              </a:graphicData>
            </a:graphic>
          </wp:inline>
        </w:drawing>
      </w:r>
    </w:p>
    <w:p w14:paraId="0866A4EF" w14:textId="77777777" w:rsidR="00FC4EF3" w:rsidRPr="00FF37CC" w:rsidRDefault="00FC4EF3" w:rsidP="00CF718E">
      <w:pPr>
        <w:pStyle w:val="Heading6"/>
      </w:pPr>
      <w:r w:rsidRPr="00FF37CC">
        <w:lastRenderedPageBreak/>
        <w:t>Danh sách trường dữ liệu</w:t>
      </w:r>
    </w:p>
    <w:p w14:paraId="64D21CF2" w14:textId="0256F304" w:rsidR="00FC4EF3" w:rsidRDefault="00FC4EF3" w:rsidP="004E37AB">
      <w:pPr>
        <w:numPr>
          <w:ilvl w:val="0"/>
          <w:numId w:val="11"/>
        </w:numPr>
      </w:pPr>
      <w:r w:rsidRPr="00FF37CC">
        <w:t>Bảng</w:t>
      </w:r>
      <w:r>
        <w:t xml:space="preserve"> C_Advance_Request_Line</w:t>
      </w:r>
    </w:p>
    <w:p w14:paraId="6BAD4BA0" w14:textId="77777777" w:rsidR="00FC4EF3" w:rsidRDefault="00FC4EF3" w:rsidP="004E37AB">
      <w:pPr>
        <w:numPr>
          <w:ilvl w:val="0"/>
          <w:numId w:val="11"/>
        </w:numPr>
      </w:pPr>
      <w:r>
        <w:t>Hiển thị ở dạng List, sắp xếp theo tháng từ lớn xuống bé</w:t>
      </w:r>
    </w:p>
    <w:p w14:paraId="723B1F8D" w14:textId="77777777" w:rsidR="00FC4EF3" w:rsidRPr="00FF37CC" w:rsidRDefault="00FC4EF3" w:rsidP="004E37AB">
      <w:pPr>
        <w:numPr>
          <w:ilvl w:val="0"/>
          <w:numId w:val="11"/>
        </w:numPr>
      </w:pPr>
      <w:r>
        <w:rPr>
          <w:lang w:eastAsia="ar-SA"/>
        </w:rPr>
        <w:t>S: Hiển thị trên màn hình nhập liệu</w:t>
      </w:r>
    </w:p>
    <w:p w14:paraId="613649C0" w14:textId="77777777" w:rsidR="00FC4EF3" w:rsidRPr="00FF37CC" w:rsidRDefault="00FC4EF3"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FC4EF3" w:rsidRPr="00FF37CC" w14:paraId="7369A547" w14:textId="77777777" w:rsidTr="00FC4EF3">
        <w:trPr>
          <w:cantSplit/>
          <w:trHeight w:val="422"/>
          <w:tblHeader/>
        </w:trPr>
        <w:tc>
          <w:tcPr>
            <w:tcW w:w="1800" w:type="dxa"/>
            <w:shd w:val="clear" w:color="auto" w:fill="D9D9D9"/>
            <w:vAlign w:val="center"/>
          </w:tcPr>
          <w:p w14:paraId="7AB82962" w14:textId="77777777" w:rsidR="00FC4EF3" w:rsidRPr="00FF37CC" w:rsidRDefault="00FC4EF3" w:rsidP="00CF718E">
            <w:pPr>
              <w:spacing w:after="120"/>
              <w:ind w:left="0"/>
              <w:jc w:val="center"/>
              <w:rPr>
                <w:b/>
              </w:rPr>
            </w:pPr>
            <w:r w:rsidRPr="00FF37CC">
              <w:rPr>
                <w:b/>
              </w:rPr>
              <w:t>Tên trường</w:t>
            </w:r>
          </w:p>
        </w:tc>
        <w:tc>
          <w:tcPr>
            <w:tcW w:w="1980" w:type="dxa"/>
            <w:shd w:val="clear" w:color="auto" w:fill="D9D9D9"/>
            <w:vAlign w:val="center"/>
          </w:tcPr>
          <w:p w14:paraId="06187E41" w14:textId="77777777" w:rsidR="00FC4EF3" w:rsidRPr="00FF37CC" w:rsidRDefault="00FC4EF3" w:rsidP="00CF718E">
            <w:pPr>
              <w:spacing w:after="120"/>
              <w:ind w:left="0"/>
              <w:jc w:val="center"/>
              <w:rPr>
                <w:b/>
              </w:rPr>
            </w:pPr>
            <w:r w:rsidRPr="00FF37CC">
              <w:rPr>
                <w:b/>
              </w:rPr>
              <w:t>Tên dữ liệu</w:t>
            </w:r>
          </w:p>
        </w:tc>
        <w:tc>
          <w:tcPr>
            <w:tcW w:w="1417" w:type="dxa"/>
            <w:shd w:val="clear" w:color="auto" w:fill="D9D9D9"/>
            <w:vAlign w:val="center"/>
          </w:tcPr>
          <w:p w14:paraId="74B03B95" w14:textId="77777777" w:rsidR="00FC4EF3" w:rsidRPr="00FF37CC" w:rsidRDefault="00FC4EF3" w:rsidP="00CF718E">
            <w:pPr>
              <w:spacing w:after="120"/>
              <w:ind w:left="0"/>
              <w:jc w:val="center"/>
              <w:rPr>
                <w:b/>
              </w:rPr>
            </w:pPr>
            <w:r w:rsidRPr="00FF37CC">
              <w:rPr>
                <w:b/>
              </w:rPr>
              <w:t>Loại DL</w:t>
            </w:r>
          </w:p>
        </w:tc>
        <w:tc>
          <w:tcPr>
            <w:tcW w:w="630" w:type="dxa"/>
            <w:shd w:val="clear" w:color="auto" w:fill="D9D9D9"/>
            <w:vAlign w:val="center"/>
          </w:tcPr>
          <w:p w14:paraId="27EAB745" w14:textId="77777777" w:rsidR="00FC4EF3" w:rsidRPr="00FF37CC" w:rsidRDefault="00FC4EF3" w:rsidP="00CF718E">
            <w:pPr>
              <w:spacing w:after="120"/>
              <w:ind w:left="0"/>
              <w:jc w:val="center"/>
              <w:rPr>
                <w:b/>
              </w:rPr>
            </w:pPr>
            <w:r w:rsidRPr="00FF37CC">
              <w:rPr>
                <w:b/>
              </w:rPr>
              <w:t>L</w:t>
            </w:r>
          </w:p>
        </w:tc>
        <w:tc>
          <w:tcPr>
            <w:tcW w:w="540" w:type="dxa"/>
            <w:shd w:val="clear" w:color="auto" w:fill="D9D9D9"/>
            <w:vAlign w:val="center"/>
          </w:tcPr>
          <w:p w14:paraId="72859A85" w14:textId="77777777" w:rsidR="00FC4EF3" w:rsidRPr="00FF37CC" w:rsidRDefault="00FC4EF3" w:rsidP="00CF718E">
            <w:pPr>
              <w:spacing w:after="120"/>
              <w:ind w:left="0"/>
              <w:jc w:val="center"/>
              <w:rPr>
                <w:b/>
              </w:rPr>
            </w:pPr>
            <w:r w:rsidRPr="00FF37CC">
              <w:rPr>
                <w:b/>
              </w:rPr>
              <w:t>R</w:t>
            </w:r>
          </w:p>
        </w:tc>
        <w:tc>
          <w:tcPr>
            <w:tcW w:w="450" w:type="dxa"/>
            <w:shd w:val="clear" w:color="auto" w:fill="D9D9D9"/>
            <w:vAlign w:val="center"/>
          </w:tcPr>
          <w:p w14:paraId="0A85D2F6" w14:textId="77777777" w:rsidR="00FC4EF3" w:rsidRPr="00FF37CC" w:rsidRDefault="00FC4EF3" w:rsidP="00CF718E">
            <w:pPr>
              <w:spacing w:after="120"/>
              <w:ind w:left="0"/>
              <w:jc w:val="center"/>
              <w:rPr>
                <w:b/>
              </w:rPr>
            </w:pPr>
            <w:r w:rsidRPr="00FF37CC">
              <w:rPr>
                <w:b/>
              </w:rPr>
              <w:t>M</w:t>
            </w:r>
          </w:p>
        </w:tc>
        <w:tc>
          <w:tcPr>
            <w:tcW w:w="540" w:type="dxa"/>
            <w:shd w:val="clear" w:color="auto" w:fill="D9D9D9"/>
          </w:tcPr>
          <w:p w14:paraId="4AFAD78C" w14:textId="77777777" w:rsidR="00FC4EF3" w:rsidRPr="00926A39" w:rsidRDefault="00FC4EF3" w:rsidP="00CF718E">
            <w:pPr>
              <w:spacing w:after="120"/>
              <w:ind w:left="0"/>
              <w:jc w:val="center"/>
              <w:rPr>
                <w:b/>
                <w:sz w:val="22"/>
              </w:rPr>
            </w:pPr>
            <w:r>
              <w:rPr>
                <w:b/>
              </w:rPr>
              <w:t>S</w:t>
            </w:r>
          </w:p>
        </w:tc>
        <w:tc>
          <w:tcPr>
            <w:tcW w:w="7380" w:type="dxa"/>
            <w:shd w:val="clear" w:color="auto" w:fill="D9D9D9"/>
            <w:vAlign w:val="center"/>
          </w:tcPr>
          <w:p w14:paraId="142BE7D5" w14:textId="77777777" w:rsidR="00FC4EF3" w:rsidRPr="00FF37CC" w:rsidRDefault="00FC4EF3" w:rsidP="00CF718E">
            <w:pPr>
              <w:spacing w:after="120"/>
              <w:ind w:left="0"/>
              <w:jc w:val="center"/>
              <w:rPr>
                <w:b/>
              </w:rPr>
            </w:pPr>
            <w:r w:rsidRPr="00FF37CC">
              <w:rPr>
                <w:b/>
              </w:rPr>
              <w:t>Mô tả</w:t>
            </w:r>
          </w:p>
        </w:tc>
      </w:tr>
      <w:tr w:rsidR="00FC4EF3" w:rsidRPr="00FF37CC" w14:paraId="5338F6E8" w14:textId="77777777" w:rsidTr="00FC4EF3">
        <w:trPr>
          <w:cantSplit/>
          <w:trHeight w:val="827"/>
        </w:trPr>
        <w:tc>
          <w:tcPr>
            <w:tcW w:w="1800" w:type="dxa"/>
          </w:tcPr>
          <w:p w14:paraId="36F678E6" w14:textId="77777777" w:rsidR="00FC4EF3" w:rsidRPr="00FF37CC" w:rsidRDefault="00FC4EF3" w:rsidP="00CF718E">
            <w:pPr>
              <w:ind w:left="0"/>
            </w:pPr>
            <w:r>
              <w:t>ID</w:t>
            </w:r>
          </w:p>
        </w:tc>
        <w:tc>
          <w:tcPr>
            <w:tcW w:w="1980" w:type="dxa"/>
          </w:tcPr>
          <w:p w14:paraId="2888DCCF" w14:textId="203C1F9F" w:rsidR="00FC4EF3" w:rsidRPr="00FF37CC" w:rsidRDefault="00FC4EF3" w:rsidP="00CF718E">
            <w:pPr>
              <w:ind w:left="0"/>
            </w:pPr>
            <w:r>
              <w:rPr>
                <w:szCs w:val="24"/>
              </w:rPr>
              <w:t>C_</w:t>
            </w:r>
            <w:r w:rsidR="0052203D">
              <w:rPr>
                <w:szCs w:val="24"/>
              </w:rPr>
              <w:t>Advance_Request</w:t>
            </w:r>
            <w:r>
              <w:rPr>
                <w:szCs w:val="24"/>
              </w:rPr>
              <w:t>_Line_</w:t>
            </w:r>
            <w:r w:rsidRPr="00AB2F64">
              <w:rPr>
                <w:szCs w:val="24"/>
              </w:rPr>
              <w:t>ID</w:t>
            </w:r>
          </w:p>
        </w:tc>
        <w:tc>
          <w:tcPr>
            <w:tcW w:w="1417" w:type="dxa"/>
          </w:tcPr>
          <w:p w14:paraId="258BAF18" w14:textId="77777777" w:rsidR="00FC4EF3" w:rsidRPr="00FF37CC" w:rsidRDefault="00FC4EF3" w:rsidP="00CF718E">
            <w:pPr>
              <w:ind w:left="0"/>
            </w:pPr>
            <w:r>
              <w:t>Number</w:t>
            </w:r>
          </w:p>
          <w:p w14:paraId="7AC8E08A" w14:textId="77777777" w:rsidR="00FC4EF3" w:rsidRPr="00FF37CC" w:rsidRDefault="00FC4EF3" w:rsidP="00CF718E">
            <w:pPr>
              <w:ind w:left="0"/>
            </w:pPr>
          </w:p>
        </w:tc>
        <w:tc>
          <w:tcPr>
            <w:tcW w:w="630" w:type="dxa"/>
          </w:tcPr>
          <w:p w14:paraId="075B1083" w14:textId="77777777" w:rsidR="00FC4EF3" w:rsidRPr="00FF37CC" w:rsidRDefault="00FC4EF3" w:rsidP="00CF718E">
            <w:pPr>
              <w:pStyle w:val="Sothutu-1so"/>
              <w:spacing w:before="120" w:after="120" w:line="276" w:lineRule="auto"/>
              <w:jc w:val="left"/>
              <w:rPr>
                <w:szCs w:val="24"/>
              </w:rPr>
            </w:pPr>
            <w:r w:rsidRPr="00FF37CC">
              <w:rPr>
                <w:szCs w:val="24"/>
              </w:rPr>
              <w:t>50</w:t>
            </w:r>
          </w:p>
        </w:tc>
        <w:tc>
          <w:tcPr>
            <w:tcW w:w="540" w:type="dxa"/>
          </w:tcPr>
          <w:p w14:paraId="4B95272A" w14:textId="77777777" w:rsidR="00FC4EF3" w:rsidRPr="00FF37CC" w:rsidRDefault="00FC4EF3" w:rsidP="00CF718E">
            <w:pPr>
              <w:pStyle w:val="Sothutu-1so"/>
              <w:spacing w:before="120" w:after="120" w:line="276" w:lineRule="auto"/>
              <w:jc w:val="left"/>
              <w:rPr>
                <w:szCs w:val="24"/>
              </w:rPr>
            </w:pPr>
            <w:r>
              <w:rPr>
                <w:szCs w:val="24"/>
              </w:rPr>
              <w:t>Y</w:t>
            </w:r>
          </w:p>
        </w:tc>
        <w:tc>
          <w:tcPr>
            <w:tcW w:w="450" w:type="dxa"/>
          </w:tcPr>
          <w:p w14:paraId="340C4B3A" w14:textId="77777777" w:rsidR="00FC4EF3" w:rsidRPr="00FF37CC" w:rsidRDefault="00FC4EF3" w:rsidP="00CF718E">
            <w:pPr>
              <w:pStyle w:val="Sothutu-1so"/>
              <w:spacing w:before="120" w:after="120" w:line="276" w:lineRule="auto"/>
              <w:jc w:val="left"/>
              <w:rPr>
                <w:szCs w:val="24"/>
              </w:rPr>
            </w:pPr>
            <w:r>
              <w:rPr>
                <w:szCs w:val="24"/>
              </w:rPr>
              <w:t>N</w:t>
            </w:r>
          </w:p>
        </w:tc>
        <w:tc>
          <w:tcPr>
            <w:tcW w:w="540" w:type="dxa"/>
          </w:tcPr>
          <w:p w14:paraId="56AEC929" w14:textId="77777777" w:rsidR="00FC4EF3" w:rsidRDefault="00FC4EF3" w:rsidP="00CF718E">
            <w:pPr>
              <w:pStyle w:val="Sothutu-1so"/>
              <w:spacing w:before="120" w:after="120" w:line="276" w:lineRule="auto"/>
              <w:ind w:left="360" w:hanging="360"/>
              <w:jc w:val="center"/>
              <w:rPr>
                <w:szCs w:val="24"/>
              </w:rPr>
            </w:pPr>
            <w:r>
              <w:rPr>
                <w:szCs w:val="24"/>
              </w:rPr>
              <w:t>N</w:t>
            </w:r>
          </w:p>
        </w:tc>
        <w:tc>
          <w:tcPr>
            <w:tcW w:w="7380" w:type="dxa"/>
          </w:tcPr>
          <w:p w14:paraId="0A68029D" w14:textId="77777777" w:rsidR="00FC4EF3" w:rsidRPr="00FF37CC" w:rsidRDefault="00FC4EF3" w:rsidP="00CF718E">
            <w:pPr>
              <w:pStyle w:val="Sothutu-1so"/>
              <w:spacing w:before="120" w:after="120" w:line="276" w:lineRule="auto"/>
              <w:ind w:left="360" w:hanging="360"/>
              <w:jc w:val="left"/>
              <w:rPr>
                <w:szCs w:val="24"/>
              </w:rPr>
            </w:pPr>
            <w:r>
              <w:rPr>
                <w:szCs w:val="24"/>
              </w:rPr>
              <w:t>Key, tự sinh</w:t>
            </w:r>
          </w:p>
        </w:tc>
      </w:tr>
      <w:tr w:rsidR="00FC4EF3" w:rsidRPr="00FF37CC" w14:paraId="7F9B7B3A" w14:textId="77777777" w:rsidTr="00FC4EF3">
        <w:trPr>
          <w:cantSplit/>
          <w:trHeight w:val="827"/>
        </w:trPr>
        <w:tc>
          <w:tcPr>
            <w:tcW w:w="14737" w:type="dxa"/>
            <w:gridSpan w:val="8"/>
          </w:tcPr>
          <w:p w14:paraId="4B65131F" w14:textId="77777777" w:rsidR="00FC4EF3" w:rsidRPr="001E5A81" w:rsidRDefault="00FC4EF3"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FC4EF3" w:rsidRPr="00FF37CC" w14:paraId="025BDD71" w14:textId="77777777" w:rsidTr="00FC4EF3">
        <w:trPr>
          <w:cantSplit/>
          <w:trHeight w:val="827"/>
        </w:trPr>
        <w:tc>
          <w:tcPr>
            <w:tcW w:w="1800" w:type="dxa"/>
          </w:tcPr>
          <w:p w14:paraId="0AD360A7" w14:textId="77777777" w:rsidR="00FC4EF3" w:rsidRPr="00FF37CC" w:rsidRDefault="00FC4EF3" w:rsidP="00CF718E">
            <w:pPr>
              <w:ind w:left="0"/>
            </w:pPr>
            <w:r>
              <w:rPr>
                <w:szCs w:val="24"/>
              </w:rPr>
              <w:t>Ngày lập</w:t>
            </w:r>
          </w:p>
        </w:tc>
        <w:tc>
          <w:tcPr>
            <w:tcW w:w="1980" w:type="dxa"/>
          </w:tcPr>
          <w:p w14:paraId="6A2F8E74" w14:textId="77777777" w:rsidR="00FC4EF3" w:rsidRPr="00FF37CC" w:rsidRDefault="00FC4EF3" w:rsidP="00CF718E">
            <w:pPr>
              <w:ind w:left="0"/>
            </w:pPr>
            <w:r>
              <w:rPr>
                <w:szCs w:val="24"/>
              </w:rPr>
              <w:t>Trans_Date</w:t>
            </w:r>
          </w:p>
        </w:tc>
        <w:tc>
          <w:tcPr>
            <w:tcW w:w="1417" w:type="dxa"/>
          </w:tcPr>
          <w:p w14:paraId="3D78E34A" w14:textId="77777777" w:rsidR="00FC4EF3" w:rsidRPr="00FF37CC" w:rsidRDefault="00FC4EF3" w:rsidP="00CF718E">
            <w:pPr>
              <w:ind w:left="0"/>
            </w:pPr>
            <w:r>
              <w:t>Date</w:t>
            </w:r>
          </w:p>
        </w:tc>
        <w:tc>
          <w:tcPr>
            <w:tcW w:w="630" w:type="dxa"/>
          </w:tcPr>
          <w:p w14:paraId="61B45DFB" w14:textId="77777777" w:rsidR="00FC4EF3" w:rsidRPr="00FF37CC" w:rsidRDefault="00FC4EF3" w:rsidP="00CF718E">
            <w:pPr>
              <w:pStyle w:val="Sothutu-1so"/>
              <w:spacing w:before="120" w:after="120" w:line="276" w:lineRule="auto"/>
              <w:jc w:val="left"/>
              <w:rPr>
                <w:szCs w:val="24"/>
              </w:rPr>
            </w:pPr>
          </w:p>
        </w:tc>
        <w:tc>
          <w:tcPr>
            <w:tcW w:w="540" w:type="dxa"/>
          </w:tcPr>
          <w:p w14:paraId="5F8646B1" w14:textId="77777777" w:rsidR="00FC4EF3" w:rsidRPr="00FF37CC" w:rsidRDefault="00FC4EF3" w:rsidP="00CF718E">
            <w:pPr>
              <w:pStyle w:val="Sothutu-1so"/>
              <w:spacing w:before="120" w:after="120" w:line="276" w:lineRule="auto"/>
              <w:jc w:val="left"/>
              <w:rPr>
                <w:szCs w:val="24"/>
              </w:rPr>
            </w:pPr>
            <w:r>
              <w:rPr>
                <w:szCs w:val="24"/>
              </w:rPr>
              <w:t>Y</w:t>
            </w:r>
          </w:p>
        </w:tc>
        <w:tc>
          <w:tcPr>
            <w:tcW w:w="450" w:type="dxa"/>
          </w:tcPr>
          <w:p w14:paraId="3D52CC58" w14:textId="77777777" w:rsidR="00FC4EF3" w:rsidRPr="00FF37CC" w:rsidRDefault="00FC4EF3" w:rsidP="00CF718E">
            <w:pPr>
              <w:pStyle w:val="Sothutu-1so"/>
              <w:spacing w:before="120" w:after="120" w:line="276" w:lineRule="auto"/>
              <w:jc w:val="left"/>
              <w:rPr>
                <w:szCs w:val="24"/>
              </w:rPr>
            </w:pPr>
            <w:r>
              <w:rPr>
                <w:szCs w:val="24"/>
              </w:rPr>
              <w:t>Y</w:t>
            </w:r>
          </w:p>
        </w:tc>
        <w:tc>
          <w:tcPr>
            <w:tcW w:w="540" w:type="dxa"/>
          </w:tcPr>
          <w:p w14:paraId="2C760FDB" w14:textId="77777777" w:rsidR="00FC4EF3" w:rsidRPr="00FF37CC" w:rsidRDefault="00FC4EF3" w:rsidP="00CF718E">
            <w:pPr>
              <w:pStyle w:val="Sothutu-1so"/>
              <w:spacing w:before="120" w:after="120" w:line="276" w:lineRule="auto"/>
              <w:jc w:val="center"/>
              <w:rPr>
                <w:szCs w:val="24"/>
              </w:rPr>
            </w:pPr>
            <w:r>
              <w:rPr>
                <w:szCs w:val="24"/>
              </w:rPr>
              <w:t>Y</w:t>
            </w:r>
          </w:p>
        </w:tc>
        <w:tc>
          <w:tcPr>
            <w:tcW w:w="7380" w:type="dxa"/>
          </w:tcPr>
          <w:p w14:paraId="484B0DC3" w14:textId="77777777" w:rsidR="00FC4EF3" w:rsidRPr="00FF37CC" w:rsidRDefault="00FC4EF3" w:rsidP="00CF718E">
            <w:pPr>
              <w:pStyle w:val="Sothutu-1so"/>
              <w:spacing w:before="120" w:after="120" w:line="276" w:lineRule="auto"/>
              <w:jc w:val="left"/>
              <w:rPr>
                <w:szCs w:val="24"/>
              </w:rPr>
            </w:pPr>
            <w:r>
              <w:rPr>
                <w:szCs w:val="24"/>
              </w:rPr>
              <w:t>Lấy theo Tab Thông tin chi tiết</w:t>
            </w:r>
          </w:p>
        </w:tc>
      </w:tr>
      <w:tr w:rsidR="00FC4EF3" w:rsidRPr="00FF37CC" w14:paraId="6338D4BA" w14:textId="77777777" w:rsidTr="00FC4EF3">
        <w:trPr>
          <w:cantSplit/>
          <w:trHeight w:val="827"/>
        </w:trPr>
        <w:tc>
          <w:tcPr>
            <w:tcW w:w="1800" w:type="dxa"/>
          </w:tcPr>
          <w:p w14:paraId="194AE53C" w14:textId="77777777" w:rsidR="00FC4EF3" w:rsidRDefault="00FC4EF3" w:rsidP="00CF718E">
            <w:pPr>
              <w:ind w:left="0"/>
              <w:rPr>
                <w:szCs w:val="24"/>
              </w:rPr>
            </w:pPr>
            <w:r>
              <w:rPr>
                <w:szCs w:val="24"/>
              </w:rPr>
              <w:t>Nội dung</w:t>
            </w:r>
          </w:p>
        </w:tc>
        <w:tc>
          <w:tcPr>
            <w:tcW w:w="1980" w:type="dxa"/>
          </w:tcPr>
          <w:p w14:paraId="6948F694" w14:textId="77777777" w:rsidR="00FC4EF3" w:rsidRDefault="00FC4EF3" w:rsidP="00CF718E">
            <w:pPr>
              <w:ind w:left="0"/>
              <w:rPr>
                <w:szCs w:val="24"/>
              </w:rPr>
            </w:pPr>
            <w:r>
              <w:rPr>
                <w:szCs w:val="24"/>
              </w:rPr>
              <w:t>Description</w:t>
            </w:r>
          </w:p>
        </w:tc>
        <w:tc>
          <w:tcPr>
            <w:tcW w:w="1417" w:type="dxa"/>
          </w:tcPr>
          <w:p w14:paraId="2F287D0F" w14:textId="77777777" w:rsidR="00FC4EF3" w:rsidRDefault="00FC4EF3" w:rsidP="00CF718E">
            <w:pPr>
              <w:ind w:left="0"/>
            </w:pPr>
            <w:r>
              <w:t>String</w:t>
            </w:r>
          </w:p>
        </w:tc>
        <w:tc>
          <w:tcPr>
            <w:tcW w:w="630" w:type="dxa"/>
          </w:tcPr>
          <w:p w14:paraId="3F527480" w14:textId="77777777" w:rsidR="00FC4EF3" w:rsidRDefault="00FC4EF3" w:rsidP="00CF718E">
            <w:pPr>
              <w:pStyle w:val="Sothutu-1so"/>
              <w:spacing w:before="120" w:after="120" w:line="276" w:lineRule="auto"/>
              <w:jc w:val="left"/>
              <w:rPr>
                <w:szCs w:val="24"/>
              </w:rPr>
            </w:pPr>
            <w:r>
              <w:rPr>
                <w:szCs w:val="24"/>
              </w:rPr>
              <w:t>250</w:t>
            </w:r>
          </w:p>
        </w:tc>
        <w:tc>
          <w:tcPr>
            <w:tcW w:w="540" w:type="dxa"/>
          </w:tcPr>
          <w:p w14:paraId="594C3A59" w14:textId="77777777" w:rsidR="00FC4EF3" w:rsidRDefault="00FC4EF3" w:rsidP="00CF718E">
            <w:pPr>
              <w:pStyle w:val="Sothutu-1so"/>
              <w:spacing w:before="120" w:after="120" w:line="276" w:lineRule="auto"/>
              <w:jc w:val="left"/>
              <w:rPr>
                <w:szCs w:val="24"/>
              </w:rPr>
            </w:pPr>
            <w:r>
              <w:rPr>
                <w:szCs w:val="24"/>
              </w:rPr>
              <w:t>Y</w:t>
            </w:r>
          </w:p>
        </w:tc>
        <w:tc>
          <w:tcPr>
            <w:tcW w:w="450" w:type="dxa"/>
          </w:tcPr>
          <w:p w14:paraId="5C675F18" w14:textId="77777777" w:rsidR="00FC4EF3" w:rsidRDefault="00FC4EF3" w:rsidP="00CF718E">
            <w:pPr>
              <w:pStyle w:val="Sothutu-1so"/>
              <w:spacing w:before="120" w:after="120" w:line="276" w:lineRule="auto"/>
              <w:jc w:val="left"/>
              <w:rPr>
                <w:szCs w:val="24"/>
              </w:rPr>
            </w:pPr>
            <w:r>
              <w:rPr>
                <w:szCs w:val="24"/>
              </w:rPr>
              <w:t>Y</w:t>
            </w:r>
          </w:p>
        </w:tc>
        <w:tc>
          <w:tcPr>
            <w:tcW w:w="540" w:type="dxa"/>
          </w:tcPr>
          <w:p w14:paraId="04B7F1BE" w14:textId="77777777" w:rsidR="00FC4EF3" w:rsidRDefault="00FC4EF3" w:rsidP="00CF718E">
            <w:pPr>
              <w:pStyle w:val="Sothutu-1so"/>
              <w:spacing w:before="120" w:after="120" w:line="276" w:lineRule="auto"/>
              <w:jc w:val="center"/>
              <w:rPr>
                <w:szCs w:val="24"/>
              </w:rPr>
            </w:pPr>
            <w:r>
              <w:rPr>
                <w:szCs w:val="24"/>
              </w:rPr>
              <w:t>Y</w:t>
            </w:r>
          </w:p>
        </w:tc>
        <w:tc>
          <w:tcPr>
            <w:tcW w:w="7380" w:type="dxa"/>
          </w:tcPr>
          <w:p w14:paraId="1FC1A738" w14:textId="77777777" w:rsidR="00FC4EF3" w:rsidRDefault="00FC4EF3" w:rsidP="00CF718E">
            <w:pPr>
              <w:pStyle w:val="Sothutu-1so"/>
              <w:spacing w:before="120" w:after="120" w:line="360" w:lineRule="auto"/>
              <w:jc w:val="left"/>
              <w:rPr>
                <w:szCs w:val="24"/>
              </w:rPr>
            </w:pPr>
            <w:r>
              <w:rPr>
                <w:szCs w:val="24"/>
              </w:rPr>
              <w:t>Lấy theo Tab Thông tin chi tiết</w:t>
            </w:r>
          </w:p>
        </w:tc>
      </w:tr>
      <w:tr w:rsidR="00FC4EF3" w:rsidRPr="00FF37CC" w14:paraId="59226CBB" w14:textId="77777777" w:rsidTr="00FC4EF3">
        <w:trPr>
          <w:cantSplit/>
          <w:trHeight w:val="827"/>
        </w:trPr>
        <w:tc>
          <w:tcPr>
            <w:tcW w:w="1800" w:type="dxa"/>
          </w:tcPr>
          <w:p w14:paraId="1645C50E" w14:textId="77777777" w:rsidR="00FC4EF3" w:rsidRDefault="00FC4EF3" w:rsidP="00CF718E">
            <w:pPr>
              <w:ind w:left="0"/>
              <w:rPr>
                <w:szCs w:val="24"/>
              </w:rPr>
            </w:pPr>
            <w:r>
              <w:rPr>
                <w:szCs w:val="24"/>
              </w:rPr>
              <w:t xml:space="preserve">Số tiền </w:t>
            </w:r>
          </w:p>
        </w:tc>
        <w:tc>
          <w:tcPr>
            <w:tcW w:w="1980" w:type="dxa"/>
          </w:tcPr>
          <w:p w14:paraId="0DA569A1" w14:textId="77777777" w:rsidR="00FC4EF3" w:rsidRDefault="00FC4EF3" w:rsidP="00CF718E">
            <w:pPr>
              <w:ind w:left="0"/>
              <w:rPr>
                <w:szCs w:val="24"/>
              </w:rPr>
            </w:pPr>
          </w:p>
        </w:tc>
        <w:tc>
          <w:tcPr>
            <w:tcW w:w="1417" w:type="dxa"/>
          </w:tcPr>
          <w:p w14:paraId="1DD1FA2A" w14:textId="77777777" w:rsidR="00FC4EF3" w:rsidRDefault="00FC4EF3" w:rsidP="00CF718E">
            <w:pPr>
              <w:ind w:left="0"/>
            </w:pPr>
            <w:r>
              <w:t>Number</w:t>
            </w:r>
          </w:p>
        </w:tc>
        <w:tc>
          <w:tcPr>
            <w:tcW w:w="630" w:type="dxa"/>
          </w:tcPr>
          <w:p w14:paraId="1B76EB56" w14:textId="77777777" w:rsidR="00FC4EF3" w:rsidRDefault="00FC4EF3" w:rsidP="00CF718E">
            <w:pPr>
              <w:pStyle w:val="Sothutu-1so"/>
              <w:spacing w:before="120" w:after="120" w:line="276" w:lineRule="auto"/>
              <w:jc w:val="left"/>
              <w:rPr>
                <w:szCs w:val="24"/>
              </w:rPr>
            </w:pPr>
            <w:r>
              <w:rPr>
                <w:szCs w:val="24"/>
              </w:rPr>
              <w:t>20</w:t>
            </w:r>
          </w:p>
        </w:tc>
        <w:tc>
          <w:tcPr>
            <w:tcW w:w="540" w:type="dxa"/>
          </w:tcPr>
          <w:p w14:paraId="3C2F000F" w14:textId="77777777" w:rsidR="00FC4EF3" w:rsidRDefault="00FC4EF3" w:rsidP="00CF718E">
            <w:pPr>
              <w:pStyle w:val="Sothutu-1so"/>
              <w:spacing w:before="120" w:after="120" w:line="276" w:lineRule="auto"/>
              <w:jc w:val="left"/>
              <w:rPr>
                <w:szCs w:val="24"/>
              </w:rPr>
            </w:pPr>
            <w:r>
              <w:rPr>
                <w:szCs w:val="24"/>
              </w:rPr>
              <w:t>Y</w:t>
            </w:r>
          </w:p>
        </w:tc>
        <w:tc>
          <w:tcPr>
            <w:tcW w:w="450" w:type="dxa"/>
          </w:tcPr>
          <w:p w14:paraId="722213AA" w14:textId="77777777" w:rsidR="00FC4EF3" w:rsidRDefault="00FC4EF3" w:rsidP="00CF718E">
            <w:pPr>
              <w:pStyle w:val="Sothutu-1so"/>
              <w:spacing w:before="120" w:after="120" w:line="276" w:lineRule="auto"/>
              <w:jc w:val="left"/>
              <w:rPr>
                <w:szCs w:val="24"/>
              </w:rPr>
            </w:pPr>
            <w:r>
              <w:rPr>
                <w:szCs w:val="24"/>
              </w:rPr>
              <w:t>Y</w:t>
            </w:r>
          </w:p>
        </w:tc>
        <w:tc>
          <w:tcPr>
            <w:tcW w:w="540" w:type="dxa"/>
          </w:tcPr>
          <w:p w14:paraId="20596742" w14:textId="77777777" w:rsidR="00FC4EF3" w:rsidRDefault="00FC4EF3" w:rsidP="00CF718E">
            <w:pPr>
              <w:pStyle w:val="Sothutu-1so"/>
              <w:spacing w:before="120" w:after="120" w:line="276" w:lineRule="auto"/>
              <w:jc w:val="center"/>
              <w:rPr>
                <w:szCs w:val="24"/>
              </w:rPr>
            </w:pPr>
            <w:r>
              <w:rPr>
                <w:szCs w:val="24"/>
              </w:rPr>
              <w:t>Y</w:t>
            </w:r>
          </w:p>
        </w:tc>
        <w:tc>
          <w:tcPr>
            <w:tcW w:w="7380" w:type="dxa"/>
          </w:tcPr>
          <w:p w14:paraId="20DB0441" w14:textId="77777777" w:rsidR="00FC4EF3" w:rsidRDefault="00FC4EF3"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0D3EEAB6" w14:textId="76AB9B41" w:rsidR="00FC4EF3" w:rsidRDefault="00FC4EF3" w:rsidP="00CF718E">
            <w:pPr>
              <w:pStyle w:val="Sothutu-1so"/>
              <w:spacing w:before="120" w:after="120" w:line="276" w:lineRule="auto"/>
              <w:rPr>
                <w:szCs w:val="24"/>
              </w:rPr>
            </w:pPr>
            <w:r>
              <w:rPr>
                <w:szCs w:val="24"/>
              </w:rPr>
              <w:t>Nếu ở tab TT chun</w:t>
            </w:r>
            <w:r w:rsidR="00D15B7F">
              <w:rPr>
                <w:szCs w:val="24"/>
              </w:rPr>
              <w:t>g Trạng thái duyệt = “Đã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41BF0B54" w14:textId="3CFF6E67" w:rsidR="00FC4EF3" w:rsidRDefault="00FC4EF3" w:rsidP="00CF718E">
            <w:pPr>
              <w:pStyle w:val="Sothutu-1so"/>
              <w:spacing w:before="120" w:after="120" w:line="276" w:lineRule="auto"/>
              <w:rPr>
                <w:szCs w:val="24"/>
              </w:rPr>
            </w:pPr>
            <w:r>
              <w:rPr>
                <w:szCs w:val="24"/>
              </w:rPr>
              <w:t>Nếu ở tab TT chung Trạng thái duyệt &lt;&gt; “</w:t>
            </w:r>
            <w:r w:rsidR="00D15B7F">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18B22C42" w14:textId="77777777" w:rsidR="00FC4EF3" w:rsidRDefault="00FC4EF3" w:rsidP="00CF718E"/>
    <w:p w14:paraId="0658B027" w14:textId="77777777" w:rsidR="00FC4EF3" w:rsidRPr="0097273A" w:rsidRDefault="00FC4EF3"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FC4EF3" w:rsidRPr="00FF37CC" w14:paraId="651A92CD" w14:textId="77777777" w:rsidTr="00FC4EF3">
        <w:trPr>
          <w:trHeight w:val="530"/>
          <w:tblHeader/>
        </w:trPr>
        <w:tc>
          <w:tcPr>
            <w:tcW w:w="2424" w:type="dxa"/>
            <w:shd w:val="clear" w:color="auto" w:fill="D9D9D9"/>
          </w:tcPr>
          <w:p w14:paraId="136A8949" w14:textId="77777777" w:rsidR="00FC4EF3" w:rsidRPr="00FF37CC" w:rsidRDefault="00FC4EF3" w:rsidP="00CF718E">
            <w:pPr>
              <w:ind w:left="0"/>
              <w:rPr>
                <w:b/>
              </w:rPr>
            </w:pPr>
            <w:r w:rsidRPr="00FF37CC">
              <w:rPr>
                <w:b/>
              </w:rPr>
              <w:t>Thao tác</w:t>
            </w:r>
          </w:p>
        </w:tc>
        <w:tc>
          <w:tcPr>
            <w:tcW w:w="1176" w:type="dxa"/>
            <w:shd w:val="clear" w:color="auto" w:fill="D9D9D9"/>
          </w:tcPr>
          <w:p w14:paraId="79216313" w14:textId="77777777" w:rsidR="00FC4EF3" w:rsidRPr="00FF37CC" w:rsidRDefault="00FC4EF3" w:rsidP="00CF718E">
            <w:pPr>
              <w:ind w:left="0"/>
              <w:rPr>
                <w:b/>
                <w:color w:val="000000"/>
              </w:rPr>
            </w:pPr>
            <w:r w:rsidRPr="00FF37CC">
              <w:rPr>
                <w:b/>
                <w:color w:val="000000"/>
              </w:rPr>
              <w:t>Hiển thị</w:t>
            </w:r>
          </w:p>
        </w:tc>
        <w:tc>
          <w:tcPr>
            <w:tcW w:w="10710" w:type="dxa"/>
            <w:shd w:val="clear" w:color="auto" w:fill="D9D9D9"/>
          </w:tcPr>
          <w:p w14:paraId="10E2BA87" w14:textId="77777777" w:rsidR="00FC4EF3" w:rsidRPr="00FF37CC" w:rsidRDefault="00FC4EF3" w:rsidP="00CF718E">
            <w:pPr>
              <w:ind w:left="0"/>
              <w:rPr>
                <w:b/>
              </w:rPr>
            </w:pPr>
            <w:r w:rsidRPr="00FF37CC">
              <w:rPr>
                <w:b/>
              </w:rPr>
              <w:t>Mô tả</w:t>
            </w:r>
          </w:p>
        </w:tc>
      </w:tr>
      <w:tr w:rsidR="00FC4EF3" w:rsidRPr="00FF37CC" w14:paraId="711A0450" w14:textId="77777777" w:rsidTr="00FC4EF3">
        <w:tc>
          <w:tcPr>
            <w:tcW w:w="2424" w:type="dxa"/>
          </w:tcPr>
          <w:p w14:paraId="477EA06F" w14:textId="77777777" w:rsidR="00FC4EF3" w:rsidRPr="00FF37CC" w:rsidRDefault="00FC4EF3" w:rsidP="00CF718E">
            <w:pPr>
              <w:pStyle w:val="Sothutu-1so"/>
              <w:spacing w:before="120" w:line="276" w:lineRule="auto"/>
              <w:jc w:val="left"/>
              <w:rPr>
                <w:szCs w:val="24"/>
              </w:rPr>
            </w:pPr>
            <w:r>
              <w:rPr>
                <w:szCs w:val="24"/>
              </w:rPr>
              <w:t>Tìm kiếm</w:t>
            </w:r>
          </w:p>
        </w:tc>
        <w:tc>
          <w:tcPr>
            <w:tcW w:w="1176" w:type="dxa"/>
          </w:tcPr>
          <w:p w14:paraId="5FDD939F"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527517AC" w14:textId="1BFC7186" w:rsidR="00FC4EF3" w:rsidRPr="00FF37CC" w:rsidRDefault="00FC4EF3" w:rsidP="00CF718E">
            <w:pPr>
              <w:pStyle w:val="Sothutu-1so"/>
              <w:spacing w:before="120" w:line="276" w:lineRule="auto"/>
              <w:rPr>
                <w:szCs w:val="24"/>
              </w:rPr>
            </w:pPr>
            <w:r>
              <w:rPr>
                <w:szCs w:val="24"/>
              </w:rPr>
              <w:t>Cho phép tìm kiếm nhanh theo Nội dung, Số tiền</w:t>
            </w:r>
          </w:p>
        </w:tc>
      </w:tr>
      <w:tr w:rsidR="00FC4EF3" w:rsidRPr="00FF37CC" w14:paraId="3E7AAA85" w14:textId="77777777" w:rsidTr="00FC4EF3">
        <w:tc>
          <w:tcPr>
            <w:tcW w:w="2424" w:type="dxa"/>
          </w:tcPr>
          <w:p w14:paraId="0E24614F" w14:textId="77777777" w:rsidR="00FC4EF3" w:rsidRDefault="00FC4EF3" w:rsidP="00CF718E">
            <w:pPr>
              <w:pStyle w:val="Sothutu-1so"/>
              <w:spacing w:before="120" w:line="276" w:lineRule="auto"/>
              <w:jc w:val="left"/>
              <w:rPr>
                <w:szCs w:val="24"/>
              </w:rPr>
            </w:pPr>
            <w:r>
              <w:rPr>
                <w:szCs w:val="24"/>
              </w:rPr>
              <w:t>Lọc</w:t>
            </w:r>
          </w:p>
        </w:tc>
        <w:tc>
          <w:tcPr>
            <w:tcW w:w="1176" w:type="dxa"/>
          </w:tcPr>
          <w:p w14:paraId="24B5CB13" w14:textId="77777777" w:rsidR="00FC4EF3" w:rsidRDefault="00FC4EF3" w:rsidP="00CF718E">
            <w:pPr>
              <w:pStyle w:val="Sothutu-1so"/>
              <w:spacing w:before="120" w:line="276" w:lineRule="auto"/>
              <w:jc w:val="left"/>
              <w:rPr>
                <w:szCs w:val="24"/>
              </w:rPr>
            </w:pPr>
            <w:r>
              <w:rPr>
                <w:szCs w:val="24"/>
              </w:rPr>
              <w:t>Không</w:t>
            </w:r>
          </w:p>
        </w:tc>
        <w:tc>
          <w:tcPr>
            <w:tcW w:w="10710" w:type="dxa"/>
          </w:tcPr>
          <w:p w14:paraId="6D3C544B" w14:textId="77777777" w:rsidR="00FC4EF3" w:rsidRDefault="00FC4EF3" w:rsidP="00CF718E">
            <w:pPr>
              <w:pStyle w:val="Sothutu-1so"/>
              <w:spacing w:before="120" w:line="276" w:lineRule="auto"/>
              <w:rPr>
                <w:szCs w:val="24"/>
              </w:rPr>
            </w:pPr>
          </w:p>
        </w:tc>
      </w:tr>
      <w:tr w:rsidR="00FC4EF3" w:rsidRPr="00FF37CC" w14:paraId="4D4C7AE1" w14:textId="77777777" w:rsidTr="00FC4EF3">
        <w:tc>
          <w:tcPr>
            <w:tcW w:w="2424" w:type="dxa"/>
          </w:tcPr>
          <w:p w14:paraId="02EC921A" w14:textId="77777777" w:rsidR="00FC4EF3" w:rsidRPr="00FF37CC" w:rsidRDefault="00FC4EF3" w:rsidP="00CF718E">
            <w:pPr>
              <w:pStyle w:val="Sothutu-1so"/>
              <w:spacing w:before="120" w:line="276" w:lineRule="auto"/>
              <w:jc w:val="left"/>
              <w:rPr>
                <w:szCs w:val="24"/>
              </w:rPr>
            </w:pPr>
            <w:r w:rsidRPr="00FF37CC">
              <w:rPr>
                <w:szCs w:val="24"/>
              </w:rPr>
              <w:t>Sao chép</w:t>
            </w:r>
          </w:p>
        </w:tc>
        <w:tc>
          <w:tcPr>
            <w:tcW w:w="1176" w:type="dxa"/>
          </w:tcPr>
          <w:p w14:paraId="48ADA47F" w14:textId="77777777" w:rsidR="00FC4EF3" w:rsidRPr="00FF37CC" w:rsidRDefault="00FC4EF3" w:rsidP="00CF718E">
            <w:pPr>
              <w:pStyle w:val="Sothutu-1so"/>
              <w:spacing w:before="120" w:line="276" w:lineRule="auto"/>
              <w:jc w:val="left"/>
              <w:rPr>
                <w:szCs w:val="24"/>
              </w:rPr>
            </w:pPr>
            <w:r w:rsidRPr="00FF37CC">
              <w:rPr>
                <w:szCs w:val="24"/>
              </w:rPr>
              <w:t>Có</w:t>
            </w:r>
          </w:p>
        </w:tc>
        <w:tc>
          <w:tcPr>
            <w:tcW w:w="10710" w:type="dxa"/>
          </w:tcPr>
          <w:p w14:paraId="488C66B1" w14:textId="1B944E9E" w:rsidR="00FC4EF3" w:rsidRPr="00FF37CC" w:rsidRDefault="00DB6FD2" w:rsidP="00CF718E">
            <w:pPr>
              <w:pStyle w:val="Sothutu-1so"/>
              <w:spacing w:before="120" w:line="276" w:lineRule="auto"/>
              <w:rPr>
                <w:szCs w:val="24"/>
              </w:rPr>
            </w:pPr>
            <w:r>
              <w:rPr>
                <w:szCs w:val="24"/>
              </w:rPr>
              <w:t xml:space="preserve">Tạo 1 bản ghi mới, </w:t>
            </w:r>
            <w:r>
              <w:rPr>
                <w:iCs/>
                <w:spacing w:val="-1"/>
              </w:rPr>
              <w:t>copy toàn bộ thông tin tr</w:t>
            </w:r>
            <w:r w:rsidR="00C43019">
              <w:rPr>
                <w:iCs/>
                <w:spacing w:val="-1"/>
              </w:rPr>
              <w:t xml:space="preserve">ừ các trường readonly + </w:t>
            </w:r>
            <w:r>
              <w:rPr>
                <w:iCs/>
                <w:spacing w:val="-1"/>
              </w:rPr>
              <w:t>Hệ thống tự sinh</w:t>
            </w:r>
          </w:p>
        </w:tc>
      </w:tr>
      <w:tr w:rsidR="00FC4EF3" w:rsidRPr="00FF37CC" w14:paraId="1959BAD2" w14:textId="77777777" w:rsidTr="00FC4EF3">
        <w:tc>
          <w:tcPr>
            <w:tcW w:w="2424" w:type="dxa"/>
          </w:tcPr>
          <w:p w14:paraId="0A12D6C5" w14:textId="77777777" w:rsidR="00FC4EF3" w:rsidRPr="00FF37CC" w:rsidRDefault="00FC4EF3" w:rsidP="00CF718E">
            <w:pPr>
              <w:pStyle w:val="Sothutu-1so"/>
              <w:spacing w:before="120" w:line="276" w:lineRule="auto"/>
              <w:jc w:val="left"/>
              <w:rPr>
                <w:szCs w:val="24"/>
              </w:rPr>
            </w:pPr>
            <w:r>
              <w:rPr>
                <w:szCs w:val="24"/>
              </w:rPr>
              <w:t>Chỉnh sửa</w:t>
            </w:r>
          </w:p>
        </w:tc>
        <w:tc>
          <w:tcPr>
            <w:tcW w:w="1176" w:type="dxa"/>
          </w:tcPr>
          <w:p w14:paraId="0FC5EC8E"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3710C4C6" w14:textId="7F4D8AB2" w:rsidR="005363FB" w:rsidRDefault="00FC4EF3" w:rsidP="00CF718E">
            <w:pPr>
              <w:pStyle w:val="Sothutu-1so"/>
              <w:spacing w:before="120" w:line="276" w:lineRule="auto"/>
              <w:rPr>
                <w:szCs w:val="24"/>
              </w:rPr>
            </w:pPr>
            <w:r>
              <w:rPr>
                <w:szCs w:val="24"/>
              </w:rPr>
              <w:t>Chuyển sang màn hình chi tiết Tờ trình để xem và chỉnh sửa thông tin</w:t>
            </w:r>
          </w:p>
        </w:tc>
      </w:tr>
      <w:tr w:rsidR="00FC4EF3" w:rsidRPr="00FF37CC" w14:paraId="785D04E3" w14:textId="77777777" w:rsidTr="00FC4EF3">
        <w:tc>
          <w:tcPr>
            <w:tcW w:w="2424" w:type="dxa"/>
          </w:tcPr>
          <w:p w14:paraId="2260CA6E" w14:textId="77777777" w:rsidR="00FC4EF3" w:rsidRPr="00FF37CC" w:rsidRDefault="00FC4EF3" w:rsidP="00CF718E">
            <w:pPr>
              <w:pStyle w:val="Sothutu-1so"/>
              <w:spacing w:before="120" w:line="276" w:lineRule="auto"/>
              <w:jc w:val="left"/>
              <w:rPr>
                <w:szCs w:val="24"/>
              </w:rPr>
            </w:pPr>
            <w:r>
              <w:rPr>
                <w:szCs w:val="24"/>
              </w:rPr>
              <w:t>Xóa</w:t>
            </w:r>
          </w:p>
        </w:tc>
        <w:tc>
          <w:tcPr>
            <w:tcW w:w="1176" w:type="dxa"/>
          </w:tcPr>
          <w:p w14:paraId="7642A404"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759B2749" w14:textId="77777777" w:rsidR="00FC4EF3" w:rsidRDefault="00FC4EF3" w:rsidP="00CF718E">
            <w:pPr>
              <w:pStyle w:val="Sothutu-1so"/>
              <w:spacing w:before="120" w:line="276" w:lineRule="auto"/>
              <w:rPr>
                <w:szCs w:val="24"/>
              </w:rPr>
            </w:pPr>
            <w:r>
              <w:rPr>
                <w:szCs w:val="24"/>
              </w:rPr>
              <w:t>Chỉ được xóa nếu chứng từ ở trạng thái nháp</w:t>
            </w:r>
          </w:p>
          <w:p w14:paraId="73A49C5E" w14:textId="77777777" w:rsidR="00FC4EF3" w:rsidRDefault="00FC4EF3" w:rsidP="00CF718E">
            <w:pPr>
              <w:pStyle w:val="Sothutu-1so"/>
              <w:spacing w:before="120" w:line="276" w:lineRule="auto"/>
              <w:rPr>
                <w:szCs w:val="24"/>
              </w:rPr>
            </w:pPr>
            <w:r>
              <w:rPr>
                <w:szCs w:val="24"/>
              </w:rPr>
              <w:t>Xóa dòng chi tiết được chọn</w:t>
            </w:r>
          </w:p>
          <w:p w14:paraId="69B887A7" w14:textId="77777777" w:rsidR="00A7041D" w:rsidRPr="003C1A88" w:rsidRDefault="00A7041D" w:rsidP="00CF718E">
            <w:pPr>
              <w:pStyle w:val="Sothutu-1so"/>
              <w:spacing w:before="120" w:line="276" w:lineRule="auto"/>
              <w:rPr>
                <w:szCs w:val="24"/>
              </w:rPr>
            </w:pPr>
            <w:r w:rsidRPr="003C1A88">
              <w:rPr>
                <w:szCs w:val="24"/>
              </w:rPr>
              <w:t>update lại trường c_advance_request_line_id của ap_invoice_line</w:t>
            </w:r>
          </w:p>
          <w:p w14:paraId="703D2B5F" w14:textId="77777777" w:rsidR="006567D4" w:rsidRDefault="006567D4" w:rsidP="00CF718E">
            <w:pPr>
              <w:pStyle w:val="Sothutu-1so"/>
              <w:spacing w:before="120" w:line="276" w:lineRule="auto"/>
              <w:rPr>
                <w:b/>
                <w:szCs w:val="24"/>
              </w:rPr>
            </w:pPr>
          </w:p>
          <w:p w14:paraId="673910D2" w14:textId="00985D3A" w:rsidR="00A7041D" w:rsidRPr="006567D4" w:rsidRDefault="00A7041D" w:rsidP="00CF718E">
            <w:pPr>
              <w:pStyle w:val="Sothutu-1so"/>
              <w:spacing w:before="120" w:line="276" w:lineRule="auto"/>
              <w:rPr>
                <w:b/>
                <w:szCs w:val="24"/>
              </w:rPr>
            </w:pPr>
            <w:r w:rsidRPr="006567D4">
              <w:rPr>
                <w:b/>
                <w:szCs w:val="24"/>
              </w:rPr>
              <w:t>CẬP NHẬT BẢNG C_PAYMENT_PLAN</w:t>
            </w:r>
          </w:p>
          <w:p w14:paraId="13472B7F" w14:textId="77777777" w:rsidR="00A7041D" w:rsidRDefault="00A7041D" w:rsidP="00CF718E">
            <w:pPr>
              <w:pStyle w:val="Sothutu-1so"/>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 NULL. </w:t>
            </w:r>
          </w:p>
          <w:p w14:paraId="5C3F02D8" w14:textId="3FCA652D" w:rsidR="00A7041D" w:rsidRPr="00E70CD3" w:rsidRDefault="00A7041D" w:rsidP="00CF718E">
            <w:pPr>
              <w:pStyle w:val="Sothutu-1so"/>
              <w:spacing w:before="120" w:line="276" w:lineRule="auto"/>
              <w:rPr>
                <w:szCs w:val="24"/>
              </w:rPr>
            </w:pPr>
            <w:r>
              <w:rPr>
                <w:szCs w:val="24"/>
              </w:rPr>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tc>
      </w:tr>
      <w:tr w:rsidR="00FC4EF3" w:rsidRPr="00FF37CC" w14:paraId="6B71617C" w14:textId="77777777" w:rsidTr="00FC4EF3">
        <w:tc>
          <w:tcPr>
            <w:tcW w:w="2424" w:type="dxa"/>
          </w:tcPr>
          <w:p w14:paraId="2391724D" w14:textId="77777777" w:rsidR="00FC4EF3" w:rsidRPr="00FF37CC" w:rsidRDefault="00FC4EF3" w:rsidP="00CF718E">
            <w:pPr>
              <w:pStyle w:val="Sothutu-1so"/>
              <w:spacing w:before="120" w:line="276" w:lineRule="auto"/>
              <w:jc w:val="left"/>
              <w:rPr>
                <w:szCs w:val="24"/>
              </w:rPr>
            </w:pPr>
            <w:r w:rsidRPr="00FF37CC">
              <w:rPr>
                <w:szCs w:val="24"/>
              </w:rPr>
              <w:t>Thêm mới</w:t>
            </w:r>
          </w:p>
        </w:tc>
        <w:tc>
          <w:tcPr>
            <w:tcW w:w="1176" w:type="dxa"/>
          </w:tcPr>
          <w:p w14:paraId="1DDAB4F0" w14:textId="77777777" w:rsidR="00FC4EF3" w:rsidRPr="00FF37CC" w:rsidRDefault="00FC4EF3" w:rsidP="00CF718E">
            <w:pPr>
              <w:pStyle w:val="Sothutu-1so"/>
              <w:spacing w:before="120" w:line="276" w:lineRule="auto"/>
              <w:jc w:val="left"/>
              <w:rPr>
                <w:szCs w:val="24"/>
              </w:rPr>
            </w:pPr>
            <w:r w:rsidRPr="00FF37CC">
              <w:rPr>
                <w:szCs w:val="24"/>
              </w:rPr>
              <w:t>Có</w:t>
            </w:r>
          </w:p>
        </w:tc>
        <w:tc>
          <w:tcPr>
            <w:tcW w:w="10710" w:type="dxa"/>
          </w:tcPr>
          <w:p w14:paraId="6A5C212B" w14:textId="79B76145" w:rsidR="00895340" w:rsidRDefault="000B1466" w:rsidP="006617B4">
            <w:pPr>
              <w:pStyle w:val="Sothutu-1so"/>
              <w:spacing w:before="120" w:line="276" w:lineRule="auto"/>
              <w:rPr>
                <w:szCs w:val="24"/>
              </w:rPr>
            </w:pPr>
            <w:r>
              <w:rPr>
                <w:szCs w:val="24"/>
              </w:rPr>
              <w:t>Màn</w:t>
            </w:r>
            <w:r w:rsidR="00FC4EF3" w:rsidRPr="00FF37CC">
              <w:rPr>
                <w:szCs w:val="24"/>
              </w:rPr>
              <w:t xml:space="preserve"> hình </w:t>
            </w:r>
            <w:r>
              <w:rPr>
                <w:szCs w:val="24"/>
              </w:rPr>
              <w:t>thêm mới chi tiết đề nghị</w:t>
            </w:r>
            <w:r w:rsidR="00FC4EF3">
              <w:rPr>
                <w:szCs w:val="24"/>
              </w:rPr>
              <w:t xml:space="preserve"> theo mô tả bên dưới</w:t>
            </w:r>
          </w:p>
        </w:tc>
      </w:tr>
    </w:tbl>
    <w:p w14:paraId="2AFA0910" w14:textId="77777777" w:rsidR="00FC4EF3" w:rsidRPr="00FC4EF3" w:rsidRDefault="00FC4EF3" w:rsidP="00CF718E">
      <w:pPr>
        <w:rPr>
          <w:lang w:eastAsia="ar-SA"/>
        </w:rPr>
      </w:pPr>
    </w:p>
    <w:p w14:paraId="1BAA7014" w14:textId="1A148762" w:rsidR="00A6129B" w:rsidRPr="00A6129B" w:rsidRDefault="00A6129B" w:rsidP="00A97673">
      <w:pPr>
        <w:pStyle w:val="Heading5"/>
      </w:pPr>
      <w:r w:rsidRPr="00FF37CC">
        <w:t xml:space="preserve">Tab Thông tin </w:t>
      </w:r>
      <w:r>
        <w:t xml:space="preserve">chi </w:t>
      </w:r>
      <w:r w:rsidR="002A1221">
        <w:t>tiết</w:t>
      </w:r>
    </w:p>
    <w:p w14:paraId="4EEE2943" w14:textId="77777777" w:rsidR="00A6129B" w:rsidRPr="00FF37CC" w:rsidRDefault="00A6129B" w:rsidP="00CF718E">
      <w:pPr>
        <w:pStyle w:val="Heading6"/>
      </w:pPr>
      <w:r w:rsidRPr="00FF37CC">
        <w:t>Prototype màn hình nhập liệu</w:t>
      </w:r>
    </w:p>
    <w:p w14:paraId="64F02A2B" w14:textId="77777777" w:rsidR="00876793" w:rsidRDefault="00876793" w:rsidP="00CF718E">
      <w:pPr>
        <w:ind w:left="0"/>
        <w:rPr>
          <w:noProof/>
          <w:snapToGrid/>
        </w:rPr>
        <w:sectPr w:rsidR="00876793" w:rsidSect="00236980">
          <w:pgSz w:w="16834" w:h="11909" w:orient="landscape" w:code="9"/>
          <w:pgMar w:top="1440" w:right="1152" w:bottom="1152" w:left="1238" w:header="432" w:footer="432" w:gutter="0"/>
          <w:cols w:space="709"/>
          <w:titlePg/>
          <w:docGrid w:linePitch="326"/>
        </w:sectPr>
      </w:pPr>
    </w:p>
    <w:p w14:paraId="49D00CA3" w14:textId="77777777" w:rsidR="00876793" w:rsidRDefault="00876793" w:rsidP="00CF718E">
      <w:pPr>
        <w:ind w:left="0"/>
        <w:sectPr w:rsidR="00876793" w:rsidSect="00876793">
          <w:pgSz w:w="11909" w:h="16834" w:code="9"/>
          <w:pgMar w:top="1152" w:right="1152" w:bottom="1238" w:left="1440" w:header="432" w:footer="432" w:gutter="0"/>
          <w:cols w:space="709"/>
          <w:titlePg/>
          <w:docGrid w:linePitch="326"/>
        </w:sectPr>
      </w:pPr>
      <w:r>
        <w:rPr>
          <w:noProof/>
          <w:snapToGrid/>
        </w:rPr>
        <w:lastRenderedPageBreak/>
        <w:drawing>
          <wp:inline distT="0" distB="0" distL="0" distR="0" wp14:anchorId="3BFDC9D3" wp14:editId="3BAD2D04">
            <wp:extent cx="2402006" cy="9053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02006" cy="9053193"/>
                    </a:xfrm>
                    <a:prstGeom prst="rect">
                      <a:avLst/>
                    </a:prstGeom>
                  </pic:spPr>
                </pic:pic>
              </a:graphicData>
            </a:graphic>
          </wp:inline>
        </w:drawing>
      </w:r>
    </w:p>
    <w:p w14:paraId="46833DD5" w14:textId="77777777" w:rsidR="00A6129B" w:rsidRPr="00FF37CC" w:rsidRDefault="00A6129B" w:rsidP="00CF718E">
      <w:pPr>
        <w:pStyle w:val="Heading6"/>
      </w:pPr>
      <w:r w:rsidRPr="00FF37CC">
        <w:lastRenderedPageBreak/>
        <w:t>Danh sách trường dữ liệu</w:t>
      </w:r>
    </w:p>
    <w:p w14:paraId="33E7E740" w14:textId="478E97E0" w:rsidR="00A6129B" w:rsidRDefault="00A6129B" w:rsidP="004E37AB">
      <w:pPr>
        <w:numPr>
          <w:ilvl w:val="0"/>
          <w:numId w:val="11"/>
        </w:numPr>
      </w:pPr>
      <w:r w:rsidRPr="00FF37CC">
        <w:t xml:space="preserve">Bảng </w:t>
      </w:r>
      <w:r>
        <w:t>C_Advance_Request</w:t>
      </w:r>
      <w:r w:rsidR="00571E2B">
        <w:t>_Line</w:t>
      </w:r>
    </w:p>
    <w:p w14:paraId="44655713" w14:textId="19B0F086" w:rsidR="00571E2B" w:rsidRPr="00FF37CC" w:rsidRDefault="00571E2B" w:rsidP="004E37AB">
      <w:pPr>
        <w:numPr>
          <w:ilvl w:val="0"/>
          <w:numId w:val="11"/>
        </w:numPr>
      </w:pPr>
      <w:r>
        <w:t>S: Hiển thị trên giao diện</w:t>
      </w:r>
    </w:p>
    <w:p w14:paraId="629F580B" w14:textId="77777777" w:rsidR="00A6129B" w:rsidRDefault="00A6129B"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A6129B" w:rsidRPr="00FF37CC" w14:paraId="098191FB" w14:textId="77777777" w:rsidTr="00FC4EF3">
        <w:trPr>
          <w:cantSplit/>
          <w:trHeight w:val="422"/>
          <w:tblHeader/>
        </w:trPr>
        <w:tc>
          <w:tcPr>
            <w:tcW w:w="1800" w:type="dxa"/>
            <w:shd w:val="clear" w:color="auto" w:fill="D9D9D9"/>
            <w:vAlign w:val="center"/>
          </w:tcPr>
          <w:p w14:paraId="16017704" w14:textId="77777777" w:rsidR="00A6129B" w:rsidRPr="00FF37CC" w:rsidRDefault="00A6129B" w:rsidP="00CF718E">
            <w:pPr>
              <w:spacing w:after="120"/>
              <w:ind w:left="0"/>
              <w:jc w:val="center"/>
              <w:rPr>
                <w:b/>
              </w:rPr>
            </w:pPr>
            <w:r w:rsidRPr="00FF37CC">
              <w:rPr>
                <w:b/>
              </w:rPr>
              <w:t>Tên trường</w:t>
            </w:r>
          </w:p>
        </w:tc>
        <w:tc>
          <w:tcPr>
            <w:tcW w:w="1980" w:type="dxa"/>
            <w:shd w:val="clear" w:color="auto" w:fill="D9D9D9"/>
            <w:vAlign w:val="center"/>
          </w:tcPr>
          <w:p w14:paraId="513F7FD6" w14:textId="77777777" w:rsidR="00A6129B" w:rsidRPr="00FF37CC" w:rsidRDefault="00A6129B" w:rsidP="00CF718E">
            <w:pPr>
              <w:spacing w:after="120"/>
              <w:ind w:left="0"/>
              <w:jc w:val="center"/>
              <w:rPr>
                <w:b/>
              </w:rPr>
            </w:pPr>
            <w:r w:rsidRPr="00FF37CC">
              <w:rPr>
                <w:b/>
              </w:rPr>
              <w:t>Tên dữ liệu</w:t>
            </w:r>
          </w:p>
        </w:tc>
        <w:tc>
          <w:tcPr>
            <w:tcW w:w="1417" w:type="dxa"/>
            <w:shd w:val="clear" w:color="auto" w:fill="D9D9D9"/>
            <w:vAlign w:val="center"/>
          </w:tcPr>
          <w:p w14:paraId="0C18151A" w14:textId="77777777" w:rsidR="00A6129B" w:rsidRPr="00FF37CC" w:rsidRDefault="00A6129B" w:rsidP="00CF718E">
            <w:pPr>
              <w:spacing w:after="120"/>
              <w:ind w:left="0"/>
              <w:jc w:val="center"/>
              <w:rPr>
                <w:b/>
              </w:rPr>
            </w:pPr>
            <w:r w:rsidRPr="00FF37CC">
              <w:rPr>
                <w:b/>
              </w:rPr>
              <w:t>Loại DL</w:t>
            </w:r>
          </w:p>
        </w:tc>
        <w:tc>
          <w:tcPr>
            <w:tcW w:w="630" w:type="dxa"/>
            <w:shd w:val="clear" w:color="auto" w:fill="D9D9D9"/>
            <w:vAlign w:val="center"/>
          </w:tcPr>
          <w:p w14:paraId="12EE508D" w14:textId="77777777" w:rsidR="00A6129B" w:rsidRPr="00FF37CC" w:rsidRDefault="00A6129B" w:rsidP="00CF718E">
            <w:pPr>
              <w:spacing w:after="120"/>
              <w:ind w:left="0"/>
              <w:jc w:val="center"/>
              <w:rPr>
                <w:b/>
              </w:rPr>
            </w:pPr>
            <w:r w:rsidRPr="00FF37CC">
              <w:rPr>
                <w:b/>
              </w:rPr>
              <w:t>L</w:t>
            </w:r>
          </w:p>
        </w:tc>
        <w:tc>
          <w:tcPr>
            <w:tcW w:w="540" w:type="dxa"/>
            <w:shd w:val="clear" w:color="auto" w:fill="D9D9D9"/>
            <w:vAlign w:val="center"/>
          </w:tcPr>
          <w:p w14:paraId="5B94FD59" w14:textId="77777777" w:rsidR="00A6129B" w:rsidRPr="00FF37CC" w:rsidRDefault="00A6129B" w:rsidP="00CF718E">
            <w:pPr>
              <w:spacing w:after="120"/>
              <w:ind w:left="0"/>
              <w:jc w:val="center"/>
              <w:rPr>
                <w:b/>
              </w:rPr>
            </w:pPr>
            <w:r w:rsidRPr="00FF37CC">
              <w:rPr>
                <w:b/>
              </w:rPr>
              <w:t>R</w:t>
            </w:r>
          </w:p>
        </w:tc>
        <w:tc>
          <w:tcPr>
            <w:tcW w:w="450" w:type="dxa"/>
            <w:shd w:val="clear" w:color="auto" w:fill="D9D9D9"/>
            <w:vAlign w:val="center"/>
          </w:tcPr>
          <w:p w14:paraId="7DC82E26" w14:textId="77777777" w:rsidR="00A6129B" w:rsidRPr="00FF37CC" w:rsidRDefault="00A6129B" w:rsidP="00CF718E">
            <w:pPr>
              <w:spacing w:after="120"/>
              <w:ind w:left="0"/>
              <w:jc w:val="center"/>
              <w:rPr>
                <w:b/>
              </w:rPr>
            </w:pPr>
            <w:r w:rsidRPr="00FF37CC">
              <w:rPr>
                <w:b/>
              </w:rPr>
              <w:t>M</w:t>
            </w:r>
          </w:p>
        </w:tc>
        <w:tc>
          <w:tcPr>
            <w:tcW w:w="540" w:type="dxa"/>
            <w:shd w:val="clear" w:color="auto" w:fill="D9D9D9"/>
          </w:tcPr>
          <w:p w14:paraId="039F5A73" w14:textId="77777777" w:rsidR="00A6129B" w:rsidRPr="00926A39" w:rsidRDefault="00A6129B" w:rsidP="00CF718E">
            <w:pPr>
              <w:spacing w:after="120"/>
              <w:ind w:left="0"/>
              <w:jc w:val="center"/>
              <w:rPr>
                <w:b/>
                <w:sz w:val="22"/>
              </w:rPr>
            </w:pPr>
            <w:r>
              <w:rPr>
                <w:b/>
              </w:rPr>
              <w:t>S</w:t>
            </w:r>
          </w:p>
        </w:tc>
        <w:tc>
          <w:tcPr>
            <w:tcW w:w="7380" w:type="dxa"/>
            <w:shd w:val="clear" w:color="auto" w:fill="D9D9D9"/>
            <w:vAlign w:val="center"/>
          </w:tcPr>
          <w:p w14:paraId="135D9DF6" w14:textId="77777777" w:rsidR="00A6129B" w:rsidRPr="00FF37CC" w:rsidRDefault="00A6129B" w:rsidP="00CF718E">
            <w:pPr>
              <w:spacing w:after="120"/>
              <w:ind w:left="0"/>
              <w:jc w:val="center"/>
              <w:rPr>
                <w:b/>
              </w:rPr>
            </w:pPr>
            <w:r w:rsidRPr="00FF37CC">
              <w:rPr>
                <w:b/>
              </w:rPr>
              <w:t>Mô tả</w:t>
            </w:r>
          </w:p>
        </w:tc>
      </w:tr>
      <w:tr w:rsidR="00A6129B" w:rsidRPr="00FF37CC" w14:paraId="624A54AD" w14:textId="77777777" w:rsidTr="00FC4EF3">
        <w:trPr>
          <w:cantSplit/>
          <w:trHeight w:val="827"/>
        </w:trPr>
        <w:tc>
          <w:tcPr>
            <w:tcW w:w="1800" w:type="dxa"/>
          </w:tcPr>
          <w:p w14:paraId="4AC9F2B8" w14:textId="77777777" w:rsidR="00A6129B" w:rsidRPr="00FF37CC" w:rsidRDefault="00A6129B" w:rsidP="00CF718E">
            <w:pPr>
              <w:ind w:left="0"/>
            </w:pPr>
            <w:r>
              <w:t>ID</w:t>
            </w:r>
          </w:p>
        </w:tc>
        <w:tc>
          <w:tcPr>
            <w:tcW w:w="1980" w:type="dxa"/>
          </w:tcPr>
          <w:p w14:paraId="407160F3" w14:textId="7E32FF96" w:rsidR="00A6129B" w:rsidRPr="00FF37CC" w:rsidRDefault="00A6129B" w:rsidP="00CF718E">
            <w:pPr>
              <w:ind w:left="0"/>
            </w:pPr>
            <w:r>
              <w:rPr>
                <w:szCs w:val="24"/>
              </w:rPr>
              <w:t>C_ADVANCE_REQUEST</w:t>
            </w:r>
            <w:r w:rsidR="0049118E">
              <w:rPr>
                <w:szCs w:val="24"/>
              </w:rPr>
              <w:t>_LINE</w:t>
            </w:r>
            <w:r>
              <w:rPr>
                <w:szCs w:val="24"/>
              </w:rPr>
              <w:t>_</w:t>
            </w:r>
            <w:r w:rsidRPr="00AB2F64">
              <w:rPr>
                <w:szCs w:val="24"/>
              </w:rPr>
              <w:t>ID</w:t>
            </w:r>
          </w:p>
        </w:tc>
        <w:tc>
          <w:tcPr>
            <w:tcW w:w="1417" w:type="dxa"/>
          </w:tcPr>
          <w:p w14:paraId="58A11787" w14:textId="77777777" w:rsidR="00A6129B" w:rsidRPr="00FF37CC" w:rsidRDefault="00A6129B" w:rsidP="00CF718E">
            <w:pPr>
              <w:ind w:left="0"/>
            </w:pPr>
            <w:r>
              <w:t>Number</w:t>
            </w:r>
          </w:p>
          <w:p w14:paraId="37107A4C" w14:textId="77777777" w:rsidR="00A6129B" w:rsidRPr="00FF37CC" w:rsidRDefault="00A6129B" w:rsidP="00CF718E">
            <w:pPr>
              <w:ind w:left="0"/>
            </w:pPr>
          </w:p>
        </w:tc>
        <w:tc>
          <w:tcPr>
            <w:tcW w:w="630" w:type="dxa"/>
          </w:tcPr>
          <w:p w14:paraId="0E3090CD" w14:textId="77777777" w:rsidR="00A6129B" w:rsidRPr="00FF37CC" w:rsidRDefault="00A6129B" w:rsidP="00CF718E">
            <w:pPr>
              <w:pStyle w:val="Sothutu-1so"/>
              <w:spacing w:before="120" w:after="120" w:line="276" w:lineRule="auto"/>
              <w:jc w:val="left"/>
              <w:rPr>
                <w:szCs w:val="24"/>
              </w:rPr>
            </w:pPr>
            <w:r w:rsidRPr="00FF37CC">
              <w:rPr>
                <w:szCs w:val="24"/>
              </w:rPr>
              <w:t>50</w:t>
            </w:r>
          </w:p>
        </w:tc>
        <w:tc>
          <w:tcPr>
            <w:tcW w:w="540" w:type="dxa"/>
          </w:tcPr>
          <w:p w14:paraId="782FBE1E" w14:textId="77777777" w:rsidR="00A6129B" w:rsidRPr="00FF37CC" w:rsidRDefault="00A6129B" w:rsidP="00CF718E">
            <w:pPr>
              <w:pStyle w:val="Sothutu-1so"/>
              <w:spacing w:before="120" w:after="120" w:line="276" w:lineRule="auto"/>
              <w:jc w:val="left"/>
              <w:rPr>
                <w:szCs w:val="24"/>
              </w:rPr>
            </w:pPr>
            <w:r>
              <w:rPr>
                <w:szCs w:val="24"/>
              </w:rPr>
              <w:t>Y</w:t>
            </w:r>
          </w:p>
        </w:tc>
        <w:tc>
          <w:tcPr>
            <w:tcW w:w="450" w:type="dxa"/>
          </w:tcPr>
          <w:p w14:paraId="5A9D8733" w14:textId="77777777" w:rsidR="00A6129B" w:rsidRPr="00FF37CC" w:rsidRDefault="00A6129B" w:rsidP="00CF718E">
            <w:pPr>
              <w:pStyle w:val="Sothutu-1so"/>
              <w:spacing w:before="120" w:after="120" w:line="276" w:lineRule="auto"/>
              <w:jc w:val="left"/>
              <w:rPr>
                <w:szCs w:val="24"/>
              </w:rPr>
            </w:pPr>
            <w:r>
              <w:rPr>
                <w:szCs w:val="24"/>
              </w:rPr>
              <w:t>N</w:t>
            </w:r>
          </w:p>
        </w:tc>
        <w:tc>
          <w:tcPr>
            <w:tcW w:w="540" w:type="dxa"/>
          </w:tcPr>
          <w:p w14:paraId="68588492" w14:textId="77777777" w:rsidR="00A6129B" w:rsidRDefault="00A6129B" w:rsidP="00CF718E">
            <w:pPr>
              <w:pStyle w:val="Sothutu-1so"/>
              <w:spacing w:before="120" w:after="120" w:line="276" w:lineRule="auto"/>
              <w:ind w:left="360" w:hanging="360"/>
              <w:jc w:val="center"/>
              <w:rPr>
                <w:szCs w:val="24"/>
              </w:rPr>
            </w:pPr>
            <w:r>
              <w:rPr>
                <w:szCs w:val="24"/>
              </w:rPr>
              <w:t>N</w:t>
            </w:r>
          </w:p>
        </w:tc>
        <w:tc>
          <w:tcPr>
            <w:tcW w:w="7380" w:type="dxa"/>
          </w:tcPr>
          <w:p w14:paraId="26E2B519" w14:textId="77777777" w:rsidR="00A6129B" w:rsidRPr="00FF37CC" w:rsidRDefault="00A6129B" w:rsidP="00CF718E">
            <w:pPr>
              <w:pStyle w:val="Sothutu-1so"/>
              <w:spacing w:before="120" w:after="120" w:line="276" w:lineRule="auto"/>
              <w:ind w:left="360" w:hanging="360"/>
              <w:jc w:val="left"/>
              <w:rPr>
                <w:szCs w:val="24"/>
              </w:rPr>
            </w:pPr>
            <w:r>
              <w:rPr>
                <w:szCs w:val="24"/>
              </w:rPr>
              <w:t>Key, tự sinh, không hiển thị</w:t>
            </w:r>
          </w:p>
        </w:tc>
      </w:tr>
      <w:tr w:rsidR="00A6129B" w:rsidRPr="001E5A81" w14:paraId="726B6ED2" w14:textId="77777777" w:rsidTr="00FC4EF3">
        <w:trPr>
          <w:cantSplit/>
          <w:trHeight w:val="827"/>
        </w:trPr>
        <w:tc>
          <w:tcPr>
            <w:tcW w:w="14737" w:type="dxa"/>
            <w:gridSpan w:val="8"/>
          </w:tcPr>
          <w:p w14:paraId="589F4D75" w14:textId="77777777" w:rsidR="00A6129B" w:rsidRPr="001E5A81" w:rsidRDefault="00A6129B" w:rsidP="00CF718E">
            <w:pPr>
              <w:pStyle w:val="Sothutu-1so"/>
              <w:spacing w:before="120" w:after="120" w:line="276" w:lineRule="auto"/>
              <w:ind w:left="360" w:hanging="360"/>
              <w:jc w:val="left"/>
              <w:rPr>
                <w:b/>
                <w:szCs w:val="24"/>
              </w:rPr>
            </w:pPr>
            <w:r w:rsidRPr="001E5A81">
              <w:rPr>
                <w:b/>
                <w:szCs w:val="24"/>
              </w:rPr>
              <w:t>Group: Thông tin chung</w:t>
            </w:r>
          </w:p>
        </w:tc>
      </w:tr>
      <w:tr w:rsidR="00A6129B" w:rsidRPr="00FF37CC" w14:paraId="57835AFE" w14:textId="77777777" w:rsidTr="00FC4EF3">
        <w:trPr>
          <w:cantSplit/>
          <w:trHeight w:val="827"/>
        </w:trPr>
        <w:tc>
          <w:tcPr>
            <w:tcW w:w="1800" w:type="dxa"/>
          </w:tcPr>
          <w:p w14:paraId="1E876F05" w14:textId="3676DF2A" w:rsidR="00A6129B" w:rsidRPr="00FF37CC" w:rsidRDefault="0049118E" w:rsidP="00CF718E">
            <w:pPr>
              <w:ind w:left="0"/>
            </w:pPr>
            <w:r>
              <w:rPr>
                <w:szCs w:val="24"/>
              </w:rPr>
              <w:t>Nội dung</w:t>
            </w:r>
            <w:r w:rsidR="00A6129B">
              <w:rPr>
                <w:szCs w:val="24"/>
              </w:rPr>
              <w:t xml:space="preserve"> </w:t>
            </w:r>
          </w:p>
        </w:tc>
        <w:tc>
          <w:tcPr>
            <w:tcW w:w="1980" w:type="dxa"/>
          </w:tcPr>
          <w:p w14:paraId="4CBAC8B0" w14:textId="62086546" w:rsidR="00A6129B" w:rsidRPr="00FF37CC" w:rsidRDefault="0049118E" w:rsidP="00CF718E">
            <w:pPr>
              <w:ind w:left="0"/>
            </w:pPr>
            <w:r>
              <w:t>Description</w:t>
            </w:r>
          </w:p>
        </w:tc>
        <w:tc>
          <w:tcPr>
            <w:tcW w:w="1417" w:type="dxa"/>
          </w:tcPr>
          <w:p w14:paraId="0705903F" w14:textId="77777777" w:rsidR="00A6129B" w:rsidRDefault="005A65CE" w:rsidP="00CF718E">
            <w:pPr>
              <w:ind w:left="0"/>
            </w:pPr>
            <w:r>
              <w:t>String</w:t>
            </w:r>
          </w:p>
          <w:p w14:paraId="2AA1D943" w14:textId="400A8B2C" w:rsidR="005A65CE" w:rsidRPr="00FF37CC" w:rsidRDefault="005A65CE" w:rsidP="00CF718E">
            <w:pPr>
              <w:ind w:left="0"/>
            </w:pPr>
            <w:r>
              <w:t>Text box</w:t>
            </w:r>
          </w:p>
        </w:tc>
        <w:tc>
          <w:tcPr>
            <w:tcW w:w="630" w:type="dxa"/>
          </w:tcPr>
          <w:p w14:paraId="1E18B98E" w14:textId="5C616F47" w:rsidR="00A6129B" w:rsidRPr="00FF37CC" w:rsidRDefault="005A65CE" w:rsidP="00CF718E">
            <w:pPr>
              <w:pStyle w:val="Sothutu-1so"/>
              <w:spacing w:before="120" w:after="120" w:line="276" w:lineRule="auto"/>
              <w:jc w:val="left"/>
              <w:rPr>
                <w:szCs w:val="24"/>
              </w:rPr>
            </w:pPr>
            <w:r>
              <w:rPr>
                <w:szCs w:val="24"/>
              </w:rPr>
              <w:t>500</w:t>
            </w:r>
          </w:p>
        </w:tc>
        <w:tc>
          <w:tcPr>
            <w:tcW w:w="540" w:type="dxa"/>
          </w:tcPr>
          <w:p w14:paraId="35934ABD" w14:textId="0BCCCDEF" w:rsidR="00A6129B" w:rsidRPr="00FF37CC" w:rsidRDefault="005A65CE" w:rsidP="00CF718E">
            <w:pPr>
              <w:pStyle w:val="Sothutu-1so"/>
              <w:spacing w:before="120" w:after="120" w:line="276" w:lineRule="auto"/>
              <w:jc w:val="left"/>
              <w:rPr>
                <w:szCs w:val="24"/>
              </w:rPr>
            </w:pPr>
            <w:r>
              <w:rPr>
                <w:szCs w:val="24"/>
              </w:rPr>
              <w:t>N</w:t>
            </w:r>
          </w:p>
        </w:tc>
        <w:tc>
          <w:tcPr>
            <w:tcW w:w="450" w:type="dxa"/>
          </w:tcPr>
          <w:p w14:paraId="6EA6F971" w14:textId="20F88DC3" w:rsidR="00A6129B" w:rsidRPr="00FF37CC" w:rsidRDefault="005A65CE" w:rsidP="00CF718E">
            <w:pPr>
              <w:pStyle w:val="Sothutu-1so"/>
              <w:spacing w:before="120" w:after="120" w:line="276" w:lineRule="auto"/>
              <w:jc w:val="left"/>
              <w:rPr>
                <w:szCs w:val="24"/>
              </w:rPr>
            </w:pPr>
            <w:r>
              <w:rPr>
                <w:szCs w:val="24"/>
              </w:rPr>
              <w:t>Y</w:t>
            </w:r>
          </w:p>
        </w:tc>
        <w:tc>
          <w:tcPr>
            <w:tcW w:w="540" w:type="dxa"/>
          </w:tcPr>
          <w:p w14:paraId="16BC5A84" w14:textId="56D57F6E" w:rsidR="00A6129B" w:rsidRPr="00FF37CC" w:rsidRDefault="005A65CE" w:rsidP="00CF718E">
            <w:pPr>
              <w:pStyle w:val="Sothutu-1so"/>
              <w:spacing w:before="120" w:after="120" w:line="276" w:lineRule="auto"/>
              <w:jc w:val="center"/>
              <w:rPr>
                <w:szCs w:val="24"/>
              </w:rPr>
            </w:pPr>
            <w:r>
              <w:rPr>
                <w:szCs w:val="24"/>
              </w:rPr>
              <w:t>Y</w:t>
            </w:r>
          </w:p>
        </w:tc>
        <w:tc>
          <w:tcPr>
            <w:tcW w:w="7380" w:type="dxa"/>
          </w:tcPr>
          <w:p w14:paraId="52E9342C" w14:textId="2CB2D41C" w:rsidR="00A6129B" w:rsidRPr="00FF37CC" w:rsidRDefault="00F13EA9" w:rsidP="00CF718E">
            <w:pPr>
              <w:pStyle w:val="Sothutu-1so"/>
              <w:spacing w:before="120" w:after="120" w:line="276" w:lineRule="auto"/>
              <w:jc w:val="left"/>
              <w:rPr>
                <w:szCs w:val="24"/>
              </w:rPr>
            </w:pPr>
            <w:r>
              <w:rPr>
                <w:szCs w:val="24"/>
              </w:rPr>
              <w:t>Mặc định = Nội dung Tab Thông tin chung</w:t>
            </w:r>
          </w:p>
        </w:tc>
      </w:tr>
      <w:tr w:rsidR="00A6129B" w:rsidRPr="00FF37CC" w14:paraId="4717C4CE" w14:textId="77777777" w:rsidTr="00FC4EF3">
        <w:trPr>
          <w:cantSplit/>
          <w:trHeight w:val="827"/>
        </w:trPr>
        <w:tc>
          <w:tcPr>
            <w:tcW w:w="1800" w:type="dxa"/>
          </w:tcPr>
          <w:p w14:paraId="6546A866" w14:textId="6CB4D773" w:rsidR="00A6129B" w:rsidRPr="00FF37CC" w:rsidRDefault="005A65CE" w:rsidP="00CF718E">
            <w:pPr>
              <w:ind w:left="0"/>
            </w:pPr>
            <w:r>
              <w:t>Bảng THTT</w:t>
            </w:r>
          </w:p>
        </w:tc>
        <w:tc>
          <w:tcPr>
            <w:tcW w:w="1980" w:type="dxa"/>
          </w:tcPr>
          <w:p w14:paraId="62B740FF" w14:textId="0399BB56" w:rsidR="00A6129B" w:rsidRPr="00FF37CC" w:rsidRDefault="008926AD" w:rsidP="00CF718E">
            <w:pPr>
              <w:ind w:left="0"/>
            </w:pPr>
            <w:r w:rsidRPr="00241AA1">
              <w:rPr>
                <w:szCs w:val="24"/>
              </w:rPr>
              <w:t>AP_INVOICE_GROUP_ID</w:t>
            </w:r>
          </w:p>
        </w:tc>
        <w:tc>
          <w:tcPr>
            <w:tcW w:w="1417" w:type="dxa"/>
          </w:tcPr>
          <w:p w14:paraId="367D509A" w14:textId="77777777" w:rsidR="00A6129B" w:rsidRDefault="005A65CE" w:rsidP="00CF718E">
            <w:pPr>
              <w:ind w:left="0"/>
            </w:pPr>
            <w:r>
              <w:t>String</w:t>
            </w:r>
          </w:p>
          <w:p w14:paraId="1F4F516C" w14:textId="77129D11" w:rsidR="005A65CE" w:rsidRPr="00606D95" w:rsidRDefault="005A65CE" w:rsidP="00CF718E">
            <w:pPr>
              <w:ind w:left="0"/>
            </w:pPr>
            <w:r>
              <w:t>SL</w:t>
            </w:r>
          </w:p>
        </w:tc>
        <w:tc>
          <w:tcPr>
            <w:tcW w:w="630" w:type="dxa"/>
          </w:tcPr>
          <w:p w14:paraId="40F365E4" w14:textId="142125A0" w:rsidR="00A6129B" w:rsidRPr="00FF37CC" w:rsidRDefault="005A65CE" w:rsidP="00CF718E">
            <w:pPr>
              <w:pStyle w:val="Sothutu-1so"/>
              <w:spacing w:before="120" w:after="120" w:line="276" w:lineRule="auto"/>
              <w:jc w:val="left"/>
              <w:rPr>
                <w:szCs w:val="24"/>
              </w:rPr>
            </w:pPr>
            <w:r>
              <w:rPr>
                <w:szCs w:val="24"/>
              </w:rPr>
              <w:t>100</w:t>
            </w:r>
          </w:p>
        </w:tc>
        <w:tc>
          <w:tcPr>
            <w:tcW w:w="540" w:type="dxa"/>
          </w:tcPr>
          <w:p w14:paraId="5498A482" w14:textId="16749477" w:rsidR="00A6129B" w:rsidRPr="00FF37CC" w:rsidRDefault="00926A7B" w:rsidP="00CF718E">
            <w:pPr>
              <w:pStyle w:val="Sothutu-1so"/>
              <w:spacing w:before="120" w:after="120" w:line="276" w:lineRule="auto"/>
              <w:jc w:val="left"/>
              <w:rPr>
                <w:szCs w:val="24"/>
              </w:rPr>
            </w:pPr>
            <w:r>
              <w:rPr>
                <w:szCs w:val="24"/>
              </w:rPr>
              <w:t>Y</w:t>
            </w:r>
          </w:p>
        </w:tc>
        <w:tc>
          <w:tcPr>
            <w:tcW w:w="450" w:type="dxa"/>
          </w:tcPr>
          <w:p w14:paraId="7EEBF068" w14:textId="5AA67871" w:rsidR="00A6129B" w:rsidRPr="00FF37CC" w:rsidRDefault="00926A7B" w:rsidP="00CF718E">
            <w:pPr>
              <w:pStyle w:val="Sothutu-1so"/>
              <w:spacing w:before="120" w:after="120" w:line="276" w:lineRule="auto"/>
              <w:jc w:val="left"/>
              <w:rPr>
                <w:szCs w:val="24"/>
              </w:rPr>
            </w:pPr>
            <w:r>
              <w:rPr>
                <w:szCs w:val="24"/>
              </w:rPr>
              <w:t>N</w:t>
            </w:r>
          </w:p>
        </w:tc>
        <w:tc>
          <w:tcPr>
            <w:tcW w:w="540" w:type="dxa"/>
          </w:tcPr>
          <w:p w14:paraId="3C72B62D" w14:textId="54398D34" w:rsidR="00A6129B" w:rsidRPr="00FF37CC" w:rsidRDefault="001372F8" w:rsidP="00CF718E">
            <w:pPr>
              <w:pStyle w:val="Sothutu-1so"/>
              <w:spacing w:before="120" w:after="120" w:line="276" w:lineRule="auto"/>
              <w:jc w:val="center"/>
              <w:rPr>
                <w:szCs w:val="24"/>
              </w:rPr>
            </w:pPr>
            <w:r>
              <w:rPr>
                <w:szCs w:val="24"/>
              </w:rPr>
              <w:t>N</w:t>
            </w:r>
          </w:p>
        </w:tc>
        <w:tc>
          <w:tcPr>
            <w:tcW w:w="7380" w:type="dxa"/>
          </w:tcPr>
          <w:p w14:paraId="17C3A182" w14:textId="6F9B1C57" w:rsidR="00A6129B" w:rsidRPr="00FF37CC" w:rsidRDefault="00A6129B" w:rsidP="00CF718E">
            <w:pPr>
              <w:pStyle w:val="Sothutu-1so"/>
              <w:spacing w:before="120" w:after="120" w:line="276" w:lineRule="auto"/>
              <w:rPr>
                <w:szCs w:val="24"/>
              </w:rPr>
            </w:pPr>
          </w:p>
        </w:tc>
      </w:tr>
      <w:tr w:rsidR="00A6129B" w:rsidRPr="000039A0" w14:paraId="79329289" w14:textId="77777777" w:rsidTr="00FC4EF3">
        <w:trPr>
          <w:cantSplit/>
          <w:trHeight w:val="827"/>
        </w:trPr>
        <w:tc>
          <w:tcPr>
            <w:tcW w:w="1800" w:type="dxa"/>
          </w:tcPr>
          <w:p w14:paraId="75E5DEBC" w14:textId="3FC31DEF" w:rsidR="00A6129B" w:rsidRPr="00FF37CC" w:rsidRDefault="005A65CE" w:rsidP="00CF718E">
            <w:pPr>
              <w:ind w:left="0"/>
            </w:pPr>
            <w:r>
              <w:t>Số hóa đơn</w:t>
            </w:r>
          </w:p>
        </w:tc>
        <w:tc>
          <w:tcPr>
            <w:tcW w:w="1980" w:type="dxa"/>
          </w:tcPr>
          <w:p w14:paraId="0E9ED294" w14:textId="76E5D9EF" w:rsidR="00A6129B" w:rsidRPr="00FF37CC" w:rsidRDefault="008926AD" w:rsidP="00CF718E">
            <w:pPr>
              <w:ind w:left="0"/>
            </w:pPr>
            <w:r w:rsidRPr="00241AA1">
              <w:rPr>
                <w:szCs w:val="24"/>
              </w:rPr>
              <w:t>AP_INVOICE_ID</w:t>
            </w:r>
          </w:p>
        </w:tc>
        <w:tc>
          <w:tcPr>
            <w:tcW w:w="1417" w:type="dxa"/>
          </w:tcPr>
          <w:p w14:paraId="606A6393" w14:textId="77777777" w:rsidR="00A6129B" w:rsidRDefault="00926A7B" w:rsidP="00CF718E">
            <w:pPr>
              <w:ind w:left="0"/>
            </w:pPr>
            <w:r>
              <w:t>String</w:t>
            </w:r>
          </w:p>
          <w:p w14:paraId="0DB6BD45" w14:textId="51F47094" w:rsidR="00926A7B" w:rsidRPr="002714DC" w:rsidRDefault="00926A7B" w:rsidP="00CF718E">
            <w:pPr>
              <w:ind w:left="0"/>
            </w:pPr>
            <w:r>
              <w:t>Text box</w:t>
            </w:r>
          </w:p>
        </w:tc>
        <w:tc>
          <w:tcPr>
            <w:tcW w:w="630" w:type="dxa"/>
          </w:tcPr>
          <w:p w14:paraId="3687A874" w14:textId="7CAFC24E" w:rsidR="00A6129B" w:rsidRPr="00FF37CC" w:rsidRDefault="00926A7B" w:rsidP="00CF718E">
            <w:pPr>
              <w:pStyle w:val="Sothutu-1so"/>
              <w:spacing w:before="120" w:after="120" w:line="276" w:lineRule="auto"/>
              <w:jc w:val="left"/>
              <w:rPr>
                <w:szCs w:val="24"/>
              </w:rPr>
            </w:pPr>
            <w:r>
              <w:rPr>
                <w:szCs w:val="24"/>
              </w:rPr>
              <w:t>20</w:t>
            </w:r>
          </w:p>
        </w:tc>
        <w:tc>
          <w:tcPr>
            <w:tcW w:w="540" w:type="dxa"/>
          </w:tcPr>
          <w:p w14:paraId="0D564050" w14:textId="63C7CB16" w:rsidR="00A6129B" w:rsidRPr="00FF37CC" w:rsidRDefault="001569D4" w:rsidP="00CF718E">
            <w:pPr>
              <w:pStyle w:val="Sothutu-1so"/>
              <w:spacing w:before="120" w:after="120" w:line="276" w:lineRule="auto"/>
              <w:jc w:val="left"/>
              <w:rPr>
                <w:szCs w:val="24"/>
              </w:rPr>
            </w:pPr>
            <w:r>
              <w:rPr>
                <w:szCs w:val="24"/>
              </w:rPr>
              <w:t>Y</w:t>
            </w:r>
          </w:p>
        </w:tc>
        <w:tc>
          <w:tcPr>
            <w:tcW w:w="450" w:type="dxa"/>
          </w:tcPr>
          <w:p w14:paraId="40EDEC31" w14:textId="16B326A9" w:rsidR="00A6129B" w:rsidRPr="00FF37CC" w:rsidRDefault="001569D4" w:rsidP="00CF718E">
            <w:pPr>
              <w:pStyle w:val="Sothutu-1so"/>
              <w:spacing w:before="120" w:after="120" w:line="276" w:lineRule="auto"/>
              <w:jc w:val="left"/>
              <w:rPr>
                <w:szCs w:val="24"/>
              </w:rPr>
            </w:pPr>
            <w:r>
              <w:rPr>
                <w:szCs w:val="24"/>
              </w:rPr>
              <w:t>N</w:t>
            </w:r>
          </w:p>
        </w:tc>
        <w:tc>
          <w:tcPr>
            <w:tcW w:w="540" w:type="dxa"/>
          </w:tcPr>
          <w:p w14:paraId="028AF74F" w14:textId="684C61D4" w:rsidR="00A6129B" w:rsidRDefault="001372F8" w:rsidP="00CF718E">
            <w:pPr>
              <w:pStyle w:val="Sothutu-1so"/>
              <w:spacing w:before="120" w:after="120" w:line="276" w:lineRule="auto"/>
              <w:jc w:val="center"/>
              <w:rPr>
                <w:szCs w:val="24"/>
              </w:rPr>
            </w:pPr>
            <w:r>
              <w:rPr>
                <w:szCs w:val="24"/>
              </w:rPr>
              <w:t>N</w:t>
            </w:r>
          </w:p>
        </w:tc>
        <w:tc>
          <w:tcPr>
            <w:tcW w:w="7380" w:type="dxa"/>
          </w:tcPr>
          <w:p w14:paraId="283E4D92" w14:textId="2C9B3B48" w:rsidR="00A6129B" w:rsidRPr="000039A0" w:rsidRDefault="00A6129B" w:rsidP="00CF718E">
            <w:pPr>
              <w:pStyle w:val="Sothutu-1so"/>
              <w:spacing w:before="120" w:after="120" w:line="276" w:lineRule="auto"/>
              <w:jc w:val="left"/>
              <w:rPr>
                <w:szCs w:val="24"/>
              </w:rPr>
            </w:pPr>
          </w:p>
        </w:tc>
      </w:tr>
      <w:tr w:rsidR="00A6129B" w:rsidRPr="000039A0" w14:paraId="35695FDE" w14:textId="77777777" w:rsidTr="00FC4EF3">
        <w:trPr>
          <w:cantSplit/>
          <w:trHeight w:val="827"/>
        </w:trPr>
        <w:tc>
          <w:tcPr>
            <w:tcW w:w="1800" w:type="dxa"/>
          </w:tcPr>
          <w:p w14:paraId="242C80F7" w14:textId="4C0EEABF" w:rsidR="00A6129B" w:rsidRPr="00FF37CC" w:rsidRDefault="005A65CE" w:rsidP="00CF718E">
            <w:pPr>
              <w:ind w:left="0"/>
            </w:pPr>
            <w:r>
              <w:t>Số tiền đề nghị</w:t>
            </w:r>
          </w:p>
        </w:tc>
        <w:tc>
          <w:tcPr>
            <w:tcW w:w="1980" w:type="dxa"/>
          </w:tcPr>
          <w:p w14:paraId="5A5C4C7C" w14:textId="1F480CC1" w:rsidR="00A6129B" w:rsidRPr="00FF37CC" w:rsidRDefault="00255D9C" w:rsidP="00CF718E">
            <w:pPr>
              <w:ind w:left="0"/>
            </w:pPr>
            <w:r>
              <w:t>Request_Amount</w:t>
            </w:r>
          </w:p>
        </w:tc>
        <w:tc>
          <w:tcPr>
            <w:tcW w:w="1417" w:type="dxa"/>
          </w:tcPr>
          <w:p w14:paraId="4A73B138" w14:textId="7EE73E75" w:rsidR="00A6129B" w:rsidRPr="00FF37CC" w:rsidRDefault="001569D4" w:rsidP="00CF718E">
            <w:pPr>
              <w:ind w:left="0"/>
            </w:pPr>
            <w:r>
              <w:t>Number</w:t>
            </w:r>
          </w:p>
        </w:tc>
        <w:tc>
          <w:tcPr>
            <w:tcW w:w="630" w:type="dxa"/>
          </w:tcPr>
          <w:p w14:paraId="5362A0C3" w14:textId="25E9DEC0" w:rsidR="00A6129B" w:rsidRPr="00FF37CC" w:rsidRDefault="00CC2F29" w:rsidP="00CF718E">
            <w:pPr>
              <w:pStyle w:val="Sothutu-1so"/>
              <w:spacing w:before="120" w:after="120" w:line="276" w:lineRule="auto"/>
              <w:jc w:val="left"/>
              <w:rPr>
                <w:szCs w:val="24"/>
              </w:rPr>
            </w:pPr>
            <w:r>
              <w:rPr>
                <w:szCs w:val="24"/>
              </w:rPr>
              <w:t>20</w:t>
            </w:r>
          </w:p>
        </w:tc>
        <w:tc>
          <w:tcPr>
            <w:tcW w:w="540" w:type="dxa"/>
          </w:tcPr>
          <w:p w14:paraId="09BE3681" w14:textId="07B81684" w:rsidR="00A6129B" w:rsidRPr="00FF37CC" w:rsidRDefault="001569D4" w:rsidP="00CF718E">
            <w:pPr>
              <w:pStyle w:val="Sothutu-1so"/>
              <w:spacing w:before="120" w:after="120" w:line="276" w:lineRule="auto"/>
              <w:jc w:val="left"/>
              <w:rPr>
                <w:szCs w:val="24"/>
              </w:rPr>
            </w:pPr>
            <w:r>
              <w:rPr>
                <w:szCs w:val="24"/>
              </w:rPr>
              <w:t>N</w:t>
            </w:r>
          </w:p>
        </w:tc>
        <w:tc>
          <w:tcPr>
            <w:tcW w:w="450" w:type="dxa"/>
          </w:tcPr>
          <w:p w14:paraId="613DA849" w14:textId="12081845" w:rsidR="00A6129B" w:rsidRPr="00FF37CC" w:rsidRDefault="001569D4" w:rsidP="00CF718E">
            <w:pPr>
              <w:pStyle w:val="Sothutu-1so"/>
              <w:spacing w:before="120" w:after="120" w:line="276" w:lineRule="auto"/>
              <w:jc w:val="left"/>
              <w:rPr>
                <w:szCs w:val="24"/>
              </w:rPr>
            </w:pPr>
            <w:r>
              <w:rPr>
                <w:szCs w:val="24"/>
              </w:rPr>
              <w:t>Y</w:t>
            </w:r>
          </w:p>
        </w:tc>
        <w:tc>
          <w:tcPr>
            <w:tcW w:w="540" w:type="dxa"/>
          </w:tcPr>
          <w:p w14:paraId="156DE5EB" w14:textId="5B869809" w:rsidR="00A6129B" w:rsidRPr="00165004" w:rsidRDefault="001569D4" w:rsidP="00CF718E">
            <w:pPr>
              <w:pStyle w:val="Sothutu-1so"/>
              <w:spacing w:before="120" w:after="120" w:line="276" w:lineRule="auto"/>
              <w:jc w:val="center"/>
              <w:rPr>
                <w:szCs w:val="24"/>
              </w:rPr>
            </w:pPr>
            <w:r>
              <w:rPr>
                <w:szCs w:val="24"/>
              </w:rPr>
              <w:t>Y</w:t>
            </w:r>
          </w:p>
        </w:tc>
        <w:tc>
          <w:tcPr>
            <w:tcW w:w="7380" w:type="dxa"/>
          </w:tcPr>
          <w:p w14:paraId="2E4C0505" w14:textId="52A14B21" w:rsidR="00A6129B" w:rsidRPr="000039A0" w:rsidRDefault="00CC2F29" w:rsidP="00CF718E">
            <w:pPr>
              <w:pStyle w:val="Sothutu-1so"/>
              <w:spacing w:before="120" w:after="120" w:line="276" w:lineRule="auto"/>
              <w:jc w:val="left"/>
              <w:rPr>
                <w:szCs w:val="24"/>
              </w:rPr>
            </w:pPr>
            <w:r>
              <w:rPr>
                <w:szCs w:val="24"/>
              </w:rPr>
              <w:t>Người dùng tự nhập</w:t>
            </w:r>
          </w:p>
        </w:tc>
      </w:tr>
      <w:tr w:rsidR="00A6129B" w:rsidRPr="000039A0" w14:paraId="33FB70DC" w14:textId="77777777" w:rsidTr="00FC4EF3">
        <w:trPr>
          <w:cantSplit/>
          <w:trHeight w:val="827"/>
        </w:trPr>
        <w:tc>
          <w:tcPr>
            <w:tcW w:w="1800" w:type="dxa"/>
          </w:tcPr>
          <w:p w14:paraId="268F9354" w14:textId="6EADDA9F" w:rsidR="00A6129B" w:rsidRDefault="005A65CE" w:rsidP="00CF718E">
            <w:pPr>
              <w:ind w:left="0"/>
              <w:rPr>
                <w:szCs w:val="24"/>
              </w:rPr>
            </w:pPr>
            <w:r>
              <w:rPr>
                <w:szCs w:val="24"/>
              </w:rPr>
              <w:t>Số tiền duyệt</w:t>
            </w:r>
          </w:p>
        </w:tc>
        <w:tc>
          <w:tcPr>
            <w:tcW w:w="1980" w:type="dxa"/>
          </w:tcPr>
          <w:p w14:paraId="6D13C286" w14:textId="0EAADF1C" w:rsidR="00A6129B" w:rsidRDefault="00255D9C" w:rsidP="00CF718E">
            <w:pPr>
              <w:ind w:left="0"/>
              <w:rPr>
                <w:szCs w:val="24"/>
              </w:rPr>
            </w:pPr>
            <w:r>
              <w:rPr>
                <w:szCs w:val="24"/>
              </w:rPr>
              <w:t>Approve_Amount</w:t>
            </w:r>
          </w:p>
        </w:tc>
        <w:tc>
          <w:tcPr>
            <w:tcW w:w="1417" w:type="dxa"/>
          </w:tcPr>
          <w:p w14:paraId="53D4D4B8" w14:textId="1BFC72F2" w:rsidR="00A6129B" w:rsidRDefault="001569D4" w:rsidP="00CF718E">
            <w:pPr>
              <w:ind w:left="0"/>
            </w:pPr>
            <w:r>
              <w:t>Number</w:t>
            </w:r>
          </w:p>
        </w:tc>
        <w:tc>
          <w:tcPr>
            <w:tcW w:w="630" w:type="dxa"/>
          </w:tcPr>
          <w:p w14:paraId="26F17003" w14:textId="7F9FE4CC" w:rsidR="00A6129B" w:rsidRDefault="00CC2F29" w:rsidP="00CF718E">
            <w:pPr>
              <w:pStyle w:val="Sothutu-1so"/>
              <w:spacing w:before="120" w:after="120" w:line="276" w:lineRule="auto"/>
              <w:jc w:val="left"/>
              <w:rPr>
                <w:szCs w:val="24"/>
              </w:rPr>
            </w:pPr>
            <w:r>
              <w:rPr>
                <w:szCs w:val="24"/>
              </w:rPr>
              <w:t>20</w:t>
            </w:r>
          </w:p>
        </w:tc>
        <w:tc>
          <w:tcPr>
            <w:tcW w:w="540" w:type="dxa"/>
          </w:tcPr>
          <w:p w14:paraId="1762DC6A" w14:textId="7E4ECF39" w:rsidR="00A6129B" w:rsidRDefault="001569D4" w:rsidP="00CF718E">
            <w:pPr>
              <w:pStyle w:val="Sothutu-1so"/>
              <w:spacing w:before="120" w:after="120" w:line="276" w:lineRule="auto"/>
              <w:jc w:val="left"/>
              <w:rPr>
                <w:szCs w:val="24"/>
              </w:rPr>
            </w:pPr>
            <w:r>
              <w:rPr>
                <w:szCs w:val="24"/>
              </w:rPr>
              <w:t>Y</w:t>
            </w:r>
          </w:p>
        </w:tc>
        <w:tc>
          <w:tcPr>
            <w:tcW w:w="450" w:type="dxa"/>
          </w:tcPr>
          <w:p w14:paraId="46AE8043" w14:textId="438CEF72" w:rsidR="00A6129B" w:rsidRDefault="001569D4" w:rsidP="00CF718E">
            <w:pPr>
              <w:pStyle w:val="Sothutu-1so"/>
              <w:spacing w:before="120" w:after="120" w:line="276" w:lineRule="auto"/>
              <w:jc w:val="left"/>
              <w:rPr>
                <w:szCs w:val="24"/>
              </w:rPr>
            </w:pPr>
            <w:r>
              <w:rPr>
                <w:szCs w:val="24"/>
              </w:rPr>
              <w:t>N</w:t>
            </w:r>
          </w:p>
        </w:tc>
        <w:tc>
          <w:tcPr>
            <w:tcW w:w="540" w:type="dxa"/>
          </w:tcPr>
          <w:p w14:paraId="2F7B5532" w14:textId="65ACFBB3" w:rsidR="00A6129B" w:rsidRDefault="001569D4" w:rsidP="00CF718E">
            <w:pPr>
              <w:pStyle w:val="Sothutu-1so"/>
              <w:spacing w:before="120" w:after="120" w:line="276" w:lineRule="auto"/>
              <w:jc w:val="center"/>
              <w:rPr>
                <w:szCs w:val="24"/>
              </w:rPr>
            </w:pPr>
            <w:r>
              <w:rPr>
                <w:szCs w:val="24"/>
              </w:rPr>
              <w:t>Y</w:t>
            </w:r>
          </w:p>
        </w:tc>
        <w:tc>
          <w:tcPr>
            <w:tcW w:w="7380" w:type="dxa"/>
          </w:tcPr>
          <w:p w14:paraId="6C6BEEAC" w14:textId="77777777" w:rsidR="00937D3E" w:rsidRDefault="00937D3E" w:rsidP="00CF718E">
            <w:pPr>
              <w:pStyle w:val="Sothutu-1so"/>
              <w:spacing w:before="120" w:after="120" w:line="276" w:lineRule="auto"/>
              <w:rPr>
                <w:szCs w:val="24"/>
              </w:rPr>
            </w:pPr>
            <w:r w:rsidRPr="00D162AD">
              <w:rPr>
                <w:szCs w:val="24"/>
              </w:rPr>
              <w:t>Mặc định bằng số tiền đề nghị</w:t>
            </w:r>
            <w:r>
              <w:rPr>
                <w:szCs w:val="24"/>
              </w:rPr>
              <w:t xml:space="preserve">. </w:t>
            </w:r>
          </w:p>
          <w:p w14:paraId="29802440" w14:textId="08EDD1D1" w:rsidR="00A6129B" w:rsidRDefault="00937D3E" w:rsidP="00CF718E">
            <w:pPr>
              <w:pStyle w:val="Sothutu-1so"/>
              <w:spacing w:before="120" w:after="120" w:line="276" w:lineRule="auto"/>
              <w:rPr>
                <w:szCs w:val="24"/>
              </w:rPr>
            </w:pPr>
            <w:r>
              <w:rPr>
                <w:szCs w:val="24"/>
              </w:rPr>
              <w:t>0&lt;=Số tiền được duyệt &lt;= Số tiền đề nghị</w:t>
            </w:r>
          </w:p>
        </w:tc>
      </w:tr>
      <w:tr w:rsidR="00A6129B" w:rsidRPr="000039A0" w14:paraId="37B31103" w14:textId="77777777" w:rsidTr="005A76BC">
        <w:trPr>
          <w:cantSplit/>
          <w:trHeight w:val="827"/>
        </w:trPr>
        <w:tc>
          <w:tcPr>
            <w:tcW w:w="1800" w:type="dxa"/>
          </w:tcPr>
          <w:p w14:paraId="502577F2" w14:textId="3ADBECFE" w:rsidR="00A6129B" w:rsidRPr="0093740D" w:rsidRDefault="005A65CE" w:rsidP="00CF718E">
            <w:pPr>
              <w:ind w:left="0"/>
              <w:rPr>
                <w:highlight w:val="yellow"/>
              </w:rPr>
            </w:pPr>
            <w:r w:rsidRPr="005A65CE">
              <w:lastRenderedPageBreak/>
              <w:t>Hợp đồng</w:t>
            </w:r>
          </w:p>
        </w:tc>
        <w:tc>
          <w:tcPr>
            <w:tcW w:w="1980" w:type="dxa"/>
          </w:tcPr>
          <w:p w14:paraId="48775874" w14:textId="56C9B155" w:rsidR="00A6129B" w:rsidRPr="0093740D" w:rsidRDefault="005A76BC" w:rsidP="00CF718E">
            <w:pPr>
              <w:ind w:left="0"/>
              <w:rPr>
                <w:highlight w:val="yellow"/>
              </w:rPr>
            </w:pPr>
            <w:r>
              <w:rPr>
                <w:szCs w:val="24"/>
              </w:rPr>
              <w:t>C_CONTRACT_ID</w:t>
            </w:r>
          </w:p>
        </w:tc>
        <w:tc>
          <w:tcPr>
            <w:tcW w:w="1417" w:type="dxa"/>
          </w:tcPr>
          <w:p w14:paraId="518A5017" w14:textId="77777777" w:rsidR="002E022E" w:rsidRPr="001569D4" w:rsidRDefault="002E022E" w:rsidP="00CF718E">
            <w:pPr>
              <w:ind w:left="0"/>
            </w:pPr>
            <w:r w:rsidRPr="001569D4">
              <w:t>String</w:t>
            </w:r>
          </w:p>
          <w:p w14:paraId="1BF511D9" w14:textId="422F51DB" w:rsidR="001569D4" w:rsidRPr="0093740D" w:rsidRDefault="002E022E" w:rsidP="00CF718E">
            <w:pPr>
              <w:ind w:left="0"/>
              <w:rPr>
                <w:highlight w:val="yellow"/>
              </w:rPr>
            </w:pPr>
            <w:r w:rsidRPr="001569D4">
              <w:t>SL</w:t>
            </w:r>
          </w:p>
        </w:tc>
        <w:tc>
          <w:tcPr>
            <w:tcW w:w="630" w:type="dxa"/>
            <w:shd w:val="clear" w:color="auto" w:fill="auto"/>
          </w:tcPr>
          <w:p w14:paraId="23BA7E90" w14:textId="10C52CE4" w:rsidR="00A6129B" w:rsidRPr="005A76BC" w:rsidRDefault="00CC2F29" w:rsidP="00CF718E">
            <w:pPr>
              <w:pStyle w:val="Sothutu-1so"/>
              <w:spacing w:before="120" w:after="120" w:line="276" w:lineRule="auto"/>
              <w:jc w:val="left"/>
              <w:rPr>
                <w:szCs w:val="24"/>
              </w:rPr>
            </w:pPr>
            <w:r>
              <w:rPr>
                <w:szCs w:val="24"/>
              </w:rPr>
              <w:t>150</w:t>
            </w:r>
          </w:p>
        </w:tc>
        <w:tc>
          <w:tcPr>
            <w:tcW w:w="540" w:type="dxa"/>
            <w:shd w:val="clear" w:color="auto" w:fill="auto"/>
          </w:tcPr>
          <w:p w14:paraId="44960DCA" w14:textId="70CADD6D" w:rsidR="00A6129B" w:rsidRPr="005A76BC" w:rsidRDefault="005A76BC" w:rsidP="00CF718E">
            <w:pPr>
              <w:pStyle w:val="Sothutu-1so"/>
              <w:spacing w:before="120" w:after="120" w:line="276" w:lineRule="auto"/>
              <w:jc w:val="left"/>
              <w:rPr>
                <w:szCs w:val="24"/>
              </w:rPr>
            </w:pPr>
            <w:r w:rsidRPr="005A76BC">
              <w:rPr>
                <w:szCs w:val="24"/>
              </w:rPr>
              <w:t>N</w:t>
            </w:r>
          </w:p>
        </w:tc>
        <w:tc>
          <w:tcPr>
            <w:tcW w:w="450" w:type="dxa"/>
            <w:shd w:val="clear" w:color="auto" w:fill="auto"/>
          </w:tcPr>
          <w:p w14:paraId="4B9BD00E" w14:textId="4D2A796A" w:rsidR="00A6129B" w:rsidRPr="005A76BC" w:rsidRDefault="005A76BC" w:rsidP="00CF718E">
            <w:pPr>
              <w:pStyle w:val="Sothutu-1so"/>
              <w:spacing w:before="120" w:after="120" w:line="276" w:lineRule="auto"/>
              <w:jc w:val="left"/>
              <w:rPr>
                <w:szCs w:val="24"/>
              </w:rPr>
            </w:pPr>
            <w:r w:rsidRPr="005A76BC">
              <w:rPr>
                <w:szCs w:val="24"/>
              </w:rPr>
              <w:t>N</w:t>
            </w:r>
          </w:p>
        </w:tc>
        <w:tc>
          <w:tcPr>
            <w:tcW w:w="540" w:type="dxa"/>
            <w:shd w:val="clear" w:color="auto" w:fill="auto"/>
          </w:tcPr>
          <w:p w14:paraId="3389827A" w14:textId="4D195FA3" w:rsidR="00A6129B" w:rsidRPr="005A76BC" w:rsidRDefault="005A76BC" w:rsidP="00CF718E">
            <w:pPr>
              <w:pStyle w:val="Sothutu-1so"/>
              <w:spacing w:before="120" w:after="120" w:line="276" w:lineRule="auto"/>
              <w:jc w:val="center"/>
              <w:rPr>
                <w:szCs w:val="24"/>
              </w:rPr>
            </w:pPr>
            <w:r w:rsidRPr="005A76BC">
              <w:rPr>
                <w:szCs w:val="24"/>
              </w:rPr>
              <w:t>Y</w:t>
            </w:r>
          </w:p>
        </w:tc>
        <w:tc>
          <w:tcPr>
            <w:tcW w:w="7380" w:type="dxa"/>
          </w:tcPr>
          <w:p w14:paraId="6F43DA97" w14:textId="103559F1" w:rsidR="00334FB8" w:rsidRDefault="00334FB8" w:rsidP="00CF718E">
            <w:pPr>
              <w:pStyle w:val="Sothutu-1so"/>
              <w:spacing w:before="120" w:after="120" w:line="276" w:lineRule="auto"/>
              <w:rPr>
                <w:szCs w:val="24"/>
              </w:rPr>
            </w:pPr>
            <w:r>
              <w:rPr>
                <w:szCs w:val="24"/>
              </w:rPr>
              <w:t>Chọn từ danh mục hợp đồng;</w:t>
            </w:r>
            <w:r w:rsidR="006B4749">
              <w:rPr>
                <w:szCs w:val="24"/>
              </w:rPr>
              <w:t xml:space="preserve"> </w:t>
            </w:r>
          </w:p>
          <w:p w14:paraId="409B2706" w14:textId="149567E3" w:rsidR="00E83B9B" w:rsidRDefault="006B4749" w:rsidP="00CF718E">
            <w:pPr>
              <w:pStyle w:val="Sothutu-1so"/>
              <w:spacing w:before="120" w:after="120" w:line="276" w:lineRule="auto"/>
              <w:rPr>
                <w:szCs w:val="24"/>
              </w:rPr>
            </w:pPr>
            <w:r>
              <w:rPr>
                <w:szCs w:val="24"/>
              </w:rPr>
              <w:t>Lọc theo đơn vị và đơn vị chia sẻ</w:t>
            </w:r>
            <w:r w:rsidR="00E83B9B">
              <w:rPr>
                <w:szCs w:val="24"/>
              </w:rPr>
              <w:t xml:space="preserve"> = Đơn vị </w:t>
            </w:r>
            <w:r w:rsidR="00022569">
              <w:rPr>
                <w:szCs w:val="24"/>
              </w:rPr>
              <w:t>ở trên</w:t>
            </w:r>
          </w:p>
          <w:p w14:paraId="0CA1D69E" w14:textId="22C524DC" w:rsidR="00A6129B" w:rsidRPr="0093740D" w:rsidRDefault="006B4749" w:rsidP="00CF718E">
            <w:pPr>
              <w:pStyle w:val="Sothutu-1so"/>
              <w:spacing w:before="120" w:after="120" w:line="276" w:lineRule="auto"/>
              <w:jc w:val="left"/>
              <w:rPr>
                <w:szCs w:val="24"/>
                <w:highlight w:val="yellow"/>
              </w:rPr>
            </w:pPr>
            <w:r>
              <w:rPr>
                <w:szCs w:val="24"/>
              </w:rPr>
              <w:t xml:space="preserve">Bắt buộc </w:t>
            </w:r>
            <w:r w:rsidR="00E83B9B">
              <w:rPr>
                <w:szCs w:val="24"/>
              </w:rPr>
              <w:t xml:space="preserve">nhập </w:t>
            </w:r>
            <w:r>
              <w:rPr>
                <w:szCs w:val="24"/>
              </w:rPr>
              <w:t xml:space="preserve">với đề nghị = </w:t>
            </w:r>
            <w:r w:rsidR="00E83B9B">
              <w:rPr>
                <w:szCs w:val="24"/>
              </w:rPr>
              <w:t>“</w:t>
            </w:r>
            <w:r>
              <w:rPr>
                <w:szCs w:val="24"/>
              </w:rPr>
              <w:t>Chuyển tiền cho đối tác</w:t>
            </w:r>
            <w:r w:rsidR="00E83B9B">
              <w:rPr>
                <w:szCs w:val="24"/>
              </w:rPr>
              <w:t>”</w:t>
            </w:r>
          </w:p>
        </w:tc>
      </w:tr>
      <w:tr w:rsidR="00A6129B" w14:paraId="2B8BC4D3" w14:textId="77777777" w:rsidTr="00FC4EF3">
        <w:trPr>
          <w:cantSplit/>
          <w:trHeight w:val="827"/>
        </w:trPr>
        <w:tc>
          <w:tcPr>
            <w:tcW w:w="1800" w:type="dxa"/>
          </w:tcPr>
          <w:p w14:paraId="6BA080F8" w14:textId="32E98DA1" w:rsidR="00A6129B" w:rsidRDefault="005A65CE" w:rsidP="00CF718E">
            <w:pPr>
              <w:ind w:left="0"/>
            </w:pPr>
            <w:r>
              <w:t>Kỳ thanh toán</w:t>
            </w:r>
          </w:p>
        </w:tc>
        <w:tc>
          <w:tcPr>
            <w:tcW w:w="1980" w:type="dxa"/>
          </w:tcPr>
          <w:p w14:paraId="0780A4FB" w14:textId="32960699" w:rsidR="00A6129B" w:rsidRDefault="00835E98" w:rsidP="00CF718E">
            <w:pPr>
              <w:ind w:left="0"/>
            </w:pPr>
            <w:r>
              <w:rPr>
                <w:szCs w:val="24"/>
              </w:rPr>
              <w:t>C_PAYMENT_PLAN_ID</w:t>
            </w:r>
          </w:p>
        </w:tc>
        <w:tc>
          <w:tcPr>
            <w:tcW w:w="1417" w:type="dxa"/>
          </w:tcPr>
          <w:p w14:paraId="2C17304E" w14:textId="77777777" w:rsidR="002E022E" w:rsidRPr="001569D4" w:rsidRDefault="002E022E" w:rsidP="00CF718E">
            <w:pPr>
              <w:ind w:left="0"/>
            </w:pPr>
            <w:r w:rsidRPr="001569D4">
              <w:t>String</w:t>
            </w:r>
          </w:p>
          <w:p w14:paraId="2CC1004F" w14:textId="10A4EE31" w:rsidR="00A6129B" w:rsidRDefault="002E022E" w:rsidP="00CF718E">
            <w:pPr>
              <w:ind w:left="0"/>
            </w:pPr>
            <w:r w:rsidRPr="001569D4">
              <w:t>SL</w:t>
            </w:r>
          </w:p>
        </w:tc>
        <w:tc>
          <w:tcPr>
            <w:tcW w:w="630" w:type="dxa"/>
          </w:tcPr>
          <w:p w14:paraId="0335B0D8" w14:textId="4EB345B1" w:rsidR="00A6129B" w:rsidRDefault="00CC2F29" w:rsidP="00CF718E">
            <w:pPr>
              <w:pStyle w:val="Sothutu-1so"/>
              <w:spacing w:before="120" w:after="120" w:line="276" w:lineRule="auto"/>
              <w:jc w:val="left"/>
              <w:rPr>
                <w:szCs w:val="24"/>
              </w:rPr>
            </w:pPr>
            <w:r>
              <w:rPr>
                <w:szCs w:val="24"/>
              </w:rPr>
              <w:t>50</w:t>
            </w:r>
          </w:p>
        </w:tc>
        <w:tc>
          <w:tcPr>
            <w:tcW w:w="540" w:type="dxa"/>
          </w:tcPr>
          <w:p w14:paraId="3DCDEF4A" w14:textId="17B1208B" w:rsidR="00A6129B" w:rsidRDefault="00DE0467" w:rsidP="00CF718E">
            <w:pPr>
              <w:pStyle w:val="Sothutu-1so"/>
              <w:spacing w:before="120" w:after="120" w:line="276" w:lineRule="auto"/>
              <w:jc w:val="left"/>
              <w:rPr>
                <w:szCs w:val="24"/>
              </w:rPr>
            </w:pPr>
            <w:r>
              <w:rPr>
                <w:szCs w:val="24"/>
              </w:rPr>
              <w:t>N</w:t>
            </w:r>
          </w:p>
        </w:tc>
        <w:tc>
          <w:tcPr>
            <w:tcW w:w="450" w:type="dxa"/>
          </w:tcPr>
          <w:p w14:paraId="2061B2CB" w14:textId="262B6959" w:rsidR="00A6129B" w:rsidRDefault="00DE0467" w:rsidP="00CF718E">
            <w:pPr>
              <w:pStyle w:val="Sothutu-1so"/>
              <w:spacing w:before="120" w:after="120" w:line="276" w:lineRule="auto"/>
              <w:jc w:val="left"/>
              <w:rPr>
                <w:szCs w:val="24"/>
              </w:rPr>
            </w:pPr>
            <w:r>
              <w:rPr>
                <w:szCs w:val="24"/>
              </w:rPr>
              <w:t>N</w:t>
            </w:r>
          </w:p>
        </w:tc>
        <w:tc>
          <w:tcPr>
            <w:tcW w:w="540" w:type="dxa"/>
          </w:tcPr>
          <w:p w14:paraId="5F14D61C" w14:textId="6DFA4EA6" w:rsidR="00A6129B" w:rsidRDefault="00DE0467" w:rsidP="00CF718E">
            <w:pPr>
              <w:pStyle w:val="Sothutu-1so"/>
              <w:spacing w:before="120" w:after="120" w:line="276" w:lineRule="auto"/>
              <w:jc w:val="center"/>
              <w:rPr>
                <w:szCs w:val="24"/>
              </w:rPr>
            </w:pPr>
            <w:r>
              <w:rPr>
                <w:szCs w:val="24"/>
              </w:rPr>
              <w:t>Y</w:t>
            </w:r>
          </w:p>
        </w:tc>
        <w:tc>
          <w:tcPr>
            <w:tcW w:w="7380" w:type="dxa"/>
          </w:tcPr>
          <w:p w14:paraId="14ED8DCF" w14:textId="6253C274" w:rsidR="00835E98" w:rsidRDefault="00835E98" w:rsidP="00CF718E">
            <w:pPr>
              <w:pStyle w:val="Sothutu-1so"/>
              <w:spacing w:before="120" w:after="120" w:line="276" w:lineRule="auto"/>
              <w:jc w:val="left"/>
              <w:rPr>
                <w:szCs w:val="24"/>
              </w:rPr>
            </w:pPr>
            <w:r>
              <w:rPr>
                <w:szCs w:val="24"/>
              </w:rPr>
              <w:t>Lọc theo kế</w:t>
            </w:r>
            <w:r w:rsidR="00DF3B2F">
              <w:rPr>
                <w:szCs w:val="24"/>
              </w:rPr>
              <w:t xml:space="preserve"> hoạch thanh toán của hợp đồng;</w:t>
            </w:r>
          </w:p>
          <w:p w14:paraId="4606BD35" w14:textId="271313D3" w:rsidR="00835E98" w:rsidRDefault="00835E98" w:rsidP="00CF718E">
            <w:pPr>
              <w:pStyle w:val="Sothutu-1so"/>
              <w:spacing w:before="120" w:after="120" w:line="276" w:lineRule="auto"/>
              <w:jc w:val="left"/>
              <w:rPr>
                <w:szCs w:val="24"/>
              </w:rPr>
            </w:pPr>
            <w:r>
              <w:rPr>
                <w:szCs w:val="24"/>
              </w:rPr>
              <w:t>Chỉ lọc các kế hoạch thanh toán có c_advance_request_line_id = NULL hoặ</w:t>
            </w:r>
            <w:r w:rsidR="00DF3B2F">
              <w:rPr>
                <w:szCs w:val="24"/>
              </w:rPr>
              <w:t>c bằng id của chi tiết đề nghị;</w:t>
            </w:r>
          </w:p>
          <w:p w14:paraId="3D66CB23" w14:textId="349AE4CF" w:rsidR="00A6129B" w:rsidRDefault="001876F5" w:rsidP="00CF718E">
            <w:pPr>
              <w:pStyle w:val="Sothutu-1so"/>
              <w:spacing w:before="120" w:after="120" w:line="276" w:lineRule="auto"/>
              <w:jc w:val="left"/>
              <w:rPr>
                <w:szCs w:val="24"/>
              </w:rPr>
            </w:pPr>
            <w:r>
              <w:rPr>
                <w:szCs w:val="24"/>
              </w:rPr>
              <w:t>Ví dụ: N</w:t>
            </w:r>
            <w:r w:rsidR="00835E98">
              <w:rPr>
                <w:szCs w:val="24"/>
              </w:rPr>
              <w:t>ếu chi tiết đề nghị có ID là 15 thì lọc được kế hoạch thanh toán có c_advance_request_line_id là (15 hoặc NULL) và là kỳ thanh toán của hợp đồng đã  chọn.</w:t>
            </w:r>
          </w:p>
        </w:tc>
      </w:tr>
      <w:tr w:rsidR="00A6129B" w14:paraId="13A7EB76" w14:textId="77777777" w:rsidTr="00FC4EF3">
        <w:trPr>
          <w:cantSplit/>
          <w:trHeight w:val="827"/>
        </w:trPr>
        <w:tc>
          <w:tcPr>
            <w:tcW w:w="1800" w:type="dxa"/>
          </w:tcPr>
          <w:p w14:paraId="2C0A9497" w14:textId="321C152D" w:rsidR="00A6129B" w:rsidRDefault="005A65CE" w:rsidP="00CF718E">
            <w:pPr>
              <w:ind w:left="0"/>
              <w:rPr>
                <w:szCs w:val="24"/>
              </w:rPr>
            </w:pPr>
            <w:r>
              <w:rPr>
                <w:szCs w:val="24"/>
              </w:rPr>
              <w:t>Dự án</w:t>
            </w:r>
          </w:p>
        </w:tc>
        <w:tc>
          <w:tcPr>
            <w:tcW w:w="1980" w:type="dxa"/>
          </w:tcPr>
          <w:p w14:paraId="2CF338B4" w14:textId="1990BFE4" w:rsidR="00A6129B" w:rsidRDefault="002D6508" w:rsidP="00CF718E">
            <w:pPr>
              <w:ind w:left="0"/>
              <w:rPr>
                <w:szCs w:val="24"/>
              </w:rPr>
            </w:pPr>
            <w:r>
              <w:rPr>
                <w:szCs w:val="24"/>
              </w:rPr>
              <w:t>C_Project_ID</w:t>
            </w:r>
          </w:p>
        </w:tc>
        <w:tc>
          <w:tcPr>
            <w:tcW w:w="1417" w:type="dxa"/>
          </w:tcPr>
          <w:p w14:paraId="79DDCF3C" w14:textId="77777777" w:rsidR="00731235" w:rsidRDefault="00731235" w:rsidP="00CF718E">
            <w:pPr>
              <w:ind w:left="0"/>
            </w:pPr>
            <w:r>
              <w:t>String</w:t>
            </w:r>
          </w:p>
          <w:p w14:paraId="00E71962" w14:textId="4D641E44" w:rsidR="00731235" w:rsidRDefault="00731235" w:rsidP="00CF718E">
            <w:pPr>
              <w:ind w:left="0"/>
            </w:pPr>
            <w:r>
              <w:t>SL</w:t>
            </w:r>
          </w:p>
        </w:tc>
        <w:tc>
          <w:tcPr>
            <w:tcW w:w="630" w:type="dxa"/>
          </w:tcPr>
          <w:p w14:paraId="3CC574DB" w14:textId="2323F458" w:rsidR="00A6129B" w:rsidRDefault="00DE0467" w:rsidP="00CF718E">
            <w:pPr>
              <w:pStyle w:val="Sothutu-1so"/>
              <w:spacing w:before="120" w:after="120" w:line="276" w:lineRule="auto"/>
              <w:jc w:val="left"/>
              <w:rPr>
                <w:szCs w:val="24"/>
              </w:rPr>
            </w:pPr>
            <w:r>
              <w:rPr>
                <w:szCs w:val="24"/>
              </w:rPr>
              <w:t>150</w:t>
            </w:r>
          </w:p>
        </w:tc>
        <w:tc>
          <w:tcPr>
            <w:tcW w:w="540" w:type="dxa"/>
          </w:tcPr>
          <w:p w14:paraId="7E20CE7F" w14:textId="7F45BB3A" w:rsidR="00A6129B" w:rsidRDefault="00DE0467" w:rsidP="00CF718E">
            <w:pPr>
              <w:pStyle w:val="Sothutu-1so"/>
              <w:spacing w:before="120" w:after="120" w:line="276" w:lineRule="auto"/>
              <w:jc w:val="left"/>
              <w:rPr>
                <w:szCs w:val="24"/>
              </w:rPr>
            </w:pPr>
            <w:r>
              <w:rPr>
                <w:szCs w:val="24"/>
              </w:rPr>
              <w:t>N</w:t>
            </w:r>
          </w:p>
        </w:tc>
        <w:tc>
          <w:tcPr>
            <w:tcW w:w="450" w:type="dxa"/>
          </w:tcPr>
          <w:p w14:paraId="4B9EDABE" w14:textId="101CD72D" w:rsidR="00A6129B" w:rsidRDefault="00DE0467" w:rsidP="00CF718E">
            <w:pPr>
              <w:pStyle w:val="Sothutu-1so"/>
              <w:spacing w:before="120" w:after="120" w:line="276" w:lineRule="auto"/>
              <w:jc w:val="left"/>
              <w:rPr>
                <w:szCs w:val="24"/>
              </w:rPr>
            </w:pPr>
            <w:r>
              <w:rPr>
                <w:szCs w:val="24"/>
              </w:rPr>
              <w:t>N</w:t>
            </w:r>
          </w:p>
        </w:tc>
        <w:tc>
          <w:tcPr>
            <w:tcW w:w="540" w:type="dxa"/>
          </w:tcPr>
          <w:p w14:paraId="283A8790" w14:textId="6E506709" w:rsidR="00A6129B" w:rsidRDefault="00DE0467" w:rsidP="00CF718E">
            <w:pPr>
              <w:pStyle w:val="Sothutu-1so"/>
              <w:spacing w:before="120" w:after="120" w:line="276" w:lineRule="auto"/>
              <w:jc w:val="center"/>
              <w:rPr>
                <w:szCs w:val="24"/>
              </w:rPr>
            </w:pPr>
            <w:r>
              <w:rPr>
                <w:szCs w:val="24"/>
              </w:rPr>
              <w:t>Y</w:t>
            </w:r>
          </w:p>
        </w:tc>
        <w:tc>
          <w:tcPr>
            <w:tcW w:w="7380" w:type="dxa"/>
          </w:tcPr>
          <w:p w14:paraId="69A8A293" w14:textId="77777777" w:rsidR="002D6508" w:rsidRDefault="002D6508" w:rsidP="00CF718E">
            <w:pPr>
              <w:pStyle w:val="Sothutu-1so"/>
              <w:spacing w:before="120" w:after="120" w:line="276" w:lineRule="auto"/>
              <w:rPr>
                <w:szCs w:val="24"/>
              </w:rPr>
            </w:pPr>
            <w:r>
              <w:rPr>
                <w:szCs w:val="24"/>
              </w:rPr>
              <w:t>Chọn từ danh mục dự án</w:t>
            </w:r>
          </w:p>
          <w:p w14:paraId="686F5F4D" w14:textId="3816EB9D" w:rsidR="00A6129B" w:rsidRDefault="002D6508" w:rsidP="00CF718E">
            <w:pPr>
              <w:pStyle w:val="Sothutu-1so"/>
              <w:spacing w:before="120" w:after="120" w:line="276" w:lineRule="auto"/>
              <w:rPr>
                <w:szCs w:val="24"/>
              </w:rPr>
            </w:pPr>
            <w:r>
              <w:rPr>
                <w:szCs w:val="24"/>
              </w:rPr>
              <w:t>Mặc định lấy theo hợp đồng (C_Contract.C_Project_ID)</w:t>
            </w:r>
          </w:p>
        </w:tc>
      </w:tr>
      <w:tr w:rsidR="00DE0467" w14:paraId="6314C84F" w14:textId="77777777" w:rsidTr="00FC4EF3">
        <w:trPr>
          <w:cantSplit/>
          <w:trHeight w:val="827"/>
        </w:trPr>
        <w:tc>
          <w:tcPr>
            <w:tcW w:w="1800" w:type="dxa"/>
          </w:tcPr>
          <w:p w14:paraId="2C00C338" w14:textId="79729023" w:rsidR="00DE0467" w:rsidRDefault="00DE0467" w:rsidP="00CF718E">
            <w:pPr>
              <w:ind w:left="0"/>
              <w:rPr>
                <w:szCs w:val="24"/>
              </w:rPr>
            </w:pPr>
            <w:r>
              <w:rPr>
                <w:szCs w:val="24"/>
              </w:rPr>
              <w:t>Vị trí</w:t>
            </w:r>
          </w:p>
        </w:tc>
        <w:tc>
          <w:tcPr>
            <w:tcW w:w="1980" w:type="dxa"/>
          </w:tcPr>
          <w:p w14:paraId="344DFB69" w14:textId="40C59449" w:rsidR="00DE0467" w:rsidRDefault="00F33EAE" w:rsidP="00CF718E">
            <w:pPr>
              <w:ind w:left="0"/>
              <w:rPr>
                <w:szCs w:val="24"/>
              </w:rPr>
            </w:pPr>
            <w:r w:rsidRPr="00F33EAE">
              <w:rPr>
                <w:szCs w:val="24"/>
              </w:rPr>
              <w:t>C_SITE_CODE_INFO_ID</w:t>
            </w:r>
          </w:p>
        </w:tc>
        <w:tc>
          <w:tcPr>
            <w:tcW w:w="1417" w:type="dxa"/>
          </w:tcPr>
          <w:p w14:paraId="62ED95E5" w14:textId="77777777" w:rsidR="00DE0467" w:rsidRDefault="00DE0467" w:rsidP="00CF718E">
            <w:pPr>
              <w:ind w:left="0"/>
            </w:pPr>
            <w:r>
              <w:t>String</w:t>
            </w:r>
          </w:p>
          <w:p w14:paraId="17399764" w14:textId="4F9C5AB7" w:rsidR="00DE0467" w:rsidRDefault="00DE0467" w:rsidP="00CF718E">
            <w:pPr>
              <w:ind w:left="0"/>
            </w:pPr>
            <w:r>
              <w:t>SL</w:t>
            </w:r>
          </w:p>
        </w:tc>
        <w:tc>
          <w:tcPr>
            <w:tcW w:w="630" w:type="dxa"/>
          </w:tcPr>
          <w:p w14:paraId="177197C5" w14:textId="181AEEEA" w:rsidR="00DE0467" w:rsidRDefault="00DE0467" w:rsidP="00CF718E">
            <w:pPr>
              <w:pStyle w:val="Sothutu-1so"/>
              <w:spacing w:before="120" w:after="120" w:line="276" w:lineRule="auto"/>
              <w:jc w:val="left"/>
              <w:rPr>
                <w:szCs w:val="24"/>
              </w:rPr>
            </w:pPr>
            <w:r>
              <w:rPr>
                <w:szCs w:val="24"/>
              </w:rPr>
              <w:t>150</w:t>
            </w:r>
          </w:p>
        </w:tc>
        <w:tc>
          <w:tcPr>
            <w:tcW w:w="540" w:type="dxa"/>
          </w:tcPr>
          <w:p w14:paraId="7BD81C22" w14:textId="5C4C5648" w:rsidR="00DE0467" w:rsidRDefault="00DE0467" w:rsidP="00CF718E">
            <w:pPr>
              <w:pStyle w:val="Sothutu-1so"/>
              <w:spacing w:before="120" w:after="120" w:line="276" w:lineRule="auto"/>
              <w:jc w:val="left"/>
              <w:rPr>
                <w:szCs w:val="24"/>
              </w:rPr>
            </w:pPr>
            <w:r>
              <w:rPr>
                <w:szCs w:val="24"/>
              </w:rPr>
              <w:t>N</w:t>
            </w:r>
          </w:p>
        </w:tc>
        <w:tc>
          <w:tcPr>
            <w:tcW w:w="450" w:type="dxa"/>
          </w:tcPr>
          <w:p w14:paraId="2CBC2DB4" w14:textId="7796E8BC" w:rsidR="00DE0467" w:rsidRDefault="00DE0467" w:rsidP="00CF718E">
            <w:pPr>
              <w:pStyle w:val="Sothutu-1so"/>
              <w:spacing w:before="120" w:after="120" w:line="276" w:lineRule="auto"/>
              <w:jc w:val="left"/>
              <w:rPr>
                <w:szCs w:val="24"/>
              </w:rPr>
            </w:pPr>
            <w:r>
              <w:rPr>
                <w:szCs w:val="24"/>
              </w:rPr>
              <w:t>N</w:t>
            </w:r>
          </w:p>
        </w:tc>
        <w:tc>
          <w:tcPr>
            <w:tcW w:w="540" w:type="dxa"/>
          </w:tcPr>
          <w:p w14:paraId="4A3214DA" w14:textId="736B79AB" w:rsidR="00DE0467" w:rsidRDefault="00DE0467" w:rsidP="00CF718E">
            <w:pPr>
              <w:pStyle w:val="Sothutu-1so"/>
              <w:spacing w:before="120" w:after="120" w:line="276" w:lineRule="auto"/>
              <w:jc w:val="center"/>
              <w:rPr>
                <w:szCs w:val="24"/>
              </w:rPr>
            </w:pPr>
            <w:r>
              <w:rPr>
                <w:szCs w:val="24"/>
              </w:rPr>
              <w:t>Y</w:t>
            </w:r>
          </w:p>
        </w:tc>
        <w:tc>
          <w:tcPr>
            <w:tcW w:w="7380" w:type="dxa"/>
          </w:tcPr>
          <w:p w14:paraId="7E56CD74" w14:textId="45E21452" w:rsidR="00DE0467" w:rsidRDefault="00DE0467" w:rsidP="00CF718E">
            <w:pPr>
              <w:pStyle w:val="Sothutu-1so"/>
              <w:spacing w:before="120" w:after="120" w:line="276" w:lineRule="auto"/>
              <w:rPr>
                <w:szCs w:val="24"/>
              </w:rPr>
            </w:pPr>
            <w:r>
              <w:rPr>
                <w:szCs w:val="24"/>
              </w:rPr>
              <w:t>Chọn từ danh mục vị trí</w:t>
            </w:r>
          </w:p>
        </w:tc>
      </w:tr>
      <w:tr w:rsidR="00DE0467" w14:paraId="2AA40700" w14:textId="77777777" w:rsidTr="00FC4EF3">
        <w:trPr>
          <w:cantSplit/>
          <w:trHeight w:val="827"/>
        </w:trPr>
        <w:tc>
          <w:tcPr>
            <w:tcW w:w="1800" w:type="dxa"/>
          </w:tcPr>
          <w:p w14:paraId="2F557191" w14:textId="4FBDE8C1" w:rsidR="00DE0467" w:rsidRDefault="00DE0467" w:rsidP="00CF718E">
            <w:pPr>
              <w:ind w:left="0"/>
              <w:rPr>
                <w:szCs w:val="24"/>
              </w:rPr>
            </w:pPr>
            <w:r>
              <w:rPr>
                <w:szCs w:val="24"/>
              </w:rPr>
              <w:lastRenderedPageBreak/>
              <w:t>Tờ trình</w:t>
            </w:r>
          </w:p>
        </w:tc>
        <w:tc>
          <w:tcPr>
            <w:tcW w:w="1980" w:type="dxa"/>
          </w:tcPr>
          <w:p w14:paraId="7BF28C9B" w14:textId="6913ACF9" w:rsidR="00DE0467" w:rsidRDefault="00F33EAE" w:rsidP="00CF718E">
            <w:pPr>
              <w:ind w:left="0"/>
              <w:rPr>
                <w:szCs w:val="24"/>
              </w:rPr>
            </w:pPr>
            <w:r w:rsidRPr="00F33EAE">
              <w:rPr>
                <w:szCs w:val="24"/>
              </w:rPr>
              <w:t>C_STATEMENT_ID</w:t>
            </w:r>
          </w:p>
        </w:tc>
        <w:tc>
          <w:tcPr>
            <w:tcW w:w="1417" w:type="dxa"/>
          </w:tcPr>
          <w:p w14:paraId="0278BC3F" w14:textId="77777777" w:rsidR="00DE0467" w:rsidRDefault="00DE0467" w:rsidP="00CF718E">
            <w:pPr>
              <w:ind w:left="0"/>
            </w:pPr>
            <w:r>
              <w:t>String</w:t>
            </w:r>
          </w:p>
          <w:p w14:paraId="2F526A19" w14:textId="6CDA674B" w:rsidR="00DE0467" w:rsidRDefault="00DE0467" w:rsidP="00CF718E">
            <w:pPr>
              <w:ind w:left="0"/>
            </w:pPr>
            <w:r>
              <w:t>SL</w:t>
            </w:r>
          </w:p>
        </w:tc>
        <w:tc>
          <w:tcPr>
            <w:tcW w:w="630" w:type="dxa"/>
          </w:tcPr>
          <w:p w14:paraId="07BCFA7B" w14:textId="273E293D" w:rsidR="00DE0467" w:rsidRDefault="00136145" w:rsidP="00CF718E">
            <w:pPr>
              <w:pStyle w:val="Sothutu-1so"/>
              <w:spacing w:before="120" w:after="120" w:line="276" w:lineRule="auto"/>
              <w:jc w:val="left"/>
              <w:rPr>
                <w:szCs w:val="24"/>
              </w:rPr>
            </w:pPr>
            <w:r>
              <w:rPr>
                <w:szCs w:val="24"/>
              </w:rPr>
              <w:t>1</w:t>
            </w:r>
            <w:r w:rsidR="007476BC">
              <w:rPr>
                <w:szCs w:val="24"/>
              </w:rPr>
              <w:t>50</w:t>
            </w:r>
          </w:p>
        </w:tc>
        <w:tc>
          <w:tcPr>
            <w:tcW w:w="540" w:type="dxa"/>
          </w:tcPr>
          <w:p w14:paraId="77E1F967" w14:textId="13375A44" w:rsidR="00DE0467" w:rsidRDefault="007476BC" w:rsidP="00CF718E">
            <w:pPr>
              <w:pStyle w:val="Sothutu-1so"/>
              <w:spacing w:before="120" w:after="120" w:line="276" w:lineRule="auto"/>
              <w:jc w:val="left"/>
              <w:rPr>
                <w:szCs w:val="24"/>
              </w:rPr>
            </w:pPr>
            <w:r>
              <w:rPr>
                <w:szCs w:val="24"/>
              </w:rPr>
              <w:t>N</w:t>
            </w:r>
          </w:p>
        </w:tc>
        <w:tc>
          <w:tcPr>
            <w:tcW w:w="450" w:type="dxa"/>
          </w:tcPr>
          <w:p w14:paraId="3329D184" w14:textId="409046F5" w:rsidR="00DE0467" w:rsidRDefault="00DE0467" w:rsidP="00CF718E">
            <w:pPr>
              <w:pStyle w:val="Sothutu-1so"/>
              <w:spacing w:before="120" w:after="120" w:line="276" w:lineRule="auto"/>
              <w:jc w:val="left"/>
              <w:rPr>
                <w:szCs w:val="24"/>
              </w:rPr>
            </w:pPr>
            <w:r>
              <w:rPr>
                <w:szCs w:val="24"/>
              </w:rPr>
              <w:t>Y</w:t>
            </w:r>
          </w:p>
        </w:tc>
        <w:tc>
          <w:tcPr>
            <w:tcW w:w="540" w:type="dxa"/>
          </w:tcPr>
          <w:p w14:paraId="66577A69" w14:textId="520B7435" w:rsidR="00DE0467" w:rsidRDefault="00DE0467" w:rsidP="00CF718E">
            <w:pPr>
              <w:pStyle w:val="Sothutu-1so"/>
              <w:spacing w:before="120" w:after="120" w:line="276" w:lineRule="auto"/>
              <w:jc w:val="center"/>
              <w:rPr>
                <w:szCs w:val="24"/>
              </w:rPr>
            </w:pPr>
            <w:r>
              <w:rPr>
                <w:szCs w:val="24"/>
              </w:rPr>
              <w:t>Y</w:t>
            </w:r>
          </w:p>
        </w:tc>
        <w:tc>
          <w:tcPr>
            <w:tcW w:w="7380" w:type="dxa"/>
          </w:tcPr>
          <w:p w14:paraId="6A936475" w14:textId="55353EB2" w:rsidR="00DE0467" w:rsidRPr="006618BD" w:rsidRDefault="000B34D7" w:rsidP="00CF718E">
            <w:pPr>
              <w:pStyle w:val="Sothutu-1so"/>
              <w:spacing w:before="120" w:after="120" w:line="276" w:lineRule="auto"/>
              <w:ind w:left="33" w:hanging="33"/>
              <w:rPr>
                <w:szCs w:val="24"/>
              </w:rPr>
            </w:pPr>
            <w:r>
              <w:rPr>
                <w:szCs w:val="24"/>
              </w:rPr>
              <w:t xml:space="preserve">Lọc các tờ trình thỏa mãn các </w:t>
            </w:r>
            <w:r w:rsidR="00DE0467" w:rsidRPr="006618BD">
              <w:rPr>
                <w:szCs w:val="24"/>
              </w:rPr>
              <w:t>điều kiện sau:</w:t>
            </w:r>
          </w:p>
          <w:p w14:paraId="3381CFE5" w14:textId="2EC76861" w:rsidR="00DE0467" w:rsidRPr="006618BD" w:rsidRDefault="00DE0467" w:rsidP="00CF718E">
            <w:pPr>
              <w:pStyle w:val="Sothutu-1so"/>
              <w:spacing w:before="120" w:after="120" w:line="276" w:lineRule="auto"/>
              <w:ind w:left="33" w:hanging="33"/>
              <w:rPr>
                <w:szCs w:val="24"/>
              </w:rPr>
            </w:pPr>
            <w:r w:rsidRPr="006618BD">
              <w:rPr>
                <w:szCs w:val="24"/>
              </w:rPr>
              <w:t xml:space="preserve">+ Tờ trình có trạng thái tài liệu là </w:t>
            </w:r>
            <w:r>
              <w:rPr>
                <w:szCs w:val="24"/>
              </w:rPr>
              <w:t>“</w:t>
            </w:r>
            <w:r w:rsidRPr="006618BD">
              <w:rPr>
                <w:szCs w:val="24"/>
              </w:rPr>
              <w:t>Đã hoàn thành</w:t>
            </w:r>
            <w:r>
              <w:rPr>
                <w:szCs w:val="24"/>
              </w:rPr>
              <w:t>”</w:t>
            </w:r>
          </w:p>
          <w:p w14:paraId="1611538B" w14:textId="77777777" w:rsidR="00DE0467" w:rsidRPr="006618BD" w:rsidRDefault="00DE0467" w:rsidP="00CF718E">
            <w:pPr>
              <w:pStyle w:val="Sothutu-1so"/>
              <w:spacing w:before="120" w:after="120" w:line="276" w:lineRule="auto"/>
              <w:ind w:left="33" w:hanging="33"/>
              <w:rPr>
                <w:szCs w:val="24"/>
              </w:rPr>
            </w:pPr>
            <w:r w:rsidRPr="006618BD">
              <w:rPr>
                <w:szCs w:val="24"/>
              </w:rPr>
              <w:t xml:space="preserve">+ Lọc trong danh mục có phòng ban hoặc phòng ban chia sẻ thuộc danh sách phòng ban User chọn để đăng nhập </w:t>
            </w:r>
          </w:p>
          <w:p w14:paraId="31BEBCAF" w14:textId="77777777" w:rsidR="00DE0467" w:rsidRPr="006618BD" w:rsidRDefault="00DE0467" w:rsidP="00CF718E">
            <w:pPr>
              <w:pStyle w:val="Sothutu-1so"/>
              <w:spacing w:before="120" w:after="120" w:line="276" w:lineRule="auto"/>
              <w:ind w:left="33" w:hanging="33"/>
              <w:rPr>
                <w:szCs w:val="24"/>
              </w:rPr>
            </w:pPr>
            <w:r w:rsidRPr="006618BD">
              <w:rPr>
                <w:szCs w:val="24"/>
              </w:rPr>
              <w:t>+ Ngày lập của Tờ trình không vượt quá ngày lập của Đề nghị</w:t>
            </w:r>
          </w:p>
          <w:p w14:paraId="7D596075" w14:textId="77777777" w:rsidR="00DE0467" w:rsidRDefault="00DE0467" w:rsidP="00CF718E">
            <w:pPr>
              <w:pStyle w:val="Sothutu-1so"/>
              <w:spacing w:before="120" w:after="120" w:line="276" w:lineRule="auto"/>
              <w:rPr>
                <w:szCs w:val="24"/>
              </w:rPr>
            </w:pPr>
            <w:r w:rsidRPr="006618BD">
              <w:rPr>
                <w:szCs w:val="24"/>
              </w:rPr>
              <w:t>+ Tờ trình chưa được tích chọn Đã kết thúc</w:t>
            </w:r>
          </w:p>
          <w:p w14:paraId="68D6755E" w14:textId="77777777" w:rsidR="00DE0467" w:rsidRPr="006618BD" w:rsidRDefault="00DE0467" w:rsidP="00CF718E">
            <w:pPr>
              <w:pStyle w:val="Sothutu-1so"/>
              <w:spacing w:before="120" w:after="120" w:line="276" w:lineRule="auto"/>
              <w:rPr>
                <w:szCs w:val="24"/>
              </w:rPr>
            </w:pPr>
            <w:r w:rsidRPr="00982A48">
              <w:rPr>
                <w:szCs w:val="24"/>
                <w:highlight w:val="yellow"/>
              </w:rPr>
              <w:t xml:space="preserve">+ </w:t>
            </w:r>
            <w:r w:rsidRPr="00982A48">
              <w:rPr>
                <w:strike/>
                <w:szCs w:val="24"/>
                <w:highlight w:val="yellow"/>
              </w:rPr>
              <w:t>Tờ trình được ký duyệt VOffice</w:t>
            </w:r>
          </w:p>
          <w:p w14:paraId="06618393" w14:textId="77777777" w:rsidR="00DE0467" w:rsidRPr="006618BD" w:rsidRDefault="00DE0467" w:rsidP="00CF718E">
            <w:pPr>
              <w:pStyle w:val="Sothutu-1so"/>
              <w:spacing w:before="120" w:after="120" w:line="276" w:lineRule="auto"/>
              <w:rPr>
                <w:szCs w:val="24"/>
              </w:rPr>
            </w:pPr>
            <w:r w:rsidRPr="006618BD">
              <w:rPr>
                <w:szCs w:val="24"/>
              </w:rPr>
              <w:t xml:space="preserve">Đánh đúng số </w:t>
            </w:r>
            <w:bookmarkStart w:id="31" w:name="_GoBack"/>
            <w:bookmarkEnd w:id="31"/>
            <w:r w:rsidRPr="006618BD">
              <w:rPr>
                <w:szCs w:val="24"/>
              </w:rPr>
              <w:t>tờ trình thỏa mãn thì ra luôn kết quả. Hiển thị = Số tờ trình_Ngày lập_Tổng tiền được duyệt_Nội dung</w:t>
            </w:r>
          </w:p>
          <w:p w14:paraId="66014B82" w14:textId="10FA83A0" w:rsidR="00DE0467" w:rsidRPr="006618BD" w:rsidRDefault="00DE0467" w:rsidP="00CF718E">
            <w:pPr>
              <w:pStyle w:val="Sothutu-1so"/>
              <w:spacing w:before="120" w:after="120" w:line="276" w:lineRule="auto"/>
              <w:rPr>
                <w:szCs w:val="24"/>
              </w:rPr>
            </w:pPr>
            <w:r w:rsidRPr="006618BD">
              <w:rPr>
                <w:szCs w:val="24"/>
              </w:rPr>
              <w:t>Khi thay đổi tờ trình sẽ cảnh báo: Thay đổi tờ trình sẽ xóa đề nghị chi tiết, bạn có muốn</w:t>
            </w:r>
            <w:r>
              <w:rPr>
                <w:szCs w:val="24"/>
              </w:rPr>
              <w:t xml:space="preserve"> thay không</w:t>
            </w:r>
            <w:r w:rsidRPr="006618BD">
              <w:rPr>
                <w:szCs w:val="24"/>
              </w:rPr>
              <w:t>?</w:t>
            </w:r>
          </w:p>
          <w:p w14:paraId="44FFF698" w14:textId="5ABAA167" w:rsidR="00DE0467" w:rsidRPr="00DB17CB" w:rsidRDefault="00DE0467" w:rsidP="00CF718E">
            <w:pPr>
              <w:pStyle w:val="Sothutu-1so"/>
              <w:spacing w:before="120" w:after="120" w:line="276" w:lineRule="auto"/>
              <w:rPr>
                <w:szCs w:val="24"/>
              </w:rPr>
            </w:pPr>
            <w:r w:rsidRPr="006618BD">
              <w:rPr>
                <w:szCs w:val="24"/>
              </w:rPr>
              <w:t>Chọn Chấp nhận thì xóa đề nghị chi tiết và cho save tờ trình đã chọn lại. Chọn Hủy bỏ thì trả lại trạng thái ban đầu, không thay tờ trình.</w:t>
            </w:r>
          </w:p>
        </w:tc>
      </w:tr>
      <w:tr w:rsidR="00DE0467" w14:paraId="3BE063CE" w14:textId="77777777" w:rsidTr="00FC4EF3">
        <w:trPr>
          <w:cantSplit/>
          <w:trHeight w:val="827"/>
        </w:trPr>
        <w:tc>
          <w:tcPr>
            <w:tcW w:w="14737" w:type="dxa"/>
            <w:gridSpan w:val="8"/>
          </w:tcPr>
          <w:p w14:paraId="4EEB81D3" w14:textId="4638D14B" w:rsidR="00DE0467" w:rsidRPr="008A5430" w:rsidRDefault="00DE0467" w:rsidP="00CF718E">
            <w:pPr>
              <w:pStyle w:val="Sothutu-1so"/>
              <w:spacing w:before="120" w:after="120" w:line="276" w:lineRule="auto"/>
              <w:rPr>
                <w:b/>
                <w:szCs w:val="24"/>
              </w:rPr>
            </w:pPr>
            <w:r w:rsidRPr="008A5430">
              <w:rPr>
                <w:b/>
                <w:szCs w:val="24"/>
              </w:rPr>
              <w:t>Group: Người thụ hưởng</w:t>
            </w:r>
          </w:p>
        </w:tc>
      </w:tr>
      <w:tr w:rsidR="00DE0467" w14:paraId="538BB87A" w14:textId="77777777" w:rsidTr="00FC4EF3">
        <w:trPr>
          <w:cantSplit/>
          <w:trHeight w:val="827"/>
        </w:trPr>
        <w:tc>
          <w:tcPr>
            <w:tcW w:w="1800" w:type="dxa"/>
          </w:tcPr>
          <w:p w14:paraId="2A619BBF" w14:textId="02FFFA33" w:rsidR="00DE0467" w:rsidRDefault="00DE0467" w:rsidP="00CF718E">
            <w:pPr>
              <w:ind w:left="0"/>
              <w:rPr>
                <w:szCs w:val="24"/>
              </w:rPr>
            </w:pPr>
            <w:r>
              <w:rPr>
                <w:szCs w:val="24"/>
              </w:rPr>
              <w:lastRenderedPageBreak/>
              <w:t>Đối tượng công nợ</w:t>
            </w:r>
          </w:p>
        </w:tc>
        <w:tc>
          <w:tcPr>
            <w:tcW w:w="1980" w:type="dxa"/>
          </w:tcPr>
          <w:p w14:paraId="7DA0B3EB" w14:textId="06B22252" w:rsidR="00DE0467" w:rsidRDefault="00DE0467" w:rsidP="00CF718E">
            <w:pPr>
              <w:ind w:left="0"/>
              <w:rPr>
                <w:szCs w:val="24"/>
              </w:rPr>
            </w:pPr>
            <w:r>
              <w:rPr>
                <w:szCs w:val="24"/>
              </w:rPr>
              <w:t>C_BPARTNER_ID</w:t>
            </w:r>
          </w:p>
        </w:tc>
        <w:tc>
          <w:tcPr>
            <w:tcW w:w="1417" w:type="dxa"/>
          </w:tcPr>
          <w:p w14:paraId="5768140D" w14:textId="77777777" w:rsidR="00DE0467" w:rsidRDefault="005B435B" w:rsidP="00CF718E">
            <w:pPr>
              <w:ind w:left="0"/>
            </w:pPr>
            <w:r>
              <w:t>String</w:t>
            </w:r>
          </w:p>
          <w:p w14:paraId="28C66DA8" w14:textId="4EA69568" w:rsidR="005B435B" w:rsidRDefault="005B435B" w:rsidP="00CF718E">
            <w:pPr>
              <w:ind w:left="0"/>
            </w:pPr>
            <w:r>
              <w:t>SL</w:t>
            </w:r>
          </w:p>
        </w:tc>
        <w:tc>
          <w:tcPr>
            <w:tcW w:w="630" w:type="dxa"/>
          </w:tcPr>
          <w:p w14:paraId="5F698917" w14:textId="082C53E1" w:rsidR="00DE0467" w:rsidRDefault="005B435B" w:rsidP="00CF718E">
            <w:pPr>
              <w:pStyle w:val="Sothutu-1so"/>
              <w:spacing w:before="120" w:after="120" w:line="276" w:lineRule="auto"/>
              <w:jc w:val="left"/>
              <w:rPr>
                <w:szCs w:val="24"/>
              </w:rPr>
            </w:pPr>
            <w:r>
              <w:rPr>
                <w:szCs w:val="24"/>
              </w:rPr>
              <w:t>50</w:t>
            </w:r>
          </w:p>
        </w:tc>
        <w:tc>
          <w:tcPr>
            <w:tcW w:w="540" w:type="dxa"/>
          </w:tcPr>
          <w:p w14:paraId="6EBD26FF" w14:textId="75D6D039" w:rsidR="00DE0467" w:rsidRDefault="005B435B" w:rsidP="00CF718E">
            <w:pPr>
              <w:pStyle w:val="Sothutu-1so"/>
              <w:spacing w:before="120" w:after="120" w:line="276" w:lineRule="auto"/>
              <w:jc w:val="left"/>
              <w:rPr>
                <w:szCs w:val="24"/>
              </w:rPr>
            </w:pPr>
            <w:r>
              <w:rPr>
                <w:szCs w:val="24"/>
              </w:rPr>
              <w:t>N</w:t>
            </w:r>
          </w:p>
        </w:tc>
        <w:tc>
          <w:tcPr>
            <w:tcW w:w="450" w:type="dxa"/>
          </w:tcPr>
          <w:p w14:paraId="698DF733" w14:textId="7B8FAA82" w:rsidR="00DE0467" w:rsidRDefault="005B435B" w:rsidP="00CF718E">
            <w:pPr>
              <w:pStyle w:val="Sothutu-1so"/>
              <w:spacing w:before="120" w:after="120" w:line="276" w:lineRule="auto"/>
              <w:jc w:val="left"/>
              <w:rPr>
                <w:szCs w:val="24"/>
              </w:rPr>
            </w:pPr>
            <w:r>
              <w:rPr>
                <w:szCs w:val="24"/>
              </w:rPr>
              <w:t>Y</w:t>
            </w:r>
          </w:p>
        </w:tc>
        <w:tc>
          <w:tcPr>
            <w:tcW w:w="540" w:type="dxa"/>
          </w:tcPr>
          <w:p w14:paraId="06515565" w14:textId="22F2BA4E" w:rsidR="00DE0467" w:rsidRDefault="005B435B" w:rsidP="00CF718E">
            <w:pPr>
              <w:pStyle w:val="Sothutu-1so"/>
              <w:spacing w:before="120" w:after="120" w:line="276" w:lineRule="auto"/>
              <w:jc w:val="center"/>
              <w:rPr>
                <w:szCs w:val="24"/>
              </w:rPr>
            </w:pPr>
            <w:r>
              <w:rPr>
                <w:szCs w:val="24"/>
              </w:rPr>
              <w:t>Y</w:t>
            </w:r>
          </w:p>
        </w:tc>
        <w:tc>
          <w:tcPr>
            <w:tcW w:w="7380" w:type="dxa"/>
          </w:tcPr>
          <w:p w14:paraId="0028158D" w14:textId="77777777" w:rsidR="00DE0467" w:rsidRDefault="00DE0467" w:rsidP="00CF718E">
            <w:pPr>
              <w:pStyle w:val="Sothutu-1so"/>
              <w:spacing w:before="120" w:after="120" w:line="276" w:lineRule="auto"/>
              <w:rPr>
                <w:szCs w:val="24"/>
              </w:rPr>
            </w:pPr>
            <w:r>
              <w:rPr>
                <w:szCs w:val="24"/>
              </w:rPr>
              <w:t xml:space="preserve">Mặc định = người yêu cầu của đề nghị, được chọn lại. </w:t>
            </w:r>
          </w:p>
          <w:p w14:paraId="2E92A7F6" w14:textId="227BBDAB" w:rsidR="00DE0467" w:rsidRDefault="00DE0467" w:rsidP="00CF718E">
            <w:pPr>
              <w:pStyle w:val="Sothutu-1so"/>
              <w:spacing w:before="120" w:after="120" w:line="276" w:lineRule="auto"/>
              <w:rPr>
                <w:szCs w:val="24"/>
              </w:rPr>
            </w:pPr>
            <w:r>
              <w:rPr>
                <w:szCs w:val="24"/>
              </w:rPr>
              <w:t>Cách mặc định như sau:</w:t>
            </w:r>
          </w:p>
          <w:p w14:paraId="4B4263C8" w14:textId="77777777" w:rsidR="00DE0467" w:rsidRDefault="00DE0467" w:rsidP="00CF718E">
            <w:pPr>
              <w:pStyle w:val="Sothutu-1so"/>
              <w:spacing w:before="120" w:after="120" w:line="276" w:lineRule="auto"/>
              <w:rPr>
                <w:snapToGrid w:val="0"/>
                <w:szCs w:val="24"/>
              </w:rPr>
            </w:pPr>
            <w:r>
              <w:rPr>
                <w:snapToGrid w:val="0"/>
                <w:szCs w:val="24"/>
              </w:rPr>
              <w:t>+ Mặc định trường c_bpartner_Id theo requester_id bằng việc map username của requester_id với employee_code của bảng bpartner (hiệu lực = Y), nếu tìm được nhiều hơn 1 c_bpartner thì ưu tiên lấy theo thứ tự:</w:t>
            </w:r>
          </w:p>
          <w:p w14:paraId="4CFABA36" w14:textId="244D8304" w:rsidR="00DE0467" w:rsidRDefault="00DE0467" w:rsidP="00CF718E">
            <w:pPr>
              <w:pStyle w:val="Sothutu-1so"/>
              <w:spacing w:before="120" w:after="120" w:line="276" w:lineRule="auto"/>
              <w:rPr>
                <w:snapToGrid w:val="0"/>
                <w:szCs w:val="24"/>
              </w:rPr>
            </w:pPr>
            <w:r>
              <w:rPr>
                <w:snapToGrid w:val="0"/>
                <w:szCs w:val="24"/>
              </w:rPr>
              <w:t>- Phòng ban trùng phòng/ban khai báo ở ad_user</w:t>
            </w:r>
          </w:p>
          <w:p w14:paraId="6C3F4D77" w14:textId="0952C380" w:rsidR="00DE0467" w:rsidRDefault="00DE0467" w:rsidP="00CF718E">
            <w:pPr>
              <w:pStyle w:val="Sothutu-1so"/>
              <w:spacing w:before="120" w:after="120" w:line="276" w:lineRule="auto"/>
              <w:rPr>
                <w:szCs w:val="24"/>
              </w:rPr>
            </w:pPr>
            <w:r>
              <w:rPr>
                <w:snapToGrid w:val="0"/>
                <w:szCs w:val="24"/>
              </w:rPr>
              <w:t>- Random</w:t>
            </w:r>
          </w:p>
        </w:tc>
      </w:tr>
      <w:tr w:rsidR="00DE0467" w:rsidRPr="000146A2" w14:paraId="467E995A" w14:textId="77777777" w:rsidTr="00FC4EF3">
        <w:trPr>
          <w:cantSplit/>
          <w:trHeight w:val="827"/>
        </w:trPr>
        <w:tc>
          <w:tcPr>
            <w:tcW w:w="1800" w:type="dxa"/>
          </w:tcPr>
          <w:p w14:paraId="3231100A" w14:textId="5E27434B" w:rsidR="00DE0467" w:rsidRDefault="00DE0467" w:rsidP="00CF718E">
            <w:pPr>
              <w:ind w:left="0"/>
              <w:rPr>
                <w:szCs w:val="24"/>
              </w:rPr>
            </w:pPr>
            <w:r>
              <w:rPr>
                <w:szCs w:val="24"/>
              </w:rPr>
              <w:t>Tài khoản ngân hàng thụ hưởng</w:t>
            </w:r>
          </w:p>
        </w:tc>
        <w:tc>
          <w:tcPr>
            <w:tcW w:w="1980" w:type="dxa"/>
          </w:tcPr>
          <w:p w14:paraId="1F4122CE" w14:textId="38050E50" w:rsidR="00DE0467" w:rsidRDefault="00DE0467" w:rsidP="00CF718E">
            <w:pPr>
              <w:ind w:left="0"/>
              <w:rPr>
                <w:szCs w:val="24"/>
              </w:rPr>
            </w:pPr>
            <w:r w:rsidRPr="00C1034C">
              <w:rPr>
                <w:szCs w:val="24"/>
              </w:rPr>
              <w:t>C_BPARTNER_BANK_ID</w:t>
            </w:r>
          </w:p>
        </w:tc>
        <w:tc>
          <w:tcPr>
            <w:tcW w:w="1417" w:type="dxa"/>
          </w:tcPr>
          <w:p w14:paraId="44ED4096" w14:textId="77777777" w:rsidR="00DE0467" w:rsidRDefault="005B435B" w:rsidP="00CF718E">
            <w:pPr>
              <w:ind w:left="0"/>
            </w:pPr>
            <w:r>
              <w:t>String</w:t>
            </w:r>
          </w:p>
          <w:p w14:paraId="100CB0EC" w14:textId="18EF48F9" w:rsidR="005B435B" w:rsidRDefault="005B435B" w:rsidP="00CF718E">
            <w:pPr>
              <w:ind w:left="0"/>
            </w:pPr>
            <w:r>
              <w:t>SL</w:t>
            </w:r>
          </w:p>
        </w:tc>
        <w:tc>
          <w:tcPr>
            <w:tcW w:w="630" w:type="dxa"/>
          </w:tcPr>
          <w:p w14:paraId="51EBF9B7" w14:textId="315F3A33" w:rsidR="00DE0467" w:rsidRDefault="005B435B" w:rsidP="00CF718E">
            <w:pPr>
              <w:pStyle w:val="Sothutu-1so"/>
              <w:spacing w:before="120" w:after="120" w:line="276" w:lineRule="auto"/>
              <w:jc w:val="left"/>
              <w:rPr>
                <w:szCs w:val="24"/>
              </w:rPr>
            </w:pPr>
            <w:r>
              <w:rPr>
                <w:szCs w:val="24"/>
              </w:rPr>
              <w:t>50</w:t>
            </w:r>
          </w:p>
        </w:tc>
        <w:tc>
          <w:tcPr>
            <w:tcW w:w="540" w:type="dxa"/>
          </w:tcPr>
          <w:p w14:paraId="64D7D338" w14:textId="57356116" w:rsidR="00DE0467" w:rsidRDefault="005B435B" w:rsidP="00CF718E">
            <w:pPr>
              <w:pStyle w:val="Sothutu-1so"/>
              <w:spacing w:before="120" w:after="120" w:line="276" w:lineRule="auto"/>
              <w:jc w:val="left"/>
              <w:rPr>
                <w:szCs w:val="24"/>
              </w:rPr>
            </w:pPr>
            <w:r>
              <w:rPr>
                <w:szCs w:val="24"/>
              </w:rPr>
              <w:t>N</w:t>
            </w:r>
          </w:p>
        </w:tc>
        <w:tc>
          <w:tcPr>
            <w:tcW w:w="450" w:type="dxa"/>
          </w:tcPr>
          <w:p w14:paraId="46CF0135" w14:textId="5E43B1EE" w:rsidR="00DE0467" w:rsidRDefault="005B435B" w:rsidP="00CF718E">
            <w:pPr>
              <w:pStyle w:val="Sothutu-1so"/>
              <w:spacing w:before="120" w:after="120" w:line="276" w:lineRule="auto"/>
              <w:jc w:val="left"/>
              <w:rPr>
                <w:szCs w:val="24"/>
              </w:rPr>
            </w:pPr>
            <w:r>
              <w:rPr>
                <w:szCs w:val="24"/>
              </w:rPr>
              <w:t>N</w:t>
            </w:r>
          </w:p>
        </w:tc>
        <w:tc>
          <w:tcPr>
            <w:tcW w:w="540" w:type="dxa"/>
          </w:tcPr>
          <w:p w14:paraId="0E6E1D62" w14:textId="20BA84C9" w:rsidR="00DE0467" w:rsidRDefault="00DE0467" w:rsidP="00CF718E">
            <w:pPr>
              <w:pStyle w:val="Sothutu-1so"/>
              <w:spacing w:before="120" w:after="120" w:line="276" w:lineRule="auto"/>
              <w:jc w:val="center"/>
              <w:rPr>
                <w:szCs w:val="24"/>
              </w:rPr>
            </w:pPr>
            <w:r>
              <w:rPr>
                <w:szCs w:val="24"/>
              </w:rPr>
              <w:t>Y</w:t>
            </w:r>
          </w:p>
        </w:tc>
        <w:tc>
          <w:tcPr>
            <w:tcW w:w="7380" w:type="dxa"/>
          </w:tcPr>
          <w:p w14:paraId="5F56D0F1" w14:textId="77777777" w:rsidR="00DE0467" w:rsidRPr="006E6FE5" w:rsidRDefault="00DE0467" w:rsidP="00CF718E">
            <w:pPr>
              <w:pStyle w:val="Sothutu-1so"/>
              <w:spacing w:before="120" w:after="120" w:line="276" w:lineRule="auto"/>
              <w:rPr>
                <w:lang w:val="en-AU"/>
              </w:rPr>
            </w:pPr>
            <w:r w:rsidRPr="006E6FE5">
              <w:rPr>
                <w:lang w:val="en-AU"/>
              </w:rPr>
              <w:t>Lọc theo tài khoản của đối tượng công nợ. Lấy giá trị mặc định. (Bảng c_bpartner_bank)</w:t>
            </w:r>
          </w:p>
          <w:p w14:paraId="209A8452" w14:textId="20D776F6" w:rsidR="00DE0467" w:rsidRPr="006E6FE5" w:rsidRDefault="00DE0467" w:rsidP="00CF718E">
            <w:pPr>
              <w:pStyle w:val="ListParagraph"/>
              <w:ind w:left="0"/>
              <w:rPr>
                <w:szCs w:val="26"/>
                <w:lang w:val="en-AU"/>
              </w:rPr>
            </w:pPr>
            <w:r w:rsidRPr="006E6FE5">
              <w:rPr>
                <w:szCs w:val="26"/>
                <w:lang w:val="en-AU"/>
              </w:rPr>
              <w:t>Chỉ hiển thị với loại</w:t>
            </w:r>
            <w:r w:rsidR="00EF03BB">
              <w:rPr>
                <w:szCs w:val="26"/>
                <w:lang w:val="en-AU"/>
              </w:rPr>
              <w:t xml:space="preserve"> đề nghị</w:t>
            </w:r>
            <w:r w:rsidRPr="006E6FE5">
              <w:rPr>
                <w:szCs w:val="26"/>
                <w:lang w:val="en-AU"/>
              </w:rPr>
              <w:t xml:space="preserve"> </w:t>
            </w:r>
            <w:r w:rsidR="00EF03BB">
              <w:rPr>
                <w:szCs w:val="26"/>
                <w:lang w:val="en-AU"/>
              </w:rPr>
              <w:t>“</w:t>
            </w:r>
            <w:r w:rsidRPr="006E6FE5">
              <w:rPr>
                <w:szCs w:val="26"/>
                <w:lang w:val="en-AU"/>
              </w:rPr>
              <w:t>Thanh toán cho đối tác</w:t>
            </w:r>
            <w:r w:rsidR="00EF03BB">
              <w:rPr>
                <w:szCs w:val="26"/>
                <w:lang w:val="en-AU"/>
              </w:rPr>
              <w:t>” hoặc</w:t>
            </w:r>
            <w:r w:rsidRPr="006E6FE5">
              <w:rPr>
                <w:szCs w:val="26"/>
                <w:lang w:val="en-AU"/>
              </w:rPr>
              <w:t xml:space="preserve"> </w:t>
            </w:r>
            <w:r w:rsidR="00EF03BB">
              <w:rPr>
                <w:szCs w:val="26"/>
                <w:lang w:val="en-AU"/>
              </w:rPr>
              <w:t>“</w:t>
            </w:r>
            <w:r w:rsidRPr="006E6FE5">
              <w:rPr>
                <w:szCs w:val="26"/>
                <w:lang w:val="en-AU"/>
              </w:rPr>
              <w:t>Chuyển tiền tạm ứng</w:t>
            </w:r>
            <w:r w:rsidR="00EF03BB">
              <w:rPr>
                <w:szCs w:val="26"/>
                <w:lang w:val="en-AU"/>
              </w:rPr>
              <w:t>”</w:t>
            </w:r>
          </w:p>
          <w:p w14:paraId="3169E4E3" w14:textId="3F39EDBC" w:rsidR="00DE0467" w:rsidRPr="000146A2" w:rsidRDefault="00DE0467" w:rsidP="00CF718E">
            <w:pPr>
              <w:pStyle w:val="Sothutu-1so"/>
              <w:spacing w:before="120" w:after="120" w:line="276" w:lineRule="auto"/>
              <w:rPr>
                <w:szCs w:val="24"/>
              </w:rPr>
            </w:pPr>
            <w:r w:rsidRPr="00C03E2F">
              <w:rPr>
                <w:lang w:val="en-AU"/>
              </w:rPr>
              <w:t>Thông tin hiển thị gồm: Số tài khoản ngân hàng – Tên người thụ hưởng (tên tài khoản) – Tên ngân hàng</w:t>
            </w:r>
          </w:p>
        </w:tc>
      </w:tr>
      <w:tr w:rsidR="00DE0467" w:rsidRPr="000146A2" w14:paraId="1995CACD" w14:textId="77777777" w:rsidTr="00FC4EF3">
        <w:trPr>
          <w:cantSplit/>
          <w:trHeight w:val="827"/>
        </w:trPr>
        <w:tc>
          <w:tcPr>
            <w:tcW w:w="1800" w:type="dxa"/>
          </w:tcPr>
          <w:p w14:paraId="1A7BA550" w14:textId="11DDA266" w:rsidR="00DE0467" w:rsidRDefault="00DE0467" w:rsidP="00CF718E">
            <w:pPr>
              <w:ind w:left="0"/>
              <w:rPr>
                <w:szCs w:val="24"/>
              </w:rPr>
            </w:pPr>
            <w:r>
              <w:rPr>
                <w:szCs w:val="24"/>
              </w:rPr>
              <w:t>Tên chủ tài khoản</w:t>
            </w:r>
          </w:p>
        </w:tc>
        <w:tc>
          <w:tcPr>
            <w:tcW w:w="1980" w:type="dxa"/>
          </w:tcPr>
          <w:p w14:paraId="1481B253" w14:textId="5A778760" w:rsidR="00DE0467" w:rsidRDefault="00DE0467" w:rsidP="00CF718E">
            <w:pPr>
              <w:ind w:left="0"/>
              <w:rPr>
                <w:szCs w:val="24"/>
              </w:rPr>
            </w:pPr>
            <w:r>
              <w:rPr>
                <w:szCs w:val="24"/>
              </w:rPr>
              <w:t>BankOwnerName</w:t>
            </w:r>
          </w:p>
        </w:tc>
        <w:tc>
          <w:tcPr>
            <w:tcW w:w="1417" w:type="dxa"/>
          </w:tcPr>
          <w:p w14:paraId="70C76791" w14:textId="77777777" w:rsidR="00DE0467" w:rsidRDefault="00971D24" w:rsidP="00CF718E">
            <w:pPr>
              <w:ind w:left="0"/>
            </w:pPr>
            <w:r>
              <w:t>String</w:t>
            </w:r>
          </w:p>
          <w:p w14:paraId="4EA2DFD6" w14:textId="7493AE62" w:rsidR="00971D24" w:rsidRDefault="00971D24" w:rsidP="00CF718E">
            <w:pPr>
              <w:ind w:left="0"/>
            </w:pPr>
            <w:r>
              <w:t>Text box</w:t>
            </w:r>
          </w:p>
        </w:tc>
        <w:tc>
          <w:tcPr>
            <w:tcW w:w="630" w:type="dxa"/>
          </w:tcPr>
          <w:p w14:paraId="5971EBBC" w14:textId="41668C74" w:rsidR="00DE0467" w:rsidRDefault="00971D24" w:rsidP="00CF718E">
            <w:pPr>
              <w:pStyle w:val="Sothutu-1so"/>
              <w:spacing w:before="120" w:after="120" w:line="276" w:lineRule="auto"/>
              <w:jc w:val="left"/>
              <w:rPr>
                <w:szCs w:val="24"/>
              </w:rPr>
            </w:pPr>
            <w:r>
              <w:rPr>
                <w:szCs w:val="24"/>
              </w:rPr>
              <w:t>50</w:t>
            </w:r>
          </w:p>
        </w:tc>
        <w:tc>
          <w:tcPr>
            <w:tcW w:w="540" w:type="dxa"/>
          </w:tcPr>
          <w:p w14:paraId="026D60B8" w14:textId="562E9C07" w:rsidR="00DE0467" w:rsidRDefault="00971D24" w:rsidP="00CF718E">
            <w:pPr>
              <w:pStyle w:val="Sothutu-1so"/>
              <w:spacing w:before="120" w:after="120" w:line="276" w:lineRule="auto"/>
              <w:jc w:val="left"/>
              <w:rPr>
                <w:szCs w:val="24"/>
              </w:rPr>
            </w:pPr>
            <w:r>
              <w:rPr>
                <w:szCs w:val="24"/>
              </w:rPr>
              <w:t>N</w:t>
            </w:r>
          </w:p>
        </w:tc>
        <w:tc>
          <w:tcPr>
            <w:tcW w:w="450" w:type="dxa"/>
          </w:tcPr>
          <w:p w14:paraId="39242905" w14:textId="50055774" w:rsidR="00DE0467" w:rsidRDefault="00DE0467" w:rsidP="00CF718E">
            <w:pPr>
              <w:pStyle w:val="Sothutu-1so"/>
              <w:spacing w:before="120" w:after="120" w:line="276" w:lineRule="auto"/>
              <w:jc w:val="left"/>
              <w:rPr>
                <w:szCs w:val="24"/>
              </w:rPr>
            </w:pPr>
            <w:r>
              <w:rPr>
                <w:szCs w:val="24"/>
              </w:rPr>
              <w:t>Y</w:t>
            </w:r>
          </w:p>
        </w:tc>
        <w:tc>
          <w:tcPr>
            <w:tcW w:w="540" w:type="dxa"/>
          </w:tcPr>
          <w:p w14:paraId="3B4664CF" w14:textId="6FE476BB" w:rsidR="00DE0467" w:rsidRDefault="00DE0467" w:rsidP="00CF718E">
            <w:pPr>
              <w:pStyle w:val="Sothutu-1so"/>
              <w:spacing w:before="120" w:after="120" w:line="276" w:lineRule="auto"/>
              <w:jc w:val="center"/>
              <w:rPr>
                <w:szCs w:val="24"/>
              </w:rPr>
            </w:pPr>
            <w:r>
              <w:rPr>
                <w:szCs w:val="24"/>
              </w:rPr>
              <w:t>Y</w:t>
            </w:r>
          </w:p>
        </w:tc>
        <w:tc>
          <w:tcPr>
            <w:tcW w:w="7380" w:type="dxa"/>
          </w:tcPr>
          <w:p w14:paraId="13174BD4" w14:textId="2B16AEC7" w:rsidR="00DE0467" w:rsidRDefault="00DE0467" w:rsidP="00CF718E">
            <w:pPr>
              <w:pStyle w:val="Sothutu-1so"/>
              <w:spacing w:before="120" w:after="120" w:line="276" w:lineRule="auto"/>
              <w:rPr>
                <w:szCs w:val="24"/>
              </w:rPr>
            </w:pPr>
            <w:r w:rsidRPr="006E6FE5">
              <w:rPr>
                <w:szCs w:val="24"/>
              </w:rPr>
              <w:t xml:space="preserve">Lấy theo </w:t>
            </w:r>
            <w:r>
              <w:rPr>
                <w:szCs w:val="24"/>
              </w:rPr>
              <w:t xml:space="preserve">Tên tài khoản </w:t>
            </w:r>
            <w:r w:rsidRPr="006E6FE5">
              <w:rPr>
                <w:szCs w:val="24"/>
              </w:rPr>
              <w:t>của tài khoản ngân hàng hoặc</w:t>
            </w:r>
            <w:r w:rsidR="001269D3">
              <w:rPr>
                <w:szCs w:val="24"/>
              </w:rPr>
              <w:t xml:space="preserve"> tài khoản ngân hàng của đối tượng công nợ</w:t>
            </w:r>
            <w:r w:rsidRPr="006E6FE5">
              <w:rPr>
                <w:szCs w:val="24"/>
              </w:rPr>
              <w:t xml:space="preserve"> đã chọn ở bước trước</w:t>
            </w:r>
          </w:p>
          <w:p w14:paraId="7FC4BC35" w14:textId="2C22A06D" w:rsidR="00DE0467" w:rsidRPr="006E6FE5" w:rsidRDefault="00DE0467" w:rsidP="00CF718E">
            <w:pPr>
              <w:pStyle w:val="Sothutu-1so"/>
              <w:spacing w:before="120" w:after="120" w:line="276" w:lineRule="auto"/>
              <w:rPr>
                <w:szCs w:val="24"/>
              </w:rPr>
            </w:pPr>
            <w:r>
              <w:rPr>
                <w:szCs w:val="24"/>
              </w:rPr>
              <w:t>(c_bank_</w:t>
            </w:r>
            <w:proofErr w:type="gramStart"/>
            <w:r>
              <w:rPr>
                <w:szCs w:val="24"/>
              </w:rPr>
              <w:t>account.Account</w:t>
            </w:r>
            <w:proofErr w:type="gramEnd"/>
            <w:r>
              <w:rPr>
                <w:szCs w:val="24"/>
              </w:rPr>
              <w:t>_Name hoặc c_bpartner_bank.Name)</w:t>
            </w:r>
          </w:p>
          <w:p w14:paraId="16962854" w14:textId="0BB80C9D" w:rsidR="00DE0467" w:rsidRPr="000146A2" w:rsidRDefault="00DE0467" w:rsidP="00CF718E">
            <w:pPr>
              <w:pStyle w:val="Sothutu-1so"/>
              <w:spacing w:before="120" w:after="120" w:line="276" w:lineRule="auto"/>
              <w:rPr>
                <w:szCs w:val="24"/>
              </w:rPr>
            </w:pPr>
            <w:r w:rsidRPr="006E6FE5">
              <w:rPr>
                <w:szCs w:val="24"/>
              </w:rPr>
              <w:t>Hiển thị với các loại</w:t>
            </w:r>
            <w:r w:rsidR="00594AFF">
              <w:rPr>
                <w:szCs w:val="24"/>
              </w:rPr>
              <w:t xml:space="preserve"> đề nghị</w:t>
            </w:r>
            <w:r w:rsidRPr="006E6FE5">
              <w:rPr>
                <w:szCs w:val="24"/>
              </w:rPr>
              <w:t xml:space="preserve">: </w:t>
            </w:r>
            <w:r w:rsidR="00594AFF">
              <w:rPr>
                <w:szCs w:val="24"/>
              </w:rPr>
              <w:t>“</w:t>
            </w:r>
            <w:r w:rsidRPr="006E6FE5">
              <w:rPr>
                <w:lang w:val="en-AU"/>
              </w:rPr>
              <w:t>Chuyển tiền nội bộ</w:t>
            </w:r>
            <w:r w:rsidR="00594AFF">
              <w:rPr>
                <w:lang w:val="en-AU"/>
              </w:rPr>
              <w:t>”</w:t>
            </w:r>
            <w:r w:rsidRPr="006E6FE5">
              <w:rPr>
                <w:lang w:val="en-AU"/>
              </w:rPr>
              <w:t xml:space="preserve">, </w:t>
            </w:r>
            <w:r w:rsidR="00594AFF">
              <w:rPr>
                <w:lang w:val="en-AU"/>
              </w:rPr>
              <w:t>“</w:t>
            </w:r>
            <w:r w:rsidRPr="006E6FE5">
              <w:rPr>
                <w:lang w:val="en-AU"/>
              </w:rPr>
              <w:t>Chuyển tiền lương</w:t>
            </w:r>
            <w:r w:rsidR="00594AFF">
              <w:rPr>
                <w:lang w:val="en-AU"/>
              </w:rPr>
              <w:t xml:space="preserve"> n</w:t>
            </w:r>
            <w:r w:rsidRPr="006E6FE5">
              <w:rPr>
                <w:lang w:val="en-AU"/>
              </w:rPr>
              <w:t>ội bộ</w:t>
            </w:r>
            <w:r w:rsidR="00594AFF">
              <w:rPr>
                <w:lang w:val="en-AU"/>
              </w:rPr>
              <w:t>”</w:t>
            </w:r>
            <w:r w:rsidRPr="006E6FE5">
              <w:rPr>
                <w:lang w:val="en-AU"/>
              </w:rPr>
              <w:t xml:space="preserve">, </w:t>
            </w:r>
            <w:r w:rsidR="00594AFF">
              <w:rPr>
                <w:lang w:val="en-AU"/>
              </w:rPr>
              <w:t>“</w:t>
            </w:r>
            <w:r w:rsidRPr="006E6FE5">
              <w:rPr>
                <w:lang w:val="en-AU"/>
              </w:rPr>
              <w:t>Thanh toán cho đối tác</w:t>
            </w:r>
            <w:r w:rsidR="00594AFF">
              <w:rPr>
                <w:lang w:val="en-AU"/>
              </w:rPr>
              <w:t>”</w:t>
            </w:r>
            <w:r w:rsidRPr="006E6FE5">
              <w:rPr>
                <w:lang w:val="en-AU"/>
              </w:rPr>
              <w:t xml:space="preserve">, </w:t>
            </w:r>
            <w:r w:rsidR="00594AFF">
              <w:rPr>
                <w:lang w:val="en-AU"/>
              </w:rPr>
              <w:t>“</w:t>
            </w:r>
            <w:r w:rsidRPr="006E6FE5">
              <w:rPr>
                <w:lang w:val="en-AU"/>
              </w:rPr>
              <w:t>Chuyển tiền tạm ứng</w:t>
            </w:r>
            <w:r w:rsidR="00594AFF">
              <w:rPr>
                <w:lang w:val="en-AU"/>
              </w:rPr>
              <w:t>”</w:t>
            </w:r>
          </w:p>
        </w:tc>
      </w:tr>
      <w:tr w:rsidR="00DE0467" w:rsidRPr="000146A2" w14:paraId="7D82C185" w14:textId="77777777" w:rsidTr="00FC4EF3">
        <w:trPr>
          <w:cantSplit/>
          <w:trHeight w:val="827"/>
        </w:trPr>
        <w:tc>
          <w:tcPr>
            <w:tcW w:w="1800" w:type="dxa"/>
          </w:tcPr>
          <w:p w14:paraId="1C0E95CA" w14:textId="09A29A6E" w:rsidR="00DE0467" w:rsidRDefault="00DE0467" w:rsidP="00CF718E">
            <w:pPr>
              <w:ind w:left="0"/>
              <w:rPr>
                <w:szCs w:val="24"/>
              </w:rPr>
            </w:pPr>
            <w:r>
              <w:rPr>
                <w:szCs w:val="24"/>
              </w:rPr>
              <w:lastRenderedPageBreak/>
              <w:t>Số tài khoản</w:t>
            </w:r>
          </w:p>
        </w:tc>
        <w:tc>
          <w:tcPr>
            <w:tcW w:w="1980" w:type="dxa"/>
          </w:tcPr>
          <w:p w14:paraId="769535F4" w14:textId="74679592" w:rsidR="00DE0467" w:rsidRDefault="00DE0467" w:rsidP="00CF718E">
            <w:pPr>
              <w:ind w:left="0"/>
              <w:rPr>
                <w:szCs w:val="24"/>
              </w:rPr>
            </w:pPr>
            <w:r>
              <w:rPr>
                <w:szCs w:val="24"/>
              </w:rPr>
              <w:t>ACCOUNT_NO</w:t>
            </w:r>
          </w:p>
        </w:tc>
        <w:tc>
          <w:tcPr>
            <w:tcW w:w="1417" w:type="dxa"/>
          </w:tcPr>
          <w:p w14:paraId="0E656B0C" w14:textId="77777777" w:rsidR="00DE0467" w:rsidRDefault="00191BD6" w:rsidP="00CF718E">
            <w:pPr>
              <w:ind w:left="0"/>
            </w:pPr>
            <w:r>
              <w:t>String</w:t>
            </w:r>
          </w:p>
          <w:p w14:paraId="5543CE18" w14:textId="1F638298" w:rsidR="00191BD6" w:rsidRDefault="00191BD6" w:rsidP="00CF718E">
            <w:pPr>
              <w:ind w:left="0"/>
            </w:pPr>
            <w:r>
              <w:t>Text box</w:t>
            </w:r>
          </w:p>
        </w:tc>
        <w:tc>
          <w:tcPr>
            <w:tcW w:w="630" w:type="dxa"/>
          </w:tcPr>
          <w:p w14:paraId="254663AF" w14:textId="12350F3B" w:rsidR="00DE0467" w:rsidRDefault="00191BD6" w:rsidP="00CF718E">
            <w:pPr>
              <w:pStyle w:val="Sothutu-1so"/>
              <w:spacing w:before="120" w:after="120" w:line="276" w:lineRule="auto"/>
              <w:jc w:val="left"/>
              <w:rPr>
                <w:szCs w:val="24"/>
              </w:rPr>
            </w:pPr>
            <w:r>
              <w:rPr>
                <w:szCs w:val="24"/>
              </w:rPr>
              <w:t>50</w:t>
            </w:r>
          </w:p>
        </w:tc>
        <w:tc>
          <w:tcPr>
            <w:tcW w:w="540" w:type="dxa"/>
          </w:tcPr>
          <w:p w14:paraId="186AF8CF" w14:textId="70DC73BB" w:rsidR="00DE0467" w:rsidRDefault="00191BD6" w:rsidP="00CF718E">
            <w:pPr>
              <w:pStyle w:val="Sothutu-1so"/>
              <w:spacing w:before="120" w:after="120" w:line="276" w:lineRule="auto"/>
              <w:jc w:val="left"/>
              <w:rPr>
                <w:szCs w:val="24"/>
              </w:rPr>
            </w:pPr>
            <w:r>
              <w:rPr>
                <w:szCs w:val="24"/>
              </w:rPr>
              <w:t>N</w:t>
            </w:r>
          </w:p>
        </w:tc>
        <w:tc>
          <w:tcPr>
            <w:tcW w:w="450" w:type="dxa"/>
          </w:tcPr>
          <w:p w14:paraId="5AD7D492" w14:textId="218749DC" w:rsidR="00DE0467" w:rsidRDefault="00DE0467" w:rsidP="00CF718E">
            <w:pPr>
              <w:pStyle w:val="Sothutu-1so"/>
              <w:spacing w:before="120" w:after="120" w:line="276" w:lineRule="auto"/>
              <w:jc w:val="left"/>
              <w:rPr>
                <w:szCs w:val="24"/>
              </w:rPr>
            </w:pPr>
            <w:r>
              <w:rPr>
                <w:szCs w:val="24"/>
              </w:rPr>
              <w:t>Y</w:t>
            </w:r>
          </w:p>
        </w:tc>
        <w:tc>
          <w:tcPr>
            <w:tcW w:w="540" w:type="dxa"/>
          </w:tcPr>
          <w:p w14:paraId="2502C7CC" w14:textId="50145BB6" w:rsidR="00DE0467" w:rsidRDefault="00DE0467" w:rsidP="00CF718E">
            <w:pPr>
              <w:pStyle w:val="Sothutu-1so"/>
              <w:spacing w:before="120" w:after="120" w:line="276" w:lineRule="auto"/>
              <w:jc w:val="center"/>
              <w:rPr>
                <w:szCs w:val="24"/>
              </w:rPr>
            </w:pPr>
            <w:r>
              <w:rPr>
                <w:szCs w:val="24"/>
              </w:rPr>
              <w:t>Y</w:t>
            </w:r>
          </w:p>
        </w:tc>
        <w:tc>
          <w:tcPr>
            <w:tcW w:w="7380" w:type="dxa"/>
          </w:tcPr>
          <w:p w14:paraId="68BE5F71" w14:textId="2DAC2486" w:rsidR="00DE0467" w:rsidRPr="006E6FE5" w:rsidRDefault="00DE0467" w:rsidP="00CF718E">
            <w:pPr>
              <w:pStyle w:val="Sothutu-1so"/>
              <w:spacing w:before="120" w:after="120" w:line="276" w:lineRule="auto"/>
              <w:rPr>
                <w:szCs w:val="24"/>
              </w:rPr>
            </w:pPr>
            <w:r w:rsidRPr="006E6FE5">
              <w:rPr>
                <w:szCs w:val="24"/>
              </w:rPr>
              <w:t xml:space="preserve">Lấy theo số tài khoản của tài khoản ngân hàng hoặc tài khoản ngân hàng của </w:t>
            </w:r>
            <w:r w:rsidR="00C0510E">
              <w:rPr>
                <w:szCs w:val="24"/>
              </w:rPr>
              <w:t>đối tượng công nợ</w:t>
            </w:r>
            <w:r w:rsidRPr="006E6FE5">
              <w:rPr>
                <w:szCs w:val="24"/>
              </w:rPr>
              <w:t xml:space="preserve"> đã chọn ở bước trước</w:t>
            </w:r>
          </w:p>
          <w:p w14:paraId="76B7A004" w14:textId="7FFEF06E" w:rsidR="00DE0467" w:rsidRPr="000146A2" w:rsidRDefault="00DE0467" w:rsidP="00CF718E">
            <w:pPr>
              <w:pStyle w:val="Sothutu-1so"/>
              <w:spacing w:before="120" w:after="120" w:line="276" w:lineRule="auto"/>
              <w:rPr>
                <w:szCs w:val="24"/>
              </w:rPr>
            </w:pPr>
            <w:r w:rsidRPr="006E6FE5">
              <w:rPr>
                <w:szCs w:val="24"/>
              </w:rPr>
              <w:t xml:space="preserve">Hiển thị với các loại: </w:t>
            </w:r>
            <w:r w:rsidR="00C0510E">
              <w:rPr>
                <w:szCs w:val="24"/>
              </w:rPr>
              <w:t>“</w:t>
            </w:r>
            <w:r w:rsidR="00C0510E" w:rsidRPr="006E6FE5">
              <w:rPr>
                <w:lang w:val="en-AU"/>
              </w:rPr>
              <w:t>Chuyển tiền nội bộ</w:t>
            </w:r>
            <w:r w:rsidR="00C0510E">
              <w:rPr>
                <w:lang w:val="en-AU"/>
              </w:rPr>
              <w:t>”</w:t>
            </w:r>
            <w:r w:rsidR="00C0510E" w:rsidRPr="006E6FE5">
              <w:rPr>
                <w:lang w:val="en-AU"/>
              </w:rPr>
              <w:t xml:space="preserve">, </w:t>
            </w:r>
            <w:r w:rsidR="00C0510E">
              <w:rPr>
                <w:lang w:val="en-AU"/>
              </w:rPr>
              <w:t>“</w:t>
            </w:r>
            <w:r w:rsidR="00C0510E" w:rsidRPr="006E6FE5">
              <w:rPr>
                <w:lang w:val="en-AU"/>
              </w:rPr>
              <w:t>Chuyển tiền lương</w:t>
            </w:r>
            <w:r w:rsidR="00C0510E">
              <w:rPr>
                <w:lang w:val="en-AU"/>
              </w:rPr>
              <w:t xml:space="preserve"> n</w:t>
            </w:r>
            <w:r w:rsidR="00C0510E" w:rsidRPr="006E6FE5">
              <w:rPr>
                <w:lang w:val="en-AU"/>
              </w:rPr>
              <w:t>ội bộ</w:t>
            </w:r>
            <w:r w:rsidR="00C0510E">
              <w:rPr>
                <w:lang w:val="en-AU"/>
              </w:rPr>
              <w:t>”</w:t>
            </w:r>
            <w:r w:rsidR="00C0510E" w:rsidRPr="006E6FE5">
              <w:rPr>
                <w:lang w:val="en-AU"/>
              </w:rPr>
              <w:t xml:space="preserve">, </w:t>
            </w:r>
            <w:r w:rsidR="00C0510E">
              <w:rPr>
                <w:lang w:val="en-AU"/>
              </w:rPr>
              <w:t>“</w:t>
            </w:r>
            <w:r w:rsidR="00C0510E" w:rsidRPr="006E6FE5">
              <w:rPr>
                <w:lang w:val="en-AU"/>
              </w:rPr>
              <w:t>Thanh toán cho đối tác</w:t>
            </w:r>
            <w:r w:rsidR="00C0510E">
              <w:rPr>
                <w:lang w:val="en-AU"/>
              </w:rPr>
              <w:t>”</w:t>
            </w:r>
            <w:r w:rsidR="00C0510E" w:rsidRPr="006E6FE5">
              <w:rPr>
                <w:lang w:val="en-AU"/>
              </w:rPr>
              <w:t xml:space="preserve">, </w:t>
            </w:r>
            <w:r w:rsidR="00C0510E">
              <w:rPr>
                <w:lang w:val="en-AU"/>
              </w:rPr>
              <w:t>“</w:t>
            </w:r>
            <w:r w:rsidR="00C0510E" w:rsidRPr="006E6FE5">
              <w:rPr>
                <w:lang w:val="en-AU"/>
              </w:rPr>
              <w:t>Chuyển tiền tạm ứng</w:t>
            </w:r>
            <w:r w:rsidR="00C0510E">
              <w:rPr>
                <w:lang w:val="en-AU"/>
              </w:rPr>
              <w:t>”</w:t>
            </w:r>
          </w:p>
        </w:tc>
      </w:tr>
      <w:tr w:rsidR="00DE0467" w:rsidRPr="000146A2" w14:paraId="1D9FBB78" w14:textId="77777777" w:rsidTr="00FC4EF3">
        <w:trPr>
          <w:cantSplit/>
          <w:trHeight w:val="827"/>
        </w:trPr>
        <w:tc>
          <w:tcPr>
            <w:tcW w:w="1800" w:type="dxa"/>
          </w:tcPr>
          <w:p w14:paraId="5EB31566" w14:textId="1D4E3537" w:rsidR="00DE0467" w:rsidRDefault="00DE0467" w:rsidP="00CF718E">
            <w:pPr>
              <w:ind w:left="0"/>
              <w:rPr>
                <w:szCs w:val="24"/>
              </w:rPr>
            </w:pPr>
            <w:r>
              <w:rPr>
                <w:szCs w:val="24"/>
              </w:rPr>
              <w:t>Ngân hàng</w:t>
            </w:r>
          </w:p>
        </w:tc>
        <w:tc>
          <w:tcPr>
            <w:tcW w:w="1980" w:type="dxa"/>
          </w:tcPr>
          <w:p w14:paraId="1748C47F" w14:textId="73F4625D" w:rsidR="00DE0467" w:rsidRDefault="00DE0467" w:rsidP="00CF718E">
            <w:pPr>
              <w:ind w:left="0"/>
              <w:rPr>
                <w:szCs w:val="24"/>
              </w:rPr>
            </w:pPr>
            <w:r w:rsidRPr="00474A2B">
              <w:rPr>
                <w:szCs w:val="24"/>
              </w:rPr>
              <w:t>C_bank_ID</w:t>
            </w:r>
          </w:p>
        </w:tc>
        <w:tc>
          <w:tcPr>
            <w:tcW w:w="1417" w:type="dxa"/>
          </w:tcPr>
          <w:p w14:paraId="5AE5D7E4" w14:textId="77777777" w:rsidR="00DE0467" w:rsidRDefault="00191BD6" w:rsidP="00CF718E">
            <w:pPr>
              <w:ind w:left="0"/>
            </w:pPr>
            <w:r>
              <w:t>String</w:t>
            </w:r>
          </w:p>
          <w:p w14:paraId="5DA6F8D4" w14:textId="5F575E13" w:rsidR="00191BD6" w:rsidRDefault="00191BD6" w:rsidP="00CF718E">
            <w:pPr>
              <w:ind w:left="0"/>
            </w:pPr>
            <w:r>
              <w:t>SL</w:t>
            </w:r>
          </w:p>
        </w:tc>
        <w:tc>
          <w:tcPr>
            <w:tcW w:w="630" w:type="dxa"/>
          </w:tcPr>
          <w:p w14:paraId="69A4BBCC" w14:textId="477CF917" w:rsidR="00DE0467" w:rsidRDefault="00474A2B" w:rsidP="00CF718E">
            <w:pPr>
              <w:pStyle w:val="Sothutu-1so"/>
              <w:spacing w:before="120" w:after="120" w:line="276" w:lineRule="auto"/>
              <w:jc w:val="left"/>
              <w:rPr>
                <w:szCs w:val="24"/>
              </w:rPr>
            </w:pPr>
            <w:r>
              <w:rPr>
                <w:szCs w:val="24"/>
              </w:rPr>
              <w:t>100</w:t>
            </w:r>
          </w:p>
        </w:tc>
        <w:tc>
          <w:tcPr>
            <w:tcW w:w="540" w:type="dxa"/>
          </w:tcPr>
          <w:p w14:paraId="6FC578B1" w14:textId="6D6E5EBA" w:rsidR="00DE0467" w:rsidRDefault="00474A2B" w:rsidP="00CF718E">
            <w:pPr>
              <w:pStyle w:val="Sothutu-1so"/>
              <w:spacing w:before="120" w:after="120" w:line="276" w:lineRule="auto"/>
              <w:jc w:val="left"/>
              <w:rPr>
                <w:szCs w:val="24"/>
              </w:rPr>
            </w:pPr>
            <w:r>
              <w:rPr>
                <w:szCs w:val="24"/>
              </w:rPr>
              <w:t>N</w:t>
            </w:r>
          </w:p>
        </w:tc>
        <w:tc>
          <w:tcPr>
            <w:tcW w:w="450" w:type="dxa"/>
          </w:tcPr>
          <w:p w14:paraId="05B41A9C" w14:textId="7C37F164" w:rsidR="00DE0467" w:rsidRDefault="00DE0467" w:rsidP="00CF718E">
            <w:pPr>
              <w:pStyle w:val="Sothutu-1so"/>
              <w:spacing w:before="120" w:after="120" w:line="276" w:lineRule="auto"/>
              <w:jc w:val="left"/>
              <w:rPr>
                <w:szCs w:val="24"/>
              </w:rPr>
            </w:pPr>
            <w:r>
              <w:rPr>
                <w:szCs w:val="24"/>
              </w:rPr>
              <w:t>N</w:t>
            </w:r>
          </w:p>
        </w:tc>
        <w:tc>
          <w:tcPr>
            <w:tcW w:w="540" w:type="dxa"/>
          </w:tcPr>
          <w:p w14:paraId="696D9355" w14:textId="63ADB77B" w:rsidR="00DE0467" w:rsidRDefault="00DE0467" w:rsidP="00CF718E">
            <w:pPr>
              <w:pStyle w:val="Sothutu-1so"/>
              <w:spacing w:before="120" w:after="120" w:line="276" w:lineRule="auto"/>
              <w:jc w:val="center"/>
              <w:rPr>
                <w:szCs w:val="24"/>
              </w:rPr>
            </w:pPr>
            <w:r>
              <w:rPr>
                <w:szCs w:val="24"/>
              </w:rPr>
              <w:t>Y</w:t>
            </w:r>
          </w:p>
        </w:tc>
        <w:tc>
          <w:tcPr>
            <w:tcW w:w="7380" w:type="dxa"/>
          </w:tcPr>
          <w:p w14:paraId="4FA3CF5C" w14:textId="34B9EFD5" w:rsidR="00DE0467" w:rsidRPr="00474A2B" w:rsidRDefault="00DE0467" w:rsidP="00CF718E">
            <w:pPr>
              <w:pStyle w:val="Sothutu-1so"/>
              <w:spacing w:before="120" w:after="120" w:line="276" w:lineRule="auto"/>
              <w:rPr>
                <w:szCs w:val="24"/>
              </w:rPr>
            </w:pPr>
            <w:r w:rsidRPr="00474A2B">
              <w:rPr>
                <w:szCs w:val="24"/>
              </w:rPr>
              <w:t xml:space="preserve">Lấy theo ngân hàng được xác định theo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5A56C94C" w14:textId="77777777" w:rsidR="00DE0467" w:rsidRPr="00474A2B" w:rsidRDefault="00DE0467" w:rsidP="00CF718E">
            <w:pPr>
              <w:pStyle w:val="Sothutu-1so"/>
              <w:spacing w:before="120" w:after="120" w:line="276" w:lineRule="auto"/>
              <w:rPr>
                <w:szCs w:val="24"/>
              </w:rPr>
            </w:pPr>
            <w:r w:rsidRPr="00474A2B">
              <w:rPr>
                <w:szCs w:val="24"/>
              </w:rPr>
              <w:t>Nếu người dùng chọn lại ngân hàng thì thực hiện cập nhật các trường Tên ngân hàng, mã ngân hàng (tên viết tắt – short_name), citad của đề nghị theo thiết lập tại danh mục ngân hàng.</w:t>
            </w:r>
          </w:p>
          <w:p w14:paraId="2BBA1AB7" w14:textId="205ED134" w:rsidR="00DE0467" w:rsidRPr="00474A2B" w:rsidRDefault="00DE0467" w:rsidP="00CF718E">
            <w:pPr>
              <w:pStyle w:val="Sothutu-1so"/>
              <w:spacing w:before="120" w:after="120" w:line="276" w:lineRule="auto"/>
              <w:rPr>
                <w:szCs w:val="24"/>
              </w:rPr>
            </w:pPr>
            <w:r w:rsidRPr="00474A2B">
              <w:rPr>
                <w:szCs w:val="24"/>
              </w:rPr>
              <w:t xml:space="preserve">Hiển thị với các loại: </w:t>
            </w:r>
            <w:r w:rsidR="006156F2">
              <w:rPr>
                <w:szCs w:val="24"/>
              </w:rPr>
              <w:t>“</w:t>
            </w:r>
            <w:r w:rsidRPr="00474A2B">
              <w:rPr>
                <w:lang w:val="en-AU"/>
              </w:rPr>
              <w:t>Chuyển tiền nội bộ</w:t>
            </w:r>
            <w:r w:rsidR="006156F2">
              <w:rPr>
                <w:lang w:val="en-AU"/>
              </w:rPr>
              <w:t>”, “</w:t>
            </w:r>
            <w:r w:rsidRPr="00474A2B">
              <w:rPr>
                <w:lang w:val="en-AU"/>
              </w:rPr>
              <w:t>Chuyển tiền lương Nội bộ</w:t>
            </w:r>
            <w:r w:rsidR="006156F2">
              <w:rPr>
                <w:lang w:val="en-AU"/>
              </w:rPr>
              <w:t>”</w:t>
            </w:r>
            <w:r w:rsidRPr="00474A2B">
              <w:rPr>
                <w:lang w:val="en-AU"/>
              </w:rPr>
              <w:t xml:space="preserve">, </w:t>
            </w:r>
            <w:r w:rsidR="006156F2">
              <w:rPr>
                <w:lang w:val="en-AU"/>
              </w:rPr>
              <w:t>“</w:t>
            </w:r>
            <w:r w:rsidRPr="00474A2B">
              <w:rPr>
                <w:lang w:val="en-AU"/>
              </w:rPr>
              <w:t>Thanh toán cho đối tác</w:t>
            </w:r>
            <w:r w:rsidR="006156F2">
              <w:rPr>
                <w:lang w:val="en-AU"/>
              </w:rPr>
              <w:t>”</w:t>
            </w:r>
            <w:r w:rsidRPr="00474A2B">
              <w:rPr>
                <w:lang w:val="en-AU"/>
              </w:rPr>
              <w:t xml:space="preserve">, </w:t>
            </w:r>
            <w:r w:rsidR="006156F2">
              <w:rPr>
                <w:lang w:val="en-AU"/>
              </w:rPr>
              <w:t>“</w:t>
            </w:r>
            <w:r w:rsidRPr="00474A2B">
              <w:rPr>
                <w:lang w:val="en-AU"/>
              </w:rPr>
              <w:t>Chuyển tiền tạm ứng</w:t>
            </w:r>
            <w:r w:rsidR="006156F2">
              <w:rPr>
                <w:lang w:val="en-AU"/>
              </w:rPr>
              <w:t>”</w:t>
            </w:r>
            <w:r w:rsidRPr="00474A2B">
              <w:rPr>
                <w:lang w:val="en-AU"/>
              </w:rPr>
              <w:t xml:space="preserve">, </w:t>
            </w:r>
            <w:r w:rsidR="006156F2">
              <w:rPr>
                <w:lang w:val="en-AU"/>
              </w:rPr>
              <w:t>“</w:t>
            </w:r>
            <w:r w:rsidRPr="00474A2B">
              <w:rPr>
                <w:lang w:val="en-AU"/>
              </w:rPr>
              <w:t>Chuyển tiền khác</w:t>
            </w:r>
            <w:r w:rsidR="006156F2">
              <w:rPr>
                <w:lang w:val="en-AU"/>
              </w:rPr>
              <w:t>”</w:t>
            </w:r>
          </w:p>
        </w:tc>
      </w:tr>
      <w:tr w:rsidR="00DE0467" w:rsidRPr="000146A2" w14:paraId="404CC872" w14:textId="77777777" w:rsidTr="00FC4EF3">
        <w:trPr>
          <w:cantSplit/>
          <w:trHeight w:val="827"/>
        </w:trPr>
        <w:tc>
          <w:tcPr>
            <w:tcW w:w="1800" w:type="dxa"/>
          </w:tcPr>
          <w:p w14:paraId="7747BFDE" w14:textId="04F98BF2" w:rsidR="00DE0467" w:rsidRDefault="00DE0467" w:rsidP="00CF718E">
            <w:pPr>
              <w:ind w:left="0"/>
              <w:rPr>
                <w:szCs w:val="24"/>
              </w:rPr>
            </w:pPr>
            <w:r>
              <w:rPr>
                <w:szCs w:val="24"/>
              </w:rPr>
              <w:t>Tên ngân hàng</w:t>
            </w:r>
          </w:p>
        </w:tc>
        <w:tc>
          <w:tcPr>
            <w:tcW w:w="1980" w:type="dxa"/>
          </w:tcPr>
          <w:p w14:paraId="1698B198" w14:textId="2965D93C" w:rsidR="00DE0467" w:rsidRDefault="00F33EAE" w:rsidP="00CF718E">
            <w:pPr>
              <w:ind w:left="0"/>
              <w:rPr>
                <w:szCs w:val="24"/>
              </w:rPr>
            </w:pPr>
            <w:r w:rsidRPr="00F33EAE">
              <w:rPr>
                <w:szCs w:val="24"/>
              </w:rPr>
              <w:t>BANK</w:t>
            </w:r>
          </w:p>
        </w:tc>
        <w:tc>
          <w:tcPr>
            <w:tcW w:w="1417" w:type="dxa"/>
          </w:tcPr>
          <w:p w14:paraId="69AACFE4" w14:textId="77777777" w:rsidR="00DE0467" w:rsidRDefault="00BF1AA1" w:rsidP="00CF718E">
            <w:pPr>
              <w:ind w:left="0"/>
            </w:pPr>
            <w:r>
              <w:t>String</w:t>
            </w:r>
          </w:p>
          <w:p w14:paraId="7AE1D720" w14:textId="6D2E8052" w:rsidR="00BF1AA1" w:rsidRDefault="00BF1AA1" w:rsidP="00CF718E">
            <w:pPr>
              <w:ind w:left="0"/>
            </w:pPr>
            <w:r>
              <w:t>Text box</w:t>
            </w:r>
          </w:p>
        </w:tc>
        <w:tc>
          <w:tcPr>
            <w:tcW w:w="630" w:type="dxa"/>
          </w:tcPr>
          <w:p w14:paraId="4506EEB2" w14:textId="467D331F" w:rsidR="00DE0467" w:rsidRDefault="00BF1AA1" w:rsidP="00CF718E">
            <w:pPr>
              <w:pStyle w:val="Sothutu-1so"/>
              <w:spacing w:before="120" w:after="120" w:line="276" w:lineRule="auto"/>
              <w:jc w:val="left"/>
              <w:rPr>
                <w:szCs w:val="24"/>
              </w:rPr>
            </w:pPr>
            <w:r>
              <w:rPr>
                <w:szCs w:val="24"/>
              </w:rPr>
              <w:t>50</w:t>
            </w:r>
          </w:p>
        </w:tc>
        <w:tc>
          <w:tcPr>
            <w:tcW w:w="540" w:type="dxa"/>
          </w:tcPr>
          <w:p w14:paraId="35FFF71C" w14:textId="747BCFDA" w:rsidR="00DE0467" w:rsidRDefault="00BF1AA1" w:rsidP="00CF718E">
            <w:pPr>
              <w:pStyle w:val="Sothutu-1so"/>
              <w:spacing w:before="120" w:after="120" w:line="276" w:lineRule="auto"/>
              <w:jc w:val="left"/>
              <w:rPr>
                <w:szCs w:val="24"/>
              </w:rPr>
            </w:pPr>
            <w:r>
              <w:rPr>
                <w:szCs w:val="24"/>
              </w:rPr>
              <w:t>N</w:t>
            </w:r>
          </w:p>
        </w:tc>
        <w:tc>
          <w:tcPr>
            <w:tcW w:w="450" w:type="dxa"/>
          </w:tcPr>
          <w:p w14:paraId="37B7BBD9" w14:textId="389208A4" w:rsidR="00DE0467" w:rsidRDefault="00DE0467" w:rsidP="00CF718E">
            <w:pPr>
              <w:pStyle w:val="Sothutu-1so"/>
              <w:spacing w:before="120" w:after="120" w:line="276" w:lineRule="auto"/>
              <w:jc w:val="left"/>
              <w:rPr>
                <w:szCs w:val="24"/>
              </w:rPr>
            </w:pPr>
            <w:r>
              <w:rPr>
                <w:szCs w:val="24"/>
              </w:rPr>
              <w:t>Y</w:t>
            </w:r>
          </w:p>
        </w:tc>
        <w:tc>
          <w:tcPr>
            <w:tcW w:w="540" w:type="dxa"/>
          </w:tcPr>
          <w:p w14:paraId="1EAE4309" w14:textId="39B5F966" w:rsidR="00DE0467" w:rsidRDefault="00DE0467" w:rsidP="00CF718E">
            <w:pPr>
              <w:pStyle w:val="Sothutu-1so"/>
              <w:spacing w:before="120" w:after="120" w:line="276" w:lineRule="auto"/>
              <w:jc w:val="center"/>
              <w:rPr>
                <w:szCs w:val="24"/>
              </w:rPr>
            </w:pPr>
            <w:r>
              <w:rPr>
                <w:szCs w:val="24"/>
              </w:rPr>
              <w:t>N</w:t>
            </w:r>
          </w:p>
        </w:tc>
        <w:tc>
          <w:tcPr>
            <w:tcW w:w="7380" w:type="dxa"/>
          </w:tcPr>
          <w:p w14:paraId="2057C6D0" w14:textId="4048DB75" w:rsidR="00DE0467" w:rsidRPr="00474A2B" w:rsidRDefault="00DE0467" w:rsidP="00CF718E">
            <w:pPr>
              <w:pStyle w:val="Sothutu-1so"/>
              <w:spacing w:before="120" w:after="120" w:line="276" w:lineRule="auto"/>
              <w:rPr>
                <w:szCs w:val="24"/>
              </w:rPr>
            </w:pPr>
            <w:r w:rsidRPr="00474A2B">
              <w:rPr>
                <w:szCs w:val="24"/>
              </w:rPr>
              <w:t xml:space="preserve">Lấy tên ngân hàng của ngân hàng xác định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1E4E6386" w14:textId="75744516" w:rsidR="00DE0467" w:rsidRPr="00474A2B" w:rsidRDefault="00DE0467" w:rsidP="00CF718E">
            <w:pPr>
              <w:pStyle w:val="Sothutu-1so"/>
              <w:spacing w:before="120" w:after="120" w:line="276" w:lineRule="auto"/>
              <w:rPr>
                <w:szCs w:val="24"/>
              </w:rPr>
            </w:pPr>
            <w:r w:rsidRPr="00474A2B">
              <w:rPr>
                <w:szCs w:val="24"/>
              </w:rPr>
              <w:t xml:space="preserve">Hiển thị với các loại: </w:t>
            </w:r>
            <w:r w:rsidR="006156F2">
              <w:rPr>
                <w:szCs w:val="24"/>
              </w:rPr>
              <w:t>“</w:t>
            </w:r>
            <w:r w:rsidRPr="00474A2B">
              <w:rPr>
                <w:lang w:val="en-AU"/>
              </w:rPr>
              <w:t>Chuyển tiền nội bộ</w:t>
            </w:r>
            <w:r w:rsidR="006156F2">
              <w:rPr>
                <w:lang w:val="en-AU"/>
              </w:rPr>
              <w:t>”</w:t>
            </w:r>
            <w:r w:rsidRPr="00474A2B">
              <w:rPr>
                <w:lang w:val="en-AU"/>
              </w:rPr>
              <w:t xml:space="preserve">, </w:t>
            </w:r>
            <w:r w:rsidR="006156F2">
              <w:rPr>
                <w:lang w:val="en-AU"/>
              </w:rPr>
              <w:t>“</w:t>
            </w:r>
            <w:r w:rsidRPr="00474A2B">
              <w:rPr>
                <w:lang w:val="en-AU"/>
              </w:rPr>
              <w:t>Chuyển tiền lương Nội bộ</w:t>
            </w:r>
            <w:r w:rsidR="006156F2">
              <w:rPr>
                <w:lang w:val="en-AU"/>
              </w:rPr>
              <w:t>”</w:t>
            </w:r>
            <w:r w:rsidRPr="00474A2B">
              <w:rPr>
                <w:lang w:val="en-AU"/>
              </w:rPr>
              <w:t xml:space="preserve">, </w:t>
            </w:r>
            <w:r w:rsidR="006156F2">
              <w:rPr>
                <w:lang w:val="en-AU"/>
              </w:rPr>
              <w:t>“</w:t>
            </w:r>
            <w:r w:rsidRPr="00474A2B">
              <w:rPr>
                <w:lang w:val="en-AU"/>
              </w:rPr>
              <w:t>Thanh toán cho đối tác</w:t>
            </w:r>
            <w:r w:rsidR="006156F2">
              <w:rPr>
                <w:lang w:val="en-AU"/>
              </w:rPr>
              <w:t>”</w:t>
            </w:r>
            <w:r w:rsidRPr="00474A2B">
              <w:rPr>
                <w:lang w:val="en-AU"/>
              </w:rPr>
              <w:t xml:space="preserve">, </w:t>
            </w:r>
            <w:r w:rsidR="006156F2">
              <w:rPr>
                <w:lang w:val="en-AU"/>
              </w:rPr>
              <w:t>“</w:t>
            </w:r>
            <w:r w:rsidRPr="00474A2B">
              <w:rPr>
                <w:lang w:val="en-AU"/>
              </w:rPr>
              <w:t>Chuyển tiền tạm ứng</w:t>
            </w:r>
            <w:r w:rsidR="006156F2">
              <w:rPr>
                <w:lang w:val="en-AU"/>
              </w:rPr>
              <w:t>”</w:t>
            </w:r>
            <w:r w:rsidRPr="00474A2B">
              <w:rPr>
                <w:lang w:val="en-AU"/>
              </w:rPr>
              <w:t xml:space="preserve">, </w:t>
            </w:r>
            <w:r w:rsidR="006156F2">
              <w:rPr>
                <w:lang w:val="en-AU"/>
              </w:rPr>
              <w:t>“</w:t>
            </w:r>
            <w:r w:rsidRPr="00474A2B">
              <w:rPr>
                <w:lang w:val="en-AU"/>
              </w:rPr>
              <w:t>Chuyển tiền khác</w:t>
            </w:r>
            <w:r w:rsidR="006156F2">
              <w:rPr>
                <w:lang w:val="en-AU"/>
              </w:rPr>
              <w:t>”</w:t>
            </w:r>
          </w:p>
        </w:tc>
      </w:tr>
      <w:tr w:rsidR="00DE0467" w:rsidRPr="000146A2" w14:paraId="189CFCFD" w14:textId="77777777" w:rsidTr="00FC4EF3">
        <w:trPr>
          <w:cantSplit/>
          <w:trHeight w:val="827"/>
        </w:trPr>
        <w:tc>
          <w:tcPr>
            <w:tcW w:w="1800" w:type="dxa"/>
          </w:tcPr>
          <w:p w14:paraId="0226F0E5" w14:textId="35B0A123" w:rsidR="00DE0467" w:rsidRDefault="00DE0467" w:rsidP="00CF718E">
            <w:pPr>
              <w:ind w:left="0"/>
              <w:rPr>
                <w:szCs w:val="24"/>
              </w:rPr>
            </w:pPr>
            <w:r>
              <w:rPr>
                <w:szCs w:val="24"/>
              </w:rPr>
              <w:t>Mã ngân hàng</w:t>
            </w:r>
          </w:p>
        </w:tc>
        <w:tc>
          <w:tcPr>
            <w:tcW w:w="1980" w:type="dxa"/>
          </w:tcPr>
          <w:p w14:paraId="2AF42D53" w14:textId="7D7B7CC1" w:rsidR="00DE0467" w:rsidRDefault="00623856" w:rsidP="00CF718E">
            <w:pPr>
              <w:ind w:left="0"/>
              <w:rPr>
                <w:szCs w:val="24"/>
              </w:rPr>
            </w:pPr>
            <w:r w:rsidRPr="00623856">
              <w:rPr>
                <w:szCs w:val="24"/>
              </w:rPr>
              <w:t>BANKRECEIVERCODE</w:t>
            </w:r>
          </w:p>
        </w:tc>
        <w:tc>
          <w:tcPr>
            <w:tcW w:w="1417" w:type="dxa"/>
          </w:tcPr>
          <w:p w14:paraId="580E3F9E" w14:textId="77777777" w:rsidR="00BF1AA1" w:rsidRDefault="00BF1AA1" w:rsidP="00CF718E">
            <w:pPr>
              <w:ind w:left="0"/>
            </w:pPr>
            <w:r>
              <w:t>String</w:t>
            </w:r>
          </w:p>
          <w:p w14:paraId="747BA277" w14:textId="35AB8271" w:rsidR="00DE0467" w:rsidRDefault="00BF1AA1" w:rsidP="00CF718E">
            <w:pPr>
              <w:ind w:left="0"/>
            </w:pPr>
            <w:r>
              <w:t>Text box</w:t>
            </w:r>
          </w:p>
        </w:tc>
        <w:tc>
          <w:tcPr>
            <w:tcW w:w="630" w:type="dxa"/>
          </w:tcPr>
          <w:p w14:paraId="4614B3DA" w14:textId="52FDB081" w:rsidR="00DE0467" w:rsidRDefault="00BF1AA1" w:rsidP="00CF718E">
            <w:pPr>
              <w:pStyle w:val="Sothutu-1so"/>
              <w:spacing w:before="120" w:after="120" w:line="276" w:lineRule="auto"/>
              <w:jc w:val="left"/>
              <w:rPr>
                <w:szCs w:val="24"/>
              </w:rPr>
            </w:pPr>
            <w:r>
              <w:rPr>
                <w:szCs w:val="24"/>
              </w:rPr>
              <w:t>20</w:t>
            </w:r>
          </w:p>
        </w:tc>
        <w:tc>
          <w:tcPr>
            <w:tcW w:w="540" w:type="dxa"/>
          </w:tcPr>
          <w:p w14:paraId="23449F85" w14:textId="12918995" w:rsidR="00DE0467" w:rsidRDefault="006A22F9" w:rsidP="00CF718E">
            <w:pPr>
              <w:pStyle w:val="Sothutu-1so"/>
              <w:spacing w:before="120" w:after="120" w:line="276" w:lineRule="auto"/>
              <w:jc w:val="left"/>
              <w:rPr>
                <w:szCs w:val="24"/>
              </w:rPr>
            </w:pPr>
            <w:r>
              <w:rPr>
                <w:szCs w:val="24"/>
              </w:rPr>
              <w:t>N</w:t>
            </w:r>
          </w:p>
        </w:tc>
        <w:tc>
          <w:tcPr>
            <w:tcW w:w="450" w:type="dxa"/>
          </w:tcPr>
          <w:p w14:paraId="1AA86552" w14:textId="48A43151" w:rsidR="00DE0467" w:rsidRDefault="006A22F9" w:rsidP="00CF718E">
            <w:pPr>
              <w:pStyle w:val="Sothutu-1so"/>
              <w:spacing w:before="120" w:after="120" w:line="276" w:lineRule="auto"/>
              <w:jc w:val="left"/>
              <w:rPr>
                <w:szCs w:val="24"/>
              </w:rPr>
            </w:pPr>
            <w:r>
              <w:rPr>
                <w:szCs w:val="24"/>
              </w:rPr>
              <w:t>N</w:t>
            </w:r>
          </w:p>
        </w:tc>
        <w:tc>
          <w:tcPr>
            <w:tcW w:w="540" w:type="dxa"/>
          </w:tcPr>
          <w:p w14:paraId="4943B083" w14:textId="504338B9" w:rsidR="00DE0467" w:rsidRDefault="00BF1AA1" w:rsidP="00CF718E">
            <w:pPr>
              <w:pStyle w:val="Sothutu-1so"/>
              <w:spacing w:before="120" w:after="120" w:line="276" w:lineRule="auto"/>
              <w:jc w:val="center"/>
              <w:rPr>
                <w:szCs w:val="24"/>
              </w:rPr>
            </w:pPr>
            <w:r>
              <w:rPr>
                <w:szCs w:val="24"/>
              </w:rPr>
              <w:t>N</w:t>
            </w:r>
          </w:p>
        </w:tc>
        <w:tc>
          <w:tcPr>
            <w:tcW w:w="7380" w:type="dxa"/>
          </w:tcPr>
          <w:p w14:paraId="1A45CD8B" w14:textId="3EE69260" w:rsidR="00DE0467" w:rsidRPr="006E6FE5" w:rsidRDefault="00DE0467" w:rsidP="00CF718E">
            <w:pPr>
              <w:pStyle w:val="Sothutu-1so"/>
              <w:spacing w:before="120" w:after="120" w:line="276" w:lineRule="auto"/>
              <w:rPr>
                <w:szCs w:val="24"/>
              </w:rPr>
            </w:pPr>
            <w:r w:rsidRPr="006E6FE5">
              <w:rPr>
                <w:szCs w:val="24"/>
              </w:rPr>
              <w:t xml:space="preserve">Lấy tên </w:t>
            </w:r>
            <w:r>
              <w:rPr>
                <w:szCs w:val="24"/>
              </w:rPr>
              <w:t>viết tắt (short_name)</w:t>
            </w:r>
            <w:r w:rsidRPr="006E6FE5">
              <w:rPr>
                <w:szCs w:val="24"/>
              </w:rPr>
              <w:t xml:space="preserve"> của ngân hàng xác định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44D7747F" w14:textId="5E2C7CF7" w:rsidR="00DE0467" w:rsidRPr="006E6FE5" w:rsidRDefault="00DE0467" w:rsidP="00CF718E">
            <w:pPr>
              <w:pStyle w:val="Sothutu-1so"/>
              <w:spacing w:before="120" w:after="120" w:line="276" w:lineRule="auto"/>
              <w:rPr>
                <w:szCs w:val="24"/>
              </w:rPr>
            </w:pPr>
            <w:r w:rsidRPr="006E6FE5">
              <w:rPr>
                <w:szCs w:val="24"/>
              </w:rPr>
              <w:t xml:space="preserve">Hiển thị với các loại: </w:t>
            </w:r>
            <w:r w:rsidR="00B91A90">
              <w:rPr>
                <w:szCs w:val="24"/>
              </w:rPr>
              <w:t>“</w:t>
            </w:r>
            <w:r w:rsidR="00B91A90" w:rsidRPr="00474A2B">
              <w:rPr>
                <w:lang w:val="en-AU"/>
              </w:rPr>
              <w:t>Chuyển tiền nội bộ</w:t>
            </w:r>
            <w:r w:rsidR="00B91A90">
              <w:rPr>
                <w:lang w:val="en-AU"/>
              </w:rPr>
              <w:t>”</w:t>
            </w:r>
            <w:r w:rsidR="00B91A90" w:rsidRPr="00474A2B">
              <w:rPr>
                <w:lang w:val="en-AU"/>
              </w:rPr>
              <w:t xml:space="preserve">, </w:t>
            </w:r>
            <w:r w:rsidR="00B91A90">
              <w:rPr>
                <w:lang w:val="en-AU"/>
              </w:rPr>
              <w:t>“</w:t>
            </w:r>
            <w:r w:rsidR="00B91A90" w:rsidRPr="00474A2B">
              <w:rPr>
                <w:lang w:val="en-AU"/>
              </w:rPr>
              <w:t>Chuyển tiền lương Nội bộ</w:t>
            </w:r>
            <w:r w:rsidR="00B91A90">
              <w:rPr>
                <w:lang w:val="en-AU"/>
              </w:rPr>
              <w:t>”</w:t>
            </w:r>
            <w:r w:rsidR="00B91A90" w:rsidRPr="00474A2B">
              <w:rPr>
                <w:lang w:val="en-AU"/>
              </w:rPr>
              <w:t xml:space="preserve">, </w:t>
            </w:r>
            <w:r w:rsidR="00B91A90">
              <w:rPr>
                <w:lang w:val="en-AU"/>
              </w:rPr>
              <w:t>“</w:t>
            </w:r>
            <w:r w:rsidR="00B91A90" w:rsidRPr="00474A2B">
              <w:rPr>
                <w:lang w:val="en-AU"/>
              </w:rPr>
              <w:t>Thanh toán cho đối tác</w:t>
            </w:r>
            <w:r w:rsidR="00B91A90">
              <w:rPr>
                <w:lang w:val="en-AU"/>
              </w:rPr>
              <w:t>”</w:t>
            </w:r>
            <w:r w:rsidR="00B91A90" w:rsidRPr="00474A2B">
              <w:rPr>
                <w:lang w:val="en-AU"/>
              </w:rPr>
              <w:t xml:space="preserve">, </w:t>
            </w:r>
            <w:r w:rsidR="00B91A90">
              <w:rPr>
                <w:lang w:val="en-AU"/>
              </w:rPr>
              <w:t>“</w:t>
            </w:r>
            <w:r w:rsidR="00B91A90" w:rsidRPr="00474A2B">
              <w:rPr>
                <w:lang w:val="en-AU"/>
              </w:rPr>
              <w:t>Chuyển tiền tạm ứng</w:t>
            </w:r>
            <w:r w:rsidR="00B91A90">
              <w:rPr>
                <w:lang w:val="en-AU"/>
              </w:rPr>
              <w:t>”</w:t>
            </w:r>
            <w:r w:rsidR="00B91A90" w:rsidRPr="00474A2B">
              <w:rPr>
                <w:lang w:val="en-AU"/>
              </w:rPr>
              <w:t xml:space="preserve">, </w:t>
            </w:r>
            <w:r w:rsidR="00B91A90">
              <w:rPr>
                <w:lang w:val="en-AU"/>
              </w:rPr>
              <w:t>“</w:t>
            </w:r>
            <w:r w:rsidR="00B91A90" w:rsidRPr="00474A2B">
              <w:rPr>
                <w:lang w:val="en-AU"/>
              </w:rPr>
              <w:t>Chuyển tiền khác</w:t>
            </w:r>
            <w:r w:rsidR="00B91A90">
              <w:rPr>
                <w:lang w:val="en-AU"/>
              </w:rPr>
              <w:t>”</w:t>
            </w:r>
          </w:p>
        </w:tc>
      </w:tr>
      <w:tr w:rsidR="006A22F9" w:rsidRPr="000146A2" w14:paraId="6076A99D" w14:textId="77777777" w:rsidTr="00FC4EF3">
        <w:trPr>
          <w:cantSplit/>
          <w:trHeight w:val="827"/>
        </w:trPr>
        <w:tc>
          <w:tcPr>
            <w:tcW w:w="1800" w:type="dxa"/>
          </w:tcPr>
          <w:p w14:paraId="19E688FA" w14:textId="1EEE0051" w:rsidR="006A22F9" w:rsidRDefault="006A22F9" w:rsidP="00CF718E">
            <w:pPr>
              <w:ind w:left="0"/>
              <w:rPr>
                <w:szCs w:val="24"/>
              </w:rPr>
            </w:pPr>
            <w:r>
              <w:rPr>
                <w:szCs w:val="24"/>
              </w:rPr>
              <w:lastRenderedPageBreak/>
              <w:t>Citad</w:t>
            </w:r>
          </w:p>
        </w:tc>
        <w:tc>
          <w:tcPr>
            <w:tcW w:w="1980" w:type="dxa"/>
          </w:tcPr>
          <w:p w14:paraId="3C219DC3" w14:textId="211FAA12" w:rsidR="006A22F9" w:rsidRDefault="00623856" w:rsidP="00CF718E">
            <w:pPr>
              <w:ind w:left="0"/>
              <w:rPr>
                <w:szCs w:val="24"/>
              </w:rPr>
            </w:pPr>
            <w:r w:rsidRPr="00623856">
              <w:rPr>
                <w:szCs w:val="24"/>
              </w:rPr>
              <w:t>CITAD_CODE</w:t>
            </w:r>
          </w:p>
        </w:tc>
        <w:tc>
          <w:tcPr>
            <w:tcW w:w="1417" w:type="dxa"/>
          </w:tcPr>
          <w:p w14:paraId="1CF1B726" w14:textId="77777777" w:rsidR="006A22F9" w:rsidRDefault="006A22F9" w:rsidP="00CF718E">
            <w:pPr>
              <w:ind w:left="0"/>
            </w:pPr>
            <w:r>
              <w:t>String</w:t>
            </w:r>
          </w:p>
          <w:p w14:paraId="70AE0B7E" w14:textId="000BE694" w:rsidR="006A22F9" w:rsidRDefault="006A22F9" w:rsidP="00CF718E">
            <w:pPr>
              <w:ind w:left="0"/>
            </w:pPr>
            <w:r>
              <w:t>Text box</w:t>
            </w:r>
          </w:p>
        </w:tc>
        <w:tc>
          <w:tcPr>
            <w:tcW w:w="630" w:type="dxa"/>
          </w:tcPr>
          <w:p w14:paraId="5FFBCFD1" w14:textId="6067431D" w:rsidR="006A22F9" w:rsidRDefault="006A22F9" w:rsidP="00CF718E">
            <w:pPr>
              <w:pStyle w:val="Sothutu-1so"/>
              <w:spacing w:before="120" w:after="120" w:line="276" w:lineRule="auto"/>
              <w:jc w:val="left"/>
              <w:rPr>
                <w:szCs w:val="24"/>
              </w:rPr>
            </w:pPr>
            <w:r>
              <w:rPr>
                <w:szCs w:val="24"/>
              </w:rPr>
              <w:t>20</w:t>
            </w:r>
          </w:p>
        </w:tc>
        <w:tc>
          <w:tcPr>
            <w:tcW w:w="540" w:type="dxa"/>
          </w:tcPr>
          <w:p w14:paraId="5A606642" w14:textId="74868806" w:rsidR="006A22F9" w:rsidRDefault="006A22F9" w:rsidP="00CF718E">
            <w:pPr>
              <w:pStyle w:val="Sothutu-1so"/>
              <w:spacing w:before="120" w:after="120" w:line="276" w:lineRule="auto"/>
              <w:jc w:val="left"/>
              <w:rPr>
                <w:szCs w:val="24"/>
              </w:rPr>
            </w:pPr>
            <w:r>
              <w:rPr>
                <w:szCs w:val="24"/>
              </w:rPr>
              <w:t>N</w:t>
            </w:r>
          </w:p>
        </w:tc>
        <w:tc>
          <w:tcPr>
            <w:tcW w:w="450" w:type="dxa"/>
          </w:tcPr>
          <w:p w14:paraId="3F3FC9F1" w14:textId="448ED738" w:rsidR="006A22F9" w:rsidRDefault="006A22F9" w:rsidP="00CF718E">
            <w:pPr>
              <w:pStyle w:val="Sothutu-1so"/>
              <w:spacing w:before="120" w:after="120" w:line="276" w:lineRule="auto"/>
              <w:jc w:val="left"/>
              <w:rPr>
                <w:szCs w:val="24"/>
              </w:rPr>
            </w:pPr>
            <w:r>
              <w:rPr>
                <w:szCs w:val="24"/>
              </w:rPr>
              <w:t>N</w:t>
            </w:r>
          </w:p>
        </w:tc>
        <w:tc>
          <w:tcPr>
            <w:tcW w:w="540" w:type="dxa"/>
          </w:tcPr>
          <w:p w14:paraId="0D3305D6" w14:textId="6344F712" w:rsidR="006A22F9" w:rsidRDefault="006A22F9" w:rsidP="00CF718E">
            <w:pPr>
              <w:pStyle w:val="Sothutu-1so"/>
              <w:spacing w:before="120" w:after="120" w:line="276" w:lineRule="auto"/>
              <w:jc w:val="center"/>
              <w:rPr>
                <w:szCs w:val="24"/>
              </w:rPr>
            </w:pPr>
            <w:r>
              <w:rPr>
                <w:szCs w:val="24"/>
              </w:rPr>
              <w:t>N</w:t>
            </w:r>
          </w:p>
        </w:tc>
        <w:tc>
          <w:tcPr>
            <w:tcW w:w="7380" w:type="dxa"/>
          </w:tcPr>
          <w:p w14:paraId="6E970A77" w14:textId="77777777" w:rsidR="006A22F9" w:rsidRPr="006E6FE5" w:rsidRDefault="006A22F9" w:rsidP="00CF718E">
            <w:pPr>
              <w:pStyle w:val="Sothutu-1so"/>
              <w:spacing w:before="120" w:after="120" w:line="276" w:lineRule="auto"/>
              <w:rPr>
                <w:szCs w:val="24"/>
              </w:rPr>
            </w:pPr>
            <w:r w:rsidRPr="006E6FE5">
              <w:rPr>
                <w:szCs w:val="24"/>
              </w:rPr>
              <w:t xml:space="preserve">Lấy tên </w:t>
            </w:r>
            <w:r>
              <w:rPr>
                <w:szCs w:val="24"/>
              </w:rPr>
              <w:t>viết tắt (CITAD)</w:t>
            </w:r>
            <w:r w:rsidRPr="006E6FE5">
              <w:rPr>
                <w:szCs w:val="24"/>
              </w:rPr>
              <w:t xml:space="preserve"> của ngân hàng xác định theo tài khoản ngân hàng hoặc tài khoản ngân hàng đối tác xác định ở bước trước</w:t>
            </w:r>
          </w:p>
          <w:p w14:paraId="797389B4" w14:textId="33796693" w:rsidR="006A22F9" w:rsidRPr="000146A2" w:rsidRDefault="006A22F9" w:rsidP="00CF718E">
            <w:pPr>
              <w:pStyle w:val="Sothutu-1so"/>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6A22F9" w:rsidRPr="000146A2" w14:paraId="5BAD44BE" w14:textId="77777777" w:rsidTr="00FC4EF3">
        <w:trPr>
          <w:cantSplit/>
          <w:trHeight w:val="827"/>
        </w:trPr>
        <w:tc>
          <w:tcPr>
            <w:tcW w:w="1800" w:type="dxa"/>
          </w:tcPr>
          <w:p w14:paraId="740C6CD5" w14:textId="7708F225" w:rsidR="006A22F9" w:rsidRDefault="006A22F9" w:rsidP="00CF718E">
            <w:pPr>
              <w:ind w:left="0"/>
              <w:rPr>
                <w:szCs w:val="24"/>
              </w:rPr>
            </w:pPr>
            <w:r>
              <w:rPr>
                <w:szCs w:val="24"/>
              </w:rPr>
              <w:t>Swift code</w:t>
            </w:r>
          </w:p>
        </w:tc>
        <w:tc>
          <w:tcPr>
            <w:tcW w:w="1980" w:type="dxa"/>
          </w:tcPr>
          <w:p w14:paraId="1BB81873" w14:textId="1B2E2C58" w:rsidR="006A22F9" w:rsidRDefault="00623856" w:rsidP="00CF718E">
            <w:pPr>
              <w:ind w:left="0"/>
              <w:rPr>
                <w:szCs w:val="24"/>
              </w:rPr>
            </w:pPr>
            <w:r w:rsidRPr="00623856">
              <w:rPr>
                <w:szCs w:val="24"/>
              </w:rPr>
              <w:t>SWIFT_CODE</w:t>
            </w:r>
          </w:p>
        </w:tc>
        <w:tc>
          <w:tcPr>
            <w:tcW w:w="1417" w:type="dxa"/>
          </w:tcPr>
          <w:p w14:paraId="69EF6E21" w14:textId="77777777" w:rsidR="006A22F9" w:rsidRDefault="006A22F9" w:rsidP="00CF718E">
            <w:pPr>
              <w:ind w:left="0"/>
            </w:pPr>
            <w:r>
              <w:t>String</w:t>
            </w:r>
          </w:p>
          <w:p w14:paraId="008EAB01" w14:textId="2160CD5E" w:rsidR="006A22F9" w:rsidRDefault="006A22F9" w:rsidP="00CF718E">
            <w:pPr>
              <w:ind w:left="0"/>
            </w:pPr>
            <w:r>
              <w:t>Text box</w:t>
            </w:r>
          </w:p>
        </w:tc>
        <w:tc>
          <w:tcPr>
            <w:tcW w:w="630" w:type="dxa"/>
          </w:tcPr>
          <w:p w14:paraId="7C42F3D1" w14:textId="1CE0FB4E" w:rsidR="006A22F9" w:rsidRDefault="006A22F9" w:rsidP="00CF718E">
            <w:pPr>
              <w:pStyle w:val="Sothutu-1so"/>
              <w:spacing w:before="120" w:after="120" w:line="276" w:lineRule="auto"/>
              <w:jc w:val="left"/>
              <w:rPr>
                <w:szCs w:val="24"/>
              </w:rPr>
            </w:pPr>
            <w:r>
              <w:rPr>
                <w:szCs w:val="24"/>
              </w:rPr>
              <w:t>20</w:t>
            </w:r>
          </w:p>
        </w:tc>
        <w:tc>
          <w:tcPr>
            <w:tcW w:w="540" w:type="dxa"/>
          </w:tcPr>
          <w:p w14:paraId="2F908A72" w14:textId="7E15AEE8" w:rsidR="006A22F9" w:rsidRDefault="006A22F9" w:rsidP="00CF718E">
            <w:pPr>
              <w:pStyle w:val="Sothutu-1so"/>
              <w:spacing w:before="120" w:after="120" w:line="276" w:lineRule="auto"/>
              <w:jc w:val="left"/>
              <w:rPr>
                <w:szCs w:val="24"/>
              </w:rPr>
            </w:pPr>
            <w:r>
              <w:rPr>
                <w:szCs w:val="24"/>
              </w:rPr>
              <w:t>N</w:t>
            </w:r>
          </w:p>
        </w:tc>
        <w:tc>
          <w:tcPr>
            <w:tcW w:w="450" w:type="dxa"/>
          </w:tcPr>
          <w:p w14:paraId="571BFD9F" w14:textId="647D7F42" w:rsidR="006A22F9" w:rsidRDefault="006A22F9" w:rsidP="00CF718E">
            <w:pPr>
              <w:pStyle w:val="Sothutu-1so"/>
              <w:spacing w:before="120" w:after="120" w:line="276" w:lineRule="auto"/>
              <w:jc w:val="left"/>
              <w:rPr>
                <w:szCs w:val="24"/>
              </w:rPr>
            </w:pPr>
            <w:r>
              <w:rPr>
                <w:szCs w:val="24"/>
              </w:rPr>
              <w:t>N</w:t>
            </w:r>
          </w:p>
        </w:tc>
        <w:tc>
          <w:tcPr>
            <w:tcW w:w="540" w:type="dxa"/>
          </w:tcPr>
          <w:p w14:paraId="67DD9E2B" w14:textId="6C0E8DA4" w:rsidR="006A22F9" w:rsidRDefault="006A22F9" w:rsidP="00CF718E">
            <w:pPr>
              <w:pStyle w:val="Sothutu-1so"/>
              <w:spacing w:before="120" w:after="120" w:line="276" w:lineRule="auto"/>
              <w:jc w:val="center"/>
              <w:rPr>
                <w:szCs w:val="24"/>
              </w:rPr>
            </w:pPr>
            <w:r>
              <w:rPr>
                <w:szCs w:val="24"/>
              </w:rPr>
              <w:t>N</w:t>
            </w:r>
          </w:p>
        </w:tc>
        <w:tc>
          <w:tcPr>
            <w:tcW w:w="7380" w:type="dxa"/>
          </w:tcPr>
          <w:p w14:paraId="3C09B68E" w14:textId="77777777" w:rsidR="006A22F9" w:rsidRPr="000146A2" w:rsidRDefault="006A22F9" w:rsidP="00CF718E">
            <w:pPr>
              <w:pStyle w:val="Sothutu-1so"/>
              <w:spacing w:before="120" w:after="120" w:line="276" w:lineRule="auto"/>
              <w:rPr>
                <w:szCs w:val="24"/>
              </w:rPr>
            </w:pPr>
          </w:p>
        </w:tc>
      </w:tr>
      <w:tr w:rsidR="006A22F9" w:rsidRPr="001E5A81" w14:paraId="558C6486" w14:textId="77777777" w:rsidTr="00FC4EF3">
        <w:trPr>
          <w:cantSplit/>
          <w:trHeight w:val="827"/>
        </w:trPr>
        <w:tc>
          <w:tcPr>
            <w:tcW w:w="14737" w:type="dxa"/>
            <w:gridSpan w:val="8"/>
          </w:tcPr>
          <w:p w14:paraId="01CDF714" w14:textId="5E5EB930" w:rsidR="006A22F9" w:rsidRPr="001E5A81" w:rsidRDefault="006A22F9" w:rsidP="00CF718E">
            <w:pPr>
              <w:pStyle w:val="Sothutu-1so"/>
              <w:spacing w:before="120" w:after="120" w:line="276" w:lineRule="auto"/>
              <w:rPr>
                <w:b/>
                <w:szCs w:val="24"/>
              </w:rPr>
            </w:pPr>
            <w:r>
              <w:rPr>
                <w:b/>
                <w:szCs w:val="24"/>
              </w:rPr>
              <w:t>Group: Thông tin kế toán</w:t>
            </w:r>
          </w:p>
        </w:tc>
      </w:tr>
      <w:tr w:rsidR="006A22F9" w:rsidRPr="004C531E" w14:paraId="73D18D67" w14:textId="77777777" w:rsidTr="00FC4EF3">
        <w:trPr>
          <w:cantSplit/>
          <w:trHeight w:val="827"/>
        </w:trPr>
        <w:tc>
          <w:tcPr>
            <w:tcW w:w="1800" w:type="dxa"/>
          </w:tcPr>
          <w:p w14:paraId="05F9539C" w14:textId="7E904F45" w:rsidR="006A22F9" w:rsidRDefault="006A22F9" w:rsidP="00CF718E">
            <w:pPr>
              <w:ind w:left="0"/>
              <w:rPr>
                <w:szCs w:val="24"/>
              </w:rPr>
            </w:pPr>
            <w:r>
              <w:rPr>
                <w:szCs w:val="24"/>
              </w:rPr>
              <w:t>Khoản mục phí</w:t>
            </w:r>
          </w:p>
        </w:tc>
        <w:tc>
          <w:tcPr>
            <w:tcW w:w="1980" w:type="dxa"/>
          </w:tcPr>
          <w:p w14:paraId="49093381" w14:textId="19ACD32D" w:rsidR="006A22F9" w:rsidRDefault="00623856" w:rsidP="00CF718E">
            <w:pPr>
              <w:ind w:left="0"/>
              <w:rPr>
                <w:szCs w:val="24"/>
              </w:rPr>
            </w:pPr>
            <w:r w:rsidRPr="00623856">
              <w:rPr>
                <w:szCs w:val="24"/>
              </w:rPr>
              <w:t>C_COST_TYPE_ID</w:t>
            </w:r>
          </w:p>
        </w:tc>
        <w:tc>
          <w:tcPr>
            <w:tcW w:w="1417" w:type="dxa"/>
          </w:tcPr>
          <w:p w14:paraId="2812EB04" w14:textId="77777777" w:rsidR="006A22F9" w:rsidRDefault="009A0D85" w:rsidP="00CF718E">
            <w:pPr>
              <w:ind w:left="0"/>
            </w:pPr>
            <w:r>
              <w:t>String</w:t>
            </w:r>
          </w:p>
          <w:p w14:paraId="0290AAD5" w14:textId="77777777" w:rsidR="009A0D85" w:rsidRDefault="009A0D85" w:rsidP="00CF718E">
            <w:pPr>
              <w:ind w:left="0"/>
            </w:pPr>
            <w:r>
              <w:t>SL</w:t>
            </w:r>
          </w:p>
          <w:p w14:paraId="317B1EAA" w14:textId="299CE1D6" w:rsidR="009A0D85" w:rsidRDefault="009A0D85" w:rsidP="00CF718E">
            <w:pPr>
              <w:ind w:left="0"/>
            </w:pPr>
          </w:p>
        </w:tc>
        <w:tc>
          <w:tcPr>
            <w:tcW w:w="630" w:type="dxa"/>
          </w:tcPr>
          <w:p w14:paraId="5B541E9F" w14:textId="1215B88E" w:rsidR="006A22F9" w:rsidRDefault="00C752C8" w:rsidP="00CF718E">
            <w:pPr>
              <w:pStyle w:val="Sothutu-1so"/>
              <w:spacing w:before="120" w:after="120" w:line="276" w:lineRule="auto"/>
              <w:jc w:val="left"/>
              <w:rPr>
                <w:szCs w:val="24"/>
              </w:rPr>
            </w:pPr>
            <w:r>
              <w:rPr>
                <w:szCs w:val="24"/>
              </w:rPr>
              <w:t>150</w:t>
            </w:r>
          </w:p>
        </w:tc>
        <w:tc>
          <w:tcPr>
            <w:tcW w:w="540" w:type="dxa"/>
          </w:tcPr>
          <w:p w14:paraId="4527A2D0" w14:textId="6E453F0C" w:rsidR="006A22F9" w:rsidRDefault="00C752C8" w:rsidP="00CF718E">
            <w:pPr>
              <w:pStyle w:val="Sothutu-1so"/>
              <w:spacing w:before="120" w:after="120" w:line="276" w:lineRule="auto"/>
              <w:jc w:val="left"/>
              <w:rPr>
                <w:szCs w:val="24"/>
              </w:rPr>
            </w:pPr>
            <w:r>
              <w:rPr>
                <w:szCs w:val="24"/>
              </w:rPr>
              <w:t>N</w:t>
            </w:r>
          </w:p>
        </w:tc>
        <w:tc>
          <w:tcPr>
            <w:tcW w:w="450" w:type="dxa"/>
          </w:tcPr>
          <w:p w14:paraId="1C9DD25E" w14:textId="08DD9D2C" w:rsidR="006A22F9" w:rsidRDefault="00C752C8" w:rsidP="00CF718E">
            <w:pPr>
              <w:pStyle w:val="Sothutu-1so"/>
              <w:spacing w:before="120" w:after="120" w:line="276" w:lineRule="auto"/>
              <w:jc w:val="left"/>
              <w:rPr>
                <w:szCs w:val="24"/>
              </w:rPr>
            </w:pPr>
            <w:r>
              <w:rPr>
                <w:szCs w:val="24"/>
              </w:rPr>
              <w:t>N</w:t>
            </w:r>
          </w:p>
        </w:tc>
        <w:tc>
          <w:tcPr>
            <w:tcW w:w="540" w:type="dxa"/>
          </w:tcPr>
          <w:p w14:paraId="6D9C1A97" w14:textId="7B1AFEE9" w:rsidR="006A22F9" w:rsidRDefault="00C752C8" w:rsidP="00CF718E">
            <w:pPr>
              <w:pStyle w:val="Sothutu-1so"/>
              <w:spacing w:before="120" w:after="120" w:line="276" w:lineRule="auto"/>
              <w:jc w:val="center"/>
              <w:rPr>
                <w:szCs w:val="24"/>
              </w:rPr>
            </w:pPr>
            <w:r>
              <w:rPr>
                <w:szCs w:val="24"/>
              </w:rPr>
              <w:t>Y</w:t>
            </w:r>
          </w:p>
        </w:tc>
        <w:tc>
          <w:tcPr>
            <w:tcW w:w="7380" w:type="dxa"/>
          </w:tcPr>
          <w:p w14:paraId="4B529486" w14:textId="77777777" w:rsidR="006A22F9" w:rsidRPr="00CD77F9" w:rsidRDefault="006A22F9" w:rsidP="00CF718E">
            <w:pPr>
              <w:pStyle w:val="Sothutu-1so"/>
              <w:spacing w:before="120" w:after="120" w:line="276" w:lineRule="auto"/>
              <w:rPr>
                <w:szCs w:val="24"/>
              </w:rPr>
            </w:pPr>
            <w:r w:rsidRPr="00CD77F9">
              <w:rPr>
                <w:szCs w:val="24"/>
              </w:rPr>
              <w:t>Giới hạn các khoản mục phí có trong các chi tiết của tờ trình</w:t>
            </w:r>
          </w:p>
          <w:p w14:paraId="3A18C4CD" w14:textId="77777777" w:rsidR="006A22F9" w:rsidRPr="00CD77F9" w:rsidRDefault="006A22F9" w:rsidP="00CF718E">
            <w:pPr>
              <w:pStyle w:val="Sothutu-1so"/>
              <w:spacing w:before="120" w:after="120" w:line="276" w:lineRule="auto"/>
              <w:rPr>
                <w:szCs w:val="24"/>
              </w:rPr>
            </w:pPr>
            <w:r w:rsidRPr="00CD77F9">
              <w:rPr>
                <w:szCs w:val="24"/>
              </w:rPr>
              <w:t>Nếu chỉ xác định 01 khoản mục thì thực hiện lấy làm mặc định</w:t>
            </w:r>
          </w:p>
          <w:p w14:paraId="18B506C6" w14:textId="4149D273" w:rsidR="006A22F9" w:rsidRPr="00CD77F9" w:rsidRDefault="006A22F9" w:rsidP="00CF718E">
            <w:pPr>
              <w:pStyle w:val="Sothutu-1so"/>
              <w:spacing w:before="120" w:after="120" w:line="276" w:lineRule="auto"/>
              <w:rPr>
                <w:szCs w:val="24"/>
              </w:rPr>
            </w:pPr>
            <w:r w:rsidRPr="00CD77F9">
              <w:rPr>
                <w:szCs w:val="24"/>
              </w:rPr>
              <w:t>Chỉ user kế toán cấp mới được sửa sau CO</w:t>
            </w:r>
          </w:p>
        </w:tc>
      </w:tr>
      <w:tr w:rsidR="00C752C8" w:rsidRPr="004C531E" w14:paraId="06FD7A62" w14:textId="77777777" w:rsidTr="00FC4EF3">
        <w:trPr>
          <w:cantSplit/>
          <w:trHeight w:val="827"/>
        </w:trPr>
        <w:tc>
          <w:tcPr>
            <w:tcW w:w="1800" w:type="dxa"/>
          </w:tcPr>
          <w:p w14:paraId="492AA074" w14:textId="4D7216BA" w:rsidR="00C752C8" w:rsidRPr="00311EE8" w:rsidRDefault="00C752C8" w:rsidP="00CF718E">
            <w:pPr>
              <w:ind w:left="0"/>
              <w:rPr>
                <w:szCs w:val="24"/>
              </w:rPr>
            </w:pPr>
            <w:r>
              <w:rPr>
                <w:szCs w:val="24"/>
              </w:rPr>
              <w:t>Nguồn kinh phí</w:t>
            </w:r>
          </w:p>
        </w:tc>
        <w:tc>
          <w:tcPr>
            <w:tcW w:w="1980" w:type="dxa"/>
          </w:tcPr>
          <w:p w14:paraId="035A5BAF" w14:textId="23B7A631" w:rsidR="00C752C8" w:rsidRDefault="00623856" w:rsidP="00CF718E">
            <w:pPr>
              <w:ind w:left="0"/>
              <w:rPr>
                <w:szCs w:val="24"/>
              </w:rPr>
            </w:pPr>
            <w:r w:rsidRPr="00623856">
              <w:rPr>
                <w:szCs w:val="24"/>
              </w:rPr>
              <w:t>C_BUDGET_ID</w:t>
            </w:r>
          </w:p>
        </w:tc>
        <w:tc>
          <w:tcPr>
            <w:tcW w:w="1417" w:type="dxa"/>
          </w:tcPr>
          <w:p w14:paraId="757BA95C" w14:textId="77777777" w:rsidR="00C752C8" w:rsidRDefault="00C752C8" w:rsidP="00CF718E">
            <w:pPr>
              <w:ind w:left="0"/>
            </w:pPr>
            <w:r>
              <w:t>String</w:t>
            </w:r>
          </w:p>
          <w:p w14:paraId="3C7BFE60" w14:textId="16FB1F87" w:rsidR="00C752C8" w:rsidRDefault="00C752C8" w:rsidP="00CF718E">
            <w:pPr>
              <w:ind w:left="0"/>
            </w:pPr>
            <w:r>
              <w:t>SL</w:t>
            </w:r>
          </w:p>
        </w:tc>
        <w:tc>
          <w:tcPr>
            <w:tcW w:w="630" w:type="dxa"/>
          </w:tcPr>
          <w:p w14:paraId="7BDA6C62" w14:textId="4CCA6187" w:rsidR="00C752C8" w:rsidRDefault="00C752C8" w:rsidP="00CF718E">
            <w:pPr>
              <w:pStyle w:val="Sothutu-1so"/>
              <w:spacing w:before="120" w:after="120" w:line="276" w:lineRule="auto"/>
              <w:jc w:val="left"/>
              <w:rPr>
                <w:szCs w:val="24"/>
              </w:rPr>
            </w:pPr>
            <w:r>
              <w:rPr>
                <w:szCs w:val="24"/>
              </w:rPr>
              <w:t>150</w:t>
            </w:r>
          </w:p>
        </w:tc>
        <w:tc>
          <w:tcPr>
            <w:tcW w:w="540" w:type="dxa"/>
          </w:tcPr>
          <w:p w14:paraId="057CDEB2" w14:textId="0B0C67C4" w:rsidR="00C752C8" w:rsidRDefault="00C752C8" w:rsidP="00CF718E">
            <w:pPr>
              <w:pStyle w:val="Sothutu-1so"/>
              <w:spacing w:before="120" w:after="120" w:line="276" w:lineRule="auto"/>
              <w:jc w:val="left"/>
              <w:rPr>
                <w:szCs w:val="24"/>
              </w:rPr>
            </w:pPr>
            <w:r>
              <w:rPr>
                <w:szCs w:val="24"/>
              </w:rPr>
              <w:t>N</w:t>
            </w:r>
          </w:p>
        </w:tc>
        <w:tc>
          <w:tcPr>
            <w:tcW w:w="450" w:type="dxa"/>
          </w:tcPr>
          <w:p w14:paraId="22780624" w14:textId="75F57702" w:rsidR="00C752C8" w:rsidRDefault="00C752C8" w:rsidP="00CF718E">
            <w:pPr>
              <w:pStyle w:val="Sothutu-1so"/>
              <w:spacing w:before="120" w:after="120" w:line="276" w:lineRule="auto"/>
              <w:jc w:val="left"/>
              <w:rPr>
                <w:szCs w:val="24"/>
              </w:rPr>
            </w:pPr>
            <w:r>
              <w:rPr>
                <w:szCs w:val="24"/>
              </w:rPr>
              <w:t>N</w:t>
            </w:r>
          </w:p>
        </w:tc>
        <w:tc>
          <w:tcPr>
            <w:tcW w:w="540" w:type="dxa"/>
          </w:tcPr>
          <w:p w14:paraId="719064BF" w14:textId="64E37964" w:rsidR="00C752C8" w:rsidRDefault="00C752C8" w:rsidP="00CF718E">
            <w:pPr>
              <w:pStyle w:val="Sothutu-1so"/>
              <w:spacing w:before="120" w:after="120" w:line="276" w:lineRule="auto"/>
              <w:jc w:val="center"/>
              <w:rPr>
                <w:szCs w:val="24"/>
              </w:rPr>
            </w:pPr>
            <w:r>
              <w:rPr>
                <w:szCs w:val="24"/>
              </w:rPr>
              <w:t>Y</w:t>
            </w:r>
          </w:p>
        </w:tc>
        <w:tc>
          <w:tcPr>
            <w:tcW w:w="7380" w:type="dxa"/>
          </w:tcPr>
          <w:p w14:paraId="18F70493" w14:textId="77777777" w:rsidR="00C752C8" w:rsidRPr="00CD77F9" w:rsidRDefault="00C752C8" w:rsidP="00CF718E">
            <w:pPr>
              <w:pStyle w:val="Sothutu-1so"/>
              <w:spacing w:before="120" w:after="120" w:line="276" w:lineRule="auto"/>
              <w:rPr>
                <w:szCs w:val="24"/>
              </w:rPr>
            </w:pPr>
            <w:r w:rsidRPr="00CD77F9">
              <w:rPr>
                <w:szCs w:val="24"/>
              </w:rPr>
              <w:t>Giới hạn các nguồn kinh phí có trong các chi tiết của tờ trình</w:t>
            </w:r>
          </w:p>
          <w:p w14:paraId="5777461B" w14:textId="77777777" w:rsidR="00C752C8" w:rsidRPr="00CD77F9" w:rsidRDefault="00C752C8" w:rsidP="00CF718E">
            <w:pPr>
              <w:pStyle w:val="Sothutu-1so"/>
              <w:spacing w:before="120" w:after="120" w:line="276" w:lineRule="auto"/>
              <w:rPr>
                <w:szCs w:val="24"/>
              </w:rPr>
            </w:pPr>
            <w:r w:rsidRPr="00CD77F9">
              <w:rPr>
                <w:szCs w:val="24"/>
              </w:rPr>
              <w:t>Nếu chỉ xác định 01 nguồn thì thực hiện lấy làm mặc định</w:t>
            </w:r>
          </w:p>
          <w:p w14:paraId="4B75F324" w14:textId="15C95752" w:rsidR="00C752C8" w:rsidRPr="00CD77F9" w:rsidRDefault="00C752C8" w:rsidP="00CF718E">
            <w:pPr>
              <w:pStyle w:val="Sothutu-1so"/>
              <w:spacing w:before="120" w:after="120" w:line="276" w:lineRule="auto"/>
              <w:rPr>
                <w:szCs w:val="24"/>
              </w:rPr>
            </w:pPr>
            <w:r w:rsidRPr="00CD77F9">
              <w:rPr>
                <w:szCs w:val="24"/>
              </w:rPr>
              <w:t>Chỉ user kế toán cấp mới được sửa sau CO</w:t>
            </w:r>
          </w:p>
        </w:tc>
      </w:tr>
      <w:tr w:rsidR="00C752C8" w:rsidRPr="004C531E" w14:paraId="182D1695" w14:textId="77777777" w:rsidTr="000A6B19">
        <w:trPr>
          <w:cantSplit/>
          <w:trHeight w:val="827"/>
        </w:trPr>
        <w:tc>
          <w:tcPr>
            <w:tcW w:w="1800" w:type="dxa"/>
          </w:tcPr>
          <w:p w14:paraId="454CADF6" w14:textId="5C62B2AF" w:rsidR="00C752C8" w:rsidRDefault="00C752C8" w:rsidP="00CF718E">
            <w:pPr>
              <w:ind w:left="0"/>
              <w:rPr>
                <w:szCs w:val="24"/>
              </w:rPr>
            </w:pPr>
            <w:r>
              <w:rPr>
                <w:szCs w:val="24"/>
              </w:rPr>
              <w:t>Vụ việc</w:t>
            </w:r>
          </w:p>
        </w:tc>
        <w:tc>
          <w:tcPr>
            <w:tcW w:w="1980" w:type="dxa"/>
            <w:vAlign w:val="bottom"/>
          </w:tcPr>
          <w:p w14:paraId="29BA7E3A" w14:textId="2FB45993" w:rsidR="00C752C8" w:rsidRDefault="00623856" w:rsidP="00CF718E">
            <w:pPr>
              <w:ind w:left="0"/>
              <w:rPr>
                <w:szCs w:val="24"/>
              </w:rPr>
            </w:pPr>
            <w:r w:rsidRPr="00623856">
              <w:rPr>
                <w:szCs w:val="24"/>
              </w:rPr>
              <w:t>C_SALES_REGION_ID</w:t>
            </w:r>
          </w:p>
        </w:tc>
        <w:tc>
          <w:tcPr>
            <w:tcW w:w="1417" w:type="dxa"/>
          </w:tcPr>
          <w:p w14:paraId="3897E2E3" w14:textId="77777777" w:rsidR="00C752C8" w:rsidRDefault="00C752C8" w:rsidP="00CF718E">
            <w:pPr>
              <w:ind w:left="0"/>
            </w:pPr>
            <w:r>
              <w:t>String</w:t>
            </w:r>
          </w:p>
          <w:p w14:paraId="728931F6" w14:textId="1BEE0C15" w:rsidR="00C752C8" w:rsidRDefault="00C752C8" w:rsidP="00CF718E">
            <w:pPr>
              <w:ind w:left="0"/>
            </w:pPr>
            <w:r>
              <w:t>SL</w:t>
            </w:r>
          </w:p>
        </w:tc>
        <w:tc>
          <w:tcPr>
            <w:tcW w:w="630" w:type="dxa"/>
          </w:tcPr>
          <w:p w14:paraId="144EA1BB" w14:textId="35982A7E" w:rsidR="00C752C8" w:rsidRDefault="00C752C8" w:rsidP="00CF718E">
            <w:pPr>
              <w:pStyle w:val="Sothutu-1so"/>
              <w:spacing w:before="120" w:after="120" w:line="276" w:lineRule="auto"/>
              <w:jc w:val="left"/>
              <w:rPr>
                <w:szCs w:val="24"/>
              </w:rPr>
            </w:pPr>
            <w:r>
              <w:rPr>
                <w:szCs w:val="24"/>
              </w:rPr>
              <w:t>150</w:t>
            </w:r>
          </w:p>
        </w:tc>
        <w:tc>
          <w:tcPr>
            <w:tcW w:w="540" w:type="dxa"/>
          </w:tcPr>
          <w:p w14:paraId="279F440C" w14:textId="29A2E4BD" w:rsidR="00C752C8" w:rsidRDefault="00C752C8" w:rsidP="00CF718E">
            <w:pPr>
              <w:pStyle w:val="Sothutu-1so"/>
              <w:spacing w:before="120" w:after="120" w:line="276" w:lineRule="auto"/>
              <w:jc w:val="left"/>
              <w:rPr>
                <w:szCs w:val="24"/>
              </w:rPr>
            </w:pPr>
            <w:r>
              <w:rPr>
                <w:szCs w:val="24"/>
              </w:rPr>
              <w:t>N</w:t>
            </w:r>
          </w:p>
        </w:tc>
        <w:tc>
          <w:tcPr>
            <w:tcW w:w="450" w:type="dxa"/>
          </w:tcPr>
          <w:p w14:paraId="24025448" w14:textId="692DECA4" w:rsidR="00C752C8" w:rsidRDefault="00C752C8" w:rsidP="00CF718E">
            <w:pPr>
              <w:pStyle w:val="Sothutu-1so"/>
              <w:spacing w:before="120" w:after="120" w:line="276" w:lineRule="auto"/>
              <w:jc w:val="left"/>
              <w:rPr>
                <w:szCs w:val="24"/>
              </w:rPr>
            </w:pPr>
            <w:r>
              <w:rPr>
                <w:szCs w:val="24"/>
              </w:rPr>
              <w:t>N</w:t>
            </w:r>
          </w:p>
        </w:tc>
        <w:tc>
          <w:tcPr>
            <w:tcW w:w="540" w:type="dxa"/>
          </w:tcPr>
          <w:p w14:paraId="0868126B" w14:textId="21DC4272" w:rsidR="00C752C8" w:rsidRDefault="00C752C8" w:rsidP="00CF718E">
            <w:pPr>
              <w:pStyle w:val="Sothutu-1so"/>
              <w:spacing w:before="120" w:after="120" w:line="276" w:lineRule="auto"/>
              <w:jc w:val="center"/>
              <w:rPr>
                <w:szCs w:val="24"/>
              </w:rPr>
            </w:pPr>
            <w:r>
              <w:rPr>
                <w:szCs w:val="24"/>
              </w:rPr>
              <w:t>Y</w:t>
            </w:r>
          </w:p>
        </w:tc>
        <w:tc>
          <w:tcPr>
            <w:tcW w:w="7380" w:type="dxa"/>
          </w:tcPr>
          <w:p w14:paraId="03F05876" w14:textId="277184EC" w:rsidR="00B00B8E" w:rsidRDefault="004B2A16" w:rsidP="00CF718E">
            <w:pPr>
              <w:pStyle w:val="Sothutu-1so"/>
              <w:spacing w:before="120" w:after="120" w:line="276" w:lineRule="auto"/>
              <w:rPr>
                <w:szCs w:val="24"/>
              </w:rPr>
            </w:pPr>
            <w:r>
              <w:rPr>
                <w:szCs w:val="24"/>
              </w:rPr>
              <w:t>Danh mục vụ việc</w:t>
            </w:r>
          </w:p>
          <w:p w14:paraId="1B97588F" w14:textId="6A6D7362" w:rsidR="00C752C8" w:rsidRPr="00CD77F9" w:rsidRDefault="00C752C8" w:rsidP="00CF718E">
            <w:pPr>
              <w:pStyle w:val="Sothutu-1so"/>
              <w:spacing w:before="120" w:after="120" w:line="276" w:lineRule="auto"/>
              <w:rPr>
                <w:szCs w:val="24"/>
              </w:rPr>
            </w:pPr>
            <w:r w:rsidRPr="00CD77F9">
              <w:rPr>
                <w:szCs w:val="24"/>
              </w:rPr>
              <w:t>Chỉ user k</w:t>
            </w:r>
            <w:r>
              <w:rPr>
                <w:szCs w:val="24"/>
              </w:rPr>
              <w:t xml:space="preserve">ế toán </w:t>
            </w:r>
            <w:r w:rsidR="00A423CE">
              <w:rPr>
                <w:szCs w:val="24"/>
              </w:rPr>
              <w:t xml:space="preserve">cùng </w:t>
            </w:r>
            <w:r>
              <w:rPr>
                <w:szCs w:val="24"/>
              </w:rPr>
              <w:t>cấp mới được sửa sau CO</w:t>
            </w:r>
          </w:p>
        </w:tc>
      </w:tr>
      <w:tr w:rsidR="00C752C8" w14:paraId="5F10DC93" w14:textId="77777777" w:rsidTr="000A6B19">
        <w:trPr>
          <w:cantSplit/>
          <w:trHeight w:val="827"/>
        </w:trPr>
        <w:tc>
          <w:tcPr>
            <w:tcW w:w="1800" w:type="dxa"/>
          </w:tcPr>
          <w:p w14:paraId="14C80130" w14:textId="7079A158" w:rsidR="00C752C8" w:rsidRDefault="00C752C8" w:rsidP="00CF718E">
            <w:pPr>
              <w:ind w:left="0"/>
              <w:rPr>
                <w:szCs w:val="24"/>
              </w:rPr>
            </w:pPr>
            <w:r>
              <w:rPr>
                <w:szCs w:val="24"/>
              </w:rPr>
              <w:t>Loại chi</w:t>
            </w:r>
          </w:p>
        </w:tc>
        <w:tc>
          <w:tcPr>
            <w:tcW w:w="1980" w:type="dxa"/>
            <w:vAlign w:val="bottom"/>
          </w:tcPr>
          <w:p w14:paraId="57E2449C" w14:textId="5D3DEF92" w:rsidR="00C752C8" w:rsidRPr="00311EE8" w:rsidRDefault="00623856" w:rsidP="00CF718E">
            <w:pPr>
              <w:ind w:left="0"/>
              <w:rPr>
                <w:szCs w:val="24"/>
              </w:rPr>
            </w:pPr>
            <w:r w:rsidRPr="00623856">
              <w:rPr>
                <w:szCs w:val="24"/>
              </w:rPr>
              <w:t>PAYMENT_TYPE</w:t>
            </w:r>
          </w:p>
        </w:tc>
        <w:tc>
          <w:tcPr>
            <w:tcW w:w="1417" w:type="dxa"/>
          </w:tcPr>
          <w:p w14:paraId="557573E4" w14:textId="77777777" w:rsidR="00C752C8" w:rsidRDefault="00C752C8" w:rsidP="00CF718E">
            <w:pPr>
              <w:ind w:left="0"/>
            </w:pPr>
            <w:r>
              <w:t>String</w:t>
            </w:r>
          </w:p>
          <w:p w14:paraId="1E6EFB07" w14:textId="4D8F202A" w:rsidR="00C752C8" w:rsidRDefault="00C752C8" w:rsidP="00CF718E">
            <w:pPr>
              <w:ind w:left="0"/>
            </w:pPr>
            <w:r>
              <w:t>SL</w:t>
            </w:r>
          </w:p>
        </w:tc>
        <w:tc>
          <w:tcPr>
            <w:tcW w:w="630" w:type="dxa"/>
          </w:tcPr>
          <w:p w14:paraId="22A0F3AB" w14:textId="1FA4CCA9" w:rsidR="00C752C8" w:rsidRDefault="00C752C8" w:rsidP="00CF718E">
            <w:pPr>
              <w:pStyle w:val="Sothutu-1so"/>
              <w:spacing w:before="120" w:after="120" w:line="276" w:lineRule="auto"/>
              <w:jc w:val="left"/>
              <w:rPr>
                <w:szCs w:val="24"/>
              </w:rPr>
            </w:pPr>
            <w:r>
              <w:rPr>
                <w:szCs w:val="24"/>
              </w:rPr>
              <w:t>150</w:t>
            </w:r>
          </w:p>
        </w:tc>
        <w:tc>
          <w:tcPr>
            <w:tcW w:w="540" w:type="dxa"/>
          </w:tcPr>
          <w:p w14:paraId="13B09C79" w14:textId="104C42B8" w:rsidR="00C752C8" w:rsidRDefault="00C752C8" w:rsidP="00CF718E">
            <w:pPr>
              <w:pStyle w:val="Sothutu-1so"/>
              <w:spacing w:before="120" w:after="120" w:line="276" w:lineRule="auto"/>
              <w:jc w:val="left"/>
              <w:rPr>
                <w:szCs w:val="24"/>
              </w:rPr>
            </w:pPr>
            <w:r>
              <w:rPr>
                <w:szCs w:val="24"/>
              </w:rPr>
              <w:t>N</w:t>
            </w:r>
          </w:p>
        </w:tc>
        <w:tc>
          <w:tcPr>
            <w:tcW w:w="450" w:type="dxa"/>
          </w:tcPr>
          <w:p w14:paraId="796F8E04" w14:textId="58A83FB8" w:rsidR="00C752C8" w:rsidRDefault="00C752C8" w:rsidP="00CF718E">
            <w:pPr>
              <w:pStyle w:val="Sothutu-1so"/>
              <w:spacing w:before="120" w:after="120" w:line="276" w:lineRule="auto"/>
              <w:jc w:val="left"/>
              <w:rPr>
                <w:szCs w:val="24"/>
              </w:rPr>
            </w:pPr>
            <w:r>
              <w:rPr>
                <w:szCs w:val="24"/>
              </w:rPr>
              <w:t>N</w:t>
            </w:r>
          </w:p>
        </w:tc>
        <w:tc>
          <w:tcPr>
            <w:tcW w:w="540" w:type="dxa"/>
          </w:tcPr>
          <w:p w14:paraId="47A83B45" w14:textId="49A15C7F" w:rsidR="00C752C8" w:rsidRDefault="00C752C8" w:rsidP="00CF718E">
            <w:pPr>
              <w:pStyle w:val="Sothutu-1so"/>
              <w:spacing w:before="120" w:after="120" w:line="276" w:lineRule="auto"/>
              <w:jc w:val="center"/>
              <w:rPr>
                <w:szCs w:val="24"/>
              </w:rPr>
            </w:pPr>
            <w:r>
              <w:rPr>
                <w:szCs w:val="24"/>
              </w:rPr>
              <w:t>Y</w:t>
            </w:r>
          </w:p>
        </w:tc>
        <w:tc>
          <w:tcPr>
            <w:tcW w:w="7380" w:type="dxa"/>
          </w:tcPr>
          <w:p w14:paraId="519E03DF" w14:textId="1CBF59B1" w:rsidR="004B2A16" w:rsidRDefault="004B2A16" w:rsidP="00CF718E">
            <w:pPr>
              <w:pStyle w:val="Sothutu-1so"/>
              <w:spacing w:before="120" w:after="120" w:line="276" w:lineRule="auto"/>
              <w:rPr>
                <w:szCs w:val="24"/>
              </w:rPr>
            </w:pPr>
            <w:r>
              <w:rPr>
                <w:szCs w:val="24"/>
              </w:rPr>
              <w:t>Danh mục loại chi</w:t>
            </w:r>
          </w:p>
          <w:p w14:paraId="020919A4" w14:textId="5D5CF132" w:rsidR="00C752C8" w:rsidRDefault="00C752C8" w:rsidP="00CF718E">
            <w:pPr>
              <w:pStyle w:val="Sothutu-1so"/>
              <w:spacing w:before="120" w:after="120" w:line="276" w:lineRule="auto"/>
              <w:rPr>
                <w:szCs w:val="24"/>
              </w:rPr>
            </w:pPr>
            <w:r w:rsidRPr="00CD77F9">
              <w:rPr>
                <w:szCs w:val="24"/>
              </w:rPr>
              <w:t>Chỉ user kế toán cấp mới được sửa sau CO</w:t>
            </w:r>
          </w:p>
          <w:p w14:paraId="1BF69DCF" w14:textId="13FD9350" w:rsidR="00C752C8" w:rsidRPr="00CD77F9" w:rsidRDefault="00C752C8" w:rsidP="00CF718E">
            <w:pPr>
              <w:pStyle w:val="Sothutu-1so"/>
              <w:spacing w:before="120" w:after="120" w:line="276" w:lineRule="auto"/>
              <w:rPr>
                <w:szCs w:val="24"/>
              </w:rPr>
            </w:pPr>
            <w:r w:rsidRPr="00CD77F9">
              <w:rPr>
                <w:szCs w:val="24"/>
              </w:rPr>
              <w:t>Bắt buộc nhập khi chuyển trạng thái duyệt = ‘Đã duyệt’</w:t>
            </w:r>
          </w:p>
        </w:tc>
      </w:tr>
      <w:tr w:rsidR="00C752C8" w14:paraId="550ECEAC" w14:textId="77777777" w:rsidTr="00F81DC1">
        <w:trPr>
          <w:cantSplit/>
          <w:trHeight w:val="827"/>
        </w:trPr>
        <w:tc>
          <w:tcPr>
            <w:tcW w:w="1800" w:type="dxa"/>
          </w:tcPr>
          <w:p w14:paraId="065F9269" w14:textId="5EE02427" w:rsidR="00C752C8" w:rsidRDefault="00C752C8" w:rsidP="00CF718E">
            <w:pPr>
              <w:ind w:left="0"/>
              <w:rPr>
                <w:szCs w:val="24"/>
              </w:rPr>
            </w:pPr>
            <w:r>
              <w:rPr>
                <w:szCs w:val="24"/>
              </w:rPr>
              <w:lastRenderedPageBreak/>
              <w:t>Đơn vị nhận nợ</w:t>
            </w:r>
          </w:p>
        </w:tc>
        <w:tc>
          <w:tcPr>
            <w:tcW w:w="1980" w:type="dxa"/>
          </w:tcPr>
          <w:p w14:paraId="1B8067F1" w14:textId="467A606C" w:rsidR="00C752C8" w:rsidRPr="00311EE8" w:rsidRDefault="00C752C8" w:rsidP="00CF718E">
            <w:pPr>
              <w:ind w:left="0"/>
              <w:rPr>
                <w:szCs w:val="24"/>
              </w:rPr>
            </w:pPr>
            <w:r w:rsidRPr="003569B1">
              <w:t>Ad_Org_Indebt_ID</w:t>
            </w:r>
          </w:p>
        </w:tc>
        <w:tc>
          <w:tcPr>
            <w:tcW w:w="1417" w:type="dxa"/>
          </w:tcPr>
          <w:p w14:paraId="17E1B887" w14:textId="77777777" w:rsidR="00C752C8" w:rsidRDefault="00C752C8" w:rsidP="00CF718E">
            <w:pPr>
              <w:ind w:left="0"/>
            </w:pPr>
            <w:r>
              <w:t>String</w:t>
            </w:r>
          </w:p>
          <w:p w14:paraId="282038F5" w14:textId="042ECEFB" w:rsidR="00C752C8" w:rsidRDefault="00C752C8" w:rsidP="00CF718E">
            <w:pPr>
              <w:ind w:left="0"/>
            </w:pPr>
            <w:r>
              <w:t>SL</w:t>
            </w:r>
          </w:p>
        </w:tc>
        <w:tc>
          <w:tcPr>
            <w:tcW w:w="630" w:type="dxa"/>
          </w:tcPr>
          <w:p w14:paraId="7735CF84" w14:textId="4E2DCEFB" w:rsidR="00C752C8" w:rsidRDefault="00C752C8" w:rsidP="00CF718E">
            <w:pPr>
              <w:pStyle w:val="Sothutu-1so"/>
              <w:spacing w:before="120" w:after="120" w:line="276" w:lineRule="auto"/>
              <w:jc w:val="left"/>
              <w:rPr>
                <w:szCs w:val="24"/>
              </w:rPr>
            </w:pPr>
            <w:r>
              <w:rPr>
                <w:szCs w:val="24"/>
              </w:rPr>
              <w:t>150</w:t>
            </w:r>
          </w:p>
        </w:tc>
        <w:tc>
          <w:tcPr>
            <w:tcW w:w="540" w:type="dxa"/>
          </w:tcPr>
          <w:p w14:paraId="6666E3DA" w14:textId="4E6A5078" w:rsidR="00C752C8" w:rsidRDefault="00C752C8" w:rsidP="00CF718E">
            <w:pPr>
              <w:pStyle w:val="Sothutu-1so"/>
              <w:spacing w:before="120" w:after="120" w:line="276" w:lineRule="auto"/>
              <w:jc w:val="left"/>
              <w:rPr>
                <w:szCs w:val="24"/>
              </w:rPr>
            </w:pPr>
            <w:r>
              <w:rPr>
                <w:szCs w:val="24"/>
              </w:rPr>
              <w:t>N</w:t>
            </w:r>
          </w:p>
        </w:tc>
        <w:tc>
          <w:tcPr>
            <w:tcW w:w="450" w:type="dxa"/>
          </w:tcPr>
          <w:p w14:paraId="1440076D" w14:textId="5F9DEAE7" w:rsidR="00C752C8" w:rsidRDefault="00C752C8" w:rsidP="00CF718E">
            <w:pPr>
              <w:pStyle w:val="Sothutu-1so"/>
              <w:spacing w:before="120" w:after="120" w:line="276" w:lineRule="auto"/>
              <w:jc w:val="left"/>
              <w:rPr>
                <w:szCs w:val="24"/>
              </w:rPr>
            </w:pPr>
            <w:r>
              <w:rPr>
                <w:szCs w:val="24"/>
              </w:rPr>
              <w:t>N</w:t>
            </w:r>
          </w:p>
        </w:tc>
        <w:tc>
          <w:tcPr>
            <w:tcW w:w="540" w:type="dxa"/>
          </w:tcPr>
          <w:p w14:paraId="7769A348" w14:textId="48497B8E" w:rsidR="00C752C8" w:rsidRDefault="00C752C8" w:rsidP="00CF718E">
            <w:pPr>
              <w:pStyle w:val="Sothutu-1so"/>
              <w:spacing w:before="120" w:after="120" w:line="276" w:lineRule="auto"/>
              <w:jc w:val="center"/>
              <w:rPr>
                <w:szCs w:val="24"/>
              </w:rPr>
            </w:pPr>
            <w:r>
              <w:rPr>
                <w:szCs w:val="24"/>
              </w:rPr>
              <w:t>Y</w:t>
            </w:r>
          </w:p>
        </w:tc>
        <w:tc>
          <w:tcPr>
            <w:tcW w:w="7380" w:type="dxa"/>
          </w:tcPr>
          <w:p w14:paraId="3927A951" w14:textId="77777777" w:rsidR="00C752C8" w:rsidRPr="003569B1" w:rsidRDefault="00C752C8" w:rsidP="00CF718E">
            <w:pPr>
              <w:pStyle w:val="Sothutu-1so"/>
              <w:spacing w:before="120" w:after="120" w:line="276" w:lineRule="auto"/>
              <w:jc w:val="left"/>
              <w:rPr>
                <w:szCs w:val="24"/>
              </w:rPr>
            </w:pPr>
            <w:r w:rsidRPr="003569B1">
              <w:rPr>
                <w:szCs w:val="24"/>
              </w:rPr>
              <w:t>Chỉ user kế toán cấp mới được sửa sau CO.</w:t>
            </w:r>
          </w:p>
          <w:p w14:paraId="419762A4" w14:textId="1D9B74D5" w:rsidR="00C752C8" w:rsidRPr="003569B1" w:rsidRDefault="00C752C8" w:rsidP="00CF718E">
            <w:pPr>
              <w:pStyle w:val="Sothutu-1so"/>
              <w:spacing w:before="120" w:after="120" w:line="276" w:lineRule="auto"/>
              <w:jc w:val="left"/>
              <w:rPr>
                <w:szCs w:val="24"/>
              </w:rPr>
            </w:pPr>
            <w:r>
              <w:rPr>
                <w:szCs w:val="24"/>
              </w:rPr>
              <w:t xml:space="preserve">Hiển thị </w:t>
            </w:r>
            <w:r w:rsidRPr="003569B1">
              <w:rPr>
                <w:szCs w:val="24"/>
              </w:rPr>
              <w:t xml:space="preserve">và bắt buộc nhập trong trường hợp chứng từ đã CO (docstatus = CO) với các loại chi: </w:t>
            </w:r>
          </w:p>
          <w:p w14:paraId="67AFFBBA"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Chi tiền cho đối tác cấp dưới, báo nợ qua công ty (C_IN_OUTCOME_TYPE .value = CTDT_CD_BNCTY)</w:t>
            </w:r>
          </w:p>
          <w:p w14:paraId="6558F9B7"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Chuyển tiền cho đối tác cấp dưới (value = CTDT_CD)</w:t>
            </w:r>
          </w:p>
          <w:p w14:paraId="2170D7F2"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Chuyển tiền nội bộ (khác đơn vị, báo nợ qua công ty) (value = CTNB_BNCTY)</w:t>
            </w:r>
          </w:p>
          <w:p w14:paraId="01191910" w14:textId="77777777" w:rsidR="00C752C8" w:rsidRPr="003569B1" w:rsidRDefault="00C752C8" w:rsidP="00CF718E">
            <w:pPr>
              <w:pStyle w:val="Sothutu-1so"/>
              <w:spacing w:before="120" w:after="120" w:line="276" w:lineRule="auto"/>
              <w:jc w:val="left"/>
              <w:rPr>
                <w:szCs w:val="24"/>
              </w:rPr>
            </w:pPr>
            <w:r w:rsidRPr="003569B1">
              <w:rPr>
                <w:szCs w:val="24"/>
              </w:rPr>
              <w:t xml:space="preserve">Loại chi Payment_type </w:t>
            </w:r>
            <w:r w:rsidRPr="003569B1">
              <w:rPr>
                <w:szCs w:val="24"/>
              </w:rPr>
              <w:sym w:font="Wingdings" w:char="F0E0"/>
            </w:r>
            <w:r w:rsidRPr="003569B1">
              <w:rPr>
                <w:szCs w:val="24"/>
              </w:rPr>
              <w:t xml:space="preserve"> C_IN_OUTCOME_TYPE.</w:t>
            </w:r>
            <w:r w:rsidRPr="003569B1">
              <w:t xml:space="preserve"> </w:t>
            </w:r>
            <w:r w:rsidRPr="003569B1">
              <w:rPr>
                <w:szCs w:val="24"/>
              </w:rPr>
              <w:t xml:space="preserve">C_IN_OUTCOME_TYPE_ID = payment_Type </w:t>
            </w:r>
            <w:r w:rsidRPr="003569B1">
              <w:rPr>
                <w:szCs w:val="24"/>
              </w:rPr>
              <w:sym w:font="Wingdings" w:char="F0E0"/>
            </w:r>
            <w:r w:rsidRPr="003569B1">
              <w:rPr>
                <w:szCs w:val="24"/>
              </w:rPr>
              <w:t xml:space="preserve"> C_IN_OUTCOME_TYPE.Value</w:t>
            </w:r>
          </w:p>
          <w:p w14:paraId="3AE32C7E" w14:textId="77777777" w:rsidR="00C752C8" w:rsidRPr="003569B1" w:rsidRDefault="00C752C8" w:rsidP="00CF718E">
            <w:pPr>
              <w:pStyle w:val="Sothutu-1so"/>
              <w:spacing w:before="120" w:after="120" w:line="276" w:lineRule="auto"/>
              <w:jc w:val="left"/>
              <w:rPr>
                <w:szCs w:val="24"/>
              </w:rPr>
            </w:pPr>
            <w:r w:rsidRPr="003569B1">
              <w:rPr>
                <w:szCs w:val="24"/>
              </w:rPr>
              <w:t>Với loại chuyển tiền cho đối tác cấp dưới thì mặc định bằng AD_ORG_ID của đề nghị chuyển tiền</w:t>
            </w:r>
          </w:p>
          <w:p w14:paraId="2AA9F453" w14:textId="010B67A0" w:rsidR="00C752C8" w:rsidRDefault="00C752C8" w:rsidP="00CF718E">
            <w:pPr>
              <w:pStyle w:val="Sothutu-1so"/>
              <w:spacing w:before="120" w:after="120" w:line="276" w:lineRule="auto"/>
              <w:jc w:val="left"/>
              <w:rPr>
                <w:szCs w:val="24"/>
              </w:rPr>
            </w:pPr>
            <w:r w:rsidRPr="003569B1">
              <w:rPr>
                <w:szCs w:val="24"/>
              </w:rPr>
              <w:t>Thực hiện kiểm tra tại phần Lưu chi tiết và chuyển trạng thái thành ‘Đã duyệt’ tại tab ‘Thông tin duyệt’</w:t>
            </w:r>
          </w:p>
        </w:tc>
      </w:tr>
      <w:tr w:rsidR="00C752C8" w:rsidRPr="00311EE8" w14:paraId="5ECAD574" w14:textId="77777777" w:rsidTr="00FC4EF3">
        <w:trPr>
          <w:cantSplit/>
          <w:trHeight w:val="827"/>
        </w:trPr>
        <w:tc>
          <w:tcPr>
            <w:tcW w:w="14737" w:type="dxa"/>
            <w:gridSpan w:val="8"/>
          </w:tcPr>
          <w:p w14:paraId="24EACD18" w14:textId="327EFF45" w:rsidR="00C752C8" w:rsidRPr="00311EE8" w:rsidRDefault="00C752C8" w:rsidP="00CF718E">
            <w:pPr>
              <w:pStyle w:val="Sothutu-1so"/>
              <w:spacing w:before="120" w:after="120" w:line="276" w:lineRule="auto"/>
              <w:jc w:val="left"/>
              <w:rPr>
                <w:szCs w:val="24"/>
              </w:rPr>
            </w:pPr>
            <w:r w:rsidRPr="001E5A81">
              <w:rPr>
                <w:b/>
                <w:szCs w:val="24"/>
              </w:rPr>
              <w:t xml:space="preserve">Group: Thông tin </w:t>
            </w:r>
            <w:r>
              <w:rPr>
                <w:b/>
                <w:szCs w:val="24"/>
              </w:rPr>
              <w:t>khác</w:t>
            </w:r>
          </w:p>
        </w:tc>
      </w:tr>
      <w:tr w:rsidR="00C752C8" w:rsidRPr="00311EE8" w14:paraId="53AD176C" w14:textId="77777777" w:rsidTr="00FC4EF3">
        <w:trPr>
          <w:cantSplit/>
          <w:trHeight w:val="827"/>
        </w:trPr>
        <w:tc>
          <w:tcPr>
            <w:tcW w:w="1800" w:type="dxa"/>
          </w:tcPr>
          <w:p w14:paraId="0A9D0D69" w14:textId="6BA352C1" w:rsidR="00C752C8" w:rsidRPr="00555E4D" w:rsidRDefault="00C752C8" w:rsidP="00CF718E">
            <w:pPr>
              <w:pStyle w:val="Sothutu-1so"/>
              <w:spacing w:before="120" w:after="120" w:line="276" w:lineRule="auto"/>
              <w:jc w:val="left"/>
              <w:rPr>
                <w:szCs w:val="24"/>
              </w:rPr>
            </w:pPr>
            <w:r>
              <w:rPr>
                <w:szCs w:val="24"/>
              </w:rPr>
              <w:t>Thời hạn quyết toán</w:t>
            </w:r>
          </w:p>
        </w:tc>
        <w:tc>
          <w:tcPr>
            <w:tcW w:w="1980" w:type="dxa"/>
          </w:tcPr>
          <w:p w14:paraId="46182194" w14:textId="01CA2CDC" w:rsidR="00C752C8" w:rsidRPr="00555E4D" w:rsidRDefault="00623856" w:rsidP="00CF718E">
            <w:pPr>
              <w:ind w:left="0"/>
              <w:rPr>
                <w:szCs w:val="24"/>
              </w:rPr>
            </w:pPr>
            <w:r w:rsidRPr="00623856">
              <w:rPr>
                <w:szCs w:val="24"/>
              </w:rPr>
              <w:t>CLEARING_DUE_DATE</w:t>
            </w:r>
          </w:p>
        </w:tc>
        <w:tc>
          <w:tcPr>
            <w:tcW w:w="1417" w:type="dxa"/>
          </w:tcPr>
          <w:p w14:paraId="208FF2FE" w14:textId="4542F671" w:rsidR="00C752C8" w:rsidRDefault="00C752C8" w:rsidP="00CF718E">
            <w:pPr>
              <w:ind w:left="0"/>
            </w:pPr>
            <w:r>
              <w:t>Date</w:t>
            </w:r>
          </w:p>
        </w:tc>
        <w:tc>
          <w:tcPr>
            <w:tcW w:w="630" w:type="dxa"/>
          </w:tcPr>
          <w:p w14:paraId="4D69CBA5" w14:textId="1F67E8F6" w:rsidR="00C752C8" w:rsidRDefault="00C752C8" w:rsidP="00CF718E">
            <w:pPr>
              <w:pStyle w:val="Sothutu-1so"/>
              <w:spacing w:before="120" w:after="120" w:line="276" w:lineRule="auto"/>
              <w:jc w:val="left"/>
              <w:rPr>
                <w:szCs w:val="24"/>
              </w:rPr>
            </w:pPr>
            <w:r>
              <w:rPr>
                <w:szCs w:val="24"/>
              </w:rPr>
              <w:t>10</w:t>
            </w:r>
          </w:p>
        </w:tc>
        <w:tc>
          <w:tcPr>
            <w:tcW w:w="540" w:type="dxa"/>
          </w:tcPr>
          <w:p w14:paraId="6EB65CD1" w14:textId="474F0D86" w:rsidR="00C752C8" w:rsidRDefault="00C752C8" w:rsidP="00CF718E">
            <w:pPr>
              <w:pStyle w:val="Sothutu-1so"/>
              <w:spacing w:before="120" w:after="120" w:line="276" w:lineRule="auto"/>
              <w:jc w:val="left"/>
              <w:rPr>
                <w:szCs w:val="24"/>
              </w:rPr>
            </w:pPr>
            <w:r>
              <w:rPr>
                <w:szCs w:val="24"/>
              </w:rPr>
              <w:t>N</w:t>
            </w:r>
          </w:p>
        </w:tc>
        <w:tc>
          <w:tcPr>
            <w:tcW w:w="450" w:type="dxa"/>
          </w:tcPr>
          <w:p w14:paraId="6513C2FF" w14:textId="12ED9E08" w:rsidR="00C752C8" w:rsidRDefault="00C752C8" w:rsidP="00CF718E">
            <w:pPr>
              <w:pStyle w:val="Sothutu-1so"/>
              <w:spacing w:before="120" w:after="120" w:line="276" w:lineRule="auto"/>
              <w:jc w:val="left"/>
              <w:rPr>
                <w:szCs w:val="24"/>
              </w:rPr>
            </w:pPr>
            <w:r>
              <w:rPr>
                <w:szCs w:val="24"/>
              </w:rPr>
              <w:t>Y</w:t>
            </w:r>
          </w:p>
        </w:tc>
        <w:tc>
          <w:tcPr>
            <w:tcW w:w="540" w:type="dxa"/>
          </w:tcPr>
          <w:p w14:paraId="422CA141" w14:textId="2D6150F8" w:rsidR="00C752C8" w:rsidRDefault="00C752C8" w:rsidP="00CF718E">
            <w:pPr>
              <w:pStyle w:val="Sothutu-1so"/>
              <w:spacing w:before="120" w:after="120" w:line="276" w:lineRule="auto"/>
              <w:jc w:val="center"/>
              <w:rPr>
                <w:szCs w:val="24"/>
              </w:rPr>
            </w:pPr>
            <w:r>
              <w:rPr>
                <w:szCs w:val="24"/>
              </w:rPr>
              <w:t>Y</w:t>
            </w:r>
          </w:p>
        </w:tc>
        <w:tc>
          <w:tcPr>
            <w:tcW w:w="7380" w:type="dxa"/>
          </w:tcPr>
          <w:p w14:paraId="453314AD" w14:textId="3B554F91" w:rsidR="00C752C8" w:rsidRPr="00311EE8" w:rsidRDefault="00C752C8" w:rsidP="00CF718E">
            <w:pPr>
              <w:pStyle w:val="Sothutu-1so"/>
              <w:spacing w:before="120" w:after="120" w:line="276" w:lineRule="auto"/>
              <w:rPr>
                <w:szCs w:val="24"/>
              </w:rPr>
            </w:pPr>
            <w:r>
              <w:rPr>
                <w:szCs w:val="24"/>
              </w:rPr>
              <w:t>Thời hạn thực hiện lập bảng THTT liên quan tới đề nghị</w:t>
            </w:r>
          </w:p>
        </w:tc>
      </w:tr>
      <w:tr w:rsidR="00C752C8" w:rsidRPr="00311EE8" w14:paraId="39AF351B" w14:textId="77777777" w:rsidTr="00FC4EF3">
        <w:trPr>
          <w:cantSplit/>
          <w:trHeight w:val="827"/>
        </w:trPr>
        <w:tc>
          <w:tcPr>
            <w:tcW w:w="1800" w:type="dxa"/>
          </w:tcPr>
          <w:p w14:paraId="32687DA0" w14:textId="115445C0" w:rsidR="00C752C8" w:rsidRPr="00555E4D" w:rsidRDefault="00C752C8" w:rsidP="00CF718E">
            <w:pPr>
              <w:pStyle w:val="Sothutu-1so"/>
              <w:spacing w:before="120" w:after="120" w:line="276" w:lineRule="auto"/>
              <w:jc w:val="left"/>
              <w:rPr>
                <w:szCs w:val="24"/>
              </w:rPr>
            </w:pPr>
            <w:r>
              <w:rPr>
                <w:szCs w:val="24"/>
              </w:rPr>
              <w:lastRenderedPageBreak/>
              <w:t>Ghi chú</w:t>
            </w:r>
          </w:p>
        </w:tc>
        <w:tc>
          <w:tcPr>
            <w:tcW w:w="1980" w:type="dxa"/>
          </w:tcPr>
          <w:p w14:paraId="6DA83279" w14:textId="00A18DC3" w:rsidR="00C752C8" w:rsidRPr="00555E4D" w:rsidRDefault="00623856" w:rsidP="00CF718E">
            <w:pPr>
              <w:ind w:left="0"/>
              <w:rPr>
                <w:szCs w:val="24"/>
              </w:rPr>
            </w:pPr>
            <w:r w:rsidRPr="00623856">
              <w:rPr>
                <w:szCs w:val="24"/>
              </w:rPr>
              <w:t>NOTE</w:t>
            </w:r>
          </w:p>
        </w:tc>
        <w:tc>
          <w:tcPr>
            <w:tcW w:w="1417" w:type="dxa"/>
          </w:tcPr>
          <w:p w14:paraId="54289CEE" w14:textId="77777777" w:rsidR="00C752C8" w:rsidRDefault="00C752C8" w:rsidP="00CF718E">
            <w:pPr>
              <w:ind w:left="0"/>
            </w:pPr>
            <w:r>
              <w:t>String</w:t>
            </w:r>
          </w:p>
          <w:p w14:paraId="24B5DD44" w14:textId="348ED500" w:rsidR="00C752C8" w:rsidRDefault="00C752C8" w:rsidP="00CF718E">
            <w:pPr>
              <w:ind w:left="0"/>
            </w:pPr>
            <w:r>
              <w:t>Text box</w:t>
            </w:r>
          </w:p>
        </w:tc>
        <w:tc>
          <w:tcPr>
            <w:tcW w:w="630" w:type="dxa"/>
          </w:tcPr>
          <w:p w14:paraId="6FF647C7" w14:textId="022101A0" w:rsidR="00C752C8" w:rsidRDefault="00C752C8" w:rsidP="00CF718E">
            <w:pPr>
              <w:pStyle w:val="Sothutu-1so"/>
              <w:spacing w:before="120" w:after="120" w:line="276" w:lineRule="auto"/>
              <w:jc w:val="left"/>
              <w:rPr>
                <w:szCs w:val="24"/>
              </w:rPr>
            </w:pPr>
            <w:r>
              <w:rPr>
                <w:szCs w:val="24"/>
              </w:rPr>
              <w:t>250</w:t>
            </w:r>
          </w:p>
        </w:tc>
        <w:tc>
          <w:tcPr>
            <w:tcW w:w="540" w:type="dxa"/>
          </w:tcPr>
          <w:p w14:paraId="562C8179" w14:textId="01C96A15" w:rsidR="00C752C8" w:rsidRDefault="00C752C8" w:rsidP="00CF718E">
            <w:pPr>
              <w:pStyle w:val="Sothutu-1so"/>
              <w:spacing w:before="120" w:after="120" w:line="276" w:lineRule="auto"/>
              <w:jc w:val="left"/>
              <w:rPr>
                <w:szCs w:val="24"/>
              </w:rPr>
            </w:pPr>
            <w:r>
              <w:rPr>
                <w:szCs w:val="24"/>
              </w:rPr>
              <w:t>Y</w:t>
            </w:r>
          </w:p>
        </w:tc>
        <w:tc>
          <w:tcPr>
            <w:tcW w:w="450" w:type="dxa"/>
          </w:tcPr>
          <w:p w14:paraId="046FD341" w14:textId="54C18194" w:rsidR="00C752C8" w:rsidRDefault="00C752C8" w:rsidP="00CF718E">
            <w:pPr>
              <w:pStyle w:val="Sothutu-1so"/>
              <w:spacing w:before="120" w:after="120" w:line="276" w:lineRule="auto"/>
              <w:jc w:val="left"/>
              <w:rPr>
                <w:szCs w:val="24"/>
              </w:rPr>
            </w:pPr>
            <w:r>
              <w:rPr>
                <w:szCs w:val="24"/>
              </w:rPr>
              <w:t>N</w:t>
            </w:r>
          </w:p>
        </w:tc>
        <w:tc>
          <w:tcPr>
            <w:tcW w:w="540" w:type="dxa"/>
          </w:tcPr>
          <w:p w14:paraId="5108255A" w14:textId="281F7455" w:rsidR="00C752C8" w:rsidRDefault="00C752C8" w:rsidP="00CF718E">
            <w:pPr>
              <w:pStyle w:val="Sothutu-1so"/>
              <w:spacing w:before="120" w:after="120" w:line="276" w:lineRule="auto"/>
              <w:jc w:val="center"/>
              <w:rPr>
                <w:szCs w:val="24"/>
              </w:rPr>
            </w:pPr>
            <w:r>
              <w:rPr>
                <w:szCs w:val="24"/>
              </w:rPr>
              <w:t>Y</w:t>
            </w:r>
          </w:p>
        </w:tc>
        <w:tc>
          <w:tcPr>
            <w:tcW w:w="7380" w:type="dxa"/>
          </w:tcPr>
          <w:p w14:paraId="1F5FCFAF" w14:textId="294F3D36" w:rsidR="00C752C8" w:rsidRPr="00311EE8" w:rsidRDefault="00C752C8" w:rsidP="00CF718E">
            <w:pPr>
              <w:pStyle w:val="Sothutu-1so"/>
              <w:spacing w:before="120" w:after="120" w:line="276" w:lineRule="auto"/>
              <w:rPr>
                <w:szCs w:val="24"/>
              </w:rPr>
            </w:pPr>
            <w:r>
              <w:rPr>
                <w:szCs w:val="24"/>
              </w:rPr>
              <w:t xml:space="preserve">Hiển thị với User Phòng tài chính cùng đơn vị hạch toán với phòng ban làm đề nghị khi bản ghi đã hoàn thành và trạng thái = </w:t>
            </w:r>
            <w:r w:rsidR="00EF4BBA">
              <w:rPr>
                <w:szCs w:val="24"/>
              </w:rPr>
              <w:t>“</w:t>
            </w:r>
            <w:r>
              <w:rPr>
                <w:szCs w:val="24"/>
              </w:rPr>
              <w:t>Chưa duyệt</w:t>
            </w:r>
            <w:r w:rsidR="00EF4BBA">
              <w:rPr>
                <w:szCs w:val="24"/>
              </w:rPr>
              <w:t>”</w:t>
            </w:r>
            <w:r>
              <w:rPr>
                <w:szCs w:val="24"/>
              </w:rPr>
              <w:t>. Ngược lại Readonly.</w:t>
            </w:r>
          </w:p>
        </w:tc>
      </w:tr>
      <w:tr w:rsidR="00C752C8" w:rsidRPr="00311EE8" w14:paraId="5BC7F865" w14:textId="77777777" w:rsidTr="00FC4EF3">
        <w:trPr>
          <w:cantSplit/>
          <w:trHeight w:val="827"/>
        </w:trPr>
        <w:tc>
          <w:tcPr>
            <w:tcW w:w="1800" w:type="dxa"/>
          </w:tcPr>
          <w:p w14:paraId="1195200F" w14:textId="45C971D6" w:rsidR="00C752C8" w:rsidRPr="00555E4D" w:rsidRDefault="00C752C8" w:rsidP="00CF718E">
            <w:pPr>
              <w:pStyle w:val="Sothutu-1so"/>
              <w:spacing w:before="120" w:after="120" w:line="276" w:lineRule="auto"/>
              <w:jc w:val="left"/>
              <w:rPr>
                <w:szCs w:val="24"/>
              </w:rPr>
            </w:pPr>
            <w:r>
              <w:rPr>
                <w:szCs w:val="24"/>
              </w:rPr>
              <w:t>Số tiền chưa chi</w:t>
            </w:r>
          </w:p>
        </w:tc>
        <w:tc>
          <w:tcPr>
            <w:tcW w:w="1980" w:type="dxa"/>
          </w:tcPr>
          <w:p w14:paraId="20FB8B5C" w14:textId="0114B995" w:rsidR="00C752C8" w:rsidRPr="00555E4D" w:rsidRDefault="00623856" w:rsidP="00CF718E">
            <w:pPr>
              <w:ind w:left="0"/>
              <w:rPr>
                <w:szCs w:val="24"/>
              </w:rPr>
            </w:pPr>
            <w:r w:rsidRPr="00623856">
              <w:rPr>
                <w:szCs w:val="24"/>
              </w:rPr>
              <w:t>NOT_PAYMENT_AMOUNT</w:t>
            </w:r>
          </w:p>
        </w:tc>
        <w:tc>
          <w:tcPr>
            <w:tcW w:w="1417" w:type="dxa"/>
          </w:tcPr>
          <w:p w14:paraId="5DFC00BD" w14:textId="77777777" w:rsidR="00C752C8" w:rsidRDefault="00C752C8" w:rsidP="00CF718E">
            <w:pPr>
              <w:ind w:left="0"/>
            </w:pPr>
            <w:r>
              <w:t>Number</w:t>
            </w:r>
          </w:p>
          <w:p w14:paraId="6D1E0CD4" w14:textId="3E765DDF" w:rsidR="00C752C8" w:rsidRDefault="00C752C8" w:rsidP="00CF718E">
            <w:pPr>
              <w:ind w:left="0"/>
            </w:pPr>
          </w:p>
        </w:tc>
        <w:tc>
          <w:tcPr>
            <w:tcW w:w="630" w:type="dxa"/>
          </w:tcPr>
          <w:p w14:paraId="34DF1B00" w14:textId="0AECAB5C" w:rsidR="00C752C8" w:rsidRDefault="00C752C8" w:rsidP="00CF718E">
            <w:pPr>
              <w:pStyle w:val="Sothutu-1so"/>
              <w:spacing w:before="120" w:after="120" w:line="276" w:lineRule="auto"/>
              <w:jc w:val="left"/>
              <w:rPr>
                <w:szCs w:val="24"/>
              </w:rPr>
            </w:pPr>
            <w:r>
              <w:rPr>
                <w:szCs w:val="24"/>
              </w:rPr>
              <w:t>20</w:t>
            </w:r>
          </w:p>
        </w:tc>
        <w:tc>
          <w:tcPr>
            <w:tcW w:w="540" w:type="dxa"/>
          </w:tcPr>
          <w:p w14:paraId="6E1B9DBF" w14:textId="3B4C55BB" w:rsidR="00C752C8" w:rsidRDefault="00C752C8" w:rsidP="00CF718E">
            <w:pPr>
              <w:pStyle w:val="Sothutu-1so"/>
              <w:spacing w:before="120" w:after="120" w:line="276" w:lineRule="auto"/>
              <w:jc w:val="left"/>
              <w:rPr>
                <w:szCs w:val="24"/>
              </w:rPr>
            </w:pPr>
            <w:r>
              <w:rPr>
                <w:szCs w:val="24"/>
              </w:rPr>
              <w:t>Y</w:t>
            </w:r>
          </w:p>
        </w:tc>
        <w:tc>
          <w:tcPr>
            <w:tcW w:w="450" w:type="dxa"/>
          </w:tcPr>
          <w:p w14:paraId="347FA4EB" w14:textId="2D2569C6" w:rsidR="00C752C8" w:rsidRDefault="00C752C8" w:rsidP="00CF718E">
            <w:pPr>
              <w:pStyle w:val="Sothutu-1so"/>
              <w:spacing w:before="120" w:after="120" w:line="276" w:lineRule="auto"/>
              <w:jc w:val="left"/>
              <w:rPr>
                <w:szCs w:val="24"/>
              </w:rPr>
            </w:pPr>
            <w:r>
              <w:rPr>
                <w:szCs w:val="24"/>
              </w:rPr>
              <w:t>N</w:t>
            </w:r>
          </w:p>
        </w:tc>
        <w:tc>
          <w:tcPr>
            <w:tcW w:w="540" w:type="dxa"/>
          </w:tcPr>
          <w:p w14:paraId="1FE6A104" w14:textId="361DC7D7" w:rsidR="00C752C8" w:rsidRDefault="00C752C8" w:rsidP="00CF718E">
            <w:pPr>
              <w:pStyle w:val="Sothutu-1so"/>
              <w:spacing w:before="120" w:after="120" w:line="276" w:lineRule="auto"/>
              <w:jc w:val="center"/>
              <w:rPr>
                <w:szCs w:val="24"/>
              </w:rPr>
            </w:pPr>
            <w:r>
              <w:rPr>
                <w:szCs w:val="24"/>
              </w:rPr>
              <w:t>Y</w:t>
            </w:r>
          </w:p>
        </w:tc>
        <w:tc>
          <w:tcPr>
            <w:tcW w:w="7380" w:type="dxa"/>
          </w:tcPr>
          <w:p w14:paraId="6DBBE187" w14:textId="6FB2738F" w:rsidR="00C752C8" w:rsidRPr="00311EE8" w:rsidRDefault="00C752C8" w:rsidP="00CF718E">
            <w:pPr>
              <w:pStyle w:val="Sothutu-1so"/>
              <w:spacing w:before="120" w:after="120" w:line="276" w:lineRule="auto"/>
              <w:rPr>
                <w:szCs w:val="24"/>
              </w:rPr>
            </w:pPr>
            <w:r>
              <w:rPr>
                <w:szCs w:val="24"/>
              </w:rPr>
              <w:t>Bằng Số tiền được duyệt trừ đi tổng các Số tiền nguyên tệ của các bản ghi ở thông tin chi có Loại chứng từ = Phiếu chi; gắn với RequestLine_ID = bản ghi này.</w:t>
            </w:r>
          </w:p>
        </w:tc>
      </w:tr>
      <w:tr w:rsidR="00C752C8" w:rsidRPr="00311EE8" w14:paraId="522D7672" w14:textId="77777777" w:rsidTr="00FC4EF3">
        <w:trPr>
          <w:cantSplit/>
          <w:trHeight w:val="827"/>
        </w:trPr>
        <w:tc>
          <w:tcPr>
            <w:tcW w:w="1800" w:type="dxa"/>
          </w:tcPr>
          <w:p w14:paraId="21911A61" w14:textId="02F99D96" w:rsidR="00C752C8" w:rsidRPr="00555E4D" w:rsidRDefault="00C752C8" w:rsidP="00CF718E">
            <w:pPr>
              <w:pStyle w:val="Sothutu-1so"/>
              <w:spacing w:before="120" w:after="120" w:line="276" w:lineRule="auto"/>
              <w:jc w:val="left"/>
              <w:rPr>
                <w:szCs w:val="24"/>
              </w:rPr>
            </w:pPr>
            <w:r>
              <w:rPr>
                <w:szCs w:val="24"/>
              </w:rPr>
              <w:t>Số tiền đã quyết toán</w:t>
            </w:r>
          </w:p>
        </w:tc>
        <w:tc>
          <w:tcPr>
            <w:tcW w:w="1980" w:type="dxa"/>
          </w:tcPr>
          <w:p w14:paraId="56ADACFD" w14:textId="4225B6FA" w:rsidR="00C752C8" w:rsidRPr="00555E4D" w:rsidRDefault="00623856" w:rsidP="00CF718E">
            <w:pPr>
              <w:ind w:left="0"/>
              <w:rPr>
                <w:szCs w:val="24"/>
              </w:rPr>
            </w:pPr>
            <w:r w:rsidRPr="00623856">
              <w:rPr>
                <w:szCs w:val="24"/>
              </w:rPr>
              <w:t>CLEARING_AMOUNT</w:t>
            </w:r>
          </w:p>
        </w:tc>
        <w:tc>
          <w:tcPr>
            <w:tcW w:w="1417" w:type="dxa"/>
          </w:tcPr>
          <w:p w14:paraId="23655213" w14:textId="4370C1AB" w:rsidR="00C752C8" w:rsidRDefault="00C752C8" w:rsidP="00CF718E">
            <w:pPr>
              <w:ind w:left="0"/>
            </w:pPr>
            <w:r>
              <w:t>Number</w:t>
            </w:r>
          </w:p>
        </w:tc>
        <w:tc>
          <w:tcPr>
            <w:tcW w:w="630" w:type="dxa"/>
          </w:tcPr>
          <w:p w14:paraId="010A6884" w14:textId="2C0404B8" w:rsidR="00C752C8" w:rsidRDefault="00C752C8" w:rsidP="00CF718E">
            <w:pPr>
              <w:pStyle w:val="Sothutu-1so"/>
              <w:spacing w:before="120" w:after="120" w:line="276" w:lineRule="auto"/>
              <w:jc w:val="left"/>
              <w:rPr>
                <w:szCs w:val="24"/>
              </w:rPr>
            </w:pPr>
            <w:r>
              <w:rPr>
                <w:szCs w:val="24"/>
              </w:rPr>
              <w:t>20</w:t>
            </w:r>
          </w:p>
        </w:tc>
        <w:tc>
          <w:tcPr>
            <w:tcW w:w="540" w:type="dxa"/>
          </w:tcPr>
          <w:p w14:paraId="0758399E" w14:textId="20ABB174" w:rsidR="00C752C8" w:rsidRDefault="00C752C8" w:rsidP="00CF718E">
            <w:pPr>
              <w:pStyle w:val="Sothutu-1so"/>
              <w:spacing w:before="120" w:after="120" w:line="276" w:lineRule="auto"/>
              <w:jc w:val="left"/>
              <w:rPr>
                <w:szCs w:val="24"/>
              </w:rPr>
            </w:pPr>
            <w:r>
              <w:rPr>
                <w:szCs w:val="24"/>
              </w:rPr>
              <w:t>Y</w:t>
            </w:r>
          </w:p>
        </w:tc>
        <w:tc>
          <w:tcPr>
            <w:tcW w:w="450" w:type="dxa"/>
          </w:tcPr>
          <w:p w14:paraId="5EA71593" w14:textId="0572E29C" w:rsidR="00C752C8" w:rsidRDefault="00C752C8" w:rsidP="00CF718E">
            <w:pPr>
              <w:pStyle w:val="Sothutu-1so"/>
              <w:spacing w:before="120" w:after="120" w:line="276" w:lineRule="auto"/>
              <w:jc w:val="left"/>
              <w:rPr>
                <w:szCs w:val="24"/>
              </w:rPr>
            </w:pPr>
            <w:r>
              <w:rPr>
                <w:szCs w:val="24"/>
              </w:rPr>
              <w:t>N</w:t>
            </w:r>
          </w:p>
        </w:tc>
        <w:tc>
          <w:tcPr>
            <w:tcW w:w="540" w:type="dxa"/>
          </w:tcPr>
          <w:p w14:paraId="4AF39011" w14:textId="53294815" w:rsidR="00C752C8" w:rsidRDefault="00C752C8" w:rsidP="00CF718E">
            <w:pPr>
              <w:pStyle w:val="Sothutu-1so"/>
              <w:spacing w:before="120" w:after="120" w:line="276" w:lineRule="auto"/>
              <w:jc w:val="center"/>
              <w:rPr>
                <w:szCs w:val="24"/>
              </w:rPr>
            </w:pPr>
            <w:r>
              <w:rPr>
                <w:szCs w:val="24"/>
              </w:rPr>
              <w:t>Y</w:t>
            </w:r>
          </w:p>
        </w:tc>
        <w:tc>
          <w:tcPr>
            <w:tcW w:w="7380" w:type="dxa"/>
          </w:tcPr>
          <w:p w14:paraId="7CEAAE4B" w14:textId="7647628E" w:rsidR="00C752C8" w:rsidRPr="00311EE8" w:rsidRDefault="00C752C8" w:rsidP="00CF718E">
            <w:pPr>
              <w:pStyle w:val="Sothutu-1so"/>
              <w:spacing w:before="120" w:after="120" w:line="276" w:lineRule="auto"/>
              <w:rPr>
                <w:szCs w:val="24"/>
              </w:rPr>
            </w:pPr>
          </w:p>
        </w:tc>
      </w:tr>
    </w:tbl>
    <w:p w14:paraId="4C1D1FC5" w14:textId="77777777" w:rsidR="00A6129B" w:rsidRPr="00FF37CC" w:rsidRDefault="00A6129B" w:rsidP="00CF718E">
      <w:pPr>
        <w:ind w:left="0"/>
        <w:rPr>
          <w:i/>
        </w:rPr>
      </w:pPr>
    </w:p>
    <w:p w14:paraId="14589A64" w14:textId="77777777" w:rsidR="00A6129B" w:rsidRDefault="00A6129B" w:rsidP="00CF718E">
      <w:pPr>
        <w:pStyle w:val="Heading6"/>
      </w:pPr>
      <w:r w:rsidRPr="00FF37CC">
        <w:t>Danh sách thao tác</w:t>
      </w:r>
    </w:p>
    <w:p w14:paraId="2627AF4B" w14:textId="77777777" w:rsidR="00A6129B" w:rsidRPr="008932CE" w:rsidRDefault="00A6129B"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6129B" w:rsidRPr="00FF37CC" w14:paraId="52A0B84C" w14:textId="77777777" w:rsidTr="00FC4EF3">
        <w:trPr>
          <w:trHeight w:val="530"/>
          <w:tblHeader/>
        </w:trPr>
        <w:tc>
          <w:tcPr>
            <w:tcW w:w="2424" w:type="dxa"/>
            <w:shd w:val="clear" w:color="auto" w:fill="D9D9D9"/>
          </w:tcPr>
          <w:p w14:paraId="5B7C963A" w14:textId="77777777" w:rsidR="00A6129B" w:rsidRPr="00FF37CC" w:rsidRDefault="00A6129B" w:rsidP="00CF718E">
            <w:pPr>
              <w:ind w:left="0"/>
              <w:rPr>
                <w:b/>
              </w:rPr>
            </w:pPr>
            <w:r w:rsidRPr="00FF37CC">
              <w:rPr>
                <w:b/>
              </w:rPr>
              <w:t>Thao tác</w:t>
            </w:r>
          </w:p>
        </w:tc>
        <w:tc>
          <w:tcPr>
            <w:tcW w:w="1176" w:type="dxa"/>
            <w:shd w:val="clear" w:color="auto" w:fill="D9D9D9"/>
          </w:tcPr>
          <w:p w14:paraId="559C21EF" w14:textId="77777777" w:rsidR="00A6129B" w:rsidRPr="00FF37CC" w:rsidRDefault="00A6129B" w:rsidP="00CF718E">
            <w:pPr>
              <w:ind w:left="0"/>
              <w:rPr>
                <w:b/>
                <w:color w:val="000000"/>
              </w:rPr>
            </w:pPr>
            <w:r w:rsidRPr="00FF37CC">
              <w:rPr>
                <w:b/>
                <w:color w:val="000000"/>
              </w:rPr>
              <w:t>Hiển thị</w:t>
            </w:r>
          </w:p>
        </w:tc>
        <w:tc>
          <w:tcPr>
            <w:tcW w:w="10710" w:type="dxa"/>
            <w:shd w:val="clear" w:color="auto" w:fill="D9D9D9"/>
          </w:tcPr>
          <w:p w14:paraId="61CEB91F" w14:textId="77777777" w:rsidR="00A6129B" w:rsidRPr="00FF37CC" w:rsidRDefault="00A6129B" w:rsidP="00CF718E">
            <w:pPr>
              <w:ind w:left="0"/>
              <w:rPr>
                <w:b/>
              </w:rPr>
            </w:pPr>
            <w:r w:rsidRPr="00FF37CC">
              <w:rPr>
                <w:b/>
              </w:rPr>
              <w:t>Mô tả</w:t>
            </w:r>
          </w:p>
        </w:tc>
      </w:tr>
      <w:tr w:rsidR="00A6129B" w:rsidRPr="00FF37CC" w14:paraId="28B6D5BA" w14:textId="77777777" w:rsidTr="00FC4EF3">
        <w:tc>
          <w:tcPr>
            <w:tcW w:w="2424" w:type="dxa"/>
          </w:tcPr>
          <w:p w14:paraId="7ACB13DF" w14:textId="77777777" w:rsidR="00A6129B" w:rsidRPr="00FF37CC" w:rsidRDefault="00A6129B" w:rsidP="00CF718E">
            <w:pPr>
              <w:pStyle w:val="Sothutu-1so"/>
              <w:spacing w:before="120" w:line="276" w:lineRule="auto"/>
              <w:jc w:val="left"/>
              <w:rPr>
                <w:szCs w:val="24"/>
              </w:rPr>
            </w:pPr>
            <w:r>
              <w:rPr>
                <w:szCs w:val="24"/>
              </w:rPr>
              <w:t>Lưu</w:t>
            </w:r>
          </w:p>
        </w:tc>
        <w:tc>
          <w:tcPr>
            <w:tcW w:w="1176" w:type="dxa"/>
          </w:tcPr>
          <w:p w14:paraId="5BC6512A" w14:textId="77777777" w:rsidR="00A6129B" w:rsidRPr="00FF37CC" w:rsidRDefault="00A6129B" w:rsidP="00CF718E">
            <w:pPr>
              <w:pStyle w:val="Sothutu-1so"/>
              <w:spacing w:before="120" w:line="276" w:lineRule="auto"/>
              <w:jc w:val="left"/>
              <w:rPr>
                <w:szCs w:val="24"/>
              </w:rPr>
            </w:pPr>
            <w:r w:rsidRPr="00FF37CC">
              <w:rPr>
                <w:szCs w:val="24"/>
              </w:rPr>
              <w:t>Có</w:t>
            </w:r>
          </w:p>
        </w:tc>
        <w:tc>
          <w:tcPr>
            <w:tcW w:w="10710" w:type="dxa"/>
          </w:tcPr>
          <w:p w14:paraId="37BB3072" w14:textId="77777777" w:rsidR="001C3414" w:rsidRDefault="001C3414" w:rsidP="00CF718E">
            <w:pPr>
              <w:pStyle w:val="Sothutu-1so"/>
              <w:spacing w:before="120" w:line="360" w:lineRule="auto"/>
              <w:rPr>
                <w:szCs w:val="24"/>
              </w:rPr>
            </w:pPr>
            <w:r>
              <w:rPr>
                <w:szCs w:val="24"/>
              </w:rPr>
              <w:t>Kiểm tra điều kiện như mô tả tại phần danh sách các trường chi tiết dữ.</w:t>
            </w:r>
          </w:p>
          <w:p w14:paraId="233E622D" w14:textId="77777777" w:rsidR="001C3414" w:rsidRDefault="001C3414" w:rsidP="00CF718E">
            <w:pPr>
              <w:pStyle w:val="Sothutu-1so"/>
              <w:spacing w:before="120" w:line="360" w:lineRule="auto"/>
              <w:rPr>
                <w:szCs w:val="24"/>
              </w:rPr>
            </w:pPr>
            <w:r>
              <w:rPr>
                <w:szCs w:val="24"/>
              </w:rPr>
              <w:t>Ghi vào CSDL nếu các điều kiện kiểm tra đảm bảo.</w:t>
            </w:r>
          </w:p>
          <w:p w14:paraId="315975A5" w14:textId="1A8BD557" w:rsidR="001C3414" w:rsidRPr="004221FC" w:rsidRDefault="001C3414" w:rsidP="00CF718E">
            <w:pPr>
              <w:pStyle w:val="Sothutu-1so"/>
              <w:spacing w:before="120" w:line="360" w:lineRule="auto"/>
              <w:rPr>
                <w:b/>
                <w:szCs w:val="24"/>
              </w:rPr>
            </w:pPr>
            <w:r w:rsidRPr="004221FC">
              <w:rPr>
                <w:b/>
                <w:szCs w:val="24"/>
              </w:rPr>
              <w:t>CẬP NHẬT BẢNG C_PAYMENT_PLAN</w:t>
            </w:r>
          </w:p>
          <w:p w14:paraId="500317C7" w14:textId="77777777" w:rsidR="001C3414" w:rsidRDefault="001C3414" w:rsidP="00CF718E">
            <w:pPr>
              <w:pStyle w:val="Sothutu-1so"/>
              <w:spacing w:before="120" w:line="360"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w:t>
            </w:r>
          </w:p>
          <w:p w14:paraId="21B40928" w14:textId="77777777" w:rsidR="001C3414" w:rsidRDefault="001C3414" w:rsidP="00CF718E">
            <w:pPr>
              <w:pStyle w:val="Sothutu-1so"/>
              <w:spacing w:before="120" w:line="360" w:lineRule="auto"/>
              <w:jc w:val="left"/>
              <w:rPr>
                <w:szCs w:val="24"/>
              </w:rPr>
            </w:pPr>
            <w:r>
              <w:rPr>
                <w:szCs w:val="24"/>
              </w:rPr>
              <w:t xml:space="preserve">Cập nhật trường C_Payment_Plan.Process_Status = đã xử lý (2) nếu C_Payment_Plan. C_advance_request_line_id is not NULL </w:t>
            </w:r>
            <w:r w:rsidRPr="004B4D1B">
              <w:rPr>
                <w:b/>
                <w:szCs w:val="24"/>
              </w:rPr>
              <w:t>hoặc</w:t>
            </w:r>
            <w:r>
              <w:rPr>
                <w:szCs w:val="24"/>
              </w:rPr>
              <w:t xml:space="preserve"> c_payment_plan.AP_Invoice_ID is not NULL.</w:t>
            </w:r>
          </w:p>
          <w:p w14:paraId="12D01189" w14:textId="77777777" w:rsidR="001C3414" w:rsidRDefault="001C3414" w:rsidP="00CF718E">
            <w:pPr>
              <w:pStyle w:val="Sothutu-1so"/>
              <w:spacing w:before="120" w:line="360" w:lineRule="auto"/>
              <w:jc w:val="left"/>
              <w:rPr>
                <w:szCs w:val="24"/>
              </w:rPr>
            </w:pPr>
            <w:r>
              <w:rPr>
                <w:szCs w:val="24"/>
              </w:rPr>
              <w:lastRenderedPageBreak/>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765664BC" w14:textId="09F0FAD8" w:rsidR="001C3414" w:rsidRPr="004221FC" w:rsidRDefault="001C3414" w:rsidP="00CF718E">
            <w:pPr>
              <w:pStyle w:val="Sothutu-1so"/>
              <w:spacing w:before="120" w:line="360" w:lineRule="auto"/>
              <w:jc w:val="left"/>
              <w:rPr>
                <w:szCs w:val="24"/>
              </w:rPr>
            </w:pPr>
            <w:r>
              <w:rPr>
                <w:szCs w:val="24"/>
              </w:rPr>
              <w:t xml:space="preserve">Lưu ý trường hợp thay đổi giá trị trường c_payment_plan_id của chi tiết để nghị, khi đó có thể phải cập nhật </w:t>
            </w:r>
            <w:r w:rsidRPr="004221FC">
              <w:rPr>
                <w:szCs w:val="24"/>
              </w:rPr>
              <w:t>giá trị C_advance_request_line_id/Process_Status của bản ghi c_payment_plan_id trước và sau khi sửa (2 bản ghi).</w:t>
            </w:r>
          </w:p>
          <w:p w14:paraId="6B63866B" w14:textId="21503BB3" w:rsidR="001C3414" w:rsidRDefault="00A25C8E" w:rsidP="00CF718E">
            <w:pPr>
              <w:pStyle w:val="Sothutu-1so"/>
              <w:spacing w:before="120" w:line="360" w:lineRule="auto"/>
              <w:jc w:val="left"/>
              <w:rPr>
                <w:szCs w:val="24"/>
              </w:rPr>
            </w:pPr>
            <w:r w:rsidRPr="004221FC">
              <w:rPr>
                <w:szCs w:val="24"/>
              </w:rPr>
              <w:t xml:space="preserve">- </w:t>
            </w:r>
            <w:r w:rsidR="001C3414" w:rsidRPr="004221FC">
              <w:rPr>
                <w:szCs w:val="24"/>
              </w:rPr>
              <w:t>Trường hợp tài khoản ngân hàng thụ hưởng = NULL và ở trạng thái hiển thị, c_bank_id &lt;&gt; NULL, số tài khoản ngân hàng &lt;&gt; NULL, tên chủ tài khoản = tên đối tượng công nợ thì thực hiện insert/update vào bảng tài khoản ngân hàng của đối tượng (c_bpartner_bank):</w:t>
            </w:r>
            <w:r w:rsidR="001C3414" w:rsidRPr="004221FC">
              <w:rPr>
                <w:szCs w:val="24"/>
              </w:rPr>
              <w:br/>
              <w:t>+ tìm trong bảng tài khoản ngân hàng của đối tượng bản ghi có id của đối tượng = id đối tượng công nợ ĐNTT và số tài khoản (account_no) = số tài khoản ngân hàng tại chi tiết ĐNCT</w:t>
            </w:r>
            <w:r w:rsidR="001C3414" w:rsidRPr="004221FC">
              <w:rPr>
                <w:szCs w:val="24"/>
              </w:rPr>
              <w:br/>
              <w:t>+ Nếu tìm thấy thì thực hiện cập nhật thông tin c_bank_ID, tên chủ tài khoản (name)</w:t>
            </w:r>
            <w:r w:rsidR="001C3414" w:rsidRPr="004221FC">
              <w:rPr>
                <w:szCs w:val="24"/>
              </w:rPr>
              <w:br/>
              <w:t>+ Nếu không tìm thấy thì thực hiện tạo mới bản ghi với các thông tin: ID đối tượng, số tài khoản (account_no, value) , ID ngân hàng, tên chủ tài khoản theo thông tin tại chi tiết ĐNTT</w:t>
            </w:r>
          </w:p>
          <w:p w14:paraId="1E0F14D3" w14:textId="77777777" w:rsidR="001D6C2D" w:rsidRDefault="001D6C2D" w:rsidP="00CF718E">
            <w:pPr>
              <w:pStyle w:val="Sothutu-1so"/>
              <w:spacing w:before="120" w:line="360" w:lineRule="auto"/>
              <w:jc w:val="left"/>
              <w:rPr>
                <w:szCs w:val="24"/>
              </w:rPr>
            </w:pPr>
          </w:p>
          <w:p w14:paraId="6428961A" w14:textId="04A2F02C" w:rsidR="001C3414" w:rsidRDefault="001C3414" w:rsidP="00CF718E">
            <w:pPr>
              <w:pStyle w:val="Sothutu-1so"/>
              <w:spacing w:before="120" w:line="276" w:lineRule="auto"/>
              <w:rPr>
                <w:b/>
                <w:szCs w:val="24"/>
              </w:rPr>
            </w:pPr>
            <w:r w:rsidRPr="00F1218D">
              <w:rPr>
                <w:b/>
                <w:szCs w:val="24"/>
              </w:rPr>
              <w:t>Kiểm tra điều kiện số tiền vượt của hợp đồng</w:t>
            </w:r>
            <w:r>
              <w:rPr>
                <w:b/>
                <w:szCs w:val="24"/>
              </w:rPr>
              <w:t xml:space="preserve"> (chỉ thực hiện với đề nghị chuyển tiền cho đối tác</w:t>
            </w:r>
            <w:r w:rsidR="00A25C8E">
              <w:rPr>
                <w:b/>
                <w:szCs w:val="24"/>
              </w:rPr>
              <w:t>)</w:t>
            </w:r>
          </w:p>
          <w:p w14:paraId="04135E8E" w14:textId="1EA87E40" w:rsidR="001C3414" w:rsidRDefault="001C3414" w:rsidP="00CF718E">
            <w:pPr>
              <w:pStyle w:val="Sothutu-1so"/>
              <w:spacing w:before="120" w:line="360" w:lineRule="auto"/>
              <w:rPr>
                <w:szCs w:val="24"/>
              </w:rPr>
            </w:pPr>
            <w:r>
              <w:rPr>
                <w:szCs w:val="24"/>
              </w:rPr>
              <w:t xml:space="preserve">Tính tổng số tiền đã chi (hoặc đang đề nghị chi </w:t>
            </w:r>
            <w:r w:rsidR="003E55E2">
              <w:rPr>
                <w:szCs w:val="24"/>
              </w:rPr>
              <w:t>cho hợp</w:t>
            </w:r>
            <w:r>
              <w:rPr>
                <w:szCs w:val="24"/>
              </w:rPr>
              <w:t xml:space="preserve"> đồng như sau:</w:t>
            </w:r>
          </w:p>
          <w:p w14:paraId="761F31C5" w14:textId="77777777" w:rsidR="001C3414" w:rsidRDefault="001C3414" w:rsidP="00CF718E">
            <w:pPr>
              <w:pStyle w:val="Sothutu-1so"/>
              <w:spacing w:before="120" w:line="360" w:lineRule="auto"/>
              <w:rPr>
                <w:szCs w:val="24"/>
              </w:rPr>
            </w:pPr>
            <w:r>
              <w:rPr>
                <w:szCs w:val="24"/>
              </w:rPr>
              <w:t xml:space="preserve"> (1) Tổng số tiền trên chi tiết Phiếu chi theo hợp đồng</w:t>
            </w:r>
          </w:p>
          <w:p w14:paraId="25C537A6" w14:textId="77777777" w:rsidR="001C3414" w:rsidRDefault="001C3414" w:rsidP="00CF718E">
            <w:pPr>
              <w:pStyle w:val="Sothutu-1so"/>
              <w:spacing w:before="120" w:line="360" w:lineRule="auto"/>
              <w:rPr>
                <w:szCs w:val="24"/>
              </w:rPr>
            </w:pPr>
            <w:r>
              <w:rPr>
                <w:szCs w:val="24"/>
              </w:rPr>
              <w:t xml:space="preserve"> (2) Tổng số tiền nhận lại trên chi tiết Phiếu thu theo hợp đồng</w:t>
            </w:r>
          </w:p>
          <w:p w14:paraId="19F49022" w14:textId="3B7A80B5" w:rsidR="001C3414" w:rsidRDefault="007E4B44" w:rsidP="00CF718E">
            <w:pPr>
              <w:pStyle w:val="Sothutu-1so"/>
              <w:spacing w:before="120" w:line="360" w:lineRule="auto"/>
              <w:rPr>
                <w:szCs w:val="24"/>
              </w:rPr>
            </w:pPr>
            <w:r>
              <w:rPr>
                <w:szCs w:val="24"/>
              </w:rPr>
              <w:lastRenderedPageBreak/>
              <w:t xml:space="preserve"> </w:t>
            </w:r>
            <w:r w:rsidR="001C3414">
              <w:rPr>
                <w:szCs w:val="24"/>
              </w:rPr>
              <w:t>(3) Tổng số tiền đã đề nghị cho hợp đồng trên các dòng chi tiết khác đề nghị chuyển tiền mà chưa thực hiện chi (tính theo số tiền chưa chi tại chi tiết đề nghị theo hợp đồng)</w:t>
            </w:r>
          </w:p>
          <w:p w14:paraId="564A1E00" w14:textId="37BA6AA7" w:rsidR="001C3414" w:rsidRDefault="007E4B44" w:rsidP="00CF718E">
            <w:pPr>
              <w:pStyle w:val="Sothutu-1so"/>
              <w:spacing w:before="120" w:line="360" w:lineRule="auto"/>
              <w:rPr>
                <w:szCs w:val="24"/>
              </w:rPr>
            </w:pPr>
            <w:r>
              <w:rPr>
                <w:szCs w:val="24"/>
              </w:rPr>
              <w:t xml:space="preserve"> </w:t>
            </w:r>
            <w:r w:rsidR="001C3414">
              <w:rPr>
                <w:szCs w:val="24"/>
              </w:rPr>
              <w:t xml:space="preserve">(4) Số tiền đã chi đầu kỳ theo hợp đồng, </w:t>
            </w:r>
            <w:r>
              <w:rPr>
                <w:szCs w:val="24"/>
              </w:rPr>
              <w:t>được quy định tại mỗi hợp đồng</w:t>
            </w:r>
          </w:p>
          <w:p w14:paraId="746DC1EF" w14:textId="77777777" w:rsidR="001C3414" w:rsidRDefault="001C3414" w:rsidP="00CF718E">
            <w:pPr>
              <w:pStyle w:val="Sothutu-1so"/>
              <w:spacing w:before="120" w:line="360" w:lineRule="auto"/>
              <w:rPr>
                <w:szCs w:val="24"/>
              </w:rPr>
            </w:pPr>
            <w:r>
              <w:rPr>
                <w:szCs w:val="24"/>
              </w:rPr>
              <w:t>Khi đó kiểm tra thông tin sau: (1)– (2) + (3) + (4) phải nhỏ hơn hoặc bằng giá trị hợp đồng (nguyên tệ) quy định tại hợp đồng</w:t>
            </w:r>
          </w:p>
          <w:p w14:paraId="31B5E928" w14:textId="5466B5CD" w:rsidR="001C3414" w:rsidRDefault="001C3414" w:rsidP="00CF718E">
            <w:pPr>
              <w:pStyle w:val="Sothutu-1so"/>
              <w:spacing w:before="120" w:line="360" w:lineRule="auto"/>
              <w:rPr>
                <w:szCs w:val="24"/>
              </w:rPr>
            </w:pPr>
            <w:r>
              <w:rPr>
                <w:szCs w:val="24"/>
              </w:rPr>
              <w:t>Mục (1), (2), (3): tính từ một ngày đầu kỳ cho hợp đồng. Ngày đầu ký được cấu</w:t>
            </w:r>
            <w:r w:rsidR="002F4CDE">
              <w:rPr>
                <w:szCs w:val="24"/>
              </w:rPr>
              <w:t xml:space="preserve"> hình tại bảng hệ thống, khi đó </w:t>
            </w:r>
            <w:r>
              <w:rPr>
                <w:szCs w:val="24"/>
              </w:rPr>
              <w:t>các giao dịch để tính giá trị mục (1), (2) sử dụng so sánh ngày hạch toán &gt;= ngày đầu kỳ; giao dịch tính cho mục (3) sử dụng so sánh ngày chứng từ &gt;= ngày đầu kỳ.</w:t>
            </w:r>
          </w:p>
          <w:p w14:paraId="316FCA76" w14:textId="122D16C4" w:rsidR="007E4B44" w:rsidRPr="00FF37CC" w:rsidRDefault="001C3414" w:rsidP="001D6C2D">
            <w:pPr>
              <w:pStyle w:val="Sothutu-1so"/>
              <w:spacing w:before="120" w:line="360" w:lineRule="auto"/>
              <w:rPr>
                <w:szCs w:val="24"/>
              </w:rPr>
            </w:pPr>
            <w:r>
              <w:rPr>
                <w:szCs w:val="24"/>
              </w:rPr>
              <w:t>Ví dụ Hợp đồng được cập nhật số số tiền đã chi đầu kỳ là 100đ, tính đến ngày 31.05, ngày đầu kỳ được cấu hình là 01.06, thì Số tiền phiếu chi, phiếu thu tính bắt đầu từ ngày 01.06. Số tiền chưa chi trên các dòng chi tiết đề nghị khác tính bắt đầu từ ngày 01.06. Vì các số tiền trước ngày 01.06 đã tính vào số đã chi đầu kỳ cập nhật cho các hợp đồng.</w:t>
            </w:r>
          </w:p>
        </w:tc>
      </w:tr>
      <w:tr w:rsidR="00A6129B" w:rsidRPr="00FF37CC" w14:paraId="4FB62EC8" w14:textId="77777777" w:rsidTr="00FC4EF3">
        <w:tc>
          <w:tcPr>
            <w:tcW w:w="2424" w:type="dxa"/>
          </w:tcPr>
          <w:p w14:paraId="093217A4" w14:textId="77777777" w:rsidR="00A6129B" w:rsidRPr="00FF37CC" w:rsidRDefault="00A6129B" w:rsidP="00CF718E">
            <w:pPr>
              <w:pStyle w:val="BodyText"/>
              <w:ind w:left="0"/>
              <w:jc w:val="left"/>
              <w:rPr>
                <w:lang w:eastAsia="ar-SA"/>
              </w:rPr>
            </w:pPr>
            <w:r w:rsidRPr="00FF37CC">
              <w:rPr>
                <w:lang w:eastAsia="ar-SA"/>
              </w:rPr>
              <w:lastRenderedPageBreak/>
              <w:t>Hoàn thành</w:t>
            </w:r>
          </w:p>
          <w:p w14:paraId="61C1A49A" w14:textId="77777777" w:rsidR="00A6129B" w:rsidRPr="00FF37CC" w:rsidRDefault="00A6129B" w:rsidP="00CF718E">
            <w:pPr>
              <w:pStyle w:val="Sothutu-1so"/>
              <w:spacing w:before="120" w:line="276" w:lineRule="auto"/>
              <w:jc w:val="left"/>
              <w:rPr>
                <w:szCs w:val="24"/>
              </w:rPr>
            </w:pPr>
            <w:r w:rsidRPr="00FF37CC">
              <w:rPr>
                <w:lang w:eastAsia="ar-SA"/>
              </w:rPr>
              <w:t>(CO)</w:t>
            </w:r>
          </w:p>
        </w:tc>
        <w:tc>
          <w:tcPr>
            <w:tcW w:w="1176" w:type="dxa"/>
          </w:tcPr>
          <w:p w14:paraId="5CD4805C" w14:textId="77777777" w:rsidR="00A6129B" w:rsidRPr="00FF37CC" w:rsidRDefault="00A6129B" w:rsidP="00CF718E">
            <w:pPr>
              <w:pStyle w:val="Sothutu-1so"/>
              <w:spacing w:before="120" w:line="276" w:lineRule="auto"/>
              <w:jc w:val="left"/>
              <w:rPr>
                <w:szCs w:val="24"/>
              </w:rPr>
            </w:pPr>
            <w:r w:rsidRPr="00FF37CC">
              <w:rPr>
                <w:lang w:eastAsia="ar-SA"/>
              </w:rPr>
              <w:t>Có</w:t>
            </w:r>
          </w:p>
        </w:tc>
        <w:tc>
          <w:tcPr>
            <w:tcW w:w="10710" w:type="dxa"/>
          </w:tcPr>
          <w:p w14:paraId="595291F4" w14:textId="499580D7" w:rsidR="00270DF9" w:rsidRPr="00E53D7D" w:rsidRDefault="00270DF9" w:rsidP="00CF718E">
            <w:pPr>
              <w:pStyle w:val="Sothutu-1so"/>
              <w:spacing w:before="120" w:line="276" w:lineRule="auto"/>
              <w:rPr>
                <w:szCs w:val="24"/>
              </w:rPr>
            </w:pPr>
            <w:r>
              <w:rPr>
                <w:szCs w:val="24"/>
              </w:rPr>
              <w:t>Giống Tab Thông tin chung</w:t>
            </w:r>
          </w:p>
        </w:tc>
      </w:tr>
      <w:tr w:rsidR="00A6129B" w:rsidRPr="00FF37CC" w14:paraId="5AFD7BE7" w14:textId="77777777" w:rsidTr="00FC4EF3">
        <w:tc>
          <w:tcPr>
            <w:tcW w:w="2424" w:type="dxa"/>
          </w:tcPr>
          <w:p w14:paraId="1B2D9323" w14:textId="77777777" w:rsidR="00A6129B" w:rsidRPr="00FF37CC" w:rsidRDefault="00A6129B" w:rsidP="00CF718E">
            <w:pPr>
              <w:pStyle w:val="BodyText"/>
              <w:ind w:left="0"/>
              <w:jc w:val="left"/>
              <w:rPr>
                <w:lang w:eastAsia="ar-SA"/>
              </w:rPr>
            </w:pPr>
            <w:r w:rsidRPr="00FF37CC">
              <w:rPr>
                <w:lang w:eastAsia="ar-SA"/>
              </w:rPr>
              <w:t>Hủy hoàn thành (RA)</w:t>
            </w:r>
          </w:p>
        </w:tc>
        <w:tc>
          <w:tcPr>
            <w:tcW w:w="1176" w:type="dxa"/>
          </w:tcPr>
          <w:p w14:paraId="3E726F72" w14:textId="77777777" w:rsidR="00A6129B" w:rsidRPr="00FF37CC" w:rsidRDefault="00A6129B" w:rsidP="00CF718E">
            <w:pPr>
              <w:pStyle w:val="Sothutu-1so"/>
              <w:spacing w:before="120" w:line="276" w:lineRule="auto"/>
              <w:jc w:val="left"/>
              <w:rPr>
                <w:lang w:eastAsia="ar-SA"/>
              </w:rPr>
            </w:pPr>
            <w:r w:rsidRPr="00FF37CC">
              <w:rPr>
                <w:lang w:eastAsia="ar-SA"/>
              </w:rPr>
              <w:t>Có</w:t>
            </w:r>
          </w:p>
        </w:tc>
        <w:tc>
          <w:tcPr>
            <w:tcW w:w="10710" w:type="dxa"/>
          </w:tcPr>
          <w:p w14:paraId="35AA2295" w14:textId="1B6CEC4D" w:rsidR="00A6129B" w:rsidRDefault="00270DF9" w:rsidP="00CF718E">
            <w:pPr>
              <w:pStyle w:val="Sothutu-1so"/>
              <w:spacing w:before="120" w:line="276" w:lineRule="auto"/>
              <w:rPr>
                <w:szCs w:val="24"/>
              </w:rPr>
            </w:pPr>
            <w:r>
              <w:rPr>
                <w:szCs w:val="24"/>
              </w:rPr>
              <w:t>Giống Tab Thông tin chung</w:t>
            </w:r>
          </w:p>
        </w:tc>
      </w:tr>
      <w:tr w:rsidR="00A6129B" w:rsidRPr="00FF37CC" w14:paraId="7ADDA5C1" w14:textId="77777777" w:rsidTr="00FC4EF3">
        <w:tc>
          <w:tcPr>
            <w:tcW w:w="2424" w:type="dxa"/>
          </w:tcPr>
          <w:p w14:paraId="49873B96" w14:textId="77777777" w:rsidR="00A6129B" w:rsidRPr="00FF37CC" w:rsidRDefault="00A6129B" w:rsidP="00CF718E">
            <w:pPr>
              <w:pStyle w:val="Sothutu-1so"/>
              <w:spacing w:before="120" w:line="276" w:lineRule="auto"/>
              <w:jc w:val="left"/>
              <w:rPr>
                <w:szCs w:val="24"/>
              </w:rPr>
            </w:pPr>
            <w:r>
              <w:rPr>
                <w:szCs w:val="24"/>
              </w:rPr>
              <w:t>Hiển thị</w:t>
            </w:r>
          </w:p>
        </w:tc>
        <w:tc>
          <w:tcPr>
            <w:tcW w:w="1176" w:type="dxa"/>
          </w:tcPr>
          <w:p w14:paraId="6405CE32" w14:textId="77777777" w:rsidR="00A6129B" w:rsidRPr="00FF37CC" w:rsidRDefault="00A6129B" w:rsidP="00CF718E">
            <w:pPr>
              <w:pStyle w:val="Sothutu-1so"/>
              <w:spacing w:before="120" w:line="276" w:lineRule="auto"/>
              <w:jc w:val="left"/>
              <w:rPr>
                <w:szCs w:val="24"/>
              </w:rPr>
            </w:pPr>
            <w:r>
              <w:rPr>
                <w:szCs w:val="24"/>
              </w:rPr>
              <w:t>Có</w:t>
            </w:r>
          </w:p>
        </w:tc>
        <w:tc>
          <w:tcPr>
            <w:tcW w:w="10710" w:type="dxa"/>
          </w:tcPr>
          <w:p w14:paraId="4DC432CC" w14:textId="42DD6B2B" w:rsidR="00A6129B" w:rsidRPr="00FF37CC" w:rsidRDefault="00270DF9" w:rsidP="00CF718E">
            <w:pPr>
              <w:pStyle w:val="Sothutu-1so"/>
              <w:spacing w:before="120" w:line="276" w:lineRule="auto"/>
              <w:rPr>
                <w:szCs w:val="24"/>
              </w:rPr>
            </w:pPr>
            <w:r>
              <w:rPr>
                <w:szCs w:val="24"/>
              </w:rPr>
              <w:t>Giống Tab Thông tin chung</w:t>
            </w:r>
          </w:p>
        </w:tc>
      </w:tr>
      <w:tr w:rsidR="00A6129B" w:rsidRPr="00FF37CC" w14:paraId="24991587" w14:textId="77777777" w:rsidTr="00FC4EF3">
        <w:tc>
          <w:tcPr>
            <w:tcW w:w="2424" w:type="dxa"/>
          </w:tcPr>
          <w:p w14:paraId="242CE1AA" w14:textId="77777777" w:rsidR="00A6129B" w:rsidRPr="00FF37CC" w:rsidRDefault="00A6129B" w:rsidP="00CF718E">
            <w:pPr>
              <w:pStyle w:val="Sothutu-1so"/>
              <w:spacing w:before="120" w:line="276" w:lineRule="auto"/>
              <w:jc w:val="left"/>
              <w:rPr>
                <w:lang w:eastAsia="ar-SA"/>
              </w:rPr>
            </w:pPr>
            <w:r w:rsidRPr="00FF37CC">
              <w:rPr>
                <w:lang w:eastAsia="ar-SA"/>
              </w:rPr>
              <w:t>Đính kèm</w:t>
            </w:r>
          </w:p>
        </w:tc>
        <w:tc>
          <w:tcPr>
            <w:tcW w:w="1176" w:type="dxa"/>
          </w:tcPr>
          <w:p w14:paraId="68D9F6AB"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5A3B00C3" w14:textId="473D1C28" w:rsidR="00A6129B" w:rsidRPr="00EE735F" w:rsidRDefault="00270DF9" w:rsidP="00CF718E">
            <w:pPr>
              <w:pStyle w:val="Sothutu-1so"/>
              <w:spacing w:before="120" w:line="276" w:lineRule="auto"/>
              <w:rPr>
                <w:szCs w:val="24"/>
              </w:rPr>
            </w:pPr>
            <w:r>
              <w:rPr>
                <w:szCs w:val="24"/>
              </w:rPr>
              <w:t>Giống Tab Thông tin chung</w:t>
            </w:r>
          </w:p>
        </w:tc>
      </w:tr>
      <w:tr w:rsidR="00A6129B" w:rsidRPr="00FF37CC" w14:paraId="483BF689" w14:textId="77777777" w:rsidTr="00FC4EF3">
        <w:tc>
          <w:tcPr>
            <w:tcW w:w="2424" w:type="dxa"/>
          </w:tcPr>
          <w:p w14:paraId="1FDBA9F8" w14:textId="77777777" w:rsidR="00A6129B" w:rsidRPr="00FF37CC" w:rsidRDefault="00A6129B" w:rsidP="00CF718E">
            <w:pPr>
              <w:pStyle w:val="Sothutu-1so"/>
              <w:spacing w:before="120" w:line="276" w:lineRule="auto"/>
              <w:jc w:val="left"/>
              <w:rPr>
                <w:lang w:eastAsia="ar-SA"/>
              </w:rPr>
            </w:pPr>
            <w:r>
              <w:rPr>
                <w:lang w:eastAsia="ar-SA"/>
              </w:rPr>
              <w:t>Trình ký</w:t>
            </w:r>
          </w:p>
        </w:tc>
        <w:tc>
          <w:tcPr>
            <w:tcW w:w="1176" w:type="dxa"/>
          </w:tcPr>
          <w:p w14:paraId="49146556"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107088C7" w14:textId="5E59B6E6" w:rsidR="00A6129B" w:rsidRPr="00A5214B" w:rsidRDefault="00270DF9" w:rsidP="00CF718E">
            <w:pPr>
              <w:pStyle w:val="Sothutu-1so"/>
              <w:spacing w:before="120" w:line="276" w:lineRule="auto"/>
              <w:rPr>
                <w:szCs w:val="24"/>
              </w:rPr>
            </w:pPr>
            <w:r>
              <w:rPr>
                <w:szCs w:val="24"/>
              </w:rPr>
              <w:t>Giống Tab Thông tin chung</w:t>
            </w:r>
          </w:p>
        </w:tc>
      </w:tr>
      <w:tr w:rsidR="00A6129B" w:rsidRPr="00FF37CC" w14:paraId="508E1DC7" w14:textId="77777777" w:rsidTr="00FC4EF3">
        <w:tc>
          <w:tcPr>
            <w:tcW w:w="2424" w:type="dxa"/>
          </w:tcPr>
          <w:p w14:paraId="3F6DC11C" w14:textId="2189D18A" w:rsidR="00A6129B" w:rsidRDefault="004B1AA1" w:rsidP="00CF718E">
            <w:pPr>
              <w:pStyle w:val="Sothutu-1so"/>
              <w:spacing w:before="120" w:line="276" w:lineRule="auto"/>
              <w:jc w:val="left"/>
              <w:rPr>
                <w:lang w:eastAsia="ar-SA"/>
              </w:rPr>
            </w:pPr>
            <w:r>
              <w:rPr>
                <w:lang w:eastAsia="ar-SA"/>
              </w:rPr>
              <w:t xml:space="preserve">Phiếu </w:t>
            </w:r>
            <w:r w:rsidR="00A6129B">
              <w:rPr>
                <w:lang w:eastAsia="ar-SA"/>
              </w:rPr>
              <w:t>In</w:t>
            </w:r>
          </w:p>
        </w:tc>
        <w:tc>
          <w:tcPr>
            <w:tcW w:w="1176" w:type="dxa"/>
          </w:tcPr>
          <w:p w14:paraId="709612C1"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485A702C" w14:textId="448A4D0F" w:rsidR="00A6129B" w:rsidRPr="00A5214B" w:rsidRDefault="00270DF9" w:rsidP="00CF718E">
            <w:pPr>
              <w:pStyle w:val="Sothutu-1so"/>
              <w:spacing w:before="120" w:line="276" w:lineRule="auto"/>
              <w:rPr>
                <w:szCs w:val="24"/>
              </w:rPr>
            </w:pPr>
            <w:r>
              <w:rPr>
                <w:szCs w:val="24"/>
              </w:rPr>
              <w:t>Giống Tab Thông tin chung</w:t>
            </w:r>
          </w:p>
        </w:tc>
      </w:tr>
    </w:tbl>
    <w:p w14:paraId="027FB2A9" w14:textId="77777777" w:rsidR="00A6129B" w:rsidRDefault="00A6129B" w:rsidP="00CF718E">
      <w:pPr>
        <w:ind w:left="0"/>
      </w:pPr>
    </w:p>
    <w:p w14:paraId="237A5D06" w14:textId="5188090B" w:rsidR="00A24279" w:rsidRDefault="00E94B78" w:rsidP="00A97673">
      <w:pPr>
        <w:pStyle w:val="Heading5"/>
      </w:pPr>
      <w:r>
        <w:lastRenderedPageBreak/>
        <w:t>D</w:t>
      </w:r>
      <w:r w:rsidR="00A24279">
        <w:t>anh sách Thông tin duyệt</w:t>
      </w:r>
    </w:p>
    <w:p w14:paraId="6FA40DBE" w14:textId="77777777" w:rsidR="00A24279" w:rsidRDefault="00A24279" w:rsidP="00CF718E">
      <w:pPr>
        <w:pStyle w:val="Heading6"/>
      </w:pPr>
      <w:r w:rsidRPr="00FF37CC">
        <w:t>Prototype màn hình nhập liệu</w:t>
      </w:r>
    </w:p>
    <w:p w14:paraId="03B02A23" w14:textId="68F8B5CE" w:rsidR="00A24279" w:rsidRDefault="007B7797" w:rsidP="00CF718E">
      <w:pPr>
        <w:ind w:left="0"/>
      </w:pPr>
      <w:r>
        <w:rPr>
          <w:noProof/>
          <w:snapToGrid/>
        </w:rPr>
        <w:drawing>
          <wp:inline distT="0" distB="0" distL="0" distR="0" wp14:anchorId="1E273C15" wp14:editId="4E56D4A9">
            <wp:extent cx="2511188" cy="523164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612" cy="5251274"/>
                    </a:xfrm>
                    <a:prstGeom prst="rect">
                      <a:avLst/>
                    </a:prstGeom>
                  </pic:spPr>
                </pic:pic>
              </a:graphicData>
            </a:graphic>
          </wp:inline>
        </w:drawing>
      </w:r>
    </w:p>
    <w:p w14:paraId="409A8F4F" w14:textId="4AAC7DF9" w:rsidR="009751E3" w:rsidRPr="009751E3" w:rsidRDefault="00A24279" w:rsidP="00CF718E">
      <w:pPr>
        <w:pStyle w:val="Heading6"/>
      </w:pPr>
      <w:r w:rsidRPr="00FF37CC">
        <w:lastRenderedPageBreak/>
        <w:t>Danh sách trường dữ liệu</w:t>
      </w:r>
    </w:p>
    <w:p w14:paraId="65D50217" w14:textId="388316DD" w:rsidR="00A24279" w:rsidRDefault="00A24279" w:rsidP="004E37AB">
      <w:pPr>
        <w:numPr>
          <w:ilvl w:val="0"/>
          <w:numId w:val="11"/>
        </w:numPr>
      </w:pPr>
      <w:r w:rsidRPr="00FF37CC">
        <w:t>Bảng</w:t>
      </w:r>
      <w:r>
        <w:t xml:space="preserve"> </w:t>
      </w:r>
      <w:r w:rsidR="002B1260" w:rsidRPr="002B1260">
        <w:t>C_APPROVAL_ADVANCE_REQUEST</w:t>
      </w:r>
    </w:p>
    <w:p w14:paraId="5B43CE7B" w14:textId="77777777" w:rsidR="002B1260" w:rsidRDefault="00A24279" w:rsidP="004E37AB">
      <w:pPr>
        <w:numPr>
          <w:ilvl w:val="0"/>
          <w:numId w:val="11"/>
        </w:numPr>
      </w:pPr>
      <w:r>
        <w:t>Hiển thị</w:t>
      </w:r>
      <w:r w:rsidR="002B1260">
        <w:t xml:space="preserve"> ở dạng List, sắp xếp theo STT</w:t>
      </w:r>
      <w:r>
        <w:t xml:space="preserve"> từ </w:t>
      </w:r>
      <w:r w:rsidR="002B1260">
        <w:t>bé</w:t>
      </w:r>
      <w:r>
        <w:t xml:space="preserve"> </w:t>
      </w:r>
      <w:r w:rsidR="002B1260">
        <w:t>đến lớn</w:t>
      </w:r>
    </w:p>
    <w:p w14:paraId="13141A67" w14:textId="1B13A23D" w:rsidR="00A24279" w:rsidRPr="00FF37CC" w:rsidRDefault="00A24279" w:rsidP="004E37AB">
      <w:pPr>
        <w:numPr>
          <w:ilvl w:val="0"/>
          <w:numId w:val="11"/>
        </w:numPr>
      </w:pPr>
      <w:r>
        <w:rPr>
          <w:lang w:eastAsia="ar-SA"/>
        </w:rPr>
        <w:t>S: Hiển thị trên màn hình nhập liệu</w:t>
      </w:r>
    </w:p>
    <w:p w14:paraId="0545AA2D" w14:textId="77777777" w:rsidR="00A24279" w:rsidRPr="00FF37CC" w:rsidRDefault="00A2427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A24279" w:rsidRPr="00FF37CC" w14:paraId="6B604FCE" w14:textId="77777777" w:rsidTr="00146097">
        <w:trPr>
          <w:cantSplit/>
          <w:trHeight w:val="422"/>
          <w:tblHeader/>
        </w:trPr>
        <w:tc>
          <w:tcPr>
            <w:tcW w:w="1800" w:type="dxa"/>
            <w:shd w:val="clear" w:color="auto" w:fill="D9D9D9"/>
            <w:vAlign w:val="center"/>
          </w:tcPr>
          <w:p w14:paraId="5C9E4222" w14:textId="77777777" w:rsidR="00A24279" w:rsidRPr="00FF37CC" w:rsidRDefault="00A24279" w:rsidP="00CF718E">
            <w:pPr>
              <w:spacing w:after="120"/>
              <w:ind w:left="0"/>
              <w:jc w:val="center"/>
              <w:rPr>
                <w:b/>
              </w:rPr>
            </w:pPr>
            <w:r w:rsidRPr="00FF37CC">
              <w:rPr>
                <w:b/>
              </w:rPr>
              <w:t>Tên trường</w:t>
            </w:r>
          </w:p>
        </w:tc>
        <w:tc>
          <w:tcPr>
            <w:tcW w:w="1980" w:type="dxa"/>
            <w:shd w:val="clear" w:color="auto" w:fill="D9D9D9"/>
            <w:vAlign w:val="center"/>
          </w:tcPr>
          <w:p w14:paraId="3E5BFEA0" w14:textId="77777777" w:rsidR="00A24279" w:rsidRPr="00FF37CC" w:rsidRDefault="00A24279" w:rsidP="00CF718E">
            <w:pPr>
              <w:spacing w:after="120"/>
              <w:ind w:left="0"/>
              <w:jc w:val="center"/>
              <w:rPr>
                <w:b/>
              </w:rPr>
            </w:pPr>
            <w:r w:rsidRPr="00FF37CC">
              <w:rPr>
                <w:b/>
              </w:rPr>
              <w:t>Tên dữ liệu</w:t>
            </w:r>
          </w:p>
        </w:tc>
        <w:tc>
          <w:tcPr>
            <w:tcW w:w="1417" w:type="dxa"/>
            <w:shd w:val="clear" w:color="auto" w:fill="D9D9D9"/>
            <w:vAlign w:val="center"/>
          </w:tcPr>
          <w:p w14:paraId="6A4405A8" w14:textId="77777777" w:rsidR="00A24279" w:rsidRPr="00FF37CC" w:rsidRDefault="00A24279" w:rsidP="00CF718E">
            <w:pPr>
              <w:spacing w:after="120"/>
              <w:ind w:left="0"/>
              <w:jc w:val="center"/>
              <w:rPr>
                <w:b/>
              </w:rPr>
            </w:pPr>
            <w:r w:rsidRPr="00FF37CC">
              <w:rPr>
                <w:b/>
              </w:rPr>
              <w:t>Loại DL</w:t>
            </w:r>
          </w:p>
        </w:tc>
        <w:tc>
          <w:tcPr>
            <w:tcW w:w="630" w:type="dxa"/>
            <w:shd w:val="clear" w:color="auto" w:fill="D9D9D9"/>
            <w:vAlign w:val="center"/>
          </w:tcPr>
          <w:p w14:paraId="4E99ED73" w14:textId="77777777" w:rsidR="00A24279" w:rsidRPr="00FF37CC" w:rsidRDefault="00A24279" w:rsidP="00CF718E">
            <w:pPr>
              <w:spacing w:after="120"/>
              <w:ind w:left="0"/>
              <w:jc w:val="center"/>
              <w:rPr>
                <w:b/>
              </w:rPr>
            </w:pPr>
            <w:r w:rsidRPr="00FF37CC">
              <w:rPr>
                <w:b/>
              </w:rPr>
              <w:t>L</w:t>
            </w:r>
          </w:p>
        </w:tc>
        <w:tc>
          <w:tcPr>
            <w:tcW w:w="540" w:type="dxa"/>
            <w:shd w:val="clear" w:color="auto" w:fill="D9D9D9"/>
            <w:vAlign w:val="center"/>
          </w:tcPr>
          <w:p w14:paraId="02373271" w14:textId="77777777" w:rsidR="00A24279" w:rsidRPr="00FF37CC" w:rsidRDefault="00A24279" w:rsidP="00CF718E">
            <w:pPr>
              <w:spacing w:after="120"/>
              <w:ind w:left="0"/>
              <w:jc w:val="center"/>
              <w:rPr>
                <w:b/>
              </w:rPr>
            </w:pPr>
            <w:r w:rsidRPr="00FF37CC">
              <w:rPr>
                <w:b/>
              </w:rPr>
              <w:t>R</w:t>
            </w:r>
          </w:p>
        </w:tc>
        <w:tc>
          <w:tcPr>
            <w:tcW w:w="450" w:type="dxa"/>
            <w:shd w:val="clear" w:color="auto" w:fill="D9D9D9"/>
            <w:vAlign w:val="center"/>
          </w:tcPr>
          <w:p w14:paraId="1A96CE7A" w14:textId="77777777" w:rsidR="00A24279" w:rsidRPr="00FF37CC" w:rsidRDefault="00A24279" w:rsidP="00CF718E">
            <w:pPr>
              <w:spacing w:after="120"/>
              <w:ind w:left="0"/>
              <w:jc w:val="center"/>
              <w:rPr>
                <w:b/>
              </w:rPr>
            </w:pPr>
            <w:r w:rsidRPr="00FF37CC">
              <w:rPr>
                <w:b/>
              </w:rPr>
              <w:t>M</w:t>
            </w:r>
          </w:p>
        </w:tc>
        <w:tc>
          <w:tcPr>
            <w:tcW w:w="540" w:type="dxa"/>
            <w:shd w:val="clear" w:color="auto" w:fill="D9D9D9"/>
          </w:tcPr>
          <w:p w14:paraId="267BE55B" w14:textId="77777777" w:rsidR="00A24279" w:rsidRPr="00926A39" w:rsidRDefault="00A24279" w:rsidP="00CF718E">
            <w:pPr>
              <w:spacing w:after="120"/>
              <w:ind w:left="0"/>
              <w:jc w:val="center"/>
              <w:rPr>
                <w:b/>
                <w:sz w:val="22"/>
              </w:rPr>
            </w:pPr>
            <w:r>
              <w:rPr>
                <w:b/>
              </w:rPr>
              <w:t>S</w:t>
            </w:r>
          </w:p>
        </w:tc>
        <w:tc>
          <w:tcPr>
            <w:tcW w:w="7380" w:type="dxa"/>
            <w:shd w:val="clear" w:color="auto" w:fill="D9D9D9"/>
            <w:vAlign w:val="center"/>
          </w:tcPr>
          <w:p w14:paraId="7A1AA607" w14:textId="77777777" w:rsidR="00A24279" w:rsidRPr="00FF37CC" w:rsidRDefault="00A24279" w:rsidP="00CF718E">
            <w:pPr>
              <w:spacing w:after="120"/>
              <w:ind w:left="0"/>
              <w:jc w:val="center"/>
              <w:rPr>
                <w:b/>
              </w:rPr>
            </w:pPr>
            <w:r w:rsidRPr="00FF37CC">
              <w:rPr>
                <w:b/>
              </w:rPr>
              <w:t>Mô tả</w:t>
            </w:r>
          </w:p>
        </w:tc>
      </w:tr>
      <w:tr w:rsidR="00A24279" w:rsidRPr="00FF37CC" w14:paraId="1B8605D6" w14:textId="77777777" w:rsidTr="00146097">
        <w:trPr>
          <w:cantSplit/>
          <w:trHeight w:val="827"/>
        </w:trPr>
        <w:tc>
          <w:tcPr>
            <w:tcW w:w="1800" w:type="dxa"/>
          </w:tcPr>
          <w:p w14:paraId="68E27603" w14:textId="77777777" w:rsidR="00A24279" w:rsidRPr="00FF37CC" w:rsidRDefault="00A24279" w:rsidP="00CF718E">
            <w:pPr>
              <w:ind w:left="0"/>
            </w:pPr>
            <w:r>
              <w:t>ID</w:t>
            </w:r>
          </w:p>
        </w:tc>
        <w:tc>
          <w:tcPr>
            <w:tcW w:w="1980" w:type="dxa"/>
          </w:tcPr>
          <w:p w14:paraId="52D64BBF" w14:textId="333B71BC" w:rsidR="00A24279" w:rsidRPr="00FF37CC" w:rsidRDefault="00A24279" w:rsidP="00CF718E">
            <w:pPr>
              <w:ind w:left="0"/>
            </w:pPr>
            <w:r>
              <w:rPr>
                <w:szCs w:val="24"/>
              </w:rPr>
              <w:t>C_</w:t>
            </w:r>
            <w:r w:rsidR="002B1260">
              <w:rPr>
                <w:szCs w:val="24"/>
              </w:rPr>
              <w:t>Approval_</w:t>
            </w:r>
            <w:r>
              <w:rPr>
                <w:szCs w:val="24"/>
              </w:rPr>
              <w:t>Advance_Request_</w:t>
            </w:r>
            <w:r w:rsidRPr="00AB2F64">
              <w:rPr>
                <w:szCs w:val="24"/>
              </w:rPr>
              <w:t>ID</w:t>
            </w:r>
          </w:p>
        </w:tc>
        <w:tc>
          <w:tcPr>
            <w:tcW w:w="1417" w:type="dxa"/>
          </w:tcPr>
          <w:p w14:paraId="0224C57E" w14:textId="77777777" w:rsidR="00A24279" w:rsidRPr="00FF37CC" w:rsidRDefault="00A24279" w:rsidP="00CF718E">
            <w:pPr>
              <w:ind w:left="0"/>
            </w:pPr>
            <w:r>
              <w:t>Number</w:t>
            </w:r>
          </w:p>
          <w:p w14:paraId="57B923DA" w14:textId="77777777" w:rsidR="00A24279" w:rsidRPr="00FF37CC" w:rsidRDefault="00A24279" w:rsidP="00CF718E">
            <w:pPr>
              <w:ind w:left="0"/>
            </w:pPr>
          </w:p>
        </w:tc>
        <w:tc>
          <w:tcPr>
            <w:tcW w:w="630" w:type="dxa"/>
          </w:tcPr>
          <w:p w14:paraId="74A13B0F" w14:textId="77777777" w:rsidR="00A24279" w:rsidRPr="00FF37CC" w:rsidRDefault="00A24279" w:rsidP="00CF718E">
            <w:pPr>
              <w:pStyle w:val="Sothutu-1so"/>
              <w:spacing w:before="120" w:after="120" w:line="276" w:lineRule="auto"/>
              <w:jc w:val="left"/>
              <w:rPr>
                <w:szCs w:val="24"/>
              </w:rPr>
            </w:pPr>
            <w:r w:rsidRPr="00FF37CC">
              <w:rPr>
                <w:szCs w:val="24"/>
              </w:rPr>
              <w:t>50</w:t>
            </w:r>
          </w:p>
        </w:tc>
        <w:tc>
          <w:tcPr>
            <w:tcW w:w="540" w:type="dxa"/>
          </w:tcPr>
          <w:p w14:paraId="6863AFA0" w14:textId="77777777" w:rsidR="00A24279" w:rsidRPr="00FF37CC" w:rsidRDefault="00A24279" w:rsidP="00CF718E">
            <w:pPr>
              <w:pStyle w:val="Sothutu-1so"/>
              <w:spacing w:before="120" w:after="120" w:line="276" w:lineRule="auto"/>
              <w:jc w:val="left"/>
              <w:rPr>
                <w:szCs w:val="24"/>
              </w:rPr>
            </w:pPr>
            <w:r>
              <w:rPr>
                <w:szCs w:val="24"/>
              </w:rPr>
              <w:t>Y</w:t>
            </w:r>
          </w:p>
        </w:tc>
        <w:tc>
          <w:tcPr>
            <w:tcW w:w="450" w:type="dxa"/>
          </w:tcPr>
          <w:p w14:paraId="53556CA8" w14:textId="77777777" w:rsidR="00A24279" w:rsidRPr="00FF37CC" w:rsidRDefault="00A24279" w:rsidP="00CF718E">
            <w:pPr>
              <w:pStyle w:val="Sothutu-1so"/>
              <w:spacing w:before="120" w:after="120" w:line="276" w:lineRule="auto"/>
              <w:jc w:val="left"/>
              <w:rPr>
                <w:szCs w:val="24"/>
              </w:rPr>
            </w:pPr>
            <w:r>
              <w:rPr>
                <w:szCs w:val="24"/>
              </w:rPr>
              <w:t>N</w:t>
            </w:r>
          </w:p>
        </w:tc>
        <w:tc>
          <w:tcPr>
            <w:tcW w:w="540" w:type="dxa"/>
          </w:tcPr>
          <w:p w14:paraId="0F365994" w14:textId="77777777" w:rsidR="00A24279" w:rsidRDefault="00A24279" w:rsidP="00CF718E">
            <w:pPr>
              <w:pStyle w:val="Sothutu-1so"/>
              <w:spacing w:before="120" w:after="120" w:line="276" w:lineRule="auto"/>
              <w:ind w:left="360" w:hanging="360"/>
              <w:jc w:val="center"/>
              <w:rPr>
                <w:szCs w:val="24"/>
              </w:rPr>
            </w:pPr>
            <w:r>
              <w:rPr>
                <w:szCs w:val="24"/>
              </w:rPr>
              <w:t>N</w:t>
            </w:r>
          </w:p>
        </w:tc>
        <w:tc>
          <w:tcPr>
            <w:tcW w:w="7380" w:type="dxa"/>
          </w:tcPr>
          <w:p w14:paraId="33172F80" w14:textId="77777777" w:rsidR="00A24279" w:rsidRPr="00FF37CC" w:rsidRDefault="00A24279" w:rsidP="00CF718E">
            <w:pPr>
              <w:pStyle w:val="Sothutu-1so"/>
              <w:spacing w:before="120" w:after="120" w:line="276" w:lineRule="auto"/>
              <w:ind w:left="360" w:hanging="360"/>
              <w:jc w:val="left"/>
              <w:rPr>
                <w:szCs w:val="24"/>
              </w:rPr>
            </w:pPr>
            <w:r>
              <w:rPr>
                <w:szCs w:val="24"/>
              </w:rPr>
              <w:t>Key, tự sinh</w:t>
            </w:r>
          </w:p>
        </w:tc>
      </w:tr>
      <w:tr w:rsidR="00A24279" w:rsidRPr="00FF37CC" w14:paraId="1B82D2B0" w14:textId="77777777" w:rsidTr="00146097">
        <w:trPr>
          <w:cantSplit/>
          <w:trHeight w:val="827"/>
        </w:trPr>
        <w:tc>
          <w:tcPr>
            <w:tcW w:w="1800" w:type="dxa"/>
          </w:tcPr>
          <w:p w14:paraId="0F4ED242" w14:textId="750C5950" w:rsidR="00A24279" w:rsidRPr="00FF37CC" w:rsidRDefault="002B1260" w:rsidP="00CF718E">
            <w:pPr>
              <w:ind w:left="0"/>
            </w:pPr>
            <w:r>
              <w:rPr>
                <w:szCs w:val="24"/>
              </w:rPr>
              <w:t>STT</w:t>
            </w:r>
          </w:p>
        </w:tc>
        <w:tc>
          <w:tcPr>
            <w:tcW w:w="1980" w:type="dxa"/>
          </w:tcPr>
          <w:p w14:paraId="5DE4EEA3" w14:textId="47726AB7" w:rsidR="00A24279" w:rsidRPr="00FF37CC" w:rsidRDefault="00623856" w:rsidP="00CF718E">
            <w:pPr>
              <w:ind w:left="0"/>
            </w:pPr>
            <w:r>
              <w:t>No</w:t>
            </w:r>
          </w:p>
        </w:tc>
        <w:tc>
          <w:tcPr>
            <w:tcW w:w="1417" w:type="dxa"/>
          </w:tcPr>
          <w:p w14:paraId="32A3DA0D" w14:textId="4BAD3263" w:rsidR="00A24279" w:rsidRPr="00FF37CC" w:rsidRDefault="002B1260" w:rsidP="00CF718E">
            <w:pPr>
              <w:ind w:left="0"/>
            </w:pPr>
            <w:r>
              <w:t>Number</w:t>
            </w:r>
          </w:p>
        </w:tc>
        <w:tc>
          <w:tcPr>
            <w:tcW w:w="630" w:type="dxa"/>
          </w:tcPr>
          <w:p w14:paraId="52F101B5" w14:textId="7B12DF50" w:rsidR="00A24279" w:rsidRPr="00FF37CC" w:rsidRDefault="00DD4800" w:rsidP="00CF718E">
            <w:pPr>
              <w:pStyle w:val="Sothutu-1so"/>
              <w:spacing w:before="120" w:after="120" w:line="276" w:lineRule="auto"/>
              <w:jc w:val="left"/>
              <w:rPr>
                <w:szCs w:val="24"/>
              </w:rPr>
            </w:pPr>
            <w:r>
              <w:rPr>
                <w:szCs w:val="24"/>
              </w:rPr>
              <w:t>02</w:t>
            </w:r>
          </w:p>
        </w:tc>
        <w:tc>
          <w:tcPr>
            <w:tcW w:w="540" w:type="dxa"/>
          </w:tcPr>
          <w:p w14:paraId="02DB668F" w14:textId="77777777" w:rsidR="00A24279" w:rsidRPr="00FF37CC" w:rsidRDefault="00A24279" w:rsidP="00CF718E">
            <w:pPr>
              <w:pStyle w:val="Sothutu-1so"/>
              <w:spacing w:before="120" w:after="120" w:line="276" w:lineRule="auto"/>
              <w:jc w:val="left"/>
              <w:rPr>
                <w:szCs w:val="24"/>
              </w:rPr>
            </w:pPr>
            <w:r>
              <w:rPr>
                <w:szCs w:val="24"/>
              </w:rPr>
              <w:t>Y</w:t>
            </w:r>
          </w:p>
        </w:tc>
        <w:tc>
          <w:tcPr>
            <w:tcW w:w="450" w:type="dxa"/>
          </w:tcPr>
          <w:p w14:paraId="35FA1B58" w14:textId="77777777" w:rsidR="00A24279" w:rsidRPr="00FF37CC" w:rsidRDefault="00A24279" w:rsidP="00CF718E">
            <w:pPr>
              <w:pStyle w:val="Sothutu-1so"/>
              <w:spacing w:before="120" w:after="120" w:line="276" w:lineRule="auto"/>
              <w:jc w:val="left"/>
              <w:rPr>
                <w:szCs w:val="24"/>
              </w:rPr>
            </w:pPr>
            <w:r>
              <w:rPr>
                <w:szCs w:val="24"/>
              </w:rPr>
              <w:t>Y</w:t>
            </w:r>
          </w:p>
        </w:tc>
        <w:tc>
          <w:tcPr>
            <w:tcW w:w="540" w:type="dxa"/>
          </w:tcPr>
          <w:p w14:paraId="56F7DCEE" w14:textId="77777777" w:rsidR="00A24279" w:rsidRPr="00FF37CC" w:rsidRDefault="00A24279" w:rsidP="00CF718E">
            <w:pPr>
              <w:pStyle w:val="Sothutu-1so"/>
              <w:spacing w:before="120" w:after="120" w:line="276" w:lineRule="auto"/>
              <w:jc w:val="center"/>
              <w:rPr>
                <w:szCs w:val="24"/>
              </w:rPr>
            </w:pPr>
            <w:r>
              <w:rPr>
                <w:szCs w:val="24"/>
              </w:rPr>
              <w:t>Y</w:t>
            </w:r>
          </w:p>
        </w:tc>
        <w:tc>
          <w:tcPr>
            <w:tcW w:w="7380" w:type="dxa"/>
          </w:tcPr>
          <w:p w14:paraId="7DE37EC2" w14:textId="1354AA2E" w:rsidR="00A24279" w:rsidRPr="00FF37CC" w:rsidRDefault="00A24279" w:rsidP="00CF718E">
            <w:pPr>
              <w:pStyle w:val="Sothutu-1so"/>
              <w:spacing w:before="120" w:after="120" w:line="276" w:lineRule="auto"/>
              <w:jc w:val="left"/>
              <w:rPr>
                <w:szCs w:val="24"/>
              </w:rPr>
            </w:pPr>
            <w:r>
              <w:rPr>
                <w:szCs w:val="24"/>
              </w:rPr>
              <w:t xml:space="preserve">Lấy theo Tab </w:t>
            </w:r>
            <w:r w:rsidR="002D44A1">
              <w:rPr>
                <w:szCs w:val="24"/>
              </w:rPr>
              <w:t>Thông tin duyệt</w:t>
            </w:r>
          </w:p>
        </w:tc>
      </w:tr>
      <w:tr w:rsidR="00A24279" w:rsidRPr="00FF37CC" w14:paraId="41507167" w14:textId="77777777" w:rsidTr="00146097">
        <w:trPr>
          <w:cantSplit/>
          <w:trHeight w:val="827"/>
        </w:trPr>
        <w:tc>
          <w:tcPr>
            <w:tcW w:w="1800" w:type="dxa"/>
          </w:tcPr>
          <w:p w14:paraId="04D9674F" w14:textId="5A0A1635" w:rsidR="00A24279" w:rsidRDefault="002D44A1" w:rsidP="00CF718E">
            <w:pPr>
              <w:ind w:left="0"/>
              <w:rPr>
                <w:szCs w:val="24"/>
              </w:rPr>
            </w:pPr>
            <w:r>
              <w:rPr>
                <w:szCs w:val="24"/>
              </w:rPr>
              <w:t>Phòng ban phê duyệt</w:t>
            </w:r>
          </w:p>
        </w:tc>
        <w:tc>
          <w:tcPr>
            <w:tcW w:w="1980" w:type="dxa"/>
          </w:tcPr>
          <w:p w14:paraId="235CEC1C" w14:textId="39C4E54E" w:rsidR="00A24279" w:rsidRDefault="00623856" w:rsidP="00CF718E">
            <w:pPr>
              <w:ind w:left="0"/>
              <w:rPr>
                <w:szCs w:val="24"/>
              </w:rPr>
            </w:pPr>
            <w:r w:rsidRPr="00623856">
              <w:rPr>
                <w:szCs w:val="24"/>
              </w:rPr>
              <w:t>C_DEPARTMENT_ID</w:t>
            </w:r>
          </w:p>
        </w:tc>
        <w:tc>
          <w:tcPr>
            <w:tcW w:w="1417" w:type="dxa"/>
          </w:tcPr>
          <w:p w14:paraId="36CC9305" w14:textId="77777777" w:rsidR="00A24279" w:rsidRDefault="00A24279" w:rsidP="00CF718E">
            <w:pPr>
              <w:ind w:left="0"/>
            </w:pPr>
            <w:r>
              <w:t>String</w:t>
            </w:r>
          </w:p>
          <w:p w14:paraId="3EDAC0AB" w14:textId="1DC557F8" w:rsidR="002D44A1" w:rsidRDefault="002D44A1" w:rsidP="00CF718E">
            <w:pPr>
              <w:ind w:left="0"/>
            </w:pPr>
          </w:p>
        </w:tc>
        <w:tc>
          <w:tcPr>
            <w:tcW w:w="630" w:type="dxa"/>
          </w:tcPr>
          <w:p w14:paraId="691E396F" w14:textId="77777777" w:rsidR="00A24279" w:rsidRDefault="00A24279" w:rsidP="00CF718E">
            <w:pPr>
              <w:pStyle w:val="Sothutu-1so"/>
              <w:spacing w:before="120" w:after="120" w:line="276" w:lineRule="auto"/>
              <w:jc w:val="left"/>
              <w:rPr>
                <w:szCs w:val="24"/>
              </w:rPr>
            </w:pPr>
            <w:r>
              <w:rPr>
                <w:szCs w:val="24"/>
              </w:rPr>
              <w:t>250</w:t>
            </w:r>
          </w:p>
        </w:tc>
        <w:tc>
          <w:tcPr>
            <w:tcW w:w="540" w:type="dxa"/>
          </w:tcPr>
          <w:p w14:paraId="478E44F2" w14:textId="77777777" w:rsidR="00A24279" w:rsidRDefault="00A24279" w:rsidP="00CF718E">
            <w:pPr>
              <w:pStyle w:val="Sothutu-1so"/>
              <w:spacing w:before="120" w:after="120" w:line="276" w:lineRule="auto"/>
              <w:jc w:val="left"/>
              <w:rPr>
                <w:szCs w:val="24"/>
              </w:rPr>
            </w:pPr>
            <w:r>
              <w:rPr>
                <w:szCs w:val="24"/>
              </w:rPr>
              <w:t>Y</w:t>
            </w:r>
          </w:p>
        </w:tc>
        <w:tc>
          <w:tcPr>
            <w:tcW w:w="450" w:type="dxa"/>
          </w:tcPr>
          <w:p w14:paraId="37F7C7CA" w14:textId="77777777" w:rsidR="00A24279" w:rsidRDefault="00A24279" w:rsidP="00CF718E">
            <w:pPr>
              <w:pStyle w:val="Sothutu-1so"/>
              <w:spacing w:before="120" w:after="120" w:line="276" w:lineRule="auto"/>
              <w:jc w:val="left"/>
              <w:rPr>
                <w:szCs w:val="24"/>
              </w:rPr>
            </w:pPr>
            <w:r>
              <w:rPr>
                <w:szCs w:val="24"/>
              </w:rPr>
              <w:t>Y</w:t>
            </w:r>
          </w:p>
        </w:tc>
        <w:tc>
          <w:tcPr>
            <w:tcW w:w="540" w:type="dxa"/>
          </w:tcPr>
          <w:p w14:paraId="37B85BFC" w14:textId="77777777" w:rsidR="00A24279" w:rsidRDefault="00A24279" w:rsidP="00CF718E">
            <w:pPr>
              <w:pStyle w:val="Sothutu-1so"/>
              <w:spacing w:before="120" w:after="120" w:line="276" w:lineRule="auto"/>
              <w:jc w:val="center"/>
              <w:rPr>
                <w:szCs w:val="24"/>
              </w:rPr>
            </w:pPr>
            <w:r>
              <w:rPr>
                <w:szCs w:val="24"/>
              </w:rPr>
              <w:t>Y</w:t>
            </w:r>
          </w:p>
        </w:tc>
        <w:tc>
          <w:tcPr>
            <w:tcW w:w="7380" w:type="dxa"/>
          </w:tcPr>
          <w:p w14:paraId="36ADB6F4" w14:textId="1E6C333A" w:rsidR="00A24279" w:rsidRDefault="002D44A1" w:rsidP="00CF718E">
            <w:pPr>
              <w:pStyle w:val="Sothutu-1so"/>
              <w:spacing w:before="120" w:after="120" w:line="360" w:lineRule="auto"/>
              <w:jc w:val="left"/>
              <w:rPr>
                <w:szCs w:val="24"/>
              </w:rPr>
            </w:pPr>
            <w:r>
              <w:rPr>
                <w:szCs w:val="24"/>
              </w:rPr>
              <w:t>Lấy theo Tab Thông tin duyệt</w:t>
            </w:r>
          </w:p>
        </w:tc>
      </w:tr>
      <w:tr w:rsidR="00A24279" w:rsidRPr="00FF37CC" w14:paraId="0EB0E827" w14:textId="77777777" w:rsidTr="00146097">
        <w:trPr>
          <w:cantSplit/>
          <w:trHeight w:val="827"/>
        </w:trPr>
        <w:tc>
          <w:tcPr>
            <w:tcW w:w="1800" w:type="dxa"/>
          </w:tcPr>
          <w:p w14:paraId="461B5030" w14:textId="19D7440E" w:rsidR="00A24279" w:rsidRDefault="002D44A1" w:rsidP="00CF718E">
            <w:pPr>
              <w:ind w:left="0"/>
              <w:rPr>
                <w:szCs w:val="24"/>
              </w:rPr>
            </w:pPr>
            <w:r>
              <w:rPr>
                <w:szCs w:val="24"/>
              </w:rPr>
              <w:t>Email</w:t>
            </w:r>
            <w:r w:rsidR="00A24279">
              <w:rPr>
                <w:szCs w:val="24"/>
              </w:rPr>
              <w:t xml:space="preserve"> </w:t>
            </w:r>
          </w:p>
        </w:tc>
        <w:tc>
          <w:tcPr>
            <w:tcW w:w="1980" w:type="dxa"/>
          </w:tcPr>
          <w:p w14:paraId="20E01E20" w14:textId="17ACB826" w:rsidR="00A24279" w:rsidRDefault="00623856" w:rsidP="00CF718E">
            <w:pPr>
              <w:ind w:left="0"/>
              <w:rPr>
                <w:szCs w:val="24"/>
              </w:rPr>
            </w:pPr>
            <w:r w:rsidRPr="00623856">
              <w:rPr>
                <w:szCs w:val="24"/>
              </w:rPr>
              <w:t>EMAIL</w:t>
            </w:r>
          </w:p>
        </w:tc>
        <w:tc>
          <w:tcPr>
            <w:tcW w:w="1417" w:type="dxa"/>
          </w:tcPr>
          <w:p w14:paraId="50F07F8D" w14:textId="25B609DF" w:rsidR="00A24279" w:rsidRDefault="002D44A1" w:rsidP="00CF718E">
            <w:pPr>
              <w:ind w:left="0"/>
            </w:pPr>
            <w:r>
              <w:t>String</w:t>
            </w:r>
          </w:p>
        </w:tc>
        <w:tc>
          <w:tcPr>
            <w:tcW w:w="630" w:type="dxa"/>
          </w:tcPr>
          <w:p w14:paraId="355A1A77" w14:textId="77777777" w:rsidR="00A24279" w:rsidRDefault="00A24279" w:rsidP="00CF718E">
            <w:pPr>
              <w:pStyle w:val="Sothutu-1so"/>
              <w:spacing w:before="120" w:after="120" w:line="276" w:lineRule="auto"/>
              <w:jc w:val="left"/>
              <w:rPr>
                <w:szCs w:val="24"/>
              </w:rPr>
            </w:pPr>
            <w:r>
              <w:rPr>
                <w:szCs w:val="24"/>
              </w:rPr>
              <w:t>20</w:t>
            </w:r>
          </w:p>
        </w:tc>
        <w:tc>
          <w:tcPr>
            <w:tcW w:w="540" w:type="dxa"/>
          </w:tcPr>
          <w:p w14:paraId="5CB623B1" w14:textId="77777777" w:rsidR="00A24279" w:rsidRDefault="00A24279" w:rsidP="00CF718E">
            <w:pPr>
              <w:pStyle w:val="Sothutu-1so"/>
              <w:spacing w:before="120" w:after="120" w:line="276" w:lineRule="auto"/>
              <w:jc w:val="left"/>
              <w:rPr>
                <w:szCs w:val="24"/>
              </w:rPr>
            </w:pPr>
            <w:r>
              <w:rPr>
                <w:szCs w:val="24"/>
              </w:rPr>
              <w:t>Y</w:t>
            </w:r>
          </w:p>
        </w:tc>
        <w:tc>
          <w:tcPr>
            <w:tcW w:w="450" w:type="dxa"/>
          </w:tcPr>
          <w:p w14:paraId="52841CAF" w14:textId="77777777" w:rsidR="00A24279" w:rsidRDefault="00A24279" w:rsidP="00CF718E">
            <w:pPr>
              <w:pStyle w:val="Sothutu-1so"/>
              <w:spacing w:before="120" w:after="120" w:line="276" w:lineRule="auto"/>
              <w:jc w:val="left"/>
              <w:rPr>
                <w:szCs w:val="24"/>
              </w:rPr>
            </w:pPr>
            <w:r>
              <w:rPr>
                <w:szCs w:val="24"/>
              </w:rPr>
              <w:t>Y</w:t>
            </w:r>
          </w:p>
        </w:tc>
        <w:tc>
          <w:tcPr>
            <w:tcW w:w="540" w:type="dxa"/>
          </w:tcPr>
          <w:p w14:paraId="314D482E" w14:textId="77777777" w:rsidR="00A24279" w:rsidRDefault="00A24279" w:rsidP="00CF718E">
            <w:pPr>
              <w:pStyle w:val="Sothutu-1so"/>
              <w:spacing w:before="120" w:after="120" w:line="276" w:lineRule="auto"/>
              <w:jc w:val="center"/>
              <w:rPr>
                <w:szCs w:val="24"/>
              </w:rPr>
            </w:pPr>
            <w:r>
              <w:rPr>
                <w:szCs w:val="24"/>
              </w:rPr>
              <w:t>Y</w:t>
            </w:r>
          </w:p>
        </w:tc>
        <w:tc>
          <w:tcPr>
            <w:tcW w:w="7380" w:type="dxa"/>
          </w:tcPr>
          <w:p w14:paraId="6478F08B" w14:textId="6E51855C" w:rsidR="00A24279" w:rsidRDefault="00A24279" w:rsidP="00CF718E">
            <w:pPr>
              <w:pStyle w:val="Sothutu-1so"/>
              <w:spacing w:before="120" w:after="120" w:line="276" w:lineRule="auto"/>
              <w:rPr>
                <w:szCs w:val="24"/>
              </w:rPr>
            </w:pPr>
            <w:r w:rsidRPr="00311EE8">
              <w:rPr>
                <w:szCs w:val="24"/>
              </w:rPr>
              <w:t xml:space="preserve"> </w:t>
            </w:r>
            <w:r w:rsidR="002D44A1">
              <w:rPr>
                <w:szCs w:val="24"/>
              </w:rPr>
              <w:t>Lấy theo Tab Thông tin duyệt</w:t>
            </w:r>
          </w:p>
        </w:tc>
      </w:tr>
      <w:tr w:rsidR="002D44A1" w:rsidRPr="00FF37CC" w14:paraId="55A6069D" w14:textId="77777777" w:rsidTr="00146097">
        <w:trPr>
          <w:cantSplit/>
          <w:trHeight w:val="827"/>
        </w:trPr>
        <w:tc>
          <w:tcPr>
            <w:tcW w:w="1800" w:type="dxa"/>
          </w:tcPr>
          <w:p w14:paraId="45316B7A" w14:textId="3E0B3192" w:rsidR="002D44A1" w:rsidRDefault="002D44A1" w:rsidP="00CF718E">
            <w:pPr>
              <w:ind w:left="0"/>
              <w:rPr>
                <w:szCs w:val="24"/>
              </w:rPr>
            </w:pPr>
            <w:r>
              <w:rPr>
                <w:szCs w:val="24"/>
              </w:rPr>
              <w:t>Trạng thái duyệt+ Ngày duyệt</w:t>
            </w:r>
          </w:p>
        </w:tc>
        <w:tc>
          <w:tcPr>
            <w:tcW w:w="1980" w:type="dxa"/>
          </w:tcPr>
          <w:p w14:paraId="13F4F985" w14:textId="25FF2D19" w:rsidR="002D44A1" w:rsidRDefault="009E528D" w:rsidP="00CF718E">
            <w:pPr>
              <w:ind w:left="0"/>
              <w:rPr>
                <w:szCs w:val="24"/>
              </w:rPr>
            </w:pPr>
            <w:r w:rsidRPr="0096743C">
              <w:rPr>
                <w:szCs w:val="24"/>
                <w:highlight w:val="yellow"/>
              </w:rPr>
              <w:t>APPROVE_STATUS+ APPROVE_date</w:t>
            </w:r>
          </w:p>
        </w:tc>
        <w:tc>
          <w:tcPr>
            <w:tcW w:w="1417" w:type="dxa"/>
          </w:tcPr>
          <w:p w14:paraId="381520C2" w14:textId="0A556E21" w:rsidR="002D44A1" w:rsidRDefault="002D44A1" w:rsidP="00CF718E">
            <w:pPr>
              <w:ind w:left="0"/>
            </w:pPr>
            <w:r>
              <w:t>String</w:t>
            </w:r>
          </w:p>
        </w:tc>
        <w:tc>
          <w:tcPr>
            <w:tcW w:w="630" w:type="dxa"/>
          </w:tcPr>
          <w:p w14:paraId="1D968A38" w14:textId="7755F6A4" w:rsidR="002D44A1" w:rsidRDefault="00DD4800" w:rsidP="00CF718E">
            <w:pPr>
              <w:pStyle w:val="Sothutu-1so"/>
              <w:spacing w:before="120" w:after="120" w:line="276" w:lineRule="auto"/>
              <w:jc w:val="left"/>
              <w:rPr>
                <w:szCs w:val="24"/>
              </w:rPr>
            </w:pPr>
            <w:r>
              <w:rPr>
                <w:szCs w:val="24"/>
              </w:rPr>
              <w:t>50</w:t>
            </w:r>
          </w:p>
        </w:tc>
        <w:tc>
          <w:tcPr>
            <w:tcW w:w="540" w:type="dxa"/>
          </w:tcPr>
          <w:p w14:paraId="334154B8" w14:textId="08D41B53" w:rsidR="002D44A1" w:rsidRDefault="00DD4800" w:rsidP="00CF718E">
            <w:pPr>
              <w:pStyle w:val="Sothutu-1so"/>
              <w:spacing w:before="120" w:after="120" w:line="276" w:lineRule="auto"/>
              <w:jc w:val="left"/>
              <w:rPr>
                <w:szCs w:val="24"/>
              </w:rPr>
            </w:pPr>
            <w:r>
              <w:rPr>
                <w:szCs w:val="24"/>
              </w:rPr>
              <w:t>Y</w:t>
            </w:r>
          </w:p>
        </w:tc>
        <w:tc>
          <w:tcPr>
            <w:tcW w:w="450" w:type="dxa"/>
          </w:tcPr>
          <w:p w14:paraId="6C5BF088" w14:textId="23448066" w:rsidR="002D44A1" w:rsidRDefault="00DD4800" w:rsidP="00CF718E">
            <w:pPr>
              <w:pStyle w:val="Sothutu-1so"/>
              <w:spacing w:before="120" w:after="120" w:line="276" w:lineRule="auto"/>
              <w:jc w:val="left"/>
              <w:rPr>
                <w:szCs w:val="24"/>
              </w:rPr>
            </w:pPr>
            <w:r>
              <w:rPr>
                <w:szCs w:val="24"/>
              </w:rPr>
              <w:t>Y</w:t>
            </w:r>
          </w:p>
        </w:tc>
        <w:tc>
          <w:tcPr>
            <w:tcW w:w="540" w:type="dxa"/>
          </w:tcPr>
          <w:p w14:paraId="1E277B82" w14:textId="1110F9F8" w:rsidR="002D44A1" w:rsidRDefault="00DD4800" w:rsidP="00CF718E">
            <w:pPr>
              <w:pStyle w:val="Sothutu-1so"/>
              <w:spacing w:before="120" w:after="120" w:line="276" w:lineRule="auto"/>
              <w:jc w:val="center"/>
              <w:rPr>
                <w:szCs w:val="24"/>
              </w:rPr>
            </w:pPr>
            <w:r>
              <w:rPr>
                <w:szCs w:val="24"/>
              </w:rPr>
              <w:t>Y</w:t>
            </w:r>
          </w:p>
        </w:tc>
        <w:tc>
          <w:tcPr>
            <w:tcW w:w="7380" w:type="dxa"/>
          </w:tcPr>
          <w:p w14:paraId="6BB9E57E" w14:textId="3932E2FB" w:rsidR="002D44A1" w:rsidRPr="00311EE8" w:rsidRDefault="00DD4800" w:rsidP="00CF718E">
            <w:pPr>
              <w:pStyle w:val="Sothutu-1so"/>
              <w:spacing w:before="120" w:after="120" w:line="276" w:lineRule="auto"/>
              <w:rPr>
                <w:szCs w:val="24"/>
              </w:rPr>
            </w:pPr>
            <w:r>
              <w:rPr>
                <w:szCs w:val="24"/>
              </w:rPr>
              <w:t>Lấy theo Tab Thông tin duyệt</w:t>
            </w:r>
          </w:p>
        </w:tc>
      </w:tr>
    </w:tbl>
    <w:p w14:paraId="33C6E9F9" w14:textId="77777777" w:rsidR="00A24279" w:rsidRDefault="00A24279" w:rsidP="00CF718E"/>
    <w:p w14:paraId="710ACC12" w14:textId="77777777" w:rsidR="00A24279" w:rsidRPr="0097273A" w:rsidRDefault="00A24279" w:rsidP="00CF718E">
      <w:pPr>
        <w:pStyle w:val="Heading6"/>
      </w:pPr>
      <w:r w:rsidRPr="0097273A">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24279" w:rsidRPr="00FF37CC" w14:paraId="44515CC5" w14:textId="77777777" w:rsidTr="00146097">
        <w:trPr>
          <w:trHeight w:val="530"/>
          <w:tblHeader/>
        </w:trPr>
        <w:tc>
          <w:tcPr>
            <w:tcW w:w="2424" w:type="dxa"/>
            <w:shd w:val="clear" w:color="auto" w:fill="D9D9D9"/>
          </w:tcPr>
          <w:p w14:paraId="4643CDD8" w14:textId="77777777" w:rsidR="00A24279" w:rsidRPr="00FF37CC" w:rsidRDefault="00A24279" w:rsidP="00CF718E">
            <w:pPr>
              <w:ind w:left="0"/>
              <w:rPr>
                <w:b/>
              </w:rPr>
            </w:pPr>
            <w:r w:rsidRPr="00FF37CC">
              <w:rPr>
                <w:b/>
              </w:rPr>
              <w:t>Thao tác</w:t>
            </w:r>
          </w:p>
        </w:tc>
        <w:tc>
          <w:tcPr>
            <w:tcW w:w="1176" w:type="dxa"/>
            <w:shd w:val="clear" w:color="auto" w:fill="D9D9D9"/>
          </w:tcPr>
          <w:p w14:paraId="323CA253" w14:textId="77777777" w:rsidR="00A24279" w:rsidRPr="00FF37CC" w:rsidRDefault="00A24279" w:rsidP="00CF718E">
            <w:pPr>
              <w:ind w:left="0"/>
              <w:rPr>
                <w:b/>
                <w:color w:val="000000"/>
              </w:rPr>
            </w:pPr>
            <w:r w:rsidRPr="00FF37CC">
              <w:rPr>
                <w:b/>
                <w:color w:val="000000"/>
              </w:rPr>
              <w:t>Hiển thị</w:t>
            </w:r>
          </w:p>
        </w:tc>
        <w:tc>
          <w:tcPr>
            <w:tcW w:w="10710" w:type="dxa"/>
            <w:shd w:val="clear" w:color="auto" w:fill="D9D9D9"/>
          </w:tcPr>
          <w:p w14:paraId="5B2C0F3C" w14:textId="77777777" w:rsidR="00A24279" w:rsidRPr="00FF37CC" w:rsidRDefault="00A24279" w:rsidP="00CF718E">
            <w:pPr>
              <w:ind w:left="0"/>
              <w:rPr>
                <w:b/>
              </w:rPr>
            </w:pPr>
            <w:r w:rsidRPr="00FF37CC">
              <w:rPr>
                <w:b/>
              </w:rPr>
              <w:t>Mô tả</w:t>
            </w:r>
          </w:p>
        </w:tc>
      </w:tr>
      <w:tr w:rsidR="00A24279" w:rsidRPr="00FF37CC" w14:paraId="4DA57874" w14:textId="77777777" w:rsidTr="00146097">
        <w:tc>
          <w:tcPr>
            <w:tcW w:w="2424" w:type="dxa"/>
          </w:tcPr>
          <w:p w14:paraId="0060C198" w14:textId="77777777" w:rsidR="00A24279" w:rsidRPr="00FF37CC" w:rsidRDefault="00A24279" w:rsidP="00CF718E">
            <w:pPr>
              <w:pStyle w:val="Sothutu-1so"/>
              <w:spacing w:before="120" w:line="276" w:lineRule="auto"/>
              <w:jc w:val="left"/>
              <w:rPr>
                <w:szCs w:val="24"/>
              </w:rPr>
            </w:pPr>
            <w:r>
              <w:rPr>
                <w:szCs w:val="24"/>
              </w:rPr>
              <w:t>Tìm kiếm</w:t>
            </w:r>
          </w:p>
        </w:tc>
        <w:tc>
          <w:tcPr>
            <w:tcW w:w="1176" w:type="dxa"/>
          </w:tcPr>
          <w:p w14:paraId="1AEF9766"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748FD9DA" w14:textId="0FFE3310" w:rsidR="00A24279" w:rsidRPr="00FF37CC" w:rsidRDefault="00A24279" w:rsidP="00CF718E">
            <w:pPr>
              <w:pStyle w:val="Sothutu-1so"/>
              <w:spacing w:before="120" w:line="276" w:lineRule="auto"/>
              <w:rPr>
                <w:szCs w:val="24"/>
              </w:rPr>
            </w:pPr>
            <w:r>
              <w:rPr>
                <w:szCs w:val="24"/>
              </w:rPr>
              <w:t xml:space="preserve">Cho phép tìm kiếm nhanh theo </w:t>
            </w:r>
            <w:r w:rsidR="006A69E1">
              <w:rPr>
                <w:szCs w:val="24"/>
              </w:rPr>
              <w:t>email</w:t>
            </w:r>
          </w:p>
        </w:tc>
      </w:tr>
      <w:tr w:rsidR="00A24279" w:rsidRPr="00FF37CC" w14:paraId="2F8E4F10" w14:textId="77777777" w:rsidTr="00146097">
        <w:tc>
          <w:tcPr>
            <w:tcW w:w="2424" w:type="dxa"/>
          </w:tcPr>
          <w:p w14:paraId="600AE882" w14:textId="77777777" w:rsidR="00A24279" w:rsidRDefault="00A24279" w:rsidP="00CF718E">
            <w:pPr>
              <w:pStyle w:val="Sothutu-1so"/>
              <w:spacing w:before="120" w:line="276" w:lineRule="auto"/>
              <w:jc w:val="left"/>
              <w:rPr>
                <w:szCs w:val="24"/>
              </w:rPr>
            </w:pPr>
            <w:r>
              <w:rPr>
                <w:szCs w:val="24"/>
              </w:rPr>
              <w:lastRenderedPageBreak/>
              <w:t>Lọc</w:t>
            </w:r>
          </w:p>
        </w:tc>
        <w:tc>
          <w:tcPr>
            <w:tcW w:w="1176" w:type="dxa"/>
          </w:tcPr>
          <w:p w14:paraId="1D86B26C" w14:textId="2983284B" w:rsidR="00A24279" w:rsidRDefault="006A69E1" w:rsidP="00CF718E">
            <w:pPr>
              <w:pStyle w:val="Sothutu-1so"/>
              <w:spacing w:before="120" w:line="276" w:lineRule="auto"/>
              <w:jc w:val="left"/>
              <w:rPr>
                <w:szCs w:val="24"/>
              </w:rPr>
            </w:pPr>
            <w:r>
              <w:rPr>
                <w:szCs w:val="24"/>
              </w:rPr>
              <w:t>Có</w:t>
            </w:r>
          </w:p>
        </w:tc>
        <w:tc>
          <w:tcPr>
            <w:tcW w:w="10710" w:type="dxa"/>
          </w:tcPr>
          <w:p w14:paraId="5377A1FD" w14:textId="796BCFFB" w:rsidR="00A24279" w:rsidRDefault="006A69E1" w:rsidP="00CF718E">
            <w:pPr>
              <w:pStyle w:val="Sothutu-1so"/>
              <w:spacing w:before="120" w:line="276" w:lineRule="auto"/>
              <w:rPr>
                <w:szCs w:val="24"/>
              </w:rPr>
            </w:pPr>
            <w:r>
              <w:rPr>
                <w:szCs w:val="24"/>
              </w:rPr>
              <w:t>Cho phép lọc theo trạng thái duyệt</w:t>
            </w:r>
          </w:p>
        </w:tc>
      </w:tr>
      <w:tr w:rsidR="00A24279" w:rsidRPr="00FF37CC" w14:paraId="1985266E" w14:textId="77777777" w:rsidTr="00CF4198">
        <w:trPr>
          <w:trHeight w:val="260"/>
        </w:trPr>
        <w:tc>
          <w:tcPr>
            <w:tcW w:w="2424" w:type="dxa"/>
          </w:tcPr>
          <w:p w14:paraId="017BDEBA" w14:textId="77777777" w:rsidR="00A24279" w:rsidRPr="00FF37CC" w:rsidRDefault="00A24279" w:rsidP="00CF718E">
            <w:pPr>
              <w:pStyle w:val="Sothutu-1so"/>
              <w:spacing w:before="120" w:line="276" w:lineRule="auto"/>
              <w:jc w:val="left"/>
              <w:rPr>
                <w:szCs w:val="24"/>
              </w:rPr>
            </w:pPr>
            <w:r w:rsidRPr="00FF37CC">
              <w:rPr>
                <w:szCs w:val="24"/>
              </w:rPr>
              <w:t>Sao chép</w:t>
            </w:r>
          </w:p>
        </w:tc>
        <w:tc>
          <w:tcPr>
            <w:tcW w:w="1176" w:type="dxa"/>
          </w:tcPr>
          <w:p w14:paraId="081C24BF" w14:textId="77777777" w:rsidR="00A24279" w:rsidRPr="00FF37CC" w:rsidRDefault="00A24279" w:rsidP="00CF718E">
            <w:pPr>
              <w:pStyle w:val="Sothutu-1so"/>
              <w:spacing w:before="120" w:line="276" w:lineRule="auto"/>
              <w:jc w:val="left"/>
              <w:rPr>
                <w:szCs w:val="24"/>
              </w:rPr>
            </w:pPr>
            <w:r w:rsidRPr="00FF37CC">
              <w:rPr>
                <w:szCs w:val="24"/>
              </w:rPr>
              <w:t>Có</w:t>
            </w:r>
          </w:p>
        </w:tc>
        <w:tc>
          <w:tcPr>
            <w:tcW w:w="10710" w:type="dxa"/>
          </w:tcPr>
          <w:p w14:paraId="3ABA5615" w14:textId="2C6738A7" w:rsidR="00A24279" w:rsidRPr="00FF37CC" w:rsidRDefault="00A24279" w:rsidP="00CF718E">
            <w:pPr>
              <w:pStyle w:val="Sothutu-1so"/>
              <w:spacing w:before="120" w:line="276" w:lineRule="auto"/>
              <w:rPr>
                <w:szCs w:val="24"/>
              </w:rPr>
            </w:pPr>
            <w:r>
              <w:rPr>
                <w:szCs w:val="24"/>
              </w:rPr>
              <w:t xml:space="preserve">Tạo 1 bản ghi mới, </w:t>
            </w:r>
            <w:r>
              <w:rPr>
                <w:iCs/>
                <w:spacing w:val="-1"/>
              </w:rPr>
              <w:t xml:space="preserve">copy toàn bộ thông tin trừ các trường readonly </w:t>
            </w:r>
            <w:r w:rsidR="00DC1F5A">
              <w:rPr>
                <w:iCs/>
                <w:spacing w:val="-1"/>
              </w:rPr>
              <w:t xml:space="preserve">+ </w:t>
            </w:r>
            <w:r>
              <w:rPr>
                <w:iCs/>
                <w:spacing w:val="-1"/>
              </w:rPr>
              <w:t>Hệ thống tự sinh</w:t>
            </w:r>
          </w:p>
        </w:tc>
      </w:tr>
      <w:tr w:rsidR="00A24279" w:rsidRPr="00FF37CC" w14:paraId="04FDEBC1" w14:textId="77777777" w:rsidTr="00146097">
        <w:tc>
          <w:tcPr>
            <w:tcW w:w="2424" w:type="dxa"/>
          </w:tcPr>
          <w:p w14:paraId="24200DFF" w14:textId="77777777" w:rsidR="00A24279" w:rsidRPr="00FF37CC" w:rsidRDefault="00A24279" w:rsidP="00CF718E">
            <w:pPr>
              <w:pStyle w:val="Sothutu-1so"/>
              <w:spacing w:before="120" w:line="276" w:lineRule="auto"/>
              <w:jc w:val="left"/>
              <w:rPr>
                <w:szCs w:val="24"/>
              </w:rPr>
            </w:pPr>
            <w:r>
              <w:rPr>
                <w:szCs w:val="24"/>
              </w:rPr>
              <w:t>Chỉnh sửa</w:t>
            </w:r>
          </w:p>
        </w:tc>
        <w:tc>
          <w:tcPr>
            <w:tcW w:w="1176" w:type="dxa"/>
          </w:tcPr>
          <w:p w14:paraId="7CC5C6C6"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048976A8" w14:textId="77777777" w:rsidR="00A24279" w:rsidRDefault="00A24279" w:rsidP="00CF718E">
            <w:pPr>
              <w:pStyle w:val="Sothutu-1so"/>
              <w:spacing w:before="120" w:line="276" w:lineRule="auto"/>
              <w:rPr>
                <w:szCs w:val="24"/>
              </w:rPr>
            </w:pPr>
            <w:r>
              <w:rPr>
                <w:szCs w:val="24"/>
              </w:rPr>
              <w:t xml:space="preserve">Chuyển sang màn hình </w:t>
            </w:r>
            <w:r w:rsidR="00352665">
              <w:rPr>
                <w:szCs w:val="24"/>
              </w:rPr>
              <w:t>Tab thông tin duyệt</w:t>
            </w:r>
            <w:r>
              <w:rPr>
                <w:szCs w:val="24"/>
              </w:rPr>
              <w:t xml:space="preserve"> để xem và chỉnh sửa thông tin</w:t>
            </w:r>
          </w:p>
          <w:p w14:paraId="4A67A3A6" w14:textId="104E1BB5" w:rsidR="00352665" w:rsidRPr="00352665" w:rsidRDefault="005306B0" w:rsidP="00CF718E">
            <w:pPr>
              <w:spacing w:after="200"/>
              <w:ind w:left="0"/>
            </w:pPr>
            <w:r>
              <w:t>Không cho sửa nếu đề nghị đã trình ký (IsSignerRecord = Y)</w:t>
            </w:r>
          </w:p>
        </w:tc>
      </w:tr>
      <w:tr w:rsidR="00A24279" w:rsidRPr="00FF37CC" w14:paraId="54A1CC56" w14:textId="77777777" w:rsidTr="00146097">
        <w:tc>
          <w:tcPr>
            <w:tcW w:w="2424" w:type="dxa"/>
          </w:tcPr>
          <w:p w14:paraId="1C49F36D" w14:textId="77777777" w:rsidR="00A24279" w:rsidRPr="00FF37CC" w:rsidRDefault="00A24279" w:rsidP="00CF718E">
            <w:pPr>
              <w:pStyle w:val="Sothutu-1so"/>
              <w:spacing w:before="120" w:line="276" w:lineRule="auto"/>
              <w:jc w:val="left"/>
              <w:rPr>
                <w:szCs w:val="24"/>
              </w:rPr>
            </w:pPr>
            <w:r>
              <w:rPr>
                <w:szCs w:val="24"/>
              </w:rPr>
              <w:t>Xóa</w:t>
            </w:r>
          </w:p>
        </w:tc>
        <w:tc>
          <w:tcPr>
            <w:tcW w:w="1176" w:type="dxa"/>
          </w:tcPr>
          <w:p w14:paraId="5C0C6BCC"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00DDB628" w14:textId="5389E7EA" w:rsidR="00A24279" w:rsidRPr="00BF5E1F" w:rsidRDefault="00BF5E1F" w:rsidP="00CF718E">
            <w:pPr>
              <w:spacing w:after="200"/>
              <w:ind w:left="0"/>
            </w:pPr>
            <w:r>
              <w:t>Không c</w:t>
            </w:r>
            <w:r w:rsidR="005306B0">
              <w:t>ho</w:t>
            </w:r>
            <w:r>
              <w:t xml:space="preserve"> xóa</w:t>
            </w:r>
            <w:r w:rsidR="005306B0">
              <w:t xml:space="preserve"> nếu</w:t>
            </w:r>
            <w:r>
              <w:t xml:space="preserve"> đề nghị đã trình ký (IsSignerRecord = Y)</w:t>
            </w:r>
          </w:p>
        </w:tc>
      </w:tr>
      <w:tr w:rsidR="00A24279" w:rsidRPr="00FF37CC" w14:paraId="27ABFE86" w14:textId="77777777" w:rsidTr="00146097">
        <w:tc>
          <w:tcPr>
            <w:tcW w:w="2424" w:type="dxa"/>
          </w:tcPr>
          <w:p w14:paraId="5E28D4BC" w14:textId="77777777" w:rsidR="00A24279" w:rsidRPr="00FF37CC" w:rsidRDefault="00A24279" w:rsidP="00CF718E">
            <w:pPr>
              <w:pStyle w:val="Sothutu-1so"/>
              <w:spacing w:before="120" w:line="276" w:lineRule="auto"/>
              <w:jc w:val="left"/>
              <w:rPr>
                <w:szCs w:val="24"/>
              </w:rPr>
            </w:pPr>
            <w:r w:rsidRPr="00FF37CC">
              <w:rPr>
                <w:szCs w:val="24"/>
              </w:rPr>
              <w:t>Thêm mới</w:t>
            </w:r>
          </w:p>
        </w:tc>
        <w:tc>
          <w:tcPr>
            <w:tcW w:w="1176" w:type="dxa"/>
          </w:tcPr>
          <w:p w14:paraId="5F761F44" w14:textId="77777777" w:rsidR="00A24279" w:rsidRPr="00FF37CC" w:rsidRDefault="00A24279" w:rsidP="00CF718E">
            <w:pPr>
              <w:pStyle w:val="Sothutu-1so"/>
              <w:spacing w:before="120" w:line="276" w:lineRule="auto"/>
              <w:jc w:val="left"/>
              <w:rPr>
                <w:szCs w:val="24"/>
              </w:rPr>
            </w:pPr>
            <w:r w:rsidRPr="00FF37CC">
              <w:rPr>
                <w:szCs w:val="24"/>
              </w:rPr>
              <w:t>Có</w:t>
            </w:r>
          </w:p>
        </w:tc>
        <w:tc>
          <w:tcPr>
            <w:tcW w:w="10710" w:type="dxa"/>
          </w:tcPr>
          <w:p w14:paraId="2B141E30" w14:textId="77777777" w:rsidR="00A24279" w:rsidRDefault="00A24279" w:rsidP="00CF718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p w14:paraId="519A4DEB" w14:textId="465AF209" w:rsidR="005306B0" w:rsidRDefault="005306B0" w:rsidP="00CF718E">
            <w:pPr>
              <w:pStyle w:val="Sothutu-1so"/>
              <w:spacing w:before="120" w:line="276" w:lineRule="auto"/>
              <w:rPr>
                <w:szCs w:val="24"/>
              </w:rPr>
            </w:pPr>
            <w:r>
              <w:t>Không cho thêm mới nếu đề nghị đã trình ký (IsSignerRecord = Y)</w:t>
            </w:r>
          </w:p>
        </w:tc>
      </w:tr>
    </w:tbl>
    <w:p w14:paraId="6F5330F3" w14:textId="77777777" w:rsidR="00A24279" w:rsidRPr="00A24279" w:rsidRDefault="00A24279" w:rsidP="00CF718E">
      <w:pPr>
        <w:rPr>
          <w:lang w:eastAsia="ar-SA"/>
        </w:rPr>
      </w:pPr>
    </w:p>
    <w:p w14:paraId="56DBFC49" w14:textId="4724A2AE" w:rsidR="006D71EE" w:rsidRPr="00FF37CC" w:rsidRDefault="006D71EE" w:rsidP="00A97673">
      <w:pPr>
        <w:pStyle w:val="Heading5"/>
      </w:pPr>
      <w:r w:rsidRPr="00FF37CC">
        <w:lastRenderedPageBreak/>
        <w:t xml:space="preserve">Tab </w:t>
      </w:r>
      <w:r w:rsidR="000F22C6">
        <w:rPr>
          <w:lang w:val="vi-VN"/>
        </w:rPr>
        <w:t>Thông tin duyệt</w:t>
      </w:r>
    </w:p>
    <w:p w14:paraId="506A5D5D" w14:textId="77777777" w:rsidR="006D71EE" w:rsidRPr="00FF37CC" w:rsidRDefault="006D71EE" w:rsidP="00CF718E">
      <w:pPr>
        <w:pStyle w:val="Heading6"/>
      </w:pPr>
      <w:r w:rsidRPr="00FF37CC">
        <w:t>Prototype màn hình nhập liệu</w:t>
      </w:r>
    </w:p>
    <w:p w14:paraId="1B8C9D0B" w14:textId="2F42C30D" w:rsidR="006D71EE" w:rsidRPr="00FF37CC" w:rsidRDefault="007B7797" w:rsidP="00CF718E">
      <w:pPr>
        <w:ind w:left="0"/>
        <w:rPr>
          <w:noProof/>
          <w:snapToGrid/>
        </w:rPr>
      </w:pPr>
      <w:r>
        <w:rPr>
          <w:noProof/>
          <w:snapToGrid/>
        </w:rPr>
        <w:drawing>
          <wp:inline distT="0" distB="0" distL="0" distR="0" wp14:anchorId="2F419208" wp14:editId="018BFB40">
            <wp:extent cx="2483893" cy="51087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4565" cy="5130742"/>
                    </a:xfrm>
                    <a:prstGeom prst="rect">
                      <a:avLst/>
                    </a:prstGeom>
                  </pic:spPr>
                </pic:pic>
              </a:graphicData>
            </a:graphic>
          </wp:inline>
        </w:drawing>
      </w:r>
    </w:p>
    <w:p w14:paraId="250F4B4E" w14:textId="77777777" w:rsidR="006D71EE" w:rsidRPr="00FF37CC" w:rsidRDefault="006D71EE" w:rsidP="00CF718E">
      <w:pPr>
        <w:pStyle w:val="Heading6"/>
      </w:pPr>
      <w:r w:rsidRPr="00FF37CC">
        <w:lastRenderedPageBreak/>
        <w:t>Danh sách trường dữ liệu</w:t>
      </w:r>
    </w:p>
    <w:p w14:paraId="56C8A4E9" w14:textId="2BE17B43" w:rsidR="006D71EE" w:rsidRDefault="006D71EE" w:rsidP="004E37AB">
      <w:pPr>
        <w:numPr>
          <w:ilvl w:val="0"/>
          <w:numId w:val="11"/>
        </w:numPr>
      </w:pPr>
      <w:r w:rsidRPr="00FF37CC">
        <w:t xml:space="preserve">Bảng </w:t>
      </w:r>
      <w:r w:rsidR="000F22C6" w:rsidRPr="000F22C6">
        <w:t>C_APPROVAL_ADVANCE_REQUEST</w:t>
      </w:r>
    </w:p>
    <w:p w14:paraId="1A4AEBAC" w14:textId="77777777" w:rsidR="000F22C6" w:rsidRPr="000A0F11" w:rsidRDefault="000F22C6" w:rsidP="004E37AB">
      <w:pPr>
        <w:numPr>
          <w:ilvl w:val="0"/>
          <w:numId w:val="11"/>
        </w:numPr>
        <w:rPr>
          <w:i/>
        </w:rPr>
      </w:pPr>
      <w:r w:rsidRPr="000A0F11">
        <w:rPr>
          <w:i/>
          <w:lang w:eastAsia="ar-SA"/>
        </w:rPr>
        <w:t>S: Hiển thị trên màn hình nhập liệu</w:t>
      </w:r>
    </w:p>
    <w:p w14:paraId="32738720" w14:textId="763FA69E" w:rsidR="006D71EE" w:rsidRDefault="006D71EE" w:rsidP="004E37AB">
      <w:pPr>
        <w:numPr>
          <w:ilvl w:val="0"/>
          <w:numId w:val="11"/>
        </w:numPr>
        <w:rPr>
          <w:i/>
        </w:rPr>
      </w:pPr>
      <w:r w:rsidRPr="00FF37CC">
        <w:rPr>
          <w:i/>
        </w:rPr>
        <w:t>L: Length; R: Readonly; M: Mandatory; SL: Search List; CL: Combo List</w:t>
      </w:r>
    </w:p>
    <w:p w14:paraId="02E804D2" w14:textId="77777777" w:rsidR="000B06A2" w:rsidRPr="00FF37CC" w:rsidRDefault="000B06A2" w:rsidP="00CF718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0412E" w:rsidRPr="00FF37CC" w14:paraId="29407DA5" w14:textId="77777777" w:rsidTr="009A4951">
        <w:trPr>
          <w:cantSplit/>
          <w:trHeight w:val="422"/>
          <w:tblHeader/>
        </w:trPr>
        <w:tc>
          <w:tcPr>
            <w:tcW w:w="1800" w:type="dxa"/>
            <w:shd w:val="clear" w:color="auto" w:fill="D9D9D9"/>
            <w:vAlign w:val="center"/>
          </w:tcPr>
          <w:p w14:paraId="665D6665" w14:textId="77777777" w:rsidR="0040412E" w:rsidRPr="00FF37CC" w:rsidRDefault="0040412E" w:rsidP="00CF718E">
            <w:pPr>
              <w:spacing w:after="120"/>
              <w:ind w:left="0"/>
              <w:jc w:val="center"/>
              <w:rPr>
                <w:b/>
              </w:rPr>
            </w:pPr>
            <w:r w:rsidRPr="00FF37CC">
              <w:rPr>
                <w:b/>
              </w:rPr>
              <w:t>Tên trường</w:t>
            </w:r>
          </w:p>
        </w:tc>
        <w:tc>
          <w:tcPr>
            <w:tcW w:w="1980" w:type="dxa"/>
            <w:shd w:val="clear" w:color="auto" w:fill="D9D9D9"/>
            <w:vAlign w:val="center"/>
          </w:tcPr>
          <w:p w14:paraId="282E171F" w14:textId="77777777" w:rsidR="0040412E" w:rsidRPr="00FF37CC" w:rsidRDefault="0040412E" w:rsidP="00CF718E">
            <w:pPr>
              <w:spacing w:after="120"/>
              <w:ind w:left="0"/>
              <w:jc w:val="center"/>
              <w:rPr>
                <w:b/>
              </w:rPr>
            </w:pPr>
            <w:r w:rsidRPr="00FF37CC">
              <w:rPr>
                <w:b/>
              </w:rPr>
              <w:t>Tên dữ liệu</w:t>
            </w:r>
          </w:p>
        </w:tc>
        <w:tc>
          <w:tcPr>
            <w:tcW w:w="1417" w:type="dxa"/>
            <w:shd w:val="clear" w:color="auto" w:fill="D9D9D9"/>
            <w:vAlign w:val="center"/>
          </w:tcPr>
          <w:p w14:paraId="0B39BF5B" w14:textId="77777777" w:rsidR="0040412E" w:rsidRPr="00FF37CC" w:rsidRDefault="0040412E" w:rsidP="00CF718E">
            <w:pPr>
              <w:spacing w:after="120"/>
              <w:ind w:left="0"/>
              <w:jc w:val="center"/>
              <w:rPr>
                <w:b/>
              </w:rPr>
            </w:pPr>
            <w:r w:rsidRPr="00FF37CC">
              <w:rPr>
                <w:b/>
              </w:rPr>
              <w:t>Loại DL</w:t>
            </w:r>
          </w:p>
        </w:tc>
        <w:tc>
          <w:tcPr>
            <w:tcW w:w="630" w:type="dxa"/>
            <w:shd w:val="clear" w:color="auto" w:fill="D9D9D9"/>
            <w:vAlign w:val="center"/>
          </w:tcPr>
          <w:p w14:paraId="416EB749" w14:textId="77777777" w:rsidR="0040412E" w:rsidRPr="00FF37CC" w:rsidRDefault="0040412E" w:rsidP="00CF718E">
            <w:pPr>
              <w:spacing w:after="120"/>
              <w:ind w:left="0"/>
              <w:jc w:val="center"/>
              <w:rPr>
                <w:b/>
              </w:rPr>
            </w:pPr>
            <w:r w:rsidRPr="00FF37CC">
              <w:rPr>
                <w:b/>
              </w:rPr>
              <w:t>L</w:t>
            </w:r>
          </w:p>
        </w:tc>
        <w:tc>
          <w:tcPr>
            <w:tcW w:w="540" w:type="dxa"/>
            <w:shd w:val="clear" w:color="auto" w:fill="D9D9D9"/>
            <w:vAlign w:val="center"/>
          </w:tcPr>
          <w:p w14:paraId="4F7A5252" w14:textId="77777777" w:rsidR="0040412E" w:rsidRPr="00FF37CC" w:rsidRDefault="0040412E" w:rsidP="00CF718E">
            <w:pPr>
              <w:spacing w:after="120"/>
              <w:ind w:left="0"/>
              <w:jc w:val="center"/>
              <w:rPr>
                <w:b/>
              </w:rPr>
            </w:pPr>
            <w:r w:rsidRPr="00FF37CC">
              <w:rPr>
                <w:b/>
              </w:rPr>
              <w:t>R</w:t>
            </w:r>
          </w:p>
        </w:tc>
        <w:tc>
          <w:tcPr>
            <w:tcW w:w="450" w:type="dxa"/>
            <w:shd w:val="clear" w:color="auto" w:fill="D9D9D9"/>
            <w:vAlign w:val="center"/>
          </w:tcPr>
          <w:p w14:paraId="22B4F5B9" w14:textId="77777777" w:rsidR="0040412E" w:rsidRPr="00FF37CC" w:rsidRDefault="0040412E" w:rsidP="00CF718E">
            <w:pPr>
              <w:spacing w:after="120"/>
              <w:ind w:left="0"/>
              <w:jc w:val="center"/>
              <w:rPr>
                <w:b/>
              </w:rPr>
            </w:pPr>
            <w:r w:rsidRPr="00FF37CC">
              <w:rPr>
                <w:b/>
              </w:rPr>
              <w:t>M</w:t>
            </w:r>
          </w:p>
        </w:tc>
        <w:tc>
          <w:tcPr>
            <w:tcW w:w="540" w:type="dxa"/>
            <w:shd w:val="clear" w:color="auto" w:fill="D9D9D9"/>
          </w:tcPr>
          <w:p w14:paraId="13437D32" w14:textId="77777777" w:rsidR="0040412E" w:rsidRPr="00926A39" w:rsidRDefault="0040412E" w:rsidP="00CF718E">
            <w:pPr>
              <w:spacing w:after="120"/>
              <w:ind w:left="0"/>
              <w:jc w:val="center"/>
              <w:rPr>
                <w:b/>
                <w:sz w:val="22"/>
              </w:rPr>
            </w:pPr>
            <w:r>
              <w:rPr>
                <w:b/>
              </w:rPr>
              <w:t>S</w:t>
            </w:r>
          </w:p>
        </w:tc>
        <w:tc>
          <w:tcPr>
            <w:tcW w:w="7380" w:type="dxa"/>
            <w:shd w:val="clear" w:color="auto" w:fill="D9D9D9"/>
            <w:vAlign w:val="center"/>
          </w:tcPr>
          <w:p w14:paraId="1F26A97A" w14:textId="77777777" w:rsidR="0040412E" w:rsidRPr="00FF37CC" w:rsidRDefault="0040412E" w:rsidP="00CF718E">
            <w:pPr>
              <w:spacing w:after="120"/>
              <w:ind w:left="0"/>
              <w:jc w:val="center"/>
              <w:rPr>
                <w:b/>
              </w:rPr>
            </w:pPr>
            <w:r w:rsidRPr="00FF37CC">
              <w:rPr>
                <w:b/>
              </w:rPr>
              <w:t>Mô tả</w:t>
            </w:r>
          </w:p>
        </w:tc>
      </w:tr>
      <w:tr w:rsidR="00A95511" w:rsidRPr="00FF37CC" w14:paraId="138BE7C4" w14:textId="77777777" w:rsidTr="009A4951">
        <w:trPr>
          <w:cantSplit/>
          <w:trHeight w:val="827"/>
        </w:trPr>
        <w:tc>
          <w:tcPr>
            <w:tcW w:w="1800" w:type="dxa"/>
          </w:tcPr>
          <w:p w14:paraId="2A20F1FE" w14:textId="0CCBCE2A" w:rsidR="00A95511" w:rsidRPr="00FF37CC" w:rsidRDefault="00A95511" w:rsidP="00CF718E">
            <w:pPr>
              <w:ind w:left="0"/>
            </w:pPr>
            <w:r w:rsidRPr="00AB2F64">
              <w:rPr>
                <w:szCs w:val="24"/>
              </w:rPr>
              <w:t>ID</w:t>
            </w:r>
            <w:r>
              <w:rPr>
                <w:szCs w:val="24"/>
              </w:rPr>
              <w:t xml:space="preserve"> </w:t>
            </w:r>
          </w:p>
        </w:tc>
        <w:tc>
          <w:tcPr>
            <w:tcW w:w="1980" w:type="dxa"/>
          </w:tcPr>
          <w:p w14:paraId="4CF068F3" w14:textId="4717048A" w:rsidR="00A95511" w:rsidRPr="00FF37CC" w:rsidRDefault="00A95511" w:rsidP="00CF718E">
            <w:pPr>
              <w:ind w:left="0"/>
            </w:pPr>
            <w:r>
              <w:rPr>
                <w:szCs w:val="24"/>
              </w:rPr>
              <w:t>C_APPROVAL_ADVANCE_REQUEST_</w:t>
            </w:r>
            <w:r w:rsidRPr="00AB2F64">
              <w:rPr>
                <w:szCs w:val="24"/>
              </w:rPr>
              <w:t>ID</w:t>
            </w:r>
          </w:p>
        </w:tc>
        <w:tc>
          <w:tcPr>
            <w:tcW w:w="1417" w:type="dxa"/>
          </w:tcPr>
          <w:p w14:paraId="4C394E4F" w14:textId="6481BBB1" w:rsidR="00A95511" w:rsidRPr="00A95511" w:rsidRDefault="00A95511" w:rsidP="00CF718E">
            <w:pPr>
              <w:ind w:left="0"/>
              <w:rPr>
                <w:lang w:val="vi-VN"/>
              </w:rPr>
            </w:pPr>
            <w:r>
              <w:rPr>
                <w:lang w:val="vi-VN"/>
              </w:rPr>
              <w:t>Number</w:t>
            </w:r>
          </w:p>
        </w:tc>
        <w:tc>
          <w:tcPr>
            <w:tcW w:w="630" w:type="dxa"/>
          </w:tcPr>
          <w:p w14:paraId="4D7E00D8" w14:textId="4753C536" w:rsidR="00A95511" w:rsidRPr="00FF37CC" w:rsidRDefault="00A95511" w:rsidP="00CF718E">
            <w:pPr>
              <w:pStyle w:val="Sothutu-1so"/>
              <w:spacing w:before="120" w:after="120" w:line="276" w:lineRule="auto"/>
              <w:jc w:val="left"/>
              <w:rPr>
                <w:szCs w:val="24"/>
              </w:rPr>
            </w:pPr>
          </w:p>
        </w:tc>
        <w:tc>
          <w:tcPr>
            <w:tcW w:w="540" w:type="dxa"/>
          </w:tcPr>
          <w:p w14:paraId="75F337A1" w14:textId="52A96350" w:rsidR="00A95511" w:rsidRPr="00FF37CC" w:rsidRDefault="00A95511" w:rsidP="00CF718E">
            <w:pPr>
              <w:pStyle w:val="Sothutu-1so"/>
              <w:spacing w:before="120" w:after="120" w:line="276" w:lineRule="auto"/>
              <w:jc w:val="left"/>
              <w:rPr>
                <w:szCs w:val="24"/>
              </w:rPr>
            </w:pPr>
          </w:p>
        </w:tc>
        <w:tc>
          <w:tcPr>
            <w:tcW w:w="450" w:type="dxa"/>
          </w:tcPr>
          <w:p w14:paraId="0EAA218A" w14:textId="73B06F43" w:rsidR="00A95511" w:rsidRPr="00FF37CC" w:rsidRDefault="00A95511" w:rsidP="00CF718E">
            <w:pPr>
              <w:pStyle w:val="Sothutu-1so"/>
              <w:spacing w:before="120" w:after="120" w:line="276" w:lineRule="auto"/>
              <w:jc w:val="left"/>
              <w:rPr>
                <w:szCs w:val="24"/>
              </w:rPr>
            </w:pPr>
          </w:p>
        </w:tc>
        <w:tc>
          <w:tcPr>
            <w:tcW w:w="540" w:type="dxa"/>
          </w:tcPr>
          <w:p w14:paraId="2FD55CF6" w14:textId="44D327F3" w:rsidR="00A95511" w:rsidRPr="00FF37CC" w:rsidRDefault="00A95511" w:rsidP="00CF718E">
            <w:pPr>
              <w:pStyle w:val="Sothutu-1so"/>
              <w:spacing w:before="120" w:after="120" w:line="276" w:lineRule="auto"/>
              <w:jc w:val="center"/>
              <w:rPr>
                <w:szCs w:val="24"/>
              </w:rPr>
            </w:pPr>
          </w:p>
        </w:tc>
        <w:tc>
          <w:tcPr>
            <w:tcW w:w="7380" w:type="dxa"/>
          </w:tcPr>
          <w:p w14:paraId="275C1B31" w14:textId="0600B872" w:rsidR="00A95511" w:rsidRPr="00FF37CC" w:rsidRDefault="00A95511" w:rsidP="00CF718E">
            <w:pPr>
              <w:pStyle w:val="Sothutu-1so"/>
              <w:spacing w:before="120" w:after="120" w:line="276" w:lineRule="auto"/>
              <w:jc w:val="left"/>
              <w:rPr>
                <w:szCs w:val="24"/>
              </w:rPr>
            </w:pPr>
            <w:r w:rsidRPr="00AB2F64">
              <w:rPr>
                <w:szCs w:val="24"/>
              </w:rPr>
              <w:t>Key, tự sinh, không hiển thị</w:t>
            </w:r>
          </w:p>
        </w:tc>
      </w:tr>
      <w:tr w:rsidR="00A95511" w:rsidRPr="00FF37CC" w14:paraId="63DA7C30" w14:textId="77777777" w:rsidTr="009A4951">
        <w:trPr>
          <w:cantSplit/>
          <w:trHeight w:val="827"/>
        </w:trPr>
        <w:tc>
          <w:tcPr>
            <w:tcW w:w="1800" w:type="dxa"/>
          </w:tcPr>
          <w:p w14:paraId="73D128CF" w14:textId="55551412" w:rsidR="00A95511" w:rsidRDefault="00A95511" w:rsidP="00CF718E">
            <w:pPr>
              <w:ind w:left="0"/>
              <w:rPr>
                <w:szCs w:val="24"/>
                <w:lang w:val="vi-VN"/>
              </w:rPr>
            </w:pPr>
            <w:r>
              <w:rPr>
                <w:szCs w:val="24"/>
                <w:lang w:val="vi-VN"/>
              </w:rPr>
              <w:t>STT</w:t>
            </w:r>
          </w:p>
        </w:tc>
        <w:tc>
          <w:tcPr>
            <w:tcW w:w="1980" w:type="dxa"/>
          </w:tcPr>
          <w:p w14:paraId="3A178D1A" w14:textId="64DE1B58" w:rsidR="00A95511" w:rsidRPr="00A95511" w:rsidRDefault="00A95511" w:rsidP="00CF718E">
            <w:pPr>
              <w:ind w:left="0"/>
              <w:rPr>
                <w:lang w:val="vi-VN"/>
              </w:rPr>
            </w:pPr>
            <w:r>
              <w:rPr>
                <w:lang w:val="vi-VN"/>
              </w:rPr>
              <w:t>NO</w:t>
            </w:r>
          </w:p>
        </w:tc>
        <w:tc>
          <w:tcPr>
            <w:tcW w:w="1417" w:type="dxa"/>
          </w:tcPr>
          <w:p w14:paraId="348CFAAF" w14:textId="42E4F39F" w:rsidR="00A95511" w:rsidRPr="00A95511" w:rsidRDefault="00A95511" w:rsidP="00CF718E">
            <w:pPr>
              <w:ind w:left="0"/>
              <w:rPr>
                <w:lang w:val="vi-VN"/>
              </w:rPr>
            </w:pPr>
            <w:r>
              <w:rPr>
                <w:lang w:val="vi-VN"/>
              </w:rPr>
              <w:t>Number</w:t>
            </w:r>
          </w:p>
        </w:tc>
        <w:tc>
          <w:tcPr>
            <w:tcW w:w="630" w:type="dxa"/>
          </w:tcPr>
          <w:p w14:paraId="1F79D60E" w14:textId="03DF7596" w:rsidR="00A95511" w:rsidRPr="00FF37CC" w:rsidRDefault="00E9420C" w:rsidP="00CF718E">
            <w:pPr>
              <w:pStyle w:val="Sothutu-1so"/>
              <w:spacing w:before="120" w:after="120" w:line="276" w:lineRule="auto"/>
              <w:jc w:val="left"/>
              <w:rPr>
                <w:szCs w:val="24"/>
              </w:rPr>
            </w:pPr>
            <w:r>
              <w:rPr>
                <w:szCs w:val="24"/>
              </w:rPr>
              <w:t>2</w:t>
            </w:r>
          </w:p>
        </w:tc>
        <w:tc>
          <w:tcPr>
            <w:tcW w:w="540" w:type="dxa"/>
          </w:tcPr>
          <w:p w14:paraId="20159FB2" w14:textId="08AAB694" w:rsidR="00A95511" w:rsidRPr="00FF37CC" w:rsidRDefault="00E9420C" w:rsidP="00CF718E">
            <w:pPr>
              <w:pStyle w:val="Sothutu-1so"/>
              <w:spacing w:before="120" w:after="120" w:line="276" w:lineRule="auto"/>
              <w:jc w:val="left"/>
              <w:rPr>
                <w:szCs w:val="24"/>
              </w:rPr>
            </w:pPr>
            <w:r>
              <w:rPr>
                <w:szCs w:val="24"/>
              </w:rPr>
              <w:t>Y</w:t>
            </w:r>
          </w:p>
        </w:tc>
        <w:tc>
          <w:tcPr>
            <w:tcW w:w="450" w:type="dxa"/>
          </w:tcPr>
          <w:p w14:paraId="789C2383" w14:textId="4776617B" w:rsidR="00A95511" w:rsidRPr="000E3F56" w:rsidRDefault="000E3F56" w:rsidP="00CF718E">
            <w:pPr>
              <w:pStyle w:val="Sothutu-1so"/>
              <w:spacing w:before="120" w:after="120" w:line="276" w:lineRule="auto"/>
              <w:jc w:val="left"/>
              <w:rPr>
                <w:szCs w:val="24"/>
                <w:lang w:val="vi-VN"/>
              </w:rPr>
            </w:pPr>
            <w:r>
              <w:rPr>
                <w:szCs w:val="24"/>
                <w:lang w:val="vi-VN"/>
              </w:rPr>
              <w:t>Y</w:t>
            </w:r>
          </w:p>
        </w:tc>
        <w:tc>
          <w:tcPr>
            <w:tcW w:w="540" w:type="dxa"/>
          </w:tcPr>
          <w:p w14:paraId="190B4D1B" w14:textId="71A32E0A" w:rsidR="00A95511" w:rsidRPr="00FF37CC" w:rsidRDefault="00E9420C" w:rsidP="00CF718E">
            <w:pPr>
              <w:pStyle w:val="Sothutu-1so"/>
              <w:spacing w:before="120" w:after="120" w:line="276" w:lineRule="auto"/>
              <w:jc w:val="center"/>
              <w:rPr>
                <w:szCs w:val="24"/>
              </w:rPr>
            </w:pPr>
            <w:r>
              <w:rPr>
                <w:szCs w:val="24"/>
              </w:rPr>
              <w:t>N</w:t>
            </w:r>
          </w:p>
        </w:tc>
        <w:tc>
          <w:tcPr>
            <w:tcW w:w="7380" w:type="dxa"/>
          </w:tcPr>
          <w:p w14:paraId="08CB89B5" w14:textId="728FCA72" w:rsidR="00E9420C" w:rsidRPr="00FF37CC" w:rsidRDefault="00E9420C" w:rsidP="00CF718E">
            <w:pPr>
              <w:pStyle w:val="Sothutu-1so"/>
              <w:spacing w:before="120" w:after="120" w:line="276" w:lineRule="auto"/>
              <w:rPr>
                <w:szCs w:val="24"/>
              </w:rPr>
            </w:pPr>
            <w:r>
              <w:rPr>
                <w:szCs w:val="24"/>
              </w:rPr>
              <w:t>Tự động sinh theo thứ tự tạo bản ghi</w:t>
            </w:r>
          </w:p>
          <w:p w14:paraId="6199C9AA" w14:textId="57A2A905" w:rsidR="00A95511" w:rsidRPr="00FF37CC" w:rsidRDefault="00A95511" w:rsidP="00CF718E">
            <w:pPr>
              <w:pStyle w:val="Sothutu-1so"/>
              <w:spacing w:before="120" w:after="120" w:line="276" w:lineRule="auto"/>
              <w:jc w:val="left"/>
              <w:rPr>
                <w:szCs w:val="24"/>
              </w:rPr>
            </w:pPr>
          </w:p>
        </w:tc>
      </w:tr>
      <w:tr w:rsidR="00A95511" w:rsidRPr="00FF37CC" w14:paraId="578378FC" w14:textId="77777777" w:rsidTr="009A4951">
        <w:trPr>
          <w:cantSplit/>
          <w:trHeight w:val="827"/>
        </w:trPr>
        <w:tc>
          <w:tcPr>
            <w:tcW w:w="1800" w:type="dxa"/>
          </w:tcPr>
          <w:p w14:paraId="7947102F" w14:textId="5EE0F343" w:rsidR="00A95511" w:rsidRPr="0040412E" w:rsidRDefault="00A95511" w:rsidP="00CF718E">
            <w:pPr>
              <w:ind w:left="0"/>
              <w:rPr>
                <w:lang w:val="vi-VN"/>
              </w:rPr>
            </w:pPr>
            <w:r>
              <w:rPr>
                <w:lang w:val="vi-VN"/>
              </w:rPr>
              <w:t>Phòng Ban phê duyệt</w:t>
            </w:r>
          </w:p>
        </w:tc>
        <w:tc>
          <w:tcPr>
            <w:tcW w:w="1980" w:type="dxa"/>
          </w:tcPr>
          <w:p w14:paraId="3644CDF1" w14:textId="0BDABA0A" w:rsidR="00A95511" w:rsidRPr="00FF37CC" w:rsidRDefault="000E3F56" w:rsidP="00CF718E">
            <w:pPr>
              <w:ind w:left="0"/>
            </w:pPr>
            <w:r>
              <w:rPr>
                <w:szCs w:val="24"/>
              </w:rPr>
              <w:t>C_DEPARTMENT_ID</w:t>
            </w:r>
          </w:p>
        </w:tc>
        <w:tc>
          <w:tcPr>
            <w:tcW w:w="1417" w:type="dxa"/>
          </w:tcPr>
          <w:p w14:paraId="7318FDB0" w14:textId="77777777" w:rsidR="00A95511" w:rsidRDefault="000664F8" w:rsidP="00CF718E">
            <w:pPr>
              <w:ind w:left="0"/>
            </w:pPr>
            <w:r>
              <w:t>String</w:t>
            </w:r>
          </w:p>
          <w:p w14:paraId="17CE61F5" w14:textId="17039897" w:rsidR="000664F8" w:rsidRPr="002714DC" w:rsidRDefault="000664F8" w:rsidP="00CF718E">
            <w:pPr>
              <w:ind w:left="0"/>
            </w:pPr>
            <w:r>
              <w:t>SL</w:t>
            </w:r>
          </w:p>
        </w:tc>
        <w:tc>
          <w:tcPr>
            <w:tcW w:w="630" w:type="dxa"/>
          </w:tcPr>
          <w:p w14:paraId="6390A1C9" w14:textId="1382D7B4" w:rsidR="00A95511" w:rsidRPr="00FF37CC" w:rsidRDefault="000664F8" w:rsidP="00CF718E">
            <w:pPr>
              <w:pStyle w:val="Sothutu-1so"/>
              <w:spacing w:before="120" w:after="120" w:line="276" w:lineRule="auto"/>
              <w:jc w:val="left"/>
              <w:rPr>
                <w:szCs w:val="24"/>
              </w:rPr>
            </w:pPr>
            <w:r>
              <w:rPr>
                <w:szCs w:val="24"/>
              </w:rPr>
              <w:t>50</w:t>
            </w:r>
          </w:p>
        </w:tc>
        <w:tc>
          <w:tcPr>
            <w:tcW w:w="540" w:type="dxa"/>
          </w:tcPr>
          <w:p w14:paraId="3E9B752F" w14:textId="05D7B02F" w:rsidR="00A95511" w:rsidRPr="00FF37CC" w:rsidRDefault="000664F8" w:rsidP="00CF718E">
            <w:pPr>
              <w:pStyle w:val="Sothutu-1so"/>
              <w:spacing w:before="120" w:after="120" w:line="276" w:lineRule="auto"/>
              <w:jc w:val="left"/>
              <w:rPr>
                <w:szCs w:val="24"/>
              </w:rPr>
            </w:pPr>
            <w:r>
              <w:rPr>
                <w:szCs w:val="24"/>
              </w:rPr>
              <w:t>N</w:t>
            </w:r>
          </w:p>
        </w:tc>
        <w:tc>
          <w:tcPr>
            <w:tcW w:w="450" w:type="dxa"/>
          </w:tcPr>
          <w:p w14:paraId="6CEB6BC1" w14:textId="0F057AD6" w:rsidR="00A95511" w:rsidRPr="000E3F56" w:rsidRDefault="000E3F56" w:rsidP="00CF718E">
            <w:pPr>
              <w:pStyle w:val="Sothutu-1so"/>
              <w:spacing w:before="120" w:after="120" w:line="276" w:lineRule="auto"/>
              <w:jc w:val="left"/>
              <w:rPr>
                <w:szCs w:val="24"/>
                <w:lang w:val="vi-VN"/>
              </w:rPr>
            </w:pPr>
            <w:r>
              <w:rPr>
                <w:szCs w:val="24"/>
                <w:lang w:val="vi-VN"/>
              </w:rPr>
              <w:t>Y</w:t>
            </w:r>
          </w:p>
        </w:tc>
        <w:tc>
          <w:tcPr>
            <w:tcW w:w="540" w:type="dxa"/>
          </w:tcPr>
          <w:p w14:paraId="1E91C998" w14:textId="4D6C5028" w:rsidR="00A95511" w:rsidRDefault="000664F8" w:rsidP="00CF718E">
            <w:pPr>
              <w:pStyle w:val="Sothutu-1so"/>
              <w:spacing w:before="120" w:after="120" w:line="276" w:lineRule="auto"/>
              <w:jc w:val="center"/>
              <w:rPr>
                <w:szCs w:val="24"/>
              </w:rPr>
            </w:pPr>
            <w:r>
              <w:rPr>
                <w:szCs w:val="24"/>
              </w:rPr>
              <w:t>Y</w:t>
            </w:r>
          </w:p>
        </w:tc>
        <w:tc>
          <w:tcPr>
            <w:tcW w:w="7380" w:type="dxa"/>
          </w:tcPr>
          <w:p w14:paraId="062E2643" w14:textId="77777777" w:rsidR="000E3F56" w:rsidRDefault="000E3F56" w:rsidP="00CF718E">
            <w:pPr>
              <w:pStyle w:val="Sothutu-1so"/>
              <w:spacing w:before="120" w:after="120" w:line="276" w:lineRule="auto"/>
              <w:rPr>
                <w:szCs w:val="24"/>
              </w:rPr>
            </w:pPr>
            <w:r>
              <w:rPr>
                <w:szCs w:val="24"/>
              </w:rPr>
              <w:t>Link danh mục đơn vị có đơn vị hạch toán = N.</w:t>
            </w:r>
          </w:p>
          <w:p w14:paraId="337E81B4" w14:textId="77777777" w:rsidR="000E3F56" w:rsidRDefault="000E3F56" w:rsidP="00CF718E">
            <w:pPr>
              <w:pStyle w:val="Sothutu-1so"/>
              <w:spacing w:before="120" w:after="120" w:line="276" w:lineRule="auto"/>
              <w:rPr>
                <w:szCs w:val="24"/>
              </w:rPr>
            </w:pPr>
            <w:r>
              <w:rPr>
                <w:szCs w:val="24"/>
              </w:rPr>
              <w:t xml:space="preserve">Với bản ghi STT = 1: Tự sinh phòng ban = Phòng tài chính cùng đơn vị hạch toán với phòng ban làm đề nghị và readonly. </w:t>
            </w:r>
          </w:p>
          <w:p w14:paraId="59EF9712" w14:textId="1742940F" w:rsidR="00A95511" w:rsidRPr="000039A0" w:rsidRDefault="000E3F56" w:rsidP="00CF718E">
            <w:pPr>
              <w:pStyle w:val="Sothutu-1so"/>
              <w:spacing w:before="120" w:after="120" w:line="276" w:lineRule="auto"/>
              <w:jc w:val="left"/>
              <w:rPr>
                <w:szCs w:val="24"/>
              </w:rPr>
            </w:pPr>
            <w:r>
              <w:rPr>
                <w:szCs w:val="24"/>
              </w:rPr>
              <w:t>Readonly sau khi Trạng thái duyệt khác Chưa duyệt.</w:t>
            </w:r>
          </w:p>
        </w:tc>
      </w:tr>
      <w:tr w:rsidR="00A95511" w:rsidRPr="00FF37CC" w14:paraId="307768C5" w14:textId="77777777" w:rsidTr="009A4951">
        <w:trPr>
          <w:cantSplit/>
          <w:trHeight w:val="827"/>
        </w:trPr>
        <w:tc>
          <w:tcPr>
            <w:tcW w:w="1800" w:type="dxa"/>
          </w:tcPr>
          <w:p w14:paraId="69C54784" w14:textId="6E196E8F" w:rsidR="00A95511" w:rsidRPr="0040412E" w:rsidRDefault="00A95511" w:rsidP="00CF718E">
            <w:pPr>
              <w:ind w:left="0"/>
              <w:rPr>
                <w:lang w:val="vi-VN"/>
              </w:rPr>
            </w:pPr>
            <w:r>
              <w:rPr>
                <w:szCs w:val="24"/>
                <w:lang w:val="vi-VN"/>
              </w:rPr>
              <w:t>Trạng thái duyệt</w:t>
            </w:r>
          </w:p>
        </w:tc>
        <w:tc>
          <w:tcPr>
            <w:tcW w:w="1980" w:type="dxa"/>
          </w:tcPr>
          <w:p w14:paraId="50558957" w14:textId="509CA46F" w:rsidR="00A95511" w:rsidRDefault="000B06A2" w:rsidP="00CF718E">
            <w:pPr>
              <w:ind w:left="0"/>
            </w:pPr>
            <w:r>
              <w:rPr>
                <w:szCs w:val="24"/>
              </w:rPr>
              <w:t>APPROVE_STATUS</w:t>
            </w:r>
          </w:p>
        </w:tc>
        <w:tc>
          <w:tcPr>
            <w:tcW w:w="1417" w:type="dxa"/>
          </w:tcPr>
          <w:p w14:paraId="50EC7637" w14:textId="77777777" w:rsidR="00A95511" w:rsidRDefault="00A156B9" w:rsidP="00CF718E">
            <w:pPr>
              <w:ind w:left="0"/>
            </w:pPr>
            <w:r>
              <w:t>String</w:t>
            </w:r>
          </w:p>
          <w:p w14:paraId="3B796F9B" w14:textId="5D3402A0" w:rsidR="00A156B9" w:rsidRDefault="00E30CA0" w:rsidP="00CF718E">
            <w:pPr>
              <w:ind w:left="0"/>
            </w:pPr>
            <w:r>
              <w:t>CL</w:t>
            </w:r>
          </w:p>
        </w:tc>
        <w:tc>
          <w:tcPr>
            <w:tcW w:w="630" w:type="dxa"/>
          </w:tcPr>
          <w:p w14:paraId="3CBB50F8" w14:textId="0D21A98A" w:rsidR="00A95511" w:rsidRDefault="00A156B9" w:rsidP="00CF718E">
            <w:pPr>
              <w:pStyle w:val="Sothutu-1so"/>
              <w:spacing w:before="120" w:after="120" w:line="276" w:lineRule="auto"/>
              <w:jc w:val="left"/>
              <w:rPr>
                <w:szCs w:val="24"/>
              </w:rPr>
            </w:pPr>
            <w:r>
              <w:rPr>
                <w:szCs w:val="24"/>
              </w:rPr>
              <w:t>20</w:t>
            </w:r>
          </w:p>
        </w:tc>
        <w:tc>
          <w:tcPr>
            <w:tcW w:w="540" w:type="dxa"/>
          </w:tcPr>
          <w:p w14:paraId="791E14C1" w14:textId="0C0E6A78" w:rsidR="00A95511" w:rsidRDefault="00A156B9" w:rsidP="00CF718E">
            <w:pPr>
              <w:pStyle w:val="Sothutu-1so"/>
              <w:spacing w:before="120" w:after="120" w:line="276" w:lineRule="auto"/>
              <w:jc w:val="left"/>
              <w:rPr>
                <w:szCs w:val="24"/>
              </w:rPr>
            </w:pPr>
            <w:r>
              <w:rPr>
                <w:szCs w:val="24"/>
              </w:rPr>
              <w:t>Y</w:t>
            </w:r>
          </w:p>
        </w:tc>
        <w:tc>
          <w:tcPr>
            <w:tcW w:w="450" w:type="dxa"/>
          </w:tcPr>
          <w:p w14:paraId="120F2814" w14:textId="0748E7C1" w:rsidR="00A95511" w:rsidRDefault="00537684" w:rsidP="00CF718E">
            <w:pPr>
              <w:pStyle w:val="Sothutu-1so"/>
              <w:spacing w:before="120" w:after="120" w:line="276" w:lineRule="auto"/>
              <w:jc w:val="left"/>
              <w:rPr>
                <w:szCs w:val="24"/>
              </w:rPr>
            </w:pPr>
            <w:r>
              <w:rPr>
                <w:szCs w:val="24"/>
              </w:rPr>
              <w:t>N</w:t>
            </w:r>
          </w:p>
        </w:tc>
        <w:tc>
          <w:tcPr>
            <w:tcW w:w="540" w:type="dxa"/>
          </w:tcPr>
          <w:p w14:paraId="6A813365" w14:textId="3697EDEC" w:rsidR="00A95511" w:rsidRDefault="00A156B9" w:rsidP="00CF718E">
            <w:pPr>
              <w:pStyle w:val="Sothutu-1so"/>
              <w:spacing w:before="120" w:after="120" w:line="276" w:lineRule="auto"/>
              <w:jc w:val="center"/>
              <w:rPr>
                <w:szCs w:val="24"/>
              </w:rPr>
            </w:pPr>
            <w:r>
              <w:rPr>
                <w:szCs w:val="24"/>
              </w:rPr>
              <w:t>Y</w:t>
            </w:r>
          </w:p>
        </w:tc>
        <w:tc>
          <w:tcPr>
            <w:tcW w:w="7380" w:type="dxa"/>
          </w:tcPr>
          <w:p w14:paraId="4644C1AE" w14:textId="2C64094F" w:rsidR="00017E9C" w:rsidRPr="00017E9C" w:rsidRDefault="00017E9C" w:rsidP="00CF718E">
            <w:pPr>
              <w:pStyle w:val="Sothutu-1so"/>
              <w:spacing w:before="120" w:after="120" w:line="276" w:lineRule="auto"/>
              <w:rPr>
                <w:szCs w:val="24"/>
                <w:lang w:val="vi-VN"/>
              </w:rPr>
            </w:pPr>
            <w:r>
              <w:rPr>
                <w:szCs w:val="24"/>
                <w:lang w:val="vi-VN"/>
              </w:rPr>
              <w:t>Đồng bộ trạng thái duyệt từ web về mobile</w:t>
            </w:r>
          </w:p>
          <w:p w14:paraId="0B699849" w14:textId="6CC46ADE" w:rsidR="000B06A2" w:rsidRDefault="000B06A2" w:rsidP="00CF718E">
            <w:pPr>
              <w:pStyle w:val="Sothutu-1so"/>
              <w:spacing w:before="120" w:after="120" w:line="276" w:lineRule="auto"/>
              <w:rPr>
                <w:szCs w:val="24"/>
              </w:rPr>
            </w:pPr>
            <w:r>
              <w:rPr>
                <w:szCs w:val="24"/>
              </w:rPr>
              <w:t>Gồm 3 giá trị:</w:t>
            </w:r>
          </w:p>
          <w:p w14:paraId="6D03DE2A" w14:textId="20C5AE7E" w:rsidR="000B06A2" w:rsidRDefault="000B06A2" w:rsidP="004E37AB">
            <w:pPr>
              <w:pStyle w:val="Sothutu-1so"/>
              <w:numPr>
                <w:ilvl w:val="0"/>
                <w:numId w:val="11"/>
              </w:numPr>
              <w:spacing w:before="120" w:after="120" w:line="276" w:lineRule="auto"/>
              <w:rPr>
                <w:szCs w:val="24"/>
              </w:rPr>
            </w:pPr>
            <w:r>
              <w:rPr>
                <w:szCs w:val="24"/>
              </w:rPr>
              <w:t>Chưa duyệt (</w:t>
            </w:r>
            <w:r w:rsidR="00024B7A">
              <w:rPr>
                <w:szCs w:val="24"/>
              </w:rPr>
              <w:t>‘0’</w:t>
            </w:r>
            <w:r>
              <w:rPr>
                <w:szCs w:val="24"/>
              </w:rPr>
              <w:t>)</w:t>
            </w:r>
            <w:r w:rsidR="00FE2CEE">
              <w:rPr>
                <w:szCs w:val="24"/>
              </w:rPr>
              <w:t xml:space="preserve"> </w:t>
            </w:r>
            <w:r w:rsidR="00024B7A">
              <w:rPr>
                <w:szCs w:val="24"/>
              </w:rPr>
              <w:t>mặc định khi tạo mới</w:t>
            </w:r>
          </w:p>
          <w:p w14:paraId="486EF38F" w14:textId="7E657639" w:rsidR="000B06A2" w:rsidRDefault="000B06A2" w:rsidP="004E37AB">
            <w:pPr>
              <w:pStyle w:val="Sothutu-1so"/>
              <w:numPr>
                <w:ilvl w:val="0"/>
                <w:numId w:val="11"/>
              </w:numPr>
              <w:spacing w:before="120" w:after="120" w:line="276" w:lineRule="auto"/>
              <w:rPr>
                <w:szCs w:val="24"/>
              </w:rPr>
            </w:pPr>
            <w:r>
              <w:rPr>
                <w:szCs w:val="24"/>
              </w:rPr>
              <w:t>Đã duyệt</w:t>
            </w:r>
            <w:r w:rsidR="00FE2CEE">
              <w:rPr>
                <w:szCs w:val="24"/>
              </w:rPr>
              <w:t xml:space="preserve"> </w:t>
            </w:r>
            <w:r w:rsidR="00024B7A">
              <w:rPr>
                <w:szCs w:val="24"/>
              </w:rPr>
              <w:t>(‘1’)</w:t>
            </w:r>
          </w:p>
          <w:p w14:paraId="799DA95E" w14:textId="681FC2CD" w:rsidR="00A95511" w:rsidRPr="00A156B9" w:rsidRDefault="000B06A2" w:rsidP="004E37AB">
            <w:pPr>
              <w:pStyle w:val="Sothutu-1so"/>
              <w:numPr>
                <w:ilvl w:val="0"/>
                <w:numId w:val="11"/>
              </w:numPr>
              <w:spacing w:before="120" w:after="120" w:line="276" w:lineRule="auto"/>
              <w:rPr>
                <w:szCs w:val="24"/>
              </w:rPr>
            </w:pPr>
            <w:r>
              <w:rPr>
                <w:szCs w:val="24"/>
              </w:rPr>
              <w:t>Từ chối</w:t>
            </w:r>
            <w:r w:rsidR="00FE2CEE">
              <w:rPr>
                <w:szCs w:val="24"/>
              </w:rPr>
              <w:t xml:space="preserve"> </w:t>
            </w:r>
            <w:r w:rsidR="00024B7A">
              <w:rPr>
                <w:szCs w:val="24"/>
              </w:rPr>
              <w:t>(‘2’)</w:t>
            </w:r>
          </w:p>
        </w:tc>
      </w:tr>
      <w:tr w:rsidR="001B1C4C" w:rsidRPr="00FF37CC" w14:paraId="43531871" w14:textId="77777777" w:rsidTr="001B1C4C">
        <w:trPr>
          <w:cantSplit/>
          <w:trHeight w:val="827"/>
        </w:trPr>
        <w:tc>
          <w:tcPr>
            <w:tcW w:w="1800" w:type="dxa"/>
          </w:tcPr>
          <w:p w14:paraId="5CD06E24" w14:textId="7DD4923E" w:rsidR="001B1C4C" w:rsidRPr="001B1C4C" w:rsidRDefault="001B1C4C" w:rsidP="00CF718E">
            <w:pPr>
              <w:ind w:left="0"/>
              <w:rPr>
                <w:szCs w:val="24"/>
              </w:rPr>
            </w:pPr>
            <w:r>
              <w:rPr>
                <w:szCs w:val="24"/>
              </w:rPr>
              <w:lastRenderedPageBreak/>
              <w:t>Lý do</w:t>
            </w:r>
          </w:p>
        </w:tc>
        <w:tc>
          <w:tcPr>
            <w:tcW w:w="1980" w:type="dxa"/>
          </w:tcPr>
          <w:p w14:paraId="431E3F42" w14:textId="2DB9D2EA" w:rsidR="001B1C4C" w:rsidRDefault="001B1C4C" w:rsidP="00CF718E">
            <w:pPr>
              <w:ind w:left="0"/>
              <w:rPr>
                <w:szCs w:val="24"/>
              </w:rPr>
            </w:pPr>
            <w:r>
              <w:rPr>
                <w:szCs w:val="24"/>
              </w:rPr>
              <w:t>REASON</w:t>
            </w:r>
          </w:p>
        </w:tc>
        <w:tc>
          <w:tcPr>
            <w:tcW w:w="1417" w:type="dxa"/>
          </w:tcPr>
          <w:p w14:paraId="6CDAC7A6" w14:textId="77777777" w:rsidR="001B1C4C" w:rsidRDefault="001B1C4C" w:rsidP="00CF718E">
            <w:pPr>
              <w:ind w:left="0"/>
            </w:pPr>
            <w:r>
              <w:t>String</w:t>
            </w:r>
          </w:p>
          <w:p w14:paraId="7A6D9B31" w14:textId="0EEEE4B9" w:rsidR="001B1C4C" w:rsidRDefault="001B1C4C" w:rsidP="00CF718E">
            <w:pPr>
              <w:ind w:left="0"/>
            </w:pPr>
            <w:r>
              <w:t>Text box</w:t>
            </w:r>
          </w:p>
        </w:tc>
        <w:tc>
          <w:tcPr>
            <w:tcW w:w="630" w:type="dxa"/>
          </w:tcPr>
          <w:p w14:paraId="59E7AD4C" w14:textId="3573C25C" w:rsidR="001B1C4C" w:rsidRDefault="001B1C4C" w:rsidP="00CF718E">
            <w:pPr>
              <w:pStyle w:val="Sothutu-1so"/>
              <w:spacing w:before="120" w:after="120" w:line="276" w:lineRule="auto"/>
              <w:jc w:val="left"/>
              <w:rPr>
                <w:szCs w:val="24"/>
              </w:rPr>
            </w:pPr>
            <w:r>
              <w:rPr>
                <w:szCs w:val="24"/>
              </w:rPr>
              <w:t>250</w:t>
            </w:r>
          </w:p>
        </w:tc>
        <w:tc>
          <w:tcPr>
            <w:tcW w:w="540" w:type="dxa"/>
          </w:tcPr>
          <w:p w14:paraId="27F01840" w14:textId="70E5C241" w:rsidR="001B1C4C" w:rsidRDefault="001B1C4C" w:rsidP="00CF718E">
            <w:pPr>
              <w:pStyle w:val="Sothutu-1so"/>
              <w:spacing w:before="120" w:after="120" w:line="276" w:lineRule="auto"/>
              <w:jc w:val="left"/>
              <w:rPr>
                <w:szCs w:val="24"/>
              </w:rPr>
            </w:pPr>
            <w:r>
              <w:rPr>
                <w:szCs w:val="24"/>
              </w:rPr>
              <w:t>Y</w:t>
            </w:r>
          </w:p>
        </w:tc>
        <w:tc>
          <w:tcPr>
            <w:tcW w:w="450" w:type="dxa"/>
          </w:tcPr>
          <w:p w14:paraId="40DF0858" w14:textId="4FFDA036" w:rsidR="001B1C4C" w:rsidRDefault="001B1C4C" w:rsidP="00CF718E">
            <w:pPr>
              <w:pStyle w:val="Sothutu-1so"/>
              <w:spacing w:before="120" w:after="120" w:line="276" w:lineRule="auto"/>
              <w:jc w:val="left"/>
              <w:rPr>
                <w:szCs w:val="24"/>
              </w:rPr>
            </w:pPr>
            <w:r>
              <w:rPr>
                <w:szCs w:val="24"/>
              </w:rPr>
              <w:t>N</w:t>
            </w:r>
          </w:p>
        </w:tc>
        <w:tc>
          <w:tcPr>
            <w:tcW w:w="540" w:type="dxa"/>
          </w:tcPr>
          <w:p w14:paraId="4750018B" w14:textId="3852955F" w:rsidR="001B1C4C" w:rsidRDefault="001B1C4C" w:rsidP="00CF718E">
            <w:pPr>
              <w:pStyle w:val="Sothutu-1so"/>
              <w:spacing w:before="120" w:after="120" w:line="276" w:lineRule="auto"/>
              <w:jc w:val="center"/>
              <w:rPr>
                <w:szCs w:val="24"/>
              </w:rPr>
            </w:pPr>
            <w:r>
              <w:rPr>
                <w:szCs w:val="24"/>
              </w:rPr>
              <w:t>Y</w:t>
            </w:r>
          </w:p>
        </w:tc>
        <w:tc>
          <w:tcPr>
            <w:tcW w:w="7380" w:type="dxa"/>
          </w:tcPr>
          <w:p w14:paraId="635808B6" w14:textId="5EE3A109" w:rsidR="001B1C4C" w:rsidRDefault="001B1C4C" w:rsidP="00CF718E">
            <w:pPr>
              <w:pStyle w:val="Sothutu-1so"/>
              <w:spacing w:before="120" w:after="120" w:line="276" w:lineRule="auto"/>
              <w:rPr>
                <w:szCs w:val="24"/>
                <w:lang w:val="vi-VN"/>
              </w:rPr>
            </w:pPr>
            <w:r>
              <w:rPr>
                <w:szCs w:val="24"/>
              </w:rPr>
              <w:t>Bắt buộc khi Trạng thái duyệt = Từ chối</w:t>
            </w:r>
          </w:p>
        </w:tc>
      </w:tr>
      <w:tr w:rsidR="001B1C4C" w:rsidRPr="00FF37CC" w14:paraId="510E3512" w14:textId="77777777" w:rsidTr="009A4951">
        <w:trPr>
          <w:cantSplit/>
          <w:trHeight w:val="827"/>
        </w:trPr>
        <w:tc>
          <w:tcPr>
            <w:tcW w:w="1800" w:type="dxa"/>
          </w:tcPr>
          <w:p w14:paraId="33432252" w14:textId="4588BB5E" w:rsidR="001B1C4C" w:rsidRDefault="001B1C4C" w:rsidP="00CF718E">
            <w:pPr>
              <w:ind w:left="0"/>
              <w:rPr>
                <w:szCs w:val="24"/>
              </w:rPr>
            </w:pPr>
            <w:r>
              <w:rPr>
                <w:szCs w:val="24"/>
              </w:rPr>
              <w:t>Người duyệt</w:t>
            </w:r>
          </w:p>
        </w:tc>
        <w:tc>
          <w:tcPr>
            <w:tcW w:w="1980" w:type="dxa"/>
          </w:tcPr>
          <w:p w14:paraId="3188784F" w14:textId="0224FADF" w:rsidR="001B1C4C" w:rsidRDefault="001B1C4C" w:rsidP="00CF718E">
            <w:pPr>
              <w:ind w:left="0"/>
              <w:rPr>
                <w:szCs w:val="24"/>
              </w:rPr>
            </w:pPr>
            <w:r>
              <w:rPr>
                <w:szCs w:val="24"/>
              </w:rPr>
              <w:t>APPROVE_ID</w:t>
            </w:r>
          </w:p>
        </w:tc>
        <w:tc>
          <w:tcPr>
            <w:tcW w:w="1417" w:type="dxa"/>
          </w:tcPr>
          <w:p w14:paraId="5B7C4457" w14:textId="77777777" w:rsidR="001B1C4C" w:rsidRDefault="001B1C4C" w:rsidP="00CF718E">
            <w:pPr>
              <w:ind w:left="0"/>
            </w:pPr>
          </w:p>
        </w:tc>
        <w:tc>
          <w:tcPr>
            <w:tcW w:w="630" w:type="dxa"/>
          </w:tcPr>
          <w:p w14:paraId="4956AF0C" w14:textId="18B16926" w:rsidR="001B1C4C" w:rsidRDefault="00CC6259" w:rsidP="00CF718E">
            <w:pPr>
              <w:pStyle w:val="Sothutu-1so"/>
              <w:spacing w:before="120" w:after="120" w:line="276" w:lineRule="auto"/>
              <w:jc w:val="left"/>
              <w:rPr>
                <w:szCs w:val="24"/>
              </w:rPr>
            </w:pPr>
            <w:r>
              <w:rPr>
                <w:szCs w:val="24"/>
              </w:rPr>
              <w:t>50</w:t>
            </w:r>
          </w:p>
        </w:tc>
        <w:tc>
          <w:tcPr>
            <w:tcW w:w="540" w:type="dxa"/>
          </w:tcPr>
          <w:p w14:paraId="1D86395A" w14:textId="25FEB7E8" w:rsidR="001B1C4C" w:rsidRDefault="00CC6259" w:rsidP="00CF718E">
            <w:pPr>
              <w:pStyle w:val="Sothutu-1so"/>
              <w:spacing w:before="120" w:after="120" w:line="276" w:lineRule="auto"/>
              <w:jc w:val="left"/>
              <w:rPr>
                <w:szCs w:val="24"/>
              </w:rPr>
            </w:pPr>
            <w:r>
              <w:rPr>
                <w:szCs w:val="24"/>
              </w:rPr>
              <w:t>N</w:t>
            </w:r>
          </w:p>
        </w:tc>
        <w:tc>
          <w:tcPr>
            <w:tcW w:w="450" w:type="dxa"/>
          </w:tcPr>
          <w:p w14:paraId="4152EAF1" w14:textId="26AA4E57" w:rsidR="001B1C4C" w:rsidRDefault="00757DC5" w:rsidP="00CF718E">
            <w:pPr>
              <w:pStyle w:val="Sothutu-1so"/>
              <w:spacing w:before="120" w:after="120" w:line="276" w:lineRule="auto"/>
              <w:jc w:val="left"/>
              <w:rPr>
                <w:szCs w:val="24"/>
              </w:rPr>
            </w:pPr>
            <w:r>
              <w:rPr>
                <w:szCs w:val="24"/>
              </w:rPr>
              <w:t>N</w:t>
            </w:r>
          </w:p>
        </w:tc>
        <w:tc>
          <w:tcPr>
            <w:tcW w:w="540" w:type="dxa"/>
          </w:tcPr>
          <w:p w14:paraId="250BF0B3" w14:textId="70672D1B" w:rsidR="001B1C4C" w:rsidRDefault="00CC6259" w:rsidP="00CF718E">
            <w:pPr>
              <w:pStyle w:val="Sothutu-1so"/>
              <w:spacing w:before="120" w:after="120" w:line="276" w:lineRule="auto"/>
              <w:jc w:val="center"/>
              <w:rPr>
                <w:szCs w:val="24"/>
              </w:rPr>
            </w:pPr>
            <w:r>
              <w:rPr>
                <w:szCs w:val="24"/>
              </w:rPr>
              <w:t>Y</w:t>
            </w:r>
          </w:p>
        </w:tc>
        <w:tc>
          <w:tcPr>
            <w:tcW w:w="7380" w:type="dxa"/>
          </w:tcPr>
          <w:p w14:paraId="084A35CA" w14:textId="77777777" w:rsidR="00757DC5" w:rsidRDefault="00757DC5" w:rsidP="00CF718E">
            <w:pPr>
              <w:pStyle w:val="Sothutu-1so"/>
              <w:spacing w:before="120" w:after="120" w:line="276" w:lineRule="auto"/>
              <w:rPr>
                <w:szCs w:val="24"/>
              </w:rPr>
            </w:pPr>
            <w:r>
              <w:rPr>
                <w:szCs w:val="24"/>
              </w:rPr>
              <w:t>Cập nhật User duyệt</w:t>
            </w:r>
          </w:p>
          <w:p w14:paraId="561DD200" w14:textId="21FE4DF1" w:rsidR="001B1C4C" w:rsidRDefault="00757DC5" w:rsidP="00CF718E">
            <w:pPr>
              <w:pStyle w:val="Sothutu-1so"/>
              <w:spacing w:before="120" w:after="120" w:line="276" w:lineRule="auto"/>
              <w:rPr>
                <w:szCs w:val="24"/>
                <w:lang w:val="vi-VN"/>
              </w:rPr>
            </w:pPr>
            <w:r>
              <w:rPr>
                <w:szCs w:val="24"/>
              </w:rPr>
              <w:t>Cập nhật về Null khi Trạng thái duyệt = Chưa duyệt</w:t>
            </w:r>
          </w:p>
        </w:tc>
      </w:tr>
      <w:tr w:rsidR="001B1C4C" w:rsidRPr="00FF37CC" w14:paraId="0D1436FA" w14:textId="77777777" w:rsidTr="009A4951">
        <w:trPr>
          <w:cantSplit/>
          <w:trHeight w:val="827"/>
        </w:trPr>
        <w:tc>
          <w:tcPr>
            <w:tcW w:w="1800" w:type="dxa"/>
          </w:tcPr>
          <w:p w14:paraId="3B0A096D" w14:textId="41688DCD" w:rsidR="001B1C4C" w:rsidRDefault="001B1C4C" w:rsidP="00CF718E">
            <w:pPr>
              <w:ind w:left="0"/>
              <w:rPr>
                <w:szCs w:val="24"/>
              </w:rPr>
            </w:pPr>
            <w:r>
              <w:rPr>
                <w:szCs w:val="24"/>
              </w:rPr>
              <w:t>Ngày duyệt</w:t>
            </w:r>
          </w:p>
        </w:tc>
        <w:tc>
          <w:tcPr>
            <w:tcW w:w="1980" w:type="dxa"/>
          </w:tcPr>
          <w:p w14:paraId="0B186874" w14:textId="7DF2EC1D" w:rsidR="001B1C4C" w:rsidRDefault="00CC6259" w:rsidP="00CF718E">
            <w:pPr>
              <w:ind w:left="0"/>
              <w:rPr>
                <w:szCs w:val="24"/>
              </w:rPr>
            </w:pPr>
            <w:r>
              <w:rPr>
                <w:szCs w:val="24"/>
              </w:rPr>
              <w:t>APPROVE_DATE</w:t>
            </w:r>
          </w:p>
        </w:tc>
        <w:tc>
          <w:tcPr>
            <w:tcW w:w="1417" w:type="dxa"/>
          </w:tcPr>
          <w:p w14:paraId="426BD30D" w14:textId="2748F920" w:rsidR="001B1C4C" w:rsidRDefault="00CC6259" w:rsidP="00CF718E">
            <w:pPr>
              <w:ind w:left="0"/>
            </w:pPr>
            <w:r>
              <w:t>Date</w:t>
            </w:r>
          </w:p>
        </w:tc>
        <w:tc>
          <w:tcPr>
            <w:tcW w:w="630" w:type="dxa"/>
          </w:tcPr>
          <w:p w14:paraId="3D8C7A4E" w14:textId="374E7A9C" w:rsidR="001B1C4C" w:rsidRDefault="00CC6259" w:rsidP="00CF718E">
            <w:pPr>
              <w:pStyle w:val="Sothutu-1so"/>
              <w:spacing w:before="120" w:after="120" w:line="276" w:lineRule="auto"/>
              <w:jc w:val="left"/>
              <w:rPr>
                <w:szCs w:val="24"/>
              </w:rPr>
            </w:pPr>
            <w:r>
              <w:rPr>
                <w:szCs w:val="24"/>
              </w:rPr>
              <w:t>20</w:t>
            </w:r>
          </w:p>
        </w:tc>
        <w:tc>
          <w:tcPr>
            <w:tcW w:w="540" w:type="dxa"/>
          </w:tcPr>
          <w:p w14:paraId="513CE158" w14:textId="76AF62CF" w:rsidR="001B1C4C" w:rsidRDefault="00CC6259" w:rsidP="00CF718E">
            <w:pPr>
              <w:pStyle w:val="Sothutu-1so"/>
              <w:spacing w:before="120" w:after="120" w:line="276" w:lineRule="auto"/>
              <w:jc w:val="left"/>
              <w:rPr>
                <w:szCs w:val="24"/>
              </w:rPr>
            </w:pPr>
            <w:r>
              <w:rPr>
                <w:szCs w:val="24"/>
              </w:rPr>
              <w:t>Y</w:t>
            </w:r>
          </w:p>
        </w:tc>
        <w:tc>
          <w:tcPr>
            <w:tcW w:w="450" w:type="dxa"/>
          </w:tcPr>
          <w:p w14:paraId="279DD319" w14:textId="3D43C981" w:rsidR="001B1C4C" w:rsidRDefault="00757DC5" w:rsidP="00CF718E">
            <w:pPr>
              <w:pStyle w:val="Sothutu-1so"/>
              <w:spacing w:before="120" w:after="120" w:line="276" w:lineRule="auto"/>
              <w:jc w:val="left"/>
              <w:rPr>
                <w:szCs w:val="24"/>
              </w:rPr>
            </w:pPr>
            <w:r>
              <w:rPr>
                <w:szCs w:val="24"/>
              </w:rPr>
              <w:t>N</w:t>
            </w:r>
          </w:p>
        </w:tc>
        <w:tc>
          <w:tcPr>
            <w:tcW w:w="540" w:type="dxa"/>
          </w:tcPr>
          <w:p w14:paraId="6CB82FA9" w14:textId="45C1F7FA" w:rsidR="001B1C4C" w:rsidRDefault="00CC6259" w:rsidP="00CF718E">
            <w:pPr>
              <w:pStyle w:val="Sothutu-1so"/>
              <w:spacing w:before="120" w:after="120" w:line="276" w:lineRule="auto"/>
              <w:jc w:val="center"/>
              <w:rPr>
                <w:szCs w:val="24"/>
              </w:rPr>
            </w:pPr>
            <w:r>
              <w:rPr>
                <w:szCs w:val="24"/>
              </w:rPr>
              <w:t>Y</w:t>
            </w:r>
          </w:p>
        </w:tc>
        <w:tc>
          <w:tcPr>
            <w:tcW w:w="7380" w:type="dxa"/>
          </w:tcPr>
          <w:p w14:paraId="31BFDBB4" w14:textId="77777777" w:rsidR="00757DC5" w:rsidRDefault="00757DC5" w:rsidP="00CF718E">
            <w:pPr>
              <w:pStyle w:val="Sothutu-1so"/>
              <w:spacing w:before="120" w:after="120" w:line="276" w:lineRule="auto"/>
              <w:rPr>
                <w:szCs w:val="24"/>
              </w:rPr>
            </w:pPr>
            <w:r>
              <w:rPr>
                <w:szCs w:val="24"/>
              </w:rPr>
              <w:t xml:space="preserve">Cập nhật ngày duyệt theo ngày tác động; được sửa. </w:t>
            </w:r>
          </w:p>
          <w:p w14:paraId="285C44EF" w14:textId="77777777" w:rsidR="00757DC5" w:rsidRDefault="00757DC5" w:rsidP="00CF718E">
            <w:pPr>
              <w:pStyle w:val="Sothutu-1so"/>
              <w:spacing w:before="120" w:after="120" w:line="276" w:lineRule="auto"/>
              <w:rPr>
                <w:szCs w:val="24"/>
              </w:rPr>
            </w:pPr>
            <w:r>
              <w:rPr>
                <w:szCs w:val="24"/>
              </w:rPr>
              <w:t>Cập nhật về Null khi Trạng thái duyệt = Chưa duyệt</w:t>
            </w:r>
          </w:p>
          <w:p w14:paraId="71094E78" w14:textId="76CD55AB" w:rsidR="001B1C4C" w:rsidRDefault="00757DC5" w:rsidP="00CF718E">
            <w:pPr>
              <w:pStyle w:val="Sothutu-1so"/>
              <w:spacing w:before="120" w:after="120" w:line="276" w:lineRule="auto"/>
              <w:rPr>
                <w:szCs w:val="24"/>
                <w:lang w:val="vi-VN"/>
              </w:rPr>
            </w:pPr>
            <w:r>
              <w:rPr>
                <w:szCs w:val="24"/>
              </w:rPr>
              <w:t>Readonly sau khi bản ghi có STT lớn hơn gần kề có Trạng thái duyệt khác Chưa duyệt.</w:t>
            </w:r>
          </w:p>
        </w:tc>
      </w:tr>
      <w:tr w:rsidR="001B1C4C" w:rsidRPr="00FF37CC" w14:paraId="77A90A0C" w14:textId="77777777" w:rsidTr="009A4951">
        <w:trPr>
          <w:cantSplit/>
          <w:trHeight w:val="827"/>
        </w:trPr>
        <w:tc>
          <w:tcPr>
            <w:tcW w:w="1800" w:type="dxa"/>
          </w:tcPr>
          <w:p w14:paraId="555E42B1" w14:textId="015BB1D0" w:rsidR="001B1C4C" w:rsidRDefault="001B1C4C" w:rsidP="00CF718E">
            <w:pPr>
              <w:ind w:left="0"/>
              <w:rPr>
                <w:szCs w:val="24"/>
              </w:rPr>
            </w:pPr>
            <w:r>
              <w:rPr>
                <w:szCs w:val="24"/>
              </w:rPr>
              <w:t>Email</w:t>
            </w:r>
          </w:p>
        </w:tc>
        <w:tc>
          <w:tcPr>
            <w:tcW w:w="1980" w:type="dxa"/>
          </w:tcPr>
          <w:p w14:paraId="1C315785" w14:textId="03B4FAD6" w:rsidR="001B1C4C" w:rsidRDefault="00CC6259" w:rsidP="00CF718E">
            <w:pPr>
              <w:ind w:left="0"/>
              <w:rPr>
                <w:szCs w:val="24"/>
              </w:rPr>
            </w:pPr>
            <w:r>
              <w:rPr>
                <w:szCs w:val="24"/>
              </w:rPr>
              <w:t>Email</w:t>
            </w:r>
          </w:p>
        </w:tc>
        <w:tc>
          <w:tcPr>
            <w:tcW w:w="1417" w:type="dxa"/>
          </w:tcPr>
          <w:p w14:paraId="17F1BE6A" w14:textId="77777777" w:rsidR="00CC6259" w:rsidRDefault="00CC6259" w:rsidP="00CF718E">
            <w:pPr>
              <w:ind w:left="0"/>
            </w:pPr>
            <w:r>
              <w:t>String</w:t>
            </w:r>
          </w:p>
          <w:p w14:paraId="2BF74D47" w14:textId="30229697" w:rsidR="001B1C4C" w:rsidRDefault="00CC6259" w:rsidP="00CF718E">
            <w:pPr>
              <w:ind w:left="0"/>
            </w:pPr>
            <w:r>
              <w:t>Text box</w:t>
            </w:r>
          </w:p>
        </w:tc>
        <w:tc>
          <w:tcPr>
            <w:tcW w:w="630" w:type="dxa"/>
          </w:tcPr>
          <w:p w14:paraId="495C6CF7" w14:textId="05F73BB1" w:rsidR="001B1C4C" w:rsidRDefault="00CC6259" w:rsidP="00CF718E">
            <w:pPr>
              <w:pStyle w:val="Sothutu-1so"/>
              <w:spacing w:before="120" w:after="120" w:line="276" w:lineRule="auto"/>
              <w:jc w:val="left"/>
              <w:rPr>
                <w:szCs w:val="24"/>
              </w:rPr>
            </w:pPr>
            <w:r>
              <w:rPr>
                <w:szCs w:val="24"/>
              </w:rPr>
              <w:t>50</w:t>
            </w:r>
          </w:p>
        </w:tc>
        <w:tc>
          <w:tcPr>
            <w:tcW w:w="540" w:type="dxa"/>
          </w:tcPr>
          <w:p w14:paraId="79CD2734" w14:textId="180E8A44" w:rsidR="001B1C4C" w:rsidRDefault="00CC6259" w:rsidP="00CF718E">
            <w:pPr>
              <w:pStyle w:val="Sothutu-1so"/>
              <w:spacing w:before="120" w:after="120" w:line="276" w:lineRule="auto"/>
              <w:jc w:val="left"/>
              <w:rPr>
                <w:szCs w:val="24"/>
              </w:rPr>
            </w:pPr>
            <w:r>
              <w:rPr>
                <w:szCs w:val="24"/>
              </w:rPr>
              <w:t>N</w:t>
            </w:r>
          </w:p>
        </w:tc>
        <w:tc>
          <w:tcPr>
            <w:tcW w:w="450" w:type="dxa"/>
          </w:tcPr>
          <w:p w14:paraId="4E65F02C" w14:textId="01DE33DB" w:rsidR="001B1C4C" w:rsidRDefault="00CC6259" w:rsidP="00CF718E">
            <w:pPr>
              <w:pStyle w:val="Sothutu-1so"/>
              <w:spacing w:before="120" w:after="120" w:line="276" w:lineRule="auto"/>
              <w:jc w:val="left"/>
              <w:rPr>
                <w:szCs w:val="24"/>
              </w:rPr>
            </w:pPr>
            <w:r>
              <w:rPr>
                <w:szCs w:val="24"/>
              </w:rPr>
              <w:t>Y</w:t>
            </w:r>
          </w:p>
        </w:tc>
        <w:tc>
          <w:tcPr>
            <w:tcW w:w="540" w:type="dxa"/>
          </w:tcPr>
          <w:p w14:paraId="37BBB29C" w14:textId="073970CC" w:rsidR="001B1C4C" w:rsidRDefault="00CC6259" w:rsidP="00CF718E">
            <w:pPr>
              <w:pStyle w:val="Sothutu-1so"/>
              <w:spacing w:before="120" w:after="120" w:line="276" w:lineRule="auto"/>
              <w:jc w:val="center"/>
              <w:rPr>
                <w:szCs w:val="24"/>
              </w:rPr>
            </w:pPr>
            <w:r>
              <w:rPr>
                <w:szCs w:val="24"/>
              </w:rPr>
              <w:t>Y</w:t>
            </w:r>
          </w:p>
        </w:tc>
        <w:tc>
          <w:tcPr>
            <w:tcW w:w="7380" w:type="dxa"/>
          </w:tcPr>
          <w:p w14:paraId="633A9352" w14:textId="77777777" w:rsidR="00757DC5" w:rsidRPr="00757DC5" w:rsidRDefault="00757DC5" w:rsidP="00CF718E">
            <w:pPr>
              <w:pStyle w:val="Sothutu-1so"/>
              <w:spacing w:before="120" w:after="120" w:line="276" w:lineRule="auto"/>
              <w:rPr>
                <w:szCs w:val="24"/>
                <w:lang w:val="vi-VN"/>
              </w:rPr>
            </w:pPr>
            <w:r w:rsidRPr="00757DC5">
              <w:rPr>
                <w:szCs w:val="24"/>
                <w:lang w:val="vi-VN"/>
              </w:rPr>
              <w:t>Email người duyệt.</w:t>
            </w:r>
          </w:p>
          <w:p w14:paraId="36BFD05B" w14:textId="5932A9F2" w:rsidR="001B1C4C" w:rsidRDefault="00757DC5" w:rsidP="00CF718E">
            <w:pPr>
              <w:pStyle w:val="Sothutu-1so"/>
              <w:spacing w:before="120" w:after="120" w:line="276" w:lineRule="auto"/>
              <w:rPr>
                <w:szCs w:val="24"/>
                <w:lang w:val="vi-VN"/>
              </w:rPr>
            </w:pPr>
            <w:r w:rsidRPr="00757DC5">
              <w:rPr>
                <w:szCs w:val="24"/>
                <w:lang w:val="vi-VN"/>
              </w:rPr>
              <w:t>Kiểm tra định dạng email</w:t>
            </w:r>
          </w:p>
        </w:tc>
      </w:tr>
    </w:tbl>
    <w:p w14:paraId="067DC5C5" w14:textId="77777777" w:rsidR="00AE32FD" w:rsidRPr="00FF37CC" w:rsidRDefault="00AE32FD" w:rsidP="00CF718E">
      <w:pPr>
        <w:ind w:left="0"/>
      </w:pPr>
    </w:p>
    <w:p w14:paraId="2B34435E" w14:textId="6629FF64" w:rsidR="006D71EE" w:rsidRDefault="006D71EE" w:rsidP="00CF718E">
      <w:pPr>
        <w:pStyle w:val="Heading6"/>
      </w:pPr>
      <w:r w:rsidRPr="00FF37CC">
        <w:t>Danh sách thao tác</w:t>
      </w:r>
    </w:p>
    <w:p w14:paraId="743790D7" w14:textId="77777777" w:rsidR="0076010A" w:rsidRPr="0076010A" w:rsidRDefault="0076010A"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6010A" w:rsidRPr="00FF37CC" w14:paraId="0BA2DBE4" w14:textId="77777777" w:rsidTr="009A4951">
        <w:trPr>
          <w:trHeight w:val="530"/>
          <w:tblHeader/>
        </w:trPr>
        <w:tc>
          <w:tcPr>
            <w:tcW w:w="2424" w:type="dxa"/>
            <w:shd w:val="clear" w:color="auto" w:fill="D9D9D9"/>
          </w:tcPr>
          <w:p w14:paraId="3F0AE842" w14:textId="77777777" w:rsidR="0076010A" w:rsidRPr="00FF37CC" w:rsidRDefault="0076010A" w:rsidP="00CF718E">
            <w:pPr>
              <w:ind w:left="0"/>
              <w:rPr>
                <w:b/>
              </w:rPr>
            </w:pPr>
            <w:r w:rsidRPr="00FF37CC">
              <w:rPr>
                <w:b/>
              </w:rPr>
              <w:t>Thao tác</w:t>
            </w:r>
          </w:p>
        </w:tc>
        <w:tc>
          <w:tcPr>
            <w:tcW w:w="1176" w:type="dxa"/>
            <w:shd w:val="clear" w:color="auto" w:fill="D9D9D9"/>
          </w:tcPr>
          <w:p w14:paraId="207CF8DB" w14:textId="77777777" w:rsidR="0076010A" w:rsidRPr="00FF37CC" w:rsidRDefault="0076010A" w:rsidP="00CF718E">
            <w:pPr>
              <w:ind w:left="0"/>
              <w:rPr>
                <w:b/>
                <w:color w:val="000000"/>
              </w:rPr>
            </w:pPr>
            <w:r w:rsidRPr="00FF37CC">
              <w:rPr>
                <w:b/>
                <w:color w:val="000000"/>
              </w:rPr>
              <w:t>Hiển thị</w:t>
            </w:r>
          </w:p>
        </w:tc>
        <w:tc>
          <w:tcPr>
            <w:tcW w:w="10710" w:type="dxa"/>
            <w:shd w:val="clear" w:color="auto" w:fill="D9D9D9"/>
          </w:tcPr>
          <w:p w14:paraId="7563AAF8" w14:textId="77777777" w:rsidR="0076010A" w:rsidRPr="00FF37CC" w:rsidRDefault="0076010A" w:rsidP="00CF718E">
            <w:pPr>
              <w:ind w:left="0"/>
              <w:rPr>
                <w:b/>
              </w:rPr>
            </w:pPr>
            <w:r w:rsidRPr="00FF37CC">
              <w:rPr>
                <w:b/>
              </w:rPr>
              <w:t>Mô tả</w:t>
            </w:r>
          </w:p>
        </w:tc>
      </w:tr>
      <w:tr w:rsidR="0076010A" w:rsidRPr="00FF37CC" w14:paraId="1008A697" w14:textId="77777777" w:rsidTr="009A4951">
        <w:tc>
          <w:tcPr>
            <w:tcW w:w="2424" w:type="dxa"/>
          </w:tcPr>
          <w:p w14:paraId="0B497720" w14:textId="77777777" w:rsidR="0076010A" w:rsidRPr="00FF37CC" w:rsidRDefault="0076010A" w:rsidP="00CF718E">
            <w:pPr>
              <w:pStyle w:val="Sothutu-1so"/>
              <w:spacing w:before="120" w:line="276" w:lineRule="auto"/>
              <w:jc w:val="left"/>
              <w:rPr>
                <w:szCs w:val="24"/>
              </w:rPr>
            </w:pPr>
            <w:r w:rsidRPr="00FF37CC">
              <w:rPr>
                <w:szCs w:val="24"/>
              </w:rPr>
              <w:t>Lưu</w:t>
            </w:r>
          </w:p>
        </w:tc>
        <w:tc>
          <w:tcPr>
            <w:tcW w:w="1176" w:type="dxa"/>
          </w:tcPr>
          <w:p w14:paraId="1C6BBD53" w14:textId="77777777" w:rsidR="0076010A" w:rsidRPr="00FF37CC" w:rsidRDefault="0076010A" w:rsidP="00CF718E">
            <w:pPr>
              <w:pStyle w:val="Sothutu-1so"/>
              <w:spacing w:before="120" w:line="276" w:lineRule="auto"/>
              <w:jc w:val="left"/>
              <w:rPr>
                <w:szCs w:val="24"/>
              </w:rPr>
            </w:pPr>
            <w:r w:rsidRPr="00FF37CC">
              <w:rPr>
                <w:szCs w:val="24"/>
              </w:rPr>
              <w:t>Có</w:t>
            </w:r>
          </w:p>
        </w:tc>
        <w:tc>
          <w:tcPr>
            <w:tcW w:w="10710" w:type="dxa"/>
          </w:tcPr>
          <w:p w14:paraId="6C4AE38E" w14:textId="3DC928F3" w:rsidR="0076010A" w:rsidRPr="00FF37CC" w:rsidRDefault="008903F4" w:rsidP="00CF718E">
            <w:pPr>
              <w:pStyle w:val="Sothutu-1so"/>
              <w:spacing w:before="120" w:line="276" w:lineRule="auto"/>
              <w:rPr>
                <w:szCs w:val="24"/>
              </w:rPr>
            </w:pPr>
            <w:r>
              <w:rPr>
                <w:szCs w:val="24"/>
              </w:rPr>
              <w:t>Lưu bản ghi vào CSDL</w:t>
            </w:r>
          </w:p>
        </w:tc>
      </w:tr>
      <w:tr w:rsidR="007C2288" w:rsidRPr="00FF37CC" w14:paraId="5D7A9159" w14:textId="77777777" w:rsidTr="009A4951">
        <w:tc>
          <w:tcPr>
            <w:tcW w:w="2424" w:type="dxa"/>
          </w:tcPr>
          <w:p w14:paraId="388E21B5" w14:textId="77777777" w:rsidR="007C2288" w:rsidRPr="00FF37CC" w:rsidRDefault="007C2288" w:rsidP="007C2288">
            <w:pPr>
              <w:pStyle w:val="BodyText"/>
              <w:ind w:left="0"/>
              <w:jc w:val="left"/>
              <w:rPr>
                <w:lang w:eastAsia="ar-SA"/>
              </w:rPr>
            </w:pPr>
            <w:r w:rsidRPr="00FF37CC">
              <w:rPr>
                <w:lang w:eastAsia="ar-SA"/>
              </w:rPr>
              <w:t>Hoàn thành</w:t>
            </w:r>
          </w:p>
          <w:p w14:paraId="3B648D42" w14:textId="3FAFE104" w:rsidR="007C2288" w:rsidRPr="00FF37CC" w:rsidRDefault="007C2288" w:rsidP="007C2288">
            <w:pPr>
              <w:pStyle w:val="Sothutu-1so"/>
              <w:spacing w:before="120" w:line="276" w:lineRule="auto"/>
              <w:jc w:val="left"/>
              <w:rPr>
                <w:szCs w:val="24"/>
              </w:rPr>
            </w:pPr>
            <w:r w:rsidRPr="00FF37CC">
              <w:rPr>
                <w:lang w:eastAsia="ar-SA"/>
              </w:rPr>
              <w:t>(CO)</w:t>
            </w:r>
          </w:p>
        </w:tc>
        <w:tc>
          <w:tcPr>
            <w:tcW w:w="1176" w:type="dxa"/>
          </w:tcPr>
          <w:p w14:paraId="1B8BF89E" w14:textId="59581C23" w:rsidR="007C2288" w:rsidRPr="00FF37CC" w:rsidRDefault="007C2288" w:rsidP="007C2288">
            <w:pPr>
              <w:pStyle w:val="Sothutu-1so"/>
              <w:spacing w:before="120" w:line="276" w:lineRule="auto"/>
              <w:jc w:val="left"/>
              <w:rPr>
                <w:szCs w:val="24"/>
              </w:rPr>
            </w:pPr>
            <w:r w:rsidRPr="00FF37CC">
              <w:rPr>
                <w:lang w:eastAsia="ar-SA"/>
              </w:rPr>
              <w:t>Có</w:t>
            </w:r>
          </w:p>
        </w:tc>
        <w:tc>
          <w:tcPr>
            <w:tcW w:w="10710" w:type="dxa"/>
          </w:tcPr>
          <w:p w14:paraId="63CD7E7E" w14:textId="243C41B5" w:rsidR="007C2288" w:rsidRDefault="007C2288" w:rsidP="007C2288">
            <w:pPr>
              <w:pStyle w:val="Sothutu-1so"/>
              <w:spacing w:before="120" w:line="276" w:lineRule="auto"/>
              <w:rPr>
                <w:szCs w:val="24"/>
              </w:rPr>
            </w:pPr>
            <w:r>
              <w:rPr>
                <w:szCs w:val="24"/>
              </w:rPr>
              <w:t>Giống tab Thông tin chung</w:t>
            </w:r>
          </w:p>
        </w:tc>
      </w:tr>
      <w:tr w:rsidR="007C2288" w:rsidRPr="00FF37CC" w14:paraId="4CB5F3FA" w14:textId="77777777" w:rsidTr="009A4951">
        <w:tc>
          <w:tcPr>
            <w:tcW w:w="2424" w:type="dxa"/>
          </w:tcPr>
          <w:p w14:paraId="21FD709C" w14:textId="7B5D9568" w:rsidR="007C2288" w:rsidRPr="00FF37CC" w:rsidRDefault="007C2288" w:rsidP="007C2288">
            <w:pPr>
              <w:pStyle w:val="BodyText"/>
              <w:ind w:left="0"/>
              <w:jc w:val="left"/>
              <w:rPr>
                <w:lang w:eastAsia="ar-SA"/>
              </w:rPr>
            </w:pPr>
            <w:r w:rsidRPr="00FF37CC">
              <w:rPr>
                <w:lang w:eastAsia="ar-SA"/>
              </w:rPr>
              <w:t>Hủy hoàn thành (RA)</w:t>
            </w:r>
          </w:p>
        </w:tc>
        <w:tc>
          <w:tcPr>
            <w:tcW w:w="1176" w:type="dxa"/>
          </w:tcPr>
          <w:p w14:paraId="12D5C606" w14:textId="5039C3F2" w:rsidR="007C2288" w:rsidRPr="00FF37CC" w:rsidRDefault="007C2288" w:rsidP="007C2288">
            <w:pPr>
              <w:pStyle w:val="Sothutu-1so"/>
              <w:spacing w:before="120" w:line="276" w:lineRule="auto"/>
              <w:jc w:val="left"/>
              <w:rPr>
                <w:lang w:eastAsia="ar-SA"/>
              </w:rPr>
            </w:pPr>
            <w:r w:rsidRPr="00FF37CC">
              <w:rPr>
                <w:lang w:eastAsia="ar-SA"/>
              </w:rPr>
              <w:t>Có</w:t>
            </w:r>
          </w:p>
        </w:tc>
        <w:tc>
          <w:tcPr>
            <w:tcW w:w="10710" w:type="dxa"/>
          </w:tcPr>
          <w:p w14:paraId="2E1A943F" w14:textId="531EFCD8" w:rsidR="007C2288" w:rsidRDefault="007C2288" w:rsidP="007C2288">
            <w:pPr>
              <w:pStyle w:val="Sothutu-1so"/>
              <w:spacing w:before="120" w:line="276" w:lineRule="auto"/>
              <w:rPr>
                <w:szCs w:val="24"/>
              </w:rPr>
            </w:pPr>
            <w:r>
              <w:rPr>
                <w:szCs w:val="24"/>
              </w:rPr>
              <w:t>Giống tab Thông tin chung</w:t>
            </w:r>
          </w:p>
        </w:tc>
      </w:tr>
      <w:tr w:rsidR="007C2288" w:rsidRPr="00FF37CC" w14:paraId="2D1EC402" w14:textId="77777777" w:rsidTr="009A4951">
        <w:tc>
          <w:tcPr>
            <w:tcW w:w="2424" w:type="dxa"/>
          </w:tcPr>
          <w:p w14:paraId="4D8EA31E" w14:textId="10525BD8" w:rsidR="007C2288" w:rsidRPr="00FF37CC" w:rsidRDefault="007C2288" w:rsidP="007C2288">
            <w:pPr>
              <w:pStyle w:val="BodyText"/>
              <w:ind w:left="0"/>
              <w:jc w:val="left"/>
              <w:rPr>
                <w:lang w:eastAsia="ar-SA"/>
              </w:rPr>
            </w:pPr>
            <w:r w:rsidRPr="00FF37CC">
              <w:rPr>
                <w:lang w:eastAsia="ar-SA"/>
              </w:rPr>
              <w:t>Đính kèm</w:t>
            </w:r>
          </w:p>
        </w:tc>
        <w:tc>
          <w:tcPr>
            <w:tcW w:w="1176" w:type="dxa"/>
          </w:tcPr>
          <w:p w14:paraId="74148193" w14:textId="429A1C26" w:rsidR="007C2288" w:rsidRPr="00FF37CC" w:rsidRDefault="007C2288" w:rsidP="007C2288">
            <w:pPr>
              <w:pStyle w:val="Sothutu-1so"/>
              <w:spacing w:before="120" w:line="276" w:lineRule="auto"/>
              <w:jc w:val="left"/>
              <w:rPr>
                <w:lang w:eastAsia="ar-SA"/>
              </w:rPr>
            </w:pPr>
            <w:r>
              <w:rPr>
                <w:lang w:eastAsia="ar-SA"/>
              </w:rPr>
              <w:t>Có</w:t>
            </w:r>
          </w:p>
        </w:tc>
        <w:tc>
          <w:tcPr>
            <w:tcW w:w="10710" w:type="dxa"/>
          </w:tcPr>
          <w:p w14:paraId="51BBCFC6" w14:textId="2D36BDDD" w:rsidR="007C2288" w:rsidRDefault="007C2288" w:rsidP="007C2288">
            <w:pPr>
              <w:pStyle w:val="Sothutu-1so"/>
              <w:spacing w:before="120" w:line="276" w:lineRule="auto"/>
              <w:rPr>
                <w:szCs w:val="24"/>
              </w:rPr>
            </w:pPr>
            <w:r>
              <w:rPr>
                <w:szCs w:val="24"/>
              </w:rPr>
              <w:t>Giống tab Thông tin chung</w:t>
            </w:r>
          </w:p>
        </w:tc>
      </w:tr>
      <w:tr w:rsidR="007C2288" w:rsidRPr="00FF37CC" w14:paraId="07B1196F" w14:textId="77777777" w:rsidTr="009A4951">
        <w:tc>
          <w:tcPr>
            <w:tcW w:w="2424" w:type="dxa"/>
          </w:tcPr>
          <w:p w14:paraId="73297307" w14:textId="3029664E" w:rsidR="007C2288" w:rsidRPr="00FF37CC" w:rsidRDefault="007C2288" w:rsidP="007C2288">
            <w:pPr>
              <w:pStyle w:val="BodyText"/>
              <w:ind w:left="0"/>
              <w:jc w:val="left"/>
              <w:rPr>
                <w:lang w:eastAsia="ar-SA"/>
              </w:rPr>
            </w:pPr>
            <w:r>
              <w:rPr>
                <w:lang w:eastAsia="ar-SA"/>
              </w:rPr>
              <w:lastRenderedPageBreak/>
              <w:t>Phiếu in</w:t>
            </w:r>
          </w:p>
        </w:tc>
        <w:tc>
          <w:tcPr>
            <w:tcW w:w="1176" w:type="dxa"/>
          </w:tcPr>
          <w:p w14:paraId="182ED5FF" w14:textId="3F4693E8" w:rsidR="007C2288" w:rsidRDefault="007C2288" w:rsidP="007C2288">
            <w:pPr>
              <w:pStyle w:val="Sothutu-1so"/>
              <w:spacing w:before="120" w:line="276" w:lineRule="auto"/>
              <w:jc w:val="left"/>
              <w:rPr>
                <w:lang w:eastAsia="ar-SA"/>
              </w:rPr>
            </w:pPr>
            <w:r>
              <w:rPr>
                <w:lang w:eastAsia="ar-SA"/>
              </w:rPr>
              <w:t>Có</w:t>
            </w:r>
          </w:p>
        </w:tc>
        <w:tc>
          <w:tcPr>
            <w:tcW w:w="10710" w:type="dxa"/>
          </w:tcPr>
          <w:p w14:paraId="57D45441" w14:textId="11A4EF65" w:rsidR="007C2288" w:rsidRDefault="007C2288" w:rsidP="007C2288">
            <w:pPr>
              <w:pStyle w:val="Sothutu-1so"/>
              <w:spacing w:before="120" w:line="276" w:lineRule="auto"/>
              <w:rPr>
                <w:szCs w:val="24"/>
              </w:rPr>
            </w:pPr>
            <w:r>
              <w:rPr>
                <w:szCs w:val="24"/>
              </w:rPr>
              <w:t>Giống tab Thông tin chung</w:t>
            </w:r>
          </w:p>
        </w:tc>
      </w:tr>
    </w:tbl>
    <w:p w14:paraId="0F0948B7" w14:textId="77777777" w:rsidR="006D71EE" w:rsidRPr="00FF37CC" w:rsidRDefault="006D71EE" w:rsidP="00CF718E">
      <w:pPr>
        <w:ind w:left="0"/>
      </w:pPr>
    </w:p>
    <w:p w14:paraId="4AA4AD14" w14:textId="77777777" w:rsidR="00D66168" w:rsidRPr="00FF37CC" w:rsidRDefault="00D66168" w:rsidP="00CF718E"/>
    <w:p w14:paraId="7923D3F9" w14:textId="77777777" w:rsidR="00936C2D" w:rsidRDefault="00936C2D" w:rsidP="00A97673">
      <w:pPr>
        <w:pStyle w:val="Heading5"/>
      </w:pPr>
      <w:r>
        <w:lastRenderedPageBreak/>
        <w:t>Danh sách thông tin chi</w:t>
      </w:r>
    </w:p>
    <w:p w14:paraId="6E87E380" w14:textId="77777777" w:rsidR="00936C2D" w:rsidRPr="00FF37CC" w:rsidRDefault="00936C2D" w:rsidP="00CF718E">
      <w:pPr>
        <w:pStyle w:val="Heading6"/>
      </w:pPr>
      <w:r w:rsidRPr="00FF37CC">
        <w:t>Prototype màn hình nhập liệu</w:t>
      </w:r>
    </w:p>
    <w:p w14:paraId="6E2FA301" w14:textId="765E1ECA" w:rsidR="00936C2D" w:rsidRDefault="003F0805" w:rsidP="00CF718E">
      <w:pPr>
        <w:ind w:left="0"/>
      </w:pPr>
      <w:r>
        <w:rPr>
          <w:noProof/>
          <w:snapToGrid/>
        </w:rPr>
        <w:drawing>
          <wp:inline distT="0" distB="0" distL="0" distR="0" wp14:anchorId="676F4370" wp14:editId="38DC54B3">
            <wp:extent cx="2492357" cy="515885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7973" cy="5170479"/>
                    </a:xfrm>
                    <a:prstGeom prst="rect">
                      <a:avLst/>
                    </a:prstGeom>
                  </pic:spPr>
                </pic:pic>
              </a:graphicData>
            </a:graphic>
          </wp:inline>
        </w:drawing>
      </w:r>
    </w:p>
    <w:p w14:paraId="348D40CB" w14:textId="77777777" w:rsidR="00936C2D" w:rsidRPr="00FF37CC" w:rsidRDefault="00936C2D" w:rsidP="00CF718E">
      <w:pPr>
        <w:pStyle w:val="Heading6"/>
      </w:pPr>
      <w:r w:rsidRPr="00FF37CC">
        <w:lastRenderedPageBreak/>
        <w:t>Danh sách trường dữ liệu</w:t>
      </w:r>
    </w:p>
    <w:p w14:paraId="29FB8716" w14:textId="77777777" w:rsidR="00936C2D" w:rsidRDefault="00936C2D" w:rsidP="004E37AB">
      <w:pPr>
        <w:numPr>
          <w:ilvl w:val="0"/>
          <w:numId w:val="11"/>
        </w:numPr>
      </w:pPr>
      <w:r>
        <w:t>Hiển thị ở dạng List, sắp xếp theo ngày tháng từ lớn xuống bé</w:t>
      </w:r>
    </w:p>
    <w:p w14:paraId="317A1A94" w14:textId="1E4EA985" w:rsidR="00936C2D" w:rsidRDefault="00936C2D" w:rsidP="004E37AB">
      <w:pPr>
        <w:numPr>
          <w:ilvl w:val="0"/>
          <w:numId w:val="11"/>
        </w:numPr>
      </w:pPr>
      <w:r>
        <w:rPr>
          <w:lang w:eastAsia="ar-SA"/>
        </w:rPr>
        <w:t>View các Phiếu thu/chi gắn với đề nghị thanh toán</w:t>
      </w:r>
    </w:p>
    <w:p w14:paraId="345A7376" w14:textId="77777777" w:rsidR="00936C2D" w:rsidRPr="00FF37CC" w:rsidRDefault="00936C2D" w:rsidP="004E37AB">
      <w:pPr>
        <w:numPr>
          <w:ilvl w:val="0"/>
          <w:numId w:val="11"/>
        </w:numPr>
      </w:pPr>
      <w:r>
        <w:rPr>
          <w:lang w:eastAsia="ar-SA"/>
        </w:rPr>
        <w:t>S: Hiển thị trên màn hình nhập liệu</w:t>
      </w:r>
    </w:p>
    <w:p w14:paraId="0D0C4B97" w14:textId="77777777" w:rsidR="00936C2D" w:rsidRPr="00FF37CC" w:rsidRDefault="00936C2D"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936C2D" w:rsidRPr="00FF37CC" w14:paraId="72290CE3" w14:textId="77777777" w:rsidTr="00146097">
        <w:trPr>
          <w:cantSplit/>
          <w:trHeight w:val="422"/>
          <w:tblHeader/>
        </w:trPr>
        <w:tc>
          <w:tcPr>
            <w:tcW w:w="1800" w:type="dxa"/>
            <w:shd w:val="clear" w:color="auto" w:fill="D9D9D9"/>
            <w:vAlign w:val="center"/>
          </w:tcPr>
          <w:p w14:paraId="2BBC8B8A" w14:textId="77777777" w:rsidR="00936C2D" w:rsidRPr="00FF37CC" w:rsidRDefault="00936C2D" w:rsidP="00CF718E">
            <w:pPr>
              <w:spacing w:after="120"/>
              <w:ind w:left="0"/>
              <w:jc w:val="center"/>
              <w:rPr>
                <w:b/>
              </w:rPr>
            </w:pPr>
            <w:r w:rsidRPr="00FF37CC">
              <w:rPr>
                <w:b/>
              </w:rPr>
              <w:t>Tên trường</w:t>
            </w:r>
          </w:p>
        </w:tc>
        <w:tc>
          <w:tcPr>
            <w:tcW w:w="1980" w:type="dxa"/>
            <w:shd w:val="clear" w:color="auto" w:fill="D9D9D9"/>
            <w:vAlign w:val="center"/>
          </w:tcPr>
          <w:p w14:paraId="7B4202FF" w14:textId="77777777" w:rsidR="00936C2D" w:rsidRPr="00FF37CC" w:rsidRDefault="00936C2D" w:rsidP="00CF718E">
            <w:pPr>
              <w:spacing w:after="120"/>
              <w:ind w:left="0"/>
              <w:jc w:val="center"/>
              <w:rPr>
                <w:b/>
              </w:rPr>
            </w:pPr>
            <w:r w:rsidRPr="00FF37CC">
              <w:rPr>
                <w:b/>
              </w:rPr>
              <w:t>Tên dữ liệu</w:t>
            </w:r>
          </w:p>
        </w:tc>
        <w:tc>
          <w:tcPr>
            <w:tcW w:w="1417" w:type="dxa"/>
            <w:shd w:val="clear" w:color="auto" w:fill="D9D9D9"/>
            <w:vAlign w:val="center"/>
          </w:tcPr>
          <w:p w14:paraId="2E79F6FC" w14:textId="77777777" w:rsidR="00936C2D" w:rsidRPr="00FF37CC" w:rsidRDefault="00936C2D" w:rsidP="00CF718E">
            <w:pPr>
              <w:spacing w:after="120"/>
              <w:ind w:left="0"/>
              <w:jc w:val="center"/>
              <w:rPr>
                <w:b/>
              </w:rPr>
            </w:pPr>
            <w:r w:rsidRPr="00FF37CC">
              <w:rPr>
                <w:b/>
              </w:rPr>
              <w:t>Loại DL</w:t>
            </w:r>
          </w:p>
        </w:tc>
        <w:tc>
          <w:tcPr>
            <w:tcW w:w="630" w:type="dxa"/>
            <w:shd w:val="clear" w:color="auto" w:fill="D9D9D9"/>
            <w:vAlign w:val="center"/>
          </w:tcPr>
          <w:p w14:paraId="1804EF40" w14:textId="77777777" w:rsidR="00936C2D" w:rsidRPr="00FF37CC" w:rsidRDefault="00936C2D" w:rsidP="00CF718E">
            <w:pPr>
              <w:spacing w:after="120"/>
              <w:ind w:left="0"/>
              <w:jc w:val="center"/>
              <w:rPr>
                <w:b/>
              </w:rPr>
            </w:pPr>
            <w:r w:rsidRPr="00FF37CC">
              <w:rPr>
                <w:b/>
              </w:rPr>
              <w:t>L</w:t>
            </w:r>
          </w:p>
        </w:tc>
        <w:tc>
          <w:tcPr>
            <w:tcW w:w="540" w:type="dxa"/>
            <w:shd w:val="clear" w:color="auto" w:fill="D9D9D9"/>
            <w:vAlign w:val="center"/>
          </w:tcPr>
          <w:p w14:paraId="105B2B97" w14:textId="77777777" w:rsidR="00936C2D" w:rsidRPr="00FF37CC" w:rsidRDefault="00936C2D" w:rsidP="00CF718E">
            <w:pPr>
              <w:spacing w:after="120"/>
              <w:ind w:left="0"/>
              <w:jc w:val="center"/>
              <w:rPr>
                <w:b/>
              </w:rPr>
            </w:pPr>
            <w:r w:rsidRPr="00FF37CC">
              <w:rPr>
                <w:b/>
              </w:rPr>
              <w:t>R</w:t>
            </w:r>
          </w:p>
        </w:tc>
        <w:tc>
          <w:tcPr>
            <w:tcW w:w="450" w:type="dxa"/>
            <w:shd w:val="clear" w:color="auto" w:fill="D9D9D9"/>
            <w:vAlign w:val="center"/>
          </w:tcPr>
          <w:p w14:paraId="14A40252" w14:textId="77777777" w:rsidR="00936C2D" w:rsidRPr="00FF37CC" w:rsidRDefault="00936C2D" w:rsidP="00CF718E">
            <w:pPr>
              <w:spacing w:after="120"/>
              <w:ind w:left="0"/>
              <w:jc w:val="center"/>
              <w:rPr>
                <w:b/>
              </w:rPr>
            </w:pPr>
            <w:r w:rsidRPr="00FF37CC">
              <w:rPr>
                <w:b/>
              </w:rPr>
              <w:t>M</w:t>
            </w:r>
          </w:p>
        </w:tc>
        <w:tc>
          <w:tcPr>
            <w:tcW w:w="540" w:type="dxa"/>
            <w:shd w:val="clear" w:color="auto" w:fill="D9D9D9"/>
          </w:tcPr>
          <w:p w14:paraId="72F9BBAF" w14:textId="77777777" w:rsidR="00936C2D" w:rsidRPr="00926A39" w:rsidRDefault="00936C2D" w:rsidP="00CF718E">
            <w:pPr>
              <w:spacing w:after="120"/>
              <w:ind w:left="0"/>
              <w:jc w:val="center"/>
              <w:rPr>
                <w:b/>
                <w:sz w:val="22"/>
              </w:rPr>
            </w:pPr>
            <w:r>
              <w:rPr>
                <w:b/>
              </w:rPr>
              <w:t>S</w:t>
            </w:r>
          </w:p>
        </w:tc>
        <w:tc>
          <w:tcPr>
            <w:tcW w:w="7380" w:type="dxa"/>
            <w:shd w:val="clear" w:color="auto" w:fill="D9D9D9"/>
            <w:vAlign w:val="center"/>
          </w:tcPr>
          <w:p w14:paraId="71A215BE" w14:textId="77777777" w:rsidR="00936C2D" w:rsidRPr="00FF37CC" w:rsidRDefault="00936C2D" w:rsidP="00CF718E">
            <w:pPr>
              <w:spacing w:after="120"/>
              <w:ind w:left="0"/>
              <w:jc w:val="center"/>
              <w:rPr>
                <w:b/>
              </w:rPr>
            </w:pPr>
            <w:r w:rsidRPr="00FF37CC">
              <w:rPr>
                <w:b/>
              </w:rPr>
              <w:t>Mô tả</w:t>
            </w:r>
          </w:p>
        </w:tc>
      </w:tr>
      <w:tr w:rsidR="008E5CFF" w:rsidRPr="00FF37CC" w14:paraId="6C9F62FB" w14:textId="77777777" w:rsidTr="00146097">
        <w:trPr>
          <w:cantSplit/>
          <w:trHeight w:val="827"/>
        </w:trPr>
        <w:tc>
          <w:tcPr>
            <w:tcW w:w="1800" w:type="dxa"/>
          </w:tcPr>
          <w:p w14:paraId="2BE04BD7" w14:textId="77777777" w:rsidR="008E5CFF" w:rsidRPr="00FF37CC" w:rsidRDefault="008E5CFF" w:rsidP="00CF718E">
            <w:pPr>
              <w:ind w:left="0"/>
            </w:pPr>
            <w:r>
              <w:t>Số chứng từ</w:t>
            </w:r>
          </w:p>
        </w:tc>
        <w:tc>
          <w:tcPr>
            <w:tcW w:w="1980" w:type="dxa"/>
          </w:tcPr>
          <w:p w14:paraId="56CA35D2" w14:textId="77777777" w:rsidR="008E5CFF" w:rsidRPr="00FF37CC" w:rsidRDefault="008E5CFF" w:rsidP="00CF718E">
            <w:pPr>
              <w:ind w:left="0"/>
            </w:pPr>
            <w:r>
              <w:rPr>
                <w:szCs w:val="24"/>
              </w:rPr>
              <w:t>Document_No</w:t>
            </w:r>
          </w:p>
        </w:tc>
        <w:tc>
          <w:tcPr>
            <w:tcW w:w="1417" w:type="dxa"/>
          </w:tcPr>
          <w:p w14:paraId="04B534FE" w14:textId="77777777" w:rsidR="008E5CFF" w:rsidRDefault="008E5CFF" w:rsidP="00CF718E">
            <w:pPr>
              <w:ind w:left="0"/>
            </w:pPr>
            <w:r>
              <w:t>String</w:t>
            </w:r>
          </w:p>
          <w:p w14:paraId="267F9467" w14:textId="7823586B" w:rsidR="008E5CFF" w:rsidRPr="00FF37CC" w:rsidRDefault="008E5CFF" w:rsidP="00CF718E">
            <w:pPr>
              <w:ind w:left="0"/>
            </w:pPr>
          </w:p>
        </w:tc>
        <w:tc>
          <w:tcPr>
            <w:tcW w:w="630" w:type="dxa"/>
          </w:tcPr>
          <w:p w14:paraId="076D0877" w14:textId="04DCEB6F" w:rsidR="008E5CFF" w:rsidRPr="00FF37CC" w:rsidRDefault="008E5CFF" w:rsidP="00CF718E">
            <w:pPr>
              <w:pStyle w:val="Sothutu-1so"/>
              <w:spacing w:before="120" w:after="120" w:line="276" w:lineRule="auto"/>
              <w:jc w:val="left"/>
              <w:rPr>
                <w:szCs w:val="24"/>
              </w:rPr>
            </w:pPr>
            <w:r>
              <w:rPr>
                <w:szCs w:val="24"/>
              </w:rPr>
              <w:t>20</w:t>
            </w:r>
          </w:p>
        </w:tc>
        <w:tc>
          <w:tcPr>
            <w:tcW w:w="540" w:type="dxa"/>
          </w:tcPr>
          <w:p w14:paraId="7CEA76EC" w14:textId="148E7A1D" w:rsidR="008E5CFF" w:rsidRPr="00FF37CC" w:rsidRDefault="008E5CFF" w:rsidP="00CF718E">
            <w:pPr>
              <w:pStyle w:val="Sothutu-1so"/>
              <w:spacing w:before="120" w:after="120" w:line="276" w:lineRule="auto"/>
              <w:jc w:val="left"/>
              <w:rPr>
                <w:szCs w:val="24"/>
              </w:rPr>
            </w:pPr>
            <w:r>
              <w:rPr>
                <w:szCs w:val="24"/>
              </w:rPr>
              <w:t>Y</w:t>
            </w:r>
          </w:p>
        </w:tc>
        <w:tc>
          <w:tcPr>
            <w:tcW w:w="450" w:type="dxa"/>
          </w:tcPr>
          <w:p w14:paraId="49E136B1" w14:textId="38EF5D0A" w:rsidR="008E5CFF" w:rsidRPr="00FF37CC" w:rsidRDefault="008E5CFF" w:rsidP="00CF718E">
            <w:pPr>
              <w:pStyle w:val="Sothutu-1so"/>
              <w:spacing w:before="120" w:after="120" w:line="276" w:lineRule="auto"/>
              <w:jc w:val="left"/>
              <w:rPr>
                <w:szCs w:val="24"/>
              </w:rPr>
            </w:pPr>
            <w:r>
              <w:rPr>
                <w:szCs w:val="24"/>
              </w:rPr>
              <w:t>Y</w:t>
            </w:r>
          </w:p>
        </w:tc>
        <w:tc>
          <w:tcPr>
            <w:tcW w:w="540" w:type="dxa"/>
          </w:tcPr>
          <w:p w14:paraId="5FFC00FC" w14:textId="51D10C71" w:rsidR="008E5CFF" w:rsidRPr="00FF37CC" w:rsidRDefault="008E5CFF" w:rsidP="00CF718E">
            <w:pPr>
              <w:pStyle w:val="Sothutu-1so"/>
              <w:spacing w:before="120" w:after="120" w:line="276" w:lineRule="auto"/>
              <w:jc w:val="center"/>
              <w:rPr>
                <w:szCs w:val="24"/>
              </w:rPr>
            </w:pPr>
            <w:r>
              <w:rPr>
                <w:szCs w:val="24"/>
              </w:rPr>
              <w:t>Y</w:t>
            </w:r>
          </w:p>
        </w:tc>
        <w:tc>
          <w:tcPr>
            <w:tcW w:w="7380" w:type="dxa"/>
          </w:tcPr>
          <w:p w14:paraId="61BEB7D5" w14:textId="38342F62" w:rsidR="008E5CFF" w:rsidRPr="00FF37CC"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2D325059" w14:textId="77777777" w:rsidTr="00146097">
        <w:trPr>
          <w:cantSplit/>
          <w:trHeight w:val="827"/>
        </w:trPr>
        <w:tc>
          <w:tcPr>
            <w:tcW w:w="1800" w:type="dxa"/>
          </w:tcPr>
          <w:p w14:paraId="39A53A02" w14:textId="77777777" w:rsidR="008E5CFF" w:rsidRDefault="008E5CFF" w:rsidP="00CF718E">
            <w:pPr>
              <w:ind w:left="0"/>
            </w:pPr>
            <w:r>
              <w:t>Đơn vị</w:t>
            </w:r>
          </w:p>
        </w:tc>
        <w:tc>
          <w:tcPr>
            <w:tcW w:w="1980" w:type="dxa"/>
          </w:tcPr>
          <w:p w14:paraId="12AF3E43" w14:textId="77777777" w:rsidR="008E5CFF" w:rsidRDefault="008E5CFF" w:rsidP="00CF718E">
            <w:pPr>
              <w:ind w:left="0"/>
              <w:rPr>
                <w:szCs w:val="24"/>
              </w:rPr>
            </w:pPr>
            <w:r>
              <w:rPr>
                <w:szCs w:val="24"/>
              </w:rPr>
              <w:t>AD_ORG_ID</w:t>
            </w:r>
          </w:p>
        </w:tc>
        <w:tc>
          <w:tcPr>
            <w:tcW w:w="1417" w:type="dxa"/>
          </w:tcPr>
          <w:p w14:paraId="67F45A84" w14:textId="258CD367" w:rsidR="008E5CFF" w:rsidRPr="00FF37CC" w:rsidRDefault="008E5CFF" w:rsidP="00CF718E">
            <w:pPr>
              <w:ind w:left="0"/>
            </w:pPr>
            <w:r>
              <w:t>String</w:t>
            </w:r>
          </w:p>
        </w:tc>
        <w:tc>
          <w:tcPr>
            <w:tcW w:w="630" w:type="dxa"/>
          </w:tcPr>
          <w:p w14:paraId="2441736A" w14:textId="7FE3478B" w:rsidR="008E5CFF" w:rsidRPr="00FF37CC" w:rsidRDefault="008E5CFF" w:rsidP="00CF718E">
            <w:pPr>
              <w:pStyle w:val="Sothutu-1so"/>
              <w:spacing w:before="120" w:after="120" w:line="276" w:lineRule="auto"/>
              <w:jc w:val="left"/>
              <w:rPr>
                <w:szCs w:val="24"/>
              </w:rPr>
            </w:pPr>
            <w:r>
              <w:rPr>
                <w:szCs w:val="24"/>
              </w:rPr>
              <w:t>50</w:t>
            </w:r>
          </w:p>
        </w:tc>
        <w:tc>
          <w:tcPr>
            <w:tcW w:w="540" w:type="dxa"/>
          </w:tcPr>
          <w:p w14:paraId="7DF56DD7" w14:textId="2597ED49" w:rsidR="008E5CFF" w:rsidRPr="00FF37CC" w:rsidRDefault="008E5CFF" w:rsidP="00CF718E">
            <w:pPr>
              <w:pStyle w:val="Sothutu-1so"/>
              <w:spacing w:before="120" w:after="120" w:line="276" w:lineRule="auto"/>
              <w:jc w:val="left"/>
              <w:rPr>
                <w:szCs w:val="24"/>
              </w:rPr>
            </w:pPr>
            <w:r>
              <w:rPr>
                <w:szCs w:val="24"/>
              </w:rPr>
              <w:t>Y</w:t>
            </w:r>
          </w:p>
        </w:tc>
        <w:tc>
          <w:tcPr>
            <w:tcW w:w="450" w:type="dxa"/>
          </w:tcPr>
          <w:p w14:paraId="4B83C41F" w14:textId="5076D1C0" w:rsidR="008E5CFF" w:rsidRPr="00FF37CC" w:rsidRDefault="008E5CFF" w:rsidP="00CF718E">
            <w:pPr>
              <w:pStyle w:val="Sothutu-1so"/>
              <w:spacing w:before="120" w:after="120" w:line="276" w:lineRule="auto"/>
              <w:jc w:val="left"/>
              <w:rPr>
                <w:szCs w:val="24"/>
              </w:rPr>
            </w:pPr>
            <w:r>
              <w:rPr>
                <w:szCs w:val="24"/>
              </w:rPr>
              <w:t>Y</w:t>
            </w:r>
          </w:p>
        </w:tc>
        <w:tc>
          <w:tcPr>
            <w:tcW w:w="540" w:type="dxa"/>
          </w:tcPr>
          <w:p w14:paraId="1907AC36" w14:textId="7959907B" w:rsidR="008E5CFF" w:rsidRPr="00FF37CC" w:rsidRDefault="008E5CFF" w:rsidP="00CF718E">
            <w:pPr>
              <w:pStyle w:val="Sothutu-1so"/>
              <w:spacing w:before="120" w:after="120" w:line="276" w:lineRule="auto"/>
              <w:jc w:val="center"/>
              <w:rPr>
                <w:szCs w:val="24"/>
              </w:rPr>
            </w:pPr>
            <w:r>
              <w:rPr>
                <w:szCs w:val="24"/>
              </w:rPr>
              <w:t>Y</w:t>
            </w:r>
          </w:p>
        </w:tc>
        <w:tc>
          <w:tcPr>
            <w:tcW w:w="7380" w:type="dxa"/>
          </w:tcPr>
          <w:p w14:paraId="56664A04" w14:textId="424E962A" w:rsidR="008E5CFF"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1704235E" w14:textId="77777777" w:rsidTr="00146097">
        <w:trPr>
          <w:cantSplit/>
          <w:trHeight w:val="827"/>
        </w:trPr>
        <w:tc>
          <w:tcPr>
            <w:tcW w:w="1800" w:type="dxa"/>
          </w:tcPr>
          <w:p w14:paraId="7E413873" w14:textId="77777777" w:rsidR="008E5CFF" w:rsidRDefault="008E5CFF" w:rsidP="00CF718E">
            <w:pPr>
              <w:ind w:left="0"/>
              <w:rPr>
                <w:szCs w:val="24"/>
              </w:rPr>
            </w:pPr>
            <w:r>
              <w:rPr>
                <w:szCs w:val="24"/>
              </w:rPr>
              <w:t>Ngày hạch toán</w:t>
            </w:r>
          </w:p>
        </w:tc>
        <w:tc>
          <w:tcPr>
            <w:tcW w:w="1980" w:type="dxa"/>
          </w:tcPr>
          <w:p w14:paraId="271F96FB" w14:textId="77777777" w:rsidR="008E5CFF" w:rsidRDefault="008E5CFF" w:rsidP="00CF718E">
            <w:pPr>
              <w:ind w:left="0"/>
              <w:rPr>
                <w:szCs w:val="24"/>
              </w:rPr>
            </w:pPr>
            <w:r>
              <w:rPr>
                <w:szCs w:val="24"/>
              </w:rPr>
              <w:t>Trans_Date</w:t>
            </w:r>
          </w:p>
        </w:tc>
        <w:tc>
          <w:tcPr>
            <w:tcW w:w="1417" w:type="dxa"/>
          </w:tcPr>
          <w:p w14:paraId="01EFD0C3" w14:textId="77777777" w:rsidR="008E5CFF" w:rsidRDefault="008E5CFF" w:rsidP="00CF718E">
            <w:pPr>
              <w:ind w:left="0"/>
            </w:pPr>
            <w:r>
              <w:t>Date</w:t>
            </w:r>
          </w:p>
        </w:tc>
        <w:tc>
          <w:tcPr>
            <w:tcW w:w="630" w:type="dxa"/>
          </w:tcPr>
          <w:p w14:paraId="68287771" w14:textId="4C326278" w:rsidR="008E5CFF" w:rsidRPr="00FF37CC" w:rsidRDefault="008E5CFF" w:rsidP="00CF718E">
            <w:pPr>
              <w:pStyle w:val="Sothutu-1so"/>
              <w:spacing w:before="120" w:after="120" w:line="276" w:lineRule="auto"/>
              <w:jc w:val="left"/>
              <w:rPr>
                <w:szCs w:val="24"/>
              </w:rPr>
            </w:pPr>
            <w:r>
              <w:rPr>
                <w:szCs w:val="24"/>
              </w:rPr>
              <w:t>10</w:t>
            </w:r>
          </w:p>
        </w:tc>
        <w:tc>
          <w:tcPr>
            <w:tcW w:w="540" w:type="dxa"/>
          </w:tcPr>
          <w:p w14:paraId="737B2981" w14:textId="60752DA6" w:rsidR="008E5CFF" w:rsidRDefault="008E5CFF" w:rsidP="00CF718E">
            <w:pPr>
              <w:pStyle w:val="Sothutu-1so"/>
              <w:spacing w:before="120" w:after="120" w:line="276" w:lineRule="auto"/>
              <w:jc w:val="left"/>
              <w:rPr>
                <w:szCs w:val="24"/>
              </w:rPr>
            </w:pPr>
            <w:r>
              <w:rPr>
                <w:szCs w:val="24"/>
              </w:rPr>
              <w:t>Y</w:t>
            </w:r>
          </w:p>
        </w:tc>
        <w:tc>
          <w:tcPr>
            <w:tcW w:w="450" w:type="dxa"/>
          </w:tcPr>
          <w:p w14:paraId="56F42995" w14:textId="0A6530F8" w:rsidR="008E5CFF" w:rsidRDefault="008E5CFF" w:rsidP="00CF718E">
            <w:pPr>
              <w:pStyle w:val="Sothutu-1so"/>
              <w:spacing w:before="120" w:after="120" w:line="276" w:lineRule="auto"/>
              <w:jc w:val="left"/>
              <w:rPr>
                <w:szCs w:val="24"/>
              </w:rPr>
            </w:pPr>
            <w:r>
              <w:rPr>
                <w:szCs w:val="24"/>
              </w:rPr>
              <w:t>Y</w:t>
            </w:r>
          </w:p>
        </w:tc>
        <w:tc>
          <w:tcPr>
            <w:tcW w:w="540" w:type="dxa"/>
          </w:tcPr>
          <w:p w14:paraId="6FEC0C5F" w14:textId="671450A4" w:rsidR="008E5CFF" w:rsidRDefault="008E5CFF" w:rsidP="00CF718E">
            <w:pPr>
              <w:pStyle w:val="Sothutu-1so"/>
              <w:spacing w:before="120" w:after="120" w:line="276" w:lineRule="auto"/>
              <w:jc w:val="center"/>
              <w:rPr>
                <w:szCs w:val="24"/>
              </w:rPr>
            </w:pPr>
            <w:r>
              <w:rPr>
                <w:szCs w:val="24"/>
              </w:rPr>
              <w:t>Y</w:t>
            </w:r>
          </w:p>
        </w:tc>
        <w:tc>
          <w:tcPr>
            <w:tcW w:w="7380" w:type="dxa"/>
          </w:tcPr>
          <w:p w14:paraId="4DA39125" w14:textId="45FAB301" w:rsidR="008E5CFF"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4CD01E3A" w14:textId="77777777" w:rsidTr="00146097">
        <w:trPr>
          <w:cantSplit/>
          <w:trHeight w:val="827"/>
        </w:trPr>
        <w:tc>
          <w:tcPr>
            <w:tcW w:w="1800" w:type="dxa"/>
          </w:tcPr>
          <w:p w14:paraId="14CD8858" w14:textId="77777777" w:rsidR="008E5CFF" w:rsidRDefault="008E5CFF" w:rsidP="00CF718E">
            <w:pPr>
              <w:ind w:left="0"/>
              <w:rPr>
                <w:szCs w:val="24"/>
              </w:rPr>
            </w:pPr>
            <w:r>
              <w:rPr>
                <w:szCs w:val="24"/>
              </w:rPr>
              <w:t>Nội dung</w:t>
            </w:r>
          </w:p>
        </w:tc>
        <w:tc>
          <w:tcPr>
            <w:tcW w:w="1980" w:type="dxa"/>
          </w:tcPr>
          <w:p w14:paraId="2BF45E7A" w14:textId="77777777" w:rsidR="008E5CFF" w:rsidRDefault="008E5CFF" w:rsidP="00CF718E">
            <w:pPr>
              <w:ind w:left="0"/>
              <w:rPr>
                <w:szCs w:val="24"/>
              </w:rPr>
            </w:pPr>
            <w:r>
              <w:rPr>
                <w:szCs w:val="24"/>
              </w:rPr>
              <w:t>Description</w:t>
            </w:r>
          </w:p>
        </w:tc>
        <w:tc>
          <w:tcPr>
            <w:tcW w:w="1417" w:type="dxa"/>
          </w:tcPr>
          <w:p w14:paraId="58D9453C" w14:textId="77777777" w:rsidR="008E5CFF" w:rsidRDefault="008E5CFF" w:rsidP="00CF718E">
            <w:pPr>
              <w:ind w:left="0"/>
            </w:pPr>
            <w:r>
              <w:t>String</w:t>
            </w:r>
          </w:p>
        </w:tc>
        <w:tc>
          <w:tcPr>
            <w:tcW w:w="630" w:type="dxa"/>
          </w:tcPr>
          <w:p w14:paraId="2242039D" w14:textId="31FEDE6D" w:rsidR="008E5CFF" w:rsidRDefault="008E5CFF" w:rsidP="00CF718E">
            <w:pPr>
              <w:pStyle w:val="Sothutu-1so"/>
              <w:spacing w:before="120" w:after="120" w:line="276" w:lineRule="auto"/>
              <w:jc w:val="left"/>
              <w:rPr>
                <w:szCs w:val="24"/>
              </w:rPr>
            </w:pPr>
            <w:r>
              <w:rPr>
                <w:szCs w:val="24"/>
              </w:rPr>
              <w:t>50</w:t>
            </w:r>
          </w:p>
        </w:tc>
        <w:tc>
          <w:tcPr>
            <w:tcW w:w="540" w:type="dxa"/>
          </w:tcPr>
          <w:p w14:paraId="59915854" w14:textId="09BBE3C1" w:rsidR="008E5CFF" w:rsidRDefault="008E5CFF" w:rsidP="00CF718E">
            <w:pPr>
              <w:pStyle w:val="Sothutu-1so"/>
              <w:spacing w:before="120" w:after="120" w:line="276" w:lineRule="auto"/>
              <w:jc w:val="left"/>
              <w:rPr>
                <w:szCs w:val="24"/>
              </w:rPr>
            </w:pPr>
            <w:r>
              <w:rPr>
                <w:szCs w:val="24"/>
              </w:rPr>
              <w:t>Y</w:t>
            </w:r>
          </w:p>
        </w:tc>
        <w:tc>
          <w:tcPr>
            <w:tcW w:w="450" w:type="dxa"/>
          </w:tcPr>
          <w:p w14:paraId="37F6747E" w14:textId="081D062F" w:rsidR="008E5CFF" w:rsidRDefault="008E5CFF" w:rsidP="00CF718E">
            <w:pPr>
              <w:pStyle w:val="Sothutu-1so"/>
              <w:spacing w:before="120" w:after="120" w:line="276" w:lineRule="auto"/>
              <w:jc w:val="left"/>
              <w:rPr>
                <w:szCs w:val="24"/>
              </w:rPr>
            </w:pPr>
            <w:r>
              <w:rPr>
                <w:szCs w:val="24"/>
              </w:rPr>
              <w:t>Y</w:t>
            </w:r>
          </w:p>
        </w:tc>
        <w:tc>
          <w:tcPr>
            <w:tcW w:w="540" w:type="dxa"/>
          </w:tcPr>
          <w:p w14:paraId="04DFE7C9" w14:textId="5C82ECD9" w:rsidR="008E5CFF" w:rsidRDefault="008E5CFF" w:rsidP="00CF718E">
            <w:pPr>
              <w:pStyle w:val="Sothutu-1so"/>
              <w:spacing w:before="120" w:after="120" w:line="276" w:lineRule="auto"/>
              <w:jc w:val="center"/>
              <w:rPr>
                <w:szCs w:val="24"/>
              </w:rPr>
            </w:pPr>
            <w:r>
              <w:rPr>
                <w:szCs w:val="24"/>
              </w:rPr>
              <w:t>Y</w:t>
            </w:r>
          </w:p>
        </w:tc>
        <w:tc>
          <w:tcPr>
            <w:tcW w:w="7380" w:type="dxa"/>
          </w:tcPr>
          <w:p w14:paraId="1CCBAD9D" w14:textId="73B6B172" w:rsidR="008E5CFF" w:rsidRDefault="008E5CFF" w:rsidP="00CF718E">
            <w:pPr>
              <w:pStyle w:val="Sothutu-1so"/>
              <w:spacing w:before="120" w:after="120" w:line="360" w:lineRule="auto"/>
              <w:jc w:val="left"/>
              <w:rPr>
                <w:szCs w:val="24"/>
              </w:rPr>
            </w:pPr>
            <w:r w:rsidRPr="00931DEF">
              <w:rPr>
                <w:szCs w:val="24"/>
              </w:rPr>
              <w:t>Theo chi tiết Tab Thông tin chi</w:t>
            </w:r>
          </w:p>
        </w:tc>
      </w:tr>
      <w:tr w:rsidR="008E5CFF" w:rsidRPr="00FF37CC" w14:paraId="35FFD5D9" w14:textId="77777777" w:rsidTr="00146097">
        <w:trPr>
          <w:cantSplit/>
          <w:trHeight w:val="827"/>
        </w:trPr>
        <w:tc>
          <w:tcPr>
            <w:tcW w:w="1800" w:type="dxa"/>
          </w:tcPr>
          <w:p w14:paraId="672467C4" w14:textId="77777777" w:rsidR="008E5CFF" w:rsidRDefault="008E5CFF" w:rsidP="00CF718E">
            <w:pPr>
              <w:ind w:left="0"/>
              <w:rPr>
                <w:szCs w:val="24"/>
              </w:rPr>
            </w:pPr>
            <w:r>
              <w:rPr>
                <w:szCs w:val="24"/>
              </w:rPr>
              <w:t xml:space="preserve">Số tiền </w:t>
            </w:r>
          </w:p>
        </w:tc>
        <w:tc>
          <w:tcPr>
            <w:tcW w:w="1980" w:type="dxa"/>
          </w:tcPr>
          <w:p w14:paraId="7AADBC17" w14:textId="77777777" w:rsidR="008E5CFF" w:rsidRDefault="008E5CFF" w:rsidP="00CF718E">
            <w:pPr>
              <w:ind w:left="0"/>
              <w:rPr>
                <w:szCs w:val="24"/>
              </w:rPr>
            </w:pPr>
          </w:p>
        </w:tc>
        <w:tc>
          <w:tcPr>
            <w:tcW w:w="1417" w:type="dxa"/>
          </w:tcPr>
          <w:p w14:paraId="7615C227" w14:textId="77777777" w:rsidR="008E5CFF" w:rsidRDefault="008E5CFF" w:rsidP="00CF718E">
            <w:pPr>
              <w:ind w:left="0"/>
            </w:pPr>
            <w:r>
              <w:t>Number</w:t>
            </w:r>
          </w:p>
        </w:tc>
        <w:tc>
          <w:tcPr>
            <w:tcW w:w="630" w:type="dxa"/>
          </w:tcPr>
          <w:p w14:paraId="3BC63F7D" w14:textId="77777777" w:rsidR="008E5CFF" w:rsidRDefault="008E5CFF" w:rsidP="00CF718E">
            <w:pPr>
              <w:pStyle w:val="Sothutu-1so"/>
              <w:spacing w:before="120" w:after="120" w:line="276" w:lineRule="auto"/>
              <w:jc w:val="left"/>
              <w:rPr>
                <w:szCs w:val="24"/>
              </w:rPr>
            </w:pPr>
            <w:r>
              <w:rPr>
                <w:szCs w:val="24"/>
              </w:rPr>
              <w:t>20</w:t>
            </w:r>
          </w:p>
        </w:tc>
        <w:tc>
          <w:tcPr>
            <w:tcW w:w="540" w:type="dxa"/>
          </w:tcPr>
          <w:p w14:paraId="3F7E78D9" w14:textId="77777777" w:rsidR="008E5CFF" w:rsidRDefault="008E5CFF" w:rsidP="00CF718E">
            <w:pPr>
              <w:pStyle w:val="Sothutu-1so"/>
              <w:spacing w:before="120" w:after="120" w:line="276" w:lineRule="auto"/>
              <w:jc w:val="left"/>
              <w:rPr>
                <w:szCs w:val="24"/>
              </w:rPr>
            </w:pPr>
            <w:r>
              <w:rPr>
                <w:szCs w:val="24"/>
              </w:rPr>
              <w:t>Y</w:t>
            </w:r>
          </w:p>
        </w:tc>
        <w:tc>
          <w:tcPr>
            <w:tcW w:w="450" w:type="dxa"/>
          </w:tcPr>
          <w:p w14:paraId="71EEFFE2" w14:textId="77777777" w:rsidR="008E5CFF" w:rsidRDefault="008E5CFF" w:rsidP="00CF718E">
            <w:pPr>
              <w:pStyle w:val="Sothutu-1so"/>
              <w:spacing w:before="120" w:after="120" w:line="276" w:lineRule="auto"/>
              <w:jc w:val="left"/>
              <w:rPr>
                <w:szCs w:val="24"/>
              </w:rPr>
            </w:pPr>
            <w:r>
              <w:rPr>
                <w:szCs w:val="24"/>
              </w:rPr>
              <w:t>Y</w:t>
            </w:r>
          </w:p>
        </w:tc>
        <w:tc>
          <w:tcPr>
            <w:tcW w:w="540" w:type="dxa"/>
          </w:tcPr>
          <w:p w14:paraId="78DB863F" w14:textId="77777777" w:rsidR="008E5CFF" w:rsidRDefault="008E5CFF" w:rsidP="00CF718E">
            <w:pPr>
              <w:pStyle w:val="Sothutu-1so"/>
              <w:spacing w:before="120" w:after="120" w:line="276" w:lineRule="auto"/>
              <w:jc w:val="center"/>
              <w:rPr>
                <w:szCs w:val="24"/>
              </w:rPr>
            </w:pPr>
            <w:r>
              <w:rPr>
                <w:szCs w:val="24"/>
              </w:rPr>
              <w:t>Y</w:t>
            </w:r>
          </w:p>
        </w:tc>
        <w:tc>
          <w:tcPr>
            <w:tcW w:w="7380" w:type="dxa"/>
          </w:tcPr>
          <w:p w14:paraId="18BA168D" w14:textId="341D924A" w:rsidR="008E5CFF" w:rsidRDefault="008E5CFF" w:rsidP="00CF718E">
            <w:pPr>
              <w:pStyle w:val="Sothutu-1so"/>
              <w:spacing w:before="120" w:after="120" w:line="276" w:lineRule="auto"/>
              <w:rPr>
                <w:szCs w:val="24"/>
              </w:rPr>
            </w:pPr>
            <w:r w:rsidRPr="00931DEF">
              <w:rPr>
                <w:szCs w:val="24"/>
              </w:rPr>
              <w:t>Theo chi tiết Tab Thông tin chi</w:t>
            </w:r>
          </w:p>
        </w:tc>
      </w:tr>
      <w:tr w:rsidR="008E5CFF" w:rsidRPr="00FF37CC" w14:paraId="42230A0C" w14:textId="77777777" w:rsidTr="00146097">
        <w:trPr>
          <w:cantSplit/>
          <w:trHeight w:val="827"/>
        </w:trPr>
        <w:tc>
          <w:tcPr>
            <w:tcW w:w="1800" w:type="dxa"/>
          </w:tcPr>
          <w:p w14:paraId="32BBA945" w14:textId="2486A740" w:rsidR="008E5CFF" w:rsidRDefault="008E5CFF" w:rsidP="00CF718E">
            <w:pPr>
              <w:ind w:left="0"/>
              <w:rPr>
                <w:szCs w:val="24"/>
              </w:rPr>
            </w:pPr>
            <w:r>
              <w:rPr>
                <w:szCs w:val="24"/>
              </w:rPr>
              <w:t>Trạng thái hạch toán+ Ngày hạch toán</w:t>
            </w:r>
          </w:p>
        </w:tc>
        <w:tc>
          <w:tcPr>
            <w:tcW w:w="1980" w:type="dxa"/>
          </w:tcPr>
          <w:p w14:paraId="645981D3" w14:textId="77777777" w:rsidR="008E5CFF" w:rsidRDefault="008E5CFF" w:rsidP="00CF718E">
            <w:pPr>
              <w:ind w:left="0"/>
              <w:rPr>
                <w:szCs w:val="24"/>
              </w:rPr>
            </w:pPr>
          </w:p>
        </w:tc>
        <w:tc>
          <w:tcPr>
            <w:tcW w:w="1417" w:type="dxa"/>
          </w:tcPr>
          <w:p w14:paraId="58D6599C" w14:textId="2D91F3F4" w:rsidR="008E5CFF" w:rsidRDefault="008E5CFF" w:rsidP="00CF718E">
            <w:pPr>
              <w:ind w:left="0"/>
            </w:pPr>
            <w:r>
              <w:t>String</w:t>
            </w:r>
          </w:p>
        </w:tc>
        <w:tc>
          <w:tcPr>
            <w:tcW w:w="630" w:type="dxa"/>
          </w:tcPr>
          <w:p w14:paraId="3238AD55" w14:textId="0006243F" w:rsidR="008E5CFF" w:rsidRDefault="008E5CFF" w:rsidP="00CF718E">
            <w:pPr>
              <w:pStyle w:val="Sothutu-1so"/>
              <w:spacing w:before="120" w:after="120" w:line="276" w:lineRule="auto"/>
              <w:jc w:val="left"/>
              <w:rPr>
                <w:szCs w:val="24"/>
              </w:rPr>
            </w:pPr>
            <w:r>
              <w:rPr>
                <w:szCs w:val="24"/>
              </w:rPr>
              <w:t>20</w:t>
            </w:r>
          </w:p>
        </w:tc>
        <w:tc>
          <w:tcPr>
            <w:tcW w:w="540" w:type="dxa"/>
          </w:tcPr>
          <w:p w14:paraId="435E72CA" w14:textId="5051D66E" w:rsidR="008E5CFF" w:rsidRDefault="008E5CFF" w:rsidP="00CF718E">
            <w:pPr>
              <w:pStyle w:val="Sothutu-1so"/>
              <w:spacing w:before="120" w:after="120" w:line="276" w:lineRule="auto"/>
              <w:jc w:val="left"/>
              <w:rPr>
                <w:szCs w:val="24"/>
              </w:rPr>
            </w:pPr>
            <w:r>
              <w:rPr>
                <w:szCs w:val="24"/>
              </w:rPr>
              <w:t>Y</w:t>
            </w:r>
          </w:p>
        </w:tc>
        <w:tc>
          <w:tcPr>
            <w:tcW w:w="450" w:type="dxa"/>
          </w:tcPr>
          <w:p w14:paraId="19669237" w14:textId="6E9C2B7A" w:rsidR="008E5CFF" w:rsidRDefault="008E5CFF" w:rsidP="00CF718E">
            <w:pPr>
              <w:pStyle w:val="Sothutu-1so"/>
              <w:spacing w:before="120" w:after="120" w:line="276" w:lineRule="auto"/>
              <w:jc w:val="left"/>
              <w:rPr>
                <w:szCs w:val="24"/>
              </w:rPr>
            </w:pPr>
            <w:r>
              <w:rPr>
                <w:szCs w:val="24"/>
              </w:rPr>
              <w:t>Y</w:t>
            </w:r>
          </w:p>
        </w:tc>
        <w:tc>
          <w:tcPr>
            <w:tcW w:w="540" w:type="dxa"/>
          </w:tcPr>
          <w:p w14:paraId="0F0411DD" w14:textId="783CC846" w:rsidR="008E5CFF" w:rsidRDefault="008E5CFF" w:rsidP="00CF718E">
            <w:pPr>
              <w:pStyle w:val="Sothutu-1so"/>
              <w:spacing w:before="120" w:after="120" w:line="276" w:lineRule="auto"/>
              <w:jc w:val="center"/>
              <w:rPr>
                <w:szCs w:val="24"/>
              </w:rPr>
            </w:pPr>
            <w:r>
              <w:rPr>
                <w:szCs w:val="24"/>
              </w:rPr>
              <w:t>Y</w:t>
            </w:r>
          </w:p>
        </w:tc>
        <w:tc>
          <w:tcPr>
            <w:tcW w:w="7380" w:type="dxa"/>
          </w:tcPr>
          <w:p w14:paraId="2A2E0282" w14:textId="2E1D8126" w:rsidR="008E5CFF" w:rsidRDefault="008E5CFF" w:rsidP="00CF718E">
            <w:pPr>
              <w:pStyle w:val="Sothutu-1so"/>
              <w:spacing w:before="120" w:after="120" w:line="276" w:lineRule="auto"/>
              <w:rPr>
                <w:szCs w:val="24"/>
              </w:rPr>
            </w:pPr>
            <w:r w:rsidRPr="00931DEF">
              <w:rPr>
                <w:szCs w:val="24"/>
              </w:rPr>
              <w:t>Theo chi tiết Tab Thông tin chi</w:t>
            </w:r>
          </w:p>
        </w:tc>
      </w:tr>
    </w:tbl>
    <w:p w14:paraId="55453983" w14:textId="77777777" w:rsidR="00936C2D" w:rsidRDefault="00936C2D" w:rsidP="00CF718E"/>
    <w:p w14:paraId="5BBC378C" w14:textId="77777777" w:rsidR="00936C2D" w:rsidRPr="0097273A" w:rsidRDefault="00936C2D"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936C2D" w:rsidRPr="00FF37CC" w14:paraId="46E4068F" w14:textId="77777777" w:rsidTr="00146097">
        <w:trPr>
          <w:trHeight w:val="530"/>
          <w:tblHeader/>
        </w:trPr>
        <w:tc>
          <w:tcPr>
            <w:tcW w:w="2424" w:type="dxa"/>
            <w:shd w:val="clear" w:color="auto" w:fill="D9D9D9"/>
          </w:tcPr>
          <w:p w14:paraId="5EABD158" w14:textId="77777777" w:rsidR="00936C2D" w:rsidRPr="00FF37CC" w:rsidRDefault="00936C2D" w:rsidP="00CF718E">
            <w:pPr>
              <w:ind w:left="0"/>
              <w:rPr>
                <w:b/>
              </w:rPr>
            </w:pPr>
            <w:r w:rsidRPr="00FF37CC">
              <w:rPr>
                <w:b/>
              </w:rPr>
              <w:t>Thao tác</w:t>
            </w:r>
          </w:p>
        </w:tc>
        <w:tc>
          <w:tcPr>
            <w:tcW w:w="1176" w:type="dxa"/>
            <w:shd w:val="clear" w:color="auto" w:fill="D9D9D9"/>
          </w:tcPr>
          <w:p w14:paraId="008B14DC" w14:textId="77777777" w:rsidR="00936C2D" w:rsidRPr="00FF37CC" w:rsidRDefault="00936C2D" w:rsidP="00CF718E">
            <w:pPr>
              <w:ind w:left="0"/>
              <w:rPr>
                <w:b/>
                <w:color w:val="000000"/>
              </w:rPr>
            </w:pPr>
            <w:r w:rsidRPr="00FF37CC">
              <w:rPr>
                <w:b/>
                <w:color w:val="000000"/>
              </w:rPr>
              <w:t>Hiển thị</w:t>
            </w:r>
          </w:p>
        </w:tc>
        <w:tc>
          <w:tcPr>
            <w:tcW w:w="10710" w:type="dxa"/>
            <w:shd w:val="clear" w:color="auto" w:fill="D9D9D9"/>
          </w:tcPr>
          <w:p w14:paraId="72ABE102" w14:textId="77777777" w:rsidR="00936C2D" w:rsidRPr="00FF37CC" w:rsidRDefault="00936C2D" w:rsidP="00CF718E">
            <w:pPr>
              <w:ind w:left="0"/>
              <w:rPr>
                <w:b/>
              </w:rPr>
            </w:pPr>
            <w:r w:rsidRPr="00FF37CC">
              <w:rPr>
                <w:b/>
              </w:rPr>
              <w:t>Mô tả</w:t>
            </w:r>
          </w:p>
        </w:tc>
      </w:tr>
      <w:tr w:rsidR="00936C2D" w:rsidRPr="00FF37CC" w14:paraId="16E18FA0" w14:textId="77777777" w:rsidTr="00146097">
        <w:tc>
          <w:tcPr>
            <w:tcW w:w="2424" w:type="dxa"/>
          </w:tcPr>
          <w:p w14:paraId="34DC727E" w14:textId="77777777" w:rsidR="00936C2D" w:rsidRPr="00FF37CC" w:rsidRDefault="00936C2D" w:rsidP="00CF718E">
            <w:pPr>
              <w:pStyle w:val="Sothutu-1so"/>
              <w:spacing w:before="120" w:line="276" w:lineRule="auto"/>
              <w:jc w:val="left"/>
              <w:rPr>
                <w:szCs w:val="24"/>
              </w:rPr>
            </w:pPr>
            <w:r>
              <w:rPr>
                <w:szCs w:val="24"/>
              </w:rPr>
              <w:t>Tìm kiếm</w:t>
            </w:r>
          </w:p>
        </w:tc>
        <w:tc>
          <w:tcPr>
            <w:tcW w:w="1176" w:type="dxa"/>
          </w:tcPr>
          <w:p w14:paraId="08211DC0" w14:textId="77777777" w:rsidR="00936C2D" w:rsidRPr="00FF37CC" w:rsidRDefault="00936C2D" w:rsidP="00CF718E">
            <w:pPr>
              <w:pStyle w:val="Sothutu-1so"/>
              <w:spacing w:before="120" w:line="276" w:lineRule="auto"/>
              <w:jc w:val="left"/>
              <w:rPr>
                <w:szCs w:val="24"/>
              </w:rPr>
            </w:pPr>
            <w:r>
              <w:rPr>
                <w:szCs w:val="24"/>
              </w:rPr>
              <w:t>Có</w:t>
            </w:r>
          </w:p>
        </w:tc>
        <w:tc>
          <w:tcPr>
            <w:tcW w:w="10710" w:type="dxa"/>
          </w:tcPr>
          <w:p w14:paraId="797EF748" w14:textId="3D9F835A" w:rsidR="00936C2D" w:rsidRPr="00FF37CC" w:rsidRDefault="00936C2D" w:rsidP="00CF718E">
            <w:pPr>
              <w:pStyle w:val="Sothutu-1so"/>
              <w:spacing w:before="120" w:line="276" w:lineRule="auto"/>
              <w:rPr>
                <w:szCs w:val="24"/>
              </w:rPr>
            </w:pPr>
            <w:r>
              <w:rPr>
                <w:szCs w:val="24"/>
              </w:rPr>
              <w:t xml:space="preserve">Cho phép tìm kiếm nhanh theo </w:t>
            </w:r>
            <w:r w:rsidR="005604B3">
              <w:rPr>
                <w:szCs w:val="24"/>
              </w:rPr>
              <w:t>Số chứng từ, Nội dung, Số tiền</w:t>
            </w:r>
          </w:p>
        </w:tc>
      </w:tr>
      <w:tr w:rsidR="00936C2D" w:rsidRPr="00FF37CC" w14:paraId="10AD745D" w14:textId="77777777" w:rsidTr="00146097">
        <w:tc>
          <w:tcPr>
            <w:tcW w:w="2424" w:type="dxa"/>
          </w:tcPr>
          <w:p w14:paraId="664FBA60" w14:textId="77777777" w:rsidR="00936C2D" w:rsidRDefault="00936C2D" w:rsidP="00CF718E">
            <w:pPr>
              <w:pStyle w:val="Sothutu-1so"/>
              <w:spacing w:before="120" w:line="276" w:lineRule="auto"/>
              <w:jc w:val="left"/>
              <w:rPr>
                <w:szCs w:val="24"/>
              </w:rPr>
            </w:pPr>
            <w:r>
              <w:rPr>
                <w:szCs w:val="24"/>
              </w:rPr>
              <w:t>Lọc</w:t>
            </w:r>
          </w:p>
        </w:tc>
        <w:tc>
          <w:tcPr>
            <w:tcW w:w="1176" w:type="dxa"/>
          </w:tcPr>
          <w:p w14:paraId="1BADD922" w14:textId="77777777" w:rsidR="00936C2D" w:rsidRDefault="00936C2D" w:rsidP="00CF718E">
            <w:pPr>
              <w:pStyle w:val="Sothutu-1so"/>
              <w:spacing w:before="120" w:line="276" w:lineRule="auto"/>
              <w:jc w:val="left"/>
              <w:rPr>
                <w:szCs w:val="24"/>
              </w:rPr>
            </w:pPr>
            <w:r>
              <w:rPr>
                <w:szCs w:val="24"/>
              </w:rPr>
              <w:t>Có</w:t>
            </w:r>
          </w:p>
        </w:tc>
        <w:tc>
          <w:tcPr>
            <w:tcW w:w="10710" w:type="dxa"/>
          </w:tcPr>
          <w:p w14:paraId="776FA22C" w14:textId="58B5CEE7" w:rsidR="00936C2D" w:rsidRDefault="00936C2D" w:rsidP="00CF718E">
            <w:pPr>
              <w:pStyle w:val="Sothutu-1so"/>
              <w:spacing w:before="120" w:line="276" w:lineRule="auto"/>
              <w:rPr>
                <w:szCs w:val="24"/>
              </w:rPr>
            </w:pPr>
            <w:r>
              <w:rPr>
                <w:szCs w:val="24"/>
              </w:rPr>
              <w:t xml:space="preserve">Lọc theo trạng thái hạch toán : </w:t>
            </w:r>
            <w:r w:rsidR="002248E5">
              <w:rPr>
                <w:szCs w:val="24"/>
              </w:rPr>
              <w:t>Chưa hạch toán</w:t>
            </w:r>
            <w:r>
              <w:rPr>
                <w:szCs w:val="24"/>
              </w:rPr>
              <w:t xml:space="preserve">, Đã </w:t>
            </w:r>
            <w:r w:rsidR="00946E0E">
              <w:rPr>
                <w:szCs w:val="24"/>
              </w:rPr>
              <w:t>hạch toán</w:t>
            </w:r>
          </w:p>
        </w:tc>
      </w:tr>
      <w:tr w:rsidR="00936C2D" w:rsidRPr="00FF37CC" w14:paraId="25183D97" w14:textId="77777777" w:rsidTr="00146097">
        <w:tc>
          <w:tcPr>
            <w:tcW w:w="2424" w:type="dxa"/>
          </w:tcPr>
          <w:p w14:paraId="6955C95B" w14:textId="77777777" w:rsidR="00936C2D" w:rsidRPr="00FF37CC" w:rsidRDefault="00936C2D" w:rsidP="00CF718E">
            <w:pPr>
              <w:pStyle w:val="Sothutu-1so"/>
              <w:spacing w:before="120" w:line="276" w:lineRule="auto"/>
              <w:jc w:val="left"/>
              <w:rPr>
                <w:szCs w:val="24"/>
              </w:rPr>
            </w:pPr>
            <w:r w:rsidRPr="00FF37CC">
              <w:rPr>
                <w:szCs w:val="24"/>
              </w:rPr>
              <w:t>Sao chép</w:t>
            </w:r>
          </w:p>
        </w:tc>
        <w:tc>
          <w:tcPr>
            <w:tcW w:w="1176" w:type="dxa"/>
          </w:tcPr>
          <w:p w14:paraId="1B1AA365"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67FB0C6A" w14:textId="77777777" w:rsidR="00936C2D" w:rsidRPr="00FF37CC" w:rsidRDefault="00936C2D" w:rsidP="00CF718E">
            <w:pPr>
              <w:pStyle w:val="Sothutu-1so"/>
              <w:spacing w:before="120" w:line="276" w:lineRule="auto"/>
              <w:rPr>
                <w:szCs w:val="24"/>
              </w:rPr>
            </w:pPr>
          </w:p>
        </w:tc>
      </w:tr>
      <w:tr w:rsidR="00936C2D" w:rsidRPr="00FF37CC" w14:paraId="08AE1CC1" w14:textId="77777777" w:rsidTr="00146097">
        <w:tc>
          <w:tcPr>
            <w:tcW w:w="2424" w:type="dxa"/>
          </w:tcPr>
          <w:p w14:paraId="2DFF7FBB" w14:textId="77777777" w:rsidR="00936C2D" w:rsidRPr="00FF37CC" w:rsidRDefault="00936C2D" w:rsidP="00CF718E">
            <w:pPr>
              <w:pStyle w:val="Sothutu-1so"/>
              <w:spacing w:before="120" w:line="276" w:lineRule="auto"/>
              <w:jc w:val="left"/>
              <w:rPr>
                <w:szCs w:val="24"/>
              </w:rPr>
            </w:pPr>
            <w:r>
              <w:rPr>
                <w:szCs w:val="24"/>
              </w:rPr>
              <w:t>Chỉnh sửa</w:t>
            </w:r>
          </w:p>
        </w:tc>
        <w:tc>
          <w:tcPr>
            <w:tcW w:w="1176" w:type="dxa"/>
          </w:tcPr>
          <w:p w14:paraId="3DD3F36A"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072DF21E" w14:textId="77777777" w:rsidR="00936C2D" w:rsidRDefault="00936C2D" w:rsidP="00CF718E">
            <w:pPr>
              <w:pStyle w:val="Sothutu-1so"/>
              <w:spacing w:before="120" w:line="276" w:lineRule="auto"/>
              <w:rPr>
                <w:szCs w:val="24"/>
              </w:rPr>
            </w:pPr>
          </w:p>
        </w:tc>
      </w:tr>
      <w:tr w:rsidR="00936C2D" w:rsidRPr="00FF37CC" w14:paraId="21084DEC" w14:textId="77777777" w:rsidTr="00146097">
        <w:tc>
          <w:tcPr>
            <w:tcW w:w="2424" w:type="dxa"/>
          </w:tcPr>
          <w:p w14:paraId="1A91BFE7" w14:textId="77777777" w:rsidR="00936C2D" w:rsidRPr="00FF37CC" w:rsidRDefault="00936C2D" w:rsidP="00CF718E">
            <w:pPr>
              <w:pStyle w:val="Sothutu-1so"/>
              <w:spacing w:before="120" w:line="276" w:lineRule="auto"/>
              <w:jc w:val="left"/>
              <w:rPr>
                <w:szCs w:val="24"/>
              </w:rPr>
            </w:pPr>
            <w:r>
              <w:rPr>
                <w:szCs w:val="24"/>
              </w:rPr>
              <w:t>Xóa</w:t>
            </w:r>
          </w:p>
        </w:tc>
        <w:tc>
          <w:tcPr>
            <w:tcW w:w="1176" w:type="dxa"/>
          </w:tcPr>
          <w:p w14:paraId="647BC5B3"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7B5C5A7C" w14:textId="77777777" w:rsidR="00936C2D" w:rsidRDefault="00936C2D" w:rsidP="00CF718E">
            <w:pPr>
              <w:pStyle w:val="Sothutu-1so"/>
              <w:spacing w:before="120" w:line="276" w:lineRule="auto"/>
              <w:rPr>
                <w:szCs w:val="24"/>
              </w:rPr>
            </w:pPr>
          </w:p>
        </w:tc>
      </w:tr>
      <w:tr w:rsidR="00936C2D" w:rsidRPr="00FF37CC" w14:paraId="42AC19CA" w14:textId="77777777" w:rsidTr="00146097">
        <w:tc>
          <w:tcPr>
            <w:tcW w:w="2424" w:type="dxa"/>
          </w:tcPr>
          <w:p w14:paraId="56A20869" w14:textId="77777777" w:rsidR="00936C2D" w:rsidRPr="00FF37CC" w:rsidRDefault="00936C2D" w:rsidP="00CF718E">
            <w:pPr>
              <w:pStyle w:val="Sothutu-1so"/>
              <w:spacing w:before="120" w:line="276" w:lineRule="auto"/>
              <w:jc w:val="left"/>
              <w:rPr>
                <w:szCs w:val="24"/>
              </w:rPr>
            </w:pPr>
            <w:r w:rsidRPr="00FF37CC">
              <w:rPr>
                <w:szCs w:val="24"/>
              </w:rPr>
              <w:t>Thêm mới</w:t>
            </w:r>
          </w:p>
        </w:tc>
        <w:tc>
          <w:tcPr>
            <w:tcW w:w="1176" w:type="dxa"/>
          </w:tcPr>
          <w:p w14:paraId="21298E65"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524881E5" w14:textId="77777777" w:rsidR="00936C2D" w:rsidRDefault="00936C2D" w:rsidP="00CF718E">
            <w:pPr>
              <w:pStyle w:val="Sothutu-1so"/>
              <w:spacing w:before="120" w:line="276" w:lineRule="auto"/>
              <w:rPr>
                <w:szCs w:val="24"/>
              </w:rPr>
            </w:pPr>
          </w:p>
        </w:tc>
      </w:tr>
    </w:tbl>
    <w:p w14:paraId="6881D442" w14:textId="77777777" w:rsidR="00936C2D" w:rsidRDefault="00936C2D" w:rsidP="00CF718E">
      <w:pPr>
        <w:ind w:left="0"/>
      </w:pPr>
    </w:p>
    <w:p w14:paraId="56810ACF" w14:textId="77777777" w:rsidR="0039106B" w:rsidRPr="00FF37CC" w:rsidRDefault="0039106B" w:rsidP="00A97673">
      <w:pPr>
        <w:pStyle w:val="Heading5"/>
      </w:pPr>
      <w:r>
        <w:lastRenderedPageBreak/>
        <w:t>Tab Thông tin chi</w:t>
      </w:r>
    </w:p>
    <w:p w14:paraId="2F889D36" w14:textId="77777777" w:rsidR="0039106B" w:rsidRPr="00FF37CC" w:rsidRDefault="0039106B" w:rsidP="00CF718E">
      <w:pPr>
        <w:pStyle w:val="Heading6"/>
      </w:pPr>
      <w:r w:rsidRPr="00FF37CC">
        <w:t>Prototype màn hình nhập liệu</w:t>
      </w:r>
    </w:p>
    <w:p w14:paraId="2703FDAE" w14:textId="5FEBC2B5" w:rsidR="0039106B" w:rsidRDefault="00DC208A" w:rsidP="00CF718E">
      <w:pPr>
        <w:ind w:left="0"/>
        <w:rPr>
          <w:noProof/>
          <w:snapToGrid/>
        </w:rPr>
      </w:pPr>
      <w:r>
        <w:rPr>
          <w:noProof/>
          <w:snapToGrid/>
        </w:rPr>
        <w:drawing>
          <wp:inline distT="0" distB="0" distL="0" distR="0" wp14:anchorId="716895FB" wp14:editId="4DD12080">
            <wp:extent cx="2530612" cy="529533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36541" cy="5307738"/>
                    </a:xfrm>
                    <a:prstGeom prst="rect">
                      <a:avLst/>
                    </a:prstGeom>
                  </pic:spPr>
                </pic:pic>
              </a:graphicData>
            </a:graphic>
          </wp:inline>
        </w:drawing>
      </w:r>
    </w:p>
    <w:p w14:paraId="5F27C69D" w14:textId="77777777" w:rsidR="0039106B" w:rsidRPr="00FF37CC" w:rsidRDefault="0039106B" w:rsidP="00CF718E">
      <w:pPr>
        <w:pStyle w:val="Heading6"/>
      </w:pPr>
      <w:r w:rsidRPr="00FF37CC">
        <w:lastRenderedPageBreak/>
        <w:t>Danh sách trường dữ liệu</w:t>
      </w:r>
    </w:p>
    <w:p w14:paraId="13FB5D0A" w14:textId="60352616" w:rsidR="0039106B" w:rsidRDefault="0039106B" w:rsidP="004E37AB">
      <w:pPr>
        <w:numPr>
          <w:ilvl w:val="0"/>
          <w:numId w:val="11"/>
        </w:numPr>
      </w:pPr>
      <w:r>
        <w:rPr>
          <w:lang w:eastAsia="ar-SA"/>
        </w:rPr>
        <w:t>View các dòng chi tiết Phiếu thu/chi gắn với Đề nghị thanh toán</w:t>
      </w:r>
    </w:p>
    <w:p w14:paraId="2D2D009B" w14:textId="77777777" w:rsidR="0039106B" w:rsidRDefault="0039106B" w:rsidP="004E37AB">
      <w:pPr>
        <w:numPr>
          <w:ilvl w:val="0"/>
          <w:numId w:val="11"/>
        </w:numPr>
      </w:pPr>
      <w:r>
        <w:rPr>
          <w:lang w:eastAsia="ar-SA"/>
        </w:rPr>
        <w:t>Đồng bộ từ bản web về bản mobile sau khi kế toán chi tiền</w:t>
      </w:r>
    </w:p>
    <w:p w14:paraId="327D0816" w14:textId="77777777" w:rsidR="0039106B" w:rsidRPr="000A0F11" w:rsidRDefault="0039106B" w:rsidP="004E37AB">
      <w:pPr>
        <w:numPr>
          <w:ilvl w:val="0"/>
          <w:numId w:val="11"/>
        </w:numPr>
        <w:rPr>
          <w:i/>
        </w:rPr>
      </w:pPr>
      <w:r w:rsidRPr="000A0F11">
        <w:rPr>
          <w:i/>
          <w:lang w:eastAsia="ar-SA"/>
        </w:rPr>
        <w:t>S: Hiển thị trên màn hình nhập liệu</w:t>
      </w:r>
    </w:p>
    <w:p w14:paraId="01ABFC4D" w14:textId="77777777" w:rsidR="0039106B" w:rsidRPr="00FF37CC" w:rsidRDefault="0039106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9106B" w:rsidRPr="00FF37CC" w14:paraId="5F3823A3" w14:textId="77777777" w:rsidTr="00146097">
        <w:trPr>
          <w:cantSplit/>
          <w:trHeight w:val="422"/>
          <w:tblHeader/>
        </w:trPr>
        <w:tc>
          <w:tcPr>
            <w:tcW w:w="1800" w:type="dxa"/>
            <w:shd w:val="clear" w:color="auto" w:fill="D9D9D9"/>
            <w:vAlign w:val="center"/>
          </w:tcPr>
          <w:p w14:paraId="3DFAD450" w14:textId="77777777" w:rsidR="0039106B" w:rsidRPr="00FF37CC" w:rsidRDefault="0039106B" w:rsidP="00CF718E">
            <w:pPr>
              <w:spacing w:after="120"/>
              <w:ind w:left="0"/>
              <w:jc w:val="center"/>
              <w:rPr>
                <w:b/>
              </w:rPr>
            </w:pPr>
            <w:r w:rsidRPr="00FF37CC">
              <w:rPr>
                <w:b/>
              </w:rPr>
              <w:t>Tên trường</w:t>
            </w:r>
          </w:p>
        </w:tc>
        <w:tc>
          <w:tcPr>
            <w:tcW w:w="1980" w:type="dxa"/>
            <w:shd w:val="clear" w:color="auto" w:fill="D9D9D9"/>
            <w:vAlign w:val="center"/>
          </w:tcPr>
          <w:p w14:paraId="5AAFDFB3" w14:textId="77777777" w:rsidR="0039106B" w:rsidRPr="00FF37CC" w:rsidRDefault="0039106B" w:rsidP="00CF718E">
            <w:pPr>
              <w:spacing w:after="120"/>
              <w:ind w:left="0"/>
              <w:jc w:val="center"/>
              <w:rPr>
                <w:b/>
              </w:rPr>
            </w:pPr>
            <w:r w:rsidRPr="00FF37CC">
              <w:rPr>
                <w:b/>
              </w:rPr>
              <w:t>Tên dữ liệu</w:t>
            </w:r>
          </w:p>
        </w:tc>
        <w:tc>
          <w:tcPr>
            <w:tcW w:w="1417" w:type="dxa"/>
            <w:shd w:val="clear" w:color="auto" w:fill="D9D9D9"/>
            <w:vAlign w:val="center"/>
          </w:tcPr>
          <w:p w14:paraId="2825B051" w14:textId="77777777" w:rsidR="0039106B" w:rsidRPr="00FF37CC" w:rsidRDefault="0039106B" w:rsidP="00CF718E">
            <w:pPr>
              <w:spacing w:after="120"/>
              <w:ind w:left="0"/>
              <w:jc w:val="center"/>
              <w:rPr>
                <w:b/>
              </w:rPr>
            </w:pPr>
            <w:r w:rsidRPr="00FF37CC">
              <w:rPr>
                <w:b/>
              </w:rPr>
              <w:t>Loại DL</w:t>
            </w:r>
          </w:p>
        </w:tc>
        <w:tc>
          <w:tcPr>
            <w:tcW w:w="630" w:type="dxa"/>
            <w:shd w:val="clear" w:color="auto" w:fill="D9D9D9"/>
            <w:vAlign w:val="center"/>
          </w:tcPr>
          <w:p w14:paraId="48E9E88B" w14:textId="77777777" w:rsidR="0039106B" w:rsidRPr="00FF37CC" w:rsidRDefault="0039106B" w:rsidP="00CF718E">
            <w:pPr>
              <w:spacing w:after="120"/>
              <w:ind w:left="0"/>
              <w:jc w:val="center"/>
              <w:rPr>
                <w:b/>
              </w:rPr>
            </w:pPr>
            <w:r w:rsidRPr="00FF37CC">
              <w:rPr>
                <w:b/>
              </w:rPr>
              <w:t>L</w:t>
            </w:r>
          </w:p>
        </w:tc>
        <w:tc>
          <w:tcPr>
            <w:tcW w:w="540" w:type="dxa"/>
            <w:shd w:val="clear" w:color="auto" w:fill="D9D9D9"/>
            <w:vAlign w:val="center"/>
          </w:tcPr>
          <w:p w14:paraId="508B0386" w14:textId="77777777" w:rsidR="0039106B" w:rsidRPr="00FF37CC" w:rsidRDefault="0039106B" w:rsidP="00CF718E">
            <w:pPr>
              <w:spacing w:after="120"/>
              <w:ind w:left="0"/>
              <w:jc w:val="center"/>
              <w:rPr>
                <w:b/>
              </w:rPr>
            </w:pPr>
            <w:r w:rsidRPr="00FF37CC">
              <w:rPr>
                <w:b/>
              </w:rPr>
              <w:t>R</w:t>
            </w:r>
          </w:p>
        </w:tc>
        <w:tc>
          <w:tcPr>
            <w:tcW w:w="450" w:type="dxa"/>
            <w:shd w:val="clear" w:color="auto" w:fill="D9D9D9"/>
            <w:vAlign w:val="center"/>
          </w:tcPr>
          <w:p w14:paraId="0012FC28" w14:textId="77777777" w:rsidR="0039106B" w:rsidRPr="00FF37CC" w:rsidRDefault="0039106B" w:rsidP="00CF718E">
            <w:pPr>
              <w:spacing w:after="120"/>
              <w:ind w:left="0"/>
              <w:jc w:val="center"/>
              <w:rPr>
                <w:b/>
              </w:rPr>
            </w:pPr>
            <w:r w:rsidRPr="00FF37CC">
              <w:rPr>
                <w:b/>
              </w:rPr>
              <w:t>M</w:t>
            </w:r>
          </w:p>
        </w:tc>
        <w:tc>
          <w:tcPr>
            <w:tcW w:w="540" w:type="dxa"/>
            <w:shd w:val="clear" w:color="auto" w:fill="D9D9D9"/>
          </w:tcPr>
          <w:p w14:paraId="73604127" w14:textId="77777777" w:rsidR="0039106B" w:rsidRPr="00926A39" w:rsidRDefault="0039106B" w:rsidP="00CF718E">
            <w:pPr>
              <w:spacing w:after="120"/>
              <w:ind w:left="0"/>
              <w:jc w:val="center"/>
              <w:rPr>
                <w:b/>
                <w:sz w:val="22"/>
              </w:rPr>
            </w:pPr>
            <w:r>
              <w:rPr>
                <w:b/>
              </w:rPr>
              <w:t>S</w:t>
            </w:r>
          </w:p>
        </w:tc>
        <w:tc>
          <w:tcPr>
            <w:tcW w:w="7380" w:type="dxa"/>
            <w:shd w:val="clear" w:color="auto" w:fill="D9D9D9"/>
            <w:vAlign w:val="center"/>
          </w:tcPr>
          <w:p w14:paraId="4EB05EF8" w14:textId="77777777" w:rsidR="0039106B" w:rsidRPr="00FF37CC" w:rsidRDefault="0039106B" w:rsidP="00CF718E">
            <w:pPr>
              <w:spacing w:after="120"/>
              <w:ind w:left="0"/>
              <w:jc w:val="center"/>
              <w:rPr>
                <w:b/>
              </w:rPr>
            </w:pPr>
            <w:r w:rsidRPr="00FF37CC">
              <w:rPr>
                <w:b/>
              </w:rPr>
              <w:t>Mô tả</w:t>
            </w:r>
          </w:p>
        </w:tc>
      </w:tr>
      <w:tr w:rsidR="0039106B" w:rsidRPr="00FF37CC" w14:paraId="1C89265A" w14:textId="77777777" w:rsidTr="00146097">
        <w:trPr>
          <w:cantSplit/>
          <w:trHeight w:val="827"/>
        </w:trPr>
        <w:tc>
          <w:tcPr>
            <w:tcW w:w="1800" w:type="dxa"/>
          </w:tcPr>
          <w:p w14:paraId="07BC125D" w14:textId="77777777" w:rsidR="0039106B" w:rsidRPr="00FF37CC" w:rsidRDefault="0039106B" w:rsidP="00CF718E">
            <w:pPr>
              <w:ind w:left="0"/>
            </w:pPr>
            <w:r w:rsidRPr="00AB2F64">
              <w:rPr>
                <w:szCs w:val="24"/>
              </w:rPr>
              <w:t>Đơn vị</w:t>
            </w:r>
            <w:r>
              <w:rPr>
                <w:szCs w:val="24"/>
              </w:rPr>
              <w:t xml:space="preserve"> </w:t>
            </w:r>
          </w:p>
        </w:tc>
        <w:tc>
          <w:tcPr>
            <w:tcW w:w="1980" w:type="dxa"/>
          </w:tcPr>
          <w:p w14:paraId="55192DB6" w14:textId="77777777" w:rsidR="0039106B" w:rsidRPr="00FF37CC" w:rsidRDefault="0039106B" w:rsidP="00CF718E">
            <w:pPr>
              <w:ind w:left="0"/>
            </w:pPr>
            <w:r w:rsidRPr="00FF37CC">
              <w:t>AD_Org_ID</w:t>
            </w:r>
          </w:p>
        </w:tc>
        <w:tc>
          <w:tcPr>
            <w:tcW w:w="1417" w:type="dxa"/>
          </w:tcPr>
          <w:p w14:paraId="41FB743C" w14:textId="77777777" w:rsidR="0039106B" w:rsidRDefault="0039106B" w:rsidP="00CF718E">
            <w:pPr>
              <w:ind w:left="0"/>
            </w:pPr>
            <w:r w:rsidRPr="00FF37CC">
              <w:t>String</w:t>
            </w:r>
          </w:p>
          <w:p w14:paraId="66A708D2" w14:textId="77777777" w:rsidR="0039106B" w:rsidRPr="00FF37CC" w:rsidRDefault="0039106B" w:rsidP="00CF718E">
            <w:pPr>
              <w:ind w:left="0"/>
            </w:pPr>
            <w:r>
              <w:t>SL</w:t>
            </w:r>
          </w:p>
        </w:tc>
        <w:tc>
          <w:tcPr>
            <w:tcW w:w="630" w:type="dxa"/>
          </w:tcPr>
          <w:p w14:paraId="310A5720" w14:textId="77777777" w:rsidR="0039106B" w:rsidRPr="00FF37CC" w:rsidRDefault="0039106B" w:rsidP="00CF718E">
            <w:pPr>
              <w:pStyle w:val="Sothutu-1so"/>
              <w:spacing w:before="120" w:after="120" w:line="276" w:lineRule="auto"/>
              <w:jc w:val="left"/>
              <w:rPr>
                <w:szCs w:val="24"/>
              </w:rPr>
            </w:pPr>
            <w:r w:rsidRPr="00FF37CC">
              <w:rPr>
                <w:szCs w:val="24"/>
              </w:rPr>
              <w:t>50</w:t>
            </w:r>
          </w:p>
        </w:tc>
        <w:tc>
          <w:tcPr>
            <w:tcW w:w="540" w:type="dxa"/>
          </w:tcPr>
          <w:p w14:paraId="74BD439C" w14:textId="77777777" w:rsidR="0039106B" w:rsidRPr="00FF37CC" w:rsidRDefault="0039106B" w:rsidP="00CF718E">
            <w:pPr>
              <w:pStyle w:val="Sothutu-1so"/>
              <w:spacing w:before="120" w:after="120" w:line="276" w:lineRule="auto"/>
              <w:jc w:val="left"/>
              <w:rPr>
                <w:szCs w:val="24"/>
              </w:rPr>
            </w:pPr>
            <w:r>
              <w:rPr>
                <w:szCs w:val="24"/>
              </w:rPr>
              <w:t>Y</w:t>
            </w:r>
          </w:p>
        </w:tc>
        <w:tc>
          <w:tcPr>
            <w:tcW w:w="450" w:type="dxa"/>
          </w:tcPr>
          <w:p w14:paraId="1BD7A179" w14:textId="77777777" w:rsidR="0039106B" w:rsidRPr="00FF37CC" w:rsidRDefault="0039106B" w:rsidP="00CF718E">
            <w:pPr>
              <w:pStyle w:val="Sothutu-1so"/>
              <w:spacing w:before="120" w:after="120" w:line="276" w:lineRule="auto"/>
              <w:jc w:val="left"/>
              <w:rPr>
                <w:szCs w:val="24"/>
              </w:rPr>
            </w:pPr>
            <w:r>
              <w:rPr>
                <w:szCs w:val="24"/>
              </w:rPr>
              <w:t>N</w:t>
            </w:r>
          </w:p>
        </w:tc>
        <w:tc>
          <w:tcPr>
            <w:tcW w:w="540" w:type="dxa"/>
          </w:tcPr>
          <w:p w14:paraId="3A5A64B7" w14:textId="77777777" w:rsidR="0039106B" w:rsidRPr="00FF37CC" w:rsidRDefault="0039106B" w:rsidP="00CF718E">
            <w:pPr>
              <w:pStyle w:val="Sothutu-1so"/>
              <w:spacing w:before="120" w:after="120" w:line="276" w:lineRule="auto"/>
              <w:jc w:val="center"/>
              <w:rPr>
                <w:szCs w:val="24"/>
              </w:rPr>
            </w:pPr>
            <w:r>
              <w:rPr>
                <w:szCs w:val="24"/>
              </w:rPr>
              <w:t>N</w:t>
            </w:r>
          </w:p>
        </w:tc>
        <w:tc>
          <w:tcPr>
            <w:tcW w:w="7380" w:type="dxa"/>
          </w:tcPr>
          <w:p w14:paraId="38D69E71" w14:textId="77777777" w:rsidR="0039106B" w:rsidRPr="00FF37CC" w:rsidRDefault="0039106B" w:rsidP="00CF718E">
            <w:pPr>
              <w:pStyle w:val="Sothutu-1so"/>
              <w:spacing w:before="120" w:after="120" w:line="276" w:lineRule="auto"/>
              <w:jc w:val="left"/>
              <w:rPr>
                <w:szCs w:val="24"/>
              </w:rPr>
            </w:pPr>
            <w:r>
              <w:rPr>
                <w:szCs w:val="24"/>
              </w:rPr>
              <w:t>Đơn vị của phiếu thu/chi</w:t>
            </w:r>
          </w:p>
        </w:tc>
      </w:tr>
      <w:tr w:rsidR="0039106B" w:rsidRPr="00FF37CC" w14:paraId="6F58524C" w14:textId="77777777" w:rsidTr="00146097">
        <w:trPr>
          <w:cantSplit/>
          <w:trHeight w:val="827"/>
        </w:trPr>
        <w:tc>
          <w:tcPr>
            <w:tcW w:w="1800" w:type="dxa"/>
          </w:tcPr>
          <w:p w14:paraId="5491013E" w14:textId="77777777" w:rsidR="0039106B" w:rsidRPr="00FF37CC" w:rsidRDefault="0039106B" w:rsidP="00CF718E">
            <w:pPr>
              <w:ind w:left="0"/>
            </w:pPr>
            <w:r>
              <w:t>Loại chứng từ</w:t>
            </w:r>
          </w:p>
        </w:tc>
        <w:tc>
          <w:tcPr>
            <w:tcW w:w="1980" w:type="dxa"/>
          </w:tcPr>
          <w:p w14:paraId="59E98A5A" w14:textId="77777777" w:rsidR="0039106B" w:rsidRPr="00FF37CC" w:rsidRDefault="0039106B" w:rsidP="00CF718E">
            <w:pPr>
              <w:ind w:left="0"/>
            </w:pPr>
            <w:r>
              <w:rPr>
                <w:szCs w:val="24"/>
              </w:rPr>
              <w:t>C_Document_Type_ID</w:t>
            </w:r>
          </w:p>
        </w:tc>
        <w:tc>
          <w:tcPr>
            <w:tcW w:w="1417" w:type="dxa"/>
          </w:tcPr>
          <w:p w14:paraId="6F6D8EEF" w14:textId="77777777" w:rsidR="0039106B" w:rsidRDefault="0039106B" w:rsidP="00CF718E">
            <w:pPr>
              <w:ind w:left="0"/>
            </w:pPr>
            <w:r w:rsidRPr="00FF37CC">
              <w:t>String</w:t>
            </w:r>
          </w:p>
          <w:p w14:paraId="59116AC6" w14:textId="77777777" w:rsidR="0039106B" w:rsidRPr="002714DC" w:rsidRDefault="0039106B" w:rsidP="00CF718E">
            <w:pPr>
              <w:ind w:left="0"/>
            </w:pPr>
            <w:r>
              <w:t>CL</w:t>
            </w:r>
          </w:p>
        </w:tc>
        <w:tc>
          <w:tcPr>
            <w:tcW w:w="630" w:type="dxa"/>
          </w:tcPr>
          <w:p w14:paraId="0C3A02D4" w14:textId="77777777" w:rsidR="0039106B" w:rsidRPr="00FF37CC" w:rsidRDefault="0039106B" w:rsidP="00CF718E">
            <w:pPr>
              <w:pStyle w:val="Sothutu-1so"/>
              <w:spacing w:before="120" w:after="120" w:line="276" w:lineRule="auto"/>
              <w:jc w:val="left"/>
              <w:rPr>
                <w:szCs w:val="24"/>
              </w:rPr>
            </w:pPr>
            <w:r>
              <w:rPr>
                <w:szCs w:val="24"/>
              </w:rPr>
              <w:t>20</w:t>
            </w:r>
          </w:p>
        </w:tc>
        <w:tc>
          <w:tcPr>
            <w:tcW w:w="540" w:type="dxa"/>
          </w:tcPr>
          <w:p w14:paraId="288B2AC7" w14:textId="77777777" w:rsidR="0039106B" w:rsidRPr="00FF37CC" w:rsidRDefault="0039106B" w:rsidP="00CF718E">
            <w:pPr>
              <w:pStyle w:val="Sothutu-1so"/>
              <w:spacing w:before="120" w:after="120" w:line="276" w:lineRule="auto"/>
              <w:jc w:val="left"/>
              <w:rPr>
                <w:szCs w:val="24"/>
              </w:rPr>
            </w:pPr>
            <w:r>
              <w:rPr>
                <w:szCs w:val="24"/>
              </w:rPr>
              <w:t>Y</w:t>
            </w:r>
          </w:p>
        </w:tc>
        <w:tc>
          <w:tcPr>
            <w:tcW w:w="450" w:type="dxa"/>
          </w:tcPr>
          <w:p w14:paraId="7DF4CAC3" w14:textId="77777777" w:rsidR="0039106B" w:rsidRPr="00FF37CC" w:rsidRDefault="0039106B" w:rsidP="00CF718E">
            <w:pPr>
              <w:pStyle w:val="Sothutu-1so"/>
              <w:spacing w:before="120" w:after="120" w:line="276" w:lineRule="auto"/>
              <w:jc w:val="left"/>
              <w:rPr>
                <w:szCs w:val="24"/>
              </w:rPr>
            </w:pPr>
            <w:r w:rsidRPr="00B11106">
              <w:rPr>
                <w:szCs w:val="24"/>
              </w:rPr>
              <w:t>N</w:t>
            </w:r>
          </w:p>
        </w:tc>
        <w:tc>
          <w:tcPr>
            <w:tcW w:w="540" w:type="dxa"/>
          </w:tcPr>
          <w:p w14:paraId="33139D11" w14:textId="77777777" w:rsidR="0039106B" w:rsidRDefault="0039106B" w:rsidP="00CF718E">
            <w:pPr>
              <w:pStyle w:val="Sothutu-1so"/>
              <w:spacing w:before="120" w:after="120" w:line="276" w:lineRule="auto"/>
              <w:jc w:val="center"/>
              <w:rPr>
                <w:szCs w:val="24"/>
              </w:rPr>
            </w:pPr>
            <w:r>
              <w:rPr>
                <w:szCs w:val="24"/>
              </w:rPr>
              <w:t>N</w:t>
            </w:r>
          </w:p>
        </w:tc>
        <w:tc>
          <w:tcPr>
            <w:tcW w:w="7380" w:type="dxa"/>
          </w:tcPr>
          <w:p w14:paraId="127D6354" w14:textId="77777777" w:rsidR="0039106B" w:rsidRPr="000039A0" w:rsidRDefault="0039106B" w:rsidP="00CF718E">
            <w:pPr>
              <w:pStyle w:val="Sothutu-1so"/>
              <w:spacing w:before="120" w:after="120" w:line="276" w:lineRule="auto"/>
              <w:jc w:val="left"/>
              <w:rPr>
                <w:szCs w:val="24"/>
              </w:rPr>
            </w:pPr>
            <w:r>
              <w:rPr>
                <w:szCs w:val="24"/>
              </w:rPr>
              <w:t>Loại chứng từ của phiếu thu/chi</w:t>
            </w:r>
          </w:p>
        </w:tc>
      </w:tr>
      <w:tr w:rsidR="0039106B" w:rsidRPr="00FF37CC" w14:paraId="717BBB87" w14:textId="77777777" w:rsidTr="00146097">
        <w:trPr>
          <w:cantSplit/>
          <w:trHeight w:val="827"/>
        </w:trPr>
        <w:tc>
          <w:tcPr>
            <w:tcW w:w="1800" w:type="dxa"/>
          </w:tcPr>
          <w:p w14:paraId="2A5A2413" w14:textId="77777777" w:rsidR="0039106B" w:rsidRDefault="0039106B" w:rsidP="00CF718E">
            <w:pPr>
              <w:ind w:left="0"/>
            </w:pPr>
            <w:r>
              <w:rPr>
                <w:szCs w:val="24"/>
              </w:rPr>
              <w:t>Số chứng từ</w:t>
            </w:r>
          </w:p>
        </w:tc>
        <w:tc>
          <w:tcPr>
            <w:tcW w:w="1980" w:type="dxa"/>
          </w:tcPr>
          <w:p w14:paraId="5F26A71F" w14:textId="77777777" w:rsidR="0039106B" w:rsidRDefault="0039106B" w:rsidP="00CF718E">
            <w:pPr>
              <w:ind w:left="0"/>
            </w:pPr>
            <w:r>
              <w:rPr>
                <w:szCs w:val="24"/>
              </w:rPr>
              <w:t>Document_No</w:t>
            </w:r>
          </w:p>
        </w:tc>
        <w:tc>
          <w:tcPr>
            <w:tcW w:w="1417" w:type="dxa"/>
          </w:tcPr>
          <w:p w14:paraId="68E62F45" w14:textId="77777777" w:rsidR="0039106B" w:rsidRDefault="0039106B" w:rsidP="00CF718E">
            <w:pPr>
              <w:ind w:left="0"/>
            </w:pPr>
            <w:r>
              <w:t>String</w:t>
            </w:r>
          </w:p>
          <w:p w14:paraId="61B05031" w14:textId="77777777" w:rsidR="0039106B" w:rsidRDefault="0039106B" w:rsidP="00CF718E">
            <w:pPr>
              <w:ind w:left="0"/>
            </w:pPr>
            <w:r>
              <w:t>Text Box</w:t>
            </w:r>
          </w:p>
        </w:tc>
        <w:tc>
          <w:tcPr>
            <w:tcW w:w="630" w:type="dxa"/>
          </w:tcPr>
          <w:p w14:paraId="440157BE" w14:textId="77777777" w:rsidR="0039106B" w:rsidRDefault="0039106B" w:rsidP="00CF718E">
            <w:pPr>
              <w:pStyle w:val="Sothutu-1so"/>
              <w:spacing w:before="120" w:after="120" w:line="276" w:lineRule="auto"/>
              <w:jc w:val="left"/>
              <w:rPr>
                <w:szCs w:val="24"/>
              </w:rPr>
            </w:pPr>
            <w:r>
              <w:rPr>
                <w:szCs w:val="24"/>
              </w:rPr>
              <w:t>20</w:t>
            </w:r>
          </w:p>
        </w:tc>
        <w:tc>
          <w:tcPr>
            <w:tcW w:w="540" w:type="dxa"/>
          </w:tcPr>
          <w:p w14:paraId="028FFC1A"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68C73062"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3C980F9F"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09C2672" w14:textId="77777777" w:rsidR="0039106B" w:rsidRDefault="0039106B" w:rsidP="00CF718E">
            <w:pPr>
              <w:pStyle w:val="Sothutu-1so"/>
              <w:spacing w:before="120" w:after="120" w:line="276" w:lineRule="auto"/>
              <w:jc w:val="left"/>
              <w:rPr>
                <w:szCs w:val="24"/>
              </w:rPr>
            </w:pPr>
            <w:r>
              <w:rPr>
                <w:szCs w:val="24"/>
              </w:rPr>
              <w:t>Số chứng từ phiếu thu/chi</w:t>
            </w:r>
          </w:p>
        </w:tc>
      </w:tr>
      <w:tr w:rsidR="00280409" w:rsidRPr="00FF37CC" w14:paraId="32C49A63" w14:textId="77777777" w:rsidTr="00941FBD">
        <w:trPr>
          <w:cantSplit/>
          <w:trHeight w:val="827"/>
        </w:trPr>
        <w:tc>
          <w:tcPr>
            <w:tcW w:w="1800" w:type="dxa"/>
          </w:tcPr>
          <w:p w14:paraId="08E092C8" w14:textId="693A9A65" w:rsidR="00280409" w:rsidRDefault="00280409" w:rsidP="00CF718E">
            <w:pPr>
              <w:ind w:left="0"/>
              <w:rPr>
                <w:szCs w:val="24"/>
              </w:rPr>
            </w:pPr>
            <w:r>
              <w:rPr>
                <w:szCs w:val="24"/>
              </w:rPr>
              <w:t>Số UNT</w:t>
            </w:r>
          </w:p>
        </w:tc>
        <w:tc>
          <w:tcPr>
            <w:tcW w:w="1980" w:type="dxa"/>
          </w:tcPr>
          <w:p w14:paraId="2A6BB42F" w14:textId="77777777" w:rsidR="00280409" w:rsidRDefault="00280409" w:rsidP="00CF718E">
            <w:pPr>
              <w:ind w:left="0"/>
              <w:rPr>
                <w:szCs w:val="24"/>
              </w:rPr>
            </w:pPr>
          </w:p>
        </w:tc>
        <w:tc>
          <w:tcPr>
            <w:tcW w:w="1417" w:type="dxa"/>
          </w:tcPr>
          <w:p w14:paraId="7394E32A" w14:textId="77777777" w:rsidR="00280409" w:rsidRDefault="00941FBD" w:rsidP="00CF718E">
            <w:pPr>
              <w:ind w:left="0"/>
            </w:pPr>
            <w:r>
              <w:t>String</w:t>
            </w:r>
          </w:p>
          <w:p w14:paraId="00EC4B64" w14:textId="6B07C01F" w:rsidR="00941FBD" w:rsidRDefault="00941FBD" w:rsidP="00CF718E">
            <w:pPr>
              <w:ind w:left="0"/>
            </w:pPr>
            <w:r>
              <w:t>Text Box</w:t>
            </w:r>
          </w:p>
        </w:tc>
        <w:tc>
          <w:tcPr>
            <w:tcW w:w="630" w:type="dxa"/>
          </w:tcPr>
          <w:p w14:paraId="0414E66A" w14:textId="641FBC69" w:rsidR="00280409" w:rsidRDefault="00941FBD" w:rsidP="00CF718E">
            <w:pPr>
              <w:pStyle w:val="Sothutu-1so"/>
              <w:spacing w:before="120" w:after="120" w:line="276" w:lineRule="auto"/>
              <w:jc w:val="left"/>
              <w:rPr>
                <w:szCs w:val="24"/>
              </w:rPr>
            </w:pPr>
            <w:r>
              <w:rPr>
                <w:szCs w:val="24"/>
              </w:rPr>
              <w:t>20</w:t>
            </w:r>
          </w:p>
        </w:tc>
        <w:tc>
          <w:tcPr>
            <w:tcW w:w="540" w:type="dxa"/>
          </w:tcPr>
          <w:p w14:paraId="30D834FF" w14:textId="540DD7A7" w:rsidR="00280409" w:rsidRPr="009A50DD" w:rsidRDefault="00941FBD" w:rsidP="00CF718E">
            <w:pPr>
              <w:pStyle w:val="Sothutu-1so"/>
              <w:spacing w:before="120" w:after="120" w:line="276" w:lineRule="auto"/>
              <w:jc w:val="left"/>
              <w:rPr>
                <w:szCs w:val="24"/>
              </w:rPr>
            </w:pPr>
            <w:r>
              <w:rPr>
                <w:szCs w:val="24"/>
              </w:rPr>
              <w:t>Y</w:t>
            </w:r>
          </w:p>
        </w:tc>
        <w:tc>
          <w:tcPr>
            <w:tcW w:w="450" w:type="dxa"/>
          </w:tcPr>
          <w:p w14:paraId="7175DA5B" w14:textId="7E2E3921" w:rsidR="00280409" w:rsidRPr="00B11106" w:rsidRDefault="00941FBD" w:rsidP="00CF718E">
            <w:pPr>
              <w:pStyle w:val="Sothutu-1so"/>
              <w:spacing w:before="120" w:after="120" w:line="276" w:lineRule="auto"/>
              <w:jc w:val="left"/>
              <w:rPr>
                <w:szCs w:val="24"/>
              </w:rPr>
            </w:pPr>
            <w:r>
              <w:rPr>
                <w:szCs w:val="24"/>
              </w:rPr>
              <w:t>N</w:t>
            </w:r>
          </w:p>
        </w:tc>
        <w:tc>
          <w:tcPr>
            <w:tcW w:w="540" w:type="dxa"/>
          </w:tcPr>
          <w:p w14:paraId="5146CD0E" w14:textId="5E4D4150" w:rsidR="00280409" w:rsidRDefault="00941FBD" w:rsidP="00CF718E">
            <w:pPr>
              <w:pStyle w:val="Sothutu-1so"/>
              <w:spacing w:before="120" w:after="120" w:line="276" w:lineRule="auto"/>
              <w:jc w:val="center"/>
              <w:rPr>
                <w:szCs w:val="24"/>
              </w:rPr>
            </w:pPr>
            <w:r>
              <w:rPr>
                <w:szCs w:val="24"/>
              </w:rPr>
              <w:t>Y</w:t>
            </w:r>
          </w:p>
        </w:tc>
        <w:tc>
          <w:tcPr>
            <w:tcW w:w="7380" w:type="dxa"/>
            <w:shd w:val="clear" w:color="auto" w:fill="auto"/>
          </w:tcPr>
          <w:p w14:paraId="5BA8331F" w14:textId="53DC522D" w:rsidR="00941FBD" w:rsidRPr="00941FBD" w:rsidRDefault="00941FBD" w:rsidP="00CF718E">
            <w:pPr>
              <w:pStyle w:val="Sothutu-1so"/>
              <w:spacing w:before="120" w:after="120" w:line="276" w:lineRule="auto"/>
              <w:rPr>
                <w:szCs w:val="24"/>
              </w:rPr>
            </w:pPr>
            <w:r>
              <w:rPr>
                <w:szCs w:val="24"/>
              </w:rPr>
              <w:t>Số chứng từ UNT (AR_Cash.D</w:t>
            </w:r>
            <w:r w:rsidR="00280409" w:rsidRPr="00941FBD">
              <w:rPr>
                <w:szCs w:val="24"/>
              </w:rPr>
              <w:t>ocument_</w:t>
            </w:r>
            <w:r>
              <w:rPr>
                <w:szCs w:val="24"/>
              </w:rPr>
              <w:t>N</w:t>
            </w:r>
            <w:r w:rsidR="00280409" w:rsidRPr="00941FBD">
              <w:rPr>
                <w:szCs w:val="24"/>
              </w:rPr>
              <w:t xml:space="preserve">o) tương ứng với UNC; </w:t>
            </w:r>
          </w:p>
          <w:p w14:paraId="20BB75B2" w14:textId="5E0AB3FF" w:rsidR="00280409" w:rsidRPr="00941FBD" w:rsidRDefault="00280409" w:rsidP="00CF718E">
            <w:pPr>
              <w:pStyle w:val="Sothutu-1so"/>
              <w:spacing w:before="120" w:after="120" w:line="276" w:lineRule="auto"/>
              <w:rPr>
                <w:szCs w:val="24"/>
              </w:rPr>
            </w:pPr>
            <w:r w:rsidRPr="00941FBD">
              <w:rPr>
                <w:szCs w:val="24"/>
              </w:rPr>
              <w:t>Liên kết như sau:</w:t>
            </w:r>
          </w:p>
          <w:p w14:paraId="529EF6B8" w14:textId="77777777" w:rsidR="00280409" w:rsidRPr="00941FBD" w:rsidRDefault="00280409" w:rsidP="00CF718E">
            <w:pPr>
              <w:pStyle w:val="Sothutu-1so"/>
              <w:spacing w:before="120" w:after="120" w:line="276" w:lineRule="auto"/>
              <w:rPr>
                <w:szCs w:val="24"/>
              </w:rPr>
            </w:pPr>
            <w:r w:rsidRPr="00941FBD">
              <w:rPr>
                <w:szCs w:val="24"/>
              </w:rPr>
              <w:t>Ar_cash_line.ap_cash_line_id= ap_cash_line_ID</w:t>
            </w:r>
          </w:p>
          <w:p w14:paraId="24357B36" w14:textId="376BCE81" w:rsidR="00280409" w:rsidRDefault="00280409" w:rsidP="00CF718E">
            <w:pPr>
              <w:pStyle w:val="Sothutu-1so"/>
              <w:spacing w:before="120" w:after="120" w:line="276" w:lineRule="auto"/>
              <w:jc w:val="left"/>
              <w:rPr>
                <w:szCs w:val="24"/>
              </w:rPr>
            </w:pPr>
            <w:r w:rsidRPr="00941FBD">
              <w:rPr>
                <w:szCs w:val="24"/>
              </w:rPr>
              <w:t>Ar_cash.ar_cash_id = ar_Cash_line.ar_cash_id</w:t>
            </w:r>
          </w:p>
        </w:tc>
      </w:tr>
      <w:tr w:rsidR="0039106B" w:rsidRPr="00FF37CC" w14:paraId="34647AC6" w14:textId="77777777" w:rsidTr="00146097">
        <w:trPr>
          <w:cantSplit/>
          <w:trHeight w:val="827"/>
        </w:trPr>
        <w:tc>
          <w:tcPr>
            <w:tcW w:w="1800" w:type="dxa"/>
          </w:tcPr>
          <w:p w14:paraId="32D61B43" w14:textId="77777777" w:rsidR="0039106B" w:rsidRDefault="0039106B" w:rsidP="00CF718E">
            <w:pPr>
              <w:ind w:left="0"/>
              <w:rPr>
                <w:szCs w:val="24"/>
              </w:rPr>
            </w:pPr>
            <w:r>
              <w:rPr>
                <w:szCs w:val="24"/>
              </w:rPr>
              <w:t>Ngày hạch toán</w:t>
            </w:r>
          </w:p>
        </w:tc>
        <w:tc>
          <w:tcPr>
            <w:tcW w:w="1980" w:type="dxa"/>
          </w:tcPr>
          <w:p w14:paraId="5AE09E7F" w14:textId="77777777" w:rsidR="0039106B" w:rsidRDefault="0039106B" w:rsidP="00CF718E">
            <w:pPr>
              <w:ind w:left="0"/>
              <w:rPr>
                <w:szCs w:val="24"/>
              </w:rPr>
            </w:pPr>
          </w:p>
        </w:tc>
        <w:tc>
          <w:tcPr>
            <w:tcW w:w="1417" w:type="dxa"/>
          </w:tcPr>
          <w:p w14:paraId="762D6113" w14:textId="77777777" w:rsidR="0039106B" w:rsidRDefault="0039106B" w:rsidP="00CF718E">
            <w:pPr>
              <w:ind w:left="0"/>
            </w:pPr>
            <w:r>
              <w:t>Date</w:t>
            </w:r>
          </w:p>
        </w:tc>
        <w:tc>
          <w:tcPr>
            <w:tcW w:w="630" w:type="dxa"/>
          </w:tcPr>
          <w:p w14:paraId="45F2082B" w14:textId="77777777" w:rsidR="0039106B" w:rsidRDefault="0039106B" w:rsidP="00CF718E">
            <w:pPr>
              <w:pStyle w:val="Sothutu-1so"/>
              <w:spacing w:before="120" w:after="120" w:line="276" w:lineRule="auto"/>
              <w:jc w:val="left"/>
              <w:rPr>
                <w:szCs w:val="24"/>
              </w:rPr>
            </w:pPr>
            <w:r>
              <w:rPr>
                <w:szCs w:val="24"/>
              </w:rPr>
              <w:t>10</w:t>
            </w:r>
          </w:p>
        </w:tc>
        <w:tc>
          <w:tcPr>
            <w:tcW w:w="540" w:type="dxa"/>
          </w:tcPr>
          <w:p w14:paraId="7130339B"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6138C747"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5A41E64D"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2D2D0D50" w14:textId="77777777" w:rsidR="0039106B" w:rsidRDefault="0039106B" w:rsidP="00CF718E">
            <w:pPr>
              <w:pStyle w:val="Sothutu-1so"/>
              <w:spacing w:before="120" w:after="120" w:line="276" w:lineRule="auto"/>
              <w:rPr>
                <w:szCs w:val="24"/>
              </w:rPr>
            </w:pPr>
            <w:r>
              <w:rPr>
                <w:szCs w:val="24"/>
              </w:rPr>
              <w:t>Ngày hạch toán phiếu thu/chi</w:t>
            </w:r>
          </w:p>
        </w:tc>
      </w:tr>
      <w:tr w:rsidR="0039106B" w:rsidRPr="00FF37CC" w14:paraId="71FDEC71" w14:textId="77777777" w:rsidTr="00146097">
        <w:trPr>
          <w:cantSplit/>
          <w:trHeight w:val="827"/>
        </w:trPr>
        <w:tc>
          <w:tcPr>
            <w:tcW w:w="1800" w:type="dxa"/>
          </w:tcPr>
          <w:p w14:paraId="0DC6C710" w14:textId="77777777" w:rsidR="0039106B" w:rsidRDefault="0039106B" w:rsidP="00CF718E">
            <w:pPr>
              <w:ind w:left="0"/>
              <w:rPr>
                <w:szCs w:val="24"/>
              </w:rPr>
            </w:pPr>
            <w:r>
              <w:rPr>
                <w:szCs w:val="24"/>
              </w:rPr>
              <w:t>Số tiền</w:t>
            </w:r>
          </w:p>
        </w:tc>
        <w:tc>
          <w:tcPr>
            <w:tcW w:w="1980" w:type="dxa"/>
          </w:tcPr>
          <w:p w14:paraId="1DCF6F15" w14:textId="77777777" w:rsidR="0039106B" w:rsidRDefault="0039106B" w:rsidP="00CF718E">
            <w:pPr>
              <w:ind w:left="0"/>
              <w:rPr>
                <w:szCs w:val="24"/>
              </w:rPr>
            </w:pPr>
          </w:p>
        </w:tc>
        <w:tc>
          <w:tcPr>
            <w:tcW w:w="1417" w:type="dxa"/>
          </w:tcPr>
          <w:p w14:paraId="39E529EF" w14:textId="77777777" w:rsidR="0039106B" w:rsidRDefault="0039106B" w:rsidP="00CF718E">
            <w:pPr>
              <w:ind w:left="0"/>
            </w:pPr>
            <w:r>
              <w:t>Number</w:t>
            </w:r>
          </w:p>
        </w:tc>
        <w:tc>
          <w:tcPr>
            <w:tcW w:w="630" w:type="dxa"/>
          </w:tcPr>
          <w:p w14:paraId="27867D3C" w14:textId="77777777" w:rsidR="0039106B" w:rsidRDefault="0039106B" w:rsidP="00CF718E">
            <w:pPr>
              <w:pStyle w:val="Sothutu-1so"/>
              <w:spacing w:before="120" w:after="120" w:line="276" w:lineRule="auto"/>
              <w:jc w:val="left"/>
              <w:rPr>
                <w:szCs w:val="24"/>
              </w:rPr>
            </w:pPr>
            <w:r>
              <w:rPr>
                <w:szCs w:val="24"/>
              </w:rPr>
              <w:t>20</w:t>
            </w:r>
          </w:p>
        </w:tc>
        <w:tc>
          <w:tcPr>
            <w:tcW w:w="540" w:type="dxa"/>
          </w:tcPr>
          <w:p w14:paraId="6D7F1E3E"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40B81A3F"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71D3C81D"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64B0E995" w14:textId="77777777" w:rsidR="0039106B" w:rsidRDefault="0039106B" w:rsidP="00CF718E">
            <w:pPr>
              <w:pStyle w:val="Sothutu-1so"/>
              <w:spacing w:before="120" w:after="120" w:line="276" w:lineRule="auto"/>
              <w:rPr>
                <w:szCs w:val="24"/>
              </w:rPr>
            </w:pPr>
            <w:r>
              <w:rPr>
                <w:szCs w:val="24"/>
              </w:rPr>
              <w:t>Số tiền nguyên tệ dòng chi tiết</w:t>
            </w:r>
          </w:p>
        </w:tc>
      </w:tr>
      <w:tr w:rsidR="0039106B" w:rsidRPr="00FF37CC" w14:paraId="272F2BDD" w14:textId="77777777" w:rsidTr="00146097">
        <w:trPr>
          <w:cantSplit/>
          <w:trHeight w:val="827"/>
        </w:trPr>
        <w:tc>
          <w:tcPr>
            <w:tcW w:w="1800" w:type="dxa"/>
          </w:tcPr>
          <w:p w14:paraId="356499CC" w14:textId="77777777" w:rsidR="0039106B" w:rsidRDefault="0039106B" w:rsidP="00CF718E">
            <w:pPr>
              <w:ind w:left="0"/>
              <w:rPr>
                <w:szCs w:val="24"/>
              </w:rPr>
            </w:pPr>
            <w:r>
              <w:rPr>
                <w:szCs w:val="24"/>
              </w:rPr>
              <w:lastRenderedPageBreak/>
              <w:t>Tiền tệ</w:t>
            </w:r>
          </w:p>
        </w:tc>
        <w:tc>
          <w:tcPr>
            <w:tcW w:w="1980" w:type="dxa"/>
          </w:tcPr>
          <w:p w14:paraId="6F6CEC91" w14:textId="77777777" w:rsidR="0039106B" w:rsidRDefault="0039106B" w:rsidP="00CF718E">
            <w:pPr>
              <w:ind w:left="0"/>
              <w:rPr>
                <w:szCs w:val="24"/>
              </w:rPr>
            </w:pPr>
          </w:p>
        </w:tc>
        <w:tc>
          <w:tcPr>
            <w:tcW w:w="1417" w:type="dxa"/>
          </w:tcPr>
          <w:p w14:paraId="40BC5F20" w14:textId="77777777" w:rsidR="0039106B" w:rsidRDefault="0039106B" w:rsidP="00CF718E">
            <w:pPr>
              <w:ind w:left="0"/>
            </w:pPr>
            <w:r>
              <w:t>String</w:t>
            </w:r>
          </w:p>
          <w:p w14:paraId="159A308F" w14:textId="77777777" w:rsidR="0039106B" w:rsidRDefault="0039106B" w:rsidP="00CF718E">
            <w:pPr>
              <w:ind w:left="0"/>
            </w:pPr>
            <w:r>
              <w:t>CL</w:t>
            </w:r>
          </w:p>
        </w:tc>
        <w:tc>
          <w:tcPr>
            <w:tcW w:w="630" w:type="dxa"/>
          </w:tcPr>
          <w:p w14:paraId="5745A0EF" w14:textId="77777777" w:rsidR="0039106B" w:rsidRDefault="0039106B" w:rsidP="00CF718E">
            <w:pPr>
              <w:pStyle w:val="Sothutu-1so"/>
              <w:spacing w:before="120" w:after="120" w:line="276" w:lineRule="auto"/>
              <w:jc w:val="left"/>
              <w:rPr>
                <w:szCs w:val="24"/>
              </w:rPr>
            </w:pPr>
            <w:r>
              <w:rPr>
                <w:szCs w:val="24"/>
              </w:rPr>
              <w:t>10</w:t>
            </w:r>
          </w:p>
          <w:p w14:paraId="253BD980" w14:textId="77777777" w:rsidR="0039106B" w:rsidRDefault="0039106B" w:rsidP="00CF718E">
            <w:pPr>
              <w:pStyle w:val="Sothutu-1so"/>
              <w:spacing w:before="120" w:after="120" w:line="276" w:lineRule="auto"/>
              <w:jc w:val="left"/>
              <w:rPr>
                <w:szCs w:val="24"/>
              </w:rPr>
            </w:pPr>
          </w:p>
        </w:tc>
        <w:tc>
          <w:tcPr>
            <w:tcW w:w="540" w:type="dxa"/>
          </w:tcPr>
          <w:p w14:paraId="0413D3D4"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07B214B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55D10911"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4F55BC8C" w14:textId="77777777" w:rsidR="0039106B" w:rsidRDefault="0039106B" w:rsidP="00CF718E">
            <w:pPr>
              <w:pStyle w:val="Sothutu-1so"/>
              <w:spacing w:before="120" w:after="120" w:line="276" w:lineRule="auto"/>
              <w:rPr>
                <w:szCs w:val="24"/>
              </w:rPr>
            </w:pPr>
            <w:r>
              <w:rPr>
                <w:szCs w:val="24"/>
              </w:rPr>
              <w:t>Tiền tệ phiếu thu/chi</w:t>
            </w:r>
          </w:p>
        </w:tc>
      </w:tr>
      <w:tr w:rsidR="0039106B" w:rsidRPr="00FF37CC" w14:paraId="32CDFF1B" w14:textId="77777777" w:rsidTr="00146097">
        <w:trPr>
          <w:cantSplit/>
          <w:trHeight w:val="827"/>
        </w:trPr>
        <w:tc>
          <w:tcPr>
            <w:tcW w:w="1800" w:type="dxa"/>
          </w:tcPr>
          <w:p w14:paraId="57B2916E" w14:textId="77777777" w:rsidR="0039106B" w:rsidRDefault="0039106B" w:rsidP="00CF718E">
            <w:pPr>
              <w:ind w:left="0"/>
              <w:rPr>
                <w:szCs w:val="24"/>
              </w:rPr>
            </w:pPr>
            <w:r>
              <w:rPr>
                <w:szCs w:val="24"/>
              </w:rPr>
              <w:t>Số TK thanh toán</w:t>
            </w:r>
          </w:p>
        </w:tc>
        <w:tc>
          <w:tcPr>
            <w:tcW w:w="1980" w:type="dxa"/>
          </w:tcPr>
          <w:p w14:paraId="7882021F" w14:textId="77777777" w:rsidR="0039106B" w:rsidRDefault="0039106B" w:rsidP="00CF718E">
            <w:pPr>
              <w:ind w:left="0"/>
              <w:rPr>
                <w:szCs w:val="24"/>
              </w:rPr>
            </w:pPr>
          </w:p>
        </w:tc>
        <w:tc>
          <w:tcPr>
            <w:tcW w:w="1417" w:type="dxa"/>
          </w:tcPr>
          <w:p w14:paraId="2E98654F" w14:textId="77777777" w:rsidR="0039106B" w:rsidRDefault="0039106B" w:rsidP="00CF718E">
            <w:pPr>
              <w:ind w:left="0"/>
            </w:pPr>
            <w:r>
              <w:t>String</w:t>
            </w:r>
          </w:p>
          <w:p w14:paraId="27735FE4" w14:textId="77777777" w:rsidR="0039106B" w:rsidRDefault="0039106B" w:rsidP="00CF718E">
            <w:pPr>
              <w:ind w:left="0"/>
            </w:pPr>
            <w:r>
              <w:t>Text box</w:t>
            </w:r>
          </w:p>
        </w:tc>
        <w:tc>
          <w:tcPr>
            <w:tcW w:w="630" w:type="dxa"/>
          </w:tcPr>
          <w:p w14:paraId="10327FA7" w14:textId="77777777" w:rsidR="0039106B" w:rsidRDefault="0039106B" w:rsidP="00CF718E">
            <w:pPr>
              <w:pStyle w:val="Sothutu-1so"/>
              <w:spacing w:before="120" w:after="120" w:line="276" w:lineRule="auto"/>
              <w:jc w:val="left"/>
              <w:rPr>
                <w:szCs w:val="24"/>
              </w:rPr>
            </w:pPr>
          </w:p>
        </w:tc>
        <w:tc>
          <w:tcPr>
            <w:tcW w:w="540" w:type="dxa"/>
          </w:tcPr>
          <w:p w14:paraId="7C57EAA1"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53D10ED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1632F466"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BD69990" w14:textId="77777777" w:rsidR="0039106B" w:rsidRPr="000146A2" w:rsidRDefault="0039106B" w:rsidP="00CF718E">
            <w:pPr>
              <w:pStyle w:val="Sothutu-1so"/>
              <w:spacing w:before="120" w:after="120" w:line="276" w:lineRule="auto"/>
              <w:rPr>
                <w:szCs w:val="24"/>
              </w:rPr>
            </w:pPr>
            <w:r>
              <w:rPr>
                <w:szCs w:val="24"/>
              </w:rPr>
              <w:t>Số Tk ngân hàng phiếu thu/chi</w:t>
            </w:r>
          </w:p>
        </w:tc>
      </w:tr>
      <w:tr w:rsidR="0039106B" w:rsidRPr="00FF37CC" w14:paraId="34EEBB30" w14:textId="77777777" w:rsidTr="00146097">
        <w:trPr>
          <w:cantSplit/>
          <w:trHeight w:val="827"/>
        </w:trPr>
        <w:tc>
          <w:tcPr>
            <w:tcW w:w="1800" w:type="dxa"/>
          </w:tcPr>
          <w:p w14:paraId="23C087D3" w14:textId="77777777" w:rsidR="0039106B" w:rsidRPr="003D315D" w:rsidRDefault="0039106B" w:rsidP="00CF718E">
            <w:pPr>
              <w:ind w:left="0"/>
              <w:rPr>
                <w:szCs w:val="24"/>
              </w:rPr>
            </w:pPr>
            <w:r>
              <w:rPr>
                <w:szCs w:val="24"/>
              </w:rPr>
              <w:t>Nội dung</w:t>
            </w:r>
          </w:p>
        </w:tc>
        <w:tc>
          <w:tcPr>
            <w:tcW w:w="1980" w:type="dxa"/>
          </w:tcPr>
          <w:p w14:paraId="2C277B67" w14:textId="77777777" w:rsidR="0039106B" w:rsidRDefault="0039106B" w:rsidP="00CF718E">
            <w:pPr>
              <w:ind w:left="0"/>
              <w:rPr>
                <w:szCs w:val="24"/>
              </w:rPr>
            </w:pPr>
            <w:r>
              <w:t>Description</w:t>
            </w:r>
          </w:p>
        </w:tc>
        <w:tc>
          <w:tcPr>
            <w:tcW w:w="1417" w:type="dxa"/>
          </w:tcPr>
          <w:p w14:paraId="01B5D86B" w14:textId="77777777" w:rsidR="0039106B" w:rsidRDefault="0039106B" w:rsidP="00CF718E">
            <w:pPr>
              <w:ind w:left="0"/>
            </w:pPr>
            <w:r>
              <w:t>String</w:t>
            </w:r>
          </w:p>
          <w:p w14:paraId="383C249D" w14:textId="77777777" w:rsidR="0039106B" w:rsidRDefault="0039106B" w:rsidP="00CF718E">
            <w:pPr>
              <w:ind w:left="0"/>
            </w:pPr>
            <w:r>
              <w:t>Text box</w:t>
            </w:r>
          </w:p>
        </w:tc>
        <w:tc>
          <w:tcPr>
            <w:tcW w:w="630" w:type="dxa"/>
          </w:tcPr>
          <w:p w14:paraId="76556729" w14:textId="77777777" w:rsidR="0039106B" w:rsidRDefault="0039106B" w:rsidP="00CF718E">
            <w:pPr>
              <w:pStyle w:val="Sothutu-1so"/>
              <w:spacing w:before="120" w:after="120" w:line="276" w:lineRule="auto"/>
              <w:jc w:val="left"/>
              <w:rPr>
                <w:szCs w:val="24"/>
              </w:rPr>
            </w:pPr>
            <w:r>
              <w:rPr>
                <w:szCs w:val="24"/>
              </w:rPr>
              <w:t>500</w:t>
            </w:r>
          </w:p>
        </w:tc>
        <w:tc>
          <w:tcPr>
            <w:tcW w:w="540" w:type="dxa"/>
          </w:tcPr>
          <w:p w14:paraId="456395B7"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1873773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20B0EB0C"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E35E714" w14:textId="77777777" w:rsidR="0039106B" w:rsidRPr="000146A2" w:rsidRDefault="0039106B" w:rsidP="00CF718E">
            <w:pPr>
              <w:pStyle w:val="Sothutu-1so"/>
              <w:spacing w:before="120" w:after="120" w:line="276" w:lineRule="auto"/>
              <w:rPr>
                <w:szCs w:val="24"/>
              </w:rPr>
            </w:pPr>
            <w:r w:rsidRPr="00A26DE3">
              <w:rPr>
                <w:szCs w:val="24"/>
              </w:rPr>
              <w:t>Nội dung Line chi tiết phiếu thu/chi</w:t>
            </w:r>
          </w:p>
        </w:tc>
      </w:tr>
      <w:tr w:rsidR="0039106B" w:rsidRPr="00FF37CC" w14:paraId="4181D28D" w14:textId="77777777" w:rsidTr="00146097">
        <w:trPr>
          <w:cantSplit/>
          <w:trHeight w:val="827"/>
        </w:trPr>
        <w:tc>
          <w:tcPr>
            <w:tcW w:w="1800" w:type="dxa"/>
          </w:tcPr>
          <w:p w14:paraId="459000DF" w14:textId="77777777" w:rsidR="0039106B" w:rsidRDefault="0039106B" w:rsidP="00CF718E">
            <w:pPr>
              <w:ind w:left="0"/>
              <w:rPr>
                <w:szCs w:val="24"/>
              </w:rPr>
            </w:pPr>
            <w:r>
              <w:rPr>
                <w:szCs w:val="24"/>
              </w:rPr>
              <w:t>Trạng thái hạch toán</w:t>
            </w:r>
          </w:p>
        </w:tc>
        <w:tc>
          <w:tcPr>
            <w:tcW w:w="1980" w:type="dxa"/>
          </w:tcPr>
          <w:p w14:paraId="407E3C16" w14:textId="77777777" w:rsidR="0039106B" w:rsidRDefault="0039106B" w:rsidP="00CF718E">
            <w:pPr>
              <w:ind w:left="0"/>
              <w:rPr>
                <w:szCs w:val="24"/>
              </w:rPr>
            </w:pPr>
          </w:p>
        </w:tc>
        <w:tc>
          <w:tcPr>
            <w:tcW w:w="1417" w:type="dxa"/>
          </w:tcPr>
          <w:p w14:paraId="45D3E000" w14:textId="77777777" w:rsidR="0039106B" w:rsidRDefault="0039106B" w:rsidP="00CF718E">
            <w:pPr>
              <w:ind w:left="0"/>
            </w:pPr>
            <w:r>
              <w:t>String</w:t>
            </w:r>
          </w:p>
          <w:p w14:paraId="6C4528D4" w14:textId="77777777" w:rsidR="0039106B" w:rsidRDefault="0039106B" w:rsidP="00CF718E">
            <w:pPr>
              <w:ind w:left="0"/>
            </w:pPr>
            <w:r>
              <w:t>CL</w:t>
            </w:r>
          </w:p>
        </w:tc>
        <w:tc>
          <w:tcPr>
            <w:tcW w:w="630" w:type="dxa"/>
          </w:tcPr>
          <w:p w14:paraId="343C3C23" w14:textId="77777777" w:rsidR="0039106B" w:rsidRDefault="0039106B" w:rsidP="00CF718E">
            <w:pPr>
              <w:pStyle w:val="Sothutu-1so"/>
              <w:spacing w:before="120" w:after="120" w:line="276" w:lineRule="auto"/>
              <w:jc w:val="left"/>
              <w:rPr>
                <w:szCs w:val="24"/>
              </w:rPr>
            </w:pPr>
          </w:p>
        </w:tc>
        <w:tc>
          <w:tcPr>
            <w:tcW w:w="540" w:type="dxa"/>
          </w:tcPr>
          <w:p w14:paraId="05DBCC95"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5C4416A4"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3B25795B"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27AD617D" w14:textId="77777777" w:rsidR="0039106B" w:rsidRPr="000146A2" w:rsidRDefault="0039106B" w:rsidP="00CF718E">
            <w:pPr>
              <w:pStyle w:val="Sothutu-1so"/>
              <w:spacing w:before="120" w:after="120" w:line="276" w:lineRule="auto"/>
              <w:rPr>
                <w:szCs w:val="24"/>
              </w:rPr>
            </w:pPr>
            <w:r w:rsidRPr="00A26DE3">
              <w:rPr>
                <w:szCs w:val="24"/>
              </w:rPr>
              <w:t>Trạng thái hạch toán chứng từ thu/chi</w:t>
            </w:r>
          </w:p>
        </w:tc>
      </w:tr>
    </w:tbl>
    <w:p w14:paraId="2C773268" w14:textId="77777777" w:rsidR="0039106B" w:rsidRDefault="0039106B" w:rsidP="00CF718E">
      <w:pPr>
        <w:ind w:left="0"/>
      </w:pPr>
    </w:p>
    <w:p w14:paraId="73D588AF" w14:textId="77777777" w:rsidR="0039106B" w:rsidRDefault="0039106B" w:rsidP="00A97673">
      <w:pPr>
        <w:pStyle w:val="Heading5"/>
      </w:pPr>
      <w:r>
        <w:t>Danh sách đính kèm</w:t>
      </w:r>
    </w:p>
    <w:p w14:paraId="369A6787" w14:textId="39B800D1" w:rsidR="0039106B" w:rsidRDefault="00EA6686" w:rsidP="00CF718E">
      <w:pPr>
        <w:ind w:left="0"/>
      </w:pPr>
      <w:r>
        <w:t>Giống với Tờ trình</w:t>
      </w:r>
    </w:p>
    <w:p w14:paraId="4C3B8D5F" w14:textId="77777777" w:rsidR="00427126" w:rsidRPr="00FF37CC" w:rsidRDefault="00427126" w:rsidP="00322BC9">
      <w:pPr>
        <w:ind w:left="0"/>
      </w:pPr>
    </w:p>
    <w:p w14:paraId="671C611D" w14:textId="31B15677" w:rsidR="00EA6686" w:rsidRDefault="00EA6686" w:rsidP="00A97673">
      <w:pPr>
        <w:pStyle w:val="Heading5"/>
      </w:pPr>
      <w:r>
        <w:t>Trình ký VOffice</w:t>
      </w:r>
    </w:p>
    <w:p w14:paraId="7B4EEFD7" w14:textId="77777777" w:rsidR="00A370F0" w:rsidRPr="00A370F0" w:rsidRDefault="00A370F0" w:rsidP="00CF718E"/>
    <w:p w14:paraId="7AB4B2F9" w14:textId="71F55E5B" w:rsidR="00A370F0" w:rsidRPr="00A370F0" w:rsidRDefault="00A370F0" w:rsidP="004E37AB">
      <w:pPr>
        <w:pStyle w:val="ListParagraph"/>
        <w:numPr>
          <w:ilvl w:val="0"/>
          <w:numId w:val="41"/>
        </w:numPr>
      </w:pPr>
      <w:r>
        <w:t>Chuyển sang màn hình trình ký VOffice</w:t>
      </w:r>
      <w:r w:rsidR="00073494">
        <w:t xml:space="preserve"> hoặc trình ký trên Phiếu in</w:t>
      </w:r>
    </w:p>
    <w:p w14:paraId="65EAEBC9" w14:textId="77777777" w:rsidR="004D2D84" w:rsidRDefault="004D2D84" w:rsidP="004E37AB">
      <w:pPr>
        <w:pStyle w:val="Sothutu-1so"/>
        <w:numPr>
          <w:ilvl w:val="0"/>
          <w:numId w:val="20"/>
        </w:numPr>
        <w:spacing w:before="120" w:line="276" w:lineRule="auto"/>
        <w:rPr>
          <w:strike/>
          <w:szCs w:val="24"/>
        </w:rPr>
      </w:pPr>
      <w:r w:rsidRPr="00427126">
        <w:rPr>
          <w:strike/>
          <w:szCs w:val="24"/>
        </w:rPr>
        <w:t>Chỉ thực hiện trình ký khi trạng thái duyệt (Approve_Status) = ‘Đã duyệt’</w:t>
      </w:r>
    </w:p>
    <w:p w14:paraId="6A8132C4" w14:textId="77777777" w:rsidR="00073494" w:rsidRDefault="00073494" w:rsidP="00073494">
      <w:pPr>
        <w:pStyle w:val="ListParagraph"/>
        <w:numPr>
          <w:ilvl w:val="0"/>
          <w:numId w:val="20"/>
        </w:numPr>
        <w:spacing w:line="360" w:lineRule="auto"/>
      </w:pPr>
      <w:r w:rsidRPr="00073494">
        <w:rPr>
          <w:highlight w:val="green"/>
        </w:rPr>
        <w:t>Đối với Đề nghị thanh toán và BTHTT, cho phép người dùng thực hiện trình ký Voffice trước khi kế toán phê duyệt (Approve_Status) = “Đề nghị duyệt”</w:t>
      </w:r>
    </w:p>
    <w:p w14:paraId="58EB8D2D" w14:textId="649287B7" w:rsidR="00900CA6" w:rsidRDefault="00073494" w:rsidP="00073494">
      <w:pPr>
        <w:pStyle w:val="ListParagraph"/>
        <w:spacing w:line="360" w:lineRule="auto"/>
        <w:ind w:left="677"/>
      </w:pPr>
      <w:r w:rsidRPr="00073494">
        <w:rPr>
          <w:highlight w:val="green"/>
        </w:rPr>
        <w:t>Khi thực hiện trình ký Voffice, sau khi ấn Đồng ý</w:t>
      </w:r>
      <w:r w:rsidR="00900CA6">
        <w:rPr>
          <w:highlight w:val="green"/>
        </w:rPr>
        <w:t xml:space="preserve"> hoặc CO</w:t>
      </w:r>
      <w:r w:rsidRPr="00073494">
        <w:rPr>
          <w:highlight w:val="green"/>
        </w:rPr>
        <w:t xml:space="preserve">, hiển thị </w:t>
      </w:r>
      <w:r w:rsidR="0060787D">
        <w:rPr>
          <w:highlight w:val="green"/>
        </w:rPr>
        <w:t>thông báo</w:t>
      </w:r>
      <w:r w:rsidRPr="00073494">
        <w:rPr>
          <w:highlight w:val="green"/>
        </w:rPr>
        <w:t xml:space="preserve"> “Bản ghi sẽ được tự động trình ký sau khi kế toán phê duyệt”</w:t>
      </w:r>
      <w:r>
        <w:t>.</w:t>
      </w:r>
    </w:p>
    <w:p w14:paraId="185CABA8" w14:textId="77777777" w:rsidR="003A77C4" w:rsidRPr="00073494" w:rsidRDefault="003A77C4" w:rsidP="003A77C4">
      <w:pPr>
        <w:pStyle w:val="ListParagraph"/>
        <w:numPr>
          <w:ilvl w:val="0"/>
          <w:numId w:val="20"/>
        </w:numPr>
        <w:spacing w:line="360" w:lineRule="auto"/>
      </w:pPr>
      <w:r w:rsidRPr="00073494">
        <w:rPr>
          <w:highlight w:val="green"/>
        </w:rPr>
        <w:t>Hệ thống lưu bản ghi trình ký Voffice có trạng thái tài liệu = “Hoàn thành”, trạng thái ký = “Chưa ký” và chỉ tự động đẩy sang Voffice sau khi trạng thái duyệt = “Đã duyệt”</w:t>
      </w:r>
    </w:p>
    <w:p w14:paraId="24E1A0B7" w14:textId="77777777" w:rsidR="004D2D84" w:rsidRDefault="004D2D84" w:rsidP="004E37AB">
      <w:pPr>
        <w:pStyle w:val="Sothutu-1so"/>
        <w:numPr>
          <w:ilvl w:val="0"/>
          <w:numId w:val="20"/>
        </w:numPr>
        <w:spacing w:before="120" w:line="276" w:lineRule="auto"/>
        <w:rPr>
          <w:szCs w:val="24"/>
        </w:rPr>
      </w:pPr>
      <w:r>
        <w:rPr>
          <w:szCs w:val="24"/>
        </w:rPr>
        <w:lastRenderedPageBreak/>
        <w:t>Khi thực hiện trình ký thành công, trường IsSignerRecord cập nhật bằng ‘Y’, SignerStatus = 0, c_documentSign_ID = ID của bản ghi trình ký</w:t>
      </w:r>
    </w:p>
    <w:p w14:paraId="29714045" w14:textId="73FE26DA" w:rsidR="009D0198" w:rsidRPr="009D0198" w:rsidRDefault="009D0198" w:rsidP="009D0198">
      <w:pPr>
        <w:pStyle w:val="Sothutu-1so"/>
        <w:numPr>
          <w:ilvl w:val="0"/>
          <w:numId w:val="20"/>
        </w:numPr>
        <w:spacing w:before="120" w:line="276" w:lineRule="auto"/>
        <w:rPr>
          <w:szCs w:val="24"/>
        </w:rPr>
      </w:pPr>
      <w:r>
        <w:rPr>
          <w:szCs w:val="24"/>
        </w:rPr>
        <w:t>Khi đã trình ký VOffice không thực hiện chuyển trạng thái Approve_Status ở bất kỳ bản ghi thông tin duyệt nào.</w:t>
      </w:r>
    </w:p>
    <w:p w14:paraId="16FA8AEE" w14:textId="77777777" w:rsidR="00B416D7" w:rsidRDefault="00B416D7" w:rsidP="00CF718E"/>
    <w:p w14:paraId="24B09585" w14:textId="3C145691" w:rsidR="00B416D7" w:rsidRDefault="008E0809" w:rsidP="00CF718E">
      <w:r>
        <w:rPr>
          <w:highlight w:val="green"/>
        </w:rPr>
        <w:t xml:space="preserve">Các thông tin khác </w:t>
      </w:r>
      <w:r w:rsidR="00D343AA">
        <w:rPr>
          <w:highlight w:val="green"/>
        </w:rPr>
        <w:t>g</w:t>
      </w:r>
      <w:r w:rsidR="00B416D7" w:rsidRPr="00B416D7">
        <w:rPr>
          <w:highlight w:val="green"/>
        </w:rPr>
        <w:t>iống với Tờ trình</w:t>
      </w:r>
    </w:p>
    <w:p w14:paraId="28A2C8F1" w14:textId="08038013" w:rsidR="004D1221" w:rsidRPr="009826A9" w:rsidRDefault="00B416D7" w:rsidP="004D1221">
      <w:pPr>
        <w:rPr>
          <w:highlight w:val="green"/>
        </w:rPr>
      </w:pPr>
      <w:r w:rsidRPr="009826A9">
        <w:rPr>
          <w:highlight w:val="green"/>
        </w:rPr>
        <w:t>Có thêm chức năng chọn tiêu chí trước và sau khi tạo phiếu in</w:t>
      </w:r>
      <w:r w:rsidR="0098267F" w:rsidRPr="009826A9">
        <w:rPr>
          <w:highlight w:val="green"/>
        </w:rPr>
        <w:t>. Tùy vào từng phiếu in mà ẩn hiện các trường thông tin khác nhau.</w:t>
      </w:r>
    </w:p>
    <w:p w14:paraId="09550710" w14:textId="4C4B0319" w:rsidR="004D1221" w:rsidRDefault="0098267F" w:rsidP="004D1221">
      <w:r w:rsidRPr="009826A9">
        <w:rPr>
          <w:highlight w:val="green"/>
        </w:rPr>
        <w:t>Chi tiết trong file đính kèm</w:t>
      </w:r>
      <w:r>
        <w:t xml:space="preserve"> </w:t>
      </w:r>
      <w:r>
        <w:object w:dxaOrig="1536" w:dyaOrig="998" w14:anchorId="3AA2789E">
          <v:shape id="_x0000_i1040" type="#_x0000_t75" style="width:75.35pt;height:50.25pt" o:ole="">
            <v:imagedata r:id="rId68" o:title=""/>
          </v:shape>
          <o:OLEObject Type="Embed" ProgID="Excel.Sheet.12" ShapeID="_x0000_i1040" DrawAspect="Icon" ObjectID="_1657348840" r:id="rId69"/>
        </w:object>
      </w:r>
    </w:p>
    <w:p w14:paraId="4EA8FEE1" w14:textId="77777777" w:rsidR="006A6EF7" w:rsidRDefault="006A6EF7" w:rsidP="004D1221"/>
    <w:p w14:paraId="05FA2024" w14:textId="724F4208" w:rsidR="0098267F" w:rsidRDefault="009826A9" w:rsidP="00CF718E">
      <w:r>
        <w:rPr>
          <w:noProof/>
          <w:snapToGrid/>
        </w:rPr>
        <w:lastRenderedPageBreak/>
        <w:drawing>
          <wp:inline distT="0" distB="0" distL="0" distR="0" wp14:anchorId="7D095367" wp14:editId="69D17E6B">
            <wp:extent cx="4504762" cy="474285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4762" cy="4742857"/>
                    </a:xfrm>
                    <a:prstGeom prst="rect">
                      <a:avLst/>
                    </a:prstGeom>
                  </pic:spPr>
                </pic:pic>
              </a:graphicData>
            </a:graphic>
          </wp:inline>
        </w:drawing>
      </w:r>
      <w:r w:rsidR="004D1221" w:rsidRPr="004D1221">
        <w:rPr>
          <w:noProof/>
          <w:snapToGrid/>
        </w:rPr>
        <w:t xml:space="preserve"> </w:t>
      </w:r>
      <w:r w:rsidR="004D1221">
        <w:rPr>
          <w:noProof/>
          <w:snapToGrid/>
        </w:rPr>
        <w:drawing>
          <wp:inline distT="0" distB="0" distL="0" distR="0" wp14:anchorId="12AACEFD" wp14:editId="3DD36826">
            <wp:extent cx="2180952" cy="472380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80952" cy="4723809"/>
                    </a:xfrm>
                    <a:prstGeom prst="rect">
                      <a:avLst/>
                    </a:prstGeom>
                  </pic:spPr>
                </pic:pic>
              </a:graphicData>
            </a:graphic>
          </wp:inline>
        </w:drawing>
      </w:r>
    </w:p>
    <w:p w14:paraId="5F82E2B1" w14:textId="77777777" w:rsidR="00B416D7" w:rsidRDefault="00B416D7" w:rsidP="00CF718E"/>
    <w:p w14:paraId="24EBAD35" w14:textId="77777777" w:rsidR="009826A9" w:rsidRDefault="009826A9" w:rsidP="00CF718E"/>
    <w:p w14:paraId="2D885CF4" w14:textId="77777777" w:rsidR="00B416D7" w:rsidRPr="00EA6686" w:rsidRDefault="00B416D7" w:rsidP="00CF718E"/>
    <w:p w14:paraId="5FC6513D" w14:textId="032E6E76" w:rsidR="00EA6686" w:rsidRDefault="00EA6686" w:rsidP="00A97673">
      <w:pPr>
        <w:pStyle w:val="Heading5"/>
      </w:pPr>
      <w:r>
        <w:lastRenderedPageBreak/>
        <w:t>Tab Thông tin Trình ký</w:t>
      </w:r>
    </w:p>
    <w:p w14:paraId="69A51484" w14:textId="4A17F454" w:rsidR="004D2D84" w:rsidRDefault="002C017C" w:rsidP="00CF718E">
      <w:pPr>
        <w:ind w:left="0"/>
      </w:pPr>
      <w:r>
        <w:t>Giống với Tờ trình</w:t>
      </w:r>
    </w:p>
    <w:p w14:paraId="140507EB" w14:textId="77777777" w:rsidR="00876801" w:rsidRDefault="00876801" w:rsidP="00CF718E">
      <w:pPr>
        <w:ind w:left="0"/>
      </w:pPr>
    </w:p>
    <w:p w14:paraId="6CB40138" w14:textId="055C92B5" w:rsidR="002C017C" w:rsidRDefault="002C017C" w:rsidP="00A97673">
      <w:pPr>
        <w:pStyle w:val="Heading5"/>
      </w:pPr>
      <w:r>
        <w:t>Gửi Email khi hoàn thành đề nghị thanh toán</w:t>
      </w:r>
    </w:p>
    <w:p w14:paraId="4B74E087" w14:textId="77777777" w:rsidR="005B085F" w:rsidRPr="005B085F" w:rsidRDefault="005B085F" w:rsidP="005B085F">
      <w:pPr>
        <w:rPr>
          <w:lang w:eastAsia="ar-SA"/>
        </w:rPr>
      </w:pPr>
    </w:p>
    <w:p w14:paraId="174D5D99" w14:textId="77777777" w:rsidR="002C017C" w:rsidRPr="008D4845" w:rsidRDefault="002C017C" w:rsidP="00EA3129">
      <w:pPr>
        <w:ind w:left="0"/>
        <w:rPr>
          <w:color w:val="000000"/>
          <w:szCs w:val="24"/>
        </w:rPr>
      </w:pPr>
      <w:r w:rsidRPr="008D4845">
        <w:rPr>
          <w:color w:val="000000"/>
          <w:szCs w:val="24"/>
        </w:rPr>
        <w:t xml:space="preserve">Khi </w:t>
      </w:r>
      <w:r>
        <w:rPr>
          <w:color w:val="000000"/>
          <w:szCs w:val="24"/>
        </w:rPr>
        <w:t>‘Hoàn thành’ đề nghị chuyển tiền thì Email cho địa chỉ Email của bản ghi phê duyệt đầu tiên trong danh sách ‘Thông tin duyệt’</w:t>
      </w:r>
      <w:r w:rsidRPr="008D4845">
        <w:rPr>
          <w:color w:val="000000"/>
          <w:szCs w:val="24"/>
        </w:rPr>
        <w:t>:</w:t>
      </w:r>
    </w:p>
    <w:p w14:paraId="0E0C77A0" w14:textId="77777777" w:rsidR="002C017C" w:rsidRPr="00781EF4" w:rsidRDefault="002C017C" w:rsidP="004E37AB">
      <w:pPr>
        <w:numPr>
          <w:ilvl w:val="0"/>
          <w:numId w:val="25"/>
        </w:numPr>
        <w:spacing w:before="120"/>
      </w:pPr>
      <w:r w:rsidRPr="00781EF4">
        <w:t>Tiêu đề: VFS-Đề nghị thanh toán: duyệt đề nghị thanh toán [Số đề nghị thanh toán]</w:t>
      </w:r>
    </w:p>
    <w:p w14:paraId="2083E621" w14:textId="2F697133" w:rsidR="005B085F" w:rsidRPr="00781EF4" w:rsidRDefault="002C017C" w:rsidP="004E37AB">
      <w:pPr>
        <w:numPr>
          <w:ilvl w:val="0"/>
          <w:numId w:val="25"/>
        </w:numPr>
        <w:spacing w:before="120"/>
      </w:pPr>
      <w:r w:rsidRPr="00781EF4">
        <w:t>Nội dung email: [Người yêu cầu] - [Phòng ban đề nghị thanh toán] đề nghị duyệt đề nghị thanh toán [Số đề nghị thanh toán] - [Nội dung đề nghị thanh toán]. Số tiền đề nghị [</w:t>
      </w:r>
      <w:r w:rsidR="005B085F">
        <w:t>Tổng tiền đề nghị] [Mã tiền tệ]</w:t>
      </w:r>
    </w:p>
    <w:p w14:paraId="6BDAC3DC" w14:textId="77777777" w:rsidR="002C017C" w:rsidRDefault="002C017C" w:rsidP="00EA3129">
      <w:pPr>
        <w:ind w:left="0"/>
        <w:rPr>
          <w:color w:val="000000"/>
          <w:szCs w:val="24"/>
        </w:rPr>
      </w:pPr>
      <w:r>
        <w:rPr>
          <w:color w:val="000000"/>
          <w:szCs w:val="24"/>
        </w:rPr>
        <w:t>Khi chuyển thông tin ‘Trạng thái duyệt’ tại tab ‘Thông tin duyệt’ thành ‘Đã duyệt’ thì thực hiện</w:t>
      </w:r>
    </w:p>
    <w:p w14:paraId="4298BA98" w14:textId="77777777" w:rsidR="002C017C" w:rsidRDefault="002C017C" w:rsidP="004E37AB">
      <w:pPr>
        <w:numPr>
          <w:ilvl w:val="0"/>
          <w:numId w:val="25"/>
        </w:numPr>
        <w:spacing w:before="120"/>
        <w:rPr>
          <w:color w:val="000000"/>
          <w:szCs w:val="24"/>
        </w:rPr>
      </w:pPr>
      <w:r>
        <w:rPr>
          <w:color w:val="000000"/>
          <w:szCs w:val="24"/>
        </w:rPr>
        <w:t xml:space="preserve">Gửi email cho người yêu cầu </w:t>
      </w:r>
    </w:p>
    <w:p w14:paraId="783B33CE" w14:textId="77777777" w:rsidR="002C017C" w:rsidRPr="008D4845" w:rsidRDefault="002C017C" w:rsidP="004E37AB">
      <w:pPr>
        <w:numPr>
          <w:ilvl w:val="1"/>
          <w:numId w:val="25"/>
        </w:numPr>
        <w:spacing w:before="120"/>
        <w:rPr>
          <w:color w:val="000000"/>
          <w:szCs w:val="24"/>
        </w:rPr>
      </w:pPr>
      <w:r w:rsidRPr="008D4845">
        <w:rPr>
          <w:color w:val="000000"/>
          <w:szCs w:val="24"/>
        </w:rPr>
        <w:t>Tiêu đề: VFS-</w:t>
      </w:r>
      <w:r>
        <w:rPr>
          <w:color w:val="000000"/>
          <w:szCs w:val="24"/>
        </w:rPr>
        <w:t>Đề nghị</w:t>
      </w:r>
      <w:r w:rsidRPr="008D4845">
        <w:rPr>
          <w:color w:val="000000"/>
          <w:szCs w:val="24"/>
        </w:rPr>
        <w:t xml:space="preserve"> thanh toán: duyệt </w:t>
      </w:r>
      <w:r>
        <w:rPr>
          <w:color w:val="000000"/>
          <w:szCs w:val="24"/>
        </w:rPr>
        <w:t>đề nghị thanh toán</w:t>
      </w:r>
      <w:r w:rsidRPr="008D4845">
        <w:rPr>
          <w:color w:val="000000"/>
          <w:szCs w:val="24"/>
        </w:rPr>
        <w:t xml:space="preserve"> [Số </w:t>
      </w:r>
      <w:r>
        <w:rPr>
          <w:color w:val="000000"/>
          <w:szCs w:val="24"/>
        </w:rPr>
        <w:t>đề nghị thanh toán</w:t>
      </w:r>
      <w:r w:rsidRPr="008D4845">
        <w:rPr>
          <w:color w:val="000000"/>
          <w:szCs w:val="24"/>
        </w:rPr>
        <w:t>]</w:t>
      </w:r>
    </w:p>
    <w:p w14:paraId="123F56D5" w14:textId="77777777" w:rsidR="002C017C" w:rsidRDefault="002C017C" w:rsidP="004E37AB">
      <w:pPr>
        <w:numPr>
          <w:ilvl w:val="1"/>
          <w:numId w:val="25"/>
        </w:numPr>
        <w:spacing w:before="120"/>
        <w:rPr>
          <w:color w:val="000000"/>
          <w:szCs w:val="24"/>
        </w:rPr>
      </w:pPr>
      <w:r>
        <w:rPr>
          <w:color w:val="000000"/>
          <w:szCs w:val="24"/>
        </w:rPr>
        <w:t xml:space="preserve">Nội dung: Đề nghị </w:t>
      </w:r>
      <w:r w:rsidRPr="008D4845">
        <w:rPr>
          <w:color w:val="000000"/>
          <w:szCs w:val="24"/>
        </w:rPr>
        <w:t xml:space="preserve">[Số </w:t>
      </w:r>
      <w:r>
        <w:rPr>
          <w:color w:val="000000"/>
          <w:szCs w:val="24"/>
        </w:rPr>
        <w:t>đề nghị</w:t>
      </w:r>
      <w:r w:rsidRPr="008D4845">
        <w:rPr>
          <w:color w:val="000000"/>
          <w:szCs w:val="24"/>
        </w:rPr>
        <w:t xml:space="preserve">] - [Nội dung </w:t>
      </w:r>
      <w:r>
        <w:rPr>
          <w:color w:val="000000"/>
          <w:szCs w:val="24"/>
        </w:rPr>
        <w:t>đề nghị thanh toán</w:t>
      </w:r>
      <w:r w:rsidRPr="008D4845">
        <w:rPr>
          <w:color w:val="000000"/>
          <w:szCs w:val="24"/>
        </w:rPr>
        <w:t>] đã được duyệt</w:t>
      </w:r>
    </w:p>
    <w:p w14:paraId="22F2D98F" w14:textId="77777777" w:rsidR="002C017C" w:rsidRPr="008D4845" w:rsidRDefault="002C017C" w:rsidP="00EA3129">
      <w:pPr>
        <w:ind w:left="1656"/>
        <w:rPr>
          <w:color w:val="000000"/>
          <w:szCs w:val="24"/>
        </w:rPr>
      </w:pPr>
      <w:r>
        <w:rPr>
          <w:color w:val="000000"/>
          <w:szCs w:val="24"/>
        </w:rPr>
        <w:t>[Nếu được phát sinh từ bản ghi thông tin duyệt cuối cùng trong danh sách thì ghi thêm nội dung</w:t>
      </w:r>
      <w:r w:rsidRPr="00D84651">
        <w:rPr>
          <w:color w:val="000000"/>
          <w:szCs w:val="24"/>
        </w:rPr>
        <w:t>: Đề nghị thực hiện trình ký VOffice]</w:t>
      </w:r>
    </w:p>
    <w:p w14:paraId="599114EB" w14:textId="77777777" w:rsidR="002C017C" w:rsidRDefault="002C017C" w:rsidP="004E37AB">
      <w:pPr>
        <w:numPr>
          <w:ilvl w:val="0"/>
          <w:numId w:val="25"/>
        </w:numPr>
        <w:spacing w:before="120"/>
        <w:rPr>
          <w:color w:val="000000"/>
          <w:szCs w:val="24"/>
        </w:rPr>
      </w:pPr>
      <w:r>
        <w:rPr>
          <w:color w:val="000000"/>
          <w:szCs w:val="24"/>
        </w:rPr>
        <w:t>Gửi email cho người cần duyệt tiếp theo (nếu có)</w:t>
      </w:r>
    </w:p>
    <w:p w14:paraId="2DDC70A3" w14:textId="77777777" w:rsidR="002C017C" w:rsidRPr="00781EF4" w:rsidRDefault="002C017C" w:rsidP="004E37AB">
      <w:pPr>
        <w:numPr>
          <w:ilvl w:val="1"/>
          <w:numId w:val="25"/>
        </w:numPr>
        <w:spacing w:before="120"/>
      </w:pPr>
      <w:r w:rsidRPr="00781EF4">
        <w:t>Tiêu đề: VFS-Đề nghị thanh toán: duyệt đề nghị thanh toán [Số đề nghị thanh toán]</w:t>
      </w:r>
    </w:p>
    <w:p w14:paraId="7CD9DAF4" w14:textId="77777777" w:rsidR="002C017C" w:rsidRDefault="002C017C" w:rsidP="004E37AB">
      <w:pPr>
        <w:numPr>
          <w:ilvl w:val="1"/>
          <w:numId w:val="25"/>
        </w:numPr>
        <w:spacing w:before="120"/>
      </w:pPr>
      <w:r w:rsidRPr="00781EF4">
        <w:t>Nội dung email: [Người yêu cầu] - [Phòng ban đề nghị thanh toán] đề nghị duyệt đề nghị thanh toán [Số đề nghị thanh toán] - [Nội dung đề nghị thanh toán]. Số tiền đề nghị [Tổng tiền đề nghị] [Mã tiền tệ].</w:t>
      </w:r>
    </w:p>
    <w:p w14:paraId="4CB1B641" w14:textId="77777777" w:rsidR="002C017C" w:rsidRPr="00781EF4" w:rsidRDefault="002C017C" w:rsidP="00EA3129">
      <w:pPr>
        <w:ind w:left="1656"/>
      </w:pPr>
      <w:r>
        <w:t>Đề nghị đã được [tên đầy đủ user thực hiện chuyển trạng thái duyệt] duyệt.</w:t>
      </w:r>
    </w:p>
    <w:p w14:paraId="58A9BFF1" w14:textId="77777777" w:rsidR="002C017C" w:rsidRDefault="002C017C" w:rsidP="00EA3129">
      <w:pPr>
        <w:ind w:left="0"/>
        <w:rPr>
          <w:color w:val="000000"/>
          <w:szCs w:val="24"/>
        </w:rPr>
      </w:pPr>
      <w:r>
        <w:rPr>
          <w:color w:val="000000"/>
          <w:szCs w:val="24"/>
        </w:rPr>
        <w:lastRenderedPageBreak/>
        <w:t>Khi chuyển thông tin ‘Trạng thái duyệt’ tại tab ‘Thông tin duyệt’ thành ‘Từ chối’ thì thực hiện gửi email tới người yêu cầu:</w:t>
      </w:r>
    </w:p>
    <w:p w14:paraId="033562B6" w14:textId="77777777" w:rsidR="002C017C" w:rsidRPr="00D7507F" w:rsidRDefault="002C017C" w:rsidP="004E37AB">
      <w:pPr>
        <w:numPr>
          <w:ilvl w:val="0"/>
          <w:numId w:val="25"/>
        </w:numPr>
        <w:spacing w:before="120"/>
      </w:pPr>
      <w:r w:rsidRPr="00D7507F">
        <w:t>Tiêu đề: VFS-</w:t>
      </w:r>
      <w:r>
        <w:t>Đề nghị thanh toán</w:t>
      </w:r>
      <w:r w:rsidRPr="00D7507F">
        <w:t xml:space="preserve"> thanh toán: từ chối duyệt </w:t>
      </w:r>
      <w:r>
        <w:t>đề nghị thanh toán</w:t>
      </w:r>
      <w:r w:rsidRPr="00D7507F">
        <w:t xml:space="preserve"> [Số </w:t>
      </w:r>
      <w:r>
        <w:t>đề nghị thanh toán</w:t>
      </w:r>
      <w:r w:rsidRPr="00D7507F">
        <w:t>]</w:t>
      </w:r>
    </w:p>
    <w:p w14:paraId="74766F01" w14:textId="77777777" w:rsidR="002C017C" w:rsidRDefault="002C017C" w:rsidP="004E37AB">
      <w:pPr>
        <w:numPr>
          <w:ilvl w:val="0"/>
          <w:numId w:val="25"/>
        </w:numPr>
        <w:spacing w:before="120"/>
        <w:sectPr w:rsidR="002C017C" w:rsidSect="00876793">
          <w:pgSz w:w="16834" w:h="11909" w:orient="landscape" w:code="9"/>
          <w:pgMar w:top="1440" w:right="1152" w:bottom="1152" w:left="1238" w:header="432" w:footer="432" w:gutter="0"/>
          <w:cols w:space="709"/>
          <w:titlePg/>
          <w:docGrid w:linePitch="326"/>
        </w:sectPr>
      </w:pPr>
      <w:r w:rsidRPr="00D7507F">
        <w:t xml:space="preserve">Nội dung: </w:t>
      </w:r>
      <w:r>
        <w:t>[Tên đầy đủ user thực hiện chuyển trạng thái duyệt]</w:t>
      </w:r>
      <w:r w:rsidRPr="00D7507F">
        <w:t xml:space="preserve"> </w:t>
      </w:r>
      <w:r>
        <w:t xml:space="preserve">từ chối duyệt đề nghị thanh toán </w:t>
      </w:r>
      <w:r w:rsidRPr="00D7507F">
        <w:t xml:space="preserve">[Số </w:t>
      </w:r>
      <w:r>
        <w:t>đề nghị thanh toán</w:t>
      </w:r>
      <w:r w:rsidRPr="00D7507F">
        <w:t xml:space="preserve">] - [Nội dung </w:t>
      </w:r>
      <w:r>
        <w:t>đề nghị thanh toán</w:t>
      </w:r>
      <w:r w:rsidRPr="00D7507F">
        <w:t>]</w:t>
      </w:r>
      <w:r>
        <w:t>. Lý do [Lý do được ghi tại tab thông tin duyệt]</w:t>
      </w:r>
    </w:p>
    <w:p w14:paraId="54967E36" w14:textId="06F0C663" w:rsidR="004A3FB7" w:rsidRPr="00FF37CC" w:rsidRDefault="007151CB" w:rsidP="00E821FE">
      <w:pPr>
        <w:pStyle w:val="Heading4"/>
        <w:rPr>
          <w:rFonts w:ascii="Times New Roman" w:hAnsi="Times New Roman"/>
          <w:b/>
          <w:i w:val="0"/>
          <w:lang w:eastAsia="ar-SA"/>
        </w:rPr>
      </w:pPr>
      <w:bookmarkStart w:id="32" w:name="_Toc40709257"/>
      <w:r>
        <w:rPr>
          <w:rFonts w:ascii="Times New Roman" w:hAnsi="Times New Roman"/>
          <w:b/>
          <w:i w:val="0"/>
          <w:lang w:eastAsia="ar-SA"/>
        </w:rPr>
        <w:lastRenderedPageBreak/>
        <w:t>Bảng tổng hợp thanh toán</w:t>
      </w:r>
      <w:bookmarkEnd w:id="32"/>
    </w:p>
    <w:p w14:paraId="2C74C253" w14:textId="77777777" w:rsidR="00E90C6C" w:rsidRPr="00FF37CC" w:rsidRDefault="00E90C6C" w:rsidP="00A97673">
      <w:pPr>
        <w:pStyle w:val="Heading5"/>
      </w:pPr>
      <w:r w:rsidRPr="00FF37CC">
        <w:t>Thông tin chung chức năng</w:t>
      </w:r>
    </w:p>
    <w:p w14:paraId="164FA26D" w14:textId="77777777" w:rsidR="00E90C6C" w:rsidRPr="00FF37CC" w:rsidRDefault="00E90C6C"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3"/>
        <w:gridCol w:w="6139"/>
      </w:tblGrid>
      <w:tr w:rsidR="00E90C6C" w:rsidRPr="00FF37CC" w14:paraId="43A824B9" w14:textId="77777777" w:rsidTr="00E90C6C">
        <w:trPr>
          <w:trHeight w:val="284"/>
          <w:jc w:val="center"/>
        </w:trPr>
        <w:tc>
          <w:tcPr>
            <w:tcW w:w="1590" w:type="pct"/>
            <w:tcBorders>
              <w:top w:val="single" w:sz="18" w:space="0" w:color="808080"/>
              <w:left w:val="single" w:sz="18" w:space="0" w:color="808080"/>
            </w:tcBorders>
            <w:shd w:val="clear" w:color="auto" w:fill="F3F3F3"/>
            <w:vAlign w:val="center"/>
          </w:tcPr>
          <w:p w14:paraId="0816F2E3" w14:textId="77777777" w:rsidR="00E90C6C" w:rsidRPr="00FF37CC" w:rsidRDefault="00E90C6C"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370A649" w14:textId="594367C5" w:rsidR="00E90C6C" w:rsidRPr="00FF37CC" w:rsidRDefault="007151CB" w:rsidP="00E821FE">
            <w:pPr>
              <w:pStyle w:val="BodyText"/>
              <w:spacing w:before="120" w:line="276" w:lineRule="auto"/>
              <w:ind w:left="0"/>
              <w:rPr>
                <w:lang w:eastAsia="ar-SA"/>
              </w:rPr>
            </w:pPr>
            <w:r>
              <w:rPr>
                <w:lang w:eastAsia="ar-SA"/>
              </w:rPr>
              <w:t>Bảng tổng hợp thanh toán</w:t>
            </w:r>
          </w:p>
        </w:tc>
      </w:tr>
      <w:tr w:rsidR="00E90C6C" w:rsidRPr="00FF37CC" w14:paraId="7F8146DA" w14:textId="77777777" w:rsidTr="00E90C6C">
        <w:trPr>
          <w:trHeight w:val="284"/>
          <w:jc w:val="center"/>
        </w:trPr>
        <w:tc>
          <w:tcPr>
            <w:tcW w:w="1590" w:type="pct"/>
            <w:tcBorders>
              <w:left w:val="single" w:sz="18" w:space="0" w:color="808080"/>
            </w:tcBorders>
            <w:shd w:val="clear" w:color="auto" w:fill="F3F3F3"/>
            <w:vAlign w:val="center"/>
          </w:tcPr>
          <w:p w14:paraId="24959DC2" w14:textId="77777777" w:rsidR="00E90C6C" w:rsidRPr="00FF37CC" w:rsidRDefault="00E90C6C"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1AD1D912" w14:textId="36F6D8C7" w:rsidR="00E90C6C" w:rsidRPr="00FF37CC" w:rsidRDefault="00C40412" w:rsidP="00E821FE">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tc>
      </w:tr>
      <w:tr w:rsidR="00E90C6C" w:rsidRPr="00FF37CC" w14:paraId="273402B8" w14:textId="77777777" w:rsidTr="00E90C6C">
        <w:trPr>
          <w:trHeight w:val="395"/>
          <w:jc w:val="center"/>
        </w:trPr>
        <w:tc>
          <w:tcPr>
            <w:tcW w:w="1590" w:type="pct"/>
            <w:tcBorders>
              <w:left w:val="single" w:sz="18" w:space="0" w:color="808080"/>
            </w:tcBorders>
            <w:shd w:val="clear" w:color="auto" w:fill="F3F3F3"/>
            <w:vAlign w:val="center"/>
          </w:tcPr>
          <w:p w14:paraId="1D8805B2" w14:textId="77777777" w:rsidR="00E90C6C" w:rsidRPr="00FF37CC" w:rsidRDefault="00E90C6C"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064F31BE" w14:textId="5F25FE85" w:rsidR="00113BCF" w:rsidRPr="00FF37CC" w:rsidRDefault="00C40412" w:rsidP="00E821FE">
            <w:pPr>
              <w:pStyle w:val="BodyText"/>
              <w:spacing w:before="120" w:line="276" w:lineRule="auto"/>
              <w:ind w:left="0"/>
            </w:pPr>
            <w:r>
              <w:t>User phòng/ban thường</w:t>
            </w:r>
          </w:p>
        </w:tc>
      </w:tr>
      <w:tr w:rsidR="00E90C6C" w:rsidRPr="00FF37CC" w14:paraId="2A6CFA96" w14:textId="77777777" w:rsidTr="00E90C6C">
        <w:trPr>
          <w:trHeight w:val="378"/>
          <w:jc w:val="center"/>
        </w:trPr>
        <w:tc>
          <w:tcPr>
            <w:tcW w:w="1590" w:type="pct"/>
            <w:tcBorders>
              <w:left w:val="single" w:sz="18" w:space="0" w:color="808080"/>
            </w:tcBorders>
            <w:shd w:val="clear" w:color="auto" w:fill="F3F3F3"/>
            <w:vAlign w:val="center"/>
          </w:tcPr>
          <w:p w14:paraId="11590545" w14:textId="77777777" w:rsidR="00E90C6C" w:rsidRPr="00FF37CC" w:rsidRDefault="00E90C6C"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0437E1E0" w14:textId="4075C9BB" w:rsidR="00C40412" w:rsidRDefault="00E90C6C" w:rsidP="00E821FE">
            <w:pPr>
              <w:pStyle w:val="BodyText"/>
              <w:spacing w:before="120" w:line="276" w:lineRule="auto"/>
              <w:ind w:left="0"/>
              <w:rPr>
                <w:lang w:eastAsia="ar-SA"/>
              </w:rPr>
            </w:pPr>
            <w:r w:rsidRPr="00FF37CC">
              <w:rPr>
                <w:lang w:eastAsia="ar-SA"/>
              </w:rPr>
              <w:t xml:space="preserve">Người dùng đăng nhập </w:t>
            </w:r>
            <w:r w:rsidR="00C40412">
              <w:rPr>
                <w:lang w:eastAsia="ar-SA"/>
              </w:rPr>
              <w:t>thành công vào hệ thống</w:t>
            </w:r>
          </w:p>
          <w:p w14:paraId="6F47A40A" w14:textId="474D8374" w:rsidR="00E90C6C" w:rsidRPr="00FF37CC" w:rsidRDefault="00C40412" w:rsidP="00E821FE">
            <w:pPr>
              <w:pStyle w:val="BodyText"/>
              <w:spacing w:before="120" w:line="276" w:lineRule="auto"/>
              <w:ind w:left="0"/>
            </w:pPr>
            <w:r>
              <w:rPr>
                <w:lang w:eastAsia="ar-SA"/>
              </w:rPr>
              <w:t>Hóa đơn đã được tạo thành công trước khi lên bảng THTT</w:t>
            </w:r>
          </w:p>
        </w:tc>
      </w:tr>
      <w:tr w:rsidR="00E90C6C" w:rsidRPr="00FF37CC" w14:paraId="48470E3B" w14:textId="77777777" w:rsidTr="00E90C6C">
        <w:trPr>
          <w:trHeight w:val="530"/>
          <w:jc w:val="center"/>
        </w:trPr>
        <w:tc>
          <w:tcPr>
            <w:tcW w:w="1590" w:type="pct"/>
            <w:tcBorders>
              <w:left w:val="single" w:sz="18" w:space="0" w:color="808080"/>
              <w:bottom w:val="single" w:sz="8" w:space="0" w:color="808080"/>
            </w:tcBorders>
            <w:shd w:val="clear" w:color="auto" w:fill="F3F3F3"/>
            <w:vAlign w:val="center"/>
          </w:tcPr>
          <w:p w14:paraId="31D61626" w14:textId="77777777" w:rsidR="00E90C6C" w:rsidRPr="00FF37CC" w:rsidRDefault="00E90C6C"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7D1C787B" w14:textId="3D36AA9E" w:rsidR="00E90C6C" w:rsidRPr="00FF37CC" w:rsidRDefault="00C40412" w:rsidP="00E821FE">
            <w:pPr>
              <w:pStyle w:val="BodyText"/>
              <w:spacing w:before="120" w:line="276" w:lineRule="auto"/>
              <w:ind w:left="0"/>
              <w:rPr>
                <w:lang w:eastAsia="ar-SA"/>
              </w:rPr>
            </w:pPr>
            <w:r>
              <w:rPr>
                <w:lang w:eastAsia="ar-SA"/>
              </w:rPr>
              <w:t>Người dùng tạo BTHTT thành công</w:t>
            </w:r>
          </w:p>
        </w:tc>
      </w:tr>
      <w:tr w:rsidR="00E90C6C" w:rsidRPr="00FF37CC" w14:paraId="58D50563" w14:textId="77777777" w:rsidTr="00E90C6C">
        <w:trPr>
          <w:trHeight w:val="284"/>
          <w:jc w:val="center"/>
        </w:trPr>
        <w:tc>
          <w:tcPr>
            <w:tcW w:w="1590" w:type="pct"/>
            <w:tcBorders>
              <w:left w:val="single" w:sz="18" w:space="0" w:color="808080"/>
              <w:bottom w:val="single" w:sz="4" w:space="0" w:color="808080"/>
            </w:tcBorders>
            <w:shd w:val="clear" w:color="auto" w:fill="F3F3F3"/>
            <w:vAlign w:val="center"/>
          </w:tcPr>
          <w:p w14:paraId="68F9B789" w14:textId="77777777" w:rsidR="00E90C6C" w:rsidRPr="00FF37CC" w:rsidRDefault="00E90C6C"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3F87D3CC" w14:textId="4941D820" w:rsidR="002C6479" w:rsidRPr="00FF37CC" w:rsidRDefault="002419E3"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E90C6C" w:rsidRPr="00FF37CC" w14:paraId="3678BDA5" w14:textId="77777777" w:rsidTr="00E90C6C">
        <w:trPr>
          <w:trHeight w:val="284"/>
          <w:jc w:val="center"/>
        </w:trPr>
        <w:tc>
          <w:tcPr>
            <w:tcW w:w="1590" w:type="pct"/>
            <w:tcBorders>
              <w:left w:val="single" w:sz="18" w:space="0" w:color="808080"/>
              <w:bottom w:val="single" w:sz="18" w:space="0" w:color="808080"/>
            </w:tcBorders>
            <w:shd w:val="clear" w:color="auto" w:fill="F3F3F3"/>
            <w:vAlign w:val="center"/>
          </w:tcPr>
          <w:p w14:paraId="7F3C7D5B" w14:textId="77777777" w:rsidR="00E90C6C" w:rsidRPr="00FF37CC" w:rsidRDefault="00E90C6C"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EA1F675" w14:textId="77777777" w:rsidR="00E90C6C" w:rsidRPr="00FF37CC" w:rsidRDefault="00E90C6C" w:rsidP="00E821FE">
            <w:pPr>
              <w:pStyle w:val="BodyText"/>
              <w:spacing w:before="120" w:line="276" w:lineRule="auto"/>
              <w:ind w:left="0"/>
            </w:pPr>
          </w:p>
        </w:tc>
      </w:tr>
    </w:tbl>
    <w:p w14:paraId="5110464C" w14:textId="77777777" w:rsidR="00E90C6C" w:rsidRPr="00FF37CC" w:rsidRDefault="00E90C6C" w:rsidP="00E821FE">
      <w:pPr>
        <w:ind w:left="0"/>
      </w:pPr>
    </w:p>
    <w:p w14:paraId="7865A5E7" w14:textId="77777777" w:rsidR="00E90C6C" w:rsidRPr="00FF37CC" w:rsidRDefault="00E90C6C" w:rsidP="00A97673">
      <w:pPr>
        <w:pStyle w:val="Heading5"/>
      </w:pPr>
      <w:r w:rsidRPr="00FF37CC">
        <w:t>Biểu đồ luồng xử lý chức năng</w:t>
      </w:r>
    </w:p>
    <w:p w14:paraId="6E9A7604" w14:textId="77777777" w:rsidR="000963AD" w:rsidRPr="00FF37CC" w:rsidRDefault="000963AD" w:rsidP="00E821FE">
      <w:pPr>
        <w:ind w:left="0"/>
      </w:pPr>
    </w:p>
    <w:p w14:paraId="1674E5A4" w14:textId="77777777" w:rsidR="00CC01EE" w:rsidRDefault="00CC01EE" w:rsidP="00E821FE">
      <w:pPr>
        <w:ind w:left="0"/>
        <w:sectPr w:rsidR="00CC01EE" w:rsidSect="002C017C">
          <w:pgSz w:w="11909" w:h="16834" w:code="9"/>
          <w:pgMar w:top="1152" w:right="1152" w:bottom="1238" w:left="1440" w:header="432" w:footer="432" w:gutter="0"/>
          <w:cols w:space="709"/>
          <w:titlePg/>
          <w:docGrid w:linePitch="326"/>
        </w:sectPr>
      </w:pPr>
    </w:p>
    <w:p w14:paraId="6C534478" w14:textId="4BE4754D" w:rsidR="00F7036A" w:rsidRPr="00FF37CC" w:rsidRDefault="00F7036A" w:rsidP="00E821FE">
      <w:pPr>
        <w:ind w:left="0"/>
        <w:sectPr w:rsidR="00F7036A" w:rsidRPr="00FF37CC" w:rsidSect="00CC01EE">
          <w:type w:val="continuous"/>
          <w:pgSz w:w="11909" w:h="16834" w:code="9"/>
          <w:pgMar w:top="1152" w:right="1152" w:bottom="1238" w:left="1440" w:header="432" w:footer="432" w:gutter="0"/>
          <w:cols w:space="709"/>
          <w:titlePg/>
          <w:docGrid w:linePitch="326"/>
        </w:sectPr>
      </w:pPr>
    </w:p>
    <w:p w14:paraId="6D5819DB" w14:textId="63146197" w:rsidR="000A42BD" w:rsidRDefault="004C4BA5" w:rsidP="00E821FE">
      <w:pPr>
        <w:ind w:left="0"/>
      </w:pPr>
      <w:r>
        <w:object w:dxaOrig="11850" w:dyaOrig="6435" w14:anchorId="4A9BCC7F">
          <v:shape id="_x0000_i1041" type="#_x0000_t75" style="width:592.75pt;height:321.5pt" o:ole="">
            <v:imagedata r:id="rId72" o:title=""/>
          </v:shape>
          <o:OLEObject Type="Embed" ProgID="Visio.Drawing.15" ShapeID="_x0000_i1041" DrawAspect="Content" ObjectID="_1657348841" r:id="rId73"/>
        </w:object>
      </w:r>
    </w:p>
    <w:p w14:paraId="14F1455F" w14:textId="77777777" w:rsidR="0058314B" w:rsidRDefault="0058314B" w:rsidP="00E821FE">
      <w:pPr>
        <w:ind w:left="0"/>
        <w:rPr>
          <w:lang w:eastAsia="ar-SA"/>
        </w:rPr>
      </w:pPr>
    </w:p>
    <w:p w14:paraId="36982C5F" w14:textId="77777777" w:rsidR="0058314B" w:rsidRDefault="0058314B" w:rsidP="00E821FE">
      <w:pPr>
        <w:ind w:left="0"/>
        <w:rPr>
          <w:lang w:eastAsia="ar-SA"/>
        </w:rPr>
      </w:pPr>
    </w:p>
    <w:p w14:paraId="00CA73CA" w14:textId="2BDD3CFE" w:rsidR="0058314B" w:rsidRDefault="0058314B" w:rsidP="00E821FE">
      <w:pPr>
        <w:ind w:left="0"/>
        <w:rPr>
          <w:lang w:eastAsia="ar-SA"/>
        </w:rPr>
      </w:pPr>
    </w:p>
    <w:p w14:paraId="6179B3DD" w14:textId="34EA8293" w:rsidR="008C78BE" w:rsidRDefault="008C78BE" w:rsidP="00E821FE">
      <w:pPr>
        <w:ind w:left="0"/>
        <w:rPr>
          <w:lang w:eastAsia="ar-SA"/>
        </w:rPr>
      </w:pPr>
    </w:p>
    <w:p w14:paraId="23A0158D" w14:textId="77777777" w:rsidR="008C78BE" w:rsidRDefault="008C78BE" w:rsidP="00E821FE">
      <w:pPr>
        <w:ind w:left="0"/>
        <w:rPr>
          <w:lang w:eastAsia="ar-SA"/>
        </w:rPr>
      </w:pPr>
    </w:p>
    <w:p w14:paraId="6FA77DBE" w14:textId="77777777" w:rsidR="0058314B" w:rsidRDefault="0058314B" w:rsidP="00E821FE">
      <w:pPr>
        <w:ind w:left="0"/>
        <w:rPr>
          <w:lang w:eastAsia="ar-SA"/>
        </w:rPr>
      </w:pPr>
    </w:p>
    <w:p w14:paraId="5DD53DEA" w14:textId="265A4220" w:rsidR="00E90C6C" w:rsidRPr="00FF37CC" w:rsidRDefault="00E90C6C" w:rsidP="00E821FE">
      <w:pPr>
        <w:ind w:left="0"/>
        <w:rPr>
          <w:lang w:eastAsia="ar-SA"/>
        </w:rPr>
      </w:pPr>
      <w:r w:rsidRPr="00FF37CC">
        <w:rPr>
          <w:lang w:eastAsia="ar-SA"/>
        </w:rPr>
        <w:lastRenderedPageBreak/>
        <w:t>Phân quyền vai trò</w:t>
      </w:r>
    </w:p>
    <w:p w14:paraId="58B52B26" w14:textId="77777777" w:rsidR="00E90C6C" w:rsidRPr="00FF37CC" w:rsidRDefault="00E90C6C"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E90C6C" w:rsidRPr="00FF37CC" w14:paraId="5F75D84B" w14:textId="77777777" w:rsidTr="00E90C6C">
        <w:trPr>
          <w:cantSplit/>
          <w:trHeight w:val="422"/>
          <w:tblHeader/>
        </w:trPr>
        <w:tc>
          <w:tcPr>
            <w:tcW w:w="3510" w:type="dxa"/>
            <w:shd w:val="clear" w:color="auto" w:fill="D9D9D9"/>
          </w:tcPr>
          <w:p w14:paraId="39453549" w14:textId="77777777" w:rsidR="00E90C6C" w:rsidRPr="00FF37CC" w:rsidRDefault="00E90C6C" w:rsidP="00E821FE">
            <w:pPr>
              <w:spacing w:after="120"/>
              <w:ind w:left="0"/>
              <w:jc w:val="center"/>
              <w:rPr>
                <w:b/>
              </w:rPr>
            </w:pPr>
            <w:r w:rsidRPr="00FF37CC">
              <w:rPr>
                <w:b/>
              </w:rPr>
              <w:t>Vai trò</w:t>
            </w:r>
          </w:p>
        </w:tc>
        <w:tc>
          <w:tcPr>
            <w:tcW w:w="540" w:type="dxa"/>
            <w:shd w:val="clear" w:color="auto" w:fill="D9D9D9"/>
          </w:tcPr>
          <w:p w14:paraId="2F19FB40" w14:textId="77777777" w:rsidR="00E90C6C" w:rsidRPr="00FF37CC" w:rsidRDefault="00E90C6C" w:rsidP="00E821FE">
            <w:pPr>
              <w:spacing w:after="120"/>
              <w:ind w:left="0"/>
              <w:jc w:val="center"/>
              <w:rPr>
                <w:b/>
              </w:rPr>
            </w:pPr>
            <w:r w:rsidRPr="00FF37CC">
              <w:rPr>
                <w:b/>
              </w:rPr>
              <w:t>C</w:t>
            </w:r>
          </w:p>
        </w:tc>
        <w:tc>
          <w:tcPr>
            <w:tcW w:w="540" w:type="dxa"/>
            <w:shd w:val="clear" w:color="auto" w:fill="D9D9D9"/>
          </w:tcPr>
          <w:p w14:paraId="12C895E7" w14:textId="77777777" w:rsidR="00E90C6C" w:rsidRPr="00FF37CC" w:rsidRDefault="00E90C6C" w:rsidP="00E821FE">
            <w:pPr>
              <w:spacing w:after="120"/>
              <w:ind w:left="0"/>
              <w:jc w:val="center"/>
              <w:rPr>
                <w:b/>
              </w:rPr>
            </w:pPr>
            <w:r w:rsidRPr="00FF37CC">
              <w:rPr>
                <w:b/>
              </w:rPr>
              <w:t>R</w:t>
            </w:r>
          </w:p>
        </w:tc>
        <w:tc>
          <w:tcPr>
            <w:tcW w:w="450" w:type="dxa"/>
            <w:shd w:val="clear" w:color="auto" w:fill="D9D9D9"/>
          </w:tcPr>
          <w:p w14:paraId="342B759E" w14:textId="77777777" w:rsidR="00E90C6C" w:rsidRPr="00FF37CC" w:rsidRDefault="00E90C6C" w:rsidP="00E821FE">
            <w:pPr>
              <w:spacing w:after="120"/>
              <w:ind w:left="0"/>
              <w:jc w:val="center"/>
              <w:rPr>
                <w:b/>
              </w:rPr>
            </w:pPr>
            <w:r w:rsidRPr="00FF37CC">
              <w:rPr>
                <w:b/>
              </w:rPr>
              <w:t>U</w:t>
            </w:r>
          </w:p>
        </w:tc>
        <w:tc>
          <w:tcPr>
            <w:tcW w:w="630" w:type="dxa"/>
            <w:shd w:val="clear" w:color="auto" w:fill="D9D9D9"/>
          </w:tcPr>
          <w:p w14:paraId="024BF8CE" w14:textId="77777777" w:rsidR="00E90C6C" w:rsidRPr="00FF37CC" w:rsidRDefault="00E90C6C" w:rsidP="00E821FE">
            <w:pPr>
              <w:spacing w:after="120"/>
              <w:ind w:left="0"/>
              <w:jc w:val="center"/>
              <w:rPr>
                <w:b/>
              </w:rPr>
            </w:pPr>
            <w:r w:rsidRPr="00FF37CC">
              <w:rPr>
                <w:b/>
              </w:rPr>
              <w:t>D</w:t>
            </w:r>
          </w:p>
        </w:tc>
        <w:tc>
          <w:tcPr>
            <w:tcW w:w="4950" w:type="dxa"/>
            <w:shd w:val="clear" w:color="auto" w:fill="D9D9D9"/>
          </w:tcPr>
          <w:p w14:paraId="3794B879" w14:textId="77777777" w:rsidR="00E90C6C" w:rsidRPr="00FF37CC" w:rsidRDefault="00E90C6C" w:rsidP="00E821FE">
            <w:pPr>
              <w:spacing w:after="120"/>
              <w:ind w:left="0"/>
              <w:jc w:val="center"/>
              <w:rPr>
                <w:b/>
              </w:rPr>
            </w:pPr>
            <w:r w:rsidRPr="00FF37CC">
              <w:rPr>
                <w:b/>
              </w:rPr>
              <w:t>Mô tả</w:t>
            </w:r>
          </w:p>
        </w:tc>
      </w:tr>
      <w:tr w:rsidR="00E90C6C" w:rsidRPr="00FF37CC" w14:paraId="4E8857E4" w14:textId="77777777" w:rsidTr="00E90C6C">
        <w:trPr>
          <w:cantSplit/>
          <w:trHeight w:val="377"/>
        </w:trPr>
        <w:tc>
          <w:tcPr>
            <w:tcW w:w="3510" w:type="dxa"/>
            <w:vAlign w:val="center"/>
          </w:tcPr>
          <w:p w14:paraId="46F79A06" w14:textId="77777777" w:rsidR="00E90C6C" w:rsidRPr="00FF37CC" w:rsidRDefault="00E90C6C" w:rsidP="00E821FE">
            <w:pPr>
              <w:pStyle w:val="Sothutu-1so"/>
              <w:spacing w:before="0" w:after="120" w:line="276" w:lineRule="auto"/>
              <w:jc w:val="left"/>
              <w:rPr>
                <w:szCs w:val="24"/>
              </w:rPr>
            </w:pPr>
            <w:r w:rsidRPr="00FF37CC">
              <w:rPr>
                <w:szCs w:val="24"/>
              </w:rPr>
              <w:t>Nhân viên phòng ban đơn vị</w:t>
            </w:r>
          </w:p>
        </w:tc>
        <w:tc>
          <w:tcPr>
            <w:tcW w:w="540" w:type="dxa"/>
          </w:tcPr>
          <w:p w14:paraId="23DCBDC9" w14:textId="11464EDB"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540" w:type="dxa"/>
          </w:tcPr>
          <w:p w14:paraId="6669872F" w14:textId="1FB2ABE1"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450" w:type="dxa"/>
          </w:tcPr>
          <w:p w14:paraId="7973F4A1" w14:textId="6485F066"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630" w:type="dxa"/>
          </w:tcPr>
          <w:p w14:paraId="707CCD88" w14:textId="780B5C5A"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4950" w:type="dxa"/>
          </w:tcPr>
          <w:p w14:paraId="7EE5BCC9" w14:textId="77777777" w:rsidR="00E90C6C" w:rsidRPr="00FF37CC" w:rsidRDefault="00E90C6C" w:rsidP="00E821FE">
            <w:pPr>
              <w:pStyle w:val="Sothutu-1so"/>
              <w:spacing w:before="120" w:after="120" w:line="276" w:lineRule="auto"/>
              <w:jc w:val="left"/>
              <w:rPr>
                <w:szCs w:val="24"/>
              </w:rPr>
            </w:pPr>
          </w:p>
        </w:tc>
      </w:tr>
    </w:tbl>
    <w:p w14:paraId="2FFA25D0" w14:textId="77777777" w:rsidR="00E90C6C" w:rsidRPr="00FF37CC" w:rsidRDefault="00E90C6C" w:rsidP="00A97673">
      <w:pPr>
        <w:pStyle w:val="Heading5"/>
      </w:pPr>
      <w:r w:rsidRPr="00FF37CC">
        <w:t>Menu</w:t>
      </w:r>
    </w:p>
    <w:p w14:paraId="2A896399" w14:textId="33A606DF" w:rsidR="0092564B" w:rsidRDefault="002F4279" w:rsidP="004E37AB">
      <w:pPr>
        <w:numPr>
          <w:ilvl w:val="0"/>
          <w:numId w:val="11"/>
        </w:numPr>
      </w:pPr>
      <w:r>
        <w:t>Trang chủ</w:t>
      </w:r>
      <w:r w:rsidR="00DF0D96" w:rsidRPr="00FF37CC">
        <w:t xml:space="preserve">\ </w:t>
      </w:r>
      <w:r>
        <w:t>Bảng THTT</w:t>
      </w:r>
    </w:p>
    <w:p w14:paraId="03625F60" w14:textId="77777777" w:rsidR="0058314B" w:rsidRDefault="0058314B" w:rsidP="0058314B">
      <w:pPr>
        <w:ind w:left="720"/>
      </w:pPr>
    </w:p>
    <w:p w14:paraId="21F6FBAD" w14:textId="30122B0E" w:rsidR="006E455E" w:rsidRDefault="0018713E" w:rsidP="00A97673">
      <w:pPr>
        <w:pStyle w:val="Heading5"/>
      </w:pPr>
      <w:r>
        <w:t>D</w:t>
      </w:r>
      <w:r w:rsidR="006E455E">
        <w:t xml:space="preserve">anh sách </w:t>
      </w:r>
      <w:r w:rsidR="005D20E0">
        <w:t>Bảng THTT</w:t>
      </w:r>
    </w:p>
    <w:p w14:paraId="1B21DE76" w14:textId="39BA8C56" w:rsidR="006E455E" w:rsidRDefault="006E455E" w:rsidP="00E821FE">
      <w:pPr>
        <w:pStyle w:val="Heading6"/>
      </w:pPr>
      <w:r w:rsidRPr="00FF37CC">
        <w:t>Prototype màn hình nhập liệu</w:t>
      </w:r>
    </w:p>
    <w:p w14:paraId="7D601AB2" w14:textId="33ACAD01" w:rsidR="006E455E" w:rsidRDefault="006E455E" w:rsidP="00E821FE">
      <w:pPr>
        <w:ind w:left="0"/>
        <w:rPr>
          <w:noProof/>
          <w:snapToGrid/>
        </w:rPr>
      </w:pPr>
    </w:p>
    <w:p w14:paraId="0275DDED" w14:textId="42769832" w:rsidR="009B220C" w:rsidRDefault="009B220C" w:rsidP="00E821FE">
      <w:pPr>
        <w:ind w:left="0"/>
        <w:rPr>
          <w:lang w:eastAsia="ar-SA"/>
        </w:rPr>
        <w:sectPr w:rsidR="009B220C" w:rsidSect="00CC01EE">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5AB9967C" wp14:editId="6F256909">
            <wp:extent cx="2415654" cy="495734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18934" cy="4964074"/>
                    </a:xfrm>
                    <a:prstGeom prst="rect">
                      <a:avLst/>
                    </a:prstGeom>
                  </pic:spPr>
                </pic:pic>
              </a:graphicData>
            </a:graphic>
          </wp:inline>
        </w:drawing>
      </w:r>
    </w:p>
    <w:p w14:paraId="6AED29F4" w14:textId="77777777" w:rsidR="006E455E" w:rsidRPr="00FF37CC" w:rsidRDefault="006E455E" w:rsidP="00E821FE">
      <w:pPr>
        <w:pStyle w:val="Heading6"/>
      </w:pPr>
      <w:r w:rsidRPr="00FF37CC">
        <w:lastRenderedPageBreak/>
        <w:t>Danh sách trường dữ liệu</w:t>
      </w:r>
    </w:p>
    <w:p w14:paraId="276F6942" w14:textId="44801200" w:rsidR="006E455E" w:rsidRDefault="006E455E" w:rsidP="004E37AB">
      <w:pPr>
        <w:numPr>
          <w:ilvl w:val="0"/>
          <w:numId w:val="11"/>
        </w:numPr>
      </w:pPr>
      <w:r w:rsidRPr="00FF37CC">
        <w:t>Bảng</w:t>
      </w:r>
      <w:r>
        <w:t xml:space="preserve"> </w:t>
      </w:r>
      <w:r w:rsidR="005D20E0" w:rsidRPr="005D20E0">
        <w:t>AP_INVOICE_GROUP</w:t>
      </w:r>
    </w:p>
    <w:p w14:paraId="7825C6F0" w14:textId="77777777" w:rsidR="006E455E" w:rsidRDefault="006E455E" w:rsidP="004E37AB">
      <w:pPr>
        <w:numPr>
          <w:ilvl w:val="0"/>
          <w:numId w:val="11"/>
        </w:numPr>
      </w:pPr>
      <w:r>
        <w:t>Hiển thị ở dạng List, sắp xếp theo tháng từ lớn xuống bé</w:t>
      </w:r>
    </w:p>
    <w:p w14:paraId="5C4DEDB5" w14:textId="77777777" w:rsidR="006E455E" w:rsidRPr="00FF37CC" w:rsidRDefault="006E455E" w:rsidP="004E37AB">
      <w:pPr>
        <w:numPr>
          <w:ilvl w:val="0"/>
          <w:numId w:val="11"/>
        </w:numPr>
      </w:pPr>
      <w:r>
        <w:rPr>
          <w:lang w:eastAsia="ar-SA"/>
        </w:rPr>
        <w:t>S: Hiển thị trên màn hình nhập liệu</w:t>
      </w:r>
    </w:p>
    <w:p w14:paraId="34A510CC" w14:textId="77777777" w:rsidR="006E455E" w:rsidRPr="00FF37CC" w:rsidRDefault="006E455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5D20E0" w:rsidRPr="00FF37CC" w14:paraId="39DFFE9B" w14:textId="77777777" w:rsidTr="00146097">
        <w:trPr>
          <w:cantSplit/>
          <w:trHeight w:val="422"/>
          <w:tblHeader/>
        </w:trPr>
        <w:tc>
          <w:tcPr>
            <w:tcW w:w="1800" w:type="dxa"/>
            <w:shd w:val="clear" w:color="auto" w:fill="D9D9D9"/>
            <w:vAlign w:val="center"/>
          </w:tcPr>
          <w:p w14:paraId="2BC27EA6" w14:textId="77777777" w:rsidR="005D20E0" w:rsidRPr="00FF37CC" w:rsidRDefault="005D20E0" w:rsidP="00E821FE">
            <w:pPr>
              <w:spacing w:after="120"/>
              <w:ind w:left="0"/>
              <w:jc w:val="center"/>
              <w:rPr>
                <w:b/>
              </w:rPr>
            </w:pPr>
            <w:r w:rsidRPr="00FF37CC">
              <w:rPr>
                <w:b/>
              </w:rPr>
              <w:t>Tên trường</w:t>
            </w:r>
          </w:p>
        </w:tc>
        <w:tc>
          <w:tcPr>
            <w:tcW w:w="1980" w:type="dxa"/>
            <w:shd w:val="clear" w:color="auto" w:fill="D9D9D9"/>
            <w:vAlign w:val="center"/>
          </w:tcPr>
          <w:p w14:paraId="5F8169D0" w14:textId="77777777" w:rsidR="005D20E0" w:rsidRPr="00FF37CC" w:rsidRDefault="005D20E0" w:rsidP="00E821FE">
            <w:pPr>
              <w:spacing w:after="120"/>
              <w:ind w:left="0"/>
              <w:jc w:val="center"/>
              <w:rPr>
                <w:b/>
              </w:rPr>
            </w:pPr>
            <w:r w:rsidRPr="00FF37CC">
              <w:rPr>
                <w:b/>
              </w:rPr>
              <w:t>Tên dữ liệu</w:t>
            </w:r>
          </w:p>
        </w:tc>
        <w:tc>
          <w:tcPr>
            <w:tcW w:w="1417" w:type="dxa"/>
            <w:shd w:val="clear" w:color="auto" w:fill="D9D9D9"/>
            <w:vAlign w:val="center"/>
          </w:tcPr>
          <w:p w14:paraId="02C543A8" w14:textId="77777777" w:rsidR="005D20E0" w:rsidRPr="00FF37CC" w:rsidRDefault="005D20E0" w:rsidP="00E821FE">
            <w:pPr>
              <w:spacing w:after="120"/>
              <w:ind w:left="0"/>
              <w:jc w:val="center"/>
              <w:rPr>
                <w:b/>
              </w:rPr>
            </w:pPr>
            <w:r w:rsidRPr="00FF37CC">
              <w:rPr>
                <w:b/>
              </w:rPr>
              <w:t>Loại DL</w:t>
            </w:r>
          </w:p>
        </w:tc>
        <w:tc>
          <w:tcPr>
            <w:tcW w:w="630" w:type="dxa"/>
            <w:shd w:val="clear" w:color="auto" w:fill="D9D9D9"/>
            <w:vAlign w:val="center"/>
          </w:tcPr>
          <w:p w14:paraId="64C13781" w14:textId="77777777" w:rsidR="005D20E0" w:rsidRPr="00FF37CC" w:rsidRDefault="005D20E0" w:rsidP="00E821FE">
            <w:pPr>
              <w:spacing w:after="120"/>
              <w:ind w:left="0"/>
              <w:jc w:val="center"/>
              <w:rPr>
                <w:b/>
              </w:rPr>
            </w:pPr>
            <w:r w:rsidRPr="00FF37CC">
              <w:rPr>
                <w:b/>
              </w:rPr>
              <w:t>L</w:t>
            </w:r>
          </w:p>
        </w:tc>
        <w:tc>
          <w:tcPr>
            <w:tcW w:w="540" w:type="dxa"/>
            <w:shd w:val="clear" w:color="auto" w:fill="D9D9D9"/>
            <w:vAlign w:val="center"/>
          </w:tcPr>
          <w:p w14:paraId="637B47E6" w14:textId="77777777" w:rsidR="005D20E0" w:rsidRPr="00FF37CC" w:rsidRDefault="005D20E0" w:rsidP="00E821FE">
            <w:pPr>
              <w:spacing w:after="120"/>
              <w:ind w:left="0"/>
              <w:jc w:val="center"/>
              <w:rPr>
                <w:b/>
              </w:rPr>
            </w:pPr>
            <w:r w:rsidRPr="00FF37CC">
              <w:rPr>
                <w:b/>
              </w:rPr>
              <w:t>R</w:t>
            </w:r>
          </w:p>
        </w:tc>
        <w:tc>
          <w:tcPr>
            <w:tcW w:w="450" w:type="dxa"/>
            <w:shd w:val="clear" w:color="auto" w:fill="D9D9D9"/>
            <w:vAlign w:val="center"/>
          </w:tcPr>
          <w:p w14:paraId="0B8232F3" w14:textId="77777777" w:rsidR="005D20E0" w:rsidRPr="00FF37CC" w:rsidRDefault="005D20E0" w:rsidP="00E821FE">
            <w:pPr>
              <w:spacing w:after="120"/>
              <w:ind w:left="0"/>
              <w:jc w:val="center"/>
              <w:rPr>
                <w:b/>
              </w:rPr>
            </w:pPr>
            <w:r w:rsidRPr="00FF37CC">
              <w:rPr>
                <w:b/>
              </w:rPr>
              <w:t>M</w:t>
            </w:r>
          </w:p>
        </w:tc>
        <w:tc>
          <w:tcPr>
            <w:tcW w:w="540" w:type="dxa"/>
            <w:shd w:val="clear" w:color="auto" w:fill="D9D9D9"/>
          </w:tcPr>
          <w:p w14:paraId="1CE95970" w14:textId="77777777" w:rsidR="005D20E0" w:rsidRPr="00926A39" w:rsidRDefault="005D20E0" w:rsidP="00E821FE">
            <w:pPr>
              <w:spacing w:after="120"/>
              <w:ind w:left="0"/>
              <w:jc w:val="center"/>
              <w:rPr>
                <w:b/>
                <w:sz w:val="22"/>
              </w:rPr>
            </w:pPr>
            <w:r>
              <w:rPr>
                <w:b/>
              </w:rPr>
              <w:t>S</w:t>
            </w:r>
          </w:p>
        </w:tc>
        <w:tc>
          <w:tcPr>
            <w:tcW w:w="7380" w:type="dxa"/>
            <w:shd w:val="clear" w:color="auto" w:fill="D9D9D9"/>
            <w:vAlign w:val="center"/>
          </w:tcPr>
          <w:p w14:paraId="3F18EA44" w14:textId="77777777" w:rsidR="005D20E0" w:rsidRPr="00FF37CC" w:rsidRDefault="005D20E0" w:rsidP="00E821FE">
            <w:pPr>
              <w:spacing w:after="120"/>
              <w:ind w:left="0"/>
              <w:jc w:val="center"/>
              <w:rPr>
                <w:b/>
              </w:rPr>
            </w:pPr>
            <w:r w:rsidRPr="00FF37CC">
              <w:rPr>
                <w:b/>
              </w:rPr>
              <w:t>Mô tả</w:t>
            </w:r>
          </w:p>
        </w:tc>
      </w:tr>
      <w:tr w:rsidR="005D20E0" w:rsidRPr="00FF37CC" w14:paraId="620FF89C" w14:textId="77777777" w:rsidTr="00146097">
        <w:trPr>
          <w:cantSplit/>
          <w:trHeight w:val="827"/>
        </w:trPr>
        <w:tc>
          <w:tcPr>
            <w:tcW w:w="1800" w:type="dxa"/>
          </w:tcPr>
          <w:p w14:paraId="61375A39" w14:textId="77777777" w:rsidR="005D20E0" w:rsidRPr="00FF37CC" w:rsidRDefault="005D20E0" w:rsidP="00E821FE">
            <w:pPr>
              <w:ind w:left="0"/>
            </w:pPr>
            <w:r>
              <w:t>ID</w:t>
            </w:r>
          </w:p>
        </w:tc>
        <w:tc>
          <w:tcPr>
            <w:tcW w:w="1980" w:type="dxa"/>
          </w:tcPr>
          <w:p w14:paraId="238D1559" w14:textId="77777777" w:rsidR="005D20E0" w:rsidRPr="00FF37CC" w:rsidRDefault="005D20E0" w:rsidP="00E821FE">
            <w:pPr>
              <w:ind w:left="0"/>
            </w:pPr>
            <w:r>
              <w:rPr>
                <w:szCs w:val="24"/>
              </w:rPr>
              <w:t>C_Advance_Request_</w:t>
            </w:r>
            <w:r w:rsidRPr="00AB2F64">
              <w:rPr>
                <w:szCs w:val="24"/>
              </w:rPr>
              <w:t>ID</w:t>
            </w:r>
          </w:p>
        </w:tc>
        <w:tc>
          <w:tcPr>
            <w:tcW w:w="1417" w:type="dxa"/>
          </w:tcPr>
          <w:p w14:paraId="7678CC99" w14:textId="77777777" w:rsidR="005D20E0" w:rsidRPr="00FF37CC" w:rsidRDefault="005D20E0" w:rsidP="00E821FE">
            <w:pPr>
              <w:ind w:left="0"/>
            </w:pPr>
            <w:r>
              <w:t>Number</w:t>
            </w:r>
          </w:p>
          <w:p w14:paraId="134DFE8C" w14:textId="77777777" w:rsidR="005D20E0" w:rsidRPr="00FF37CC" w:rsidRDefault="005D20E0" w:rsidP="00E821FE">
            <w:pPr>
              <w:ind w:left="0"/>
            </w:pPr>
          </w:p>
        </w:tc>
        <w:tc>
          <w:tcPr>
            <w:tcW w:w="630" w:type="dxa"/>
          </w:tcPr>
          <w:p w14:paraId="322B092B" w14:textId="77777777" w:rsidR="005D20E0" w:rsidRPr="00FF37CC" w:rsidRDefault="005D20E0" w:rsidP="00E821FE">
            <w:pPr>
              <w:pStyle w:val="Sothutu-1so"/>
              <w:spacing w:before="120" w:after="120" w:line="276" w:lineRule="auto"/>
              <w:jc w:val="left"/>
              <w:rPr>
                <w:szCs w:val="24"/>
              </w:rPr>
            </w:pPr>
            <w:r w:rsidRPr="00FF37CC">
              <w:rPr>
                <w:szCs w:val="24"/>
              </w:rPr>
              <w:t>50</w:t>
            </w:r>
          </w:p>
        </w:tc>
        <w:tc>
          <w:tcPr>
            <w:tcW w:w="540" w:type="dxa"/>
          </w:tcPr>
          <w:p w14:paraId="380B74F6"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2A92E001" w14:textId="77777777" w:rsidR="005D20E0" w:rsidRPr="00FF37CC" w:rsidRDefault="005D20E0" w:rsidP="00E821FE">
            <w:pPr>
              <w:pStyle w:val="Sothutu-1so"/>
              <w:spacing w:before="120" w:after="120" w:line="276" w:lineRule="auto"/>
              <w:jc w:val="left"/>
              <w:rPr>
                <w:szCs w:val="24"/>
              </w:rPr>
            </w:pPr>
            <w:r>
              <w:rPr>
                <w:szCs w:val="24"/>
              </w:rPr>
              <w:t>N</w:t>
            </w:r>
          </w:p>
        </w:tc>
        <w:tc>
          <w:tcPr>
            <w:tcW w:w="540" w:type="dxa"/>
          </w:tcPr>
          <w:p w14:paraId="5FA849A6" w14:textId="77777777" w:rsidR="005D20E0" w:rsidRDefault="005D20E0" w:rsidP="00E821FE">
            <w:pPr>
              <w:pStyle w:val="Sothutu-1so"/>
              <w:spacing w:before="120" w:after="120" w:line="276" w:lineRule="auto"/>
              <w:ind w:left="360" w:hanging="360"/>
              <w:jc w:val="center"/>
              <w:rPr>
                <w:szCs w:val="24"/>
              </w:rPr>
            </w:pPr>
            <w:r>
              <w:rPr>
                <w:szCs w:val="24"/>
              </w:rPr>
              <w:t>N</w:t>
            </w:r>
          </w:p>
        </w:tc>
        <w:tc>
          <w:tcPr>
            <w:tcW w:w="7380" w:type="dxa"/>
          </w:tcPr>
          <w:p w14:paraId="561E437D" w14:textId="77777777" w:rsidR="005D20E0" w:rsidRPr="00FF37CC" w:rsidRDefault="005D20E0" w:rsidP="00E821FE">
            <w:pPr>
              <w:pStyle w:val="Sothutu-1so"/>
              <w:spacing w:before="120" w:after="120" w:line="276" w:lineRule="auto"/>
              <w:ind w:left="360" w:hanging="360"/>
              <w:jc w:val="left"/>
              <w:rPr>
                <w:szCs w:val="24"/>
              </w:rPr>
            </w:pPr>
            <w:r>
              <w:rPr>
                <w:szCs w:val="24"/>
              </w:rPr>
              <w:t>Key, tự sinh</w:t>
            </w:r>
          </w:p>
        </w:tc>
      </w:tr>
      <w:tr w:rsidR="005D20E0" w:rsidRPr="00FF37CC" w14:paraId="2CE28B16" w14:textId="77777777" w:rsidTr="00146097">
        <w:trPr>
          <w:cantSplit/>
          <w:trHeight w:val="827"/>
        </w:trPr>
        <w:tc>
          <w:tcPr>
            <w:tcW w:w="14737" w:type="dxa"/>
            <w:gridSpan w:val="8"/>
          </w:tcPr>
          <w:p w14:paraId="19C16F96" w14:textId="77777777" w:rsidR="005D20E0" w:rsidRPr="001E5A81" w:rsidRDefault="005D20E0"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5D20E0" w:rsidRPr="00FF37CC" w14:paraId="7ADB61F2" w14:textId="77777777" w:rsidTr="00146097">
        <w:trPr>
          <w:cantSplit/>
          <w:trHeight w:val="827"/>
        </w:trPr>
        <w:tc>
          <w:tcPr>
            <w:tcW w:w="1800" w:type="dxa"/>
          </w:tcPr>
          <w:p w14:paraId="09FE8A4F" w14:textId="77777777" w:rsidR="005D20E0" w:rsidRPr="00FF37CC" w:rsidRDefault="005D20E0" w:rsidP="00E821FE">
            <w:pPr>
              <w:ind w:left="0"/>
            </w:pPr>
            <w:r>
              <w:rPr>
                <w:szCs w:val="24"/>
              </w:rPr>
              <w:t>Ngày lập</w:t>
            </w:r>
          </w:p>
        </w:tc>
        <w:tc>
          <w:tcPr>
            <w:tcW w:w="1980" w:type="dxa"/>
          </w:tcPr>
          <w:p w14:paraId="050CBED6" w14:textId="77777777" w:rsidR="005D20E0" w:rsidRPr="00FF37CC" w:rsidRDefault="005D20E0" w:rsidP="00E821FE">
            <w:pPr>
              <w:ind w:left="0"/>
            </w:pPr>
            <w:r>
              <w:rPr>
                <w:szCs w:val="24"/>
              </w:rPr>
              <w:t>Trans_Date</w:t>
            </w:r>
          </w:p>
        </w:tc>
        <w:tc>
          <w:tcPr>
            <w:tcW w:w="1417" w:type="dxa"/>
          </w:tcPr>
          <w:p w14:paraId="5501CBD1" w14:textId="77777777" w:rsidR="005D20E0" w:rsidRPr="00FF37CC" w:rsidRDefault="005D20E0" w:rsidP="00E821FE">
            <w:pPr>
              <w:ind w:left="0"/>
            </w:pPr>
            <w:r>
              <w:t>Date</w:t>
            </w:r>
          </w:p>
        </w:tc>
        <w:tc>
          <w:tcPr>
            <w:tcW w:w="630" w:type="dxa"/>
          </w:tcPr>
          <w:p w14:paraId="40F4F3FB" w14:textId="77777777" w:rsidR="005D20E0" w:rsidRPr="00FF37CC" w:rsidRDefault="005D20E0" w:rsidP="00E821FE">
            <w:pPr>
              <w:pStyle w:val="Sothutu-1so"/>
              <w:spacing w:before="120" w:after="120" w:line="276" w:lineRule="auto"/>
              <w:jc w:val="left"/>
              <w:rPr>
                <w:szCs w:val="24"/>
              </w:rPr>
            </w:pPr>
          </w:p>
        </w:tc>
        <w:tc>
          <w:tcPr>
            <w:tcW w:w="540" w:type="dxa"/>
          </w:tcPr>
          <w:p w14:paraId="1040C2F9"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1F847551" w14:textId="77777777" w:rsidR="005D20E0" w:rsidRPr="00FF37CC" w:rsidRDefault="005D20E0" w:rsidP="00E821FE">
            <w:pPr>
              <w:pStyle w:val="Sothutu-1so"/>
              <w:spacing w:before="120" w:after="120" w:line="276" w:lineRule="auto"/>
              <w:jc w:val="left"/>
              <w:rPr>
                <w:szCs w:val="24"/>
              </w:rPr>
            </w:pPr>
            <w:r>
              <w:rPr>
                <w:szCs w:val="24"/>
              </w:rPr>
              <w:t>Y</w:t>
            </w:r>
          </w:p>
        </w:tc>
        <w:tc>
          <w:tcPr>
            <w:tcW w:w="540" w:type="dxa"/>
          </w:tcPr>
          <w:p w14:paraId="37957A5F" w14:textId="77777777" w:rsidR="005D20E0" w:rsidRPr="00FF37CC" w:rsidRDefault="005D20E0" w:rsidP="00E821FE">
            <w:pPr>
              <w:pStyle w:val="Sothutu-1so"/>
              <w:spacing w:before="120" w:after="120" w:line="276" w:lineRule="auto"/>
              <w:jc w:val="center"/>
              <w:rPr>
                <w:szCs w:val="24"/>
              </w:rPr>
            </w:pPr>
            <w:r>
              <w:rPr>
                <w:szCs w:val="24"/>
              </w:rPr>
              <w:t>Y</w:t>
            </w:r>
          </w:p>
        </w:tc>
        <w:tc>
          <w:tcPr>
            <w:tcW w:w="7380" w:type="dxa"/>
          </w:tcPr>
          <w:p w14:paraId="7C844F19" w14:textId="77777777" w:rsidR="005D20E0" w:rsidRPr="00FF37CC" w:rsidRDefault="005D20E0" w:rsidP="00E821FE">
            <w:pPr>
              <w:pStyle w:val="Sothutu-1so"/>
              <w:spacing w:before="120" w:after="120" w:line="276" w:lineRule="auto"/>
              <w:jc w:val="left"/>
              <w:rPr>
                <w:szCs w:val="24"/>
              </w:rPr>
            </w:pPr>
            <w:r>
              <w:rPr>
                <w:szCs w:val="24"/>
              </w:rPr>
              <w:t>Lấy theo Tab Thông tin chung</w:t>
            </w:r>
          </w:p>
        </w:tc>
      </w:tr>
      <w:tr w:rsidR="005D20E0" w:rsidRPr="00FF37CC" w14:paraId="38E4C4C6" w14:textId="77777777" w:rsidTr="00146097">
        <w:trPr>
          <w:cantSplit/>
          <w:trHeight w:val="827"/>
        </w:trPr>
        <w:tc>
          <w:tcPr>
            <w:tcW w:w="1800" w:type="dxa"/>
          </w:tcPr>
          <w:p w14:paraId="4D498875" w14:textId="77777777" w:rsidR="005D20E0" w:rsidRPr="00FF37CC" w:rsidRDefault="005D20E0" w:rsidP="00E821FE">
            <w:pPr>
              <w:ind w:left="0"/>
            </w:pPr>
            <w:r>
              <w:rPr>
                <w:szCs w:val="24"/>
              </w:rPr>
              <w:t>Số chứng từ</w:t>
            </w:r>
          </w:p>
        </w:tc>
        <w:tc>
          <w:tcPr>
            <w:tcW w:w="1980" w:type="dxa"/>
          </w:tcPr>
          <w:p w14:paraId="1904E0F9" w14:textId="77777777" w:rsidR="005D20E0" w:rsidRPr="00FF37CC" w:rsidRDefault="005D20E0" w:rsidP="00E821FE">
            <w:pPr>
              <w:ind w:left="0"/>
            </w:pPr>
            <w:r>
              <w:rPr>
                <w:szCs w:val="24"/>
              </w:rPr>
              <w:t>Document_No</w:t>
            </w:r>
          </w:p>
        </w:tc>
        <w:tc>
          <w:tcPr>
            <w:tcW w:w="1417" w:type="dxa"/>
          </w:tcPr>
          <w:p w14:paraId="6B377C95" w14:textId="77777777" w:rsidR="005D20E0" w:rsidRPr="00606D95" w:rsidRDefault="005D20E0" w:rsidP="00E821FE">
            <w:pPr>
              <w:ind w:left="0"/>
            </w:pPr>
            <w:r>
              <w:t>String</w:t>
            </w:r>
          </w:p>
        </w:tc>
        <w:tc>
          <w:tcPr>
            <w:tcW w:w="630" w:type="dxa"/>
          </w:tcPr>
          <w:p w14:paraId="4AB34EF3" w14:textId="77777777" w:rsidR="005D20E0" w:rsidRPr="00FF37CC" w:rsidRDefault="005D20E0" w:rsidP="00E821FE">
            <w:pPr>
              <w:pStyle w:val="Sothutu-1so"/>
              <w:spacing w:before="120" w:after="120" w:line="276" w:lineRule="auto"/>
              <w:jc w:val="left"/>
              <w:rPr>
                <w:szCs w:val="24"/>
              </w:rPr>
            </w:pPr>
            <w:r>
              <w:rPr>
                <w:szCs w:val="24"/>
              </w:rPr>
              <w:t>20</w:t>
            </w:r>
          </w:p>
        </w:tc>
        <w:tc>
          <w:tcPr>
            <w:tcW w:w="540" w:type="dxa"/>
          </w:tcPr>
          <w:p w14:paraId="5BE88CA1"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0367D9DA" w14:textId="77777777" w:rsidR="005D20E0" w:rsidRPr="00FF37CC" w:rsidRDefault="005D20E0" w:rsidP="00E821FE">
            <w:pPr>
              <w:pStyle w:val="Sothutu-1so"/>
              <w:spacing w:before="120" w:after="120" w:line="276" w:lineRule="auto"/>
              <w:jc w:val="left"/>
              <w:rPr>
                <w:szCs w:val="24"/>
              </w:rPr>
            </w:pPr>
            <w:r>
              <w:rPr>
                <w:szCs w:val="24"/>
              </w:rPr>
              <w:t>Y</w:t>
            </w:r>
          </w:p>
        </w:tc>
        <w:tc>
          <w:tcPr>
            <w:tcW w:w="540" w:type="dxa"/>
          </w:tcPr>
          <w:p w14:paraId="421D401C" w14:textId="77777777" w:rsidR="005D20E0" w:rsidRPr="00FF37CC" w:rsidRDefault="005D20E0" w:rsidP="00E821FE">
            <w:pPr>
              <w:pStyle w:val="Sothutu-1so"/>
              <w:spacing w:before="120" w:after="120" w:line="276" w:lineRule="auto"/>
              <w:jc w:val="center"/>
              <w:rPr>
                <w:szCs w:val="24"/>
              </w:rPr>
            </w:pPr>
            <w:r>
              <w:rPr>
                <w:szCs w:val="24"/>
              </w:rPr>
              <w:t>Y</w:t>
            </w:r>
          </w:p>
        </w:tc>
        <w:tc>
          <w:tcPr>
            <w:tcW w:w="7380" w:type="dxa"/>
          </w:tcPr>
          <w:p w14:paraId="773149AF" w14:textId="77777777" w:rsidR="005D20E0" w:rsidRPr="00FF37CC" w:rsidRDefault="005D20E0" w:rsidP="00E821FE">
            <w:pPr>
              <w:pStyle w:val="Sothutu-1so"/>
              <w:spacing w:before="120" w:after="120" w:line="360" w:lineRule="auto"/>
              <w:jc w:val="left"/>
              <w:rPr>
                <w:szCs w:val="24"/>
              </w:rPr>
            </w:pPr>
            <w:r>
              <w:rPr>
                <w:szCs w:val="24"/>
              </w:rPr>
              <w:t>Lấy theo Tab Thông tin chung</w:t>
            </w:r>
          </w:p>
        </w:tc>
      </w:tr>
      <w:tr w:rsidR="005D20E0" w:rsidRPr="00FF37CC" w14:paraId="2AEF6FAD" w14:textId="77777777" w:rsidTr="00146097">
        <w:trPr>
          <w:cantSplit/>
          <w:trHeight w:val="827"/>
        </w:trPr>
        <w:tc>
          <w:tcPr>
            <w:tcW w:w="1800" w:type="dxa"/>
          </w:tcPr>
          <w:p w14:paraId="3B5D9FB2" w14:textId="77777777" w:rsidR="005D20E0" w:rsidRDefault="005D20E0" w:rsidP="00E821FE">
            <w:pPr>
              <w:ind w:left="0"/>
              <w:rPr>
                <w:szCs w:val="24"/>
              </w:rPr>
            </w:pPr>
            <w:r>
              <w:rPr>
                <w:szCs w:val="24"/>
              </w:rPr>
              <w:t>Nội dung</w:t>
            </w:r>
          </w:p>
        </w:tc>
        <w:tc>
          <w:tcPr>
            <w:tcW w:w="1980" w:type="dxa"/>
          </w:tcPr>
          <w:p w14:paraId="11C4393F" w14:textId="77777777" w:rsidR="005D20E0" w:rsidRDefault="005D20E0" w:rsidP="00E821FE">
            <w:pPr>
              <w:ind w:left="0"/>
              <w:rPr>
                <w:szCs w:val="24"/>
              </w:rPr>
            </w:pPr>
            <w:r>
              <w:rPr>
                <w:szCs w:val="24"/>
              </w:rPr>
              <w:t>Description</w:t>
            </w:r>
          </w:p>
        </w:tc>
        <w:tc>
          <w:tcPr>
            <w:tcW w:w="1417" w:type="dxa"/>
          </w:tcPr>
          <w:p w14:paraId="2FD4E79A" w14:textId="77777777" w:rsidR="005D20E0" w:rsidRDefault="005D20E0" w:rsidP="00E821FE">
            <w:pPr>
              <w:ind w:left="0"/>
            </w:pPr>
            <w:r>
              <w:t>String</w:t>
            </w:r>
          </w:p>
        </w:tc>
        <w:tc>
          <w:tcPr>
            <w:tcW w:w="630" w:type="dxa"/>
          </w:tcPr>
          <w:p w14:paraId="15C5BDE3" w14:textId="77777777" w:rsidR="005D20E0" w:rsidRDefault="005D20E0" w:rsidP="00E821FE">
            <w:pPr>
              <w:pStyle w:val="Sothutu-1so"/>
              <w:spacing w:before="120" w:after="120" w:line="276" w:lineRule="auto"/>
              <w:jc w:val="left"/>
              <w:rPr>
                <w:szCs w:val="24"/>
              </w:rPr>
            </w:pPr>
            <w:r>
              <w:rPr>
                <w:szCs w:val="24"/>
              </w:rPr>
              <w:t>250</w:t>
            </w:r>
          </w:p>
        </w:tc>
        <w:tc>
          <w:tcPr>
            <w:tcW w:w="540" w:type="dxa"/>
          </w:tcPr>
          <w:p w14:paraId="5E12771E"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0570A8F2"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E0E06BB" w14:textId="77777777" w:rsidR="005D20E0" w:rsidRDefault="005D20E0" w:rsidP="00E821FE">
            <w:pPr>
              <w:pStyle w:val="Sothutu-1so"/>
              <w:spacing w:before="120" w:after="120" w:line="276" w:lineRule="auto"/>
              <w:jc w:val="center"/>
              <w:rPr>
                <w:szCs w:val="24"/>
              </w:rPr>
            </w:pPr>
            <w:r>
              <w:rPr>
                <w:szCs w:val="24"/>
              </w:rPr>
              <w:t>Y</w:t>
            </w:r>
          </w:p>
        </w:tc>
        <w:tc>
          <w:tcPr>
            <w:tcW w:w="7380" w:type="dxa"/>
          </w:tcPr>
          <w:p w14:paraId="0B252454" w14:textId="77777777" w:rsidR="005D20E0" w:rsidRDefault="005D20E0" w:rsidP="00E821FE">
            <w:pPr>
              <w:pStyle w:val="Sothutu-1so"/>
              <w:spacing w:before="120" w:after="120" w:line="360" w:lineRule="auto"/>
              <w:jc w:val="left"/>
              <w:rPr>
                <w:szCs w:val="24"/>
              </w:rPr>
            </w:pPr>
            <w:r>
              <w:rPr>
                <w:szCs w:val="24"/>
              </w:rPr>
              <w:t>Lấy theo Tab Thông tin chung</w:t>
            </w:r>
          </w:p>
        </w:tc>
      </w:tr>
      <w:tr w:rsidR="005D20E0" w:rsidRPr="00FF37CC" w14:paraId="3E9F63F5" w14:textId="77777777" w:rsidTr="00146097">
        <w:trPr>
          <w:cantSplit/>
          <w:trHeight w:val="827"/>
        </w:trPr>
        <w:tc>
          <w:tcPr>
            <w:tcW w:w="1800" w:type="dxa"/>
          </w:tcPr>
          <w:p w14:paraId="3E9C0C6D" w14:textId="473EC2F4" w:rsidR="005D20E0" w:rsidRDefault="00300FD1" w:rsidP="00E821FE">
            <w:pPr>
              <w:ind w:left="0"/>
              <w:rPr>
                <w:szCs w:val="24"/>
              </w:rPr>
            </w:pPr>
            <w:r>
              <w:rPr>
                <w:szCs w:val="24"/>
              </w:rPr>
              <w:lastRenderedPageBreak/>
              <w:t>Trạng thái + Ngày</w:t>
            </w:r>
          </w:p>
        </w:tc>
        <w:tc>
          <w:tcPr>
            <w:tcW w:w="1980" w:type="dxa"/>
          </w:tcPr>
          <w:p w14:paraId="03957D81" w14:textId="77777777" w:rsidR="005D20E0" w:rsidRDefault="005D20E0" w:rsidP="00E821FE">
            <w:pPr>
              <w:ind w:left="0"/>
              <w:rPr>
                <w:szCs w:val="24"/>
              </w:rPr>
            </w:pPr>
          </w:p>
        </w:tc>
        <w:tc>
          <w:tcPr>
            <w:tcW w:w="1417" w:type="dxa"/>
          </w:tcPr>
          <w:p w14:paraId="18FC716B" w14:textId="77777777" w:rsidR="005D20E0" w:rsidRDefault="005D20E0" w:rsidP="00E821FE">
            <w:pPr>
              <w:ind w:left="0"/>
            </w:pPr>
            <w:r>
              <w:t>String</w:t>
            </w:r>
          </w:p>
          <w:p w14:paraId="2797C826" w14:textId="77777777" w:rsidR="005D20E0" w:rsidRDefault="005D20E0" w:rsidP="00E821FE">
            <w:pPr>
              <w:ind w:left="0"/>
            </w:pPr>
          </w:p>
        </w:tc>
        <w:tc>
          <w:tcPr>
            <w:tcW w:w="630" w:type="dxa"/>
          </w:tcPr>
          <w:p w14:paraId="04E62F14" w14:textId="77777777" w:rsidR="005D20E0" w:rsidRDefault="005D20E0" w:rsidP="00E821FE">
            <w:pPr>
              <w:pStyle w:val="Sothutu-1so"/>
              <w:spacing w:before="120" w:after="120" w:line="276" w:lineRule="auto"/>
              <w:jc w:val="left"/>
              <w:rPr>
                <w:szCs w:val="24"/>
              </w:rPr>
            </w:pPr>
            <w:r>
              <w:rPr>
                <w:szCs w:val="24"/>
              </w:rPr>
              <w:t>20</w:t>
            </w:r>
          </w:p>
        </w:tc>
        <w:tc>
          <w:tcPr>
            <w:tcW w:w="540" w:type="dxa"/>
          </w:tcPr>
          <w:p w14:paraId="0DA8BA81"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1D07AF19"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AD50974" w14:textId="77777777" w:rsidR="005D20E0" w:rsidRPr="00217303" w:rsidRDefault="005D20E0" w:rsidP="00E821FE">
            <w:pPr>
              <w:pStyle w:val="Sothutu-1so"/>
              <w:spacing w:before="120" w:after="120" w:line="276" w:lineRule="auto"/>
              <w:jc w:val="center"/>
              <w:rPr>
                <w:szCs w:val="24"/>
              </w:rPr>
            </w:pPr>
            <w:r w:rsidRPr="00217303">
              <w:rPr>
                <w:szCs w:val="24"/>
              </w:rPr>
              <w:t>Y</w:t>
            </w:r>
          </w:p>
        </w:tc>
        <w:tc>
          <w:tcPr>
            <w:tcW w:w="7380" w:type="dxa"/>
          </w:tcPr>
          <w:p w14:paraId="512EC352" w14:textId="77777777" w:rsidR="009E528D" w:rsidRPr="00217303" w:rsidRDefault="009E528D" w:rsidP="009E528D">
            <w:pPr>
              <w:pStyle w:val="Sothutu-1so"/>
              <w:spacing w:before="120" w:after="120" w:line="276" w:lineRule="auto"/>
              <w:jc w:val="left"/>
              <w:rPr>
                <w:szCs w:val="24"/>
              </w:rPr>
            </w:pPr>
            <w:r w:rsidRPr="00217303">
              <w:rPr>
                <w:szCs w:val="24"/>
              </w:rPr>
              <w:t>Hiển thị trạng thái theo thứ tự thỏa mãn điều kiện:</w:t>
            </w:r>
          </w:p>
          <w:p w14:paraId="0A07EFD8" w14:textId="2DAAFB84" w:rsidR="009E528D" w:rsidRPr="00096D32" w:rsidRDefault="009E528D" w:rsidP="00096D32">
            <w:pPr>
              <w:ind w:left="0"/>
              <w:rPr>
                <w:b/>
              </w:rPr>
            </w:pPr>
            <w:bookmarkStart w:id="33" w:name="_Toc40708898"/>
            <w:r w:rsidRPr="00096D32">
              <w:rPr>
                <w:b/>
              </w:rPr>
              <w:t xml:space="preserve">Trạng thái tài liệu </w:t>
            </w:r>
            <w:r w:rsidRPr="00096D32">
              <w:rPr>
                <w:b/>
                <w:highlight w:val="yellow"/>
              </w:rPr>
              <w:t>[DOCSTATUS]</w:t>
            </w:r>
            <w:r w:rsidRPr="00096D32">
              <w:rPr>
                <w:b/>
              </w:rPr>
              <w:t xml:space="preserve"> + Ngày cập nhật:</w:t>
            </w:r>
            <w:bookmarkEnd w:id="33"/>
            <w:r w:rsidRPr="00096D32">
              <w:rPr>
                <w:b/>
              </w:rPr>
              <w:t xml:space="preserve"> </w:t>
            </w:r>
          </w:p>
          <w:p w14:paraId="6D88D6C8" w14:textId="77777777" w:rsidR="009E528D" w:rsidRPr="00217303" w:rsidRDefault="009E528D" w:rsidP="009E528D">
            <w:pPr>
              <w:pStyle w:val="Sothutu-1so"/>
              <w:numPr>
                <w:ilvl w:val="0"/>
                <w:numId w:val="22"/>
              </w:numPr>
              <w:spacing w:before="120" w:after="120" w:line="276" w:lineRule="auto"/>
              <w:jc w:val="left"/>
              <w:rPr>
                <w:szCs w:val="24"/>
              </w:rPr>
            </w:pPr>
            <w:r w:rsidRPr="00217303">
              <w:rPr>
                <w:szCs w:val="24"/>
              </w:rPr>
              <w:t xml:space="preserve">Khi tạo mới hoặc sau khi CO chứng từ </w:t>
            </w:r>
          </w:p>
          <w:p w14:paraId="35A4A208" w14:textId="137FBCA4" w:rsidR="009E528D" w:rsidRPr="00096D32" w:rsidRDefault="009E528D" w:rsidP="00096D32">
            <w:pPr>
              <w:ind w:left="0"/>
              <w:rPr>
                <w:b/>
              </w:rPr>
            </w:pPr>
            <w:bookmarkStart w:id="34" w:name="_Toc40708899"/>
            <w:r w:rsidRPr="00096D32">
              <w:rPr>
                <w:b/>
              </w:rPr>
              <w:t xml:space="preserve">Trạng thái duyệt </w:t>
            </w:r>
            <w:r w:rsidRPr="00096D32">
              <w:rPr>
                <w:b/>
                <w:highlight w:val="yellow"/>
              </w:rPr>
              <w:t>[APPROVE_STATUS]</w:t>
            </w:r>
            <w:r w:rsidRPr="00096D32">
              <w:rPr>
                <w:b/>
              </w:rPr>
              <w:t xml:space="preserve"> + Ngày cập nhật:</w:t>
            </w:r>
            <w:bookmarkEnd w:id="34"/>
            <w:r w:rsidRPr="00096D32">
              <w:rPr>
                <w:b/>
              </w:rPr>
              <w:t xml:space="preserve"> </w:t>
            </w:r>
          </w:p>
          <w:p w14:paraId="07E8CBA0" w14:textId="77777777" w:rsidR="009E528D" w:rsidRPr="00217303" w:rsidRDefault="009E528D" w:rsidP="009E528D">
            <w:pPr>
              <w:pStyle w:val="Sothutu-1so"/>
              <w:numPr>
                <w:ilvl w:val="0"/>
                <w:numId w:val="11"/>
              </w:numPr>
              <w:spacing w:before="120" w:after="120" w:line="276" w:lineRule="auto"/>
              <w:ind w:left="1427"/>
              <w:jc w:val="left"/>
              <w:rPr>
                <w:szCs w:val="24"/>
              </w:rPr>
            </w:pPr>
            <w:r w:rsidRPr="00217303">
              <w:rPr>
                <w:szCs w:val="24"/>
              </w:rPr>
              <w:t xml:space="preserve">Trạng thái tài liệu = “Hoàn thành” </w:t>
            </w:r>
          </w:p>
          <w:p w14:paraId="08D86DE1" w14:textId="77777777" w:rsidR="009E528D" w:rsidRPr="00217303" w:rsidRDefault="009E528D" w:rsidP="009E528D">
            <w:pPr>
              <w:pStyle w:val="Sothutu-1so"/>
              <w:numPr>
                <w:ilvl w:val="0"/>
                <w:numId w:val="11"/>
              </w:numPr>
              <w:spacing w:before="120" w:after="120" w:line="276" w:lineRule="auto"/>
              <w:ind w:left="1427"/>
              <w:jc w:val="left"/>
              <w:rPr>
                <w:szCs w:val="24"/>
              </w:rPr>
            </w:pPr>
            <w:r w:rsidRPr="00217303">
              <w:rPr>
                <w:szCs w:val="24"/>
              </w:rPr>
              <w:t>Trạng thái duyệt = “Đã duyệt” hoặc “Từ chối”</w:t>
            </w:r>
          </w:p>
          <w:p w14:paraId="71FBFF6A" w14:textId="26749035" w:rsidR="009E528D" w:rsidRPr="00CA4FE9" w:rsidRDefault="009E528D" w:rsidP="009E528D">
            <w:pPr>
              <w:ind w:left="0"/>
              <w:rPr>
                <w:b/>
              </w:rPr>
            </w:pPr>
            <w:r w:rsidRPr="00CA4FE9">
              <w:rPr>
                <w:b/>
              </w:rPr>
              <w:t>Trạng thái ký</w:t>
            </w:r>
            <w:r>
              <w:rPr>
                <w:b/>
              </w:rPr>
              <w:t xml:space="preserve"> </w:t>
            </w:r>
            <w:r w:rsidRPr="00CA4FE9">
              <w:rPr>
                <w:b/>
                <w:highlight w:val="yellow"/>
              </w:rPr>
              <w:t>[SignerStatus]</w:t>
            </w:r>
            <w:r w:rsidRPr="00CA4FE9">
              <w:rPr>
                <w:b/>
              </w:rPr>
              <w:t xml:space="preserve"> + Ngày duyệt VOffice:</w:t>
            </w:r>
          </w:p>
          <w:p w14:paraId="6B828BED" w14:textId="77777777" w:rsidR="009E528D" w:rsidRPr="00217303" w:rsidRDefault="009E528D" w:rsidP="009E528D">
            <w:pPr>
              <w:pStyle w:val="Sothutu-1so"/>
              <w:numPr>
                <w:ilvl w:val="0"/>
                <w:numId w:val="23"/>
              </w:numPr>
              <w:spacing w:before="120" w:after="120" w:line="276" w:lineRule="auto"/>
              <w:jc w:val="left"/>
              <w:rPr>
                <w:szCs w:val="24"/>
              </w:rPr>
            </w:pPr>
            <w:r w:rsidRPr="00217303">
              <w:rPr>
                <w:szCs w:val="24"/>
              </w:rPr>
              <w:t>Trạng thái tài liệu = “Đã duyệt”</w:t>
            </w:r>
          </w:p>
          <w:p w14:paraId="3B797C39" w14:textId="0A3EFE35" w:rsidR="007A03DF" w:rsidRPr="00217303" w:rsidRDefault="009E528D" w:rsidP="009E528D">
            <w:pPr>
              <w:pStyle w:val="Sothutu-1so"/>
              <w:numPr>
                <w:ilvl w:val="0"/>
                <w:numId w:val="23"/>
              </w:numPr>
              <w:spacing w:before="120" w:after="120" w:line="276" w:lineRule="auto"/>
              <w:jc w:val="left"/>
              <w:rPr>
                <w:szCs w:val="24"/>
              </w:rPr>
            </w:pPr>
            <w:r w:rsidRPr="00217303">
              <w:rPr>
                <w:szCs w:val="24"/>
              </w:rPr>
              <w:t>Trạng thái ký khác “Chưa ký”</w:t>
            </w:r>
          </w:p>
        </w:tc>
      </w:tr>
      <w:tr w:rsidR="002C38C9" w:rsidRPr="00FF37CC" w14:paraId="2D12852A" w14:textId="77777777" w:rsidTr="00146097">
        <w:trPr>
          <w:cantSplit/>
          <w:trHeight w:val="827"/>
        </w:trPr>
        <w:tc>
          <w:tcPr>
            <w:tcW w:w="1800" w:type="dxa"/>
          </w:tcPr>
          <w:p w14:paraId="7E35CB1A" w14:textId="4DCEC206" w:rsidR="002C38C9" w:rsidRPr="00EC3453" w:rsidRDefault="002C38C9" w:rsidP="00E821FE">
            <w:pPr>
              <w:ind w:left="0"/>
              <w:rPr>
                <w:szCs w:val="24"/>
                <w:highlight w:val="green"/>
              </w:rPr>
            </w:pPr>
            <w:r w:rsidRPr="00EC3453">
              <w:rPr>
                <w:szCs w:val="24"/>
                <w:highlight w:val="green"/>
              </w:rPr>
              <w:t>Tạo đề nghị thanh toán</w:t>
            </w:r>
          </w:p>
        </w:tc>
        <w:tc>
          <w:tcPr>
            <w:tcW w:w="1980" w:type="dxa"/>
          </w:tcPr>
          <w:p w14:paraId="70BDB01C" w14:textId="77777777" w:rsidR="002C38C9" w:rsidRPr="00EC3453" w:rsidRDefault="002C38C9" w:rsidP="00E821FE">
            <w:pPr>
              <w:ind w:left="0"/>
              <w:rPr>
                <w:szCs w:val="24"/>
                <w:highlight w:val="green"/>
              </w:rPr>
            </w:pPr>
          </w:p>
        </w:tc>
        <w:tc>
          <w:tcPr>
            <w:tcW w:w="1417" w:type="dxa"/>
          </w:tcPr>
          <w:p w14:paraId="381A1231" w14:textId="347C904A" w:rsidR="002C38C9" w:rsidRPr="00EC3453" w:rsidRDefault="002C38C9" w:rsidP="00E821FE">
            <w:pPr>
              <w:ind w:left="0"/>
              <w:rPr>
                <w:highlight w:val="green"/>
              </w:rPr>
            </w:pPr>
            <w:r w:rsidRPr="00EC3453">
              <w:rPr>
                <w:highlight w:val="green"/>
              </w:rPr>
              <w:t>Button</w:t>
            </w:r>
          </w:p>
        </w:tc>
        <w:tc>
          <w:tcPr>
            <w:tcW w:w="630" w:type="dxa"/>
          </w:tcPr>
          <w:p w14:paraId="5B38AA8E" w14:textId="77777777" w:rsidR="002C38C9" w:rsidRPr="00EC3453" w:rsidRDefault="002C38C9" w:rsidP="00E821FE">
            <w:pPr>
              <w:pStyle w:val="Sothutu-1so"/>
              <w:spacing w:before="120" w:after="120" w:line="276" w:lineRule="auto"/>
              <w:jc w:val="left"/>
              <w:rPr>
                <w:szCs w:val="24"/>
                <w:highlight w:val="green"/>
              </w:rPr>
            </w:pPr>
          </w:p>
        </w:tc>
        <w:tc>
          <w:tcPr>
            <w:tcW w:w="540" w:type="dxa"/>
          </w:tcPr>
          <w:p w14:paraId="27F3F1BD" w14:textId="77777777" w:rsidR="002C38C9" w:rsidRPr="00EC3453" w:rsidRDefault="002C38C9" w:rsidP="00E821FE">
            <w:pPr>
              <w:pStyle w:val="Sothutu-1so"/>
              <w:spacing w:before="120" w:after="120" w:line="276" w:lineRule="auto"/>
              <w:jc w:val="left"/>
              <w:rPr>
                <w:szCs w:val="24"/>
                <w:highlight w:val="green"/>
              </w:rPr>
            </w:pPr>
          </w:p>
        </w:tc>
        <w:tc>
          <w:tcPr>
            <w:tcW w:w="450" w:type="dxa"/>
          </w:tcPr>
          <w:p w14:paraId="548DA591" w14:textId="77777777" w:rsidR="002C38C9" w:rsidRPr="00EC3453" w:rsidRDefault="002C38C9" w:rsidP="00E821FE">
            <w:pPr>
              <w:pStyle w:val="Sothutu-1so"/>
              <w:spacing w:before="120" w:after="120" w:line="276" w:lineRule="auto"/>
              <w:jc w:val="left"/>
              <w:rPr>
                <w:szCs w:val="24"/>
                <w:highlight w:val="green"/>
              </w:rPr>
            </w:pPr>
          </w:p>
        </w:tc>
        <w:tc>
          <w:tcPr>
            <w:tcW w:w="540" w:type="dxa"/>
          </w:tcPr>
          <w:p w14:paraId="59159792" w14:textId="77777777" w:rsidR="002C38C9" w:rsidRPr="00EC3453" w:rsidRDefault="002C38C9" w:rsidP="00E821FE">
            <w:pPr>
              <w:pStyle w:val="Sothutu-1so"/>
              <w:spacing w:before="120" w:after="120" w:line="276" w:lineRule="auto"/>
              <w:jc w:val="center"/>
              <w:rPr>
                <w:szCs w:val="24"/>
                <w:highlight w:val="green"/>
              </w:rPr>
            </w:pPr>
          </w:p>
        </w:tc>
        <w:tc>
          <w:tcPr>
            <w:tcW w:w="7380" w:type="dxa"/>
          </w:tcPr>
          <w:p w14:paraId="686FCAE2" w14:textId="77777777" w:rsidR="004F7E3B" w:rsidRPr="00EC3453" w:rsidRDefault="004F7E3B" w:rsidP="004F7E3B">
            <w:pPr>
              <w:pStyle w:val="Sothutu-1so"/>
              <w:spacing w:before="120" w:line="276" w:lineRule="auto"/>
              <w:rPr>
                <w:szCs w:val="24"/>
                <w:highlight w:val="green"/>
              </w:rPr>
            </w:pPr>
            <w:r w:rsidRPr="00EC3453">
              <w:rPr>
                <w:szCs w:val="24"/>
                <w:highlight w:val="green"/>
              </w:rPr>
              <w:t>Hiển thị chức năng đề nghị thanh toán thỏa mãn:</w:t>
            </w:r>
          </w:p>
          <w:p w14:paraId="23C7404E" w14:textId="77777777" w:rsidR="004F7E3B" w:rsidRPr="00EC3453" w:rsidRDefault="004F7E3B" w:rsidP="004F7E3B">
            <w:pPr>
              <w:pStyle w:val="Sothutu-1so"/>
              <w:numPr>
                <w:ilvl w:val="0"/>
                <w:numId w:val="57"/>
              </w:numPr>
              <w:spacing w:before="120" w:line="276" w:lineRule="auto"/>
              <w:rPr>
                <w:szCs w:val="24"/>
                <w:highlight w:val="green"/>
              </w:rPr>
            </w:pPr>
            <w:r w:rsidRPr="00EC3453">
              <w:rPr>
                <w:szCs w:val="24"/>
                <w:highlight w:val="green"/>
              </w:rPr>
              <w:t>Trạng thái ký (</w:t>
            </w:r>
            <w:r w:rsidRPr="00EC3453">
              <w:rPr>
                <w:highlight w:val="green"/>
              </w:rPr>
              <w:t>SignerStatus)</w:t>
            </w:r>
            <w:r w:rsidRPr="00EC3453">
              <w:rPr>
                <w:szCs w:val="24"/>
                <w:highlight w:val="green"/>
              </w:rPr>
              <w:t xml:space="preserve"> = “Đã ban hành” và</w:t>
            </w:r>
          </w:p>
          <w:p w14:paraId="2DFAC202" w14:textId="77777777" w:rsidR="004F7E3B" w:rsidRPr="00EC3453" w:rsidRDefault="004F7E3B" w:rsidP="004F7E3B">
            <w:pPr>
              <w:pStyle w:val="Sothutu-1so"/>
              <w:numPr>
                <w:ilvl w:val="0"/>
                <w:numId w:val="57"/>
              </w:numPr>
              <w:spacing w:before="120" w:line="276" w:lineRule="auto"/>
              <w:rPr>
                <w:szCs w:val="24"/>
                <w:highlight w:val="green"/>
              </w:rPr>
            </w:pPr>
            <w:r w:rsidRPr="00EC3453">
              <w:rPr>
                <w:szCs w:val="24"/>
                <w:highlight w:val="green"/>
              </w:rPr>
              <w:t xml:space="preserve">Trạng thái chi (PAYMENT_STATUS) &lt;&gt; “Chi đủ” </w:t>
            </w:r>
          </w:p>
          <w:p w14:paraId="2C64AB75" w14:textId="62241FA6" w:rsidR="00EC3453" w:rsidRPr="00EC3453" w:rsidRDefault="004F7E3B" w:rsidP="004F7E3B">
            <w:pPr>
              <w:pStyle w:val="Sothutu-1so"/>
              <w:spacing w:before="120" w:after="120" w:line="276" w:lineRule="auto"/>
              <w:jc w:val="left"/>
              <w:rPr>
                <w:szCs w:val="24"/>
                <w:highlight w:val="green"/>
              </w:rPr>
            </w:pPr>
            <w:r w:rsidRPr="00EC3453">
              <w:rPr>
                <w:szCs w:val="24"/>
                <w:highlight w:val="green"/>
              </w:rPr>
              <w:t xml:space="preserve">Khi chọn </w:t>
            </w:r>
            <w:r w:rsidR="00CD4FF6">
              <w:rPr>
                <w:szCs w:val="24"/>
                <w:highlight w:val="green"/>
              </w:rPr>
              <w:t xml:space="preserve">button này </w:t>
            </w:r>
            <w:r w:rsidRPr="00EC3453">
              <w:rPr>
                <w:szCs w:val="24"/>
                <w:highlight w:val="green"/>
              </w:rPr>
              <w:t>chuyển sang màn hình đề nghị thanh toán và điền thông tin mặc định như mục “Tạo Đề nghị thanh toán” bên dưới</w:t>
            </w:r>
          </w:p>
        </w:tc>
      </w:tr>
      <w:tr w:rsidR="005D20E0" w:rsidRPr="00FF37CC" w14:paraId="22AE2E75" w14:textId="77777777" w:rsidTr="00146097">
        <w:trPr>
          <w:cantSplit/>
          <w:trHeight w:val="827"/>
        </w:trPr>
        <w:tc>
          <w:tcPr>
            <w:tcW w:w="1800" w:type="dxa"/>
          </w:tcPr>
          <w:p w14:paraId="03CA9243" w14:textId="77777777" w:rsidR="005D20E0" w:rsidRDefault="005D20E0" w:rsidP="00E821FE">
            <w:pPr>
              <w:ind w:left="0"/>
              <w:rPr>
                <w:szCs w:val="24"/>
              </w:rPr>
            </w:pPr>
            <w:r>
              <w:rPr>
                <w:szCs w:val="24"/>
              </w:rPr>
              <w:lastRenderedPageBreak/>
              <w:t>Trạng thái chi</w:t>
            </w:r>
          </w:p>
        </w:tc>
        <w:tc>
          <w:tcPr>
            <w:tcW w:w="1980" w:type="dxa"/>
          </w:tcPr>
          <w:p w14:paraId="0D59C92B" w14:textId="088D232C" w:rsidR="005D20E0" w:rsidRDefault="009E528D" w:rsidP="00E821FE">
            <w:pPr>
              <w:ind w:left="0"/>
              <w:rPr>
                <w:szCs w:val="24"/>
              </w:rPr>
            </w:pPr>
            <w:r w:rsidRPr="00A93880">
              <w:rPr>
                <w:szCs w:val="24"/>
                <w:highlight w:val="yellow"/>
              </w:rPr>
              <w:t>PAYMENT_STATUS</w:t>
            </w:r>
          </w:p>
        </w:tc>
        <w:tc>
          <w:tcPr>
            <w:tcW w:w="1417" w:type="dxa"/>
          </w:tcPr>
          <w:p w14:paraId="48872C45" w14:textId="77777777" w:rsidR="005D20E0" w:rsidRDefault="005D20E0" w:rsidP="00E821FE">
            <w:pPr>
              <w:ind w:left="0"/>
            </w:pPr>
            <w:r>
              <w:t>String</w:t>
            </w:r>
          </w:p>
          <w:p w14:paraId="04BA2F02" w14:textId="77777777" w:rsidR="005D20E0" w:rsidRDefault="005D20E0" w:rsidP="00E821FE">
            <w:pPr>
              <w:ind w:left="0"/>
            </w:pPr>
            <w:r>
              <w:t>Label</w:t>
            </w:r>
          </w:p>
        </w:tc>
        <w:tc>
          <w:tcPr>
            <w:tcW w:w="630" w:type="dxa"/>
          </w:tcPr>
          <w:p w14:paraId="75AA0E54" w14:textId="77777777" w:rsidR="005D20E0" w:rsidRDefault="005D20E0" w:rsidP="00E821FE">
            <w:pPr>
              <w:pStyle w:val="Sothutu-1so"/>
              <w:spacing w:before="120" w:after="120" w:line="276" w:lineRule="auto"/>
              <w:jc w:val="left"/>
              <w:rPr>
                <w:szCs w:val="24"/>
              </w:rPr>
            </w:pPr>
          </w:p>
        </w:tc>
        <w:tc>
          <w:tcPr>
            <w:tcW w:w="540" w:type="dxa"/>
          </w:tcPr>
          <w:p w14:paraId="17F4ABF9" w14:textId="77777777" w:rsidR="005D20E0" w:rsidRDefault="005D20E0" w:rsidP="00E821FE">
            <w:pPr>
              <w:pStyle w:val="Sothutu-1so"/>
              <w:spacing w:before="120" w:after="120" w:line="276" w:lineRule="auto"/>
              <w:jc w:val="left"/>
              <w:rPr>
                <w:szCs w:val="24"/>
              </w:rPr>
            </w:pPr>
          </w:p>
        </w:tc>
        <w:tc>
          <w:tcPr>
            <w:tcW w:w="450" w:type="dxa"/>
          </w:tcPr>
          <w:p w14:paraId="207621E3" w14:textId="77777777" w:rsidR="005D20E0" w:rsidRDefault="005D20E0" w:rsidP="00E821FE">
            <w:pPr>
              <w:pStyle w:val="Sothutu-1so"/>
              <w:spacing w:before="120" w:after="120" w:line="276" w:lineRule="auto"/>
              <w:jc w:val="left"/>
              <w:rPr>
                <w:szCs w:val="24"/>
              </w:rPr>
            </w:pPr>
          </w:p>
        </w:tc>
        <w:tc>
          <w:tcPr>
            <w:tcW w:w="540" w:type="dxa"/>
          </w:tcPr>
          <w:p w14:paraId="6EFEBE4E" w14:textId="77777777" w:rsidR="005D20E0" w:rsidRDefault="005D20E0" w:rsidP="00E821FE">
            <w:pPr>
              <w:pStyle w:val="Sothutu-1so"/>
              <w:spacing w:before="120" w:after="120" w:line="276" w:lineRule="auto"/>
              <w:jc w:val="center"/>
              <w:rPr>
                <w:szCs w:val="24"/>
              </w:rPr>
            </w:pPr>
          </w:p>
        </w:tc>
        <w:tc>
          <w:tcPr>
            <w:tcW w:w="7380" w:type="dxa"/>
          </w:tcPr>
          <w:p w14:paraId="3DD7A30F" w14:textId="58CB3205" w:rsidR="005D20E0" w:rsidRDefault="005D20E0" w:rsidP="00E821FE">
            <w:pPr>
              <w:pStyle w:val="Sothutu-1so"/>
              <w:spacing w:before="120" w:after="120" w:line="360" w:lineRule="auto"/>
              <w:jc w:val="left"/>
              <w:rPr>
                <w:szCs w:val="24"/>
              </w:rPr>
            </w:pPr>
            <w:r>
              <w:rPr>
                <w:szCs w:val="24"/>
              </w:rPr>
              <w:t>Hiển thị trạng thái chi nếu đã có thông tin ở tab phiếu chi.</w:t>
            </w:r>
          </w:p>
          <w:p w14:paraId="7CFE5038" w14:textId="77777777" w:rsidR="005D20E0" w:rsidRDefault="00AE4C35" w:rsidP="00AE4C35">
            <w:pPr>
              <w:pStyle w:val="Sothutu-1so"/>
              <w:spacing w:before="120" w:after="120" w:line="360" w:lineRule="auto"/>
              <w:jc w:val="left"/>
              <w:rPr>
                <w:szCs w:val="24"/>
              </w:rPr>
            </w:pPr>
            <w:r w:rsidRPr="00AE4C35">
              <w:rPr>
                <w:szCs w:val="24"/>
                <w:highlight w:val="green"/>
              </w:rPr>
              <w:t xml:space="preserve">Chỉ hiển thị trạng thái: </w:t>
            </w:r>
            <w:r w:rsidR="005D20E0" w:rsidRPr="00AE4C35">
              <w:rPr>
                <w:szCs w:val="24"/>
                <w:highlight w:val="green"/>
              </w:rPr>
              <w:t>Chi đủ</w:t>
            </w:r>
          </w:p>
          <w:p w14:paraId="36136FA0" w14:textId="554E1947" w:rsidR="0064303E" w:rsidRDefault="0064303E" w:rsidP="00AE4C35">
            <w:pPr>
              <w:pStyle w:val="Sothutu-1so"/>
              <w:spacing w:before="120" w:after="120" w:line="360" w:lineRule="auto"/>
              <w:jc w:val="left"/>
              <w:rPr>
                <w:szCs w:val="24"/>
              </w:rPr>
            </w:pPr>
            <w:r w:rsidRPr="0064303E">
              <w:rPr>
                <w:szCs w:val="24"/>
                <w:highlight w:val="green"/>
              </w:rPr>
              <w:t>Nếu chưa trạng thái &lt;&gt; Chi đủ thì hiển thị button Đề nghị chuyển tiền ở trên</w:t>
            </w:r>
          </w:p>
        </w:tc>
      </w:tr>
      <w:tr w:rsidR="005D20E0" w:rsidRPr="00FF37CC" w14:paraId="55661DDA" w14:textId="77777777" w:rsidTr="00146097">
        <w:trPr>
          <w:cantSplit/>
          <w:trHeight w:val="827"/>
        </w:trPr>
        <w:tc>
          <w:tcPr>
            <w:tcW w:w="1800" w:type="dxa"/>
          </w:tcPr>
          <w:p w14:paraId="0F391679" w14:textId="77777777" w:rsidR="005D20E0" w:rsidRDefault="005D20E0" w:rsidP="00E821FE">
            <w:pPr>
              <w:ind w:left="0"/>
              <w:rPr>
                <w:szCs w:val="24"/>
              </w:rPr>
            </w:pPr>
            <w:r>
              <w:rPr>
                <w:szCs w:val="24"/>
              </w:rPr>
              <w:t xml:space="preserve">Số tiền </w:t>
            </w:r>
          </w:p>
        </w:tc>
        <w:tc>
          <w:tcPr>
            <w:tcW w:w="1980" w:type="dxa"/>
          </w:tcPr>
          <w:p w14:paraId="1C1FDCE0" w14:textId="77777777" w:rsidR="005D20E0" w:rsidRDefault="005D20E0" w:rsidP="00E821FE">
            <w:pPr>
              <w:ind w:left="0"/>
              <w:rPr>
                <w:szCs w:val="24"/>
              </w:rPr>
            </w:pPr>
          </w:p>
        </w:tc>
        <w:tc>
          <w:tcPr>
            <w:tcW w:w="1417" w:type="dxa"/>
          </w:tcPr>
          <w:p w14:paraId="0D694AB4" w14:textId="77777777" w:rsidR="005D20E0" w:rsidRDefault="005D20E0" w:rsidP="00E821FE">
            <w:pPr>
              <w:ind w:left="0"/>
            </w:pPr>
            <w:r>
              <w:t>Number</w:t>
            </w:r>
          </w:p>
        </w:tc>
        <w:tc>
          <w:tcPr>
            <w:tcW w:w="630" w:type="dxa"/>
          </w:tcPr>
          <w:p w14:paraId="1B63A041" w14:textId="77777777" w:rsidR="005D20E0" w:rsidRDefault="005D20E0" w:rsidP="00E821FE">
            <w:pPr>
              <w:pStyle w:val="Sothutu-1so"/>
              <w:spacing w:before="120" w:after="120" w:line="276" w:lineRule="auto"/>
              <w:jc w:val="left"/>
              <w:rPr>
                <w:szCs w:val="24"/>
              </w:rPr>
            </w:pPr>
            <w:r>
              <w:rPr>
                <w:szCs w:val="24"/>
              </w:rPr>
              <w:t>20</w:t>
            </w:r>
          </w:p>
        </w:tc>
        <w:tc>
          <w:tcPr>
            <w:tcW w:w="540" w:type="dxa"/>
          </w:tcPr>
          <w:p w14:paraId="58078E51"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34EB95D0"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CDF24FA" w14:textId="77777777" w:rsidR="005D20E0" w:rsidRDefault="005D20E0" w:rsidP="00E821FE">
            <w:pPr>
              <w:pStyle w:val="Sothutu-1so"/>
              <w:spacing w:before="120" w:after="120" w:line="276" w:lineRule="auto"/>
              <w:jc w:val="center"/>
              <w:rPr>
                <w:szCs w:val="24"/>
              </w:rPr>
            </w:pPr>
            <w:r>
              <w:rPr>
                <w:szCs w:val="24"/>
              </w:rPr>
              <w:t>Y</w:t>
            </w:r>
          </w:p>
        </w:tc>
        <w:tc>
          <w:tcPr>
            <w:tcW w:w="7380" w:type="dxa"/>
          </w:tcPr>
          <w:p w14:paraId="13D9D831" w14:textId="77777777" w:rsidR="009E528D" w:rsidRDefault="009E528D" w:rsidP="009E528D">
            <w:pPr>
              <w:pStyle w:val="Sothutu-1so"/>
              <w:spacing w:before="120" w:after="120" w:line="276" w:lineRule="auto"/>
              <w:rPr>
                <w:szCs w:val="24"/>
              </w:rPr>
            </w:pPr>
            <w:r>
              <w:rPr>
                <w:szCs w:val="24"/>
              </w:rPr>
              <w:t xml:space="preserve">Mặc định là </w:t>
            </w:r>
            <w:r w:rsidRPr="00311EE8">
              <w:rPr>
                <w:szCs w:val="24"/>
              </w:rPr>
              <w:t>Tổng tiền đề nghị</w:t>
            </w:r>
          </w:p>
          <w:p w14:paraId="27478321" w14:textId="77777777" w:rsidR="009E528D" w:rsidRDefault="009E528D" w:rsidP="009E528D">
            <w:pPr>
              <w:pStyle w:val="Sothutu-1so"/>
              <w:spacing w:before="120" w:after="120" w:line="276" w:lineRule="auto"/>
              <w:rPr>
                <w:szCs w:val="24"/>
              </w:rPr>
            </w:pPr>
            <w:r>
              <w:rPr>
                <w:szCs w:val="24"/>
              </w:rPr>
              <w:t xml:space="preserve">Nếu Trạng thái duyệt = “Được duyệt”   </w:t>
            </w:r>
            <w:r w:rsidRPr="000B3418">
              <w:rPr>
                <w:szCs w:val="24"/>
              </w:rPr>
              <w:sym w:font="Wingdings" w:char="F0E0"/>
            </w:r>
            <w:r>
              <w:rPr>
                <w:szCs w:val="24"/>
              </w:rPr>
              <w:t xml:space="preserve"> Lấy </w:t>
            </w:r>
            <w:r w:rsidRPr="00311EE8">
              <w:rPr>
                <w:szCs w:val="24"/>
              </w:rPr>
              <w:t>Tổng tiền được duyệt</w:t>
            </w:r>
            <w:r>
              <w:rPr>
                <w:szCs w:val="24"/>
              </w:rPr>
              <w:t xml:space="preserve"> </w:t>
            </w:r>
            <w:r w:rsidRPr="00CA4FE9">
              <w:rPr>
                <w:szCs w:val="24"/>
                <w:highlight w:val="yellow"/>
              </w:rPr>
              <w:t>[APPROVED_AMOUNT]</w:t>
            </w:r>
          </w:p>
          <w:p w14:paraId="68C47FC2" w14:textId="7D7E4CB8" w:rsidR="005D20E0" w:rsidRDefault="009E528D" w:rsidP="009E528D">
            <w:pPr>
              <w:pStyle w:val="Sothutu-1so"/>
              <w:spacing w:before="120" w:after="120" w:line="276" w:lineRule="auto"/>
              <w:rPr>
                <w:szCs w:val="24"/>
              </w:rPr>
            </w:pPr>
            <w:r>
              <w:rPr>
                <w:szCs w:val="24"/>
              </w:rPr>
              <w:t xml:space="preserve">Nếu Trạng thái duyệt &lt;&gt; “Được duyệt” </w:t>
            </w:r>
            <w:r w:rsidRPr="000B3418">
              <w:rPr>
                <w:szCs w:val="24"/>
              </w:rPr>
              <w:sym w:font="Wingdings" w:char="F0E0"/>
            </w:r>
            <w:r>
              <w:rPr>
                <w:szCs w:val="24"/>
              </w:rPr>
              <w:t xml:space="preserve"> Lấy </w:t>
            </w:r>
            <w:r w:rsidRPr="00311EE8">
              <w:rPr>
                <w:szCs w:val="24"/>
              </w:rPr>
              <w:t xml:space="preserve">Tổng tiền đề nghị </w:t>
            </w:r>
            <w:r w:rsidRPr="00CA4FE9">
              <w:rPr>
                <w:szCs w:val="24"/>
                <w:highlight w:val="yellow"/>
              </w:rPr>
              <w:t>[REQUEST_AMOUNT]</w:t>
            </w:r>
          </w:p>
        </w:tc>
      </w:tr>
    </w:tbl>
    <w:p w14:paraId="4BA0E05C" w14:textId="77777777" w:rsidR="006E455E" w:rsidRDefault="006E455E" w:rsidP="00E821FE"/>
    <w:p w14:paraId="75CC0FC5" w14:textId="77777777" w:rsidR="006E455E" w:rsidRPr="00217303" w:rsidRDefault="006E455E" w:rsidP="004E37AB">
      <w:pPr>
        <w:pStyle w:val="Heading6"/>
        <w:numPr>
          <w:ilvl w:val="5"/>
          <w:numId w:val="21"/>
        </w:numPr>
        <w:ind w:left="2070"/>
      </w:pPr>
      <w:r w:rsidRPr="00217303">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E455E" w:rsidRPr="00FF37CC" w14:paraId="7445D5E8" w14:textId="77777777" w:rsidTr="00146097">
        <w:trPr>
          <w:trHeight w:val="530"/>
          <w:tblHeader/>
        </w:trPr>
        <w:tc>
          <w:tcPr>
            <w:tcW w:w="2424" w:type="dxa"/>
            <w:shd w:val="clear" w:color="auto" w:fill="D9D9D9"/>
          </w:tcPr>
          <w:p w14:paraId="3085FD6A" w14:textId="77777777" w:rsidR="006E455E" w:rsidRPr="00FF37CC" w:rsidRDefault="006E455E" w:rsidP="00E821FE">
            <w:pPr>
              <w:ind w:left="0"/>
              <w:rPr>
                <w:b/>
              </w:rPr>
            </w:pPr>
            <w:r w:rsidRPr="00FF37CC">
              <w:rPr>
                <w:b/>
              </w:rPr>
              <w:t>Thao tác</w:t>
            </w:r>
          </w:p>
        </w:tc>
        <w:tc>
          <w:tcPr>
            <w:tcW w:w="1176" w:type="dxa"/>
            <w:shd w:val="clear" w:color="auto" w:fill="D9D9D9"/>
          </w:tcPr>
          <w:p w14:paraId="1F57A74C" w14:textId="77777777" w:rsidR="006E455E" w:rsidRPr="00FF37CC" w:rsidRDefault="006E455E" w:rsidP="00E821FE">
            <w:pPr>
              <w:ind w:left="0"/>
              <w:rPr>
                <w:b/>
                <w:color w:val="000000"/>
              </w:rPr>
            </w:pPr>
            <w:r w:rsidRPr="00FF37CC">
              <w:rPr>
                <w:b/>
                <w:color w:val="000000"/>
              </w:rPr>
              <w:t>Hiển thị</w:t>
            </w:r>
          </w:p>
        </w:tc>
        <w:tc>
          <w:tcPr>
            <w:tcW w:w="10710" w:type="dxa"/>
            <w:shd w:val="clear" w:color="auto" w:fill="D9D9D9"/>
          </w:tcPr>
          <w:p w14:paraId="00B9D5A5" w14:textId="77777777" w:rsidR="006E455E" w:rsidRPr="00FF37CC" w:rsidRDefault="006E455E" w:rsidP="00E821FE">
            <w:pPr>
              <w:ind w:left="0"/>
              <w:rPr>
                <w:b/>
              </w:rPr>
            </w:pPr>
            <w:r w:rsidRPr="00FF37CC">
              <w:rPr>
                <w:b/>
              </w:rPr>
              <w:t>Mô tả</w:t>
            </w:r>
          </w:p>
        </w:tc>
      </w:tr>
      <w:tr w:rsidR="006E455E" w:rsidRPr="00FF37CC" w14:paraId="1B6EB51E" w14:textId="77777777" w:rsidTr="00146097">
        <w:tc>
          <w:tcPr>
            <w:tcW w:w="2424" w:type="dxa"/>
          </w:tcPr>
          <w:p w14:paraId="362C239D" w14:textId="77777777" w:rsidR="006E455E" w:rsidRPr="00FF37CC" w:rsidRDefault="006E455E" w:rsidP="00E821FE">
            <w:pPr>
              <w:pStyle w:val="Sothutu-1so"/>
              <w:spacing w:before="120" w:line="276" w:lineRule="auto"/>
              <w:jc w:val="left"/>
              <w:rPr>
                <w:szCs w:val="24"/>
              </w:rPr>
            </w:pPr>
            <w:r>
              <w:rPr>
                <w:szCs w:val="24"/>
              </w:rPr>
              <w:t>Tìm kiếm</w:t>
            </w:r>
          </w:p>
        </w:tc>
        <w:tc>
          <w:tcPr>
            <w:tcW w:w="1176" w:type="dxa"/>
          </w:tcPr>
          <w:p w14:paraId="565F067D"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1688DC0E" w14:textId="77777777" w:rsidR="006E455E" w:rsidRPr="00FF37CC" w:rsidRDefault="006E455E" w:rsidP="00E821FE">
            <w:pPr>
              <w:pStyle w:val="Sothutu-1so"/>
              <w:spacing w:before="120" w:line="276" w:lineRule="auto"/>
              <w:rPr>
                <w:szCs w:val="24"/>
              </w:rPr>
            </w:pPr>
            <w:r>
              <w:rPr>
                <w:szCs w:val="24"/>
              </w:rPr>
              <w:t>Cho phép tìm kiếm nhanh theo Nội dung, Số chứng từ, Số tiền</w:t>
            </w:r>
          </w:p>
        </w:tc>
      </w:tr>
      <w:tr w:rsidR="006E455E" w:rsidRPr="00FF37CC" w14:paraId="3B1444C0" w14:textId="77777777" w:rsidTr="00146097">
        <w:tc>
          <w:tcPr>
            <w:tcW w:w="2424" w:type="dxa"/>
          </w:tcPr>
          <w:p w14:paraId="012703F0" w14:textId="77777777" w:rsidR="006E455E" w:rsidRDefault="006E455E" w:rsidP="00E821FE">
            <w:pPr>
              <w:pStyle w:val="Sothutu-1so"/>
              <w:spacing w:before="120" w:line="276" w:lineRule="auto"/>
              <w:jc w:val="left"/>
              <w:rPr>
                <w:szCs w:val="24"/>
              </w:rPr>
            </w:pPr>
            <w:r>
              <w:rPr>
                <w:szCs w:val="24"/>
              </w:rPr>
              <w:t>Lọc</w:t>
            </w:r>
          </w:p>
        </w:tc>
        <w:tc>
          <w:tcPr>
            <w:tcW w:w="1176" w:type="dxa"/>
          </w:tcPr>
          <w:p w14:paraId="50CEBEF7" w14:textId="77777777" w:rsidR="006E455E" w:rsidRDefault="006E455E" w:rsidP="00E821FE">
            <w:pPr>
              <w:pStyle w:val="Sothutu-1so"/>
              <w:spacing w:before="120" w:line="276" w:lineRule="auto"/>
              <w:jc w:val="left"/>
              <w:rPr>
                <w:szCs w:val="24"/>
              </w:rPr>
            </w:pPr>
            <w:r>
              <w:rPr>
                <w:szCs w:val="24"/>
              </w:rPr>
              <w:t>Có</w:t>
            </w:r>
          </w:p>
        </w:tc>
        <w:tc>
          <w:tcPr>
            <w:tcW w:w="10710" w:type="dxa"/>
          </w:tcPr>
          <w:p w14:paraId="2680ED17" w14:textId="675580DB" w:rsidR="006E455E" w:rsidRDefault="006E455E" w:rsidP="00E821FE">
            <w:pPr>
              <w:pStyle w:val="Sothutu-1so"/>
              <w:spacing w:before="120" w:line="276" w:lineRule="auto"/>
              <w:rPr>
                <w:szCs w:val="24"/>
              </w:rPr>
            </w:pPr>
            <w:r>
              <w:rPr>
                <w:szCs w:val="24"/>
              </w:rPr>
              <w:t xml:space="preserve">Lọc theo trạng </w:t>
            </w:r>
            <w:r w:rsidR="00B5623E">
              <w:rPr>
                <w:szCs w:val="24"/>
              </w:rPr>
              <w:t xml:space="preserve">thái tài liệu, trạng thái duyệt, </w:t>
            </w:r>
            <w:r>
              <w:rPr>
                <w:szCs w:val="24"/>
              </w:rPr>
              <w:t>trạng thái ký</w:t>
            </w:r>
            <w:r w:rsidR="00B5623E">
              <w:rPr>
                <w:szCs w:val="24"/>
              </w:rPr>
              <w:t xml:space="preserve"> và trạng thái chi</w:t>
            </w:r>
          </w:p>
        </w:tc>
      </w:tr>
      <w:tr w:rsidR="006E455E" w:rsidRPr="00FF37CC" w14:paraId="49E5C3BE" w14:textId="77777777" w:rsidTr="00146097">
        <w:tc>
          <w:tcPr>
            <w:tcW w:w="2424" w:type="dxa"/>
          </w:tcPr>
          <w:p w14:paraId="139E58D6" w14:textId="77777777" w:rsidR="006E455E" w:rsidRPr="00FF37CC" w:rsidRDefault="006E455E" w:rsidP="00E821FE">
            <w:pPr>
              <w:pStyle w:val="Sothutu-1so"/>
              <w:spacing w:before="120" w:line="276" w:lineRule="auto"/>
              <w:jc w:val="left"/>
              <w:rPr>
                <w:szCs w:val="24"/>
              </w:rPr>
            </w:pPr>
            <w:r w:rsidRPr="00FF37CC">
              <w:rPr>
                <w:szCs w:val="24"/>
              </w:rPr>
              <w:t>Sao chép</w:t>
            </w:r>
          </w:p>
        </w:tc>
        <w:tc>
          <w:tcPr>
            <w:tcW w:w="1176" w:type="dxa"/>
          </w:tcPr>
          <w:p w14:paraId="3CC2D07A" w14:textId="77777777" w:rsidR="006E455E" w:rsidRPr="00FF37CC" w:rsidRDefault="006E455E" w:rsidP="00E821FE">
            <w:pPr>
              <w:pStyle w:val="Sothutu-1so"/>
              <w:spacing w:before="120" w:line="276" w:lineRule="auto"/>
              <w:jc w:val="left"/>
              <w:rPr>
                <w:szCs w:val="24"/>
              </w:rPr>
            </w:pPr>
            <w:r w:rsidRPr="00FF37CC">
              <w:rPr>
                <w:szCs w:val="24"/>
              </w:rPr>
              <w:t>Có</w:t>
            </w:r>
          </w:p>
        </w:tc>
        <w:tc>
          <w:tcPr>
            <w:tcW w:w="10710" w:type="dxa"/>
          </w:tcPr>
          <w:p w14:paraId="18C49DC8" w14:textId="6C95B401" w:rsidR="006E455E" w:rsidRPr="00FF37CC" w:rsidRDefault="006E455E" w:rsidP="00E821FE">
            <w:pPr>
              <w:pStyle w:val="Sothutu-1so"/>
              <w:spacing w:before="120" w:line="276" w:lineRule="auto"/>
              <w:rPr>
                <w:szCs w:val="24"/>
              </w:rPr>
            </w:pPr>
            <w:r>
              <w:rPr>
                <w:szCs w:val="24"/>
              </w:rPr>
              <w:t>Tạo 1 bản ghi mới, ch</w:t>
            </w:r>
            <w:r>
              <w:rPr>
                <w:iCs/>
                <w:spacing w:val="-1"/>
              </w:rPr>
              <w:t xml:space="preserve">ỉ copy </w:t>
            </w:r>
            <w:r w:rsidR="00B5623E">
              <w:rPr>
                <w:iCs/>
                <w:spacing w:val="-1"/>
              </w:rPr>
              <w:t>toàn bộ thông tin trừ các trường readonly + hệ thống tự sinh</w:t>
            </w:r>
          </w:p>
        </w:tc>
      </w:tr>
      <w:tr w:rsidR="006E455E" w:rsidRPr="00FF37CC" w14:paraId="5281EA69" w14:textId="77777777" w:rsidTr="00146097">
        <w:tc>
          <w:tcPr>
            <w:tcW w:w="2424" w:type="dxa"/>
          </w:tcPr>
          <w:p w14:paraId="0E9331CF" w14:textId="77777777" w:rsidR="006E455E" w:rsidRPr="00FF37CC" w:rsidRDefault="006E455E" w:rsidP="00E821FE">
            <w:pPr>
              <w:pStyle w:val="Sothutu-1so"/>
              <w:spacing w:before="120" w:line="276" w:lineRule="auto"/>
              <w:jc w:val="left"/>
              <w:rPr>
                <w:szCs w:val="24"/>
              </w:rPr>
            </w:pPr>
            <w:r>
              <w:rPr>
                <w:szCs w:val="24"/>
              </w:rPr>
              <w:t>Chỉnh sửa</w:t>
            </w:r>
          </w:p>
        </w:tc>
        <w:tc>
          <w:tcPr>
            <w:tcW w:w="1176" w:type="dxa"/>
          </w:tcPr>
          <w:p w14:paraId="3FEA8740"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23536CCE" w14:textId="6FD1872E" w:rsidR="006E455E" w:rsidRDefault="006E455E" w:rsidP="00E821FE">
            <w:pPr>
              <w:pStyle w:val="Sothutu-1so"/>
              <w:spacing w:before="120" w:line="276" w:lineRule="auto"/>
              <w:rPr>
                <w:szCs w:val="24"/>
              </w:rPr>
            </w:pPr>
            <w:r>
              <w:rPr>
                <w:szCs w:val="24"/>
              </w:rPr>
              <w:t>Chuyển</w:t>
            </w:r>
            <w:r w:rsidR="00F34954">
              <w:rPr>
                <w:szCs w:val="24"/>
              </w:rPr>
              <w:t xml:space="preserve"> sang màn hình chi tiết Bảng THTT</w:t>
            </w:r>
            <w:r>
              <w:rPr>
                <w:szCs w:val="24"/>
              </w:rPr>
              <w:t xml:space="preserve"> để xem và chỉnh sửa thông tin</w:t>
            </w:r>
          </w:p>
        </w:tc>
      </w:tr>
      <w:tr w:rsidR="006E455E" w:rsidRPr="00FF37CC" w14:paraId="2B3996EE" w14:textId="77777777" w:rsidTr="00146097">
        <w:tc>
          <w:tcPr>
            <w:tcW w:w="2424" w:type="dxa"/>
          </w:tcPr>
          <w:p w14:paraId="5D0A943C" w14:textId="77777777" w:rsidR="006E455E" w:rsidRPr="00FF37CC" w:rsidRDefault="006E455E" w:rsidP="00E821FE">
            <w:pPr>
              <w:pStyle w:val="Sothutu-1so"/>
              <w:spacing w:before="120" w:line="276" w:lineRule="auto"/>
              <w:jc w:val="left"/>
              <w:rPr>
                <w:szCs w:val="24"/>
              </w:rPr>
            </w:pPr>
            <w:r>
              <w:rPr>
                <w:szCs w:val="24"/>
              </w:rPr>
              <w:t>Xóa</w:t>
            </w:r>
          </w:p>
        </w:tc>
        <w:tc>
          <w:tcPr>
            <w:tcW w:w="1176" w:type="dxa"/>
          </w:tcPr>
          <w:p w14:paraId="79E5B6AF"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7C9E3F32" w14:textId="77777777" w:rsidR="006E455E" w:rsidRDefault="006E455E" w:rsidP="00E821FE">
            <w:pPr>
              <w:pStyle w:val="Sothutu-1so"/>
              <w:spacing w:before="120" w:line="276" w:lineRule="auto"/>
              <w:rPr>
                <w:szCs w:val="24"/>
              </w:rPr>
            </w:pPr>
            <w:r>
              <w:rPr>
                <w:szCs w:val="24"/>
              </w:rPr>
              <w:t>Chỉ được xóa nếu Trạng thái tài liệu = “Nháp”</w:t>
            </w:r>
          </w:p>
          <w:p w14:paraId="5DEB6975" w14:textId="77777777" w:rsidR="006E455E" w:rsidRDefault="006E455E" w:rsidP="00E821FE">
            <w:pPr>
              <w:pStyle w:val="Sothutu-1so"/>
              <w:spacing w:before="120" w:line="276" w:lineRule="auto"/>
              <w:rPr>
                <w:szCs w:val="24"/>
              </w:rPr>
            </w:pPr>
            <w:r>
              <w:rPr>
                <w:szCs w:val="24"/>
              </w:rPr>
              <w:t>Xóa chứng từ và dòng chi tiết liên quan</w:t>
            </w:r>
          </w:p>
        </w:tc>
      </w:tr>
      <w:tr w:rsidR="006E455E" w:rsidRPr="00FF37CC" w14:paraId="49E93E16" w14:textId="77777777" w:rsidTr="00146097">
        <w:tc>
          <w:tcPr>
            <w:tcW w:w="2424" w:type="dxa"/>
          </w:tcPr>
          <w:p w14:paraId="5B5FF1BD" w14:textId="77777777" w:rsidR="006E455E" w:rsidRPr="00FF37CC" w:rsidRDefault="006E455E" w:rsidP="00E821FE">
            <w:pPr>
              <w:pStyle w:val="Sothutu-1so"/>
              <w:spacing w:before="120" w:line="276" w:lineRule="auto"/>
              <w:jc w:val="left"/>
              <w:rPr>
                <w:szCs w:val="24"/>
              </w:rPr>
            </w:pPr>
            <w:r w:rsidRPr="00FF37CC">
              <w:rPr>
                <w:szCs w:val="24"/>
              </w:rPr>
              <w:t>Thêm mới</w:t>
            </w:r>
          </w:p>
        </w:tc>
        <w:tc>
          <w:tcPr>
            <w:tcW w:w="1176" w:type="dxa"/>
          </w:tcPr>
          <w:p w14:paraId="0AC9D23B" w14:textId="77777777" w:rsidR="006E455E" w:rsidRPr="00FF37CC" w:rsidRDefault="006E455E" w:rsidP="00E821FE">
            <w:pPr>
              <w:pStyle w:val="Sothutu-1so"/>
              <w:spacing w:before="120" w:line="276" w:lineRule="auto"/>
              <w:jc w:val="left"/>
              <w:rPr>
                <w:szCs w:val="24"/>
              </w:rPr>
            </w:pPr>
            <w:r w:rsidRPr="00FF37CC">
              <w:rPr>
                <w:szCs w:val="24"/>
              </w:rPr>
              <w:t>Có</w:t>
            </w:r>
          </w:p>
        </w:tc>
        <w:tc>
          <w:tcPr>
            <w:tcW w:w="10710" w:type="dxa"/>
          </w:tcPr>
          <w:p w14:paraId="496F324B" w14:textId="4CA0C31F" w:rsidR="006E455E" w:rsidRDefault="006E455E" w:rsidP="00E821F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53BC8E42" w14:textId="77777777" w:rsidR="006104F8" w:rsidRPr="006104F8" w:rsidRDefault="006104F8" w:rsidP="00E821FE"/>
    <w:p w14:paraId="73BE9F8C" w14:textId="73A9CA23" w:rsidR="00E90C6C" w:rsidRPr="00FF37CC" w:rsidRDefault="00E90C6C" w:rsidP="00A97673">
      <w:pPr>
        <w:pStyle w:val="Heading5"/>
      </w:pPr>
      <w:r w:rsidRPr="00FF37CC">
        <w:lastRenderedPageBreak/>
        <w:t xml:space="preserve">Tab Thông tin </w:t>
      </w:r>
      <w:r w:rsidR="00B22975" w:rsidRPr="00FF37CC">
        <w:t>chung</w:t>
      </w:r>
    </w:p>
    <w:p w14:paraId="0E07D982" w14:textId="21C9732E" w:rsidR="000C5C28" w:rsidRDefault="00E90C6C" w:rsidP="00E821FE">
      <w:pPr>
        <w:pStyle w:val="Heading6"/>
      </w:pPr>
      <w:r w:rsidRPr="00FF37CC">
        <w:t>Prototype màn hình nhập liệu</w:t>
      </w:r>
    </w:p>
    <w:p w14:paraId="48547657" w14:textId="11E5341E" w:rsidR="00AF7377" w:rsidRDefault="003E4168" w:rsidP="00E821FE">
      <w:r>
        <w:rPr>
          <w:noProof/>
          <w:snapToGrid/>
        </w:rPr>
        <w:drawing>
          <wp:inline distT="0" distB="0" distL="0" distR="0" wp14:anchorId="210D1B52" wp14:editId="404D3CC4">
            <wp:extent cx="1978781" cy="5199797"/>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84401" cy="5214566"/>
                    </a:xfrm>
                    <a:prstGeom prst="rect">
                      <a:avLst/>
                    </a:prstGeom>
                  </pic:spPr>
                </pic:pic>
              </a:graphicData>
            </a:graphic>
          </wp:inline>
        </w:drawing>
      </w:r>
    </w:p>
    <w:p w14:paraId="3E6F60DE" w14:textId="5340E125" w:rsidR="00E90C6C" w:rsidRPr="00AF7377" w:rsidRDefault="00AF7377" w:rsidP="00E821FE">
      <w:pPr>
        <w:pStyle w:val="Heading6"/>
      </w:pPr>
      <w:r>
        <w:lastRenderedPageBreak/>
        <w:t>Danh sách trường dữ liệu</w:t>
      </w:r>
    </w:p>
    <w:p w14:paraId="00CAE810" w14:textId="1C17B268" w:rsidR="000C5C28" w:rsidRDefault="000C5C28" w:rsidP="004E37AB">
      <w:pPr>
        <w:numPr>
          <w:ilvl w:val="0"/>
          <w:numId w:val="11"/>
        </w:numPr>
      </w:pPr>
      <w:r w:rsidRPr="00FF37CC">
        <w:t xml:space="preserve">Bảng </w:t>
      </w:r>
      <w:r w:rsidR="006104F8">
        <w:rPr>
          <w:lang w:eastAsia="ar-SA"/>
        </w:rPr>
        <w:t>AP_Invoice_Group</w:t>
      </w:r>
    </w:p>
    <w:p w14:paraId="03355454" w14:textId="77777777" w:rsidR="000C5C28" w:rsidRPr="00FF37CC" w:rsidRDefault="000C5C28" w:rsidP="004E37AB">
      <w:pPr>
        <w:numPr>
          <w:ilvl w:val="0"/>
          <w:numId w:val="11"/>
        </w:numPr>
      </w:pPr>
      <w:r>
        <w:rPr>
          <w:lang w:eastAsia="ar-SA"/>
        </w:rPr>
        <w:t>S: Hiển thị trên màn hình nhập liệu</w:t>
      </w:r>
    </w:p>
    <w:p w14:paraId="2FF0DBEE" w14:textId="77777777" w:rsidR="000C5C28" w:rsidRPr="00FF37CC" w:rsidRDefault="000C5C28"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C5C28" w:rsidRPr="00FF37CC" w14:paraId="1DEC510F" w14:textId="77777777" w:rsidTr="00146097">
        <w:trPr>
          <w:cantSplit/>
          <w:trHeight w:val="422"/>
          <w:tblHeader/>
        </w:trPr>
        <w:tc>
          <w:tcPr>
            <w:tcW w:w="1800" w:type="dxa"/>
            <w:shd w:val="clear" w:color="auto" w:fill="D9D9D9"/>
            <w:vAlign w:val="center"/>
          </w:tcPr>
          <w:p w14:paraId="46320E64" w14:textId="77777777" w:rsidR="000C5C28" w:rsidRPr="00FF37CC" w:rsidRDefault="000C5C28" w:rsidP="00E821FE">
            <w:pPr>
              <w:spacing w:after="120"/>
              <w:ind w:left="0"/>
              <w:jc w:val="center"/>
              <w:rPr>
                <w:b/>
              </w:rPr>
            </w:pPr>
            <w:r w:rsidRPr="00FF37CC">
              <w:rPr>
                <w:b/>
              </w:rPr>
              <w:t>Tên trường</w:t>
            </w:r>
          </w:p>
        </w:tc>
        <w:tc>
          <w:tcPr>
            <w:tcW w:w="1980" w:type="dxa"/>
            <w:shd w:val="clear" w:color="auto" w:fill="D9D9D9"/>
            <w:vAlign w:val="center"/>
          </w:tcPr>
          <w:p w14:paraId="095EE41E" w14:textId="77777777" w:rsidR="000C5C28" w:rsidRPr="00FF37CC" w:rsidRDefault="000C5C28" w:rsidP="00E821FE">
            <w:pPr>
              <w:spacing w:after="120"/>
              <w:ind w:left="0"/>
              <w:jc w:val="center"/>
              <w:rPr>
                <w:b/>
              </w:rPr>
            </w:pPr>
            <w:r w:rsidRPr="00FF37CC">
              <w:rPr>
                <w:b/>
              </w:rPr>
              <w:t>Tên dữ liệu</w:t>
            </w:r>
          </w:p>
        </w:tc>
        <w:tc>
          <w:tcPr>
            <w:tcW w:w="1417" w:type="dxa"/>
            <w:shd w:val="clear" w:color="auto" w:fill="D9D9D9"/>
            <w:vAlign w:val="center"/>
          </w:tcPr>
          <w:p w14:paraId="1861FD29" w14:textId="77777777" w:rsidR="000C5C28" w:rsidRPr="00FF37CC" w:rsidRDefault="000C5C28" w:rsidP="00E821FE">
            <w:pPr>
              <w:spacing w:after="120"/>
              <w:ind w:left="0"/>
              <w:jc w:val="center"/>
              <w:rPr>
                <w:b/>
              </w:rPr>
            </w:pPr>
            <w:r w:rsidRPr="00FF37CC">
              <w:rPr>
                <w:b/>
              </w:rPr>
              <w:t>Loại DL</w:t>
            </w:r>
          </w:p>
        </w:tc>
        <w:tc>
          <w:tcPr>
            <w:tcW w:w="630" w:type="dxa"/>
            <w:shd w:val="clear" w:color="auto" w:fill="D9D9D9"/>
            <w:vAlign w:val="center"/>
          </w:tcPr>
          <w:p w14:paraId="0239D275" w14:textId="77777777" w:rsidR="000C5C28" w:rsidRPr="00FF37CC" w:rsidRDefault="000C5C28" w:rsidP="00E821FE">
            <w:pPr>
              <w:spacing w:after="120"/>
              <w:ind w:left="0"/>
              <w:jc w:val="center"/>
              <w:rPr>
                <w:b/>
              </w:rPr>
            </w:pPr>
            <w:r w:rsidRPr="00FF37CC">
              <w:rPr>
                <w:b/>
              </w:rPr>
              <w:t>L</w:t>
            </w:r>
          </w:p>
        </w:tc>
        <w:tc>
          <w:tcPr>
            <w:tcW w:w="540" w:type="dxa"/>
            <w:shd w:val="clear" w:color="auto" w:fill="D9D9D9"/>
            <w:vAlign w:val="center"/>
          </w:tcPr>
          <w:p w14:paraId="7F4B8DB2" w14:textId="77777777" w:rsidR="000C5C28" w:rsidRPr="00FF37CC" w:rsidRDefault="000C5C28" w:rsidP="00E821FE">
            <w:pPr>
              <w:spacing w:after="120"/>
              <w:ind w:left="0"/>
              <w:jc w:val="center"/>
              <w:rPr>
                <w:b/>
              </w:rPr>
            </w:pPr>
            <w:r w:rsidRPr="00FF37CC">
              <w:rPr>
                <w:b/>
              </w:rPr>
              <w:t>R</w:t>
            </w:r>
          </w:p>
        </w:tc>
        <w:tc>
          <w:tcPr>
            <w:tcW w:w="450" w:type="dxa"/>
            <w:shd w:val="clear" w:color="auto" w:fill="D9D9D9"/>
            <w:vAlign w:val="center"/>
          </w:tcPr>
          <w:p w14:paraId="1087D28A" w14:textId="77777777" w:rsidR="000C5C28" w:rsidRPr="00FF37CC" w:rsidRDefault="000C5C28" w:rsidP="00E821FE">
            <w:pPr>
              <w:spacing w:after="120"/>
              <w:ind w:left="0"/>
              <w:jc w:val="center"/>
              <w:rPr>
                <w:b/>
              </w:rPr>
            </w:pPr>
            <w:r w:rsidRPr="00FF37CC">
              <w:rPr>
                <w:b/>
              </w:rPr>
              <w:t>M</w:t>
            </w:r>
          </w:p>
        </w:tc>
        <w:tc>
          <w:tcPr>
            <w:tcW w:w="540" w:type="dxa"/>
            <w:shd w:val="clear" w:color="auto" w:fill="D9D9D9"/>
          </w:tcPr>
          <w:p w14:paraId="45A4BFB0" w14:textId="77777777" w:rsidR="000C5C28" w:rsidRPr="00926A39" w:rsidRDefault="000C5C28" w:rsidP="00E821FE">
            <w:pPr>
              <w:spacing w:after="120"/>
              <w:ind w:left="0"/>
              <w:jc w:val="center"/>
              <w:rPr>
                <w:b/>
                <w:sz w:val="22"/>
              </w:rPr>
            </w:pPr>
            <w:r>
              <w:rPr>
                <w:b/>
              </w:rPr>
              <w:t>S</w:t>
            </w:r>
          </w:p>
        </w:tc>
        <w:tc>
          <w:tcPr>
            <w:tcW w:w="7380" w:type="dxa"/>
            <w:shd w:val="clear" w:color="auto" w:fill="D9D9D9"/>
            <w:vAlign w:val="center"/>
          </w:tcPr>
          <w:p w14:paraId="5C5AAEAF" w14:textId="77777777" w:rsidR="000C5C28" w:rsidRPr="00FF37CC" w:rsidRDefault="000C5C28" w:rsidP="00E821FE">
            <w:pPr>
              <w:spacing w:after="120"/>
              <w:ind w:left="0"/>
              <w:jc w:val="center"/>
              <w:rPr>
                <w:b/>
              </w:rPr>
            </w:pPr>
            <w:r w:rsidRPr="00FF37CC">
              <w:rPr>
                <w:b/>
              </w:rPr>
              <w:t>Mô tả</w:t>
            </w:r>
          </w:p>
        </w:tc>
      </w:tr>
      <w:tr w:rsidR="000C5C28" w:rsidRPr="00FF37CC" w14:paraId="67A27BF0" w14:textId="77777777" w:rsidTr="00146097">
        <w:trPr>
          <w:cantSplit/>
          <w:trHeight w:val="827"/>
        </w:trPr>
        <w:tc>
          <w:tcPr>
            <w:tcW w:w="1800" w:type="dxa"/>
          </w:tcPr>
          <w:p w14:paraId="0DEE6BFE" w14:textId="77777777" w:rsidR="000C5C28" w:rsidRPr="00FF37CC" w:rsidRDefault="000C5C28" w:rsidP="00E821FE">
            <w:pPr>
              <w:ind w:left="0"/>
            </w:pPr>
            <w:r>
              <w:t>ID</w:t>
            </w:r>
          </w:p>
        </w:tc>
        <w:tc>
          <w:tcPr>
            <w:tcW w:w="1980" w:type="dxa"/>
          </w:tcPr>
          <w:p w14:paraId="0EB1A3F4" w14:textId="0A4329F2" w:rsidR="000C5C28" w:rsidRPr="00FF37CC" w:rsidRDefault="00A726BF" w:rsidP="00E821FE">
            <w:pPr>
              <w:ind w:left="0"/>
            </w:pPr>
            <w:r w:rsidRPr="00CB6D4E">
              <w:rPr>
                <w:szCs w:val="24"/>
              </w:rPr>
              <w:t>AP_Invoice_Group_ID</w:t>
            </w:r>
          </w:p>
        </w:tc>
        <w:tc>
          <w:tcPr>
            <w:tcW w:w="1417" w:type="dxa"/>
          </w:tcPr>
          <w:p w14:paraId="4FEB6F5A" w14:textId="77777777" w:rsidR="000C5C28" w:rsidRPr="00FF37CC" w:rsidRDefault="000C5C28" w:rsidP="00E821FE">
            <w:pPr>
              <w:ind w:left="0"/>
            </w:pPr>
            <w:r>
              <w:t>Number</w:t>
            </w:r>
          </w:p>
          <w:p w14:paraId="161BB3E1" w14:textId="77777777" w:rsidR="000C5C28" w:rsidRPr="00FF37CC" w:rsidRDefault="000C5C28" w:rsidP="00E821FE">
            <w:pPr>
              <w:ind w:left="0"/>
            </w:pPr>
          </w:p>
        </w:tc>
        <w:tc>
          <w:tcPr>
            <w:tcW w:w="630" w:type="dxa"/>
          </w:tcPr>
          <w:p w14:paraId="3FD06C98" w14:textId="77777777" w:rsidR="000C5C28" w:rsidRPr="00FF37CC" w:rsidRDefault="000C5C28" w:rsidP="00E821FE">
            <w:pPr>
              <w:pStyle w:val="Sothutu-1so"/>
              <w:spacing w:before="120" w:after="120" w:line="276" w:lineRule="auto"/>
              <w:jc w:val="left"/>
              <w:rPr>
                <w:szCs w:val="24"/>
              </w:rPr>
            </w:pPr>
            <w:r w:rsidRPr="00FF37CC">
              <w:rPr>
                <w:szCs w:val="24"/>
              </w:rPr>
              <w:t>50</w:t>
            </w:r>
          </w:p>
        </w:tc>
        <w:tc>
          <w:tcPr>
            <w:tcW w:w="540" w:type="dxa"/>
          </w:tcPr>
          <w:p w14:paraId="39E2E35A" w14:textId="77777777" w:rsidR="000C5C28" w:rsidRPr="00FF37CC" w:rsidRDefault="000C5C28" w:rsidP="00E821FE">
            <w:pPr>
              <w:pStyle w:val="Sothutu-1so"/>
              <w:spacing w:before="120" w:after="120" w:line="276" w:lineRule="auto"/>
              <w:jc w:val="left"/>
              <w:rPr>
                <w:szCs w:val="24"/>
              </w:rPr>
            </w:pPr>
            <w:r>
              <w:rPr>
                <w:szCs w:val="24"/>
              </w:rPr>
              <w:t>Y</w:t>
            </w:r>
          </w:p>
        </w:tc>
        <w:tc>
          <w:tcPr>
            <w:tcW w:w="450" w:type="dxa"/>
          </w:tcPr>
          <w:p w14:paraId="5038CF42" w14:textId="77777777" w:rsidR="000C5C28" w:rsidRPr="00FF37CC" w:rsidRDefault="000C5C28" w:rsidP="00E821FE">
            <w:pPr>
              <w:pStyle w:val="Sothutu-1so"/>
              <w:spacing w:before="120" w:after="120" w:line="276" w:lineRule="auto"/>
              <w:jc w:val="left"/>
              <w:rPr>
                <w:szCs w:val="24"/>
              </w:rPr>
            </w:pPr>
            <w:r>
              <w:rPr>
                <w:szCs w:val="24"/>
              </w:rPr>
              <w:t>N</w:t>
            </w:r>
          </w:p>
        </w:tc>
        <w:tc>
          <w:tcPr>
            <w:tcW w:w="540" w:type="dxa"/>
          </w:tcPr>
          <w:p w14:paraId="2E73EF78" w14:textId="77777777" w:rsidR="000C5C28" w:rsidRDefault="000C5C28" w:rsidP="00E821FE">
            <w:pPr>
              <w:pStyle w:val="Sothutu-1so"/>
              <w:spacing w:before="120" w:after="120" w:line="276" w:lineRule="auto"/>
              <w:ind w:left="360" w:hanging="360"/>
              <w:jc w:val="center"/>
              <w:rPr>
                <w:szCs w:val="24"/>
              </w:rPr>
            </w:pPr>
            <w:r>
              <w:rPr>
                <w:szCs w:val="24"/>
              </w:rPr>
              <w:t>N</w:t>
            </w:r>
          </w:p>
        </w:tc>
        <w:tc>
          <w:tcPr>
            <w:tcW w:w="7380" w:type="dxa"/>
          </w:tcPr>
          <w:p w14:paraId="30B695ED" w14:textId="77777777" w:rsidR="000C5C28" w:rsidRPr="00FF37CC" w:rsidRDefault="000C5C28" w:rsidP="00E821FE">
            <w:pPr>
              <w:pStyle w:val="Sothutu-1so"/>
              <w:spacing w:before="120" w:after="120" w:line="276" w:lineRule="auto"/>
              <w:ind w:left="360" w:hanging="360"/>
              <w:jc w:val="left"/>
              <w:rPr>
                <w:szCs w:val="24"/>
              </w:rPr>
            </w:pPr>
            <w:r>
              <w:rPr>
                <w:szCs w:val="24"/>
              </w:rPr>
              <w:t>Key, tự sinh</w:t>
            </w:r>
          </w:p>
        </w:tc>
      </w:tr>
      <w:tr w:rsidR="000C5C28" w:rsidRPr="00FF37CC" w14:paraId="5630DBAF" w14:textId="77777777" w:rsidTr="00146097">
        <w:trPr>
          <w:cantSplit/>
          <w:trHeight w:val="827"/>
        </w:trPr>
        <w:tc>
          <w:tcPr>
            <w:tcW w:w="14737" w:type="dxa"/>
            <w:gridSpan w:val="8"/>
          </w:tcPr>
          <w:p w14:paraId="5F799408" w14:textId="77777777" w:rsidR="000C5C28" w:rsidRPr="001E5A81" w:rsidRDefault="000C5C28" w:rsidP="00E821FE">
            <w:pPr>
              <w:pStyle w:val="Sothutu-1so"/>
              <w:spacing w:before="120" w:after="120" w:line="276" w:lineRule="auto"/>
              <w:ind w:left="360" w:hanging="360"/>
              <w:jc w:val="left"/>
              <w:rPr>
                <w:b/>
                <w:szCs w:val="24"/>
              </w:rPr>
            </w:pPr>
            <w:r w:rsidRPr="001E5A81">
              <w:rPr>
                <w:b/>
                <w:szCs w:val="24"/>
              </w:rPr>
              <w:t>Group: Thông tin chung</w:t>
            </w:r>
          </w:p>
        </w:tc>
      </w:tr>
      <w:tr w:rsidR="000C5C28" w:rsidRPr="00FF37CC" w14:paraId="627EF912" w14:textId="77777777" w:rsidTr="00146097">
        <w:trPr>
          <w:cantSplit/>
          <w:trHeight w:val="827"/>
        </w:trPr>
        <w:tc>
          <w:tcPr>
            <w:tcW w:w="1800" w:type="dxa"/>
          </w:tcPr>
          <w:p w14:paraId="2B68AE2E" w14:textId="77777777" w:rsidR="000C5C28" w:rsidRPr="00FF37CC" w:rsidRDefault="000C5C28" w:rsidP="00E821FE">
            <w:pPr>
              <w:ind w:left="0"/>
            </w:pPr>
            <w:r w:rsidRPr="00AB2F64">
              <w:rPr>
                <w:szCs w:val="24"/>
              </w:rPr>
              <w:t>Đơn vị</w:t>
            </w:r>
            <w:r>
              <w:rPr>
                <w:szCs w:val="24"/>
              </w:rPr>
              <w:t xml:space="preserve"> </w:t>
            </w:r>
          </w:p>
        </w:tc>
        <w:tc>
          <w:tcPr>
            <w:tcW w:w="1980" w:type="dxa"/>
          </w:tcPr>
          <w:p w14:paraId="69EED9E0" w14:textId="77777777" w:rsidR="000C5C28" w:rsidRPr="00FF37CC" w:rsidRDefault="000C5C28" w:rsidP="00E821FE">
            <w:pPr>
              <w:ind w:left="0"/>
            </w:pPr>
            <w:r w:rsidRPr="00FF37CC">
              <w:t>AD_Org_ID</w:t>
            </w:r>
          </w:p>
        </w:tc>
        <w:tc>
          <w:tcPr>
            <w:tcW w:w="1417" w:type="dxa"/>
          </w:tcPr>
          <w:p w14:paraId="0B2944F0" w14:textId="77777777" w:rsidR="000C5C28" w:rsidRDefault="000C5C28" w:rsidP="00E821FE">
            <w:pPr>
              <w:ind w:left="0"/>
            </w:pPr>
            <w:r w:rsidRPr="00FF37CC">
              <w:t>String</w:t>
            </w:r>
          </w:p>
          <w:p w14:paraId="49466781" w14:textId="77777777" w:rsidR="000C5C28" w:rsidRPr="00FF37CC" w:rsidRDefault="000C5C28" w:rsidP="00E821FE">
            <w:pPr>
              <w:ind w:left="0"/>
            </w:pPr>
            <w:r>
              <w:t>SL</w:t>
            </w:r>
          </w:p>
        </w:tc>
        <w:tc>
          <w:tcPr>
            <w:tcW w:w="630" w:type="dxa"/>
          </w:tcPr>
          <w:p w14:paraId="2CFDA22C" w14:textId="77777777" w:rsidR="000C5C28" w:rsidRPr="00FF37CC" w:rsidRDefault="000C5C28" w:rsidP="00E821FE">
            <w:pPr>
              <w:pStyle w:val="Sothutu-1so"/>
              <w:spacing w:before="120" w:after="120" w:line="276" w:lineRule="auto"/>
              <w:jc w:val="left"/>
              <w:rPr>
                <w:szCs w:val="24"/>
              </w:rPr>
            </w:pPr>
            <w:r w:rsidRPr="00FF37CC">
              <w:rPr>
                <w:szCs w:val="24"/>
              </w:rPr>
              <w:t>50</w:t>
            </w:r>
          </w:p>
        </w:tc>
        <w:tc>
          <w:tcPr>
            <w:tcW w:w="540" w:type="dxa"/>
          </w:tcPr>
          <w:p w14:paraId="19433174" w14:textId="77777777" w:rsidR="000C5C28" w:rsidRPr="00FF37CC" w:rsidRDefault="000C5C28" w:rsidP="00E821FE">
            <w:pPr>
              <w:pStyle w:val="Sothutu-1so"/>
              <w:spacing w:before="120" w:after="120" w:line="276" w:lineRule="auto"/>
              <w:jc w:val="left"/>
              <w:rPr>
                <w:szCs w:val="24"/>
              </w:rPr>
            </w:pPr>
            <w:r>
              <w:rPr>
                <w:szCs w:val="24"/>
              </w:rPr>
              <w:t>N</w:t>
            </w:r>
          </w:p>
        </w:tc>
        <w:tc>
          <w:tcPr>
            <w:tcW w:w="450" w:type="dxa"/>
          </w:tcPr>
          <w:p w14:paraId="41CCDCD9" w14:textId="77777777" w:rsidR="000C5C28" w:rsidRPr="00FF37CC" w:rsidRDefault="000C5C28" w:rsidP="00E821FE">
            <w:pPr>
              <w:pStyle w:val="Sothutu-1so"/>
              <w:spacing w:before="120" w:after="120" w:line="276" w:lineRule="auto"/>
              <w:jc w:val="left"/>
              <w:rPr>
                <w:szCs w:val="24"/>
              </w:rPr>
            </w:pPr>
            <w:r w:rsidRPr="00FF37CC">
              <w:rPr>
                <w:szCs w:val="24"/>
              </w:rPr>
              <w:t>Y</w:t>
            </w:r>
          </w:p>
        </w:tc>
        <w:tc>
          <w:tcPr>
            <w:tcW w:w="540" w:type="dxa"/>
          </w:tcPr>
          <w:p w14:paraId="6B414307" w14:textId="77777777" w:rsidR="000C5C28" w:rsidRPr="00FF37CC" w:rsidRDefault="000C5C28" w:rsidP="00E821FE">
            <w:pPr>
              <w:pStyle w:val="Sothutu-1so"/>
              <w:spacing w:before="120" w:after="120" w:line="276" w:lineRule="auto"/>
              <w:jc w:val="center"/>
              <w:rPr>
                <w:szCs w:val="24"/>
              </w:rPr>
            </w:pPr>
            <w:r>
              <w:rPr>
                <w:szCs w:val="24"/>
              </w:rPr>
              <w:t>N</w:t>
            </w:r>
          </w:p>
        </w:tc>
        <w:tc>
          <w:tcPr>
            <w:tcW w:w="7380" w:type="dxa"/>
          </w:tcPr>
          <w:p w14:paraId="41B54759" w14:textId="77777777" w:rsidR="000C5C28" w:rsidRPr="0082406F" w:rsidRDefault="000C5C28" w:rsidP="00E821FE">
            <w:pPr>
              <w:pStyle w:val="Sothutu-1so"/>
              <w:spacing w:before="120" w:after="120" w:line="276" w:lineRule="auto"/>
              <w:jc w:val="left"/>
              <w:rPr>
                <w:szCs w:val="24"/>
              </w:rPr>
            </w:pPr>
            <w:r w:rsidRPr="0082406F">
              <w:rPr>
                <w:szCs w:val="24"/>
              </w:rPr>
              <w:t>Mặc định là đơn vị chọn khi đăng nhập</w:t>
            </w:r>
          </w:p>
        </w:tc>
      </w:tr>
      <w:tr w:rsidR="00A726BF" w:rsidRPr="00FF37CC" w14:paraId="0C2985F7" w14:textId="77777777" w:rsidTr="00146097">
        <w:trPr>
          <w:cantSplit/>
          <w:trHeight w:val="827"/>
        </w:trPr>
        <w:tc>
          <w:tcPr>
            <w:tcW w:w="1800" w:type="dxa"/>
          </w:tcPr>
          <w:p w14:paraId="3C261C47" w14:textId="77777777" w:rsidR="00A726BF" w:rsidRPr="00FF37CC" w:rsidRDefault="00A726BF" w:rsidP="00E821FE">
            <w:pPr>
              <w:ind w:left="0"/>
            </w:pPr>
            <w:r>
              <w:t>Phòng/ban</w:t>
            </w:r>
          </w:p>
        </w:tc>
        <w:tc>
          <w:tcPr>
            <w:tcW w:w="1980" w:type="dxa"/>
          </w:tcPr>
          <w:p w14:paraId="1D17A97C" w14:textId="77777777" w:rsidR="00A726BF" w:rsidRPr="00FF37CC" w:rsidRDefault="00A726BF" w:rsidP="00E821FE">
            <w:pPr>
              <w:ind w:left="0"/>
            </w:pPr>
            <w:r w:rsidRPr="00D5370A">
              <w:t>C_Department_ID</w:t>
            </w:r>
          </w:p>
        </w:tc>
        <w:tc>
          <w:tcPr>
            <w:tcW w:w="1417" w:type="dxa"/>
          </w:tcPr>
          <w:p w14:paraId="2FCDBDC9" w14:textId="77777777" w:rsidR="00A726BF" w:rsidRDefault="00A726BF" w:rsidP="00E821FE">
            <w:pPr>
              <w:ind w:left="0"/>
            </w:pPr>
            <w:r w:rsidRPr="00FF37CC">
              <w:t>String</w:t>
            </w:r>
          </w:p>
          <w:p w14:paraId="02F6834B" w14:textId="77777777" w:rsidR="00A726BF" w:rsidRPr="00606D95" w:rsidRDefault="00A726BF" w:rsidP="00E821FE">
            <w:pPr>
              <w:ind w:left="0"/>
            </w:pPr>
            <w:r>
              <w:t>SL</w:t>
            </w:r>
          </w:p>
        </w:tc>
        <w:tc>
          <w:tcPr>
            <w:tcW w:w="630" w:type="dxa"/>
          </w:tcPr>
          <w:p w14:paraId="46177B5C" w14:textId="77777777" w:rsidR="00A726BF" w:rsidRPr="00FF37CC" w:rsidRDefault="00A726BF"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0DE44B39"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0A26892D" w14:textId="77777777" w:rsidR="00A726BF" w:rsidRPr="00FF37CC" w:rsidRDefault="00A726BF" w:rsidP="00E821FE">
            <w:pPr>
              <w:pStyle w:val="Sothutu-1so"/>
              <w:spacing w:before="120" w:after="120" w:line="276" w:lineRule="auto"/>
              <w:jc w:val="left"/>
              <w:rPr>
                <w:szCs w:val="24"/>
              </w:rPr>
            </w:pPr>
            <w:r w:rsidRPr="00FF37CC">
              <w:rPr>
                <w:szCs w:val="24"/>
              </w:rPr>
              <w:t>Y</w:t>
            </w:r>
          </w:p>
        </w:tc>
        <w:tc>
          <w:tcPr>
            <w:tcW w:w="540" w:type="dxa"/>
          </w:tcPr>
          <w:p w14:paraId="0369310F" w14:textId="77777777" w:rsidR="00A726BF" w:rsidRPr="00FF37CC" w:rsidRDefault="00A726BF" w:rsidP="00E821FE">
            <w:pPr>
              <w:pStyle w:val="Sothutu-1so"/>
              <w:spacing w:before="120" w:after="120" w:line="276" w:lineRule="auto"/>
              <w:jc w:val="center"/>
              <w:rPr>
                <w:szCs w:val="24"/>
              </w:rPr>
            </w:pPr>
            <w:r>
              <w:rPr>
                <w:szCs w:val="24"/>
              </w:rPr>
              <w:t>N</w:t>
            </w:r>
          </w:p>
        </w:tc>
        <w:tc>
          <w:tcPr>
            <w:tcW w:w="7380" w:type="dxa"/>
          </w:tcPr>
          <w:p w14:paraId="758BB848" w14:textId="77777777" w:rsidR="00A726BF" w:rsidRPr="0082406F" w:rsidRDefault="00A726BF" w:rsidP="00E821FE">
            <w:pPr>
              <w:pStyle w:val="Sothutu-1so"/>
              <w:spacing w:before="120" w:after="120" w:line="360" w:lineRule="auto"/>
              <w:jc w:val="left"/>
              <w:rPr>
                <w:szCs w:val="24"/>
              </w:rPr>
            </w:pPr>
            <w:r w:rsidRPr="0082406F">
              <w:rPr>
                <w:szCs w:val="24"/>
              </w:rPr>
              <w:t>Mặc định là phòng/ban chọn khi đăng nhập</w:t>
            </w:r>
          </w:p>
        </w:tc>
      </w:tr>
      <w:tr w:rsidR="00A726BF" w:rsidRPr="00FF37CC" w14:paraId="7DAB043C" w14:textId="77777777" w:rsidTr="00146097">
        <w:trPr>
          <w:cantSplit/>
          <w:trHeight w:val="827"/>
        </w:trPr>
        <w:tc>
          <w:tcPr>
            <w:tcW w:w="1800" w:type="dxa"/>
          </w:tcPr>
          <w:p w14:paraId="12604236" w14:textId="77777777" w:rsidR="00A726BF" w:rsidRPr="00FF37CC" w:rsidRDefault="00A726BF" w:rsidP="00E821FE">
            <w:pPr>
              <w:ind w:left="0"/>
            </w:pPr>
            <w:r>
              <w:t>Loại chứng từ</w:t>
            </w:r>
          </w:p>
        </w:tc>
        <w:tc>
          <w:tcPr>
            <w:tcW w:w="1980" w:type="dxa"/>
          </w:tcPr>
          <w:p w14:paraId="11D8BA15" w14:textId="77777777" w:rsidR="00A726BF" w:rsidRPr="00FF37CC" w:rsidRDefault="00A726BF" w:rsidP="00E821FE">
            <w:pPr>
              <w:ind w:left="0"/>
            </w:pPr>
            <w:r>
              <w:rPr>
                <w:szCs w:val="24"/>
              </w:rPr>
              <w:t>C_Document_Type_ID</w:t>
            </w:r>
          </w:p>
        </w:tc>
        <w:tc>
          <w:tcPr>
            <w:tcW w:w="1417" w:type="dxa"/>
          </w:tcPr>
          <w:p w14:paraId="42676E67" w14:textId="77777777" w:rsidR="00A726BF" w:rsidRDefault="00A726BF" w:rsidP="00E821FE">
            <w:pPr>
              <w:ind w:left="0"/>
            </w:pPr>
            <w:r w:rsidRPr="00FF37CC">
              <w:t>String</w:t>
            </w:r>
          </w:p>
          <w:p w14:paraId="150336CB" w14:textId="77777777" w:rsidR="00A726BF" w:rsidRPr="002714DC" w:rsidRDefault="00A726BF" w:rsidP="00E821FE">
            <w:pPr>
              <w:ind w:left="0"/>
            </w:pPr>
            <w:r>
              <w:t>CL</w:t>
            </w:r>
          </w:p>
        </w:tc>
        <w:tc>
          <w:tcPr>
            <w:tcW w:w="630" w:type="dxa"/>
          </w:tcPr>
          <w:p w14:paraId="3759C743" w14:textId="77777777" w:rsidR="00A726BF" w:rsidRPr="00FF37CC" w:rsidRDefault="00A726BF" w:rsidP="00E821FE">
            <w:pPr>
              <w:pStyle w:val="Sothutu-1so"/>
              <w:spacing w:before="120" w:after="120" w:line="276" w:lineRule="auto"/>
              <w:jc w:val="left"/>
              <w:rPr>
                <w:szCs w:val="24"/>
              </w:rPr>
            </w:pPr>
            <w:r>
              <w:rPr>
                <w:szCs w:val="24"/>
              </w:rPr>
              <w:t>20</w:t>
            </w:r>
          </w:p>
        </w:tc>
        <w:tc>
          <w:tcPr>
            <w:tcW w:w="540" w:type="dxa"/>
          </w:tcPr>
          <w:p w14:paraId="0A3E340E" w14:textId="77777777" w:rsidR="00A726BF" w:rsidRPr="00FF37CC" w:rsidRDefault="00A726BF" w:rsidP="00E821FE">
            <w:pPr>
              <w:pStyle w:val="Sothutu-1so"/>
              <w:spacing w:before="120" w:after="120" w:line="276" w:lineRule="auto"/>
              <w:jc w:val="left"/>
              <w:rPr>
                <w:szCs w:val="24"/>
              </w:rPr>
            </w:pPr>
            <w:r>
              <w:rPr>
                <w:szCs w:val="24"/>
              </w:rPr>
              <w:t>Y</w:t>
            </w:r>
          </w:p>
        </w:tc>
        <w:tc>
          <w:tcPr>
            <w:tcW w:w="450" w:type="dxa"/>
          </w:tcPr>
          <w:p w14:paraId="0F5FA0FB" w14:textId="77777777" w:rsidR="00A726BF" w:rsidRPr="00FF37CC" w:rsidRDefault="00A726BF" w:rsidP="00E821FE">
            <w:pPr>
              <w:pStyle w:val="Sothutu-1so"/>
              <w:spacing w:before="120" w:after="120" w:line="276" w:lineRule="auto"/>
              <w:jc w:val="left"/>
              <w:rPr>
                <w:szCs w:val="24"/>
              </w:rPr>
            </w:pPr>
            <w:r>
              <w:rPr>
                <w:szCs w:val="24"/>
              </w:rPr>
              <w:t>Y</w:t>
            </w:r>
          </w:p>
        </w:tc>
        <w:tc>
          <w:tcPr>
            <w:tcW w:w="540" w:type="dxa"/>
          </w:tcPr>
          <w:p w14:paraId="62AF70E2" w14:textId="77777777" w:rsidR="00A726BF" w:rsidRDefault="00A726BF" w:rsidP="00E821FE">
            <w:pPr>
              <w:pStyle w:val="Sothutu-1so"/>
              <w:spacing w:before="120" w:after="120" w:line="276" w:lineRule="auto"/>
              <w:jc w:val="center"/>
              <w:rPr>
                <w:szCs w:val="24"/>
              </w:rPr>
            </w:pPr>
            <w:r>
              <w:rPr>
                <w:szCs w:val="24"/>
              </w:rPr>
              <w:t>N</w:t>
            </w:r>
          </w:p>
        </w:tc>
        <w:tc>
          <w:tcPr>
            <w:tcW w:w="7380" w:type="dxa"/>
          </w:tcPr>
          <w:p w14:paraId="7F8A74AD" w14:textId="2E5EC14B" w:rsidR="00A726BF" w:rsidRPr="0082406F" w:rsidRDefault="00B55BA6" w:rsidP="00E821FE">
            <w:pPr>
              <w:pStyle w:val="Sothutu-1so"/>
              <w:spacing w:before="120" w:after="120" w:line="276" w:lineRule="auto"/>
              <w:jc w:val="left"/>
              <w:rPr>
                <w:szCs w:val="24"/>
              </w:rPr>
            </w:pPr>
            <w:r w:rsidRPr="0082406F">
              <w:rPr>
                <w:szCs w:val="24"/>
              </w:rPr>
              <w:t>Mặc định là “Bảng tổng hợp thanh toán”</w:t>
            </w:r>
          </w:p>
        </w:tc>
      </w:tr>
      <w:tr w:rsidR="00A726BF" w:rsidRPr="00FF37CC" w14:paraId="55E5E3DC" w14:textId="77777777" w:rsidTr="00146097">
        <w:trPr>
          <w:cantSplit/>
          <w:trHeight w:val="827"/>
        </w:trPr>
        <w:tc>
          <w:tcPr>
            <w:tcW w:w="1800" w:type="dxa"/>
          </w:tcPr>
          <w:p w14:paraId="24CE6783" w14:textId="12666A7F" w:rsidR="00A726BF" w:rsidRPr="00FF37CC" w:rsidRDefault="00A726BF" w:rsidP="00E821FE">
            <w:pPr>
              <w:ind w:left="0"/>
            </w:pPr>
            <w:r>
              <w:rPr>
                <w:szCs w:val="24"/>
              </w:rPr>
              <w:lastRenderedPageBreak/>
              <w:t xml:space="preserve">Loại </w:t>
            </w:r>
            <w:r w:rsidR="00C874BF">
              <w:rPr>
                <w:szCs w:val="24"/>
              </w:rPr>
              <w:t>bảng THTT</w:t>
            </w:r>
          </w:p>
        </w:tc>
        <w:tc>
          <w:tcPr>
            <w:tcW w:w="1980" w:type="dxa"/>
          </w:tcPr>
          <w:p w14:paraId="1D65CDDB" w14:textId="36117031" w:rsidR="00A726BF" w:rsidRPr="00FF37CC" w:rsidRDefault="00991B33" w:rsidP="00E821FE">
            <w:pPr>
              <w:ind w:left="0"/>
            </w:pPr>
            <w:r>
              <w:t>TYPE</w:t>
            </w:r>
          </w:p>
        </w:tc>
        <w:tc>
          <w:tcPr>
            <w:tcW w:w="1417" w:type="dxa"/>
          </w:tcPr>
          <w:p w14:paraId="6597060D" w14:textId="77777777" w:rsidR="00A726BF" w:rsidRDefault="00A726BF" w:rsidP="00E821FE">
            <w:pPr>
              <w:ind w:left="0"/>
            </w:pPr>
            <w:r>
              <w:t xml:space="preserve">String </w:t>
            </w:r>
          </w:p>
          <w:p w14:paraId="6DD0031A" w14:textId="77777777" w:rsidR="00A726BF" w:rsidRDefault="00A726BF" w:rsidP="00E821FE">
            <w:pPr>
              <w:ind w:left="0"/>
            </w:pPr>
            <w:r>
              <w:t>CL</w:t>
            </w:r>
          </w:p>
          <w:p w14:paraId="6013E93D" w14:textId="77777777" w:rsidR="00A726BF" w:rsidRPr="00FF37CC" w:rsidRDefault="00A726BF" w:rsidP="00E821FE">
            <w:pPr>
              <w:ind w:left="0"/>
            </w:pPr>
            <w:r>
              <w:t>AC</w:t>
            </w:r>
          </w:p>
        </w:tc>
        <w:tc>
          <w:tcPr>
            <w:tcW w:w="630" w:type="dxa"/>
          </w:tcPr>
          <w:p w14:paraId="76E7BF78" w14:textId="77777777" w:rsidR="00A726BF" w:rsidRPr="00FF37CC" w:rsidRDefault="00A726BF" w:rsidP="00E821FE">
            <w:pPr>
              <w:pStyle w:val="Sothutu-1so"/>
              <w:spacing w:before="120" w:after="120" w:line="276" w:lineRule="auto"/>
              <w:jc w:val="left"/>
              <w:rPr>
                <w:szCs w:val="24"/>
              </w:rPr>
            </w:pPr>
            <w:r>
              <w:rPr>
                <w:szCs w:val="24"/>
              </w:rPr>
              <w:t>20</w:t>
            </w:r>
          </w:p>
        </w:tc>
        <w:tc>
          <w:tcPr>
            <w:tcW w:w="540" w:type="dxa"/>
          </w:tcPr>
          <w:p w14:paraId="33A95787"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028FB67B" w14:textId="398FF822" w:rsidR="00A726BF" w:rsidRPr="00FF37CC" w:rsidRDefault="00C800DF" w:rsidP="00E821FE">
            <w:pPr>
              <w:pStyle w:val="Sothutu-1so"/>
              <w:spacing w:before="120" w:after="120" w:line="276" w:lineRule="auto"/>
              <w:jc w:val="left"/>
              <w:rPr>
                <w:szCs w:val="24"/>
              </w:rPr>
            </w:pPr>
            <w:r>
              <w:rPr>
                <w:szCs w:val="24"/>
              </w:rPr>
              <w:t>Y</w:t>
            </w:r>
          </w:p>
        </w:tc>
        <w:tc>
          <w:tcPr>
            <w:tcW w:w="540" w:type="dxa"/>
          </w:tcPr>
          <w:p w14:paraId="5E583764" w14:textId="77777777" w:rsidR="00A726BF" w:rsidRPr="00165004" w:rsidRDefault="00A726BF" w:rsidP="00E821FE">
            <w:pPr>
              <w:pStyle w:val="Sothutu-1so"/>
              <w:spacing w:before="120" w:after="120" w:line="276" w:lineRule="auto"/>
              <w:jc w:val="center"/>
              <w:rPr>
                <w:szCs w:val="24"/>
              </w:rPr>
            </w:pPr>
            <w:r>
              <w:rPr>
                <w:szCs w:val="24"/>
              </w:rPr>
              <w:t>Y</w:t>
            </w:r>
          </w:p>
        </w:tc>
        <w:tc>
          <w:tcPr>
            <w:tcW w:w="7380" w:type="dxa"/>
          </w:tcPr>
          <w:p w14:paraId="74FDD98E" w14:textId="01F6B0DB" w:rsidR="00C874BF" w:rsidRPr="000F5197" w:rsidRDefault="00C874BF" w:rsidP="00E821FE">
            <w:pPr>
              <w:pStyle w:val="Sothutu-1so"/>
              <w:spacing w:before="120" w:after="120" w:line="276" w:lineRule="auto"/>
              <w:rPr>
                <w:szCs w:val="24"/>
              </w:rPr>
            </w:pPr>
            <w:r w:rsidRPr="000F5197">
              <w:rPr>
                <w:szCs w:val="24"/>
              </w:rPr>
              <w:t>Bao gồm các loại:</w:t>
            </w:r>
          </w:p>
          <w:p w14:paraId="201625A7" w14:textId="34FE473C" w:rsidR="00C874BF" w:rsidRPr="000F5197" w:rsidRDefault="00991B33" w:rsidP="004E37AB">
            <w:pPr>
              <w:pStyle w:val="Sothutu-1so"/>
              <w:numPr>
                <w:ilvl w:val="0"/>
                <w:numId w:val="26"/>
              </w:numPr>
              <w:spacing w:before="120" w:after="120" w:line="276" w:lineRule="auto"/>
              <w:rPr>
                <w:szCs w:val="24"/>
              </w:rPr>
            </w:pPr>
            <w:r>
              <w:rPr>
                <w:szCs w:val="24"/>
              </w:rPr>
              <w:t>‘0</w:t>
            </w:r>
            <w:proofErr w:type="gramStart"/>
            <w:r>
              <w:rPr>
                <w:szCs w:val="24"/>
              </w:rPr>
              <w:t>’ :</w:t>
            </w:r>
            <w:proofErr w:type="gramEnd"/>
            <w:r>
              <w:rPr>
                <w:szCs w:val="24"/>
              </w:rPr>
              <w:t xml:space="preserve"> </w:t>
            </w:r>
            <w:r w:rsidR="00C874BF" w:rsidRPr="000F5197">
              <w:rPr>
                <w:szCs w:val="24"/>
              </w:rPr>
              <w:t>Thanh toán cho đối tác</w:t>
            </w:r>
          </w:p>
          <w:p w14:paraId="4F8E6428" w14:textId="20030E29" w:rsidR="00C874BF" w:rsidRPr="000F5197" w:rsidRDefault="00991B33" w:rsidP="004E37AB">
            <w:pPr>
              <w:pStyle w:val="Sothutu-1so"/>
              <w:numPr>
                <w:ilvl w:val="0"/>
                <w:numId w:val="26"/>
              </w:numPr>
              <w:spacing w:before="120" w:after="120" w:line="276" w:lineRule="auto"/>
              <w:rPr>
                <w:szCs w:val="24"/>
              </w:rPr>
            </w:pPr>
            <w:r>
              <w:rPr>
                <w:szCs w:val="24"/>
              </w:rPr>
              <w:t>‘1</w:t>
            </w:r>
            <w:proofErr w:type="gramStart"/>
            <w:r>
              <w:rPr>
                <w:szCs w:val="24"/>
              </w:rPr>
              <w:t>’ :</w:t>
            </w:r>
            <w:r w:rsidR="00C874BF" w:rsidRPr="000F5197">
              <w:rPr>
                <w:szCs w:val="24"/>
              </w:rPr>
              <w:t>Hoàn</w:t>
            </w:r>
            <w:proofErr w:type="gramEnd"/>
            <w:r w:rsidR="00C874BF" w:rsidRPr="000F5197">
              <w:rPr>
                <w:szCs w:val="24"/>
              </w:rPr>
              <w:t xml:space="preserve"> ứng</w:t>
            </w:r>
          </w:p>
          <w:p w14:paraId="376B1AAE" w14:textId="61E33D3A" w:rsidR="00C874BF" w:rsidRPr="000F5197" w:rsidRDefault="00991B33" w:rsidP="004E37AB">
            <w:pPr>
              <w:pStyle w:val="Sothutu-1so"/>
              <w:numPr>
                <w:ilvl w:val="0"/>
                <w:numId w:val="26"/>
              </w:numPr>
              <w:spacing w:before="120" w:after="120" w:line="276" w:lineRule="auto"/>
              <w:rPr>
                <w:szCs w:val="24"/>
              </w:rPr>
            </w:pPr>
            <w:r>
              <w:rPr>
                <w:szCs w:val="24"/>
              </w:rPr>
              <w:t>‘2</w:t>
            </w:r>
            <w:proofErr w:type="gramStart"/>
            <w:r>
              <w:rPr>
                <w:szCs w:val="24"/>
              </w:rPr>
              <w:t>’ :</w:t>
            </w:r>
            <w:proofErr w:type="gramEnd"/>
            <w:r>
              <w:rPr>
                <w:szCs w:val="24"/>
              </w:rPr>
              <w:t xml:space="preserve"> </w:t>
            </w:r>
            <w:r w:rsidR="00C874BF" w:rsidRPr="000F5197">
              <w:rPr>
                <w:szCs w:val="24"/>
              </w:rPr>
              <w:t>Trực tiếp</w:t>
            </w:r>
          </w:p>
          <w:p w14:paraId="6CF0DFD2" w14:textId="1E418B5E" w:rsidR="00C874BF" w:rsidRDefault="00991B33" w:rsidP="004E37AB">
            <w:pPr>
              <w:pStyle w:val="Sothutu-1so"/>
              <w:numPr>
                <w:ilvl w:val="0"/>
                <w:numId w:val="26"/>
              </w:numPr>
              <w:spacing w:before="120" w:after="120" w:line="276" w:lineRule="auto"/>
              <w:rPr>
                <w:szCs w:val="24"/>
              </w:rPr>
            </w:pPr>
            <w:r>
              <w:rPr>
                <w:szCs w:val="24"/>
              </w:rPr>
              <w:t>‘3</w:t>
            </w:r>
            <w:proofErr w:type="gramStart"/>
            <w:r>
              <w:rPr>
                <w:szCs w:val="24"/>
              </w:rPr>
              <w:t>’ :</w:t>
            </w:r>
            <w:proofErr w:type="gramEnd"/>
            <w:r>
              <w:rPr>
                <w:szCs w:val="24"/>
              </w:rPr>
              <w:t xml:space="preserve"> </w:t>
            </w:r>
            <w:r w:rsidR="00C874BF" w:rsidRPr="000F5197">
              <w:rPr>
                <w:szCs w:val="24"/>
              </w:rPr>
              <w:t>Nhân công (chi phí)</w:t>
            </w:r>
          </w:p>
          <w:p w14:paraId="5B23123E" w14:textId="37DECEA2" w:rsidR="00991B33" w:rsidRDefault="00991B33" w:rsidP="004E37AB">
            <w:pPr>
              <w:pStyle w:val="Sothutu-1so"/>
              <w:numPr>
                <w:ilvl w:val="0"/>
                <w:numId w:val="26"/>
              </w:numPr>
              <w:spacing w:before="120" w:after="120" w:line="276" w:lineRule="auto"/>
              <w:rPr>
                <w:szCs w:val="24"/>
              </w:rPr>
            </w:pPr>
            <w:r>
              <w:rPr>
                <w:szCs w:val="24"/>
              </w:rPr>
              <w:t>‘4</w:t>
            </w:r>
            <w:proofErr w:type="gramStart"/>
            <w:r>
              <w:rPr>
                <w:szCs w:val="24"/>
              </w:rPr>
              <w:t>’ :</w:t>
            </w:r>
            <w:proofErr w:type="gramEnd"/>
            <w:r>
              <w:rPr>
                <w:szCs w:val="24"/>
              </w:rPr>
              <w:t xml:space="preserve"> </w:t>
            </w:r>
            <w:r w:rsidRPr="000F5197">
              <w:rPr>
                <w:szCs w:val="24"/>
              </w:rPr>
              <w:t>Nhân công (đầu tư)</w:t>
            </w:r>
          </w:p>
          <w:p w14:paraId="7951E5B2" w14:textId="297A6869" w:rsidR="00A726BF" w:rsidRPr="00C800DF" w:rsidRDefault="00991B33" w:rsidP="00C800DF">
            <w:pPr>
              <w:pStyle w:val="Sothutu-1so"/>
              <w:numPr>
                <w:ilvl w:val="0"/>
                <w:numId w:val="26"/>
              </w:numPr>
              <w:spacing w:before="120" w:after="120" w:line="276" w:lineRule="auto"/>
              <w:rPr>
                <w:szCs w:val="24"/>
              </w:rPr>
            </w:pPr>
            <w:r>
              <w:rPr>
                <w:szCs w:val="24"/>
              </w:rPr>
              <w:t xml:space="preserve">‘5’ : </w:t>
            </w:r>
            <w:r w:rsidRPr="00B96C84">
              <w:rPr>
                <w:color w:val="000000" w:themeColor="text1"/>
                <w:szCs w:val="24"/>
              </w:rPr>
              <w:t>Nhân công (dở dang)</w:t>
            </w:r>
          </w:p>
        </w:tc>
      </w:tr>
      <w:tr w:rsidR="00A726BF" w:rsidRPr="00FF37CC" w14:paraId="3CA2480D" w14:textId="77777777" w:rsidTr="00146097">
        <w:trPr>
          <w:cantSplit/>
          <w:trHeight w:val="827"/>
        </w:trPr>
        <w:tc>
          <w:tcPr>
            <w:tcW w:w="1800" w:type="dxa"/>
          </w:tcPr>
          <w:p w14:paraId="6F63550C" w14:textId="77777777" w:rsidR="00A726BF" w:rsidRPr="00FF37CC" w:rsidRDefault="00A726BF" w:rsidP="00E821FE">
            <w:pPr>
              <w:ind w:left="0"/>
            </w:pPr>
            <w:r>
              <w:t>Người yêu cầu</w:t>
            </w:r>
          </w:p>
        </w:tc>
        <w:tc>
          <w:tcPr>
            <w:tcW w:w="1980" w:type="dxa"/>
          </w:tcPr>
          <w:p w14:paraId="50C29D4D" w14:textId="77777777" w:rsidR="00A726BF" w:rsidRPr="00FF37CC" w:rsidRDefault="00A726BF" w:rsidP="00E821FE">
            <w:pPr>
              <w:ind w:left="0"/>
            </w:pPr>
            <w:r>
              <w:rPr>
                <w:szCs w:val="24"/>
              </w:rPr>
              <w:t>Requester_ID</w:t>
            </w:r>
          </w:p>
        </w:tc>
        <w:tc>
          <w:tcPr>
            <w:tcW w:w="1417" w:type="dxa"/>
          </w:tcPr>
          <w:p w14:paraId="55197B32" w14:textId="77777777" w:rsidR="00A726BF" w:rsidRDefault="00A726BF" w:rsidP="00E821FE">
            <w:pPr>
              <w:ind w:left="0"/>
            </w:pPr>
            <w:r>
              <w:t>String</w:t>
            </w:r>
          </w:p>
          <w:p w14:paraId="4D982067" w14:textId="77777777" w:rsidR="00A726BF" w:rsidRPr="00FF37CC" w:rsidRDefault="00A726BF" w:rsidP="00E821FE">
            <w:pPr>
              <w:ind w:left="0"/>
            </w:pPr>
            <w:r>
              <w:t>CL</w:t>
            </w:r>
          </w:p>
        </w:tc>
        <w:tc>
          <w:tcPr>
            <w:tcW w:w="630" w:type="dxa"/>
          </w:tcPr>
          <w:p w14:paraId="601FF731" w14:textId="77777777" w:rsidR="00A726BF" w:rsidRPr="00FF37CC" w:rsidRDefault="00A726BF" w:rsidP="00E821FE">
            <w:pPr>
              <w:pStyle w:val="Sothutu-1so"/>
              <w:spacing w:before="120" w:after="120" w:line="276" w:lineRule="auto"/>
              <w:jc w:val="left"/>
              <w:rPr>
                <w:szCs w:val="24"/>
              </w:rPr>
            </w:pPr>
            <w:r>
              <w:rPr>
                <w:szCs w:val="24"/>
              </w:rPr>
              <w:t>50</w:t>
            </w:r>
          </w:p>
        </w:tc>
        <w:tc>
          <w:tcPr>
            <w:tcW w:w="540" w:type="dxa"/>
          </w:tcPr>
          <w:p w14:paraId="455B0298"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4F7F5B5B" w14:textId="07D15986" w:rsidR="00A726BF" w:rsidRPr="00FF37CC" w:rsidRDefault="00C800DF" w:rsidP="00E821FE">
            <w:pPr>
              <w:pStyle w:val="Sothutu-1so"/>
              <w:spacing w:before="120" w:after="120" w:line="276" w:lineRule="auto"/>
              <w:jc w:val="left"/>
              <w:rPr>
                <w:szCs w:val="24"/>
              </w:rPr>
            </w:pPr>
            <w:r>
              <w:rPr>
                <w:szCs w:val="24"/>
              </w:rPr>
              <w:t>Y</w:t>
            </w:r>
          </w:p>
        </w:tc>
        <w:tc>
          <w:tcPr>
            <w:tcW w:w="540" w:type="dxa"/>
          </w:tcPr>
          <w:p w14:paraId="63E09F9A" w14:textId="77777777" w:rsidR="00A726BF" w:rsidRPr="00165004" w:rsidRDefault="00A726BF" w:rsidP="00E821FE">
            <w:pPr>
              <w:pStyle w:val="Sothutu-1so"/>
              <w:spacing w:before="120" w:after="120" w:line="276" w:lineRule="auto"/>
              <w:jc w:val="center"/>
              <w:rPr>
                <w:szCs w:val="24"/>
              </w:rPr>
            </w:pPr>
            <w:r>
              <w:rPr>
                <w:szCs w:val="24"/>
              </w:rPr>
              <w:t>Y</w:t>
            </w:r>
          </w:p>
        </w:tc>
        <w:tc>
          <w:tcPr>
            <w:tcW w:w="7380" w:type="dxa"/>
          </w:tcPr>
          <w:p w14:paraId="3B57C637" w14:textId="76B70611" w:rsidR="00A726BF" w:rsidRPr="000F5197" w:rsidRDefault="00A726BF" w:rsidP="00E821FE">
            <w:pPr>
              <w:pStyle w:val="Sothutu-1so"/>
              <w:spacing w:before="120" w:after="120" w:line="276" w:lineRule="auto"/>
              <w:rPr>
                <w:szCs w:val="24"/>
              </w:rPr>
            </w:pPr>
            <w:r w:rsidRPr="00160692">
              <w:rPr>
                <w:szCs w:val="24"/>
                <w:highlight w:val="yellow"/>
              </w:rPr>
              <w:t>Hiển thị danh sách user thuộc phòng/ban ở trên</w:t>
            </w:r>
            <w:r w:rsidR="00160692" w:rsidRPr="00160692">
              <w:rPr>
                <w:szCs w:val="24"/>
                <w:highlight w:val="yellow"/>
              </w:rPr>
              <w:t>+ Org*</w:t>
            </w:r>
          </w:p>
          <w:p w14:paraId="315BFBB5" w14:textId="77777777" w:rsidR="00A726BF" w:rsidRPr="000F5197" w:rsidRDefault="00A726BF" w:rsidP="00E821FE">
            <w:pPr>
              <w:pStyle w:val="Sothutu-1so"/>
              <w:spacing w:before="120" w:after="120" w:line="276" w:lineRule="auto"/>
              <w:rPr>
                <w:szCs w:val="24"/>
              </w:rPr>
            </w:pPr>
            <w:r w:rsidRPr="000F5197">
              <w:rPr>
                <w:szCs w:val="24"/>
              </w:rPr>
              <w:t>Nếu user đăng nhập nằm trong danh sách user phòng/ban đã chọn thì mặc định là user đăng nhập</w:t>
            </w:r>
          </w:p>
          <w:p w14:paraId="30D40C6C" w14:textId="77777777" w:rsidR="00A726BF" w:rsidRPr="000F5197" w:rsidRDefault="00A726BF" w:rsidP="00E821FE">
            <w:pPr>
              <w:pStyle w:val="Sothutu-1so"/>
              <w:spacing w:before="120" w:after="120" w:line="276" w:lineRule="auto"/>
              <w:rPr>
                <w:szCs w:val="24"/>
              </w:rPr>
            </w:pPr>
            <w:r w:rsidRPr="000F5197">
              <w:rPr>
                <w:szCs w:val="24"/>
              </w:rPr>
              <w:t>Mặc định trường c_bpartner_Id theo requester_id bằng việc map username của requester_id với employee_code của bảng bpartner, nếu tìm được nhiều hơn 1 c_bpartner thì ưu tiên lấy theo thứ tự:</w:t>
            </w:r>
          </w:p>
          <w:p w14:paraId="51ED5184" w14:textId="77777777" w:rsidR="00A726BF" w:rsidRPr="000F5197" w:rsidRDefault="00A726BF" w:rsidP="004E37AB">
            <w:pPr>
              <w:pStyle w:val="Sothutu-1so"/>
              <w:numPr>
                <w:ilvl w:val="0"/>
                <w:numId w:val="24"/>
              </w:numPr>
              <w:spacing w:before="120" w:after="120" w:line="276" w:lineRule="auto"/>
              <w:ind w:left="707"/>
              <w:rPr>
                <w:szCs w:val="24"/>
              </w:rPr>
            </w:pPr>
            <w:r w:rsidRPr="000F5197">
              <w:rPr>
                <w:szCs w:val="24"/>
              </w:rPr>
              <w:t>Trạng thái hiệu lực = ‘Y’</w:t>
            </w:r>
          </w:p>
          <w:p w14:paraId="185D1D55" w14:textId="77777777" w:rsidR="00A726BF" w:rsidRPr="000F5197" w:rsidRDefault="00A726BF" w:rsidP="004E37AB">
            <w:pPr>
              <w:pStyle w:val="Sothutu-1so"/>
              <w:numPr>
                <w:ilvl w:val="0"/>
                <w:numId w:val="24"/>
              </w:numPr>
              <w:spacing w:before="120" w:after="120" w:line="276" w:lineRule="auto"/>
              <w:ind w:left="707"/>
              <w:rPr>
                <w:szCs w:val="24"/>
              </w:rPr>
            </w:pPr>
            <w:r w:rsidRPr="000F5197">
              <w:rPr>
                <w:szCs w:val="24"/>
              </w:rPr>
              <w:t>Phòng ban trùng phòng/ban khai báo ở ad_user</w:t>
            </w:r>
          </w:p>
          <w:p w14:paraId="473AFA54" w14:textId="77777777" w:rsidR="00A726BF" w:rsidRPr="000F5197" w:rsidRDefault="00A726BF" w:rsidP="004E37AB">
            <w:pPr>
              <w:pStyle w:val="Sothutu-1so"/>
              <w:numPr>
                <w:ilvl w:val="0"/>
                <w:numId w:val="24"/>
              </w:numPr>
              <w:spacing w:before="120" w:after="120" w:line="276" w:lineRule="auto"/>
              <w:ind w:left="707"/>
              <w:jc w:val="left"/>
              <w:rPr>
                <w:szCs w:val="24"/>
              </w:rPr>
            </w:pPr>
            <w:r w:rsidRPr="000F5197">
              <w:rPr>
                <w:szCs w:val="24"/>
              </w:rPr>
              <w:t>Random</w:t>
            </w:r>
          </w:p>
        </w:tc>
      </w:tr>
      <w:tr w:rsidR="00B410F1" w:rsidRPr="00FF37CC" w14:paraId="63AC7E00" w14:textId="77777777" w:rsidTr="00146097">
        <w:trPr>
          <w:cantSplit/>
          <w:trHeight w:val="827"/>
        </w:trPr>
        <w:tc>
          <w:tcPr>
            <w:tcW w:w="1800" w:type="dxa"/>
          </w:tcPr>
          <w:p w14:paraId="1CFF6542" w14:textId="3B1342A0" w:rsidR="00B410F1" w:rsidRDefault="00B410F1" w:rsidP="00E821FE">
            <w:pPr>
              <w:ind w:left="0"/>
            </w:pPr>
            <w:r>
              <w:t>Email kế toán</w:t>
            </w:r>
          </w:p>
        </w:tc>
        <w:tc>
          <w:tcPr>
            <w:tcW w:w="1980" w:type="dxa"/>
          </w:tcPr>
          <w:p w14:paraId="0CDC502C" w14:textId="7A00F436" w:rsidR="00B410F1" w:rsidRDefault="00226222" w:rsidP="00E821FE">
            <w:pPr>
              <w:ind w:left="0"/>
              <w:rPr>
                <w:szCs w:val="24"/>
              </w:rPr>
            </w:pPr>
            <w:r w:rsidRPr="00226222">
              <w:rPr>
                <w:szCs w:val="24"/>
              </w:rPr>
              <w:t>EMAIL</w:t>
            </w:r>
          </w:p>
        </w:tc>
        <w:tc>
          <w:tcPr>
            <w:tcW w:w="1417" w:type="dxa"/>
          </w:tcPr>
          <w:p w14:paraId="7AFC6E7D" w14:textId="4F8181E6" w:rsidR="00B410F1" w:rsidRDefault="003F4A3A" w:rsidP="00E821FE">
            <w:pPr>
              <w:ind w:left="0"/>
            </w:pPr>
            <w:r>
              <w:t>String</w:t>
            </w:r>
          </w:p>
        </w:tc>
        <w:tc>
          <w:tcPr>
            <w:tcW w:w="630" w:type="dxa"/>
          </w:tcPr>
          <w:p w14:paraId="4127AEB1" w14:textId="23F632E5" w:rsidR="00B410F1" w:rsidRDefault="003F4A3A" w:rsidP="00E821FE">
            <w:pPr>
              <w:pStyle w:val="Sothutu-1so"/>
              <w:spacing w:before="120" w:after="120" w:line="276" w:lineRule="auto"/>
              <w:jc w:val="left"/>
              <w:rPr>
                <w:szCs w:val="24"/>
              </w:rPr>
            </w:pPr>
            <w:r>
              <w:rPr>
                <w:szCs w:val="24"/>
              </w:rPr>
              <w:t>50</w:t>
            </w:r>
          </w:p>
        </w:tc>
        <w:tc>
          <w:tcPr>
            <w:tcW w:w="540" w:type="dxa"/>
          </w:tcPr>
          <w:p w14:paraId="2A658AC1" w14:textId="3CF04BD5" w:rsidR="00B410F1" w:rsidRDefault="003F4A3A" w:rsidP="00E821FE">
            <w:pPr>
              <w:pStyle w:val="Sothutu-1so"/>
              <w:spacing w:before="120" w:after="120" w:line="276" w:lineRule="auto"/>
              <w:jc w:val="left"/>
              <w:rPr>
                <w:szCs w:val="24"/>
              </w:rPr>
            </w:pPr>
            <w:r>
              <w:rPr>
                <w:szCs w:val="24"/>
              </w:rPr>
              <w:t>N</w:t>
            </w:r>
          </w:p>
        </w:tc>
        <w:tc>
          <w:tcPr>
            <w:tcW w:w="450" w:type="dxa"/>
          </w:tcPr>
          <w:p w14:paraId="1488C869" w14:textId="175AD3E6" w:rsidR="00B410F1" w:rsidRDefault="003F4A3A" w:rsidP="00E821FE">
            <w:pPr>
              <w:pStyle w:val="Sothutu-1so"/>
              <w:spacing w:before="120" w:after="120" w:line="276" w:lineRule="auto"/>
              <w:jc w:val="left"/>
              <w:rPr>
                <w:szCs w:val="24"/>
              </w:rPr>
            </w:pPr>
            <w:r>
              <w:rPr>
                <w:szCs w:val="24"/>
              </w:rPr>
              <w:t>Y</w:t>
            </w:r>
          </w:p>
        </w:tc>
        <w:tc>
          <w:tcPr>
            <w:tcW w:w="540" w:type="dxa"/>
          </w:tcPr>
          <w:p w14:paraId="5E7D23C2" w14:textId="2D68D0E7" w:rsidR="00B410F1" w:rsidRDefault="003F4A3A" w:rsidP="00E821FE">
            <w:pPr>
              <w:pStyle w:val="Sothutu-1so"/>
              <w:spacing w:before="120" w:after="120" w:line="276" w:lineRule="auto"/>
              <w:jc w:val="center"/>
              <w:rPr>
                <w:szCs w:val="24"/>
              </w:rPr>
            </w:pPr>
            <w:r>
              <w:rPr>
                <w:szCs w:val="24"/>
              </w:rPr>
              <w:t>Y</w:t>
            </w:r>
          </w:p>
        </w:tc>
        <w:tc>
          <w:tcPr>
            <w:tcW w:w="7380" w:type="dxa"/>
          </w:tcPr>
          <w:p w14:paraId="01D1AB7D" w14:textId="77777777" w:rsidR="00B410F1" w:rsidRPr="00E05082" w:rsidRDefault="00B410F1" w:rsidP="00E821FE">
            <w:pPr>
              <w:pStyle w:val="Sothutu-1so"/>
              <w:spacing w:before="120" w:after="120" w:line="276" w:lineRule="auto"/>
              <w:rPr>
                <w:szCs w:val="24"/>
                <w:highlight w:val="yellow"/>
              </w:rPr>
            </w:pPr>
          </w:p>
        </w:tc>
      </w:tr>
      <w:tr w:rsidR="00A726BF" w:rsidRPr="00FF37CC" w14:paraId="0F090982" w14:textId="77777777" w:rsidTr="00146097">
        <w:trPr>
          <w:cantSplit/>
          <w:trHeight w:val="827"/>
        </w:trPr>
        <w:tc>
          <w:tcPr>
            <w:tcW w:w="1800" w:type="dxa"/>
          </w:tcPr>
          <w:p w14:paraId="38B2E4E7" w14:textId="77777777" w:rsidR="00A726BF" w:rsidRDefault="00A726BF" w:rsidP="00E821FE">
            <w:pPr>
              <w:ind w:left="0"/>
            </w:pPr>
            <w:r>
              <w:rPr>
                <w:szCs w:val="24"/>
              </w:rPr>
              <w:lastRenderedPageBreak/>
              <w:t>Số chứng từ</w:t>
            </w:r>
          </w:p>
        </w:tc>
        <w:tc>
          <w:tcPr>
            <w:tcW w:w="1980" w:type="dxa"/>
          </w:tcPr>
          <w:p w14:paraId="42044503" w14:textId="77777777" w:rsidR="00A726BF" w:rsidRDefault="00A726BF" w:rsidP="00E821FE">
            <w:pPr>
              <w:ind w:left="0"/>
            </w:pPr>
            <w:r>
              <w:rPr>
                <w:szCs w:val="24"/>
              </w:rPr>
              <w:t>Document_No</w:t>
            </w:r>
          </w:p>
        </w:tc>
        <w:tc>
          <w:tcPr>
            <w:tcW w:w="1417" w:type="dxa"/>
          </w:tcPr>
          <w:p w14:paraId="38D86ECA" w14:textId="77777777" w:rsidR="00A726BF" w:rsidRDefault="00A726BF" w:rsidP="00E821FE">
            <w:pPr>
              <w:ind w:left="0"/>
            </w:pPr>
            <w:r>
              <w:t>String</w:t>
            </w:r>
          </w:p>
          <w:p w14:paraId="621F0808" w14:textId="77777777" w:rsidR="00A726BF" w:rsidRDefault="00A726BF" w:rsidP="00E821FE">
            <w:pPr>
              <w:ind w:left="0"/>
            </w:pPr>
            <w:r>
              <w:t>Text Box</w:t>
            </w:r>
          </w:p>
        </w:tc>
        <w:tc>
          <w:tcPr>
            <w:tcW w:w="630" w:type="dxa"/>
          </w:tcPr>
          <w:p w14:paraId="5B841424"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75057EDE"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6EE10A06"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4A4A804A"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27287751" w14:textId="77777777" w:rsidR="00A726BF" w:rsidRDefault="00A726BF" w:rsidP="00E821FE">
            <w:pPr>
              <w:pStyle w:val="Sothutu-1so"/>
              <w:spacing w:before="120" w:after="120" w:line="276" w:lineRule="auto"/>
              <w:rPr>
                <w:szCs w:val="24"/>
              </w:rPr>
            </w:pPr>
            <w:r>
              <w:rPr>
                <w:szCs w:val="24"/>
              </w:rPr>
              <w:t>Tự sinh theo cấu hình</w:t>
            </w:r>
          </w:p>
          <w:p w14:paraId="56762F7F" w14:textId="77777777" w:rsidR="00A726BF" w:rsidRDefault="00A726BF" w:rsidP="00E821FE">
            <w:pPr>
              <w:pStyle w:val="Sothutu-1so"/>
              <w:spacing w:before="120" w:after="120" w:line="276" w:lineRule="auto"/>
              <w:jc w:val="left"/>
              <w:rPr>
                <w:szCs w:val="24"/>
              </w:rPr>
            </w:pPr>
            <w:r>
              <w:rPr>
                <w:szCs w:val="24"/>
              </w:rPr>
              <w:t>Số duy nhất trên toàn hệ thống</w:t>
            </w:r>
          </w:p>
        </w:tc>
      </w:tr>
      <w:tr w:rsidR="00A726BF" w:rsidRPr="00FF37CC" w14:paraId="1F1FA396" w14:textId="77777777" w:rsidTr="00146097">
        <w:trPr>
          <w:cantSplit/>
          <w:trHeight w:val="827"/>
        </w:trPr>
        <w:tc>
          <w:tcPr>
            <w:tcW w:w="1800" w:type="dxa"/>
          </w:tcPr>
          <w:p w14:paraId="68BE890E" w14:textId="547A7303" w:rsidR="00A726BF" w:rsidRDefault="003F4A3A" w:rsidP="00E821FE">
            <w:pPr>
              <w:ind w:left="0"/>
              <w:rPr>
                <w:szCs w:val="24"/>
              </w:rPr>
            </w:pPr>
            <w:r>
              <w:rPr>
                <w:szCs w:val="24"/>
              </w:rPr>
              <w:t>Ngày chứng từ</w:t>
            </w:r>
          </w:p>
        </w:tc>
        <w:tc>
          <w:tcPr>
            <w:tcW w:w="1980" w:type="dxa"/>
          </w:tcPr>
          <w:p w14:paraId="709CCD34" w14:textId="77777777" w:rsidR="00A726BF" w:rsidRDefault="00A726BF" w:rsidP="00E821FE">
            <w:pPr>
              <w:ind w:left="0"/>
              <w:rPr>
                <w:szCs w:val="24"/>
              </w:rPr>
            </w:pPr>
            <w:r>
              <w:rPr>
                <w:szCs w:val="24"/>
              </w:rPr>
              <w:t>Trans_Date</w:t>
            </w:r>
          </w:p>
        </w:tc>
        <w:tc>
          <w:tcPr>
            <w:tcW w:w="1417" w:type="dxa"/>
          </w:tcPr>
          <w:p w14:paraId="4A792C0A" w14:textId="77777777" w:rsidR="00A726BF" w:rsidRDefault="00A726BF" w:rsidP="00E821FE">
            <w:pPr>
              <w:ind w:left="0"/>
            </w:pPr>
            <w:r>
              <w:t>Date</w:t>
            </w:r>
          </w:p>
          <w:p w14:paraId="259B680E" w14:textId="77777777" w:rsidR="00A726BF" w:rsidRDefault="00A726BF" w:rsidP="00E821FE">
            <w:pPr>
              <w:ind w:left="0"/>
            </w:pPr>
            <w:r>
              <w:t>Calendar</w:t>
            </w:r>
          </w:p>
        </w:tc>
        <w:tc>
          <w:tcPr>
            <w:tcW w:w="630" w:type="dxa"/>
          </w:tcPr>
          <w:p w14:paraId="55F3B48E" w14:textId="77777777" w:rsidR="00A726BF" w:rsidRDefault="00A726BF" w:rsidP="00E821FE">
            <w:pPr>
              <w:pStyle w:val="Sothutu-1so"/>
              <w:spacing w:before="120" w:after="120" w:line="276" w:lineRule="auto"/>
              <w:jc w:val="left"/>
              <w:rPr>
                <w:szCs w:val="24"/>
              </w:rPr>
            </w:pPr>
          </w:p>
        </w:tc>
        <w:tc>
          <w:tcPr>
            <w:tcW w:w="540" w:type="dxa"/>
          </w:tcPr>
          <w:p w14:paraId="016292C4"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3DA52140" w14:textId="77777777" w:rsidR="00A726BF" w:rsidRDefault="00A726BF" w:rsidP="00E821FE">
            <w:pPr>
              <w:pStyle w:val="Sothutu-1so"/>
              <w:spacing w:before="120" w:after="120" w:line="276" w:lineRule="auto"/>
              <w:jc w:val="left"/>
              <w:rPr>
                <w:szCs w:val="24"/>
              </w:rPr>
            </w:pPr>
            <w:r>
              <w:rPr>
                <w:szCs w:val="24"/>
              </w:rPr>
              <w:t>Y</w:t>
            </w:r>
          </w:p>
        </w:tc>
        <w:tc>
          <w:tcPr>
            <w:tcW w:w="540" w:type="dxa"/>
          </w:tcPr>
          <w:p w14:paraId="02F9690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53DCE49" w14:textId="00766D31" w:rsidR="00A726BF" w:rsidRDefault="009B01ED" w:rsidP="00E821FE">
            <w:pPr>
              <w:pStyle w:val="Sothutu-1so"/>
              <w:spacing w:before="120" w:after="120" w:line="276" w:lineRule="auto"/>
              <w:rPr>
                <w:szCs w:val="24"/>
              </w:rPr>
            </w:pPr>
            <w:r w:rsidRPr="00CB6D4E">
              <w:rPr>
                <w:szCs w:val="24"/>
              </w:rPr>
              <w:t>Khi sửa ngày chứng từ nếu ngày chứng từ &lt; ngày lập tờ trình thì xóa tờ trình đi.</w:t>
            </w:r>
          </w:p>
        </w:tc>
      </w:tr>
      <w:tr w:rsidR="00A726BF" w:rsidRPr="00FF37CC" w14:paraId="7F0FD0B0" w14:textId="77777777" w:rsidTr="00146097">
        <w:trPr>
          <w:cantSplit/>
          <w:trHeight w:val="827"/>
        </w:trPr>
        <w:tc>
          <w:tcPr>
            <w:tcW w:w="1800" w:type="dxa"/>
          </w:tcPr>
          <w:p w14:paraId="1BD36C8A" w14:textId="77777777" w:rsidR="00A726BF" w:rsidRDefault="00A726BF" w:rsidP="00E821FE">
            <w:pPr>
              <w:ind w:left="0"/>
              <w:rPr>
                <w:szCs w:val="24"/>
              </w:rPr>
            </w:pPr>
            <w:r>
              <w:rPr>
                <w:szCs w:val="24"/>
              </w:rPr>
              <w:t>Nội dung</w:t>
            </w:r>
          </w:p>
        </w:tc>
        <w:tc>
          <w:tcPr>
            <w:tcW w:w="1980" w:type="dxa"/>
          </w:tcPr>
          <w:p w14:paraId="18F7A2B5" w14:textId="77777777" w:rsidR="00A726BF" w:rsidRDefault="00A726BF" w:rsidP="00E821FE">
            <w:pPr>
              <w:ind w:left="0"/>
              <w:rPr>
                <w:szCs w:val="24"/>
              </w:rPr>
            </w:pPr>
            <w:r>
              <w:rPr>
                <w:szCs w:val="24"/>
              </w:rPr>
              <w:t>Description</w:t>
            </w:r>
          </w:p>
        </w:tc>
        <w:tc>
          <w:tcPr>
            <w:tcW w:w="1417" w:type="dxa"/>
          </w:tcPr>
          <w:p w14:paraId="6F29B28C" w14:textId="77777777" w:rsidR="00A726BF" w:rsidRDefault="00A726BF" w:rsidP="00E821FE">
            <w:pPr>
              <w:ind w:left="0"/>
            </w:pPr>
            <w:r>
              <w:t>String</w:t>
            </w:r>
          </w:p>
          <w:p w14:paraId="2DB398ED" w14:textId="77777777" w:rsidR="00A726BF" w:rsidRDefault="00A726BF" w:rsidP="00E821FE">
            <w:pPr>
              <w:ind w:left="0"/>
            </w:pPr>
            <w:r>
              <w:t>Text Box</w:t>
            </w:r>
          </w:p>
        </w:tc>
        <w:tc>
          <w:tcPr>
            <w:tcW w:w="630" w:type="dxa"/>
          </w:tcPr>
          <w:p w14:paraId="5DFE7D82" w14:textId="77777777" w:rsidR="00A726BF" w:rsidRDefault="00A726BF" w:rsidP="00E821FE">
            <w:pPr>
              <w:pStyle w:val="Sothutu-1so"/>
              <w:spacing w:before="120" w:after="120" w:line="276" w:lineRule="auto"/>
              <w:jc w:val="left"/>
              <w:rPr>
                <w:szCs w:val="24"/>
              </w:rPr>
            </w:pPr>
            <w:r>
              <w:rPr>
                <w:szCs w:val="24"/>
              </w:rPr>
              <w:t>250</w:t>
            </w:r>
          </w:p>
        </w:tc>
        <w:tc>
          <w:tcPr>
            <w:tcW w:w="540" w:type="dxa"/>
          </w:tcPr>
          <w:p w14:paraId="0721D406"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37CF9DF5"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32EB873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10AE0559" w14:textId="77777777" w:rsidR="00A726BF" w:rsidRDefault="00A726BF" w:rsidP="00E821FE">
            <w:pPr>
              <w:pStyle w:val="Sothutu-1so"/>
              <w:spacing w:before="120" w:after="120" w:line="276" w:lineRule="auto"/>
              <w:rPr>
                <w:szCs w:val="24"/>
              </w:rPr>
            </w:pPr>
          </w:p>
        </w:tc>
      </w:tr>
      <w:tr w:rsidR="00A726BF" w:rsidRPr="00FF37CC" w14:paraId="4D33DCE3" w14:textId="77777777" w:rsidTr="00146097">
        <w:trPr>
          <w:cantSplit/>
          <w:trHeight w:val="827"/>
        </w:trPr>
        <w:tc>
          <w:tcPr>
            <w:tcW w:w="1800" w:type="dxa"/>
          </w:tcPr>
          <w:p w14:paraId="1CC5FA55" w14:textId="30566833" w:rsidR="00A726BF" w:rsidRDefault="009B01ED" w:rsidP="00E821FE">
            <w:pPr>
              <w:ind w:left="0"/>
              <w:rPr>
                <w:szCs w:val="24"/>
              </w:rPr>
            </w:pPr>
            <w:r>
              <w:rPr>
                <w:szCs w:val="24"/>
              </w:rPr>
              <w:t>Yếu tố chi phí</w:t>
            </w:r>
          </w:p>
        </w:tc>
        <w:tc>
          <w:tcPr>
            <w:tcW w:w="1980" w:type="dxa"/>
          </w:tcPr>
          <w:p w14:paraId="7221553C" w14:textId="7B861548" w:rsidR="00A726BF" w:rsidRDefault="009B01ED" w:rsidP="00E821FE">
            <w:pPr>
              <w:ind w:left="0"/>
              <w:rPr>
                <w:szCs w:val="24"/>
              </w:rPr>
            </w:pPr>
            <w:r>
              <w:rPr>
                <w:szCs w:val="24"/>
              </w:rPr>
              <w:t>C_Cost_Category_ID</w:t>
            </w:r>
          </w:p>
        </w:tc>
        <w:tc>
          <w:tcPr>
            <w:tcW w:w="1417" w:type="dxa"/>
          </w:tcPr>
          <w:p w14:paraId="208FE40D" w14:textId="77777777" w:rsidR="00A726BF" w:rsidRDefault="006F0DEA" w:rsidP="00E821FE">
            <w:pPr>
              <w:ind w:left="0"/>
            </w:pPr>
            <w:r>
              <w:t>String</w:t>
            </w:r>
          </w:p>
          <w:p w14:paraId="562411EB" w14:textId="69DAA7EC" w:rsidR="006F0DEA" w:rsidRDefault="006F0DEA" w:rsidP="00E821FE">
            <w:pPr>
              <w:ind w:left="0"/>
            </w:pPr>
            <w:r>
              <w:t>SL</w:t>
            </w:r>
          </w:p>
        </w:tc>
        <w:tc>
          <w:tcPr>
            <w:tcW w:w="630" w:type="dxa"/>
          </w:tcPr>
          <w:p w14:paraId="40D05237" w14:textId="2E99339A" w:rsidR="00A726BF" w:rsidRDefault="006F0DEA" w:rsidP="00E821FE">
            <w:pPr>
              <w:pStyle w:val="Sothutu-1so"/>
              <w:spacing w:before="120" w:after="120" w:line="276" w:lineRule="auto"/>
              <w:jc w:val="left"/>
              <w:rPr>
                <w:szCs w:val="24"/>
              </w:rPr>
            </w:pPr>
            <w:r>
              <w:rPr>
                <w:szCs w:val="24"/>
              </w:rPr>
              <w:t>100</w:t>
            </w:r>
          </w:p>
        </w:tc>
        <w:tc>
          <w:tcPr>
            <w:tcW w:w="540" w:type="dxa"/>
          </w:tcPr>
          <w:p w14:paraId="12EEECC3" w14:textId="164E5779" w:rsidR="00A726BF" w:rsidRDefault="006F0DEA" w:rsidP="00E821FE">
            <w:pPr>
              <w:pStyle w:val="Sothutu-1so"/>
              <w:spacing w:before="120" w:after="120" w:line="276" w:lineRule="auto"/>
              <w:jc w:val="left"/>
              <w:rPr>
                <w:szCs w:val="24"/>
              </w:rPr>
            </w:pPr>
            <w:r>
              <w:rPr>
                <w:szCs w:val="24"/>
              </w:rPr>
              <w:t>N</w:t>
            </w:r>
          </w:p>
        </w:tc>
        <w:tc>
          <w:tcPr>
            <w:tcW w:w="450" w:type="dxa"/>
          </w:tcPr>
          <w:p w14:paraId="72FDB414" w14:textId="229F1188" w:rsidR="00A726BF" w:rsidRDefault="006F0DEA" w:rsidP="00E821FE">
            <w:pPr>
              <w:pStyle w:val="Sothutu-1so"/>
              <w:spacing w:before="120" w:after="120" w:line="276" w:lineRule="auto"/>
              <w:jc w:val="left"/>
              <w:rPr>
                <w:szCs w:val="24"/>
              </w:rPr>
            </w:pPr>
            <w:r>
              <w:rPr>
                <w:szCs w:val="24"/>
              </w:rPr>
              <w:t>N</w:t>
            </w:r>
          </w:p>
        </w:tc>
        <w:tc>
          <w:tcPr>
            <w:tcW w:w="540" w:type="dxa"/>
          </w:tcPr>
          <w:p w14:paraId="09F248CC" w14:textId="575A2740" w:rsidR="00A726BF" w:rsidRDefault="006F0DEA" w:rsidP="00E821FE">
            <w:pPr>
              <w:pStyle w:val="Sothutu-1so"/>
              <w:spacing w:before="120" w:after="120" w:line="276" w:lineRule="auto"/>
              <w:jc w:val="center"/>
              <w:rPr>
                <w:szCs w:val="24"/>
              </w:rPr>
            </w:pPr>
            <w:r>
              <w:rPr>
                <w:szCs w:val="24"/>
              </w:rPr>
              <w:t>Y</w:t>
            </w:r>
          </w:p>
        </w:tc>
        <w:tc>
          <w:tcPr>
            <w:tcW w:w="7380" w:type="dxa"/>
          </w:tcPr>
          <w:p w14:paraId="57BDCB59" w14:textId="77777777" w:rsidR="006F0DEA" w:rsidRDefault="006F0DEA" w:rsidP="00E821FE">
            <w:pPr>
              <w:pStyle w:val="Sothutu-1so"/>
              <w:spacing w:before="120" w:after="120" w:line="276" w:lineRule="auto"/>
              <w:ind w:left="33" w:hanging="33"/>
              <w:rPr>
                <w:szCs w:val="24"/>
              </w:rPr>
            </w:pPr>
            <w:r>
              <w:rPr>
                <w:szCs w:val="24"/>
              </w:rPr>
              <w:t>Link tới danh mục yếu tố chi phí.</w:t>
            </w:r>
          </w:p>
          <w:p w14:paraId="2EDF7262" w14:textId="272EEB6D" w:rsidR="00A726BF" w:rsidRDefault="006F0DEA" w:rsidP="00E821FE">
            <w:pPr>
              <w:pStyle w:val="Sothutu-1so"/>
              <w:spacing w:before="120" w:after="120" w:line="276" w:lineRule="auto"/>
              <w:rPr>
                <w:szCs w:val="24"/>
              </w:rPr>
            </w:pPr>
            <w:r>
              <w:rPr>
                <w:szCs w:val="24"/>
              </w:rPr>
              <w:t>Sử dụng để lọc các hồ sơ cần sử dụng theo yếu tố chi phí</w:t>
            </w:r>
          </w:p>
        </w:tc>
      </w:tr>
      <w:tr w:rsidR="00A726BF" w:rsidRPr="00FF37CC" w14:paraId="2866DFE6" w14:textId="77777777" w:rsidTr="00146097">
        <w:trPr>
          <w:cantSplit/>
          <w:trHeight w:val="827"/>
        </w:trPr>
        <w:tc>
          <w:tcPr>
            <w:tcW w:w="14737" w:type="dxa"/>
            <w:gridSpan w:val="8"/>
          </w:tcPr>
          <w:p w14:paraId="05CD19E3" w14:textId="77777777" w:rsidR="00A726BF" w:rsidRPr="001E5A81" w:rsidRDefault="00A726BF" w:rsidP="00E821FE">
            <w:pPr>
              <w:pStyle w:val="Sothutu-1so"/>
              <w:spacing w:before="120" w:after="120" w:line="276" w:lineRule="auto"/>
              <w:rPr>
                <w:b/>
                <w:szCs w:val="24"/>
              </w:rPr>
            </w:pPr>
            <w:r w:rsidRPr="001E5A81">
              <w:rPr>
                <w:b/>
                <w:szCs w:val="24"/>
              </w:rPr>
              <w:t>Group: Thông tin số tiền</w:t>
            </w:r>
          </w:p>
        </w:tc>
      </w:tr>
      <w:tr w:rsidR="00A726BF" w:rsidRPr="00FF37CC" w14:paraId="0E5392A2" w14:textId="77777777" w:rsidTr="00F90F9C">
        <w:trPr>
          <w:cantSplit/>
          <w:trHeight w:val="827"/>
        </w:trPr>
        <w:tc>
          <w:tcPr>
            <w:tcW w:w="1800" w:type="dxa"/>
          </w:tcPr>
          <w:p w14:paraId="0DA84A82" w14:textId="2FD77D9C" w:rsidR="00F90F9C" w:rsidRDefault="00F90F9C" w:rsidP="00E821FE">
            <w:pPr>
              <w:ind w:left="0"/>
              <w:rPr>
                <w:szCs w:val="24"/>
              </w:rPr>
            </w:pPr>
            <w:r>
              <w:rPr>
                <w:szCs w:val="24"/>
              </w:rPr>
              <w:t>Tiền tệ</w:t>
            </w:r>
          </w:p>
        </w:tc>
        <w:tc>
          <w:tcPr>
            <w:tcW w:w="1980" w:type="dxa"/>
          </w:tcPr>
          <w:p w14:paraId="0C3F0970" w14:textId="08EA5414" w:rsidR="00A726BF" w:rsidRDefault="00F90F9C" w:rsidP="00E821FE">
            <w:pPr>
              <w:ind w:left="0"/>
              <w:rPr>
                <w:szCs w:val="24"/>
              </w:rPr>
            </w:pPr>
            <w:r w:rsidRPr="00CB6D4E">
              <w:rPr>
                <w:szCs w:val="24"/>
              </w:rPr>
              <w:t>C_CURRENCY_ID</w:t>
            </w:r>
          </w:p>
        </w:tc>
        <w:tc>
          <w:tcPr>
            <w:tcW w:w="1417" w:type="dxa"/>
          </w:tcPr>
          <w:p w14:paraId="6959C79B" w14:textId="6B8A9BCD" w:rsidR="00A726BF" w:rsidRDefault="00F90F9C" w:rsidP="00E821FE">
            <w:pPr>
              <w:ind w:left="0"/>
            </w:pPr>
            <w:r>
              <w:t>Number</w:t>
            </w:r>
          </w:p>
        </w:tc>
        <w:tc>
          <w:tcPr>
            <w:tcW w:w="630" w:type="dxa"/>
          </w:tcPr>
          <w:p w14:paraId="344B6ECF" w14:textId="0A214445" w:rsidR="00A726BF" w:rsidRDefault="00F90F9C" w:rsidP="00E821FE">
            <w:pPr>
              <w:pStyle w:val="Sothutu-1so"/>
              <w:spacing w:before="120" w:after="120" w:line="276" w:lineRule="auto"/>
              <w:jc w:val="left"/>
              <w:rPr>
                <w:szCs w:val="24"/>
              </w:rPr>
            </w:pPr>
            <w:r>
              <w:rPr>
                <w:szCs w:val="24"/>
              </w:rPr>
              <w:t>5</w:t>
            </w:r>
          </w:p>
        </w:tc>
        <w:tc>
          <w:tcPr>
            <w:tcW w:w="540" w:type="dxa"/>
          </w:tcPr>
          <w:p w14:paraId="4CE6CB72" w14:textId="04719AD2" w:rsidR="00A726BF" w:rsidRDefault="00712614" w:rsidP="00E821FE">
            <w:pPr>
              <w:pStyle w:val="Sothutu-1so"/>
              <w:spacing w:before="120" w:after="120" w:line="276" w:lineRule="auto"/>
              <w:jc w:val="left"/>
              <w:rPr>
                <w:szCs w:val="24"/>
              </w:rPr>
            </w:pPr>
            <w:r>
              <w:rPr>
                <w:szCs w:val="24"/>
              </w:rPr>
              <w:t>N</w:t>
            </w:r>
          </w:p>
        </w:tc>
        <w:tc>
          <w:tcPr>
            <w:tcW w:w="450" w:type="dxa"/>
          </w:tcPr>
          <w:p w14:paraId="4D17C2DC" w14:textId="5E9C6A45" w:rsidR="00A726BF" w:rsidRDefault="00712614" w:rsidP="00E821FE">
            <w:pPr>
              <w:pStyle w:val="Sothutu-1so"/>
              <w:spacing w:before="120" w:after="120" w:line="276" w:lineRule="auto"/>
              <w:jc w:val="left"/>
              <w:rPr>
                <w:szCs w:val="24"/>
              </w:rPr>
            </w:pPr>
            <w:r>
              <w:rPr>
                <w:szCs w:val="24"/>
              </w:rPr>
              <w:t>Y</w:t>
            </w:r>
          </w:p>
        </w:tc>
        <w:tc>
          <w:tcPr>
            <w:tcW w:w="540" w:type="dxa"/>
          </w:tcPr>
          <w:p w14:paraId="239B41B9" w14:textId="269F78A1" w:rsidR="00A726BF" w:rsidRDefault="00712614" w:rsidP="00E821FE">
            <w:pPr>
              <w:pStyle w:val="Sothutu-1so"/>
              <w:spacing w:before="120" w:after="120" w:line="276" w:lineRule="auto"/>
              <w:jc w:val="left"/>
              <w:rPr>
                <w:szCs w:val="24"/>
              </w:rPr>
            </w:pPr>
            <w:r>
              <w:rPr>
                <w:szCs w:val="24"/>
              </w:rPr>
              <w:t>Y</w:t>
            </w:r>
          </w:p>
        </w:tc>
        <w:tc>
          <w:tcPr>
            <w:tcW w:w="7380" w:type="dxa"/>
          </w:tcPr>
          <w:p w14:paraId="16351AD8" w14:textId="2863A90A" w:rsidR="00A726BF" w:rsidRPr="004C531E" w:rsidRDefault="00712614" w:rsidP="00E821FE">
            <w:pPr>
              <w:pStyle w:val="Sothutu-1so"/>
              <w:spacing w:before="120" w:after="120" w:line="276" w:lineRule="auto"/>
              <w:jc w:val="left"/>
              <w:rPr>
                <w:szCs w:val="24"/>
              </w:rPr>
            </w:pPr>
            <w:r>
              <w:rPr>
                <w:szCs w:val="24"/>
              </w:rPr>
              <w:t>Lọc những bản ghi active từ danh mục tiền tệ</w:t>
            </w:r>
          </w:p>
        </w:tc>
      </w:tr>
      <w:tr w:rsidR="00F90F9C" w:rsidRPr="00FF37CC" w14:paraId="6E3CCA71" w14:textId="77777777" w:rsidTr="00712614">
        <w:trPr>
          <w:cantSplit/>
          <w:trHeight w:val="827"/>
        </w:trPr>
        <w:tc>
          <w:tcPr>
            <w:tcW w:w="1800" w:type="dxa"/>
            <w:vAlign w:val="bottom"/>
          </w:tcPr>
          <w:p w14:paraId="2241BC3E" w14:textId="77777777" w:rsidR="00F90F9C" w:rsidRDefault="00F90F9C" w:rsidP="00E821FE">
            <w:pPr>
              <w:ind w:left="0"/>
              <w:rPr>
                <w:szCs w:val="24"/>
              </w:rPr>
            </w:pPr>
            <w:r w:rsidRPr="00311EE8">
              <w:rPr>
                <w:szCs w:val="24"/>
              </w:rPr>
              <w:t xml:space="preserve">Tổng tiền </w:t>
            </w:r>
            <w:r w:rsidR="00712614">
              <w:rPr>
                <w:szCs w:val="24"/>
              </w:rPr>
              <w:t>vật tư</w:t>
            </w:r>
          </w:p>
          <w:p w14:paraId="7FDC6844" w14:textId="0673C463" w:rsidR="00712614" w:rsidRPr="00311EE8" w:rsidRDefault="00712614" w:rsidP="00E821FE">
            <w:pPr>
              <w:ind w:left="0"/>
              <w:rPr>
                <w:szCs w:val="24"/>
              </w:rPr>
            </w:pPr>
          </w:p>
        </w:tc>
        <w:tc>
          <w:tcPr>
            <w:tcW w:w="1980" w:type="dxa"/>
          </w:tcPr>
          <w:p w14:paraId="459908A4" w14:textId="4EE88CD7" w:rsidR="00F90F9C" w:rsidRDefault="00712614" w:rsidP="00E821FE">
            <w:pPr>
              <w:ind w:left="0"/>
              <w:rPr>
                <w:szCs w:val="24"/>
              </w:rPr>
            </w:pPr>
            <w:r w:rsidRPr="00712614">
              <w:rPr>
                <w:szCs w:val="24"/>
              </w:rPr>
              <w:t>Material_Amount</w:t>
            </w:r>
          </w:p>
        </w:tc>
        <w:tc>
          <w:tcPr>
            <w:tcW w:w="1417" w:type="dxa"/>
          </w:tcPr>
          <w:p w14:paraId="1AED52DF" w14:textId="789F6E3E" w:rsidR="00F90F9C" w:rsidRDefault="00F90F9C" w:rsidP="00E821FE">
            <w:pPr>
              <w:ind w:left="0"/>
            </w:pPr>
            <w:r>
              <w:t>Number</w:t>
            </w:r>
          </w:p>
        </w:tc>
        <w:tc>
          <w:tcPr>
            <w:tcW w:w="630" w:type="dxa"/>
          </w:tcPr>
          <w:p w14:paraId="1D90FFF1" w14:textId="1755454D" w:rsidR="00F90F9C" w:rsidRDefault="00F90F9C" w:rsidP="00E821FE">
            <w:pPr>
              <w:pStyle w:val="Sothutu-1so"/>
              <w:spacing w:before="120" w:after="120" w:line="276" w:lineRule="auto"/>
              <w:jc w:val="left"/>
              <w:rPr>
                <w:szCs w:val="24"/>
              </w:rPr>
            </w:pPr>
            <w:r>
              <w:rPr>
                <w:szCs w:val="24"/>
              </w:rPr>
              <w:t>20</w:t>
            </w:r>
          </w:p>
        </w:tc>
        <w:tc>
          <w:tcPr>
            <w:tcW w:w="540" w:type="dxa"/>
          </w:tcPr>
          <w:p w14:paraId="5EB78C9A" w14:textId="3D50495B" w:rsidR="00F90F9C" w:rsidRDefault="00F90F9C" w:rsidP="00E821FE">
            <w:pPr>
              <w:pStyle w:val="Sothutu-1so"/>
              <w:spacing w:before="120" w:after="120" w:line="276" w:lineRule="auto"/>
              <w:jc w:val="left"/>
              <w:rPr>
                <w:szCs w:val="24"/>
              </w:rPr>
            </w:pPr>
            <w:r>
              <w:rPr>
                <w:szCs w:val="24"/>
              </w:rPr>
              <w:t>Y</w:t>
            </w:r>
          </w:p>
        </w:tc>
        <w:tc>
          <w:tcPr>
            <w:tcW w:w="450" w:type="dxa"/>
          </w:tcPr>
          <w:p w14:paraId="4299D7CC" w14:textId="4C1AEC3E" w:rsidR="00F90F9C" w:rsidRDefault="00F90F9C" w:rsidP="00E821FE">
            <w:pPr>
              <w:pStyle w:val="Sothutu-1so"/>
              <w:spacing w:before="120" w:after="120" w:line="276" w:lineRule="auto"/>
              <w:jc w:val="left"/>
              <w:rPr>
                <w:szCs w:val="24"/>
              </w:rPr>
            </w:pPr>
            <w:r>
              <w:rPr>
                <w:szCs w:val="24"/>
              </w:rPr>
              <w:t>N</w:t>
            </w:r>
          </w:p>
        </w:tc>
        <w:tc>
          <w:tcPr>
            <w:tcW w:w="540" w:type="dxa"/>
          </w:tcPr>
          <w:p w14:paraId="22F87D82" w14:textId="3FE5EB9A" w:rsidR="00F90F9C" w:rsidRDefault="00F90F9C" w:rsidP="00E821FE">
            <w:pPr>
              <w:pStyle w:val="Sothutu-1so"/>
              <w:spacing w:before="120" w:after="120" w:line="276" w:lineRule="auto"/>
              <w:jc w:val="center"/>
              <w:rPr>
                <w:szCs w:val="24"/>
              </w:rPr>
            </w:pPr>
            <w:r>
              <w:rPr>
                <w:szCs w:val="24"/>
              </w:rPr>
              <w:t>Y</w:t>
            </w:r>
          </w:p>
        </w:tc>
        <w:tc>
          <w:tcPr>
            <w:tcW w:w="7380" w:type="dxa"/>
          </w:tcPr>
          <w:p w14:paraId="7F8FC706" w14:textId="77777777" w:rsidR="005E3335" w:rsidRPr="00CF3D1A" w:rsidRDefault="005E3335" w:rsidP="00E821FE">
            <w:pPr>
              <w:pStyle w:val="Sothutu-1so"/>
              <w:spacing w:before="120" w:after="120" w:line="276" w:lineRule="auto"/>
              <w:rPr>
                <w:szCs w:val="24"/>
              </w:rPr>
            </w:pPr>
            <w:r w:rsidRPr="00CF3D1A">
              <w:rPr>
                <w:szCs w:val="24"/>
              </w:rPr>
              <w:t>Tổng tiền của tab quyết toán vật tư</w:t>
            </w:r>
          </w:p>
          <w:p w14:paraId="49D33162" w14:textId="77777777" w:rsidR="005E3335" w:rsidRPr="00CF3D1A" w:rsidRDefault="005E3335" w:rsidP="00E821FE">
            <w:pPr>
              <w:ind w:left="0" w:right="72"/>
              <w:rPr>
                <w:color w:val="000000" w:themeColor="text1"/>
                <w:szCs w:val="24"/>
              </w:rPr>
            </w:pPr>
            <w:r w:rsidRPr="00CF3D1A">
              <w:rPr>
                <w:color w:val="000000" w:themeColor="text1"/>
                <w:szCs w:val="24"/>
              </w:rPr>
              <w:t>Sum(M_CLEAR_INOUT.Amt)</w:t>
            </w:r>
          </w:p>
          <w:p w14:paraId="31F3BA3F" w14:textId="461A4E59" w:rsidR="00F90F9C" w:rsidRPr="004C531E" w:rsidRDefault="005E3335" w:rsidP="00E821FE">
            <w:pPr>
              <w:pStyle w:val="Sothutu-1so"/>
              <w:spacing w:before="120" w:after="120" w:line="276" w:lineRule="auto"/>
              <w:rPr>
                <w:szCs w:val="24"/>
              </w:rPr>
            </w:pPr>
            <w:r w:rsidRPr="00CF3D1A">
              <w:rPr>
                <w:szCs w:val="24"/>
              </w:rPr>
              <w:t>Chỉ hiển thị với bảng THTT nhân công đầu tư và nhân công chi phí</w:t>
            </w:r>
          </w:p>
        </w:tc>
      </w:tr>
      <w:tr w:rsidR="00A726BF" w:rsidRPr="00FF37CC" w14:paraId="4B6EDBF2" w14:textId="77777777" w:rsidTr="00146097">
        <w:trPr>
          <w:cantSplit/>
          <w:trHeight w:val="827"/>
        </w:trPr>
        <w:tc>
          <w:tcPr>
            <w:tcW w:w="1800" w:type="dxa"/>
            <w:vAlign w:val="bottom"/>
          </w:tcPr>
          <w:p w14:paraId="24898735" w14:textId="77777777" w:rsidR="00A726BF" w:rsidRDefault="00A726BF" w:rsidP="00E821FE">
            <w:pPr>
              <w:ind w:left="0"/>
              <w:rPr>
                <w:szCs w:val="24"/>
              </w:rPr>
            </w:pPr>
            <w:r w:rsidRPr="00311EE8">
              <w:rPr>
                <w:szCs w:val="24"/>
              </w:rPr>
              <w:t>Tổng tiền đề nghị</w:t>
            </w:r>
          </w:p>
        </w:tc>
        <w:tc>
          <w:tcPr>
            <w:tcW w:w="1980" w:type="dxa"/>
            <w:vAlign w:val="bottom"/>
          </w:tcPr>
          <w:p w14:paraId="4B14BDAA" w14:textId="77777777" w:rsidR="00A726BF" w:rsidRDefault="00A726BF" w:rsidP="00E821FE">
            <w:pPr>
              <w:ind w:left="0"/>
              <w:rPr>
                <w:szCs w:val="24"/>
              </w:rPr>
            </w:pPr>
            <w:r w:rsidRPr="00311EE8">
              <w:rPr>
                <w:szCs w:val="24"/>
              </w:rPr>
              <w:t>REQUEST_AMOUNT</w:t>
            </w:r>
          </w:p>
        </w:tc>
        <w:tc>
          <w:tcPr>
            <w:tcW w:w="1417" w:type="dxa"/>
          </w:tcPr>
          <w:p w14:paraId="75BD128C" w14:textId="77777777" w:rsidR="00A726BF" w:rsidRDefault="00A726BF" w:rsidP="00E821FE">
            <w:pPr>
              <w:ind w:left="0"/>
            </w:pPr>
            <w:r>
              <w:t>Number</w:t>
            </w:r>
          </w:p>
        </w:tc>
        <w:tc>
          <w:tcPr>
            <w:tcW w:w="630" w:type="dxa"/>
          </w:tcPr>
          <w:p w14:paraId="717D855C"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7772080A"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6CAB5DF1"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053FDF9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6F761C7" w14:textId="0991618C" w:rsidR="00A726BF" w:rsidRPr="004C531E" w:rsidRDefault="00FD5DD5" w:rsidP="00E821FE">
            <w:pPr>
              <w:pStyle w:val="Sothutu-1so"/>
              <w:spacing w:before="120" w:after="120" w:line="276" w:lineRule="auto"/>
              <w:rPr>
                <w:szCs w:val="24"/>
              </w:rPr>
            </w:pPr>
            <w:r w:rsidRPr="00CB6D4E">
              <w:rPr>
                <w:szCs w:val="24"/>
              </w:rPr>
              <w:t>Cộng từ trường tổng tiền nguyên tệ các hóa đơn trong bảng THTT</w:t>
            </w:r>
            <w:r w:rsidRPr="004C531E">
              <w:rPr>
                <w:szCs w:val="24"/>
              </w:rPr>
              <w:t xml:space="preserve"> </w:t>
            </w:r>
          </w:p>
        </w:tc>
      </w:tr>
      <w:tr w:rsidR="00A726BF" w:rsidRPr="00FF37CC" w14:paraId="328465A6" w14:textId="77777777" w:rsidTr="00146097">
        <w:trPr>
          <w:cantSplit/>
          <w:trHeight w:val="827"/>
        </w:trPr>
        <w:tc>
          <w:tcPr>
            <w:tcW w:w="1800" w:type="dxa"/>
            <w:vAlign w:val="bottom"/>
          </w:tcPr>
          <w:p w14:paraId="65C1F6C8" w14:textId="77777777" w:rsidR="00A726BF" w:rsidRDefault="00A726BF" w:rsidP="00E821FE">
            <w:pPr>
              <w:ind w:left="0"/>
              <w:rPr>
                <w:szCs w:val="24"/>
              </w:rPr>
            </w:pPr>
            <w:r w:rsidRPr="00311EE8">
              <w:rPr>
                <w:szCs w:val="24"/>
              </w:rPr>
              <w:t>Tổng tiền được duyệt</w:t>
            </w:r>
          </w:p>
        </w:tc>
        <w:tc>
          <w:tcPr>
            <w:tcW w:w="1980" w:type="dxa"/>
            <w:vAlign w:val="bottom"/>
          </w:tcPr>
          <w:p w14:paraId="5D254F4A" w14:textId="77777777" w:rsidR="00A726BF" w:rsidRPr="00311EE8" w:rsidRDefault="00A726BF" w:rsidP="00E821FE">
            <w:pPr>
              <w:ind w:left="0"/>
              <w:rPr>
                <w:szCs w:val="24"/>
              </w:rPr>
            </w:pPr>
            <w:r w:rsidRPr="00311EE8">
              <w:rPr>
                <w:szCs w:val="24"/>
              </w:rPr>
              <w:t>APPROVED_AMOUNT</w:t>
            </w:r>
          </w:p>
        </w:tc>
        <w:tc>
          <w:tcPr>
            <w:tcW w:w="1417" w:type="dxa"/>
          </w:tcPr>
          <w:p w14:paraId="7B5FB4A7" w14:textId="77777777" w:rsidR="00A726BF" w:rsidRDefault="00A726BF" w:rsidP="00E821FE">
            <w:pPr>
              <w:ind w:left="0"/>
            </w:pPr>
            <w:r>
              <w:t>Number</w:t>
            </w:r>
          </w:p>
        </w:tc>
        <w:tc>
          <w:tcPr>
            <w:tcW w:w="630" w:type="dxa"/>
          </w:tcPr>
          <w:p w14:paraId="21A264A7"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6DFC296A"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7DCDC409"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59E68946"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6D2EABDE" w14:textId="0B0AD8FD" w:rsidR="00A726BF" w:rsidRDefault="00FD5DD5" w:rsidP="00E821FE">
            <w:pPr>
              <w:pStyle w:val="Sothutu-1so"/>
              <w:spacing w:before="120" w:after="120" w:line="276" w:lineRule="auto"/>
              <w:rPr>
                <w:szCs w:val="24"/>
              </w:rPr>
            </w:pPr>
            <w:r w:rsidRPr="00CB6D4E">
              <w:rPr>
                <w:szCs w:val="24"/>
              </w:rPr>
              <w:t>Cộng từ tổng tiền nguyên tệ được duyệt của các hóa đơn trong bảng THTT</w:t>
            </w:r>
            <w:r>
              <w:rPr>
                <w:szCs w:val="24"/>
              </w:rPr>
              <w:t xml:space="preserve"> </w:t>
            </w:r>
          </w:p>
        </w:tc>
      </w:tr>
      <w:tr w:rsidR="00F118F3" w:rsidRPr="00FF37CC" w14:paraId="20374C30" w14:textId="77777777" w:rsidTr="00F118F3">
        <w:trPr>
          <w:cantSplit/>
          <w:trHeight w:val="827"/>
        </w:trPr>
        <w:tc>
          <w:tcPr>
            <w:tcW w:w="14737" w:type="dxa"/>
            <w:gridSpan w:val="8"/>
          </w:tcPr>
          <w:p w14:paraId="3418385E" w14:textId="4313833A" w:rsidR="00F118F3" w:rsidRPr="00CB6D4E" w:rsidRDefault="00F118F3" w:rsidP="00E821FE">
            <w:pPr>
              <w:pStyle w:val="Sothutu-1so"/>
              <w:spacing w:before="120" w:after="120" w:line="276" w:lineRule="auto"/>
              <w:jc w:val="left"/>
              <w:rPr>
                <w:szCs w:val="24"/>
              </w:rPr>
            </w:pPr>
            <w:r w:rsidRPr="001E5A81">
              <w:rPr>
                <w:b/>
                <w:szCs w:val="24"/>
              </w:rPr>
              <w:lastRenderedPageBreak/>
              <w:t xml:space="preserve">Group: Thông tin </w:t>
            </w:r>
            <w:r>
              <w:rPr>
                <w:b/>
                <w:szCs w:val="24"/>
              </w:rPr>
              <w:t>Tờ trình- Chọn tờ trình</w:t>
            </w:r>
          </w:p>
        </w:tc>
      </w:tr>
      <w:tr w:rsidR="00F118F3" w:rsidRPr="00FF37CC" w14:paraId="113C42C7" w14:textId="77777777" w:rsidTr="00F118F3">
        <w:trPr>
          <w:cantSplit/>
          <w:trHeight w:val="827"/>
        </w:trPr>
        <w:tc>
          <w:tcPr>
            <w:tcW w:w="1800" w:type="dxa"/>
          </w:tcPr>
          <w:p w14:paraId="52DA7230" w14:textId="5B27539E" w:rsidR="00F118F3" w:rsidRPr="00311EE8" w:rsidRDefault="00F118F3" w:rsidP="00E821FE">
            <w:pPr>
              <w:ind w:left="0"/>
              <w:rPr>
                <w:szCs w:val="24"/>
              </w:rPr>
            </w:pPr>
            <w:r>
              <w:rPr>
                <w:szCs w:val="24"/>
              </w:rPr>
              <w:t>Tờ trình</w:t>
            </w:r>
          </w:p>
        </w:tc>
        <w:tc>
          <w:tcPr>
            <w:tcW w:w="1980" w:type="dxa"/>
          </w:tcPr>
          <w:p w14:paraId="215B8550" w14:textId="63DDFBC9" w:rsidR="00F118F3" w:rsidRPr="00311EE8" w:rsidRDefault="00226222" w:rsidP="00E821FE">
            <w:pPr>
              <w:ind w:left="0"/>
              <w:rPr>
                <w:szCs w:val="24"/>
              </w:rPr>
            </w:pPr>
            <w:r w:rsidRPr="00226222">
              <w:rPr>
                <w:szCs w:val="24"/>
              </w:rPr>
              <w:t>C_STATEMENT_ID</w:t>
            </w:r>
          </w:p>
        </w:tc>
        <w:tc>
          <w:tcPr>
            <w:tcW w:w="1417" w:type="dxa"/>
          </w:tcPr>
          <w:p w14:paraId="4F161ACA" w14:textId="215112F3" w:rsidR="00F118F3" w:rsidRDefault="00533DCA" w:rsidP="00E821FE">
            <w:pPr>
              <w:ind w:left="0"/>
            </w:pPr>
            <w:r>
              <w:t>Popup</w:t>
            </w:r>
          </w:p>
        </w:tc>
        <w:tc>
          <w:tcPr>
            <w:tcW w:w="630" w:type="dxa"/>
          </w:tcPr>
          <w:p w14:paraId="1E0E9139" w14:textId="77777777" w:rsidR="00F118F3" w:rsidRDefault="00F118F3" w:rsidP="00E821FE">
            <w:pPr>
              <w:pStyle w:val="Sothutu-1so"/>
              <w:spacing w:before="120" w:after="120" w:line="276" w:lineRule="auto"/>
              <w:jc w:val="left"/>
              <w:rPr>
                <w:szCs w:val="24"/>
              </w:rPr>
            </w:pPr>
          </w:p>
        </w:tc>
        <w:tc>
          <w:tcPr>
            <w:tcW w:w="540" w:type="dxa"/>
          </w:tcPr>
          <w:p w14:paraId="2FE60961" w14:textId="77777777" w:rsidR="00F118F3" w:rsidRDefault="00F118F3" w:rsidP="00E821FE">
            <w:pPr>
              <w:pStyle w:val="Sothutu-1so"/>
              <w:spacing w:before="120" w:after="120" w:line="276" w:lineRule="auto"/>
              <w:jc w:val="left"/>
              <w:rPr>
                <w:szCs w:val="24"/>
              </w:rPr>
            </w:pPr>
          </w:p>
        </w:tc>
        <w:tc>
          <w:tcPr>
            <w:tcW w:w="450" w:type="dxa"/>
          </w:tcPr>
          <w:p w14:paraId="2702A7A1" w14:textId="77777777" w:rsidR="00F118F3" w:rsidRDefault="00F118F3" w:rsidP="00E821FE">
            <w:pPr>
              <w:pStyle w:val="Sothutu-1so"/>
              <w:spacing w:before="120" w:after="120" w:line="276" w:lineRule="auto"/>
              <w:jc w:val="left"/>
              <w:rPr>
                <w:szCs w:val="24"/>
              </w:rPr>
            </w:pPr>
          </w:p>
        </w:tc>
        <w:tc>
          <w:tcPr>
            <w:tcW w:w="540" w:type="dxa"/>
          </w:tcPr>
          <w:p w14:paraId="2BE599B7" w14:textId="77777777" w:rsidR="00F118F3" w:rsidRDefault="00F118F3" w:rsidP="00E821FE">
            <w:pPr>
              <w:pStyle w:val="Sothutu-1so"/>
              <w:spacing w:before="120" w:after="120" w:line="276" w:lineRule="auto"/>
              <w:jc w:val="left"/>
              <w:rPr>
                <w:szCs w:val="24"/>
              </w:rPr>
            </w:pPr>
          </w:p>
        </w:tc>
        <w:tc>
          <w:tcPr>
            <w:tcW w:w="7380" w:type="dxa"/>
          </w:tcPr>
          <w:p w14:paraId="6BEEC4DD" w14:textId="77777777" w:rsidR="00F118F3" w:rsidRDefault="00533DCA" w:rsidP="00E821FE">
            <w:pPr>
              <w:pStyle w:val="Sothutu-1so"/>
              <w:spacing w:before="120" w:after="120" w:line="276" w:lineRule="auto"/>
              <w:jc w:val="left"/>
              <w:rPr>
                <w:szCs w:val="24"/>
              </w:rPr>
            </w:pPr>
            <w:r>
              <w:rPr>
                <w:szCs w:val="24"/>
              </w:rPr>
              <w:t>Khi chọn thêm mới tờ trình, chuyển sang màn hình Danh sách tờ trình và lọc lên các bản ghi thỏa mãn:</w:t>
            </w:r>
          </w:p>
          <w:p w14:paraId="23F1A5A0" w14:textId="77777777" w:rsidR="00533DCA" w:rsidRDefault="00533DCA" w:rsidP="004E37AB">
            <w:pPr>
              <w:pStyle w:val="Sothutu-1so"/>
              <w:numPr>
                <w:ilvl w:val="0"/>
                <w:numId w:val="28"/>
              </w:numPr>
              <w:spacing w:before="120" w:after="120" w:line="276" w:lineRule="auto"/>
              <w:rPr>
                <w:szCs w:val="24"/>
              </w:rPr>
            </w:pPr>
            <w:r w:rsidRPr="00533DCA">
              <w:rPr>
                <w:szCs w:val="24"/>
              </w:rPr>
              <w:t>Tờ trình có trạng thái tài liệu là Đã hoàn thành</w:t>
            </w:r>
          </w:p>
          <w:p w14:paraId="0EC99BB1" w14:textId="77777777" w:rsidR="00533DCA" w:rsidRDefault="00533DCA" w:rsidP="004E37AB">
            <w:pPr>
              <w:pStyle w:val="Sothutu-1so"/>
              <w:numPr>
                <w:ilvl w:val="0"/>
                <w:numId w:val="28"/>
              </w:numPr>
              <w:spacing w:before="120" w:after="120" w:line="276" w:lineRule="auto"/>
              <w:rPr>
                <w:szCs w:val="24"/>
              </w:rPr>
            </w:pPr>
            <w:r w:rsidRPr="00533DCA">
              <w:rPr>
                <w:szCs w:val="24"/>
              </w:rPr>
              <w:t xml:space="preserve">Lọc trong danh mục có phòng ban hoặc phòng ban chia sẻ là phòng/ban của bảng THTT </w:t>
            </w:r>
          </w:p>
          <w:p w14:paraId="14559507" w14:textId="77777777" w:rsidR="00533DCA" w:rsidRDefault="00533DCA" w:rsidP="004E37AB">
            <w:pPr>
              <w:pStyle w:val="Sothutu-1so"/>
              <w:numPr>
                <w:ilvl w:val="0"/>
                <w:numId w:val="28"/>
              </w:numPr>
              <w:spacing w:before="120" w:after="120" w:line="276" w:lineRule="auto"/>
              <w:rPr>
                <w:szCs w:val="24"/>
              </w:rPr>
            </w:pPr>
            <w:r w:rsidRPr="00533DCA">
              <w:rPr>
                <w:szCs w:val="24"/>
              </w:rPr>
              <w:t>Ngày lập của Tờ trình không vượt quá ngày chứng từ của BTHTT</w:t>
            </w:r>
          </w:p>
          <w:p w14:paraId="569D4E7C" w14:textId="77777777" w:rsidR="00533DCA" w:rsidRDefault="00533DCA" w:rsidP="004E37AB">
            <w:pPr>
              <w:pStyle w:val="Sothutu-1so"/>
              <w:numPr>
                <w:ilvl w:val="0"/>
                <w:numId w:val="28"/>
              </w:numPr>
              <w:spacing w:before="120" w:after="120" w:line="276" w:lineRule="auto"/>
              <w:rPr>
                <w:szCs w:val="24"/>
              </w:rPr>
            </w:pPr>
            <w:r w:rsidRPr="00533DCA">
              <w:rPr>
                <w:szCs w:val="24"/>
              </w:rPr>
              <w:t>Tờ trình chưa được tích chọn Đã kết thúc</w:t>
            </w:r>
          </w:p>
          <w:p w14:paraId="63001CC4" w14:textId="77777777" w:rsidR="00533DCA" w:rsidRDefault="00533DCA" w:rsidP="004E37AB">
            <w:pPr>
              <w:pStyle w:val="Sothutu-1so"/>
              <w:numPr>
                <w:ilvl w:val="0"/>
                <w:numId w:val="28"/>
              </w:numPr>
              <w:spacing w:before="120" w:after="120" w:line="276" w:lineRule="auto"/>
              <w:rPr>
                <w:szCs w:val="24"/>
              </w:rPr>
            </w:pPr>
            <w:r w:rsidRPr="00533DCA">
              <w:rPr>
                <w:szCs w:val="24"/>
              </w:rPr>
              <w:t>Đánh đúng số tờ trình thỏa mãn thì ra luôn kết quả. Hiển thị = Số tờ trình_Ngày lập_Tổng tiền được duyệt_Nội dung</w:t>
            </w:r>
          </w:p>
          <w:p w14:paraId="2246CD3C" w14:textId="4EBDECDE" w:rsidR="00533DCA" w:rsidRPr="008138B0" w:rsidRDefault="00533DCA" w:rsidP="004E37AB">
            <w:pPr>
              <w:pStyle w:val="Sothutu-1so"/>
              <w:numPr>
                <w:ilvl w:val="0"/>
                <w:numId w:val="28"/>
              </w:numPr>
              <w:spacing w:before="120" w:after="120" w:line="276" w:lineRule="auto"/>
              <w:rPr>
                <w:szCs w:val="24"/>
              </w:rPr>
            </w:pPr>
            <w:r w:rsidRPr="008138B0">
              <w:rPr>
                <w:szCs w:val="24"/>
              </w:rPr>
              <w:t>Trong 01 bảng THTT không có 2 bản ghi tờ trình giống nhau.</w:t>
            </w:r>
          </w:p>
        </w:tc>
      </w:tr>
      <w:tr w:rsidR="00A726BF" w:rsidRPr="00FF37CC" w14:paraId="55C1B249" w14:textId="77777777" w:rsidTr="00146097">
        <w:trPr>
          <w:cantSplit/>
          <w:trHeight w:val="827"/>
        </w:trPr>
        <w:tc>
          <w:tcPr>
            <w:tcW w:w="14737" w:type="dxa"/>
            <w:gridSpan w:val="8"/>
          </w:tcPr>
          <w:p w14:paraId="1C3C70D7" w14:textId="77777777" w:rsidR="00A726BF" w:rsidRPr="00311EE8" w:rsidRDefault="00A726BF" w:rsidP="00E821FE">
            <w:pPr>
              <w:pStyle w:val="Sothutu-1so"/>
              <w:spacing w:before="120" w:after="120" w:line="276" w:lineRule="auto"/>
              <w:jc w:val="left"/>
              <w:rPr>
                <w:szCs w:val="24"/>
              </w:rPr>
            </w:pPr>
            <w:r w:rsidRPr="001E5A81">
              <w:rPr>
                <w:b/>
                <w:szCs w:val="24"/>
              </w:rPr>
              <w:t xml:space="preserve">Group: Thông tin </w:t>
            </w:r>
            <w:r>
              <w:rPr>
                <w:b/>
                <w:szCs w:val="24"/>
              </w:rPr>
              <w:t>VOffice</w:t>
            </w:r>
          </w:p>
        </w:tc>
      </w:tr>
      <w:tr w:rsidR="00A726BF" w:rsidRPr="00FF37CC" w14:paraId="32DB523B" w14:textId="77777777" w:rsidTr="00146097">
        <w:trPr>
          <w:cantSplit/>
          <w:trHeight w:val="827"/>
        </w:trPr>
        <w:tc>
          <w:tcPr>
            <w:tcW w:w="1800" w:type="dxa"/>
          </w:tcPr>
          <w:p w14:paraId="02E16D9E" w14:textId="77777777" w:rsidR="00A726BF" w:rsidRPr="00555E4D" w:rsidRDefault="00A726BF" w:rsidP="00E821FE">
            <w:pPr>
              <w:pStyle w:val="Sothutu-1so"/>
              <w:spacing w:before="120" w:after="120" w:line="276" w:lineRule="auto"/>
              <w:jc w:val="left"/>
              <w:rPr>
                <w:szCs w:val="24"/>
              </w:rPr>
            </w:pPr>
            <w:r>
              <w:rPr>
                <w:szCs w:val="24"/>
              </w:rPr>
              <w:t>Số, ký hiệu văn bản</w:t>
            </w:r>
          </w:p>
        </w:tc>
        <w:tc>
          <w:tcPr>
            <w:tcW w:w="1980" w:type="dxa"/>
          </w:tcPr>
          <w:p w14:paraId="1D370ABC" w14:textId="1EA93DDF" w:rsidR="00A726BF" w:rsidRPr="00555E4D" w:rsidRDefault="009E528D" w:rsidP="00E821FE">
            <w:pPr>
              <w:ind w:left="0"/>
              <w:rPr>
                <w:szCs w:val="24"/>
              </w:rPr>
            </w:pPr>
            <w:r w:rsidRPr="004B3B2A">
              <w:rPr>
                <w:highlight w:val="yellow"/>
              </w:rPr>
              <w:t>vOfficeNo</w:t>
            </w:r>
          </w:p>
        </w:tc>
        <w:tc>
          <w:tcPr>
            <w:tcW w:w="1417" w:type="dxa"/>
          </w:tcPr>
          <w:p w14:paraId="63A39AF3" w14:textId="77777777" w:rsidR="00A726BF" w:rsidRDefault="00A726BF" w:rsidP="00E821FE">
            <w:pPr>
              <w:ind w:left="0"/>
            </w:pPr>
            <w:r>
              <w:t>String</w:t>
            </w:r>
          </w:p>
          <w:p w14:paraId="167C4627" w14:textId="65AE8070" w:rsidR="00A726BF" w:rsidRDefault="00DB2C34" w:rsidP="00E821FE">
            <w:pPr>
              <w:ind w:left="0"/>
            </w:pPr>
            <w:r>
              <w:t>SL</w:t>
            </w:r>
          </w:p>
        </w:tc>
        <w:tc>
          <w:tcPr>
            <w:tcW w:w="630" w:type="dxa"/>
          </w:tcPr>
          <w:p w14:paraId="389C12E5"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568DB508"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1566C595"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22B69828"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51F804C1" w14:textId="275AAE91" w:rsidR="00A726BF" w:rsidRPr="00311EE8" w:rsidRDefault="00A726BF" w:rsidP="00E821FE">
            <w:pPr>
              <w:pStyle w:val="Sothutu-1so"/>
              <w:spacing w:before="120" w:after="120" w:line="276" w:lineRule="auto"/>
              <w:rPr>
                <w:szCs w:val="24"/>
              </w:rPr>
            </w:pPr>
          </w:p>
        </w:tc>
      </w:tr>
      <w:tr w:rsidR="00A726BF" w:rsidRPr="00FF37CC" w14:paraId="43C0D1D2" w14:textId="77777777" w:rsidTr="00146097">
        <w:trPr>
          <w:cantSplit/>
          <w:trHeight w:val="827"/>
        </w:trPr>
        <w:tc>
          <w:tcPr>
            <w:tcW w:w="1800" w:type="dxa"/>
          </w:tcPr>
          <w:p w14:paraId="0F488997" w14:textId="77777777" w:rsidR="00A726BF" w:rsidRPr="00555E4D" w:rsidRDefault="00A726BF" w:rsidP="00E821FE">
            <w:pPr>
              <w:pStyle w:val="Sothutu-1so"/>
              <w:spacing w:before="120" w:after="120" w:line="276" w:lineRule="auto"/>
              <w:jc w:val="left"/>
              <w:rPr>
                <w:szCs w:val="24"/>
              </w:rPr>
            </w:pPr>
            <w:r w:rsidRPr="00555E4D">
              <w:rPr>
                <w:szCs w:val="24"/>
              </w:rPr>
              <w:lastRenderedPageBreak/>
              <w:t>Trạng thái ký</w:t>
            </w:r>
          </w:p>
        </w:tc>
        <w:tc>
          <w:tcPr>
            <w:tcW w:w="1980" w:type="dxa"/>
          </w:tcPr>
          <w:p w14:paraId="6CD323AB" w14:textId="77777777" w:rsidR="00A726BF" w:rsidRPr="00555E4D" w:rsidRDefault="00A726BF" w:rsidP="00E821FE">
            <w:pPr>
              <w:ind w:left="0"/>
              <w:rPr>
                <w:szCs w:val="24"/>
              </w:rPr>
            </w:pPr>
            <w:r w:rsidRPr="00555E4D">
              <w:t>SignerStatus</w:t>
            </w:r>
          </w:p>
        </w:tc>
        <w:tc>
          <w:tcPr>
            <w:tcW w:w="1417" w:type="dxa"/>
          </w:tcPr>
          <w:p w14:paraId="7B0C51B3" w14:textId="77777777" w:rsidR="00A726BF" w:rsidRDefault="00A726BF" w:rsidP="00E821FE">
            <w:pPr>
              <w:ind w:left="0"/>
            </w:pPr>
            <w:r>
              <w:t>String</w:t>
            </w:r>
          </w:p>
          <w:p w14:paraId="22A74687" w14:textId="77777777" w:rsidR="00A726BF" w:rsidRDefault="00A726BF" w:rsidP="00E821FE">
            <w:pPr>
              <w:ind w:left="0"/>
            </w:pPr>
            <w:r>
              <w:t>CL</w:t>
            </w:r>
          </w:p>
        </w:tc>
        <w:tc>
          <w:tcPr>
            <w:tcW w:w="630" w:type="dxa"/>
          </w:tcPr>
          <w:p w14:paraId="06495E52"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47B428E2"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65914FAC"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12AA7711"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0A68B23" w14:textId="6A778D12" w:rsidR="00A726BF" w:rsidRDefault="0082406F" w:rsidP="00E821FE">
            <w:pPr>
              <w:pStyle w:val="Sothutu-1so"/>
              <w:spacing w:before="120" w:after="120" w:line="276" w:lineRule="auto"/>
              <w:rPr>
                <w:szCs w:val="24"/>
              </w:rPr>
            </w:pPr>
            <w:r>
              <w:rPr>
                <w:szCs w:val="24"/>
              </w:rPr>
              <w:t>Lấy trạng thái sau trình ký. Bao gồm:</w:t>
            </w:r>
          </w:p>
          <w:p w14:paraId="00348DE4" w14:textId="77777777" w:rsidR="00A726BF" w:rsidRPr="00884F5F" w:rsidRDefault="00A726BF" w:rsidP="00E821FE">
            <w:pPr>
              <w:pStyle w:val="Sothutu-1so"/>
              <w:spacing w:before="120" w:after="120" w:line="276" w:lineRule="auto"/>
              <w:rPr>
                <w:szCs w:val="24"/>
              </w:rPr>
            </w:pPr>
            <w:r w:rsidRPr="00884F5F">
              <w:rPr>
                <w:szCs w:val="24"/>
              </w:rPr>
              <w:t>0-Chưa ký</w:t>
            </w:r>
          </w:p>
          <w:p w14:paraId="7B3424F0" w14:textId="77777777" w:rsidR="00A726BF" w:rsidRPr="00884F5F" w:rsidRDefault="00A726BF" w:rsidP="00E821FE">
            <w:pPr>
              <w:pStyle w:val="Sothutu-1so"/>
              <w:spacing w:before="120" w:after="120" w:line="276" w:lineRule="auto"/>
              <w:rPr>
                <w:szCs w:val="24"/>
              </w:rPr>
            </w:pPr>
            <w:r w:rsidRPr="00884F5F">
              <w:rPr>
                <w:szCs w:val="24"/>
              </w:rPr>
              <w:t>1-Văn thu từ chối</w:t>
            </w:r>
          </w:p>
          <w:p w14:paraId="1A7A0579" w14:textId="77777777" w:rsidR="00A726BF" w:rsidRPr="00884F5F" w:rsidRDefault="00A726BF" w:rsidP="00E821FE">
            <w:pPr>
              <w:pStyle w:val="Sothutu-1so"/>
              <w:spacing w:before="120" w:after="120" w:line="276" w:lineRule="auto"/>
              <w:rPr>
                <w:szCs w:val="24"/>
              </w:rPr>
            </w:pPr>
            <w:r w:rsidRPr="00884F5F">
              <w:rPr>
                <w:szCs w:val="24"/>
              </w:rPr>
              <w:t>2-Lãnh đạo từ chối</w:t>
            </w:r>
          </w:p>
          <w:p w14:paraId="5630C59A" w14:textId="77777777" w:rsidR="00A726BF" w:rsidRPr="00884F5F" w:rsidRDefault="00A726BF" w:rsidP="00E821FE">
            <w:pPr>
              <w:pStyle w:val="Sothutu-1so"/>
              <w:spacing w:before="120" w:after="120" w:line="276" w:lineRule="auto"/>
              <w:rPr>
                <w:szCs w:val="24"/>
              </w:rPr>
            </w:pPr>
            <w:r w:rsidRPr="00884F5F">
              <w:rPr>
                <w:szCs w:val="24"/>
              </w:rPr>
              <w:t>3-Đã phê duyệt</w:t>
            </w:r>
          </w:p>
          <w:p w14:paraId="28198C33" w14:textId="77777777" w:rsidR="00A726BF" w:rsidRPr="00884F5F" w:rsidRDefault="00A726BF" w:rsidP="00E821FE">
            <w:pPr>
              <w:pStyle w:val="Sothutu-1so"/>
              <w:spacing w:before="120" w:after="120" w:line="276" w:lineRule="auto"/>
              <w:rPr>
                <w:szCs w:val="24"/>
              </w:rPr>
            </w:pPr>
            <w:r w:rsidRPr="00884F5F">
              <w:rPr>
                <w:szCs w:val="24"/>
              </w:rPr>
              <w:t>4-Hủy luồng</w:t>
            </w:r>
          </w:p>
          <w:p w14:paraId="77243F8A" w14:textId="77777777" w:rsidR="00A726BF" w:rsidRPr="00884F5F" w:rsidRDefault="00A726BF" w:rsidP="00E821FE">
            <w:pPr>
              <w:pStyle w:val="Sothutu-1so"/>
              <w:spacing w:before="120" w:after="120" w:line="276" w:lineRule="auto"/>
              <w:rPr>
                <w:szCs w:val="24"/>
              </w:rPr>
            </w:pPr>
            <w:r w:rsidRPr="00884F5F">
              <w:rPr>
                <w:szCs w:val="24"/>
              </w:rPr>
              <w:t>5-Đã ban hành</w:t>
            </w:r>
          </w:p>
          <w:p w14:paraId="44A6881E" w14:textId="77777777" w:rsidR="00A726BF" w:rsidRPr="00311EE8" w:rsidRDefault="00A726BF" w:rsidP="00E821FE">
            <w:pPr>
              <w:pStyle w:val="Sothutu-1so"/>
              <w:spacing w:before="120" w:after="120" w:line="276" w:lineRule="auto"/>
              <w:rPr>
                <w:szCs w:val="24"/>
              </w:rPr>
            </w:pPr>
            <w:r w:rsidRPr="00884F5F">
              <w:rPr>
                <w:szCs w:val="24"/>
              </w:rPr>
              <w:t>10-Chờ</w:t>
            </w:r>
            <w:r w:rsidRPr="00884F5F">
              <w:t xml:space="preserve"> ký</w:t>
            </w:r>
          </w:p>
        </w:tc>
      </w:tr>
      <w:tr w:rsidR="00A726BF" w:rsidRPr="00FF37CC" w14:paraId="104DC55C" w14:textId="77777777" w:rsidTr="00146097">
        <w:trPr>
          <w:cantSplit/>
          <w:trHeight w:val="827"/>
        </w:trPr>
        <w:tc>
          <w:tcPr>
            <w:tcW w:w="1800" w:type="dxa"/>
          </w:tcPr>
          <w:p w14:paraId="573E46D8" w14:textId="77777777" w:rsidR="00A726BF" w:rsidRPr="00555E4D" w:rsidRDefault="00A726BF" w:rsidP="00E821FE">
            <w:pPr>
              <w:pStyle w:val="Sothutu-1so"/>
              <w:spacing w:before="120" w:after="120" w:line="276" w:lineRule="auto"/>
              <w:jc w:val="left"/>
              <w:rPr>
                <w:szCs w:val="24"/>
              </w:rPr>
            </w:pPr>
            <w:r w:rsidRPr="00555E4D">
              <w:rPr>
                <w:szCs w:val="24"/>
              </w:rPr>
              <w:t>Ngày duyệt Voffice</w:t>
            </w:r>
          </w:p>
        </w:tc>
        <w:tc>
          <w:tcPr>
            <w:tcW w:w="1980" w:type="dxa"/>
          </w:tcPr>
          <w:p w14:paraId="0B30B958" w14:textId="77777777" w:rsidR="00A726BF" w:rsidRPr="00555E4D" w:rsidRDefault="00A726BF" w:rsidP="00E821FE">
            <w:pPr>
              <w:ind w:left="0"/>
              <w:rPr>
                <w:szCs w:val="24"/>
              </w:rPr>
            </w:pPr>
            <w:r w:rsidRPr="00555E4D">
              <w:rPr>
                <w:szCs w:val="24"/>
              </w:rPr>
              <w:t>Hard_Copy_Date</w:t>
            </w:r>
          </w:p>
        </w:tc>
        <w:tc>
          <w:tcPr>
            <w:tcW w:w="1417" w:type="dxa"/>
          </w:tcPr>
          <w:p w14:paraId="67431585" w14:textId="77777777" w:rsidR="00A726BF" w:rsidRDefault="00A726BF" w:rsidP="00E821FE">
            <w:pPr>
              <w:ind w:left="0"/>
            </w:pPr>
            <w:r>
              <w:t>Date</w:t>
            </w:r>
          </w:p>
        </w:tc>
        <w:tc>
          <w:tcPr>
            <w:tcW w:w="630" w:type="dxa"/>
          </w:tcPr>
          <w:p w14:paraId="139D8422" w14:textId="77777777" w:rsidR="00A726BF" w:rsidRDefault="00A726BF" w:rsidP="00E821FE">
            <w:pPr>
              <w:pStyle w:val="Sothutu-1so"/>
              <w:spacing w:before="120" w:after="120" w:line="276" w:lineRule="auto"/>
              <w:jc w:val="left"/>
              <w:rPr>
                <w:szCs w:val="24"/>
              </w:rPr>
            </w:pPr>
          </w:p>
        </w:tc>
        <w:tc>
          <w:tcPr>
            <w:tcW w:w="540" w:type="dxa"/>
          </w:tcPr>
          <w:p w14:paraId="1CE2C6A6"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42EB8DEB"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61B0526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4551D31" w14:textId="2002071C" w:rsidR="00A726BF" w:rsidRPr="00311EE8" w:rsidRDefault="00A726BF" w:rsidP="0082406F">
            <w:pPr>
              <w:pStyle w:val="Sothutu-1so"/>
              <w:spacing w:before="120" w:after="120" w:line="276" w:lineRule="auto"/>
              <w:rPr>
                <w:szCs w:val="24"/>
              </w:rPr>
            </w:pPr>
            <w:r w:rsidRPr="00AA0869">
              <w:rPr>
                <w:szCs w:val="24"/>
              </w:rPr>
              <w:t xml:space="preserve">Lấy thông tin </w:t>
            </w:r>
            <w:r w:rsidR="0082406F">
              <w:rPr>
                <w:szCs w:val="24"/>
              </w:rPr>
              <w:t>sau trình ký Voffice</w:t>
            </w:r>
          </w:p>
        </w:tc>
      </w:tr>
      <w:tr w:rsidR="00A726BF" w:rsidRPr="00FF37CC" w14:paraId="51AA638D" w14:textId="77777777" w:rsidTr="00146097">
        <w:trPr>
          <w:cantSplit/>
          <w:trHeight w:val="827"/>
        </w:trPr>
        <w:tc>
          <w:tcPr>
            <w:tcW w:w="1800" w:type="dxa"/>
          </w:tcPr>
          <w:p w14:paraId="129904C2" w14:textId="77777777" w:rsidR="00A726BF" w:rsidRPr="00555E4D" w:rsidRDefault="00A726BF" w:rsidP="00E821FE">
            <w:pPr>
              <w:pStyle w:val="Sothutu-1so"/>
              <w:spacing w:before="120" w:after="120" w:line="276" w:lineRule="auto"/>
              <w:jc w:val="left"/>
              <w:rPr>
                <w:szCs w:val="24"/>
              </w:rPr>
            </w:pPr>
            <w:r w:rsidRPr="00555E4D">
              <w:rPr>
                <w:szCs w:val="24"/>
              </w:rPr>
              <w:t>Bản ghi trình ký</w:t>
            </w:r>
          </w:p>
        </w:tc>
        <w:tc>
          <w:tcPr>
            <w:tcW w:w="1980" w:type="dxa"/>
          </w:tcPr>
          <w:p w14:paraId="13585202" w14:textId="77777777" w:rsidR="00A726BF" w:rsidRPr="00555E4D" w:rsidRDefault="00A726BF" w:rsidP="00E821FE">
            <w:pPr>
              <w:ind w:left="0"/>
              <w:rPr>
                <w:szCs w:val="24"/>
              </w:rPr>
            </w:pPr>
            <w:r w:rsidRPr="00555E4D">
              <w:t>IsSignerRecord</w:t>
            </w:r>
          </w:p>
        </w:tc>
        <w:tc>
          <w:tcPr>
            <w:tcW w:w="1417" w:type="dxa"/>
          </w:tcPr>
          <w:p w14:paraId="3E4ECDCD" w14:textId="77777777" w:rsidR="00A726BF" w:rsidRDefault="00A726BF" w:rsidP="00E821FE">
            <w:pPr>
              <w:ind w:left="0"/>
            </w:pPr>
            <w:r>
              <w:t>Boolean</w:t>
            </w:r>
          </w:p>
          <w:p w14:paraId="7039F85A" w14:textId="77777777" w:rsidR="00A726BF" w:rsidRDefault="00A726BF" w:rsidP="00E821FE">
            <w:pPr>
              <w:ind w:left="0"/>
            </w:pPr>
            <w:r>
              <w:t>Check box</w:t>
            </w:r>
          </w:p>
        </w:tc>
        <w:tc>
          <w:tcPr>
            <w:tcW w:w="630" w:type="dxa"/>
          </w:tcPr>
          <w:p w14:paraId="7AF98E73" w14:textId="77777777" w:rsidR="00A726BF" w:rsidRDefault="00A726BF" w:rsidP="00E821FE">
            <w:pPr>
              <w:pStyle w:val="Sothutu-1so"/>
              <w:spacing w:before="120" w:after="120" w:line="276" w:lineRule="auto"/>
              <w:jc w:val="left"/>
              <w:rPr>
                <w:szCs w:val="24"/>
              </w:rPr>
            </w:pPr>
          </w:p>
        </w:tc>
        <w:tc>
          <w:tcPr>
            <w:tcW w:w="540" w:type="dxa"/>
          </w:tcPr>
          <w:p w14:paraId="52DAD86C"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30AD90CF"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0D992C6B"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849C8D5" w14:textId="77777777" w:rsidR="00A726BF" w:rsidRPr="00311EE8" w:rsidRDefault="00A726BF" w:rsidP="00E821FE">
            <w:pPr>
              <w:pStyle w:val="Sothutu-1so"/>
              <w:spacing w:before="120" w:after="120" w:line="276" w:lineRule="auto"/>
              <w:rPr>
                <w:szCs w:val="24"/>
              </w:rPr>
            </w:pPr>
          </w:p>
        </w:tc>
      </w:tr>
      <w:tr w:rsidR="00A726BF" w:rsidRPr="00FF37CC" w14:paraId="4A9349F2" w14:textId="77777777" w:rsidTr="00146097">
        <w:trPr>
          <w:cantSplit/>
          <w:trHeight w:val="827"/>
        </w:trPr>
        <w:tc>
          <w:tcPr>
            <w:tcW w:w="14737" w:type="dxa"/>
            <w:gridSpan w:val="8"/>
          </w:tcPr>
          <w:p w14:paraId="10B9FFB4" w14:textId="77777777" w:rsidR="00A726BF" w:rsidRPr="00311EE8" w:rsidRDefault="00A726BF" w:rsidP="00E821FE">
            <w:pPr>
              <w:pStyle w:val="Sothutu-1so"/>
              <w:spacing w:before="120" w:after="120" w:line="276" w:lineRule="auto"/>
              <w:rPr>
                <w:szCs w:val="24"/>
              </w:rPr>
            </w:pPr>
            <w:r w:rsidRPr="001E5A81">
              <w:rPr>
                <w:b/>
                <w:szCs w:val="24"/>
              </w:rPr>
              <w:t xml:space="preserve">Group: Thông tin </w:t>
            </w:r>
            <w:r>
              <w:rPr>
                <w:b/>
                <w:szCs w:val="24"/>
              </w:rPr>
              <w:t>trạng thái</w:t>
            </w:r>
          </w:p>
        </w:tc>
      </w:tr>
      <w:tr w:rsidR="00A726BF" w:rsidRPr="00FF37CC" w14:paraId="1327A06C" w14:textId="77777777" w:rsidTr="00146097">
        <w:trPr>
          <w:cantSplit/>
          <w:trHeight w:val="827"/>
        </w:trPr>
        <w:tc>
          <w:tcPr>
            <w:tcW w:w="1800" w:type="dxa"/>
          </w:tcPr>
          <w:p w14:paraId="0F88B38A" w14:textId="77777777" w:rsidR="00A726BF" w:rsidRPr="00555E4D" w:rsidRDefault="00A726BF" w:rsidP="00E821FE">
            <w:pPr>
              <w:pStyle w:val="Sothutu-1so"/>
              <w:spacing w:before="120" w:after="120" w:line="276" w:lineRule="auto"/>
              <w:jc w:val="left"/>
              <w:rPr>
                <w:szCs w:val="24"/>
              </w:rPr>
            </w:pPr>
            <w:r>
              <w:rPr>
                <w:szCs w:val="24"/>
              </w:rPr>
              <w:lastRenderedPageBreak/>
              <w:t>Trạng thái duyệt</w:t>
            </w:r>
          </w:p>
        </w:tc>
        <w:tc>
          <w:tcPr>
            <w:tcW w:w="1980" w:type="dxa"/>
          </w:tcPr>
          <w:p w14:paraId="0A5C7AD2" w14:textId="67AD307B" w:rsidR="00A726BF" w:rsidRPr="00555E4D" w:rsidRDefault="00F50926" w:rsidP="00E821FE">
            <w:pPr>
              <w:ind w:left="0"/>
            </w:pPr>
            <w:r w:rsidRPr="00CB6D4E">
              <w:rPr>
                <w:szCs w:val="24"/>
              </w:rPr>
              <w:t>APPROVE_STATUS</w:t>
            </w:r>
          </w:p>
        </w:tc>
        <w:tc>
          <w:tcPr>
            <w:tcW w:w="1417" w:type="dxa"/>
          </w:tcPr>
          <w:p w14:paraId="18E07AEC" w14:textId="77777777" w:rsidR="00A726BF" w:rsidRDefault="00A726BF" w:rsidP="00E821FE">
            <w:pPr>
              <w:ind w:left="0"/>
            </w:pPr>
            <w:r>
              <w:t>String</w:t>
            </w:r>
          </w:p>
          <w:p w14:paraId="76D85EC9" w14:textId="77777777" w:rsidR="00A726BF" w:rsidRDefault="00A726BF" w:rsidP="00E821FE">
            <w:pPr>
              <w:ind w:left="0"/>
            </w:pPr>
            <w:r>
              <w:t>CL</w:t>
            </w:r>
          </w:p>
        </w:tc>
        <w:tc>
          <w:tcPr>
            <w:tcW w:w="630" w:type="dxa"/>
          </w:tcPr>
          <w:p w14:paraId="65B947EB"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1008E8CD"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40D7BF90"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2FDCCEE8"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4FA5AB8" w14:textId="77777777" w:rsidR="00A726BF" w:rsidRDefault="00A726BF" w:rsidP="00E821FE">
            <w:pPr>
              <w:pStyle w:val="Sothutu-1so"/>
              <w:spacing w:before="120" w:after="120" w:line="276" w:lineRule="auto"/>
              <w:rPr>
                <w:szCs w:val="24"/>
              </w:rPr>
            </w:pPr>
            <w:r>
              <w:rPr>
                <w:szCs w:val="24"/>
              </w:rPr>
              <w:t>Cập nhật trạng thái trên web về mobile</w:t>
            </w:r>
          </w:p>
          <w:p w14:paraId="537726C6" w14:textId="77777777" w:rsidR="00A726BF" w:rsidRDefault="00A726BF" w:rsidP="00E821FE">
            <w:pPr>
              <w:pStyle w:val="Sothutu-1so"/>
              <w:spacing w:before="120" w:after="120" w:line="276" w:lineRule="auto"/>
              <w:rPr>
                <w:szCs w:val="24"/>
              </w:rPr>
            </w:pPr>
            <w:r>
              <w:rPr>
                <w:szCs w:val="24"/>
              </w:rPr>
              <w:t>Bao gồm 3 trạng thái:</w:t>
            </w:r>
          </w:p>
          <w:p w14:paraId="1D176348" w14:textId="65F2E5FE" w:rsidR="00A726BF" w:rsidRDefault="000968FC" w:rsidP="004E37AB">
            <w:pPr>
              <w:pStyle w:val="Sothutu-1so"/>
              <w:numPr>
                <w:ilvl w:val="0"/>
                <w:numId w:val="11"/>
              </w:numPr>
              <w:spacing w:before="120" w:after="120" w:line="276" w:lineRule="auto"/>
              <w:rPr>
                <w:szCs w:val="24"/>
              </w:rPr>
            </w:pPr>
            <w:r>
              <w:rPr>
                <w:szCs w:val="24"/>
              </w:rPr>
              <w:t xml:space="preserve">‘DR’ - </w:t>
            </w:r>
            <w:r w:rsidR="00A726BF">
              <w:rPr>
                <w:szCs w:val="24"/>
              </w:rPr>
              <w:t>Chưa duyệt: Chứng từ mới tạo hoặc sau khi RA thành công bản ghi</w:t>
            </w:r>
          </w:p>
          <w:p w14:paraId="19A2D908" w14:textId="51B9FDB5" w:rsidR="000968FC" w:rsidRDefault="000968FC" w:rsidP="004E37AB">
            <w:pPr>
              <w:pStyle w:val="Sothutu-1so"/>
              <w:numPr>
                <w:ilvl w:val="0"/>
                <w:numId w:val="11"/>
              </w:numPr>
              <w:spacing w:before="120" w:after="120" w:line="276" w:lineRule="auto"/>
              <w:rPr>
                <w:szCs w:val="24"/>
              </w:rPr>
            </w:pPr>
            <w:r>
              <w:rPr>
                <w:szCs w:val="24"/>
              </w:rPr>
              <w:t>‘RQ’ - Đề nghị duyệt</w:t>
            </w:r>
          </w:p>
          <w:p w14:paraId="25488378" w14:textId="04BACC0A" w:rsidR="00A726BF" w:rsidRDefault="000968FC" w:rsidP="004E37AB">
            <w:pPr>
              <w:pStyle w:val="Sothutu-1so"/>
              <w:numPr>
                <w:ilvl w:val="0"/>
                <w:numId w:val="11"/>
              </w:numPr>
              <w:spacing w:before="120" w:after="120" w:line="276" w:lineRule="auto"/>
              <w:rPr>
                <w:szCs w:val="24"/>
              </w:rPr>
            </w:pPr>
            <w:r>
              <w:rPr>
                <w:szCs w:val="24"/>
              </w:rPr>
              <w:t xml:space="preserve">‘PO’ - </w:t>
            </w:r>
            <w:r w:rsidR="00A726BF">
              <w:rPr>
                <w:szCs w:val="24"/>
              </w:rPr>
              <w:t>Đã duyệt: Kế toán kiểm tra và chuyển trạng thái</w:t>
            </w:r>
          </w:p>
          <w:p w14:paraId="69E862EA" w14:textId="1DF6839B" w:rsidR="00A726BF" w:rsidRPr="00311EE8" w:rsidRDefault="000968FC" w:rsidP="004E37AB">
            <w:pPr>
              <w:pStyle w:val="Sothutu-1so"/>
              <w:numPr>
                <w:ilvl w:val="0"/>
                <w:numId w:val="11"/>
              </w:numPr>
              <w:spacing w:before="120" w:after="120" w:line="276" w:lineRule="auto"/>
              <w:rPr>
                <w:szCs w:val="24"/>
              </w:rPr>
            </w:pPr>
            <w:r>
              <w:rPr>
                <w:szCs w:val="24"/>
              </w:rPr>
              <w:t xml:space="preserve">‘DN’ - </w:t>
            </w:r>
            <w:r w:rsidR="00A726BF">
              <w:rPr>
                <w:szCs w:val="24"/>
              </w:rPr>
              <w:t>Từ chối: Kế toán kiểm tra và chuyển trạng thái</w:t>
            </w:r>
          </w:p>
        </w:tc>
      </w:tr>
      <w:tr w:rsidR="00C10AC7" w:rsidRPr="00FF37CC" w14:paraId="5ABB349A" w14:textId="77777777" w:rsidTr="00146097">
        <w:trPr>
          <w:cantSplit/>
          <w:trHeight w:val="827"/>
        </w:trPr>
        <w:tc>
          <w:tcPr>
            <w:tcW w:w="1800" w:type="dxa"/>
          </w:tcPr>
          <w:p w14:paraId="18414A02" w14:textId="039C1715" w:rsidR="00C10AC7" w:rsidRDefault="00C10AC7" w:rsidP="00E821FE">
            <w:pPr>
              <w:pStyle w:val="Sothutu-1so"/>
              <w:spacing w:before="120" w:after="120" w:line="276" w:lineRule="auto"/>
              <w:jc w:val="left"/>
              <w:rPr>
                <w:szCs w:val="24"/>
              </w:rPr>
            </w:pPr>
            <w:r>
              <w:rPr>
                <w:szCs w:val="24"/>
              </w:rPr>
              <w:t>Lý do</w:t>
            </w:r>
          </w:p>
        </w:tc>
        <w:tc>
          <w:tcPr>
            <w:tcW w:w="1980" w:type="dxa"/>
          </w:tcPr>
          <w:p w14:paraId="1BC0F9A8" w14:textId="394A6A02" w:rsidR="00C10AC7" w:rsidRPr="00555E4D" w:rsidRDefault="00F50926" w:rsidP="00E821FE">
            <w:pPr>
              <w:ind w:left="0"/>
            </w:pPr>
            <w:r w:rsidRPr="00CB6D4E">
              <w:rPr>
                <w:szCs w:val="24"/>
              </w:rPr>
              <w:t>APPROVE_REASON</w:t>
            </w:r>
          </w:p>
        </w:tc>
        <w:tc>
          <w:tcPr>
            <w:tcW w:w="1417" w:type="dxa"/>
          </w:tcPr>
          <w:p w14:paraId="5CA227B0" w14:textId="77777777" w:rsidR="00C10AC7" w:rsidRDefault="00C10AC7" w:rsidP="00E821FE">
            <w:pPr>
              <w:ind w:left="0"/>
            </w:pPr>
            <w:r>
              <w:t>String</w:t>
            </w:r>
          </w:p>
          <w:p w14:paraId="55366E15" w14:textId="0C38ED6E" w:rsidR="00C10AC7" w:rsidRDefault="00C10AC7" w:rsidP="00E821FE">
            <w:pPr>
              <w:ind w:left="0"/>
            </w:pPr>
            <w:r>
              <w:t>Text Box</w:t>
            </w:r>
          </w:p>
        </w:tc>
        <w:tc>
          <w:tcPr>
            <w:tcW w:w="630" w:type="dxa"/>
          </w:tcPr>
          <w:p w14:paraId="242A037B" w14:textId="58F6ACBE" w:rsidR="00C10AC7" w:rsidRDefault="00C10AC7" w:rsidP="00E821FE">
            <w:pPr>
              <w:pStyle w:val="Sothutu-1so"/>
              <w:spacing w:before="120" w:after="120" w:line="276" w:lineRule="auto"/>
              <w:jc w:val="left"/>
              <w:rPr>
                <w:szCs w:val="24"/>
              </w:rPr>
            </w:pPr>
            <w:r>
              <w:rPr>
                <w:szCs w:val="24"/>
              </w:rPr>
              <w:t>500</w:t>
            </w:r>
          </w:p>
        </w:tc>
        <w:tc>
          <w:tcPr>
            <w:tcW w:w="540" w:type="dxa"/>
          </w:tcPr>
          <w:p w14:paraId="7AD45614" w14:textId="4D1C17E2" w:rsidR="00C10AC7" w:rsidRDefault="00C10AC7" w:rsidP="00E821FE">
            <w:pPr>
              <w:pStyle w:val="Sothutu-1so"/>
              <w:spacing w:before="120" w:after="120" w:line="276" w:lineRule="auto"/>
              <w:jc w:val="left"/>
              <w:rPr>
                <w:szCs w:val="24"/>
              </w:rPr>
            </w:pPr>
            <w:r>
              <w:rPr>
                <w:szCs w:val="24"/>
              </w:rPr>
              <w:t>Y</w:t>
            </w:r>
          </w:p>
        </w:tc>
        <w:tc>
          <w:tcPr>
            <w:tcW w:w="450" w:type="dxa"/>
          </w:tcPr>
          <w:p w14:paraId="3EF739A6" w14:textId="743B44C8" w:rsidR="00C10AC7" w:rsidRDefault="00C10AC7" w:rsidP="00E821FE">
            <w:pPr>
              <w:pStyle w:val="Sothutu-1so"/>
              <w:spacing w:before="120" w:after="120" w:line="276" w:lineRule="auto"/>
              <w:jc w:val="left"/>
              <w:rPr>
                <w:szCs w:val="24"/>
              </w:rPr>
            </w:pPr>
            <w:r>
              <w:rPr>
                <w:szCs w:val="24"/>
              </w:rPr>
              <w:t>N</w:t>
            </w:r>
          </w:p>
        </w:tc>
        <w:tc>
          <w:tcPr>
            <w:tcW w:w="540" w:type="dxa"/>
          </w:tcPr>
          <w:p w14:paraId="2D6B5CDD" w14:textId="31EFE928" w:rsidR="00C10AC7" w:rsidRDefault="00C10AC7" w:rsidP="00E821FE">
            <w:pPr>
              <w:pStyle w:val="Sothutu-1so"/>
              <w:spacing w:before="120" w:after="120" w:line="276" w:lineRule="auto"/>
              <w:jc w:val="center"/>
              <w:rPr>
                <w:szCs w:val="24"/>
              </w:rPr>
            </w:pPr>
            <w:r>
              <w:rPr>
                <w:szCs w:val="24"/>
              </w:rPr>
              <w:t>Y</w:t>
            </w:r>
          </w:p>
        </w:tc>
        <w:tc>
          <w:tcPr>
            <w:tcW w:w="7380" w:type="dxa"/>
          </w:tcPr>
          <w:p w14:paraId="3817D90D" w14:textId="259CEA68" w:rsidR="00C10AC7" w:rsidRPr="00CB6D4E" w:rsidRDefault="00375675" w:rsidP="00E821FE">
            <w:pPr>
              <w:pStyle w:val="Sothutu-1so"/>
              <w:spacing w:before="120" w:after="120" w:line="276" w:lineRule="auto"/>
              <w:rPr>
                <w:szCs w:val="24"/>
              </w:rPr>
            </w:pPr>
            <w:r>
              <w:rPr>
                <w:szCs w:val="24"/>
              </w:rPr>
              <w:t>Đồng bộ lý do khi kế toán chuyển trạng thái phê duyệt sang</w:t>
            </w:r>
            <w:r w:rsidR="00C10AC7" w:rsidRPr="00CB6D4E">
              <w:rPr>
                <w:szCs w:val="24"/>
              </w:rPr>
              <w:t xml:space="preserve"> ‘Từ chối’</w:t>
            </w:r>
          </w:p>
          <w:p w14:paraId="0AD64FAC" w14:textId="4FA2EAD5" w:rsidR="00C10AC7" w:rsidRDefault="00C10AC7" w:rsidP="00E821FE">
            <w:pPr>
              <w:pStyle w:val="Sothutu-1so"/>
              <w:spacing w:before="120" w:after="120" w:line="276" w:lineRule="auto"/>
              <w:rPr>
                <w:szCs w:val="24"/>
              </w:rPr>
            </w:pPr>
          </w:p>
        </w:tc>
      </w:tr>
      <w:tr w:rsidR="00F50926" w:rsidRPr="00FF37CC" w14:paraId="7F8234AF" w14:textId="77777777" w:rsidTr="00146097">
        <w:trPr>
          <w:cantSplit/>
          <w:trHeight w:val="827"/>
        </w:trPr>
        <w:tc>
          <w:tcPr>
            <w:tcW w:w="1800" w:type="dxa"/>
          </w:tcPr>
          <w:p w14:paraId="14710BC9" w14:textId="2672594C" w:rsidR="00F50926" w:rsidRDefault="00F50926" w:rsidP="00E821FE">
            <w:pPr>
              <w:pStyle w:val="Sothutu-1so"/>
              <w:spacing w:before="120" w:after="120" w:line="276" w:lineRule="auto"/>
              <w:jc w:val="left"/>
              <w:rPr>
                <w:szCs w:val="24"/>
              </w:rPr>
            </w:pPr>
            <w:r>
              <w:rPr>
                <w:szCs w:val="24"/>
              </w:rPr>
              <w:t>Trạng thái chi</w:t>
            </w:r>
          </w:p>
        </w:tc>
        <w:tc>
          <w:tcPr>
            <w:tcW w:w="1980" w:type="dxa"/>
          </w:tcPr>
          <w:p w14:paraId="4FDDE101" w14:textId="1A5D8A8F" w:rsidR="00F50926" w:rsidRPr="00555E4D" w:rsidRDefault="00F50926" w:rsidP="00E821FE">
            <w:pPr>
              <w:ind w:left="0"/>
            </w:pPr>
            <w:r w:rsidRPr="00CB6D4E">
              <w:rPr>
                <w:szCs w:val="24"/>
              </w:rPr>
              <w:t>PAYMENT_STATUS</w:t>
            </w:r>
          </w:p>
        </w:tc>
        <w:tc>
          <w:tcPr>
            <w:tcW w:w="1417" w:type="dxa"/>
          </w:tcPr>
          <w:p w14:paraId="30B20E51" w14:textId="77777777" w:rsidR="00F50926" w:rsidRDefault="00F50926" w:rsidP="00E821FE">
            <w:pPr>
              <w:ind w:left="0"/>
            </w:pPr>
            <w:r>
              <w:t>String</w:t>
            </w:r>
          </w:p>
          <w:p w14:paraId="0E0DCC0B" w14:textId="39DC112B" w:rsidR="00F50926" w:rsidRDefault="00F50926" w:rsidP="00E821FE">
            <w:pPr>
              <w:ind w:left="0"/>
            </w:pPr>
            <w:r>
              <w:t>CL</w:t>
            </w:r>
          </w:p>
        </w:tc>
        <w:tc>
          <w:tcPr>
            <w:tcW w:w="630" w:type="dxa"/>
          </w:tcPr>
          <w:p w14:paraId="42596BF5" w14:textId="426CF901" w:rsidR="00F50926" w:rsidRDefault="00F50926" w:rsidP="00E821FE">
            <w:pPr>
              <w:pStyle w:val="Sothutu-1so"/>
              <w:spacing w:before="120" w:after="120" w:line="276" w:lineRule="auto"/>
              <w:jc w:val="left"/>
              <w:rPr>
                <w:szCs w:val="24"/>
              </w:rPr>
            </w:pPr>
            <w:r>
              <w:rPr>
                <w:szCs w:val="24"/>
              </w:rPr>
              <w:t>20</w:t>
            </w:r>
          </w:p>
        </w:tc>
        <w:tc>
          <w:tcPr>
            <w:tcW w:w="540" w:type="dxa"/>
          </w:tcPr>
          <w:p w14:paraId="7B8F650D" w14:textId="69997D84" w:rsidR="00F50926" w:rsidRDefault="00F50926" w:rsidP="00E821FE">
            <w:pPr>
              <w:pStyle w:val="Sothutu-1so"/>
              <w:spacing w:before="120" w:after="120" w:line="276" w:lineRule="auto"/>
              <w:jc w:val="left"/>
              <w:rPr>
                <w:szCs w:val="24"/>
              </w:rPr>
            </w:pPr>
            <w:r>
              <w:rPr>
                <w:szCs w:val="24"/>
              </w:rPr>
              <w:t>Y</w:t>
            </w:r>
          </w:p>
        </w:tc>
        <w:tc>
          <w:tcPr>
            <w:tcW w:w="450" w:type="dxa"/>
          </w:tcPr>
          <w:p w14:paraId="472495C3" w14:textId="40712F35" w:rsidR="00F50926" w:rsidRDefault="00F50926" w:rsidP="00E821FE">
            <w:pPr>
              <w:pStyle w:val="Sothutu-1so"/>
              <w:spacing w:before="120" w:after="120" w:line="276" w:lineRule="auto"/>
              <w:jc w:val="left"/>
              <w:rPr>
                <w:szCs w:val="24"/>
              </w:rPr>
            </w:pPr>
            <w:r>
              <w:rPr>
                <w:szCs w:val="24"/>
              </w:rPr>
              <w:t>N</w:t>
            </w:r>
          </w:p>
        </w:tc>
        <w:tc>
          <w:tcPr>
            <w:tcW w:w="540" w:type="dxa"/>
          </w:tcPr>
          <w:p w14:paraId="6192455C" w14:textId="512CE091" w:rsidR="00F50926" w:rsidRDefault="00F50926" w:rsidP="00E821FE">
            <w:pPr>
              <w:pStyle w:val="Sothutu-1so"/>
              <w:spacing w:before="120" w:after="120" w:line="276" w:lineRule="auto"/>
              <w:jc w:val="center"/>
              <w:rPr>
                <w:szCs w:val="24"/>
              </w:rPr>
            </w:pPr>
            <w:r>
              <w:rPr>
                <w:szCs w:val="24"/>
              </w:rPr>
              <w:t>Y</w:t>
            </w:r>
          </w:p>
        </w:tc>
        <w:tc>
          <w:tcPr>
            <w:tcW w:w="7380" w:type="dxa"/>
          </w:tcPr>
          <w:p w14:paraId="18CD03B7" w14:textId="77777777" w:rsidR="00F50926" w:rsidRDefault="00F50926" w:rsidP="00E821FE">
            <w:pPr>
              <w:pStyle w:val="Sothutu-1so"/>
              <w:spacing w:before="120" w:after="120" w:line="276" w:lineRule="auto"/>
              <w:rPr>
                <w:szCs w:val="24"/>
              </w:rPr>
            </w:pPr>
            <w:r>
              <w:rPr>
                <w:szCs w:val="24"/>
              </w:rPr>
              <w:t>Cập nhật trạng thái trên web về mobile</w:t>
            </w:r>
          </w:p>
          <w:p w14:paraId="0C1449B1" w14:textId="77777777" w:rsidR="00F50926" w:rsidRDefault="00F50926" w:rsidP="00E821FE">
            <w:pPr>
              <w:pStyle w:val="Sothutu-1so"/>
              <w:spacing w:before="120" w:after="120" w:line="276" w:lineRule="auto"/>
              <w:rPr>
                <w:szCs w:val="24"/>
              </w:rPr>
            </w:pPr>
            <w:r>
              <w:rPr>
                <w:szCs w:val="24"/>
              </w:rPr>
              <w:t>Bao gồm các trạng thái:</w:t>
            </w:r>
          </w:p>
          <w:p w14:paraId="3023A7D2" w14:textId="39141646" w:rsidR="00C27DDC" w:rsidRDefault="00DD7B8B" w:rsidP="004E37AB">
            <w:pPr>
              <w:pStyle w:val="Sothutu-1so"/>
              <w:numPr>
                <w:ilvl w:val="0"/>
                <w:numId w:val="27"/>
              </w:numPr>
              <w:spacing w:before="120" w:after="120" w:line="276" w:lineRule="auto"/>
              <w:rPr>
                <w:szCs w:val="24"/>
              </w:rPr>
            </w:pPr>
            <w:r>
              <w:rPr>
                <w:szCs w:val="24"/>
              </w:rPr>
              <w:t xml:space="preserve">‘0’ - </w:t>
            </w:r>
            <w:r w:rsidR="00C27DDC" w:rsidRPr="00CB6D4E">
              <w:rPr>
                <w:szCs w:val="24"/>
              </w:rPr>
              <w:t>Chưa chi: nếu không có một phiếu chi nào chi tiền cho hóa đơn trong bảng THTT</w:t>
            </w:r>
          </w:p>
          <w:p w14:paraId="60087501" w14:textId="2853A34B" w:rsidR="00C27DDC" w:rsidRPr="00C27DDC" w:rsidRDefault="00DD7B8B" w:rsidP="004E37AB">
            <w:pPr>
              <w:pStyle w:val="Sothutu-1so"/>
              <w:numPr>
                <w:ilvl w:val="0"/>
                <w:numId w:val="27"/>
              </w:numPr>
              <w:spacing w:before="120" w:after="120" w:line="276" w:lineRule="auto"/>
              <w:rPr>
                <w:szCs w:val="24"/>
              </w:rPr>
            </w:pPr>
            <w:r>
              <w:rPr>
                <w:szCs w:val="24"/>
              </w:rPr>
              <w:t xml:space="preserve">‘1’ - </w:t>
            </w:r>
            <w:r w:rsidR="00C27DDC" w:rsidRPr="00C27DDC">
              <w:rPr>
                <w:szCs w:val="24"/>
              </w:rPr>
              <w:t>Chi chưa đủ: có ít nhất một phiếu chi chi tiền cho một hóa đơn thuộc bảng THTT</w:t>
            </w:r>
          </w:p>
          <w:p w14:paraId="437BCD5D" w14:textId="4EE24FDD" w:rsidR="00F50926" w:rsidRPr="00F50926" w:rsidRDefault="00DD7B8B" w:rsidP="004E37AB">
            <w:pPr>
              <w:pStyle w:val="Sothutu-1so"/>
              <w:numPr>
                <w:ilvl w:val="0"/>
                <w:numId w:val="11"/>
              </w:numPr>
              <w:spacing w:before="120" w:after="120" w:line="276" w:lineRule="auto"/>
              <w:rPr>
                <w:szCs w:val="24"/>
              </w:rPr>
            </w:pPr>
            <w:r>
              <w:rPr>
                <w:szCs w:val="24"/>
              </w:rPr>
              <w:t xml:space="preserve">‘2’ - </w:t>
            </w:r>
            <w:r w:rsidR="00C27DDC" w:rsidRPr="00CB6D4E">
              <w:rPr>
                <w:szCs w:val="24"/>
              </w:rPr>
              <w:t>Chi đủ: tổng số tiền nguyên tệ đã chi tại phiếu chi có liên kết với bảng THTT &gt;= tổng số tiền nguyên tệ được duyệt của bảng THTT</w:t>
            </w:r>
          </w:p>
        </w:tc>
      </w:tr>
      <w:tr w:rsidR="009E528D" w:rsidRPr="00FF37CC" w14:paraId="6913C991" w14:textId="77777777" w:rsidTr="00146097">
        <w:trPr>
          <w:cantSplit/>
          <w:trHeight w:val="827"/>
        </w:trPr>
        <w:tc>
          <w:tcPr>
            <w:tcW w:w="1800" w:type="dxa"/>
          </w:tcPr>
          <w:p w14:paraId="72421AE9" w14:textId="77777777" w:rsidR="009E528D" w:rsidRDefault="009E528D" w:rsidP="009E528D">
            <w:pPr>
              <w:pStyle w:val="Sothutu-1so"/>
              <w:spacing w:before="120" w:after="120" w:line="276" w:lineRule="auto"/>
              <w:jc w:val="left"/>
              <w:rPr>
                <w:szCs w:val="24"/>
              </w:rPr>
            </w:pPr>
            <w:r>
              <w:rPr>
                <w:szCs w:val="24"/>
              </w:rPr>
              <w:lastRenderedPageBreak/>
              <w:t>Trạng thái tài liệu</w:t>
            </w:r>
          </w:p>
        </w:tc>
        <w:tc>
          <w:tcPr>
            <w:tcW w:w="1980" w:type="dxa"/>
          </w:tcPr>
          <w:p w14:paraId="6D0F4804" w14:textId="4167B356" w:rsidR="009E528D" w:rsidRPr="00555E4D" w:rsidRDefault="009E528D" w:rsidP="009E528D">
            <w:pPr>
              <w:ind w:left="0"/>
            </w:pPr>
            <w:r w:rsidRPr="000721CE">
              <w:rPr>
                <w:highlight w:val="yellow"/>
              </w:rPr>
              <w:t>DOCSTATUS</w:t>
            </w:r>
          </w:p>
        </w:tc>
        <w:tc>
          <w:tcPr>
            <w:tcW w:w="1417" w:type="dxa"/>
          </w:tcPr>
          <w:p w14:paraId="7E4AA687" w14:textId="77777777" w:rsidR="009E528D" w:rsidRDefault="009E528D" w:rsidP="009E528D">
            <w:pPr>
              <w:ind w:left="0"/>
            </w:pPr>
            <w:r>
              <w:t>String</w:t>
            </w:r>
          </w:p>
          <w:p w14:paraId="10E38A99" w14:textId="77777777" w:rsidR="009E528D" w:rsidRDefault="009E528D" w:rsidP="009E528D">
            <w:pPr>
              <w:ind w:left="0"/>
            </w:pPr>
            <w:r>
              <w:t>CL</w:t>
            </w:r>
          </w:p>
        </w:tc>
        <w:tc>
          <w:tcPr>
            <w:tcW w:w="630" w:type="dxa"/>
          </w:tcPr>
          <w:p w14:paraId="0448C54F" w14:textId="77777777" w:rsidR="009E528D" w:rsidRDefault="009E528D" w:rsidP="009E528D">
            <w:pPr>
              <w:pStyle w:val="Sothutu-1so"/>
              <w:spacing w:before="120" w:after="120" w:line="276" w:lineRule="auto"/>
              <w:jc w:val="left"/>
              <w:rPr>
                <w:szCs w:val="24"/>
              </w:rPr>
            </w:pPr>
            <w:r>
              <w:rPr>
                <w:szCs w:val="24"/>
              </w:rPr>
              <w:t>20</w:t>
            </w:r>
          </w:p>
        </w:tc>
        <w:tc>
          <w:tcPr>
            <w:tcW w:w="540" w:type="dxa"/>
          </w:tcPr>
          <w:p w14:paraId="76C6243D" w14:textId="77777777" w:rsidR="009E528D" w:rsidRDefault="009E528D" w:rsidP="009E528D">
            <w:pPr>
              <w:pStyle w:val="Sothutu-1so"/>
              <w:spacing w:before="120" w:after="120" w:line="276" w:lineRule="auto"/>
              <w:jc w:val="left"/>
              <w:rPr>
                <w:szCs w:val="24"/>
              </w:rPr>
            </w:pPr>
            <w:r>
              <w:rPr>
                <w:szCs w:val="24"/>
              </w:rPr>
              <w:t>Y</w:t>
            </w:r>
          </w:p>
        </w:tc>
        <w:tc>
          <w:tcPr>
            <w:tcW w:w="450" w:type="dxa"/>
          </w:tcPr>
          <w:p w14:paraId="2A692F5F" w14:textId="77777777" w:rsidR="009E528D" w:rsidRDefault="009E528D" w:rsidP="009E528D">
            <w:pPr>
              <w:pStyle w:val="Sothutu-1so"/>
              <w:spacing w:before="120" w:after="120" w:line="276" w:lineRule="auto"/>
              <w:jc w:val="left"/>
              <w:rPr>
                <w:szCs w:val="24"/>
              </w:rPr>
            </w:pPr>
            <w:r>
              <w:rPr>
                <w:szCs w:val="24"/>
              </w:rPr>
              <w:t>N</w:t>
            </w:r>
          </w:p>
        </w:tc>
        <w:tc>
          <w:tcPr>
            <w:tcW w:w="540" w:type="dxa"/>
          </w:tcPr>
          <w:p w14:paraId="204B290E" w14:textId="77777777" w:rsidR="009E528D" w:rsidRDefault="009E528D" w:rsidP="009E528D">
            <w:pPr>
              <w:pStyle w:val="Sothutu-1so"/>
              <w:spacing w:before="120" w:after="120" w:line="276" w:lineRule="auto"/>
              <w:jc w:val="center"/>
              <w:rPr>
                <w:szCs w:val="24"/>
              </w:rPr>
            </w:pPr>
            <w:r>
              <w:rPr>
                <w:szCs w:val="24"/>
              </w:rPr>
              <w:t>Y</w:t>
            </w:r>
          </w:p>
        </w:tc>
        <w:tc>
          <w:tcPr>
            <w:tcW w:w="7380" w:type="dxa"/>
          </w:tcPr>
          <w:p w14:paraId="7E72B3E2" w14:textId="77777777" w:rsidR="009E528D" w:rsidRDefault="009E528D" w:rsidP="009E528D">
            <w:pPr>
              <w:pStyle w:val="Sothutu-1so"/>
              <w:spacing w:before="120" w:after="120" w:line="276" w:lineRule="auto"/>
              <w:rPr>
                <w:szCs w:val="24"/>
              </w:rPr>
            </w:pPr>
            <w:r>
              <w:rPr>
                <w:szCs w:val="24"/>
              </w:rPr>
              <w:t>Bao gồm 2 trạng thái:</w:t>
            </w:r>
          </w:p>
          <w:p w14:paraId="116BCEFA" w14:textId="77777777" w:rsidR="009E528D" w:rsidRDefault="009E528D" w:rsidP="009E528D">
            <w:pPr>
              <w:pStyle w:val="Sothutu-1so"/>
              <w:numPr>
                <w:ilvl w:val="0"/>
                <w:numId w:val="11"/>
              </w:numPr>
              <w:spacing w:before="120" w:after="120" w:line="276" w:lineRule="auto"/>
              <w:rPr>
                <w:szCs w:val="24"/>
              </w:rPr>
            </w:pPr>
            <w:r>
              <w:rPr>
                <w:szCs w:val="24"/>
              </w:rPr>
              <w:t>Nháp: Chứng từ mới tạo, trước khi CO bản ghi hoặc sau khi RA bản ghi</w:t>
            </w:r>
          </w:p>
          <w:p w14:paraId="6FF0199F" w14:textId="77777777" w:rsidR="009E528D" w:rsidRPr="00311EE8" w:rsidRDefault="009E528D" w:rsidP="009E528D">
            <w:pPr>
              <w:pStyle w:val="Sothutu-1so"/>
              <w:numPr>
                <w:ilvl w:val="0"/>
                <w:numId w:val="11"/>
              </w:numPr>
              <w:spacing w:before="120" w:after="120" w:line="276" w:lineRule="auto"/>
              <w:rPr>
                <w:szCs w:val="24"/>
              </w:rPr>
            </w:pPr>
            <w:r>
              <w:rPr>
                <w:szCs w:val="24"/>
              </w:rPr>
              <w:t>Hoàn thành: sau khi CO bản ghi</w:t>
            </w:r>
          </w:p>
        </w:tc>
      </w:tr>
      <w:tr w:rsidR="009E528D" w:rsidRPr="00FF37CC" w14:paraId="168D9F93" w14:textId="77777777" w:rsidTr="00146097">
        <w:trPr>
          <w:cantSplit/>
          <w:trHeight w:val="827"/>
        </w:trPr>
        <w:tc>
          <w:tcPr>
            <w:tcW w:w="1800" w:type="dxa"/>
          </w:tcPr>
          <w:p w14:paraId="3728B397" w14:textId="75A78336" w:rsidR="009E528D" w:rsidRDefault="009E528D" w:rsidP="009E528D">
            <w:pPr>
              <w:pStyle w:val="Sothutu-1so"/>
              <w:spacing w:before="120" w:after="120" w:line="276" w:lineRule="auto"/>
              <w:jc w:val="left"/>
              <w:rPr>
                <w:szCs w:val="24"/>
              </w:rPr>
            </w:pPr>
            <w:r>
              <w:rPr>
                <w:szCs w:val="24"/>
              </w:rPr>
              <w:t>Trạng thái hạch toán</w:t>
            </w:r>
          </w:p>
        </w:tc>
        <w:tc>
          <w:tcPr>
            <w:tcW w:w="1980" w:type="dxa"/>
          </w:tcPr>
          <w:p w14:paraId="2F7E819F" w14:textId="4257B997" w:rsidR="009E528D" w:rsidRPr="00555E4D" w:rsidRDefault="009E528D" w:rsidP="009E528D">
            <w:pPr>
              <w:ind w:left="0"/>
            </w:pPr>
            <w:r w:rsidRPr="000721CE">
              <w:rPr>
                <w:highlight w:val="yellow"/>
              </w:rPr>
              <w:t>ACCOUTING_STATUS</w:t>
            </w:r>
          </w:p>
        </w:tc>
        <w:tc>
          <w:tcPr>
            <w:tcW w:w="1417" w:type="dxa"/>
          </w:tcPr>
          <w:p w14:paraId="19F2E7F6" w14:textId="77777777" w:rsidR="009E528D" w:rsidRDefault="009E528D" w:rsidP="009E528D">
            <w:pPr>
              <w:ind w:left="0"/>
            </w:pPr>
            <w:r>
              <w:t>String</w:t>
            </w:r>
          </w:p>
          <w:p w14:paraId="557061BD" w14:textId="16B99971" w:rsidR="009E528D" w:rsidRDefault="009E528D" w:rsidP="009E528D">
            <w:pPr>
              <w:ind w:left="0"/>
            </w:pPr>
            <w:r>
              <w:t>CL</w:t>
            </w:r>
          </w:p>
        </w:tc>
        <w:tc>
          <w:tcPr>
            <w:tcW w:w="630" w:type="dxa"/>
          </w:tcPr>
          <w:p w14:paraId="536283E0" w14:textId="69404C0E" w:rsidR="009E528D" w:rsidRDefault="009E528D" w:rsidP="009E528D">
            <w:pPr>
              <w:pStyle w:val="Sothutu-1so"/>
              <w:spacing w:before="120" w:after="120" w:line="276" w:lineRule="auto"/>
              <w:jc w:val="left"/>
              <w:rPr>
                <w:szCs w:val="24"/>
              </w:rPr>
            </w:pPr>
            <w:r>
              <w:rPr>
                <w:szCs w:val="24"/>
              </w:rPr>
              <w:t>20</w:t>
            </w:r>
          </w:p>
        </w:tc>
        <w:tc>
          <w:tcPr>
            <w:tcW w:w="540" w:type="dxa"/>
          </w:tcPr>
          <w:p w14:paraId="0569F7A7" w14:textId="7A5526E9" w:rsidR="009E528D" w:rsidRDefault="009E528D" w:rsidP="009E528D">
            <w:pPr>
              <w:pStyle w:val="Sothutu-1so"/>
              <w:spacing w:before="120" w:after="120" w:line="276" w:lineRule="auto"/>
              <w:jc w:val="left"/>
              <w:rPr>
                <w:szCs w:val="24"/>
              </w:rPr>
            </w:pPr>
            <w:r>
              <w:rPr>
                <w:szCs w:val="24"/>
              </w:rPr>
              <w:t>Y</w:t>
            </w:r>
          </w:p>
        </w:tc>
        <w:tc>
          <w:tcPr>
            <w:tcW w:w="450" w:type="dxa"/>
          </w:tcPr>
          <w:p w14:paraId="4D4E7BE3" w14:textId="589F782B" w:rsidR="009E528D" w:rsidRDefault="009E528D" w:rsidP="009E528D">
            <w:pPr>
              <w:pStyle w:val="Sothutu-1so"/>
              <w:spacing w:before="120" w:after="120" w:line="276" w:lineRule="auto"/>
              <w:jc w:val="left"/>
              <w:rPr>
                <w:szCs w:val="24"/>
              </w:rPr>
            </w:pPr>
            <w:r>
              <w:rPr>
                <w:szCs w:val="24"/>
              </w:rPr>
              <w:t>N</w:t>
            </w:r>
          </w:p>
        </w:tc>
        <w:tc>
          <w:tcPr>
            <w:tcW w:w="540" w:type="dxa"/>
          </w:tcPr>
          <w:p w14:paraId="56F39279" w14:textId="261BA289" w:rsidR="009E528D" w:rsidRDefault="009E528D" w:rsidP="009E528D">
            <w:pPr>
              <w:pStyle w:val="Sothutu-1so"/>
              <w:spacing w:before="120" w:after="120" w:line="276" w:lineRule="auto"/>
              <w:jc w:val="center"/>
              <w:rPr>
                <w:szCs w:val="24"/>
              </w:rPr>
            </w:pPr>
            <w:r>
              <w:rPr>
                <w:szCs w:val="24"/>
              </w:rPr>
              <w:t>Y</w:t>
            </w:r>
          </w:p>
        </w:tc>
        <w:tc>
          <w:tcPr>
            <w:tcW w:w="7380" w:type="dxa"/>
          </w:tcPr>
          <w:p w14:paraId="6A3AC29D" w14:textId="24A59EAD" w:rsidR="009E528D" w:rsidRDefault="009E528D" w:rsidP="009E528D">
            <w:pPr>
              <w:pStyle w:val="Sothutu-1so"/>
              <w:spacing w:before="120" w:after="120" w:line="276" w:lineRule="auto"/>
              <w:rPr>
                <w:szCs w:val="24"/>
              </w:rPr>
            </w:pPr>
            <w:r>
              <w:rPr>
                <w:szCs w:val="24"/>
              </w:rPr>
              <w:t>Cập nhật trạng thái trên web về mobile</w:t>
            </w:r>
          </w:p>
          <w:p w14:paraId="0D3719E5" w14:textId="5F195766" w:rsidR="009E528D" w:rsidRDefault="009E528D" w:rsidP="009E528D">
            <w:pPr>
              <w:pStyle w:val="Sothutu-1so"/>
              <w:spacing w:before="120" w:after="120" w:line="276" w:lineRule="auto"/>
              <w:rPr>
                <w:szCs w:val="24"/>
              </w:rPr>
            </w:pPr>
            <w:r>
              <w:rPr>
                <w:szCs w:val="24"/>
              </w:rPr>
              <w:t>Bao gồm 2 trạng thái:</w:t>
            </w:r>
          </w:p>
          <w:p w14:paraId="52112C1F" w14:textId="57216600" w:rsidR="009E528D" w:rsidRDefault="009E528D" w:rsidP="009E528D">
            <w:pPr>
              <w:pStyle w:val="Sothutu-1so"/>
              <w:numPr>
                <w:ilvl w:val="0"/>
                <w:numId w:val="11"/>
              </w:numPr>
              <w:spacing w:before="120" w:after="120" w:line="276" w:lineRule="auto"/>
              <w:rPr>
                <w:szCs w:val="24"/>
              </w:rPr>
            </w:pPr>
            <w:r>
              <w:rPr>
                <w:szCs w:val="24"/>
              </w:rPr>
              <w:t>Chưa hạch toán</w:t>
            </w:r>
          </w:p>
          <w:p w14:paraId="59471215" w14:textId="058B22CE" w:rsidR="009E528D" w:rsidRPr="00311EE8" w:rsidRDefault="009E528D" w:rsidP="009E528D">
            <w:pPr>
              <w:pStyle w:val="Sothutu-1so"/>
              <w:numPr>
                <w:ilvl w:val="0"/>
                <w:numId w:val="11"/>
              </w:numPr>
              <w:spacing w:before="120" w:after="120" w:line="276" w:lineRule="auto"/>
              <w:rPr>
                <w:szCs w:val="24"/>
              </w:rPr>
            </w:pPr>
            <w:r>
              <w:rPr>
                <w:szCs w:val="24"/>
              </w:rPr>
              <w:t>Đã hạch toán</w:t>
            </w:r>
          </w:p>
        </w:tc>
      </w:tr>
      <w:tr w:rsidR="009E528D" w:rsidRPr="00FF37CC" w14:paraId="051F19D8" w14:textId="77777777" w:rsidTr="00146097">
        <w:trPr>
          <w:cantSplit/>
          <w:trHeight w:val="827"/>
        </w:trPr>
        <w:tc>
          <w:tcPr>
            <w:tcW w:w="14737" w:type="dxa"/>
            <w:gridSpan w:val="8"/>
          </w:tcPr>
          <w:p w14:paraId="522F8C1D" w14:textId="77777777" w:rsidR="009E528D" w:rsidRPr="00311EE8" w:rsidRDefault="009E528D" w:rsidP="009E528D">
            <w:pPr>
              <w:pStyle w:val="Sothutu-1so"/>
              <w:spacing w:before="120" w:after="120" w:line="276" w:lineRule="auto"/>
              <w:rPr>
                <w:szCs w:val="24"/>
              </w:rPr>
            </w:pPr>
            <w:r w:rsidRPr="001E5A81">
              <w:rPr>
                <w:b/>
                <w:szCs w:val="24"/>
              </w:rPr>
              <w:t xml:space="preserve">Group: Thông tin </w:t>
            </w:r>
            <w:r>
              <w:rPr>
                <w:b/>
                <w:szCs w:val="24"/>
              </w:rPr>
              <w:t>bản ghi</w:t>
            </w:r>
          </w:p>
        </w:tc>
      </w:tr>
      <w:tr w:rsidR="009E528D" w:rsidRPr="00FF37CC" w14:paraId="5C9B30F8" w14:textId="77777777" w:rsidTr="00146097">
        <w:trPr>
          <w:cantSplit/>
          <w:trHeight w:val="827"/>
        </w:trPr>
        <w:tc>
          <w:tcPr>
            <w:tcW w:w="1800" w:type="dxa"/>
          </w:tcPr>
          <w:p w14:paraId="152F16C3" w14:textId="77777777" w:rsidR="009E528D" w:rsidRDefault="009E528D" w:rsidP="009E528D">
            <w:pPr>
              <w:pStyle w:val="Sothutu-1so"/>
              <w:spacing w:before="120" w:after="120" w:line="276" w:lineRule="auto"/>
              <w:jc w:val="left"/>
              <w:rPr>
                <w:szCs w:val="24"/>
              </w:rPr>
            </w:pPr>
            <w:r>
              <w:rPr>
                <w:szCs w:val="24"/>
              </w:rPr>
              <w:t>Người tạo</w:t>
            </w:r>
          </w:p>
        </w:tc>
        <w:tc>
          <w:tcPr>
            <w:tcW w:w="1980" w:type="dxa"/>
          </w:tcPr>
          <w:p w14:paraId="4A88FF85" w14:textId="15B73D78" w:rsidR="009E528D" w:rsidRPr="00555E4D" w:rsidRDefault="009E528D" w:rsidP="009E528D">
            <w:pPr>
              <w:ind w:left="0"/>
            </w:pPr>
            <w:r w:rsidRPr="007E2602">
              <w:rPr>
                <w:szCs w:val="24"/>
                <w:highlight w:val="yellow"/>
              </w:rPr>
              <w:t>CREATEDBY</w:t>
            </w:r>
          </w:p>
        </w:tc>
        <w:tc>
          <w:tcPr>
            <w:tcW w:w="1417" w:type="dxa"/>
          </w:tcPr>
          <w:p w14:paraId="04BF7281" w14:textId="77777777" w:rsidR="009E528D" w:rsidRDefault="009E528D" w:rsidP="009E528D">
            <w:pPr>
              <w:ind w:left="0"/>
            </w:pPr>
            <w:r>
              <w:t>String</w:t>
            </w:r>
          </w:p>
          <w:p w14:paraId="3F986288" w14:textId="77777777" w:rsidR="009E528D" w:rsidRDefault="009E528D" w:rsidP="009E528D">
            <w:pPr>
              <w:ind w:left="0"/>
            </w:pPr>
            <w:r>
              <w:t>Text box</w:t>
            </w:r>
          </w:p>
        </w:tc>
        <w:tc>
          <w:tcPr>
            <w:tcW w:w="630" w:type="dxa"/>
          </w:tcPr>
          <w:p w14:paraId="5408C090" w14:textId="77777777" w:rsidR="009E528D" w:rsidRDefault="009E528D" w:rsidP="009E528D">
            <w:pPr>
              <w:pStyle w:val="Sothutu-1so"/>
              <w:spacing w:before="120" w:after="120" w:line="276" w:lineRule="auto"/>
              <w:jc w:val="left"/>
              <w:rPr>
                <w:szCs w:val="24"/>
              </w:rPr>
            </w:pPr>
            <w:r>
              <w:rPr>
                <w:szCs w:val="24"/>
              </w:rPr>
              <w:t>50</w:t>
            </w:r>
          </w:p>
        </w:tc>
        <w:tc>
          <w:tcPr>
            <w:tcW w:w="540" w:type="dxa"/>
          </w:tcPr>
          <w:p w14:paraId="6ED04740" w14:textId="77777777" w:rsidR="009E528D" w:rsidRDefault="009E528D" w:rsidP="009E528D">
            <w:pPr>
              <w:pStyle w:val="Sothutu-1so"/>
              <w:spacing w:before="120" w:after="120" w:line="276" w:lineRule="auto"/>
              <w:jc w:val="left"/>
              <w:rPr>
                <w:szCs w:val="24"/>
              </w:rPr>
            </w:pPr>
            <w:r>
              <w:rPr>
                <w:szCs w:val="24"/>
              </w:rPr>
              <w:t>Y</w:t>
            </w:r>
          </w:p>
        </w:tc>
        <w:tc>
          <w:tcPr>
            <w:tcW w:w="450" w:type="dxa"/>
          </w:tcPr>
          <w:p w14:paraId="474A5484" w14:textId="77777777" w:rsidR="009E528D" w:rsidRDefault="009E528D" w:rsidP="009E528D">
            <w:pPr>
              <w:pStyle w:val="Sothutu-1so"/>
              <w:spacing w:before="120" w:after="120" w:line="276" w:lineRule="auto"/>
              <w:jc w:val="left"/>
              <w:rPr>
                <w:szCs w:val="24"/>
              </w:rPr>
            </w:pPr>
            <w:r>
              <w:rPr>
                <w:szCs w:val="24"/>
              </w:rPr>
              <w:t>N</w:t>
            </w:r>
          </w:p>
        </w:tc>
        <w:tc>
          <w:tcPr>
            <w:tcW w:w="540" w:type="dxa"/>
          </w:tcPr>
          <w:p w14:paraId="099925F2" w14:textId="77777777" w:rsidR="009E528D" w:rsidRDefault="009E528D" w:rsidP="009E528D">
            <w:pPr>
              <w:pStyle w:val="Sothutu-1so"/>
              <w:spacing w:before="120" w:after="120" w:line="276" w:lineRule="auto"/>
              <w:jc w:val="center"/>
              <w:rPr>
                <w:szCs w:val="24"/>
              </w:rPr>
            </w:pPr>
            <w:r>
              <w:rPr>
                <w:szCs w:val="24"/>
              </w:rPr>
              <w:t>N</w:t>
            </w:r>
          </w:p>
        </w:tc>
        <w:tc>
          <w:tcPr>
            <w:tcW w:w="7380" w:type="dxa"/>
          </w:tcPr>
          <w:p w14:paraId="53516E29" w14:textId="77777777" w:rsidR="009E528D" w:rsidRDefault="009E528D" w:rsidP="009E528D">
            <w:pPr>
              <w:pStyle w:val="Sothutu-1so"/>
              <w:spacing w:before="120" w:after="120" w:line="276" w:lineRule="auto"/>
              <w:rPr>
                <w:szCs w:val="24"/>
              </w:rPr>
            </w:pPr>
            <w:r>
              <w:rPr>
                <w:szCs w:val="24"/>
              </w:rPr>
              <w:t xml:space="preserve">Là user tạo chứng từ </w:t>
            </w:r>
          </w:p>
          <w:p w14:paraId="75FBEC0A" w14:textId="77777777" w:rsidR="009E528D" w:rsidRPr="00311EE8" w:rsidRDefault="009E528D" w:rsidP="009E528D">
            <w:pPr>
              <w:pStyle w:val="Sothutu-1so"/>
              <w:spacing w:before="120" w:after="120" w:line="276" w:lineRule="auto"/>
              <w:rPr>
                <w:szCs w:val="24"/>
              </w:rPr>
            </w:pPr>
            <w:r>
              <w:rPr>
                <w:szCs w:val="24"/>
              </w:rPr>
              <w:t>Hiển thị {Mã nhân viên}- {Tên}</w:t>
            </w:r>
          </w:p>
        </w:tc>
      </w:tr>
      <w:tr w:rsidR="009E528D" w:rsidRPr="00FF37CC" w14:paraId="0EAAE71C" w14:textId="77777777" w:rsidTr="00146097">
        <w:trPr>
          <w:cantSplit/>
          <w:trHeight w:val="827"/>
        </w:trPr>
        <w:tc>
          <w:tcPr>
            <w:tcW w:w="1800" w:type="dxa"/>
          </w:tcPr>
          <w:p w14:paraId="48B28551" w14:textId="77777777" w:rsidR="009E528D" w:rsidRDefault="009E528D" w:rsidP="009E528D">
            <w:pPr>
              <w:pStyle w:val="Sothutu-1so"/>
              <w:spacing w:before="120" w:after="120" w:line="276" w:lineRule="auto"/>
              <w:jc w:val="left"/>
              <w:rPr>
                <w:szCs w:val="24"/>
              </w:rPr>
            </w:pPr>
            <w:r>
              <w:rPr>
                <w:szCs w:val="24"/>
              </w:rPr>
              <w:t>Ngày tạo</w:t>
            </w:r>
          </w:p>
        </w:tc>
        <w:tc>
          <w:tcPr>
            <w:tcW w:w="1980" w:type="dxa"/>
          </w:tcPr>
          <w:p w14:paraId="03B14B7F" w14:textId="31BDD094" w:rsidR="009E528D" w:rsidRPr="00555E4D" w:rsidRDefault="009E528D" w:rsidP="009E528D">
            <w:pPr>
              <w:ind w:left="0"/>
            </w:pPr>
            <w:r w:rsidRPr="007E2602">
              <w:rPr>
                <w:szCs w:val="24"/>
                <w:highlight w:val="yellow"/>
              </w:rPr>
              <w:t>CREATED</w:t>
            </w:r>
          </w:p>
        </w:tc>
        <w:tc>
          <w:tcPr>
            <w:tcW w:w="1417" w:type="dxa"/>
          </w:tcPr>
          <w:p w14:paraId="43A9FD29" w14:textId="77777777" w:rsidR="009E528D" w:rsidRDefault="009E528D" w:rsidP="009E528D">
            <w:pPr>
              <w:ind w:left="0"/>
            </w:pPr>
            <w:r>
              <w:t>Date</w:t>
            </w:r>
          </w:p>
        </w:tc>
        <w:tc>
          <w:tcPr>
            <w:tcW w:w="630" w:type="dxa"/>
          </w:tcPr>
          <w:p w14:paraId="6B61E64F" w14:textId="77777777" w:rsidR="009E528D" w:rsidRDefault="009E528D" w:rsidP="009E528D">
            <w:pPr>
              <w:pStyle w:val="Sothutu-1so"/>
              <w:spacing w:before="120" w:after="120" w:line="276" w:lineRule="auto"/>
              <w:jc w:val="left"/>
              <w:rPr>
                <w:szCs w:val="24"/>
              </w:rPr>
            </w:pPr>
            <w:r>
              <w:rPr>
                <w:szCs w:val="24"/>
              </w:rPr>
              <w:t>20</w:t>
            </w:r>
          </w:p>
        </w:tc>
        <w:tc>
          <w:tcPr>
            <w:tcW w:w="540" w:type="dxa"/>
          </w:tcPr>
          <w:p w14:paraId="25CD4B6E" w14:textId="77777777" w:rsidR="009E528D" w:rsidRDefault="009E528D" w:rsidP="009E528D">
            <w:pPr>
              <w:pStyle w:val="Sothutu-1so"/>
              <w:spacing w:before="120" w:after="120" w:line="276" w:lineRule="auto"/>
              <w:jc w:val="left"/>
              <w:rPr>
                <w:szCs w:val="24"/>
              </w:rPr>
            </w:pPr>
            <w:r>
              <w:rPr>
                <w:szCs w:val="24"/>
              </w:rPr>
              <w:t>Y</w:t>
            </w:r>
          </w:p>
        </w:tc>
        <w:tc>
          <w:tcPr>
            <w:tcW w:w="450" w:type="dxa"/>
          </w:tcPr>
          <w:p w14:paraId="4FD36FA3" w14:textId="77777777" w:rsidR="009E528D" w:rsidRDefault="009E528D" w:rsidP="009E528D">
            <w:pPr>
              <w:pStyle w:val="Sothutu-1so"/>
              <w:spacing w:before="120" w:after="120" w:line="276" w:lineRule="auto"/>
              <w:jc w:val="left"/>
              <w:rPr>
                <w:szCs w:val="24"/>
              </w:rPr>
            </w:pPr>
            <w:r>
              <w:rPr>
                <w:szCs w:val="24"/>
              </w:rPr>
              <w:t>N</w:t>
            </w:r>
          </w:p>
        </w:tc>
        <w:tc>
          <w:tcPr>
            <w:tcW w:w="540" w:type="dxa"/>
          </w:tcPr>
          <w:p w14:paraId="7D6E8E49" w14:textId="77777777" w:rsidR="009E528D" w:rsidRDefault="009E528D" w:rsidP="009E528D">
            <w:pPr>
              <w:pStyle w:val="Sothutu-1so"/>
              <w:spacing w:before="120" w:after="120" w:line="276" w:lineRule="auto"/>
              <w:jc w:val="center"/>
              <w:rPr>
                <w:szCs w:val="24"/>
              </w:rPr>
            </w:pPr>
            <w:r>
              <w:rPr>
                <w:szCs w:val="24"/>
              </w:rPr>
              <w:t>N</w:t>
            </w:r>
          </w:p>
        </w:tc>
        <w:tc>
          <w:tcPr>
            <w:tcW w:w="7380" w:type="dxa"/>
          </w:tcPr>
          <w:p w14:paraId="15559111" w14:textId="77777777" w:rsidR="009E528D" w:rsidRPr="00311EE8" w:rsidRDefault="009E528D" w:rsidP="009E528D">
            <w:pPr>
              <w:pStyle w:val="Sothutu-1so"/>
              <w:spacing w:before="120" w:after="120" w:line="276" w:lineRule="auto"/>
              <w:rPr>
                <w:szCs w:val="24"/>
              </w:rPr>
            </w:pPr>
          </w:p>
        </w:tc>
      </w:tr>
      <w:tr w:rsidR="009E528D" w:rsidRPr="00FF37CC" w14:paraId="732654DA" w14:textId="77777777" w:rsidTr="00146097">
        <w:trPr>
          <w:cantSplit/>
          <w:trHeight w:val="827"/>
        </w:trPr>
        <w:tc>
          <w:tcPr>
            <w:tcW w:w="1800" w:type="dxa"/>
          </w:tcPr>
          <w:p w14:paraId="4D70DDE9" w14:textId="77777777" w:rsidR="009E528D" w:rsidRDefault="009E528D" w:rsidP="009E528D">
            <w:pPr>
              <w:pStyle w:val="Sothutu-1so"/>
              <w:spacing w:before="120" w:after="120" w:line="276" w:lineRule="auto"/>
              <w:jc w:val="left"/>
              <w:rPr>
                <w:szCs w:val="24"/>
              </w:rPr>
            </w:pPr>
            <w:r>
              <w:rPr>
                <w:szCs w:val="24"/>
              </w:rPr>
              <w:t>Người cập nhật</w:t>
            </w:r>
          </w:p>
        </w:tc>
        <w:tc>
          <w:tcPr>
            <w:tcW w:w="1980" w:type="dxa"/>
          </w:tcPr>
          <w:p w14:paraId="7DFE0B15" w14:textId="59F78924" w:rsidR="009E528D" w:rsidRPr="00555E4D" w:rsidRDefault="009E528D" w:rsidP="009E528D">
            <w:pPr>
              <w:ind w:left="0"/>
            </w:pPr>
            <w:r w:rsidRPr="007E2602">
              <w:rPr>
                <w:szCs w:val="24"/>
                <w:highlight w:val="yellow"/>
              </w:rPr>
              <w:t>UPDATEDBY</w:t>
            </w:r>
          </w:p>
        </w:tc>
        <w:tc>
          <w:tcPr>
            <w:tcW w:w="1417" w:type="dxa"/>
          </w:tcPr>
          <w:p w14:paraId="15FC23DC" w14:textId="77777777" w:rsidR="009E528D" w:rsidRDefault="009E528D" w:rsidP="009E528D">
            <w:pPr>
              <w:ind w:left="0"/>
            </w:pPr>
            <w:r>
              <w:t>String</w:t>
            </w:r>
          </w:p>
          <w:p w14:paraId="04F872E3" w14:textId="77777777" w:rsidR="009E528D" w:rsidRDefault="009E528D" w:rsidP="009E528D">
            <w:pPr>
              <w:ind w:left="0"/>
            </w:pPr>
            <w:r>
              <w:t>Text box</w:t>
            </w:r>
          </w:p>
        </w:tc>
        <w:tc>
          <w:tcPr>
            <w:tcW w:w="630" w:type="dxa"/>
          </w:tcPr>
          <w:p w14:paraId="4A5C1846" w14:textId="77777777" w:rsidR="009E528D" w:rsidRDefault="009E528D" w:rsidP="009E528D">
            <w:pPr>
              <w:pStyle w:val="Sothutu-1so"/>
              <w:spacing w:before="120" w:after="120" w:line="276" w:lineRule="auto"/>
              <w:jc w:val="left"/>
              <w:rPr>
                <w:szCs w:val="24"/>
              </w:rPr>
            </w:pPr>
            <w:r>
              <w:rPr>
                <w:szCs w:val="24"/>
              </w:rPr>
              <w:t>50</w:t>
            </w:r>
          </w:p>
        </w:tc>
        <w:tc>
          <w:tcPr>
            <w:tcW w:w="540" w:type="dxa"/>
          </w:tcPr>
          <w:p w14:paraId="4A1C1CE8" w14:textId="77777777" w:rsidR="009E528D" w:rsidRDefault="009E528D" w:rsidP="009E528D">
            <w:pPr>
              <w:pStyle w:val="Sothutu-1so"/>
              <w:spacing w:before="120" w:after="120" w:line="276" w:lineRule="auto"/>
              <w:jc w:val="left"/>
              <w:rPr>
                <w:szCs w:val="24"/>
              </w:rPr>
            </w:pPr>
            <w:r>
              <w:rPr>
                <w:szCs w:val="24"/>
              </w:rPr>
              <w:t>Y</w:t>
            </w:r>
          </w:p>
        </w:tc>
        <w:tc>
          <w:tcPr>
            <w:tcW w:w="450" w:type="dxa"/>
          </w:tcPr>
          <w:p w14:paraId="338DC434" w14:textId="77777777" w:rsidR="009E528D" w:rsidRDefault="009E528D" w:rsidP="009E528D">
            <w:pPr>
              <w:pStyle w:val="Sothutu-1so"/>
              <w:spacing w:before="120" w:after="120" w:line="276" w:lineRule="auto"/>
              <w:jc w:val="left"/>
              <w:rPr>
                <w:szCs w:val="24"/>
              </w:rPr>
            </w:pPr>
            <w:r>
              <w:rPr>
                <w:szCs w:val="24"/>
              </w:rPr>
              <w:t>N</w:t>
            </w:r>
          </w:p>
        </w:tc>
        <w:tc>
          <w:tcPr>
            <w:tcW w:w="540" w:type="dxa"/>
          </w:tcPr>
          <w:p w14:paraId="60ACC326" w14:textId="77777777" w:rsidR="009E528D" w:rsidRDefault="009E528D" w:rsidP="009E528D">
            <w:pPr>
              <w:pStyle w:val="Sothutu-1so"/>
              <w:spacing w:before="120" w:after="120" w:line="276" w:lineRule="auto"/>
              <w:jc w:val="center"/>
              <w:rPr>
                <w:szCs w:val="24"/>
              </w:rPr>
            </w:pPr>
            <w:r>
              <w:rPr>
                <w:szCs w:val="24"/>
              </w:rPr>
              <w:t>N</w:t>
            </w:r>
          </w:p>
        </w:tc>
        <w:tc>
          <w:tcPr>
            <w:tcW w:w="7380" w:type="dxa"/>
          </w:tcPr>
          <w:p w14:paraId="5EC774DA" w14:textId="77777777" w:rsidR="009E528D" w:rsidRDefault="009E528D" w:rsidP="009E528D">
            <w:pPr>
              <w:pStyle w:val="Sothutu-1so"/>
              <w:spacing w:before="120" w:after="120" w:line="276" w:lineRule="auto"/>
              <w:rPr>
                <w:szCs w:val="24"/>
              </w:rPr>
            </w:pPr>
            <w:r>
              <w:rPr>
                <w:szCs w:val="24"/>
              </w:rPr>
              <w:t>Người cập nhật lại bất kì thông tin nào</w:t>
            </w:r>
          </w:p>
          <w:p w14:paraId="24DAA630" w14:textId="77777777" w:rsidR="009E528D" w:rsidRPr="00311EE8" w:rsidRDefault="009E528D" w:rsidP="009E528D">
            <w:pPr>
              <w:pStyle w:val="Sothutu-1so"/>
              <w:spacing w:before="120" w:after="120" w:line="276" w:lineRule="auto"/>
              <w:rPr>
                <w:szCs w:val="24"/>
              </w:rPr>
            </w:pPr>
            <w:r>
              <w:rPr>
                <w:szCs w:val="24"/>
              </w:rPr>
              <w:t>Hiển thị {Mã nhân viên}- {Tên}</w:t>
            </w:r>
          </w:p>
        </w:tc>
      </w:tr>
      <w:tr w:rsidR="009E528D" w:rsidRPr="00FF37CC" w14:paraId="4E8EA138" w14:textId="77777777" w:rsidTr="00146097">
        <w:trPr>
          <w:cantSplit/>
          <w:trHeight w:val="827"/>
        </w:trPr>
        <w:tc>
          <w:tcPr>
            <w:tcW w:w="1800" w:type="dxa"/>
          </w:tcPr>
          <w:p w14:paraId="20923219" w14:textId="77777777" w:rsidR="009E528D" w:rsidRDefault="009E528D" w:rsidP="009E528D">
            <w:pPr>
              <w:pStyle w:val="Sothutu-1so"/>
              <w:spacing w:before="120" w:after="120" w:line="276" w:lineRule="auto"/>
              <w:jc w:val="left"/>
              <w:rPr>
                <w:szCs w:val="24"/>
              </w:rPr>
            </w:pPr>
            <w:r>
              <w:rPr>
                <w:szCs w:val="24"/>
              </w:rPr>
              <w:t>Ngày cập nhật</w:t>
            </w:r>
          </w:p>
        </w:tc>
        <w:tc>
          <w:tcPr>
            <w:tcW w:w="1980" w:type="dxa"/>
          </w:tcPr>
          <w:p w14:paraId="2398A926" w14:textId="08551FF2" w:rsidR="009E528D" w:rsidRPr="00555E4D" w:rsidRDefault="009E528D" w:rsidP="009E528D">
            <w:pPr>
              <w:ind w:left="0"/>
            </w:pPr>
            <w:r w:rsidRPr="007E2602">
              <w:rPr>
                <w:szCs w:val="24"/>
                <w:highlight w:val="yellow"/>
              </w:rPr>
              <w:t>UPDATED</w:t>
            </w:r>
          </w:p>
        </w:tc>
        <w:tc>
          <w:tcPr>
            <w:tcW w:w="1417" w:type="dxa"/>
          </w:tcPr>
          <w:p w14:paraId="329DD5E5" w14:textId="77777777" w:rsidR="009E528D" w:rsidRDefault="009E528D" w:rsidP="009E528D">
            <w:pPr>
              <w:ind w:left="0"/>
            </w:pPr>
            <w:r>
              <w:t>Date</w:t>
            </w:r>
          </w:p>
        </w:tc>
        <w:tc>
          <w:tcPr>
            <w:tcW w:w="630" w:type="dxa"/>
          </w:tcPr>
          <w:p w14:paraId="6C2389C8" w14:textId="77777777" w:rsidR="009E528D" w:rsidRDefault="009E528D" w:rsidP="009E528D">
            <w:pPr>
              <w:pStyle w:val="Sothutu-1so"/>
              <w:spacing w:before="120" w:after="120" w:line="276" w:lineRule="auto"/>
              <w:jc w:val="left"/>
              <w:rPr>
                <w:szCs w:val="24"/>
              </w:rPr>
            </w:pPr>
          </w:p>
        </w:tc>
        <w:tc>
          <w:tcPr>
            <w:tcW w:w="540" w:type="dxa"/>
          </w:tcPr>
          <w:p w14:paraId="2A69A476" w14:textId="77777777" w:rsidR="009E528D" w:rsidRDefault="009E528D" w:rsidP="009E528D">
            <w:pPr>
              <w:pStyle w:val="Sothutu-1so"/>
              <w:spacing w:before="120" w:after="120" w:line="276" w:lineRule="auto"/>
              <w:jc w:val="left"/>
              <w:rPr>
                <w:szCs w:val="24"/>
              </w:rPr>
            </w:pPr>
            <w:r>
              <w:rPr>
                <w:szCs w:val="24"/>
              </w:rPr>
              <w:t>Y</w:t>
            </w:r>
          </w:p>
        </w:tc>
        <w:tc>
          <w:tcPr>
            <w:tcW w:w="450" w:type="dxa"/>
          </w:tcPr>
          <w:p w14:paraId="31D6FE70" w14:textId="77777777" w:rsidR="009E528D" w:rsidRDefault="009E528D" w:rsidP="009E528D">
            <w:pPr>
              <w:pStyle w:val="Sothutu-1so"/>
              <w:spacing w:before="120" w:after="120" w:line="276" w:lineRule="auto"/>
              <w:jc w:val="left"/>
              <w:rPr>
                <w:szCs w:val="24"/>
              </w:rPr>
            </w:pPr>
            <w:r>
              <w:rPr>
                <w:szCs w:val="24"/>
              </w:rPr>
              <w:t>N</w:t>
            </w:r>
          </w:p>
        </w:tc>
        <w:tc>
          <w:tcPr>
            <w:tcW w:w="540" w:type="dxa"/>
          </w:tcPr>
          <w:p w14:paraId="1FEBD1AD" w14:textId="77777777" w:rsidR="009E528D" w:rsidRDefault="009E528D" w:rsidP="009E528D">
            <w:pPr>
              <w:pStyle w:val="Sothutu-1so"/>
              <w:spacing w:before="120" w:after="120" w:line="276" w:lineRule="auto"/>
              <w:jc w:val="center"/>
              <w:rPr>
                <w:szCs w:val="24"/>
              </w:rPr>
            </w:pPr>
            <w:r>
              <w:rPr>
                <w:szCs w:val="24"/>
              </w:rPr>
              <w:t>N</w:t>
            </w:r>
          </w:p>
        </w:tc>
        <w:tc>
          <w:tcPr>
            <w:tcW w:w="7380" w:type="dxa"/>
          </w:tcPr>
          <w:p w14:paraId="34D79C29" w14:textId="77777777" w:rsidR="009E528D" w:rsidRPr="00311EE8" w:rsidRDefault="009E528D" w:rsidP="009E528D">
            <w:pPr>
              <w:pStyle w:val="Sothutu-1so"/>
              <w:spacing w:before="120" w:after="120" w:line="276" w:lineRule="auto"/>
              <w:rPr>
                <w:szCs w:val="24"/>
              </w:rPr>
            </w:pPr>
          </w:p>
        </w:tc>
      </w:tr>
    </w:tbl>
    <w:p w14:paraId="50CBB064" w14:textId="77777777" w:rsidR="000C5C28" w:rsidRDefault="000C5C28" w:rsidP="00E821FE">
      <w:pPr>
        <w:ind w:left="0"/>
      </w:pPr>
    </w:p>
    <w:p w14:paraId="313ADE5F" w14:textId="77777777" w:rsidR="000C5C28" w:rsidRPr="00FF37CC" w:rsidRDefault="000C5C28" w:rsidP="00E821FE">
      <w:pPr>
        <w:ind w:left="0"/>
      </w:pPr>
    </w:p>
    <w:p w14:paraId="3A71A785" w14:textId="77777777" w:rsidR="000C5C28" w:rsidRPr="00FF37CC" w:rsidRDefault="000C5C28"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0C5C28" w:rsidRPr="00FF37CC" w14:paraId="0F8D6999" w14:textId="77777777" w:rsidTr="00146097">
        <w:trPr>
          <w:trHeight w:val="530"/>
          <w:tblHeader/>
        </w:trPr>
        <w:tc>
          <w:tcPr>
            <w:tcW w:w="2424" w:type="dxa"/>
            <w:shd w:val="clear" w:color="auto" w:fill="D9D9D9"/>
          </w:tcPr>
          <w:p w14:paraId="35347E52" w14:textId="77777777" w:rsidR="000C5C28" w:rsidRPr="00FF37CC" w:rsidRDefault="000C5C28" w:rsidP="00E821FE">
            <w:pPr>
              <w:ind w:left="0"/>
              <w:rPr>
                <w:b/>
              </w:rPr>
            </w:pPr>
            <w:r w:rsidRPr="00FF37CC">
              <w:rPr>
                <w:b/>
              </w:rPr>
              <w:t>Thao tác</w:t>
            </w:r>
          </w:p>
        </w:tc>
        <w:tc>
          <w:tcPr>
            <w:tcW w:w="1176" w:type="dxa"/>
            <w:shd w:val="clear" w:color="auto" w:fill="D9D9D9"/>
          </w:tcPr>
          <w:p w14:paraId="39DEE3EF" w14:textId="77777777" w:rsidR="000C5C28" w:rsidRPr="00FF37CC" w:rsidRDefault="000C5C28" w:rsidP="00E821FE">
            <w:pPr>
              <w:ind w:left="0"/>
              <w:rPr>
                <w:b/>
                <w:color w:val="000000"/>
              </w:rPr>
            </w:pPr>
            <w:r w:rsidRPr="00FF37CC">
              <w:rPr>
                <w:b/>
                <w:color w:val="000000"/>
              </w:rPr>
              <w:t>Hiển thị</w:t>
            </w:r>
          </w:p>
        </w:tc>
        <w:tc>
          <w:tcPr>
            <w:tcW w:w="10710" w:type="dxa"/>
            <w:shd w:val="clear" w:color="auto" w:fill="D9D9D9"/>
          </w:tcPr>
          <w:p w14:paraId="36DB20FD" w14:textId="77777777" w:rsidR="000C5C28" w:rsidRPr="00FF37CC" w:rsidRDefault="000C5C28" w:rsidP="00E821FE">
            <w:pPr>
              <w:ind w:left="0"/>
              <w:rPr>
                <w:b/>
              </w:rPr>
            </w:pPr>
            <w:r w:rsidRPr="00FF37CC">
              <w:rPr>
                <w:b/>
              </w:rPr>
              <w:t>Mô tả</w:t>
            </w:r>
          </w:p>
        </w:tc>
      </w:tr>
      <w:tr w:rsidR="00146097" w:rsidRPr="00FF37CC" w14:paraId="12E69D3C" w14:textId="77777777" w:rsidTr="00146097">
        <w:tc>
          <w:tcPr>
            <w:tcW w:w="2424" w:type="dxa"/>
          </w:tcPr>
          <w:p w14:paraId="3F18C456" w14:textId="77777777" w:rsidR="00146097" w:rsidRPr="00FF37CC" w:rsidRDefault="00146097" w:rsidP="00E821FE">
            <w:pPr>
              <w:pStyle w:val="Sothutu-1so"/>
              <w:spacing w:before="120" w:line="276" w:lineRule="auto"/>
              <w:jc w:val="left"/>
              <w:rPr>
                <w:szCs w:val="24"/>
              </w:rPr>
            </w:pPr>
            <w:r>
              <w:rPr>
                <w:szCs w:val="24"/>
              </w:rPr>
              <w:t>Lưu</w:t>
            </w:r>
          </w:p>
        </w:tc>
        <w:tc>
          <w:tcPr>
            <w:tcW w:w="1176" w:type="dxa"/>
          </w:tcPr>
          <w:p w14:paraId="3430E219" w14:textId="77777777" w:rsidR="00146097" w:rsidRPr="00FF37CC" w:rsidRDefault="00146097" w:rsidP="00E821FE">
            <w:pPr>
              <w:pStyle w:val="Sothutu-1so"/>
              <w:spacing w:before="120" w:line="276" w:lineRule="auto"/>
              <w:jc w:val="left"/>
              <w:rPr>
                <w:szCs w:val="24"/>
              </w:rPr>
            </w:pPr>
            <w:r w:rsidRPr="00FF37CC">
              <w:rPr>
                <w:szCs w:val="24"/>
              </w:rPr>
              <w:t>Có</w:t>
            </w:r>
          </w:p>
        </w:tc>
        <w:tc>
          <w:tcPr>
            <w:tcW w:w="10710" w:type="dxa"/>
          </w:tcPr>
          <w:p w14:paraId="5E7EFCA4" w14:textId="77777777" w:rsidR="00146097" w:rsidRPr="00E6574A" w:rsidRDefault="00146097" w:rsidP="00E821FE">
            <w:pPr>
              <w:pStyle w:val="Sothutu-1so"/>
              <w:spacing w:before="120" w:line="276" w:lineRule="auto"/>
              <w:rPr>
                <w:szCs w:val="24"/>
              </w:rPr>
            </w:pPr>
            <w:r w:rsidRPr="00E6574A">
              <w:rPr>
                <w:szCs w:val="24"/>
              </w:rPr>
              <w:t>Kiểm tra điều kiện như mô tả tại phần danh sách các trường thông tin.</w:t>
            </w:r>
          </w:p>
          <w:p w14:paraId="48AEFA8A" w14:textId="77777777" w:rsidR="00146097" w:rsidRPr="00E6574A" w:rsidRDefault="00146097" w:rsidP="00E821FE">
            <w:pPr>
              <w:pStyle w:val="Sothutu-1so"/>
              <w:spacing w:before="120" w:line="276" w:lineRule="auto"/>
              <w:rPr>
                <w:szCs w:val="24"/>
              </w:rPr>
            </w:pPr>
            <w:r w:rsidRPr="00E6574A">
              <w:rPr>
                <w:szCs w:val="24"/>
              </w:rPr>
              <w:t>Ghi vào CSDL nếu các điều kiện kiểm tra đảm bảo.</w:t>
            </w:r>
          </w:p>
          <w:p w14:paraId="7BCE6D9A" w14:textId="77777777" w:rsidR="00146097" w:rsidRPr="00E6574A" w:rsidRDefault="00146097" w:rsidP="00E821FE">
            <w:pPr>
              <w:pStyle w:val="Sothutu-1so"/>
              <w:spacing w:before="120" w:line="276" w:lineRule="auto"/>
            </w:pPr>
            <w:r w:rsidRPr="00E6574A">
              <w:rPr>
                <w:szCs w:val="24"/>
              </w:rPr>
              <w:t xml:space="preserve">Nếu là bảng (Type) loại (nhân công chi phí hoặc nhân công đầu tư) và chưa có bản ghi nào tại tab tờ trình thì thực hiện tìm trong bảng </w:t>
            </w:r>
            <w:r w:rsidRPr="00E6574A">
              <w:t>AP_Invoice_Default, bản ghi thỏa mãn điều kiện:</w:t>
            </w:r>
          </w:p>
          <w:p w14:paraId="394F953F" w14:textId="77777777" w:rsidR="00146097" w:rsidRPr="00C25180" w:rsidRDefault="00146097" w:rsidP="00E821FE">
            <w:pPr>
              <w:pStyle w:val="Sothutu-1so"/>
              <w:spacing w:before="120" w:line="276" w:lineRule="auto"/>
            </w:pPr>
            <w:r w:rsidRPr="00E6574A">
              <w:t xml:space="preserve">+Ad_org_id = (ad_org_id của bảng THTT </w:t>
            </w:r>
            <w:r w:rsidRPr="00C25180">
              <w:t>hoặc ad_org_id = 0)</w:t>
            </w:r>
          </w:p>
          <w:p w14:paraId="3D1D65BB" w14:textId="77777777" w:rsidR="00146097" w:rsidRPr="00C25180" w:rsidRDefault="00146097" w:rsidP="00E821FE">
            <w:pPr>
              <w:pStyle w:val="Sothutu-1so"/>
              <w:spacing w:before="120" w:line="276" w:lineRule="auto"/>
              <w:rPr>
                <w:szCs w:val="24"/>
              </w:rPr>
            </w:pPr>
            <w:r w:rsidRPr="00C25180">
              <w:rPr>
                <w:szCs w:val="24"/>
              </w:rPr>
              <w:t>+Tiến trình (</w:t>
            </w:r>
            <w:r w:rsidRPr="00C25180">
              <w:t>Sync_Process) = 05</w:t>
            </w:r>
          </w:p>
          <w:p w14:paraId="525E9E2A" w14:textId="62FB268D" w:rsidR="00146097" w:rsidRPr="00E6574A" w:rsidRDefault="00146097" w:rsidP="00E821FE">
            <w:pPr>
              <w:pStyle w:val="Sothutu-1so"/>
              <w:spacing w:before="120" w:line="276" w:lineRule="auto"/>
              <w:rPr>
                <w:szCs w:val="24"/>
              </w:rPr>
            </w:pPr>
            <w:r w:rsidRPr="00C25180">
              <w:rPr>
                <w:szCs w:val="24"/>
              </w:rPr>
              <w:t xml:space="preserve">Nếu tìm thấy bản ghi </w:t>
            </w:r>
            <w:r w:rsidRPr="00C25180">
              <w:t xml:space="preserve">AP_Invoice_Default và trường tờ trình &lt;&gt; NULL (ưu tiên lấy bản ghi ad_org_id = ad_org_id của bảng THTT) </w:t>
            </w:r>
            <w:r w:rsidRPr="00C25180">
              <w:sym w:font="Wingdings" w:char="F0E0"/>
            </w:r>
            <w:r w:rsidRPr="00C25180">
              <w:t xml:space="preserve"> Insert tờ trình vào tab Tờ trình của bảng </w:t>
            </w:r>
            <w:r w:rsidRPr="00E6574A">
              <w:t>THTT (</w:t>
            </w:r>
            <w:r w:rsidRPr="00E6574A">
              <w:rPr>
                <w:szCs w:val="24"/>
              </w:rPr>
              <w:t>AP_Group_Invoice_Statement)</w:t>
            </w:r>
          </w:p>
        </w:tc>
      </w:tr>
      <w:tr w:rsidR="00146097" w:rsidRPr="00FF37CC" w14:paraId="023D15AE" w14:textId="77777777" w:rsidTr="00146097">
        <w:tc>
          <w:tcPr>
            <w:tcW w:w="2424" w:type="dxa"/>
          </w:tcPr>
          <w:p w14:paraId="6124C22F" w14:textId="1F17AE29" w:rsidR="00146097" w:rsidRDefault="00146097" w:rsidP="00E821FE">
            <w:pPr>
              <w:pStyle w:val="Sothutu-1so"/>
              <w:spacing w:before="120" w:line="276" w:lineRule="auto"/>
              <w:jc w:val="left"/>
              <w:rPr>
                <w:szCs w:val="24"/>
              </w:rPr>
            </w:pPr>
            <w:r>
              <w:rPr>
                <w:szCs w:val="24"/>
              </w:rPr>
              <w:t>Xóa tờ trình</w:t>
            </w:r>
          </w:p>
        </w:tc>
        <w:tc>
          <w:tcPr>
            <w:tcW w:w="1176" w:type="dxa"/>
          </w:tcPr>
          <w:p w14:paraId="5A3A7996" w14:textId="520A9814" w:rsidR="00146097" w:rsidRPr="00FF37CC" w:rsidRDefault="00146097" w:rsidP="00E821FE">
            <w:pPr>
              <w:pStyle w:val="Sothutu-1so"/>
              <w:spacing w:before="120" w:line="276" w:lineRule="auto"/>
              <w:jc w:val="left"/>
              <w:rPr>
                <w:szCs w:val="24"/>
              </w:rPr>
            </w:pPr>
            <w:r>
              <w:rPr>
                <w:szCs w:val="24"/>
              </w:rPr>
              <w:t>Có</w:t>
            </w:r>
          </w:p>
        </w:tc>
        <w:tc>
          <w:tcPr>
            <w:tcW w:w="10710" w:type="dxa"/>
          </w:tcPr>
          <w:p w14:paraId="1C2D4E73" w14:textId="77777777" w:rsidR="00146097" w:rsidRPr="00CB6D4E" w:rsidRDefault="00146097" w:rsidP="00E821FE">
            <w:pPr>
              <w:pStyle w:val="Sothutu-1so"/>
              <w:spacing w:before="120" w:line="276" w:lineRule="auto"/>
              <w:rPr>
                <w:szCs w:val="24"/>
              </w:rPr>
            </w:pPr>
            <w:r w:rsidRPr="00CB6D4E">
              <w:rPr>
                <w:szCs w:val="24"/>
              </w:rPr>
              <w:t>Nếu đã có hóa đơn thì không được xóa tờ trình còn lại cuối cùng.</w:t>
            </w:r>
          </w:p>
          <w:p w14:paraId="1127543E" w14:textId="527EAF79" w:rsidR="00146097" w:rsidRDefault="00146097" w:rsidP="00E821FE">
            <w:pPr>
              <w:pStyle w:val="Sothutu-1so"/>
              <w:spacing w:before="120" w:line="276" w:lineRule="auto"/>
              <w:rPr>
                <w:szCs w:val="24"/>
              </w:rPr>
            </w:pPr>
            <w:r>
              <w:rPr>
                <w:szCs w:val="24"/>
              </w:rPr>
              <w:t>Với những tờ trình xóa được trước tờ trình cuối cùng,</w:t>
            </w:r>
            <w:r w:rsidRPr="00CB6D4E">
              <w:rPr>
                <w:szCs w:val="24"/>
              </w:rPr>
              <w:t xml:space="preserve"> thực hiện cập nhật các chi tiết tờ trình thuộc chi tiết hóa đơn mà link tới tờ trình được xóa = NULL.</w:t>
            </w:r>
          </w:p>
          <w:p w14:paraId="10575AA5" w14:textId="6447B8DD" w:rsidR="00146097" w:rsidRPr="00FF37CC" w:rsidRDefault="00146097" w:rsidP="00E821FE">
            <w:pPr>
              <w:pStyle w:val="Sothutu-1so"/>
              <w:spacing w:before="120" w:line="276" w:lineRule="auto"/>
              <w:rPr>
                <w:szCs w:val="24"/>
              </w:rPr>
            </w:pPr>
            <w:r>
              <w:rPr>
                <w:szCs w:val="24"/>
              </w:rPr>
              <w:t>Để xóa được hết các tờ trình thì phải c</w:t>
            </w:r>
            <w:r w:rsidRPr="00CB6D4E">
              <w:rPr>
                <w:szCs w:val="24"/>
              </w:rPr>
              <w:t>ập nhật các chi tiết tờ trình thuộc chi tiết hóa đơn mà link tới tờ trình được sửa = NULL.</w:t>
            </w:r>
          </w:p>
        </w:tc>
      </w:tr>
      <w:tr w:rsidR="00146097" w:rsidRPr="00FF37CC" w14:paraId="0B1C35BA" w14:textId="77777777" w:rsidTr="00146097">
        <w:tc>
          <w:tcPr>
            <w:tcW w:w="2424" w:type="dxa"/>
          </w:tcPr>
          <w:p w14:paraId="342AB075" w14:textId="77777777" w:rsidR="00146097" w:rsidRPr="00FF37CC" w:rsidRDefault="00146097" w:rsidP="00E821FE">
            <w:pPr>
              <w:pStyle w:val="BodyText"/>
              <w:ind w:left="0"/>
              <w:jc w:val="left"/>
              <w:rPr>
                <w:lang w:eastAsia="ar-SA"/>
              </w:rPr>
            </w:pPr>
            <w:r w:rsidRPr="00FF37CC">
              <w:rPr>
                <w:lang w:eastAsia="ar-SA"/>
              </w:rPr>
              <w:t>Hoàn thành</w:t>
            </w:r>
          </w:p>
          <w:p w14:paraId="64C0520B" w14:textId="77777777" w:rsidR="00146097" w:rsidRPr="00FF37CC" w:rsidRDefault="00146097" w:rsidP="00E821FE">
            <w:pPr>
              <w:pStyle w:val="Sothutu-1so"/>
              <w:spacing w:before="120" w:line="276" w:lineRule="auto"/>
              <w:jc w:val="left"/>
              <w:rPr>
                <w:szCs w:val="24"/>
              </w:rPr>
            </w:pPr>
            <w:r w:rsidRPr="00FF37CC">
              <w:rPr>
                <w:lang w:eastAsia="ar-SA"/>
              </w:rPr>
              <w:t>(CO)</w:t>
            </w:r>
          </w:p>
        </w:tc>
        <w:tc>
          <w:tcPr>
            <w:tcW w:w="1176" w:type="dxa"/>
          </w:tcPr>
          <w:p w14:paraId="41184C28" w14:textId="77777777" w:rsidR="00146097" w:rsidRPr="00FF37CC" w:rsidRDefault="00146097" w:rsidP="00E821FE">
            <w:pPr>
              <w:pStyle w:val="Sothutu-1so"/>
              <w:spacing w:before="120" w:line="276" w:lineRule="auto"/>
              <w:jc w:val="left"/>
              <w:rPr>
                <w:szCs w:val="24"/>
              </w:rPr>
            </w:pPr>
            <w:r w:rsidRPr="00FF37CC">
              <w:rPr>
                <w:lang w:eastAsia="ar-SA"/>
              </w:rPr>
              <w:t>Có</w:t>
            </w:r>
          </w:p>
        </w:tc>
        <w:tc>
          <w:tcPr>
            <w:tcW w:w="10710" w:type="dxa"/>
          </w:tcPr>
          <w:p w14:paraId="7BA6090C" w14:textId="77777777" w:rsidR="00146097" w:rsidRDefault="00146097" w:rsidP="00E821FE">
            <w:pPr>
              <w:pStyle w:val="Sothutu-1so"/>
              <w:spacing w:before="120" w:line="276" w:lineRule="auto"/>
              <w:rPr>
                <w:szCs w:val="24"/>
              </w:rPr>
            </w:pPr>
            <w:r>
              <w:rPr>
                <w:szCs w:val="24"/>
              </w:rPr>
              <w:t>Sau khi CO bản ghi, chuyển trạng thái duyệt sang “Đề nghị duyệt”</w:t>
            </w:r>
          </w:p>
          <w:p w14:paraId="1F0891B4" w14:textId="544B8A9B" w:rsidR="00056F15" w:rsidRDefault="00056F15" w:rsidP="00E821FE">
            <w:pPr>
              <w:pStyle w:val="Sothutu-1so"/>
              <w:spacing w:before="120" w:line="276" w:lineRule="auto"/>
              <w:rPr>
                <w:szCs w:val="24"/>
              </w:rPr>
            </w:pPr>
            <w:r w:rsidRPr="00E53D7D">
              <w:rPr>
                <w:szCs w:val="24"/>
              </w:rPr>
              <w:t xml:space="preserve">Không cho phép sửa các trường dữ liệu </w:t>
            </w:r>
            <w:r>
              <w:rPr>
                <w:szCs w:val="24"/>
              </w:rPr>
              <w:t xml:space="preserve">ở tất cả các tab </w:t>
            </w:r>
            <w:r w:rsidRPr="00E53D7D">
              <w:rPr>
                <w:szCs w:val="24"/>
              </w:rPr>
              <w:t>(trừ trường được quy định sửa dành cho user phòng tài chính)</w:t>
            </w:r>
          </w:p>
          <w:p w14:paraId="26CA59CB" w14:textId="77777777" w:rsidR="00056F15" w:rsidRPr="00E53D7D" w:rsidRDefault="00056F15" w:rsidP="00E821FE">
            <w:pPr>
              <w:pStyle w:val="Sothutu-1so"/>
              <w:spacing w:before="120" w:line="276" w:lineRule="auto"/>
              <w:rPr>
                <w:szCs w:val="24"/>
              </w:rPr>
            </w:pPr>
            <w:r w:rsidRPr="00E53D7D">
              <w:rPr>
                <w:szCs w:val="24"/>
              </w:rPr>
              <w:t>Hiển thị chức năng Hủy hoàn thành</w:t>
            </w:r>
          </w:p>
          <w:p w14:paraId="03D6F071" w14:textId="77777777" w:rsidR="004369EE" w:rsidRDefault="00056F15" w:rsidP="00E821FE">
            <w:pPr>
              <w:pStyle w:val="Sothutu-1so"/>
              <w:spacing w:before="120" w:line="276" w:lineRule="auto"/>
              <w:rPr>
                <w:szCs w:val="24"/>
              </w:rPr>
            </w:pPr>
            <w:r w:rsidRPr="00E53D7D">
              <w:rPr>
                <w:szCs w:val="24"/>
              </w:rPr>
              <w:t xml:space="preserve">Chỉ cho CO thành công khi bản ghi có dữ liệu Tab </w:t>
            </w:r>
            <w:r>
              <w:rPr>
                <w:szCs w:val="24"/>
              </w:rPr>
              <w:t>hóa đơn</w:t>
            </w:r>
            <w:r w:rsidR="00480364">
              <w:rPr>
                <w:szCs w:val="24"/>
              </w:rPr>
              <w:t xml:space="preserve">. </w:t>
            </w:r>
          </w:p>
          <w:p w14:paraId="17BEBB18" w14:textId="404ABC4A" w:rsidR="00480364" w:rsidRPr="00FF37CC" w:rsidRDefault="00480364" w:rsidP="00E821FE">
            <w:pPr>
              <w:pStyle w:val="Sothutu-1so"/>
              <w:spacing w:before="120" w:line="276" w:lineRule="auto"/>
              <w:rPr>
                <w:szCs w:val="24"/>
              </w:rPr>
            </w:pPr>
            <w:r w:rsidRPr="00480364">
              <w:rPr>
                <w:szCs w:val="24"/>
                <w:highlight w:val="green"/>
              </w:rPr>
              <w:lastRenderedPageBreak/>
              <w:t>Lưu ý: Chi tiết hóa đơn nào chưa chọn Chi tiết tờ trình (trường bắt buộc) thì không cho CO bản ghi</w:t>
            </w:r>
            <w:r>
              <w:rPr>
                <w:szCs w:val="24"/>
                <w:highlight w:val="green"/>
              </w:rPr>
              <w:t xml:space="preserve"> </w:t>
            </w:r>
            <w:r w:rsidRPr="00480364">
              <w:rPr>
                <w:szCs w:val="24"/>
                <w:highlight w:val="green"/>
              </w:rPr>
              <w:t>và hiển thị popup yêu cầu nhập chi tiết tờ trình</w:t>
            </w:r>
          </w:p>
        </w:tc>
      </w:tr>
      <w:tr w:rsidR="00056F15" w:rsidRPr="00FF37CC" w14:paraId="37059D63" w14:textId="77777777" w:rsidTr="00146097">
        <w:tc>
          <w:tcPr>
            <w:tcW w:w="2424" w:type="dxa"/>
          </w:tcPr>
          <w:p w14:paraId="5445E847" w14:textId="77777777" w:rsidR="00056F15" w:rsidRPr="00FF37CC" w:rsidRDefault="00056F15" w:rsidP="00E821FE">
            <w:pPr>
              <w:pStyle w:val="BodyText"/>
              <w:ind w:left="0"/>
              <w:jc w:val="left"/>
              <w:rPr>
                <w:lang w:eastAsia="ar-SA"/>
              </w:rPr>
            </w:pPr>
            <w:r w:rsidRPr="00FF37CC">
              <w:rPr>
                <w:lang w:eastAsia="ar-SA"/>
              </w:rPr>
              <w:lastRenderedPageBreak/>
              <w:t>Hủy hoàn thành (RA)</w:t>
            </w:r>
          </w:p>
        </w:tc>
        <w:tc>
          <w:tcPr>
            <w:tcW w:w="1176" w:type="dxa"/>
          </w:tcPr>
          <w:p w14:paraId="18ECBF1E" w14:textId="77777777" w:rsidR="00056F15" w:rsidRPr="00FF37CC" w:rsidRDefault="00056F15" w:rsidP="00E821FE">
            <w:pPr>
              <w:pStyle w:val="Sothutu-1so"/>
              <w:spacing w:before="120" w:line="276" w:lineRule="auto"/>
              <w:jc w:val="left"/>
              <w:rPr>
                <w:lang w:eastAsia="ar-SA"/>
              </w:rPr>
            </w:pPr>
            <w:r w:rsidRPr="00FF37CC">
              <w:rPr>
                <w:lang w:eastAsia="ar-SA"/>
              </w:rPr>
              <w:t>Có</w:t>
            </w:r>
          </w:p>
        </w:tc>
        <w:tc>
          <w:tcPr>
            <w:tcW w:w="10710" w:type="dxa"/>
          </w:tcPr>
          <w:p w14:paraId="4C8E17F0" w14:textId="77777777" w:rsidR="00056F15" w:rsidRPr="00A5214B" w:rsidRDefault="00056F15" w:rsidP="00E821FE">
            <w:pPr>
              <w:pStyle w:val="Sothutu-1so"/>
              <w:spacing w:before="120" w:line="276" w:lineRule="auto"/>
              <w:rPr>
                <w:szCs w:val="24"/>
              </w:rPr>
            </w:pPr>
            <w:r w:rsidRPr="00A5214B">
              <w:rPr>
                <w:szCs w:val="24"/>
              </w:rPr>
              <w:t>Chỉ được chuyển trong các trường hợp sau:</w:t>
            </w:r>
          </w:p>
          <w:p w14:paraId="02393E03" w14:textId="3E7F2F3E" w:rsidR="00056F15" w:rsidRPr="00A5214B" w:rsidRDefault="00056F15" w:rsidP="004E37AB">
            <w:pPr>
              <w:pStyle w:val="Sothutu-1so"/>
              <w:numPr>
                <w:ilvl w:val="0"/>
                <w:numId w:val="20"/>
              </w:numPr>
              <w:spacing w:before="120" w:line="276" w:lineRule="auto"/>
              <w:rPr>
                <w:szCs w:val="24"/>
              </w:rPr>
            </w:pPr>
            <w:r w:rsidRPr="00A5214B">
              <w:rPr>
                <w:szCs w:val="24"/>
              </w:rPr>
              <w:t xml:space="preserve">Bản ghi có trạng thái duyệt = </w:t>
            </w:r>
            <w:r w:rsidR="00DE26F2">
              <w:rPr>
                <w:szCs w:val="24"/>
              </w:rPr>
              <w:t>“</w:t>
            </w:r>
            <w:r w:rsidRPr="00A5214B">
              <w:rPr>
                <w:szCs w:val="24"/>
              </w:rPr>
              <w:t>Chưa</w:t>
            </w:r>
            <w:r w:rsidR="000E3024">
              <w:rPr>
                <w:szCs w:val="24"/>
              </w:rPr>
              <w:t xml:space="preserve"> đề nghị</w:t>
            </w:r>
            <w:r w:rsidRPr="00A5214B">
              <w:rPr>
                <w:szCs w:val="24"/>
              </w:rPr>
              <w:t xml:space="preserve"> duyệt</w:t>
            </w:r>
            <w:r w:rsidR="00DE26F2">
              <w:rPr>
                <w:szCs w:val="24"/>
              </w:rPr>
              <w:t>”</w:t>
            </w:r>
            <w:r w:rsidR="000E3024">
              <w:rPr>
                <w:szCs w:val="24"/>
              </w:rPr>
              <w:t xml:space="preserve"> hoặc </w:t>
            </w:r>
            <w:r w:rsidR="00DE26F2">
              <w:rPr>
                <w:szCs w:val="24"/>
              </w:rPr>
              <w:t>“</w:t>
            </w:r>
            <w:r w:rsidR="000E3024">
              <w:rPr>
                <w:szCs w:val="24"/>
              </w:rPr>
              <w:t>Từ chối</w:t>
            </w:r>
            <w:r w:rsidR="00DE26F2">
              <w:rPr>
                <w:szCs w:val="24"/>
              </w:rPr>
              <w:t>”</w:t>
            </w:r>
          </w:p>
          <w:p w14:paraId="690CBB2D" w14:textId="77777777" w:rsidR="00056F15" w:rsidRDefault="00056F15" w:rsidP="004E37AB">
            <w:pPr>
              <w:pStyle w:val="Sothutu-1so"/>
              <w:numPr>
                <w:ilvl w:val="0"/>
                <w:numId w:val="20"/>
              </w:numPr>
              <w:spacing w:before="120" w:line="276" w:lineRule="auto"/>
              <w:rPr>
                <w:szCs w:val="24"/>
              </w:rPr>
            </w:pPr>
            <w:r w:rsidRPr="00A5214B">
              <w:rPr>
                <w:szCs w:val="24"/>
              </w:rPr>
              <w:t>User nào tạo thì User đó mới được hủy</w:t>
            </w:r>
          </w:p>
          <w:p w14:paraId="6CA2A7A0" w14:textId="61F25341" w:rsidR="00056F15" w:rsidRDefault="00056F15" w:rsidP="00E821FE">
            <w:pPr>
              <w:pStyle w:val="Sothutu-1so"/>
              <w:spacing w:before="120" w:line="276" w:lineRule="auto"/>
              <w:rPr>
                <w:szCs w:val="24"/>
              </w:rPr>
            </w:pPr>
            <w:r>
              <w:rPr>
                <w:szCs w:val="24"/>
              </w:rPr>
              <w:t>Sau khi RA, cập nhật trạng thái duyệt = ‘Chưa</w:t>
            </w:r>
            <w:r w:rsidR="00A7589E">
              <w:rPr>
                <w:szCs w:val="24"/>
              </w:rPr>
              <w:t xml:space="preserve"> đề nghị</w:t>
            </w:r>
            <w:r>
              <w:rPr>
                <w:szCs w:val="24"/>
              </w:rPr>
              <w:t xml:space="preserve"> duyệt’</w:t>
            </w:r>
            <w:r w:rsidR="00395556">
              <w:rPr>
                <w:szCs w:val="24"/>
              </w:rPr>
              <w:t xml:space="preserve">. </w:t>
            </w:r>
            <w:r w:rsidR="00395556" w:rsidRPr="00A5214B">
              <w:rPr>
                <w:szCs w:val="24"/>
              </w:rPr>
              <w:t>Hiển thị chức năng ‘Hoàn thành’</w:t>
            </w:r>
          </w:p>
        </w:tc>
      </w:tr>
      <w:tr w:rsidR="00056F15" w:rsidRPr="00FF37CC" w14:paraId="4AA8375D" w14:textId="77777777" w:rsidTr="00146097">
        <w:tc>
          <w:tcPr>
            <w:tcW w:w="2424" w:type="dxa"/>
          </w:tcPr>
          <w:p w14:paraId="6D73A6F8" w14:textId="77777777" w:rsidR="00056F15" w:rsidRPr="00FF37CC" w:rsidRDefault="00056F15" w:rsidP="00E821FE">
            <w:pPr>
              <w:pStyle w:val="Sothutu-1so"/>
              <w:spacing w:before="120" w:line="276" w:lineRule="auto"/>
              <w:jc w:val="left"/>
              <w:rPr>
                <w:szCs w:val="24"/>
              </w:rPr>
            </w:pPr>
            <w:r>
              <w:rPr>
                <w:szCs w:val="24"/>
              </w:rPr>
              <w:t>Hiển thị</w:t>
            </w:r>
          </w:p>
        </w:tc>
        <w:tc>
          <w:tcPr>
            <w:tcW w:w="1176" w:type="dxa"/>
          </w:tcPr>
          <w:p w14:paraId="08D9674B" w14:textId="77777777" w:rsidR="00056F15" w:rsidRPr="00FF37CC" w:rsidRDefault="00056F15" w:rsidP="00E821FE">
            <w:pPr>
              <w:pStyle w:val="Sothutu-1so"/>
              <w:spacing w:before="120" w:line="276" w:lineRule="auto"/>
              <w:jc w:val="left"/>
              <w:rPr>
                <w:szCs w:val="24"/>
              </w:rPr>
            </w:pPr>
            <w:r>
              <w:rPr>
                <w:szCs w:val="24"/>
              </w:rPr>
              <w:t>Có</w:t>
            </w:r>
          </w:p>
        </w:tc>
        <w:tc>
          <w:tcPr>
            <w:tcW w:w="10710" w:type="dxa"/>
          </w:tcPr>
          <w:p w14:paraId="175C4AA4" w14:textId="77777777" w:rsidR="00056F15" w:rsidRPr="00FF37CC" w:rsidRDefault="00056F15" w:rsidP="00E821FE">
            <w:pPr>
              <w:pStyle w:val="Sothutu-1so"/>
              <w:spacing w:before="120" w:line="276" w:lineRule="auto"/>
              <w:rPr>
                <w:szCs w:val="24"/>
              </w:rPr>
            </w:pPr>
            <w:r>
              <w:rPr>
                <w:szCs w:val="24"/>
              </w:rPr>
              <w:t>Cho phép xem tất cả các trường thông tin trên tờ trình (Extend Group)</w:t>
            </w:r>
          </w:p>
        </w:tc>
      </w:tr>
      <w:tr w:rsidR="001B22B2" w:rsidRPr="00FF37CC" w14:paraId="699DD99D" w14:textId="77777777" w:rsidTr="00146097">
        <w:tc>
          <w:tcPr>
            <w:tcW w:w="2424" w:type="dxa"/>
          </w:tcPr>
          <w:p w14:paraId="3260D70F" w14:textId="77777777" w:rsidR="001B22B2" w:rsidRPr="00FF37CC" w:rsidRDefault="001B22B2" w:rsidP="00E821FE">
            <w:pPr>
              <w:pStyle w:val="Sothutu-1so"/>
              <w:spacing w:before="120" w:line="276" w:lineRule="auto"/>
              <w:jc w:val="left"/>
              <w:rPr>
                <w:lang w:eastAsia="ar-SA"/>
              </w:rPr>
            </w:pPr>
            <w:r w:rsidRPr="00FF37CC">
              <w:rPr>
                <w:lang w:eastAsia="ar-SA"/>
              </w:rPr>
              <w:t>Đính kèm</w:t>
            </w:r>
          </w:p>
        </w:tc>
        <w:tc>
          <w:tcPr>
            <w:tcW w:w="1176" w:type="dxa"/>
          </w:tcPr>
          <w:p w14:paraId="48271FFC"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4F89040C" w14:textId="77777777" w:rsidR="001B22B2" w:rsidRDefault="001B22B2" w:rsidP="00E821FE">
            <w:pPr>
              <w:pStyle w:val="Sothutu-1so"/>
              <w:spacing w:before="120" w:line="276" w:lineRule="auto"/>
              <w:rPr>
                <w:szCs w:val="24"/>
              </w:rPr>
            </w:pPr>
            <w:r>
              <w:rPr>
                <w:szCs w:val="24"/>
              </w:rPr>
              <w:t>Cho phép đính kèm theo 3 lựa chọn:</w:t>
            </w:r>
          </w:p>
          <w:p w14:paraId="566D3120" w14:textId="77777777" w:rsidR="001B22B2" w:rsidRDefault="001B22B2" w:rsidP="004E37AB">
            <w:pPr>
              <w:pStyle w:val="Sothutu-1so"/>
              <w:numPr>
                <w:ilvl w:val="0"/>
                <w:numId w:val="11"/>
              </w:numPr>
              <w:spacing w:before="120" w:line="276" w:lineRule="auto"/>
              <w:rPr>
                <w:szCs w:val="24"/>
              </w:rPr>
            </w:pPr>
            <w:r>
              <w:rPr>
                <w:szCs w:val="24"/>
              </w:rPr>
              <w:t>Chụp ảnh</w:t>
            </w:r>
          </w:p>
          <w:p w14:paraId="360280A0" w14:textId="77777777" w:rsidR="001B22B2" w:rsidRDefault="001B22B2" w:rsidP="004E37AB">
            <w:pPr>
              <w:pStyle w:val="Sothutu-1so"/>
              <w:numPr>
                <w:ilvl w:val="0"/>
                <w:numId w:val="11"/>
              </w:numPr>
              <w:spacing w:before="120" w:line="276" w:lineRule="auto"/>
              <w:rPr>
                <w:szCs w:val="24"/>
              </w:rPr>
            </w:pPr>
            <w:r>
              <w:rPr>
                <w:szCs w:val="24"/>
              </w:rPr>
              <w:t>Chọn từ thư viện ảnh</w:t>
            </w:r>
          </w:p>
          <w:p w14:paraId="190D5876" w14:textId="77777777" w:rsidR="001B22B2" w:rsidRDefault="001B22B2" w:rsidP="004E37AB">
            <w:pPr>
              <w:pStyle w:val="Sothutu-1so"/>
              <w:numPr>
                <w:ilvl w:val="0"/>
                <w:numId w:val="11"/>
              </w:numPr>
              <w:spacing w:before="120" w:line="276" w:lineRule="auto"/>
              <w:rPr>
                <w:szCs w:val="24"/>
              </w:rPr>
            </w:pPr>
            <w:r>
              <w:rPr>
                <w:szCs w:val="24"/>
              </w:rPr>
              <w:t>Chọn từ thư mục</w:t>
            </w:r>
          </w:p>
          <w:p w14:paraId="7FF2ED81" w14:textId="77777777" w:rsidR="001B22B2" w:rsidRDefault="001B22B2" w:rsidP="00E821FE">
            <w:pPr>
              <w:pStyle w:val="Sothutu-1so"/>
              <w:spacing w:before="120" w:line="276" w:lineRule="auto"/>
              <w:rPr>
                <w:szCs w:val="24"/>
              </w:rPr>
            </w:pPr>
            <w:r>
              <w:rPr>
                <w:szCs w:val="24"/>
              </w:rPr>
              <w:t>Sau khi chọn file thành công, lưu vào Danh sách đính kèm</w:t>
            </w:r>
          </w:p>
          <w:p w14:paraId="258E7376" w14:textId="77777777" w:rsidR="00F21E11" w:rsidRPr="0015548A" w:rsidRDefault="00F21E11" w:rsidP="00F21E11">
            <w:pPr>
              <w:pStyle w:val="Sothutu-1so"/>
              <w:spacing w:before="120" w:line="276" w:lineRule="auto"/>
              <w:rPr>
                <w:szCs w:val="24"/>
                <w:highlight w:val="yellow"/>
              </w:rPr>
            </w:pPr>
            <w:r w:rsidRPr="0015548A">
              <w:rPr>
                <w:szCs w:val="24"/>
                <w:highlight w:val="yellow"/>
              </w:rPr>
              <w:t xml:space="preserve">Lưu file theo quy </w:t>
            </w:r>
            <w:proofErr w:type="gramStart"/>
            <w:r w:rsidRPr="0015548A">
              <w:rPr>
                <w:szCs w:val="24"/>
                <w:highlight w:val="yellow"/>
              </w:rPr>
              <w:t>tắc :</w:t>
            </w:r>
            <w:proofErr w:type="gramEnd"/>
          </w:p>
          <w:p w14:paraId="64F04A9C" w14:textId="77777777" w:rsidR="00F21E11" w:rsidRPr="0015548A" w:rsidRDefault="00F21E11" w:rsidP="00F21E11">
            <w:pPr>
              <w:pStyle w:val="Sothutu-1so"/>
              <w:numPr>
                <w:ilvl w:val="0"/>
                <w:numId w:val="48"/>
              </w:numPr>
              <w:spacing w:before="120" w:line="276" w:lineRule="auto"/>
              <w:rPr>
                <w:szCs w:val="24"/>
                <w:highlight w:val="yellow"/>
              </w:rPr>
            </w:pPr>
            <w:r w:rsidRPr="0015548A">
              <w:rPr>
                <w:szCs w:val="24"/>
                <w:highlight w:val="yellow"/>
              </w:rPr>
              <w:t xml:space="preserve">Đẩy file vào thư mục storage trên server </w:t>
            </w:r>
            <w:proofErr w:type="gramStart"/>
            <w:r w:rsidRPr="0015548A">
              <w:rPr>
                <w:szCs w:val="24"/>
                <w:highlight w:val="yellow"/>
              </w:rPr>
              <w:t>theo  từng</w:t>
            </w:r>
            <w:proofErr w:type="gramEnd"/>
            <w:r w:rsidRPr="0015548A">
              <w:rPr>
                <w:szCs w:val="24"/>
                <w:highlight w:val="yellow"/>
              </w:rPr>
              <w:t xml:space="preserve"> cấp folder </w:t>
            </w:r>
          </w:p>
          <w:p w14:paraId="716B2D38" w14:textId="77777777" w:rsidR="00F21E11" w:rsidRPr="0015548A" w:rsidRDefault="00F21E11" w:rsidP="00F21E11">
            <w:pPr>
              <w:pStyle w:val="Sothutu-1so"/>
              <w:spacing w:before="120" w:line="276" w:lineRule="auto"/>
              <w:ind w:left="720"/>
              <w:rPr>
                <w:szCs w:val="24"/>
                <w:highlight w:val="yellow"/>
              </w:rPr>
            </w:pPr>
            <w:r w:rsidRPr="0015548A">
              <w:rPr>
                <w:szCs w:val="24"/>
                <w:highlight w:val="yellow"/>
              </w:rPr>
              <w:t xml:space="preserve">Ví </w:t>
            </w:r>
            <w:proofErr w:type="gramStart"/>
            <w:r w:rsidRPr="0015548A">
              <w:rPr>
                <w:szCs w:val="24"/>
                <w:highlight w:val="yellow"/>
              </w:rPr>
              <w:t>dụ  :/</w:t>
            </w:r>
            <w:proofErr w:type="gramEnd"/>
            <w:r w:rsidRPr="0015548A">
              <w:rPr>
                <w:szCs w:val="24"/>
                <w:highlight w:val="yellow"/>
              </w:rPr>
              <w:t>u01/app/erp_test_buid/tomcat_8081/temp/2020/4/13</w:t>
            </w:r>
          </w:p>
          <w:p w14:paraId="37B2A26C" w14:textId="77777777" w:rsidR="00F21E11" w:rsidRPr="0015548A" w:rsidRDefault="00F21E11" w:rsidP="00F21E11">
            <w:pPr>
              <w:pStyle w:val="Sothutu-1so"/>
              <w:numPr>
                <w:ilvl w:val="0"/>
                <w:numId w:val="48"/>
              </w:numPr>
              <w:spacing w:before="120" w:line="276" w:lineRule="auto"/>
              <w:rPr>
                <w:szCs w:val="24"/>
                <w:highlight w:val="yellow"/>
              </w:rPr>
            </w:pPr>
            <w:r w:rsidRPr="0015548A">
              <w:rPr>
                <w:szCs w:val="24"/>
                <w:highlight w:val="yellow"/>
              </w:rPr>
              <w:t>Lưu bản ghi tương ứng vào bảng AD_ATTACHMENT với trường hợp chưa có bản ghi:</w:t>
            </w:r>
          </w:p>
          <w:p w14:paraId="5B0DE46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szCs w:val="24"/>
                <w:highlight w:val="yellow"/>
              </w:rPr>
              <w:t xml:space="preserve">            Check bản ghi có chưa theo tiêu </w:t>
            </w:r>
            <w:proofErr w:type="gramStart"/>
            <w:r w:rsidRPr="0015548A">
              <w:rPr>
                <w:szCs w:val="24"/>
                <w:highlight w:val="yellow"/>
              </w:rPr>
              <w:t>chí :</w:t>
            </w:r>
            <w:proofErr w:type="gramEnd"/>
            <w:r w:rsidRPr="0015548A">
              <w:rPr>
                <w:szCs w:val="24"/>
                <w:highlight w:val="yellow"/>
              </w:rPr>
              <w:t xml:space="preserve"> </w:t>
            </w:r>
            <w:r w:rsidRPr="0015548A">
              <w:rPr>
                <w:rFonts w:ascii="Consolas" w:hAnsi="Consolas" w:cs="Consolas"/>
                <w:snapToGrid/>
                <w:sz w:val="20"/>
                <w:highlight w:val="yellow"/>
              </w:rPr>
              <w:t>AD_TABLE_ID</w:t>
            </w:r>
            <w:r w:rsidRPr="0015548A">
              <w:rPr>
                <w:rFonts w:ascii="Consolas" w:hAnsi="Consolas" w:cs="Consolas"/>
                <w:sz w:val="20"/>
                <w:highlight w:val="yellow"/>
              </w:rPr>
              <w:t xml:space="preserve">, </w:t>
            </w:r>
            <w:r w:rsidRPr="0015548A">
              <w:rPr>
                <w:rFonts w:ascii="Consolas" w:hAnsi="Consolas" w:cs="Consolas"/>
                <w:snapToGrid/>
                <w:sz w:val="20"/>
                <w:highlight w:val="yellow"/>
              </w:rPr>
              <w:t>RECORD_ID, FILE_NAME</w:t>
            </w:r>
          </w:p>
          <w:p w14:paraId="3F00DF3F"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FOLDER  :</w:t>
            </w:r>
            <w:proofErr w:type="gramEnd"/>
            <w:r w:rsidRPr="0015548A">
              <w:rPr>
                <w:rFonts w:ascii="Consolas" w:hAnsi="Consolas" w:cs="Consolas"/>
                <w:snapToGrid/>
                <w:sz w:val="20"/>
                <w:highlight w:val="yellow"/>
              </w:rPr>
              <w:t xml:space="preserve"> Tên path lưu file </w:t>
            </w:r>
            <w:r w:rsidRPr="0015548A">
              <w:rPr>
                <w:szCs w:val="24"/>
                <w:highlight w:val="yellow"/>
              </w:rPr>
              <w:t>Ví dụ :/u01/app/erp_test_buid/tomcat_8081/temp/2020/4/13</w:t>
            </w:r>
          </w:p>
          <w:p w14:paraId="1F814FD3" w14:textId="1DF5F1C8"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AD_TABLE_</w:t>
            </w:r>
            <w:proofErr w:type="gramStart"/>
            <w:r w:rsidRPr="0015548A">
              <w:rPr>
                <w:rFonts w:ascii="Consolas" w:hAnsi="Consolas" w:cs="Consolas"/>
                <w:snapToGrid/>
                <w:sz w:val="20"/>
                <w:highlight w:val="yellow"/>
              </w:rPr>
              <w:t>ID :</w:t>
            </w:r>
            <w:proofErr w:type="gramEnd"/>
            <w:r w:rsidRPr="0015548A">
              <w:rPr>
                <w:rFonts w:ascii="Consolas" w:hAnsi="Consolas" w:cs="Consolas"/>
                <w:snapToGrid/>
                <w:sz w:val="20"/>
                <w:highlight w:val="yellow"/>
              </w:rPr>
              <w:t xml:space="preserve"> tên bảng dữ liệu thao tác Ví dụ </w:t>
            </w:r>
            <w:r w:rsidR="004308F7" w:rsidRPr="0015548A">
              <w:rPr>
                <w:rFonts w:ascii="Consolas" w:hAnsi="Consolas" w:cs="Consolas"/>
                <w:snapToGrid/>
                <w:sz w:val="20"/>
                <w:highlight w:val="yellow"/>
              </w:rPr>
              <w:t>AP_INVOICE_GROUP</w:t>
            </w:r>
            <w:r w:rsidRPr="0015548A">
              <w:rPr>
                <w:rFonts w:ascii="Consolas" w:hAnsi="Consolas" w:cs="Consolas"/>
                <w:snapToGrid/>
                <w:sz w:val="20"/>
                <w:highlight w:val="yellow"/>
              </w:rPr>
              <w:t xml:space="preserve"> thì AD_TABLE_ID = 1000071</w:t>
            </w:r>
          </w:p>
          <w:p w14:paraId="3EE0269F"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RECORD_</w:t>
            </w:r>
            <w:proofErr w:type="gramStart"/>
            <w:r w:rsidRPr="0015548A">
              <w:rPr>
                <w:rFonts w:ascii="Consolas" w:hAnsi="Consolas" w:cs="Consolas"/>
                <w:snapToGrid/>
                <w:sz w:val="20"/>
                <w:highlight w:val="yellow"/>
              </w:rPr>
              <w:t>ID :</w:t>
            </w:r>
            <w:proofErr w:type="gramEnd"/>
            <w:r w:rsidRPr="0015548A">
              <w:rPr>
                <w:rFonts w:ascii="Consolas" w:hAnsi="Consolas" w:cs="Consolas"/>
                <w:snapToGrid/>
                <w:sz w:val="20"/>
                <w:highlight w:val="yellow"/>
              </w:rPr>
              <w:t xml:space="preserve"> ID của bản ghi đang theo tác</w:t>
            </w:r>
          </w:p>
          <w:p w14:paraId="38367ADA"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FILE_</w:t>
            </w:r>
            <w:proofErr w:type="gramStart"/>
            <w:r w:rsidRPr="0015548A">
              <w:rPr>
                <w:rFonts w:ascii="Consolas" w:hAnsi="Consolas" w:cs="Consolas"/>
                <w:snapToGrid/>
                <w:sz w:val="20"/>
                <w:highlight w:val="yellow"/>
              </w:rPr>
              <w:t>NAME :</w:t>
            </w:r>
            <w:proofErr w:type="gramEnd"/>
            <w:r w:rsidRPr="0015548A">
              <w:rPr>
                <w:rFonts w:ascii="Consolas" w:hAnsi="Consolas" w:cs="Consolas"/>
                <w:snapToGrid/>
                <w:sz w:val="20"/>
                <w:highlight w:val="yellow"/>
              </w:rPr>
              <w:t xml:space="preserve"> tên file</w:t>
            </w:r>
          </w:p>
          <w:p w14:paraId="1D13D5EA"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TITLE :</w:t>
            </w:r>
            <w:proofErr w:type="gramEnd"/>
            <w:r w:rsidRPr="0015548A">
              <w:rPr>
                <w:rFonts w:ascii="Consolas" w:hAnsi="Consolas" w:cs="Consolas"/>
                <w:snapToGrid/>
                <w:sz w:val="20"/>
                <w:highlight w:val="yellow"/>
              </w:rPr>
              <w:t xml:space="preserve"> tên file mã hóa</w:t>
            </w:r>
          </w:p>
          <w:p w14:paraId="1D0227E2"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lastRenderedPageBreak/>
              <w:t xml:space="preserve">          </w:t>
            </w:r>
            <w:proofErr w:type="gramStart"/>
            <w:r w:rsidRPr="0015548A">
              <w:rPr>
                <w:rFonts w:ascii="Consolas" w:hAnsi="Consolas" w:cs="Consolas"/>
                <w:snapToGrid/>
                <w:sz w:val="20"/>
                <w:highlight w:val="yellow"/>
              </w:rPr>
              <w:t>FILESIZE :</w:t>
            </w:r>
            <w:proofErr w:type="gramEnd"/>
            <w:r w:rsidRPr="0015548A">
              <w:rPr>
                <w:rFonts w:ascii="Consolas" w:hAnsi="Consolas" w:cs="Consolas"/>
                <w:snapToGrid/>
                <w:sz w:val="20"/>
                <w:highlight w:val="yellow"/>
              </w:rPr>
              <w:t xml:space="preserve"> dung lượng file</w:t>
            </w:r>
          </w:p>
          <w:p w14:paraId="76C0D394"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ISACTIVE :</w:t>
            </w:r>
            <w:proofErr w:type="gramEnd"/>
            <w:r w:rsidRPr="0015548A">
              <w:rPr>
                <w:rFonts w:ascii="Consolas" w:hAnsi="Consolas" w:cs="Consolas"/>
                <w:snapToGrid/>
                <w:sz w:val="20"/>
                <w:highlight w:val="yellow"/>
              </w:rPr>
              <w:t xml:space="preserve"> ‘Y’</w:t>
            </w:r>
          </w:p>
          <w:p w14:paraId="5E81C3B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IS_</w:t>
            </w:r>
            <w:proofErr w:type="gramStart"/>
            <w:r w:rsidRPr="0015548A">
              <w:rPr>
                <w:rFonts w:ascii="Consolas" w:hAnsi="Consolas" w:cs="Consolas"/>
                <w:snapToGrid/>
                <w:sz w:val="20"/>
                <w:highlight w:val="yellow"/>
              </w:rPr>
              <w:t>DELETED :</w:t>
            </w:r>
            <w:proofErr w:type="gramEnd"/>
            <w:r w:rsidRPr="0015548A">
              <w:rPr>
                <w:rFonts w:ascii="Consolas" w:hAnsi="Consolas" w:cs="Consolas"/>
                <w:snapToGrid/>
                <w:sz w:val="20"/>
                <w:highlight w:val="yellow"/>
              </w:rPr>
              <w:t xml:space="preserve"> ‘N’</w:t>
            </w:r>
          </w:p>
          <w:p w14:paraId="333EDD96"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CREATEDBY :</w:t>
            </w:r>
            <w:proofErr w:type="gramEnd"/>
            <w:r w:rsidRPr="0015548A">
              <w:rPr>
                <w:rFonts w:ascii="Consolas" w:hAnsi="Consolas" w:cs="Consolas"/>
                <w:snapToGrid/>
                <w:sz w:val="20"/>
                <w:highlight w:val="yellow"/>
              </w:rPr>
              <w:t xml:space="preserve"> User attach file lấy từ session đăng nhập</w:t>
            </w:r>
          </w:p>
          <w:p w14:paraId="0DC7989D"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CREATED :</w:t>
            </w:r>
            <w:proofErr w:type="gramEnd"/>
            <w:r w:rsidRPr="0015548A">
              <w:rPr>
                <w:rFonts w:ascii="Consolas" w:hAnsi="Consolas" w:cs="Consolas"/>
                <w:snapToGrid/>
                <w:sz w:val="20"/>
                <w:highlight w:val="yellow"/>
              </w:rPr>
              <w:t xml:space="preserve"> ngày giờ thao tác attach</w:t>
            </w:r>
          </w:p>
          <w:p w14:paraId="3D367FB3"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UPDATEDBY :</w:t>
            </w:r>
            <w:proofErr w:type="gramEnd"/>
            <w:r w:rsidRPr="0015548A">
              <w:rPr>
                <w:rFonts w:ascii="Consolas" w:hAnsi="Consolas" w:cs="Consolas"/>
                <w:snapToGrid/>
                <w:sz w:val="20"/>
                <w:highlight w:val="yellow"/>
              </w:rPr>
              <w:t xml:space="preserve"> User attach file lấy từ session đăng nhập</w:t>
            </w:r>
          </w:p>
          <w:p w14:paraId="6ECDC67F"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w:t>
            </w:r>
            <w:proofErr w:type="gramStart"/>
            <w:r w:rsidRPr="0015548A">
              <w:rPr>
                <w:rFonts w:ascii="Consolas" w:hAnsi="Consolas" w:cs="Consolas"/>
                <w:snapToGrid/>
                <w:sz w:val="20"/>
                <w:highlight w:val="yellow"/>
              </w:rPr>
              <w:t>UPDATED :</w:t>
            </w:r>
            <w:proofErr w:type="gramEnd"/>
            <w:r w:rsidRPr="0015548A">
              <w:rPr>
                <w:rFonts w:ascii="Consolas" w:hAnsi="Consolas" w:cs="Consolas"/>
                <w:snapToGrid/>
                <w:sz w:val="20"/>
                <w:highlight w:val="yellow"/>
              </w:rPr>
              <w:t xml:space="preserve"> ngày giờ thao tác attach</w:t>
            </w:r>
          </w:p>
          <w:p w14:paraId="6744F97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Trường hợp có bản ghi rồi thì ghi đè cập nhật các thông </w:t>
            </w:r>
            <w:proofErr w:type="gramStart"/>
            <w:r w:rsidRPr="0015548A">
              <w:rPr>
                <w:rFonts w:ascii="Consolas" w:hAnsi="Consolas" w:cs="Consolas"/>
                <w:snapToGrid/>
                <w:sz w:val="20"/>
                <w:highlight w:val="yellow"/>
              </w:rPr>
              <w:t>tin :</w:t>
            </w:r>
            <w:proofErr w:type="gramEnd"/>
            <w:r w:rsidRPr="0015548A">
              <w:rPr>
                <w:rFonts w:ascii="Consolas" w:hAnsi="Consolas" w:cs="Consolas"/>
                <w:snapToGrid/>
                <w:sz w:val="20"/>
                <w:highlight w:val="yellow"/>
              </w:rPr>
              <w:t xml:space="preserve"> </w:t>
            </w:r>
          </w:p>
          <w:p w14:paraId="5C23F3EB"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6A3E3E"/>
                <w:sz w:val="20"/>
                <w:highlight w:val="yellow"/>
              </w:rPr>
              <w:t xml:space="preserve">             FILESIZE</w:t>
            </w:r>
          </w:p>
          <w:p w14:paraId="6A517175"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sz w:val="20"/>
                <w:highlight w:val="yellow"/>
              </w:rPr>
              <w:t>TITLE</w:t>
            </w:r>
          </w:p>
          <w:p w14:paraId="517A95B5"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sz w:val="20"/>
                <w:highlight w:val="yellow"/>
              </w:rPr>
              <w:t xml:space="preserve">             FOLDER</w:t>
            </w:r>
          </w:p>
          <w:p w14:paraId="66CE126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sz w:val="20"/>
                <w:highlight w:val="yellow"/>
              </w:rPr>
              <w:t>UPDATEDBY</w:t>
            </w:r>
          </w:p>
          <w:p w14:paraId="0AA5B8FE"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sz w:val="20"/>
                <w:highlight w:val="yellow"/>
              </w:rPr>
              <w:t>UPDATED</w:t>
            </w:r>
          </w:p>
          <w:p w14:paraId="12B69023"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15548A">
              <w:rPr>
                <w:rFonts w:ascii="Consolas" w:hAnsi="Consolas" w:cs="Consolas"/>
                <w:snapToGrid/>
                <w:sz w:val="20"/>
                <w:highlight w:val="yellow"/>
              </w:rPr>
              <w:t xml:space="preserve">Gọi </w:t>
            </w:r>
            <w:proofErr w:type="gramStart"/>
            <w:r w:rsidRPr="0015548A">
              <w:rPr>
                <w:rFonts w:ascii="Consolas" w:hAnsi="Consolas" w:cs="Consolas"/>
                <w:snapToGrid/>
                <w:sz w:val="20"/>
                <w:highlight w:val="yellow"/>
              </w:rPr>
              <w:t>API :</w:t>
            </w:r>
            <w:proofErr w:type="gramEnd"/>
            <w:r w:rsidRPr="0015548A">
              <w:rPr>
                <w:rFonts w:ascii="Consolas" w:hAnsi="Consolas" w:cs="Consolas"/>
                <w:snapToGrid/>
                <w:sz w:val="20"/>
                <w:highlight w:val="yellow"/>
              </w:rPr>
              <w:t xml:space="preserve"> </w:t>
            </w:r>
            <w:r w:rsidRPr="0015548A">
              <w:rPr>
                <w:rFonts w:ascii="Consolas" w:hAnsi="Consolas" w:cs="Consolas"/>
                <w:color w:val="2E74B5" w:themeColor="accent1" w:themeShade="BF"/>
                <w:sz w:val="18"/>
                <w:szCs w:val="18"/>
                <w:highlight w:val="yellow"/>
              </w:rPr>
              <w:t>erp-service/adAttachmentServiceRest</w:t>
            </w:r>
            <w:r w:rsidRPr="0015548A">
              <w:rPr>
                <w:rFonts w:ascii="Consolas" w:hAnsi="Consolas" w:cs="Consolas"/>
                <w:snapToGrid/>
                <w:color w:val="2A00FF"/>
                <w:sz w:val="20"/>
                <w:highlight w:val="yellow"/>
              </w:rPr>
              <w:t xml:space="preserve"> </w:t>
            </w:r>
            <w:r w:rsidRPr="0015548A">
              <w:rPr>
                <w:rFonts w:ascii="Consolas" w:hAnsi="Consolas" w:cs="Consolas"/>
                <w:snapToGrid/>
                <w:color w:val="2E74B5" w:themeColor="accent1" w:themeShade="BF"/>
                <w:sz w:val="20"/>
                <w:highlight w:val="yellow"/>
              </w:rPr>
              <w:t>/attachFile/{adTableId}/{recordId}/{lineId}/{createdBy}/{updatedBy}</w:t>
            </w:r>
          </w:p>
          <w:p w14:paraId="00C45A79"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646464"/>
                <w:sz w:val="20"/>
                <w:highlight w:val="yellow"/>
              </w:rPr>
              <w:t xml:space="preserve">    @POST</w:t>
            </w:r>
          </w:p>
          <w:p w14:paraId="07CF7993"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646464"/>
                <w:sz w:val="20"/>
                <w:highlight w:val="yellow"/>
              </w:rPr>
              <w:t>@Path</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"/attachFile/{adTableId}/{recordId}/{lineId}/{createdBy}/{updatedBy}"</w:t>
            </w:r>
            <w:r w:rsidRPr="0015548A">
              <w:rPr>
                <w:rFonts w:ascii="Consolas" w:hAnsi="Consolas" w:cs="Consolas"/>
                <w:snapToGrid/>
                <w:color w:val="000000"/>
                <w:sz w:val="20"/>
                <w:highlight w:val="yellow"/>
              </w:rPr>
              <w:t>)</w:t>
            </w:r>
          </w:p>
          <w:p w14:paraId="3D77B6E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Consumes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{MediaType.</w:t>
            </w:r>
            <w:r w:rsidRPr="0015548A">
              <w:rPr>
                <w:rFonts w:ascii="Consolas" w:hAnsi="Consolas" w:cs="Consolas"/>
                <w:b/>
                <w:bCs/>
                <w:i/>
                <w:iCs/>
                <w:snapToGrid/>
                <w:color w:val="0000C0"/>
                <w:sz w:val="20"/>
                <w:highlight w:val="yellow"/>
              </w:rPr>
              <w:t>MULTIPART_FORM_DATA</w:t>
            </w:r>
            <w:r w:rsidRPr="0015548A">
              <w:rPr>
                <w:rFonts w:ascii="Consolas" w:hAnsi="Consolas" w:cs="Consolas"/>
                <w:snapToGrid/>
                <w:color w:val="000000"/>
                <w:sz w:val="20"/>
                <w:highlight w:val="yellow"/>
              </w:rPr>
              <w:t xml:space="preserve"> +</w:t>
            </w:r>
            <w:r w:rsidRPr="0015548A">
              <w:rPr>
                <w:rFonts w:ascii="Consolas" w:hAnsi="Consolas" w:cs="Consolas"/>
                <w:snapToGrid/>
                <w:color w:val="2A00FF"/>
                <w:sz w:val="20"/>
                <w:highlight w:val="yellow"/>
              </w:rPr>
              <w:t>";charset=UTF-8"</w:t>
            </w:r>
            <w:r w:rsidRPr="0015548A">
              <w:rPr>
                <w:rFonts w:ascii="Consolas" w:hAnsi="Consolas" w:cs="Consolas"/>
                <w:snapToGrid/>
                <w:color w:val="000000"/>
                <w:sz w:val="20"/>
                <w:highlight w:val="yellow"/>
              </w:rPr>
              <w:t>})</w:t>
            </w:r>
          </w:p>
          <w:p w14:paraId="34B15BC2"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Produces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w:t>
            </w:r>
          </w:p>
          <w:p w14:paraId="1319DF5F"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b/>
                <w:bCs/>
                <w:snapToGrid/>
                <w:color w:val="7F0055"/>
                <w:sz w:val="20"/>
                <w:highlight w:val="yellow"/>
              </w:rPr>
              <w:t>public</w:t>
            </w:r>
            <w:r w:rsidRPr="0015548A">
              <w:rPr>
                <w:rFonts w:ascii="Consolas" w:hAnsi="Consolas" w:cs="Consolas"/>
                <w:snapToGrid/>
                <w:color w:val="000000"/>
                <w:sz w:val="20"/>
                <w:highlight w:val="yellow"/>
              </w:rPr>
              <w:t xml:space="preserve"> Response </w:t>
            </w:r>
            <w:proofErr w:type="gramStart"/>
            <w:r w:rsidRPr="0015548A">
              <w:rPr>
                <w:rFonts w:ascii="Consolas" w:hAnsi="Consolas" w:cs="Consolas"/>
                <w:snapToGrid/>
                <w:color w:val="000000"/>
                <w:sz w:val="20"/>
                <w:highlight w:val="yellow"/>
              </w:rPr>
              <w:t>attachFile(</w:t>
            </w:r>
            <w:proofErr w:type="gramEnd"/>
          </w:p>
          <w:p w14:paraId="629AF456"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t xml:space="preserve">List&lt;Attachment&gt; </w:t>
            </w:r>
            <w:r w:rsidRPr="0015548A">
              <w:rPr>
                <w:rFonts w:ascii="Consolas" w:hAnsi="Consolas" w:cs="Consolas"/>
                <w:snapToGrid/>
                <w:color w:val="6A3E3E"/>
                <w:sz w:val="20"/>
                <w:highlight w:val="yellow"/>
              </w:rPr>
              <w:t>attachments</w:t>
            </w:r>
          </w:p>
          <w:p w14:paraId="6D9C6340"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Context</w:t>
            </w:r>
            <w:r w:rsidRPr="0015548A">
              <w:rPr>
                <w:rFonts w:ascii="Consolas" w:hAnsi="Consolas" w:cs="Consolas"/>
                <w:snapToGrid/>
                <w:color w:val="000000"/>
                <w:sz w:val="20"/>
                <w:highlight w:val="yellow"/>
              </w:rPr>
              <w:t xml:space="preserve"> HttpServletRequest </w:t>
            </w:r>
            <w:r w:rsidRPr="0015548A">
              <w:rPr>
                <w:rFonts w:ascii="Consolas" w:hAnsi="Consolas" w:cs="Consolas"/>
                <w:snapToGrid/>
                <w:color w:val="6A3E3E"/>
                <w:sz w:val="20"/>
                <w:highlight w:val="yellow"/>
              </w:rPr>
              <w:t>request</w:t>
            </w:r>
          </w:p>
          <w:p w14:paraId="2398908D"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"adTableId"</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adTableId</w:t>
            </w:r>
          </w:p>
          <w:p w14:paraId="2EEE4645"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"recordId"</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recordId</w:t>
            </w:r>
          </w:p>
          <w:p w14:paraId="060A7EC4"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"lineId"</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lineId</w:t>
            </w:r>
          </w:p>
          <w:p w14:paraId="5BADD36F"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"createdBy"</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createdBy</w:t>
            </w:r>
          </w:p>
          <w:p w14:paraId="369525F0"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"updatedBy"</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updatedBy</w:t>
            </w:r>
          </w:p>
          <w:p w14:paraId="12DD2F26"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t>);</w:t>
            </w:r>
          </w:p>
          <w:p w14:paraId="4A6678CE"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583552E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10BB0AA5" w14:textId="77777777" w:rsidR="00F21E11" w:rsidRPr="0015548A" w:rsidRDefault="00F21E11" w:rsidP="00F21E11">
            <w:pPr>
              <w:widowControl/>
              <w:autoSpaceDE w:val="0"/>
              <w:autoSpaceDN w:val="0"/>
              <w:adjustRightInd w:val="0"/>
              <w:spacing w:line="240" w:lineRule="auto"/>
              <w:ind w:left="0"/>
              <w:rPr>
                <w:snapToGrid/>
                <w:sz w:val="28"/>
                <w:szCs w:val="28"/>
                <w:highlight w:val="yellow"/>
              </w:rPr>
            </w:pPr>
            <w:r w:rsidRPr="0015548A">
              <w:rPr>
                <w:snapToGrid/>
                <w:sz w:val="28"/>
                <w:szCs w:val="28"/>
                <w:highlight w:val="yellow"/>
              </w:rPr>
              <w:t xml:space="preserve">Download </w:t>
            </w:r>
            <w:proofErr w:type="gramStart"/>
            <w:r w:rsidRPr="0015548A">
              <w:rPr>
                <w:snapToGrid/>
                <w:sz w:val="28"/>
                <w:szCs w:val="28"/>
                <w:highlight w:val="yellow"/>
              </w:rPr>
              <w:t>file :</w:t>
            </w:r>
            <w:proofErr w:type="gramEnd"/>
          </w:p>
          <w:p w14:paraId="7294066C" w14:textId="77777777" w:rsidR="00F21E11" w:rsidRPr="0015548A" w:rsidRDefault="00F21E11" w:rsidP="00F21E11">
            <w:pPr>
              <w:widowControl/>
              <w:autoSpaceDE w:val="0"/>
              <w:autoSpaceDN w:val="0"/>
              <w:adjustRightInd w:val="0"/>
              <w:spacing w:line="240" w:lineRule="auto"/>
              <w:ind w:left="0"/>
              <w:rPr>
                <w:rFonts w:ascii="Consolas" w:hAnsi="Consolas" w:cs="Consolas"/>
                <w:color w:val="222222"/>
                <w:sz w:val="18"/>
                <w:szCs w:val="18"/>
                <w:highlight w:val="yellow"/>
              </w:rPr>
            </w:pPr>
            <w:r w:rsidRPr="0015548A">
              <w:rPr>
                <w:rFonts w:ascii="Consolas" w:hAnsi="Consolas" w:cs="Consolas"/>
                <w:snapToGrid/>
                <w:color w:val="2E74B5" w:themeColor="accent1" w:themeShade="BF"/>
                <w:sz w:val="20"/>
                <w:highlight w:val="yellow"/>
              </w:rPr>
              <w:t xml:space="preserve">Gọi </w:t>
            </w:r>
            <w:proofErr w:type="gramStart"/>
            <w:r w:rsidRPr="0015548A">
              <w:rPr>
                <w:rFonts w:ascii="Consolas" w:hAnsi="Consolas" w:cs="Consolas"/>
                <w:snapToGrid/>
                <w:color w:val="2E74B5" w:themeColor="accent1" w:themeShade="BF"/>
                <w:sz w:val="20"/>
                <w:highlight w:val="yellow"/>
              </w:rPr>
              <w:t>API :</w:t>
            </w:r>
            <w:proofErr w:type="gramEnd"/>
            <w:r w:rsidRPr="0015548A">
              <w:rPr>
                <w:rFonts w:ascii="Consolas" w:hAnsi="Consolas" w:cs="Consolas"/>
                <w:snapToGrid/>
                <w:color w:val="2E74B5" w:themeColor="accent1" w:themeShade="BF"/>
                <w:sz w:val="20"/>
                <w:highlight w:val="yellow"/>
              </w:rPr>
              <w:t xml:space="preserve"> </w:t>
            </w:r>
            <w:r w:rsidRPr="0015548A">
              <w:rPr>
                <w:rFonts w:ascii="Consolas" w:hAnsi="Consolas" w:cs="Consolas"/>
                <w:color w:val="222222"/>
                <w:sz w:val="18"/>
                <w:szCs w:val="18"/>
                <w:highlight w:val="yellow"/>
              </w:rPr>
              <w:t>erp-service/adAttachmentServiceRest/downloadFile</w:t>
            </w:r>
          </w:p>
          <w:p w14:paraId="33C75D10" w14:textId="77777777" w:rsidR="00F21E11" w:rsidRPr="0015548A" w:rsidRDefault="00F21E11" w:rsidP="00F21E11">
            <w:pPr>
              <w:widowControl/>
              <w:autoSpaceDE w:val="0"/>
              <w:autoSpaceDN w:val="0"/>
              <w:adjustRightInd w:val="0"/>
              <w:spacing w:line="240" w:lineRule="auto"/>
              <w:ind w:left="0"/>
              <w:rPr>
                <w:rFonts w:ascii="Consolas" w:hAnsi="Consolas" w:cs="Consolas"/>
                <w:color w:val="222222"/>
                <w:sz w:val="18"/>
                <w:szCs w:val="18"/>
                <w:highlight w:val="yellow"/>
              </w:rPr>
            </w:pPr>
          </w:p>
          <w:p w14:paraId="024A0429"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646464"/>
                <w:sz w:val="20"/>
                <w:highlight w:val="yellow"/>
              </w:rPr>
              <w:t xml:space="preserve">      @GET</w:t>
            </w:r>
          </w:p>
          <w:p w14:paraId="6C8E4819"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646464"/>
                <w:sz w:val="20"/>
                <w:highlight w:val="yellow"/>
              </w:rPr>
              <w:t>@Path</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"/downloadFile"</w:t>
            </w:r>
            <w:r w:rsidRPr="0015548A">
              <w:rPr>
                <w:rFonts w:ascii="Consolas" w:hAnsi="Consolas" w:cs="Consolas"/>
                <w:snapToGrid/>
                <w:color w:val="000000"/>
                <w:sz w:val="20"/>
                <w:highlight w:val="yellow"/>
              </w:rPr>
              <w:t>)</w:t>
            </w:r>
          </w:p>
          <w:p w14:paraId="2970D18F"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 xml:space="preserve">      </w:t>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Consumes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w:t>
            </w:r>
          </w:p>
          <w:p w14:paraId="682429B2"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lastRenderedPageBreak/>
              <w:t xml:space="preserve">      </w:t>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Produces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w:t>
            </w:r>
          </w:p>
          <w:p w14:paraId="4E608E32" w14:textId="77777777" w:rsidR="00F21E11" w:rsidRPr="0015548A" w:rsidRDefault="00F21E11" w:rsidP="00F21E11">
            <w:pPr>
              <w:widowControl/>
              <w:autoSpaceDE w:val="0"/>
              <w:autoSpaceDN w:val="0"/>
              <w:adjustRightInd w:val="0"/>
              <w:spacing w:line="240" w:lineRule="auto"/>
              <w:ind w:left="0"/>
              <w:rPr>
                <w:snapToGrid/>
                <w:color w:val="000000"/>
                <w:szCs w:val="24"/>
                <w:highlight w:val="yellow"/>
              </w:rPr>
            </w:pPr>
            <w:r w:rsidRPr="0015548A">
              <w:rPr>
                <w:rFonts w:ascii="Consolas" w:hAnsi="Consolas" w:cs="Consolas"/>
                <w:snapToGrid/>
                <w:color w:val="000000"/>
                <w:sz w:val="20"/>
                <w:highlight w:val="yellow"/>
              </w:rPr>
              <w:tab/>
            </w:r>
            <w:r w:rsidRPr="0015548A">
              <w:rPr>
                <w:rFonts w:ascii="Consolas" w:hAnsi="Consolas" w:cs="Consolas"/>
                <w:b/>
                <w:bCs/>
                <w:snapToGrid/>
                <w:color w:val="7F0055"/>
                <w:sz w:val="20"/>
                <w:highlight w:val="yellow"/>
              </w:rPr>
              <w:t>public</w:t>
            </w:r>
            <w:r w:rsidRPr="0015548A">
              <w:rPr>
                <w:rFonts w:ascii="Consolas" w:hAnsi="Consolas" w:cs="Consolas"/>
                <w:snapToGrid/>
                <w:color w:val="000000"/>
                <w:sz w:val="20"/>
                <w:highlight w:val="yellow"/>
              </w:rPr>
              <w:t xml:space="preserve"> </w:t>
            </w:r>
            <w:r w:rsidRPr="0015548A">
              <w:rPr>
                <w:rFonts w:ascii="Consolas" w:hAnsi="Consolas" w:cs="Consolas"/>
                <w:b/>
                <w:bCs/>
                <w:snapToGrid/>
                <w:color w:val="7F0055"/>
                <w:sz w:val="20"/>
                <w:highlight w:val="yellow"/>
              </w:rPr>
              <w:t>void</w:t>
            </w:r>
            <w:r w:rsidRPr="0015548A">
              <w:rPr>
                <w:rFonts w:ascii="Consolas" w:hAnsi="Consolas" w:cs="Consolas"/>
                <w:snapToGrid/>
                <w:color w:val="000000"/>
                <w:sz w:val="20"/>
                <w:highlight w:val="yellow"/>
              </w:rPr>
              <w:t xml:space="preserve"> </w:t>
            </w:r>
            <w:proofErr w:type="gramStart"/>
            <w:r w:rsidRPr="0015548A">
              <w:rPr>
                <w:rFonts w:ascii="Consolas" w:hAnsi="Consolas" w:cs="Consolas"/>
                <w:snapToGrid/>
                <w:color w:val="000000"/>
                <w:sz w:val="20"/>
                <w:highlight w:val="yellow"/>
              </w:rPr>
              <w:t>downloadFile(</w:t>
            </w:r>
            <w:proofErr w:type="gramEnd"/>
            <w:r w:rsidRPr="0015548A">
              <w:rPr>
                <w:rFonts w:ascii="Consolas" w:hAnsi="Consolas" w:cs="Consolas"/>
                <w:snapToGrid/>
                <w:color w:val="646464"/>
                <w:sz w:val="20"/>
                <w:highlight w:val="yellow"/>
              </w:rPr>
              <w:t>@Context</w:t>
            </w:r>
            <w:r w:rsidRPr="0015548A">
              <w:rPr>
                <w:rFonts w:ascii="Consolas" w:hAnsi="Consolas" w:cs="Consolas"/>
                <w:snapToGrid/>
                <w:color w:val="000000"/>
                <w:sz w:val="20"/>
                <w:highlight w:val="yellow"/>
              </w:rPr>
              <w:t xml:space="preserve"> HttpServletResponse </w:t>
            </w:r>
            <w:r w:rsidRPr="0015548A">
              <w:rPr>
                <w:rFonts w:ascii="Consolas" w:hAnsi="Consolas" w:cs="Consolas"/>
                <w:snapToGrid/>
                <w:color w:val="6A3E3E"/>
                <w:sz w:val="20"/>
                <w:highlight w:val="yellow"/>
              </w:rPr>
              <w:t>response</w:t>
            </w:r>
            <w:r w:rsidRPr="0015548A">
              <w:rPr>
                <w:rFonts w:ascii="Consolas" w:hAnsi="Consolas" w:cs="Consolas"/>
                <w:snapToGrid/>
                <w:color w:val="000000"/>
                <w:sz w:val="20"/>
                <w:highlight w:val="yellow"/>
              </w:rPr>
              <w:t xml:space="preserve">, </w:t>
            </w:r>
            <w:r w:rsidRPr="0015548A">
              <w:rPr>
                <w:rFonts w:ascii="Consolas" w:hAnsi="Consolas" w:cs="Consolas"/>
                <w:snapToGrid/>
                <w:color w:val="646464"/>
                <w:sz w:val="20"/>
                <w:highlight w:val="yellow"/>
              </w:rPr>
              <w:t>@Context</w:t>
            </w:r>
            <w:r w:rsidRPr="0015548A">
              <w:rPr>
                <w:rFonts w:ascii="Consolas" w:hAnsi="Consolas" w:cs="Consolas"/>
                <w:snapToGrid/>
                <w:color w:val="000000"/>
                <w:sz w:val="20"/>
                <w:highlight w:val="yellow"/>
              </w:rPr>
              <w:t xml:space="preserve"> UriInfo </w:t>
            </w:r>
            <w:r w:rsidRPr="0015548A">
              <w:rPr>
                <w:rFonts w:ascii="Consolas" w:hAnsi="Consolas" w:cs="Consolas"/>
                <w:snapToGrid/>
                <w:color w:val="6A3E3E"/>
                <w:sz w:val="20"/>
                <w:highlight w:val="yellow"/>
              </w:rPr>
              <w:t>query</w:t>
            </w:r>
            <w:r w:rsidRPr="0015548A">
              <w:rPr>
                <w:rFonts w:ascii="Consolas" w:hAnsi="Consolas" w:cs="Consolas"/>
                <w:snapToGrid/>
                <w:color w:val="000000"/>
                <w:sz w:val="20"/>
                <w:highlight w:val="yellow"/>
              </w:rPr>
              <w:t xml:space="preserve">);    </w:t>
            </w:r>
            <w:r w:rsidRPr="0015548A">
              <w:rPr>
                <w:snapToGrid/>
                <w:color w:val="000000"/>
                <w:szCs w:val="24"/>
                <w:highlight w:val="yellow"/>
              </w:rPr>
              <w:t>Xóa file :</w:t>
            </w:r>
          </w:p>
          <w:p w14:paraId="693BE9A8" w14:textId="77777777" w:rsidR="00F21E11" w:rsidRPr="0015548A" w:rsidRDefault="00F21E11" w:rsidP="00F21E11">
            <w:pPr>
              <w:widowControl/>
              <w:autoSpaceDE w:val="0"/>
              <w:autoSpaceDN w:val="0"/>
              <w:adjustRightInd w:val="0"/>
              <w:spacing w:line="240" w:lineRule="auto"/>
              <w:ind w:left="0"/>
              <w:rPr>
                <w:rFonts w:ascii="Consolas" w:hAnsi="Consolas" w:cs="Consolas"/>
                <w:color w:val="222222"/>
                <w:sz w:val="18"/>
                <w:szCs w:val="18"/>
                <w:highlight w:val="yellow"/>
              </w:rPr>
            </w:pPr>
            <w:r w:rsidRPr="0015548A">
              <w:rPr>
                <w:snapToGrid/>
                <w:color w:val="000000"/>
                <w:szCs w:val="24"/>
                <w:highlight w:val="yellow"/>
              </w:rPr>
              <w:t xml:space="preserve">gọi </w:t>
            </w:r>
            <w:proofErr w:type="gramStart"/>
            <w:r w:rsidRPr="0015548A">
              <w:rPr>
                <w:snapToGrid/>
                <w:color w:val="000000"/>
                <w:szCs w:val="24"/>
                <w:highlight w:val="yellow"/>
              </w:rPr>
              <w:t>API :</w:t>
            </w:r>
            <w:proofErr w:type="gramEnd"/>
            <w:r w:rsidRPr="0015548A">
              <w:rPr>
                <w:snapToGrid/>
                <w:color w:val="000000"/>
                <w:szCs w:val="24"/>
                <w:highlight w:val="yellow"/>
              </w:rPr>
              <w:t xml:space="preserve"> </w:t>
            </w:r>
            <w:r w:rsidRPr="0015548A">
              <w:rPr>
                <w:rFonts w:ascii="Consolas" w:hAnsi="Consolas" w:cs="Consolas"/>
                <w:color w:val="222222"/>
                <w:sz w:val="18"/>
                <w:szCs w:val="18"/>
                <w:highlight w:val="yellow"/>
              </w:rPr>
              <w:t>erp-service/adAttachmentServiceRest/adAttachment/deleteList</w:t>
            </w:r>
          </w:p>
          <w:p w14:paraId="3A7FB589"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color w:val="222222"/>
                <w:sz w:val="18"/>
                <w:szCs w:val="18"/>
                <w:highlight w:val="yellow"/>
              </w:rPr>
              <w:t xml:space="preserve"> </w:t>
            </w:r>
            <w:r w:rsidRPr="0015548A">
              <w:rPr>
                <w:rFonts w:ascii="Consolas" w:hAnsi="Consolas" w:cs="Consolas"/>
                <w:snapToGrid/>
                <w:color w:val="646464"/>
                <w:sz w:val="20"/>
                <w:highlight w:val="yellow"/>
              </w:rPr>
              <w:t>@POST</w:t>
            </w:r>
          </w:p>
          <w:p w14:paraId="50642B00"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@Path</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"/adAttachment/deleteList/"</w:t>
            </w:r>
            <w:r w:rsidRPr="0015548A">
              <w:rPr>
                <w:rFonts w:ascii="Consolas" w:hAnsi="Consolas" w:cs="Consolas"/>
                <w:snapToGrid/>
                <w:color w:val="000000"/>
                <w:sz w:val="20"/>
                <w:highlight w:val="yellow"/>
              </w:rPr>
              <w:t>)</w:t>
            </w:r>
          </w:p>
          <w:p w14:paraId="2DD27DD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Consumes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 xml:space="preserve"> })</w:t>
            </w:r>
          </w:p>
          <w:p w14:paraId="7F33391C"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Produces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 xml:space="preserve"> })</w:t>
            </w:r>
          </w:p>
          <w:p w14:paraId="6B22DF5B"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000000"/>
                <w:sz w:val="20"/>
                <w:highlight w:val="yellow"/>
              </w:rPr>
            </w:pPr>
            <w:r w:rsidRPr="0015548A">
              <w:rPr>
                <w:rFonts w:ascii="Consolas" w:hAnsi="Consolas" w:cs="Consolas"/>
                <w:snapToGrid/>
                <w:color w:val="000000"/>
                <w:sz w:val="20"/>
                <w:highlight w:val="yellow"/>
              </w:rPr>
              <w:tab/>
            </w:r>
            <w:r w:rsidRPr="0015548A">
              <w:rPr>
                <w:rFonts w:ascii="Consolas" w:hAnsi="Consolas" w:cs="Consolas"/>
                <w:b/>
                <w:bCs/>
                <w:snapToGrid/>
                <w:color w:val="7F0055"/>
                <w:sz w:val="20"/>
                <w:highlight w:val="yellow"/>
              </w:rPr>
              <w:t>public</w:t>
            </w:r>
            <w:r w:rsidRPr="0015548A">
              <w:rPr>
                <w:rFonts w:ascii="Consolas" w:hAnsi="Consolas" w:cs="Consolas"/>
                <w:snapToGrid/>
                <w:color w:val="000000"/>
                <w:sz w:val="20"/>
                <w:highlight w:val="yellow"/>
              </w:rPr>
              <w:t xml:space="preserve"> Response deleteList(List&lt;Long&gt; </w:t>
            </w:r>
            <w:r w:rsidRPr="0015548A">
              <w:rPr>
                <w:rFonts w:ascii="Consolas" w:hAnsi="Consolas" w:cs="Consolas"/>
                <w:snapToGrid/>
                <w:color w:val="6A3E3E"/>
                <w:sz w:val="20"/>
                <w:highlight w:val="yellow"/>
              </w:rPr>
              <w:t>ids</w:t>
            </w:r>
            <w:r w:rsidRPr="0015548A">
              <w:rPr>
                <w:rFonts w:ascii="Consolas" w:hAnsi="Consolas" w:cs="Consolas"/>
                <w:snapToGrid/>
                <w:color w:val="000000"/>
                <w:sz w:val="20"/>
                <w:highlight w:val="yellow"/>
              </w:rPr>
              <w:t>);</w:t>
            </w:r>
            <w:r w:rsidRPr="0015548A">
              <w:rPr>
                <w:snapToGrid/>
                <w:color w:val="000000"/>
                <w:szCs w:val="24"/>
                <w:highlight w:val="yellow"/>
              </w:rPr>
              <w:tab/>
            </w:r>
          </w:p>
          <w:p w14:paraId="33DF8D63"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000000"/>
                <w:sz w:val="20"/>
                <w:highlight w:val="yellow"/>
              </w:rPr>
            </w:pPr>
          </w:p>
          <w:p w14:paraId="223FD506"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000000"/>
                <w:sz w:val="20"/>
                <w:highlight w:val="yellow"/>
              </w:rPr>
            </w:pPr>
            <w:r w:rsidRPr="0015548A">
              <w:rPr>
                <w:rFonts w:ascii="Consolas" w:hAnsi="Consolas" w:cs="Consolas"/>
                <w:snapToGrid/>
                <w:color w:val="000000"/>
                <w:sz w:val="20"/>
                <w:highlight w:val="yellow"/>
              </w:rPr>
              <w:t xml:space="preserve">Tìm kiếm </w:t>
            </w:r>
            <w:proofErr w:type="gramStart"/>
            <w:r w:rsidRPr="0015548A">
              <w:rPr>
                <w:rFonts w:ascii="Consolas" w:hAnsi="Consolas" w:cs="Consolas"/>
                <w:snapToGrid/>
                <w:color w:val="000000"/>
                <w:sz w:val="20"/>
                <w:highlight w:val="yellow"/>
              </w:rPr>
              <w:t>file :</w:t>
            </w:r>
            <w:proofErr w:type="gramEnd"/>
            <w:r w:rsidRPr="0015548A">
              <w:rPr>
                <w:rFonts w:ascii="Consolas" w:hAnsi="Consolas" w:cs="Consolas"/>
                <w:snapToGrid/>
                <w:color w:val="000000"/>
                <w:sz w:val="20"/>
                <w:highlight w:val="yellow"/>
              </w:rPr>
              <w:t xml:space="preserve"> </w:t>
            </w:r>
          </w:p>
          <w:p w14:paraId="05DC1AA7"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000000"/>
                <w:sz w:val="20"/>
                <w:highlight w:val="yellow"/>
              </w:rPr>
            </w:pPr>
            <w:r w:rsidRPr="0015548A">
              <w:rPr>
                <w:rFonts w:ascii="Consolas" w:hAnsi="Consolas" w:cs="Consolas"/>
                <w:snapToGrid/>
                <w:color w:val="000000"/>
                <w:sz w:val="20"/>
                <w:highlight w:val="yellow"/>
              </w:rPr>
              <w:t xml:space="preserve">Gọi </w:t>
            </w:r>
            <w:proofErr w:type="gramStart"/>
            <w:r w:rsidRPr="0015548A">
              <w:rPr>
                <w:rFonts w:ascii="Consolas" w:hAnsi="Consolas" w:cs="Consolas"/>
                <w:snapToGrid/>
                <w:color w:val="000000"/>
                <w:sz w:val="20"/>
                <w:highlight w:val="yellow"/>
              </w:rPr>
              <w:t>API :</w:t>
            </w:r>
            <w:proofErr w:type="gramEnd"/>
            <w:r w:rsidRPr="0015548A">
              <w:rPr>
                <w:rFonts w:ascii="Consolas" w:hAnsi="Consolas" w:cs="Consolas"/>
                <w:snapToGrid/>
                <w:color w:val="000000"/>
                <w:sz w:val="20"/>
                <w:highlight w:val="yellow"/>
              </w:rPr>
              <w:t xml:space="preserve"> </w:t>
            </w:r>
            <w:r w:rsidRPr="0015548A">
              <w:rPr>
                <w:rFonts w:ascii="Consolas" w:hAnsi="Consolas" w:cs="Consolas"/>
                <w:color w:val="222222"/>
                <w:sz w:val="18"/>
                <w:szCs w:val="18"/>
                <w:highlight w:val="yellow"/>
              </w:rPr>
              <w:t>erp-service/adAttachmentServiceRest/doSearch</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{adTableId}/{recordId}</w:t>
            </w:r>
          </w:p>
          <w:p w14:paraId="67F7397B"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646464"/>
                <w:sz w:val="20"/>
                <w:highlight w:val="yellow"/>
              </w:rPr>
            </w:pPr>
          </w:p>
          <w:p w14:paraId="12650219"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646464"/>
                <w:sz w:val="20"/>
                <w:highlight w:val="yellow"/>
              </w:rPr>
            </w:pPr>
          </w:p>
          <w:p w14:paraId="480E2776" w14:textId="77777777" w:rsidR="00F21E11" w:rsidRPr="0015548A" w:rsidRDefault="00F21E11" w:rsidP="00F21E11">
            <w:pPr>
              <w:widowControl/>
              <w:autoSpaceDE w:val="0"/>
              <w:autoSpaceDN w:val="0"/>
              <w:adjustRightInd w:val="0"/>
              <w:spacing w:line="240" w:lineRule="auto"/>
              <w:ind w:left="0"/>
              <w:rPr>
                <w:rFonts w:ascii="Consolas" w:hAnsi="Consolas" w:cs="Consolas"/>
                <w:snapToGrid/>
                <w:color w:val="646464"/>
                <w:sz w:val="20"/>
                <w:highlight w:val="yellow"/>
              </w:rPr>
            </w:pPr>
          </w:p>
          <w:p w14:paraId="620CC46A"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646464"/>
                <w:sz w:val="20"/>
                <w:highlight w:val="yellow"/>
              </w:rPr>
              <w:t xml:space="preserve">       @GET</w:t>
            </w:r>
          </w:p>
          <w:p w14:paraId="1ED7FB97"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@Path</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"/doSearch/{adTableId}/{recordId}"</w:t>
            </w:r>
            <w:r w:rsidRPr="0015548A">
              <w:rPr>
                <w:rFonts w:ascii="Consolas" w:hAnsi="Consolas" w:cs="Consolas"/>
                <w:snapToGrid/>
                <w:color w:val="000000"/>
                <w:sz w:val="20"/>
                <w:highlight w:val="yellow"/>
              </w:rPr>
              <w:t>)</w:t>
            </w:r>
          </w:p>
          <w:p w14:paraId="5EDB849A"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Consumes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 xml:space="preserve"> })</w:t>
            </w:r>
          </w:p>
          <w:p w14:paraId="267B035B"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w:t>
            </w:r>
            <w:proofErr w:type="gramStart"/>
            <w:r w:rsidRPr="0015548A">
              <w:rPr>
                <w:rFonts w:ascii="Consolas" w:hAnsi="Consolas" w:cs="Consolas"/>
                <w:snapToGrid/>
                <w:color w:val="646464"/>
                <w:sz w:val="20"/>
                <w:highlight w:val="yellow"/>
              </w:rPr>
              <w:t>Produces</w:t>
            </w:r>
            <w:r w:rsidRPr="0015548A">
              <w:rPr>
                <w:rFonts w:ascii="Consolas" w:hAnsi="Consolas" w:cs="Consolas"/>
                <w:snapToGrid/>
                <w:color w:val="000000"/>
                <w:sz w:val="20"/>
                <w:highlight w:val="yellow"/>
              </w:rPr>
              <w:t>(</w:t>
            </w:r>
            <w:proofErr w:type="gramEnd"/>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APPLICATION_JSON</w:t>
            </w:r>
            <w:r w:rsidRPr="0015548A">
              <w:rPr>
                <w:rFonts w:ascii="Consolas" w:hAnsi="Consolas" w:cs="Consolas"/>
                <w:snapToGrid/>
                <w:color w:val="000000"/>
                <w:sz w:val="20"/>
                <w:highlight w:val="yellow"/>
              </w:rPr>
              <w:t>, MediaType.</w:t>
            </w:r>
            <w:r w:rsidRPr="0015548A">
              <w:rPr>
                <w:rFonts w:ascii="Consolas" w:hAnsi="Consolas" w:cs="Consolas"/>
                <w:b/>
                <w:bCs/>
                <w:i/>
                <w:iCs/>
                <w:snapToGrid/>
                <w:color w:val="0000C0"/>
                <w:sz w:val="20"/>
                <w:highlight w:val="yellow"/>
              </w:rPr>
              <w:t>APPLICATION_XML</w:t>
            </w:r>
            <w:r w:rsidRPr="0015548A">
              <w:rPr>
                <w:rFonts w:ascii="Consolas" w:hAnsi="Consolas" w:cs="Consolas"/>
                <w:snapToGrid/>
                <w:color w:val="000000"/>
                <w:sz w:val="20"/>
                <w:highlight w:val="yellow"/>
              </w:rPr>
              <w:t xml:space="preserve"> })</w:t>
            </w:r>
          </w:p>
          <w:p w14:paraId="583C73C1"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b/>
                <w:bCs/>
                <w:snapToGrid/>
                <w:color w:val="7F0055"/>
                <w:sz w:val="20"/>
                <w:highlight w:val="yellow"/>
              </w:rPr>
              <w:t>public</w:t>
            </w:r>
            <w:r w:rsidRPr="0015548A">
              <w:rPr>
                <w:rFonts w:ascii="Consolas" w:hAnsi="Consolas" w:cs="Consolas"/>
                <w:snapToGrid/>
                <w:color w:val="000000"/>
                <w:sz w:val="20"/>
                <w:highlight w:val="yellow"/>
              </w:rPr>
              <w:t xml:space="preserve"> Response </w:t>
            </w:r>
            <w:proofErr w:type="gramStart"/>
            <w:r w:rsidRPr="0015548A">
              <w:rPr>
                <w:rFonts w:ascii="Consolas" w:hAnsi="Consolas" w:cs="Consolas"/>
                <w:snapToGrid/>
                <w:color w:val="000000"/>
                <w:sz w:val="20"/>
                <w:highlight w:val="yellow"/>
              </w:rPr>
              <w:t>doSearch(</w:t>
            </w:r>
            <w:proofErr w:type="gramEnd"/>
          </w:p>
          <w:p w14:paraId="223187B6"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"adTableId"</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adTableId</w:t>
            </w:r>
          </w:p>
          <w:p w14:paraId="6130075D" w14:textId="77777777" w:rsidR="00F21E11" w:rsidRPr="0015548A" w:rsidRDefault="00F21E11" w:rsidP="00F21E11">
            <w:pPr>
              <w:widowControl/>
              <w:autoSpaceDE w:val="0"/>
              <w:autoSpaceDN w:val="0"/>
              <w:adjustRightInd w:val="0"/>
              <w:spacing w:line="240" w:lineRule="auto"/>
              <w:ind w:left="0"/>
              <w:rPr>
                <w:rFonts w:ascii="Consolas" w:hAnsi="Consolas" w:cs="Consolas"/>
                <w:snapToGrid/>
                <w:sz w:val="20"/>
                <w:highlight w:val="yellow"/>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proofErr w:type="gramStart"/>
            <w:r w:rsidRPr="0015548A">
              <w:rPr>
                <w:rFonts w:ascii="Consolas" w:hAnsi="Consolas" w:cs="Consolas"/>
                <w:snapToGrid/>
                <w:color w:val="000000"/>
                <w:sz w:val="20"/>
                <w:highlight w:val="yellow"/>
              </w:rPr>
              <w:t>,</w:t>
            </w:r>
            <w:r w:rsidRPr="0015548A">
              <w:rPr>
                <w:rFonts w:ascii="Consolas" w:hAnsi="Consolas" w:cs="Consolas"/>
                <w:snapToGrid/>
                <w:color w:val="646464"/>
                <w:sz w:val="20"/>
                <w:highlight w:val="yellow"/>
              </w:rPr>
              <w:t>@</w:t>
            </w:r>
            <w:proofErr w:type="gramEnd"/>
            <w:r w:rsidRPr="0015548A">
              <w:rPr>
                <w:rFonts w:ascii="Consolas" w:hAnsi="Consolas" w:cs="Consolas"/>
                <w:snapToGrid/>
                <w:color w:val="646464"/>
                <w:sz w:val="20"/>
                <w:highlight w:val="yellow"/>
              </w:rPr>
              <w:t>PathParam</w:t>
            </w:r>
            <w:r w:rsidRPr="0015548A">
              <w:rPr>
                <w:rFonts w:ascii="Consolas" w:hAnsi="Consolas" w:cs="Consolas"/>
                <w:snapToGrid/>
                <w:color w:val="000000"/>
                <w:sz w:val="20"/>
                <w:highlight w:val="yellow"/>
              </w:rPr>
              <w:t>(</w:t>
            </w:r>
            <w:r w:rsidRPr="0015548A">
              <w:rPr>
                <w:rFonts w:ascii="Consolas" w:hAnsi="Consolas" w:cs="Consolas"/>
                <w:snapToGrid/>
                <w:color w:val="2A00FF"/>
                <w:sz w:val="20"/>
                <w:highlight w:val="yellow"/>
              </w:rPr>
              <w:t>"recordId"</w:t>
            </w:r>
            <w:r w:rsidRPr="0015548A">
              <w:rPr>
                <w:rFonts w:ascii="Consolas" w:hAnsi="Consolas" w:cs="Consolas"/>
                <w:snapToGrid/>
                <w:color w:val="000000"/>
                <w:sz w:val="20"/>
                <w:highlight w:val="yellow"/>
              </w:rPr>
              <w:t xml:space="preserve">) Long </w:t>
            </w:r>
            <w:r w:rsidRPr="0015548A">
              <w:rPr>
                <w:rFonts w:ascii="Consolas" w:hAnsi="Consolas" w:cs="Consolas"/>
                <w:snapToGrid/>
                <w:color w:val="6A3E3E"/>
                <w:sz w:val="20"/>
                <w:highlight w:val="yellow"/>
              </w:rPr>
              <w:t>recordId</w:t>
            </w:r>
          </w:p>
          <w:p w14:paraId="0A97681C" w14:textId="77777777" w:rsidR="00F21E11" w:rsidRPr="00F27587" w:rsidRDefault="00F21E11" w:rsidP="00F21E11">
            <w:pPr>
              <w:widowControl/>
              <w:autoSpaceDE w:val="0"/>
              <w:autoSpaceDN w:val="0"/>
              <w:adjustRightInd w:val="0"/>
              <w:spacing w:line="240" w:lineRule="auto"/>
              <w:ind w:left="0"/>
              <w:rPr>
                <w:rFonts w:ascii="Consolas" w:hAnsi="Consolas" w:cs="Consolas"/>
                <w:snapToGrid/>
                <w:color w:val="000000"/>
                <w:sz w:val="20"/>
              </w:rPr>
            </w:pP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r>
            <w:r w:rsidRPr="0015548A">
              <w:rPr>
                <w:rFonts w:ascii="Consolas" w:hAnsi="Consolas" w:cs="Consolas"/>
                <w:snapToGrid/>
                <w:color w:val="000000"/>
                <w:sz w:val="20"/>
                <w:highlight w:val="yellow"/>
              </w:rPr>
              <w:tab/>
              <w:t>);</w:t>
            </w:r>
          </w:p>
          <w:p w14:paraId="2418E1DE" w14:textId="300774A5" w:rsidR="00F21E11" w:rsidRPr="00EE735F" w:rsidRDefault="00F21E11" w:rsidP="00E821FE">
            <w:pPr>
              <w:pStyle w:val="Sothutu-1so"/>
              <w:spacing w:before="120" w:line="276" w:lineRule="auto"/>
              <w:rPr>
                <w:szCs w:val="24"/>
              </w:rPr>
            </w:pPr>
          </w:p>
        </w:tc>
      </w:tr>
      <w:tr w:rsidR="001B22B2" w:rsidRPr="00FF37CC" w14:paraId="6BA96B10" w14:textId="77777777" w:rsidTr="001B22B2">
        <w:trPr>
          <w:trHeight w:val="96"/>
        </w:trPr>
        <w:tc>
          <w:tcPr>
            <w:tcW w:w="2424" w:type="dxa"/>
          </w:tcPr>
          <w:p w14:paraId="67B23F50" w14:textId="06738F52" w:rsidR="001B22B2" w:rsidRPr="00FF37CC" w:rsidRDefault="00EB5CE7" w:rsidP="00E821FE">
            <w:pPr>
              <w:pStyle w:val="Sothutu-1so"/>
              <w:spacing w:before="120" w:line="276" w:lineRule="auto"/>
              <w:jc w:val="left"/>
              <w:rPr>
                <w:lang w:eastAsia="ar-SA"/>
              </w:rPr>
            </w:pPr>
            <w:r>
              <w:rPr>
                <w:lang w:eastAsia="ar-SA"/>
              </w:rPr>
              <w:lastRenderedPageBreak/>
              <w:t>Phiếu in</w:t>
            </w:r>
          </w:p>
        </w:tc>
        <w:tc>
          <w:tcPr>
            <w:tcW w:w="1176" w:type="dxa"/>
          </w:tcPr>
          <w:p w14:paraId="3C33D3C1"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6650DE74" w14:textId="77777777" w:rsidR="00B16DF8" w:rsidRDefault="001B22B2" w:rsidP="00B16DF8">
            <w:pPr>
              <w:pStyle w:val="Sothutu-1so"/>
              <w:spacing w:before="120" w:line="276" w:lineRule="auto"/>
              <w:rPr>
                <w:szCs w:val="24"/>
              </w:rPr>
            </w:pPr>
            <w:r w:rsidRPr="00DD57A9">
              <w:rPr>
                <w:szCs w:val="24"/>
                <w:highlight w:val="green"/>
              </w:rPr>
              <w:t>Trì</w:t>
            </w:r>
            <w:r w:rsidR="00B16DF8">
              <w:rPr>
                <w:szCs w:val="24"/>
                <w:highlight w:val="green"/>
              </w:rPr>
              <w:t xml:space="preserve">nh ký trên phiếu in </w:t>
            </w:r>
          </w:p>
          <w:p w14:paraId="1DEEC287" w14:textId="4772F948" w:rsidR="001B22B2" w:rsidRPr="00A5214B" w:rsidRDefault="00DD57A9" w:rsidP="00B16DF8">
            <w:pPr>
              <w:pStyle w:val="Sothutu-1so"/>
              <w:spacing w:before="120" w:line="276" w:lineRule="auto"/>
              <w:rPr>
                <w:szCs w:val="24"/>
              </w:rPr>
            </w:pPr>
            <w:r>
              <w:rPr>
                <w:szCs w:val="24"/>
              </w:rPr>
              <w:t>Xem mô tả cụ thể bên dưới</w:t>
            </w:r>
          </w:p>
        </w:tc>
      </w:tr>
      <w:tr w:rsidR="001465D9" w:rsidRPr="00FF37CC" w14:paraId="27D62445" w14:textId="77777777" w:rsidTr="00146097">
        <w:tc>
          <w:tcPr>
            <w:tcW w:w="2424" w:type="dxa"/>
          </w:tcPr>
          <w:p w14:paraId="36F28D40" w14:textId="3DCB3789" w:rsidR="001465D9" w:rsidRDefault="005B20DE" w:rsidP="005B20DE">
            <w:pPr>
              <w:pStyle w:val="Sothutu-1so"/>
              <w:spacing w:before="120" w:line="276" w:lineRule="auto"/>
              <w:jc w:val="left"/>
              <w:rPr>
                <w:lang w:eastAsia="ar-SA"/>
              </w:rPr>
            </w:pPr>
            <w:r>
              <w:rPr>
                <w:lang w:eastAsia="ar-SA"/>
              </w:rPr>
              <w:t>Tạo đ</w:t>
            </w:r>
            <w:r w:rsidR="001465D9">
              <w:rPr>
                <w:lang w:eastAsia="ar-SA"/>
              </w:rPr>
              <w:t>ề nghị thanh toán</w:t>
            </w:r>
          </w:p>
        </w:tc>
        <w:tc>
          <w:tcPr>
            <w:tcW w:w="1176" w:type="dxa"/>
          </w:tcPr>
          <w:p w14:paraId="12219C28" w14:textId="4B72433F" w:rsidR="001465D9" w:rsidRDefault="001465D9" w:rsidP="00E821FE">
            <w:pPr>
              <w:pStyle w:val="Sothutu-1so"/>
              <w:spacing w:before="120" w:line="276" w:lineRule="auto"/>
              <w:jc w:val="left"/>
              <w:rPr>
                <w:lang w:eastAsia="ar-SA"/>
              </w:rPr>
            </w:pPr>
            <w:r>
              <w:rPr>
                <w:lang w:eastAsia="ar-SA"/>
              </w:rPr>
              <w:t>Có</w:t>
            </w:r>
          </w:p>
        </w:tc>
        <w:tc>
          <w:tcPr>
            <w:tcW w:w="10710" w:type="dxa"/>
          </w:tcPr>
          <w:p w14:paraId="7A8705FA" w14:textId="42A824B2" w:rsidR="00981D38" w:rsidRDefault="002035D0" w:rsidP="00E821FE">
            <w:pPr>
              <w:pStyle w:val="Sothutu-1so"/>
              <w:spacing w:before="120" w:line="276" w:lineRule="auto"/>
              <w:rPr>
                <w:szCs w:val="24"/>
              </w:rPr>
            </w:pPr>
            <w:r>
              <w:rPr>
                <w:szCs w:val="24"/>
              </w:rPr>
              <w:t>Hiển thị chức năng đề nghị t</w:t>
            </w:r>
            <w:r w:rsidR="00981D38">
              <w:rPr>
                <w:szCs w:val="24"/>
              </w:rPr>
              <w:t>hanh toán thỏa mãn:</w:t>
            </w:r>
          </w:p>
          <w:p w14:paraId="566DAC4E" w14:textId="24BA91F9" w:rsidR="00F232B5" w:rsidRPr="00F232B5" w:rsidRDefault="00981D38" w:rsidP="004E37AB">
            <w:pPr>
              <w:pStyle w:val="Sothutu-1so"/>
              <w:numPr>
                <w:ilvl w:val="0"/>
                <w:numId w:val="57"/>
              </w:numPr>
              <w:spacing w:before="120" w:line="276" w:lineRule="auto"/>
              <w:rPr>
                <w:szCs w:val="24"/>
              </w:rPr>
            </w:pPr>
            <w:r>
              <w:rPr>
                <w:szCs w:val="24"/>
              </w:rPr>
              <w:t>T</w:t>
            </w:r>
            <w:r w:rsidR="002035D0">
              <w:rPr>
                <w:szCs w:val="24"/>
              </w:rPr>
              <w:t xml:space="preserve">rạng thái </w:t>
            </w:r>
            <w:r w:rsidR="00F232B5">
              <w:rPr>
                <w:szCs w:val="24"/>
              </w:rPr>
              <w:t>ký</w:t>
            </w:r>
            <w:r w:rsidR="008C31C2">
              <w:rPr>
                <w:szCs w:val="24"/>
              </w:rPr>
              <w:t xml:space="preserve"> (</w:t>
            </w:r>
            <w:r w:rsidR="008C31C2" w:rsidRPr="00555E4D">
              <w:t>SignerStatus</w:t>
            </w:r>
            <w:r w:rsidR="008C31C2">
              <w:t>)</w:t>
            </w:r>
            <w:r w:rsidR="008C31C2">
              <w:rPr>
                <w:szCs w:val="24"/>
              </w:rPr>
              <w:t xml:space="preserve"> </w:t>
            </w:r>
            <w:r w:rsidR="002035D0">
              <w:rPr>
                <w:szCs w:val="24"/>
              </w:rPr>
              <w:t xml:space="preserve">= “Đã </w:t>
            </w:r>
            <w:r w:rsidR="00F232B5">
              <w:rPr>
                <w:szCs w:val="24"/>
              </w:rPr>
              <w:t>ban hành</w:t>
            </w:r>
            <w:r w:rsidR="002035D0">
              <w:rPr>
                <w:szCs w:val="24"/>
              </w:rPr>
              <w:t>”</w:t>
            </w:r>
            <w:r w:rsidR="00292015">
              <w:rPr>
                <w:szCs w:val="24"/>
              </w:rPr>
              <w:t xml:space="preserve"> và</w:t>
            </w:r>
          </w:p>
          <w:p w14:paraId="59CC9FAA" w14:textId="1745A09C" w:rsidR="00981D38" w:rsidRDefault="00981D38" w:rsidP="004E37AB">
            <w:pPr>
              <w:pStyle w:val="Sothutu-1so"/>
              <w:numPr>
                <w:ilvl w:val="0"/>
                <w:numId w:val="57"/>
              </w:numPr>
              <w:spacing w:before="120" w:line="276" w:lineRule="auto"/>
              <w:rPr>
                <w:szCs w:val="24"/>
              </w:rPr>
            </w:pPr>
            <w:r>
              <w:rPr>
                <w:szCs w:val="24"/>
              </w:rPr>
              <w:t>Trạng thái chi</w:t>
            </w:r>
            <w:r w:rsidR="008C31C2">
              <w:rPr>
                <w:szCs w:val="24"/>
              </w:rPr>
              <w:t xml:space="preserve"> (</w:t>
            </w:r>
            <w:r w:rsidR="008C31C2" w:rsidRPr="00CB6D4E">
              <w:rPr>
                <w:szCs w:val="24"/>
              </w:rPr>
              <w:t>PAYMENT_STATUS</w:t>
            </w:r>
            <w:r w:rsidR="008C31C2">
              <w:rPr>
                <w:szCs w:val="24"/>
              </w:rPr>
              <w:t xml:space="preserve">) </w:t>
            </w:r>
            <w:r>
              <w:rPr>
                <w:szCs w:val="24"/>
              </w:rPr>
              <w:t>&lt;&gt; “</w:t>
            </w:r>
            <w:r w:rsidR="00F232B5">
              <w:rPr>
                <w:szCs w:val="24"/>
              </w:rPr>
              <w:t>C</w:t>
            </w:r>
            <w:r>
              <w:rPr>
                <w:szCs w:val="24"/>
              </w:rPr>
              <w:t>hi đủ”</w:t>
            </w:r>
            <w:r w:rsidR="008C31C2">
              <w:rPr>
                <w:szCs w:val="24"/>
              </w:rPr>
              <w:t xml:space="preserve"> </w:t>
            </w:r>
          </w:p>
          <w:p w14:paraId="2E705E15" w14:textId="0F2D323C" w:rsidR="00A80FC6" w:rsidRDefault="00292015" w:rsidP="00A80FC6">
            <w:pPr>
              <w:pStyle w:val="Sothutu-1so"/>
              <w:spacing w:before="120" w:line="276" w:lineRule="auto"/>
              <w:rPr>
                <w:szCs w:val="24"/>
              </w:rPr>
            </w:pPr>
            <w:r>
              <w:rPr>
                <w:szCs w:val="24"/>
              </w:rPr>
              <w:lastRenderedPageBreak/>
              <w:t xml:space="preserve">Khi chọn chuyển sang màn hình đề nghị thanh toán và điền </w:t>
            </w:r>
            <w:r w:rsidR="00130A8F">
              <w:rPr>
                <w:szCs w:val="24"/>
              </w:rPr>
              <w:t>thông tin mặc định như mục “Tạo Đề nghị thanh toán” bên dưới.</w:t>
            </w:r>
          </w:p>
        </w:tc>
      </w:tr>
    </w:tbl>
    <w:p w14:paraId="27DEDB27" w14:textId="77777777" w:rsidR="00156232" w:rsidRPr="00FF37CC" w:rsidRDefault="00156232" w:rsidP="00E821FE">
      <w:pPr>
        <w:ind w:left="0"/>
        <w:rPr>
          <w:noProof/>
          <w:snapToGrid/>
        </w:rPr>
      </w:pPr>
    </w:p>
    <w:p w14:paraId="51E3FFFC" w14:textId="77777777" w:rsidR="00E90C6C" w:rsidRPr="00FF37CC" w:rsidRDefault="00E90C6C" w:rsidP="00E821FE">
      <w:pPr>
        <w:ind w:left="0"/>
      </w:pPr>
    </w:p>
    <w:p w14:paraId="7C069FBE" w14:textId="5035EC26" w:rsidR="001C3C54" w:rsidRPr="001C3C54" w:rsidRDefault="001C3C54" w:rsidP="00A97673">
      <w:pPr>
        <w:pStyle w:val="Heading5"/>
      </w:pPr>
      <w:r>
        <w:t>Tab hóa đơn</w:t>
      </w:r>
    </w:p>
    <w:p w14:paraId="617BB481" w14:textId="3DD18788" w:rsidR="00AC0FEE" w:rsidRDefault="00AC0FEE" w:rsidP="00E821FE">
      <w:pPr>
        <w:pStyle w:val="Heading6"/>
      </w:pPr>
      <w:r w:rsidRPr="00AC0FEE">
        <w:t>Prototype màn hình</w:t>
      </w:r>
    </w:p>
    <w:p w14:paraId="7814837E" w14:textId="521B4C0D" w:rsidR="00FD411E" w:rsidRDefault="00FC3772" w:rsidP="00963F08">
      <w:pPr>
        <w:ind w:left="0"/>
        <w:rPr>
          <w:noProof/>
          <w:snapToGrid/>
        </w:rPr>
      </w:pPr>
      <w:r>
        <w:rPr>
          <w:noProof/>
          <w:snapToGrid/>
        </w:rPr>
        <w:drawing>
          <wp:inline distT="0" distB="0" distL="0" distR="0" wp14:anchorId="1753B370" wp14:editId="01179EF7">
            <wp:extent cx="5571429" cy="369523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1429" cy="3695238"/>
                    </a:xfrm>
                    <a:prstGeom prst="rect">
                      <a:avLst/>
                    </a:prstGeom>
                  </pic:spPr>
                </pic:pic>
              </a:graphicData>
            </a:graphic>
          </wp:inline>
        </w:drawing>
      </w:r>
      <w:r w:rsidR="00963F08" w:rsidRPr="00963F08">
        <w:rPr>
          <w:noProof/>
          <w:snapToGrid/>
        </w:rPr>
        <w:t xml:space="preserve"> </w:t>
      </w:r>
      <w:r w:rsidR="00963F08">
        <w:rPr>
          <w:noProof/>
          <w:snapToGrid/>
        </w:rPr>
        <w:drawing>
          <wp:inline distT="0" distB="0" distL="0" distR="0" wp14:anchorId="7FD8AD65" wp14:editId="15351B5A">
            <wp:extent cx="1704419" cy="3691667"/>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12891" cy="3710016"/>
                    </a:xfrm>
                    <a:prstGeom prst="rect">
                      <a:avLst/>
                    </a:prstGeom>
                  </pic:spPr>
                </pic:pic>
              </a:graphicData>
            </a:graphic>
          </wp:inline>
        </w:drawing>
      </w:r>
    </w:p>
    <w:p w14:paraId="7C416842" w14:textId="77777777" w:rsidR="00F77914" w:rsidRDefault="00F77914" w:rsidP="00963F08">
      <w:pPr>
        <w:ind w:left="0"/>
      </w:pPr>
    </w:p>
    <w:p w14:paraId="673A05C6" w14:textId="693A3C52" w:rsidR="00AC0FEE" w:rsidRDefault="00AC0FEE" w:rsidP="00E821FE">
      <w:pPr>
        <w:pStyle w:val="Heading6"/>
      </w:pPr>
      <w:r w:rsidRPr="003A4543">
        <w:lastRenderedPageBreak/>
        <w:t xml:space="preserve">Danh sách </w:t>
      </w:r>
      <w:r w:rsidR="00FD411E">
        <w:t>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FD411E" w:rsidRPr="00FF37CC" w14:paraId="5C5933E6" w14:textId="77777777" w:rsidTr="00E72A62">
        <w:trPr>
          <w:trHeight w:val="530"/>
          <w:tblHeader/>
        </w:trPr>
        <w:tc>
          <w:tcPr>
            <w:tcW w:w="2424" w:type="dxa"/>
            <w:shd w:val="clear" w:color="auto" w:fill="D9D9D9"/>
          </w:tcPr>
          <w:p w14:paraId="3425C018" w14:textId="77777777" w:rsidR="00FD411E" w:rsidRPr="00FF37CC" w:rsidRDefault="00FD411E" w:rsidP="00E821FE">
            <w:pPr>
              <w:ind w:left="0"/>
              <w:rPr>
                <w:b/>
              </w:rPr>
            </w:pPr>
            <w:r w:rsidRPr="00FF37CC">
              <w:rPr>
                <w:b/>
              </w:rPr>
              <w:t>Thao tác</w:t>
            </w:r>
          </w:p>
        </w:tc>
        <w:tc>
          <w:tcPr>
            <w:tcW w:w="1176" w:type="dxa"/>
            <w:shd w:val="clear" w:color="auto" w:fill="D9D9D9"/>
          </w:tcPr>
          <w:p w14:paraId="2747315C" w14:textId="77777777" w:rsidR="00FD411E" w:rsidRPr="00FF37CC" w:rsidRDefault="00FD411E" w:rsidP="00E821FE">
            <w:pPr>
              <w:ind w:left="0"/>
              <w:rPr>
                <w:b/>
                <w:color w:val="000000"/>
              </w:rPr>
            </w:pPr>
            <w:r w:rsidRPr="00FF37CC">
              <w:rPr>
                <w:b/>
                <w:color w:val="000000"/>
              </w:rPr>
              <w:t>Hiển thị</w:t>
            </w:r>
          </w:p>
        </w:tc>
        <w:tc>
          <w:tcPr>
            <w:tcW w:w="10710" w:type="dxa"/>
            <w:shd w:val="clear" w:color="auto" w:fill="D9D9D9"/>
          </w:tcPr>
          <w:p w14:paraId="713D6BB0" w14:textId="77777777" w:rsidR="00FD411E" w:rsidRPr="00FF37CC" w:rsidRDefault="00FD411E" w:rsidP="00E821FE">
            <w:pPr>
              <w:ind w:left="0"/>
              <w:rPr>
                <w:b/>
              </w:rPr>
            </w:pPr>
            <w:r w:rsidRPr="00FF37CC">
              <w:rPr>
                <w:b/>
              </w:rPr>
              <w:t>Mô tả</w:t>
            </w:r>
          </w:p>
        </w:tc>
      </w:tr>
      <w:tr w:rsidR="00FD411E" w:rsidRPr="00FF37CC" w14:paraId="5467C24F" w14:textId="77777777" w:rsidTr="00FD411E">
        <w:tc>
          <w:tcPr>
            <w:tcW w:w="2424" w:type="dxa"/>
          </w:tcPr>
          <w:p w14:paraId="6528ED39" w14:textId="479F11A0" w:rsidR="00FD411E" w:rsidRPr="00FF37CC" w:rsidRDefault="00FD411E" w:rsidP="00E821FE">
            <w:pPr>
              <w:pStyle w:val="Sothutu-1so"/>
              <w:spacing w:before="120" w:line="276" w:lineRule="auto"/>
              <w:jc w:val="left"/>
              <w:rPr>
                <w:szCs w:val="24"/>
              </w:rPr>
            </w:pPr>
            <w:r>
              <w:rPr>
                <w:szCs w:val="24"/>
              </w:rPr>
              <w:t>Thêm mới</w:t>
            </w:r>
          </w:p>
        </w:tc>
        <w:tc>
          <w:tcPr>
            <w:tcW w:w="1176" w:type="dxa"/>
          </w:tcPr>
          <w:p w14:paraId="6E218868" w14:textId="53D70820" w:rsidR="00FD411E" w:rsidRPr="00FF37CC" w:rsidRDefault="00FD411E" w:rsidP="00E821FE">
            <w:pPr>
              <w:pStyle w:val="Sothutu-1so"/>
              <w:spacing w:before="120" w:line="276" w:lineRule="auto"/>
              <w:jc w:val="left"/>
              <w:rPr>
                <w:szCs w:val="24"/>
              </w:rPr>
            </w:pPr>
            <w:r>
              <w:rPr>
                <w:szCs w:val="24"/>
              </w:rPr>
              <w:t>Có</w:t>
            </w:r>
          </w:p>
        </w:tc>
        <w:tc>
          <w:tcPr>
            <w:tcW w:w="10710" w:type="dxa"/>
            <w:shd w:val="clear" w:color="auto" w:fill="auto"/>
          </w:tcPr>
          <w:p w14:paraId="1082A038" w14:textId="77777777" w:rsidR="00AE7ACB" w:rsidRDefault="00FD411E" w:rsidP="00E821FE">
            <w:pPr>
              <w:pStyle w:val="Sothutu-1so"/>
              <w:spacing w:before="120" w:line="276" w:lineRule="auto"/>
              <w:rPr>
                <w:szCs w:val="24"/>
              </w:rPr>
            </w:pPr>
            <w:r w:rsidRPr="00C46E7E">
              <w:rPr>
                <w:szCs w:val="24"/>
              </w:rPr>
              <w:t xml:space="preserve">Khi chọn thêm mới, hệ thống sẽ chuyển </w:t>
            </w:r>
            <w:r w:rsidR="000D11A2">
              <w:rPr>
                <w:szCs w:val="24"/>
              </w:rPr>
              <w:t>sang màn hình danh sách hóa đơn</w:t>
            </w:r>
            <w:r w:rsidR="00476222">
              <w:rPr>
                <w:szCs w:val="24"/>
              </w:rPr>
              <w:t>, lọc lên những hóa đơn</w:t>
            </w:r>
            <w:r w:rsidR="00AE7ACB">
              <w:rPr>
                <w:szCs w:val="24"/>
              </w:rPr>
              <w:t xml:space="preserve"> thỏa mãn:</w:t>
            </w:r>
          </w:p>
          <w:p w14:paraId="213FC265" w14:textId="77777777" w:rsidR="003444D3" w:rsidRDefault="00AE7ACB" w:rsidP="004E37AB">
            <w:pPr>
              <w:pStyle w:val="Sothutu-1so"/>
              <w:numPr>
                <w:ilvl w:val="0"/>
                <w:numId w:val="29"/>
              </w:numPr>
              <w:spacing w:before="120" w:line="276" w:lineRule="auto"/>
              <w:rPr>
                <w:szCs w:val="24"/>
              </w:rPr>
            </w:pPr>
            <w:r>
              <w:rPr>
                <w:szCs w:val="24"/>
              </w:rPr>
              <w:t>C</w:t>
            </w:r>
            <w:r w:rsidR="00476222">
              <w:rPr>
                <w:szCs w:val="24"/>
              </w:rPr>
              <w:t>hưa được gắn với Bảng THTT nào</w:t>
            </w:r>
          </w:p>
          <w:p w14:paraId="02F03ACC" w14:textId="77777777" w:rsidR="00AE7ACB" w:rsidRDefault="00AE7ACB" w:rsidP="004E37AB">
            <w:pPr>
              <w:pStyle w:val="Sothutu-1so"/>
              <w:numPr>
                <w:ilvl w:val="0"/>
                <w:numId w:val="29"/>
              </w:numPr>
              <w:spacing w:before="120" w:line="276" w:lineRule="auto"/>
              <w:rPr>
                <w:szCs w:val="24"/>
              </w:rPr>
            </w:pPr>
            <w:r>
              <w:rPr>
                <w:szCs w:val="24"/>
              </w:rPr>
              <w:t>Hoặc gắn với Bảng THTT có trạng thái duyệt = “Chưa đề nghị duyệt”</w:t>
            </w:r>
          </w:p>
          <w:p w14:paraId="1A9BFC66" w14:textId="77777777" w:rsidR="00AE7ACB" w:rsidRDefault="00036BDD" w:rsidP="004E37AB">
            <w:pPr>
              <w:pStyle w:val="Sothutu-1so"/>
              <w:numPr>
                <w:ilvl w:val="0"/>
                <w:numId w:val="29"/>
              </w:numPr>
              <w:spacing w:before="120" w:line="360" w:lineRule="auto"/>
              <w:rPr>
                <w:szCs w:val="24"/>
              </w:rPr>
            </w:pPr>
            <w:r>
              <w:rPr>
                <w:szCs w:val="24"/>
              </w:rPr>
              <w:t>Tiền tệ của hóa đơn = Tiền tệ của Bảng THTT</w:t>
            </w:r>
          </w:p>
          <w:p w14:paraId="0D364E38" w14:textId="77777777" w:rsidR="00036BDD" w:rsidRPr="00036BDD" w:rsidRDefault="00036BDD" w:rsidP="004E37AB">
            <w:pPr>
              <w:pStyle w:val="ListParagraph"/>
              <w:numPr>
                <w:ilvl w:val="0"/>
                <w:numId w:val="29"/>
              </w:numPr>
              <w:spacing w:line="360" w:lineRule="auto"/>
            </w:pPr>
            <w:r w:rsidRPr="00036BDD">
              <w:t>Ngày hóa đơn &lt;= Ngày hạch toán bảng THTT</w:t>
            </w:r>
          </w:p>
          <w:p w14:paraId="68CB31DD" w14:textId="77777777" w:rsidR="00036BDD" w:rsidRPr="00036BDD" w:rsidRDefault="00036BDD" w:rsidP="004E37AB">
            <w:pPr>
              <w:pStyle w:val="Sothutu-1so"/>
              <w:numPr>
                <w:ilvl w:val="0"/>
                <w:numId w:val="29"/>
              </w:numPr>
              <w:spacing w:before="120" w:line="276" w:lineRule="auto"/>
              <w:rPr>
                <w:szCs w:val="24"/>
              </w:rPr>
            </w:pPr>
            <w:r w:rsidRPr="00036BDD">
              <w:rPr>
                <w:szCs w:val="24"/>
              </w:rPr>
              <w:t>Đơn vị hóa đơn = đơn vị bảng THTT hoặc đơn vị hóa đơn = (0, NULL)</w:t>
            </w:r>
          </w:p>
          <w:p w14:paraId="2F3CC0B2" w14:textId="77777777" w:rsidR="00036BDD" w:rsidRDefault="00036BDD" w:rsidP="004E37AB">
            <w:pPr>
              <w:pStyle w:val="Sothutu-1so"/>
              <w:numPr>
                <w:ilvl w:val="0"/>
                <w:numId w:val="29"/>
              </w:numPr>
              <w:spacing w:before="120" w:line="276" w:lineRule="auto"/>
              <w:rPr>
                <w:szCs w:val="24"/>
              </w:rPr>
            </w:pPr>
            <w:r w:rsidRPr="00036BDD">
              <w:rPr>
                <w:szCs w:val="24"/>
              </w:rPr>
              <w:t>Phòng ban hóa đơn = phòng ban bảng THTT hoặc phòng ban hóa đơn = NULL</w:t>
            </w:r>
          </w:p>
          <w:p w14:paraId="4414C5F5" w14:textId="77777777" w:rsidR="00D55E95" w:rsidRDefault="00D55E95" w:rsidP="004E37AB">
            <w:pPr>
              <w:pStyle w:val="Sothutu-1so"/>
              <w:numPr>
                <w:ilvl w:val="0"/>
                <w:numId w:val="29"/>
              </w:numPr>
              <w:spacing w:before="120" w:line="276" w:lineRule="auto"/>
              <w:rPr>
                <w:szCs w:val="24"/>
              </w:rPr>
            </w:pPr>
            <w:r w:rsidRPr="008509C9">
              <w:rPr>
                <w:szCs w:val="24"/>
              </w:rPr>
              <w:t xml:space="preserve">Với loại bảng THTT </w:t>
            </w:r>
            <w:r>
              <w:rPr>
                <w:szCs w:val="24"/>
              </w:rPr>
              <w:t>có</w:t>
            </w:r>
            <w:r w:rsidRPr="008509C9">
              <w:rPr>
                <w:szCs w:val="24"/>
              </w:rPr>
              <w:t xml:space="preserve"> </w:t>
            </w:r>
            <w:r>
              <w:rPr>
                <w:szCs w:val="24"/>
              </w:rPr>
              <w:t>type</w:t>
            </w:r>
            <w:r w:rsidRPr="008509C9">
              <w:rPr>
                <w:szCs w:val="24"/>
              </w:rPr>
              <w:t xml:space="preserve"> = Nhân </w:t>
            </w:r>
            <w:r w:rsidRPr="00877BDD">
              <w:rPr>
                <w:szCs w:val="24"/>
              </w:rPr>
              <w:t>công – chi phí hoặc ‘Nhân công – đầu tư’</w:t>
            </w:r>
            <w:r w:rsidRPr="008509C9">
              <w:rPr>
                <w:szCs w:val="24"/>
              </w:rPr>
              <w:t xml:space="preserve"> thì </w:t>
            </w:r>
            <w:r>
              <w:rPr>
                <w:szCs w:val="24"/>
              </w:rPr>
              <w:t>chỉ lọc lên những hóa đơn có Loại hàng hóa- dịch vụ = “</w:t>
            </w:r>
            <w:r w:rsidRPr="00D55E95">
              <w:rPr>
                <w:szCs w:val="24"/>
              </w:rPr>
              <w:t>Nhân công</w:t>
            </w:r>
            <w:r>
              <w:rPr>
                <w:szCs w:val="24"/>
              </w:rPr>
              <w:t>” (NC)</w:t>
            </w:r>
          </w:p>
          <w:p w14:paraId="6D864936" w14:textId="58D93B1A" w:rsidR="00132ECB" w:rsidRDefault="00C63E5F" w:rsidP="00B46753">
            <w:pPr>
              <w:pStyle w:val="Sothutu-1so"/>
              <w:spacing w:before="120" w:line="276" w:lineRule="auto"/>
              <w:rPr>
                <w:szCs w:val="24"/>
              </w:rPr>
            </w:pPr>
            <w:r>
              <w:rPr>
                <w:szCs w:val="24"/>
              </w:rPr>
              <w:t>Có thể chọn nhiều hóa đơn từ danh s</w:t>
            </w:r>
            <w:r w:rsidR="00626DB3">
              <w:rPr>
                <w:szCs w:val="24"/>
              </w:rPr>
              <w:t xml:space="preserve">ách hóa đơn, sau khi ấn Lưu -&gt; </w:t>
            </w:r>
            <w:r w:rsidR="00132ECB">
              <w:rPr>
                <w:szCs w:val="24"/>
              </w:rPr>
              <w:t>M</w:t>
            </w:r>
            <w:r>
              <w:rPr>
                <w:szCs w:val="24"/>
              </w:rPr>
              <w:t>ỗi hóa đơn là 1 bản ghi ở tab Hóa đơn</w:t>
            </w:r>
          </w:p>
          <w:p w14:paraId="2539CFA2" w14:textId="14C414FB" w:rsidR="00FC3772" w:rsidRDefault="00626DB3" w:rsidP="00FC3772">
            <w:pPr>
              <w:pStyle w:val="Sothutu-1so"/>
              <w:spacing w:before="120" w:line="276" w:lineRule="auto"/>
              <w:rPr>
                <w:szCs w:val="24"/>
              </w:rPr>
            </w:pPr>
            <w:r w:rsidRPr="00EC6275">
              <w:rPr>
                <w:szCs w:val="24"/>
                <w:highlight w:val="green"/>
              </w:rPr>
              <w:t>Trong TH người dùng</w:t>
            </w:r>
            <w:r w:rsidR="00EA2209" w:rsidRPr="00EC6275">
              <w:rPr>
                <w:szCs w:val="24"/>
                <w:highlight w:val="green"/>
              </w:rPr>
              <w:t xml:space="preserve"> không chọn được hóa đơn do </w:t>
            </w:r>
            <w:r w:rsidRPr="00EC6275">
              <w:rPr>
                <w:szCs w:val="24"/>
                <w:highlight w:val="green"/>
              </w:rPr>
              <w:t xml:space="preserve">chưa tạo </w:t>
            </w:r>
            <w:r w:rsidR="00224229" w:rsidRPr="00EC6275">
              <w:rPr>
                <w:szCs w:val="24"/>
                <w:highlight w:val="green"/>
              </w:rPr>
              <w:t xml:space="preserve">mới </w:t>
            </w:r>
            <w:r w:rsidRPr="00EC6275">
              <w:rPr>
                <w:szCs w:val="24"/>
                <w:highlight w:val="green"/>
              </w:rPr>
              <w:t xml:space="preserve">Hóa đơn </w:t>
            </w:r>
            <w:r w:rsidR="00EA2209" w:rsidRPr="00EC6275">
              <w:rPr>
                <w:szCs w:val="24"/>
                <w:highlight w:val="green"/>
              </w:rPr>
              <w:t>ở Chức năng</w:t>
            </w:r>
            <w:r w:rsidRPr="00EC6275">
              <w:rPr>
                <w:szCs w:val="24"/>
                <w:highlight w:val="green"/>
              </w:rPr>
              <w:t xml:space="preserve"> Hóa đơn</w:t>
            </w:r>
            <w:r w:rsidR="00224229" w:rsidRPr="00EC6275">
              <w:rPr>
                <w:szCs w:val="24"/>
                <w:highlight w:val="green"/>
              </w:rPr>
              <w:t>, cho phép thêm mới ngay tại màn hình danh sách hóa đơn</w:t>
            </w:r>
            <w:r w:rsidR="00C90721">
              <w:rPr>
                <w:szCs w:val="24"/>
                <w:highlight w:val="green"/>
              </w:rPr>
              <w:t xml:space="preserve"> (Button +)</w:t>
            </w:r>
            <w:r w:rsidR="00224229" w:rsidRPr="00EC6275">
              <w:rPr>
                <w:szCs w:val="24"/>
                <w:highlight w:val="green"/>
              </w:rPr>
              <w:t xml:space="preserve">, các bước thực hiện tương tự như </w:t>
            </w:r>
            <w:r w:rsidR="00D31012" w:rsidRPr="00EC6275">
              <w:rPr>
                <w:szCs w:val="24"/>
                <w:highlight w:val="green"/>
              </w:rPr>
              <w:t>mô tả ở phần Hóa đơn bên dưới.</w:t>
            </w:r>
          </w:p>
          <w:p w14:paraId="36B4E2A6" w14:textId="792E8393" w:rsidR="00FC3772" w:rsidRPr="008F0B76" w:rsidRDefault="00D26E54" w:rsidP="00FC3772">
            <w:pPr>
              <w:pStyle w:val="Sothutu-1so"/>
              <w:spacing w:before="120" w:line="276" w:lineRule="auto"/>
              <w:rPr>
                <w:szCs w:val="24"/>
              </w:rPr>
            </w:pPr>
            <w:r w:rsidRPr="00E40F63">
              <w:rPr>
                <w:szCs w:val="24"/>
                <w:highlight w:val="green"/>
              </w:rPr>
              <w:t xml:space="preserve">Lưu ý: </w:t>
            </w:r>
            <w:r w:rsidR="00E40F63" w:rsidRPr="00E40F63">
              <w:rPr>
                <w:szCs w:val="24"/>
                <w:highlight w:val="green"/>
              </w:rPr>
              <w:t xml:space="preserve">Khi thao tác thêm mới hóa đơn từ BTHTT, </w:t>
            </w:r>
            <w:r w:rsidRPr="00E40F63">
              <w:rPr>
                <w:szCs w:val="24"/>
                <w:highlight w:val="green"/>
              </w:rPr>
              <w:t xml:space="preserve">Back từ màn hình Danh sách hóa đơn sẽ </w:t>
            </w:r>
            <w:r w:rsidR="00656B19">
              <w:rPr>
                <w:szCs w:val="24"/>
                <w:highlight w:val="green"/>
              </w:rPr>
              <w:t>quay</w:t>
            </w:r>
            <w:r w:rsidRPr="00E40F63">
              <w:rPr>
                <w:szCs w:val="24"/>
                <w:highlight w:val="green"/>
              </w:rPr>
              <w:t xml:space="preserve"> về Tab Hóa đơn</w:t>
            </w:r>
            <w:r w:rsidR="00E40F63" w:rsidRPr="00E40F63">
              <w:rPr>
                <w:szCs w:val="24"/>
                <w:highlight w:val="green"/>
              </w:rPr>
              <w:t>.</w:t>
            </w:r>
          </w:p>
        </w:tc>
      </w:tr>
      <w:tr w:rsidR="00FD411E" w:rsidRPr="00FF37CC" w14:paraId="4DFB4BCF" w14:textId="77777777" w:rsidTr="00E72A62">
        <w:tc>
          <w:tcPr>
            <w:tcW w:w="2424" w:type="dxa"/>
          </w:tcPr>
          <w:p w14:paraId="565ACC6B" w14:textId="0ABFC862" w:rsidR="00FD411E" w:rsidRDefault="00FD411E" w:rsidP="00E821FE">
            <w:pPr>
              <w:pStyle w:val="Sothutu-1so"/>
              <w:spacing w:before="120" w:line="276" w:lineRule="auto"/>
              <w:jc w:val="left"/>
              <w:rPr>
                <w:szCs w:val="24"/>
              </w:rPr>
            </w:pPr>
            <w:r>
              <w:rPr>
                <w:szCs w:val="24"/>
              </w:rPr>
              <w:t>Lưu</w:t>
            </w:r>
          </w:p>
        </w:tc>
        <w:tc>
          <w:tcPr>
            <w:tcW w:w="1176" w:type="dxa"/>
          </w:tcPr>
          <w:p w14:paraId="746109A6" w14:textId="12B2F2C4" w:rsidR="00FD411E" w:rsidRPr="00FF37CC" w:rsidRDefault="00FD411E" w:rsidP="00E821FE">
            <w:pPr>
              <w:pStyle w:val="Sothutu-1so"/>
              <w:spacing w:before="120" w:line="276" w:lineRule="auto"/>
              <w:jc w:val="left"/>
              <w:rPr>
                <w:szCs w:val="24"/>
              </w:rPr>
            </w:pPr>
            <w:r>
              <w:rPr>
                <w:szCs w:val="24"/>
              </w:rPr>
              <w:t>Có</w:t>
            </w:r>
          </w:p>
        </w:tc>
        <w:tc>
          <w:tcPr>
            <w:tcW w:w="10710" w:type="dxa"/>
          </w:tcPr>
          <w:p w14:paraId="49BC0AE8" w14:textId="53BB916E" w:rsidR="00FD411E" w:rsidRPr="00146097" w:rsidRDefault="000F0282" w:rsidP="00E821FE">
            <w:pPr>
              <w:pStyle w:val="Sothutu-1so"/>
              <w:spacing w:before="120" w:line="276" w:lineRule="auto"/>
              <w:rPr>
                <w:szCs w:val="24"/>
                <w:highlight w:val="yellow"/>
              </w:rPr>
            </w:pPr>
            <w:r w:rsidRPr="000F0282">
              <w:rPr>
                <w:szCs w:val="24"/>
              </w:rPr>
              <w:t xml:space="preserve">Lưu thông tin </w:t>
            </w:r>
            <w:r>
              <w:rPr>
                <w:szCs w:val="24"/>
              </w:rPr>
              <w:t>vào CSDL</w:t>
            </w:r>
            <w:r w:rsidR="005677DE">
              <w:rPr>
                <w:szCs w:val="24"/>
              </w:rPr>
              <w:t xml:space="preserve">. </w:t>
            </w:r>
            <w:r w:rsidR="005677DE" w:rsidRPr="00626DB3">
              <w:rPr>
                <w:szCs w:val="24"/>
                <w:highlight w:val="yellow"/>
              </w:rPr>
              <w:t>Sau khi gắn hóa đơn vào gắn hóa đơn vào BTHTT, hiển thị popup thông báo “Vui  lòng chọn chi tiết tờ trình trong hóa đơn”</w:t>
            </w:r>
          </w:p>
        </w:tc>
      </w:tr>
      <w:tr w:rsidR="00AB180A" w:rsidRPr="00FF37CC" w14:paraId="184C4050" w14:textId="77777777" w:rsidTr="00E72A62">
        <w:tc>
          <w:tcPr>
            <w:tcW w:w="2424" w:type="dxa"/>
          </w:tcPr>
          <w:p w14:paraId="6776CA24" w14:textId="7BD23930" w:rsidR="00AB180A" w:rsidRDefault="00AB180A" w:rsidP="00E821FE">
            <w:pPr>
              <w:pStyle w:val="Sothutu-1so"/>
              <w:spacing w:before="120" w:line="276" w:lineRule="auto"/>
              <w:jc w:val="left"/>
              <w:rPr>
                <w:szCs w:val="24"/>
              </w:rPr>
            </w:pPr>
            <w:r>
              <w:rPr>
                <w:szCs w:val="24"/>
              </w:rPr>
              <w:t>Chỉnh sửa</w:t>
            </w:r>
          </w:p>
        </w:tc>
        <w:tc>
          <w:tcPr>
            <w:tcW w:w="1176" w:type="dxa"/>
          </w:tcPr>
          <w:p w14:paraId="5335A257" w14:textId="4AE8D242" w:rsidR="00AB180A" w:rsidRDefault="00AB180A" w:rsidP="00E821FE">
            <w:pPr>
              <w:pStyle w:val="Sothutu-1so"/>
              <w:spacing w:before="120" w:line="276" w:lineRule="auto"/>
              <w:jc w:val="left"/>
              <w:rPr>
                <w:szCs w:val="24"/>
              </w:rPr>
            </w:pPr>
            <w:r>
              <w:rPr>
                <w:szCs w:val="24"/>
              </w:rPr>
              <w:t>Có</w:t>
            </w:r>
          </w:p>
        </w:tc>
        <w:tc>
          <w:tcPr>
            <w:tcW w:w="10710" w:type="dxa"/>
          </w:tcPr>
          <w:p w14:paraId="4BA1C696" w14:textId="6320BD5C" w:rsidR="00143909" w:rsidRPr="00297B91" w:rsidRDefault="003844DE" w:rsidP="00E821FE">
            <w:pPr>
              <w:pStyle w:val="Sothutu-1so"/>
              <w:spacing w:before="120" w:line="276" w:lineRule="auto"/>
              <w:rPr>
                <w:szCs w:val="24"/>
              </w:rPr>
            </w:pPr>
            <w:r>
              <w:rPr>
                <w:szCs w:val="24"/>
              </w:rPr>
              <w:t>Chuyển sang màn hình</w:t>
            </w:r>
            <w:r w:rsidR="00AB180A">
              <w:rPr>
                <w:szCs w:val="24"/>
              </w:rPr>
              <w:t xml:space="preserve"> </w:t>
            </w:r>
            <w:r>
              <w:rPr>
                <w:szCs w:val="24"/>
              </w:rPr>
              <w:t>hóa đơn</w:t>
            </w:r>
            <w:r w:rsidR="00AB180A">
              <w:rPr>
                <w:szCs w:val="24"/>
              </w:rPr>
              <w:t xml:space="preserve"> để xem và chỉnh sửa thông tin</w:t>
            </w:r>
            <w:r w:rsidR="00143909">
              <w:rPr>
                <w:szCs w:val="24"/>
              </w:rPr>
              <w:t>.</w:t>
            </w:r>
            <w:r w:rsidR="005677DE">
              <w:rPr>
                <w:szCs w:val="24"/>
              </w:rPr>
              <w:t xml:space="preserve"> </w:t>
            </w:r>
          </w:p>
        </w:tc>
      </w:tr>
      <w:tr w:rsidR="00AB180A" w:rsidRPr="00FF37CC" w14:paraId="6EC41F5E" w14:textId="77777777" w:rsidTr="00E72A62">
        <w:tc>
          <w:tcPr>
            <w:tcW w:w="2424" w:type="dxa"/>
          </w:tcPr>
          <w:p w14:paraId="41CBABA6" w14:textId="0406D800" w:rsidR="00AB180A" w:rsidRDefault="00AB180A" w:rsidP="00E821FE">
            <w:pPr>
              <w:pStyle w:val="Sothutu-1so"/>
              <w:spacing w:before="120" w:line="276" w:lineRule="auto"/>
              <w:jc w:val="left"/>
              <w:rPr>
                <w:szCs w:val="24"/>
              </w:rPr>
            </w:pPr>
            <w:r>
              <w:rPr>
                <w:szCs w:val="24"/>
              </w:rPr>
              <w:t>Xóa</w:t>
            </w:r>
          </w:p>
        </w:tc>
        <w:tc>
          <w:tcPr>
            <w:tcW w:w="1176" w:type="dxa"/>
          </w:tcPr>
          <w:p w14:paraId="3D84E73B" w14:textId="5A65A246" w:rsidR="00AB180A" w:rsidRDefault="00AB180A" w:rsidP="00E821FE">
            <w:pPr>
              <w:pStyle w:val="Sothutu-1so"/>
              <w:spacing w:before="120" w:line="276" w:lineRule="auto"/>
              <w:jc w:val="left"/>
              <w:rPr>
                <w:szCs w:val="24"/>
              </w:rPr>
            </w:pPr>
            <w:r>
              <w:rPr>
                <w:szCs w:val="24"/>
              </w:rPr>
              <w:t>Có</w:t>
            </w:r>
          </w:p>
        </w:tc>
        <w:tc>
          <w:tcPr>
            <w:tcW w:w="10710" w:type="dxa"/>
          </w:tcPr>
          <w:p w14:paraId="080F4AC0" w14:textId="77777777" w:rsidR="00AB180A" w:rsidRDefault="00AB180A" w:rsidP="00E821FE">
            <w:pPr>
              <w:pStyle w:val="Sothutu-1so"/>
              <w:spacing w:before="120" w:line="276" w:lineRule="auto"/>
              <w:rPr>
                <w:szCs w:val="24"/>
              </w:rPr>
            </w:pPr>
            <w:r>
              <w:rPr>
                <w:szCs w:val="24"/>
              </w:rPr>
              <w:t>Chỉ được xóa nếu Trạng thái tài liệu = “Nháp”</w:t>
            </w:r>
          </w:p>
          <w:p w14:paraId="2EA799CD" w14:textId="4DB349C4" w:rsidR="00AB180A" w:rsidRDefault="00AB180A" w:rsidP="00E821FE">
            <w:pPr>
              <w:pStyle w:val="Sothutu-1so"/>
              <w:spacing w:before="120" w:line="276" w:lineRule="auto"/>
              <w:rPr>
                <w:szCs w:val="24"/>
              </w:rPr>
            </w:pPr>
            <w:r>
              <w:rPr>
                <w:szCs w:val="24"/>
              </w:rPr>
              <w:lastRenderedPageBreak/>
              <w:t>Xóa chứng từ và dòng chi tiết liên quan</w:t>
            </w:r>
          </w:p>
        </w:tc>
      </w:tr>
    </w:tbl>
    <w:p w14:paraId="46F4992D" w14:textId="0B610320" w:rsidR="00FD411E" w:rsidRDefault="00FD411E" w:rsidP="00297B91">
      <w:pPr>
        <w:ind w:left="0"/>
        <w:sectPr w:rsidR="00FD411E" w:rsidSect="00FD411E">
          <w:pgSz w:w="16834" w:h="11909" w:orient="landscape" w:code="9"/>
          <w:pgMar w:top="1440" w:right="1152" w:bottom="1152" w:left="1238" w:header="432" w:footer="432" w:gutter="0"/>
          <w:cols w:space="709"/>
          <w:titlePg/>
          <w:docGrid w:linePitch="326"/>
        </w:sectPr>
      </w:pPr>
    </w:p>
    <w:p w14:paraId="2E3B6A9B" w14:textId="195CFD78" w:rsidR="003D463C" w:rsidRDefault="00A80FC6" w:rsidP="00A97673">
      <w:pPr>
        <w:pStyle w:val="Heading5"/>
      </w:pPr>
      <w:r>
        <w:lastRenderedPageBreak/>
        <w:t>Tạo</w:t>
      </w:r>
      <w:r w:rsidR="003D463C">
        <w:t xml:space="preserve"> Đề nghị thanh toán</w:t>
      </w:r>
    </w:p>
    <w:p w14:paraId="055CF288" w14:textId="1C90D782" w:rsidR="002D20B1" w:rsidRDefault="00E54055" w:rsidP="00E821FE">
      <w:pPr>
        <w:ind w:left="0"/>
      </w:pPr>
      <w:r>
        <w:t>Khi chọn chức năng “Tạo Đề nghị chuyển tiền”, hệ thống ch</w:t>
      </w:r>
      <w:r w:rsidR="002D20B1">
        <w:t xml:space="preserve">uyển sang </w:t>
      </w:r>
      <w:r w:rsidR="001B0DCC">
        <w:t>màn hình tạo đề nghị thanh toá</w:t>
      </w:r>
      <w:r w:rsidR="00132ECB">
        <w:t>n, mặc định các thông tin trên Đ</w:t>
      </w:r>
      <w:r w:rsidR="001B0DCC">
        <w:t>ề nghị thanh toán như bên dưới:</w:t>
      </w:r>
    </w:p>
    <w:p w14:paraId="46238A24" w14:textId="1EC19C93" w:rsidR="00E964B0" w:rsidRPr="00FF37CC" w:rsidRDefault="00E964B0" w:rsidP="00E821FE">
      <w:pPr>
        <w:pStyle w:val="Heading6"/>
      </w:pPr>
      <w:r>
        <w:t xml:space="preserve">Tab Thông tin chung - </w:t>
      </w:r>
      <w:r w:rsidRPr="00FF37CC">
        <w:t>Danh sách trường dữ liệu</w:t>
      </w:r>
    </w:p>
    <w:p w14:paraId="5C776E67" w14:textId="77777777" w:rsidR="00E964B0" w:rsidRDefault="00E964B0" w:rsidP="004E37AB">
      <w:pPr>
        <w:numPr>
          <w:ilvl w:val="0"/>
          <w:numId w:val="11"/>
        </w:numPr>
      </w:pPr>
      <w:r w:rsidRPr="00FF37CC">
        <w:t xml:space="preserve">Bảng </w:t>
      </w:r>
      <w:r>
        <w:t>C_Advance_Request</w:t>
      </w:r>
    </w:p>
    <w:p w14:paraId="6CD351C3" w14:textId="77777777" w:rsidR="00E964B0" w:rsidRPr="00FF37CC" w:rsidRDefault="00E964B0" w:rsidP="004E37AB">
      <w:pPr>
        <w:numPr>
          <w:ilvl w:val="0"/>
          <w:numId w:val="11"/>
        </w:numPr>
      </w:pPr>
      <w:r>
        <w:t>S: Hiển thị trên giao diện</w:t>
      </w:r>
    </w:p>
    <w:p w14:paraId="01F498B6" w14:textId="77777777" w:rsidR="00E964B0" w:rsidRDefault="00E964B0"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964B0" w:rsidRPr="00FF37CC" w14:paraId="34948288" w14:textId="77777777" w:rsidTr="00AA0568">
        <w:trPr>
          <w:cantSplit/>
          <w:trHeight w:val="422"/>
          <w:tblHeader/>
        </w:trPr>
        <w:tc>
          <w:tcPr>
            <w:tcW w:w="1800" w:type="dxa"/>
            <w:shd w:val="clear" w:color="auto" w:fill="D9D9D9"/>
            <w:vAlign w:val="center"/>
          </w:tcPr>
          <w:p w14:paraId="1F931CC4" w14:textId="77777777" w:rsidR="00E964B0" w:rsidRPr="00FF37CC" w:rsidRDefault="00E964B0" w:rsidP="00E821FE">
            <w:pPr>
              <w:spacing w:after="120"/>
              <w:ind w:left="0"/>
              <w:jc w:val="center"/>
              <w:rPr>
                <w:b/>
              </w:rPr>
            </w:pPr>
            <w:r w:rsidRPr="00FF37CC">
              <w:rPr>
                <w:b/>
              </w:rPr>
              <w:t>Tên trường</w:t>
            </w:r>
          </w:p>
        </w:tc>
        <w:tc>
          <w:tcPr>
            <w:tcW w:w="1980" w:type="dxa"/>
            <w:shd w:val="clear" w:color="auto" w:fill="D9D9D9"/>
            <w:vAlign w:val="center"/>
          </w:tcPr>
          <w:p w14:paraId="69C349D8" w14:textId="77777777" w:rsidR="00E964B0" w:rsidRPr="00FF37CC" w:rsidRDefault="00E964B0" w:rsidP="00E821FE">
            <w:pPr>
              <w:spacing w:after="120"/>
              <w:ind w:left="0"/>
              <w:jc w:val="center"/>
              <w:rPr>
                <w:b/>
              </w:rPr>
            </w:pPr>
            <w:r w:rsidRPr="00FF37CC">
              <w:rPr>
                <w:b/>
              </w:rPr>
              <w:t>Tên dữ liệu</w:t>
            </w:r>
          </w:p>
        </w:tc>
        <w:tc>
          <w:tcPr>
            <w:tcW w:w="1417" w:type="dxa"/>
            <w:shd w:val="clear" w:color="auto" w:fill="D9D9D9"/>
            <w:vAlign w:val="center"/>
          </w:tcPr>
          <w:p w14:paraId="03F4CE9F" w14:textId="77777777" w:rsidR="00E964B0" w:rsidRPr="00FF37CC" w:rsidRDefault="00E964B0" w:rsidP="00E821FE">
            <w:pPr>
              <w:spacing w:after="120"/>
              <w:ind w:left="0"/>
              <w:jc w:val="center"/>
              <w:rPr>
                <w:b/>
              </w:rPr>
            </w:pPr>
            <w:r w:rsidRPr="00FF37CC">
              <w:rPr>
                <w:b/>
              </w:rPr>
              <w:t>Loại DL</w:t>
            </w:r>
          </w:p>
        </w:tc>
        <w:tc>
          <w:tcPr>
            <w:tcW w:w="630" w:type="dxa"/>
            <w:shd w:val="clear" w:color="auto" w:fill="D9D9D9"/>
            <w:vAlign w:val="center"/>
          </w:tcPr>
          <w:p w14:paraId="61A7537F" w14:textId="77777777" w:rsidR="00E964B0" w:rsidRPr="00FF37CC" w:rsidRDefault="00E964B0" w:rsidP="00E821FE">
            <w:pPr>
              <w:spacing w:after="120"/>
              <w:ind w:left="0"/>
              <w:jc w:val="center"/>
              <w:rPr>
                <w:b/>
              </w:rPr>
            </w:pPr>
            <w:r w:rsidRPr="00FF37CC">
              <w:rPr>
                <w:b/>
              </w:rPr>
              <w:t>L</w:t>
            </w:r>
          </w:p>
        </w:tc>
        <w:tc>
          <w:tcPr>
            <w:tcW w:w="540" w:type="dxa"/>
            <w:shd w:val="clear" w:color="auto" w:fill="D9D9D9"/>
            <w:vAlign w:val="center"/>
          </w:tcPr>
          <w:p w14:paraId="6B3B0FA4" w14:textId="77777777" w:rsidR="00E964B0" w:rsidRPr="00FF37CC" w:rsidRDefault="00E964B0" w:rsidP="00E821FE">
            <w:pPr>
              <w:spacing w:after="120"/>
              <w:ind w:left="0"/>
              <w:jc w:val="center"/>
              <w:rPr>
                <w:b/>
              </w:rPr>
            </w:pPr>
            <w:r w:rsidRPr="00FF37CC">
              <w:rPr>
                <w:b/>
              </w:rPr>
              <w:t>R</w:t>
            </w:r>
          </w:p>
        </w:tc>
        <w:tc>
          <w:tcPr>
            <w:tcW w:w="450" w:type="dxa"/>
            <w:shd w:val="clear" w:color="auto" w:fill="D9D9D9"/>
            <w:vAlign w:val="center"/>
          </w:tcPr>
          <w:p w14:paraId="53D404FB" w14:textId="77777777" w:rsidR="00E964B0" w:rsidRPr="00FF37CC" w:rsidRDefault="00E964B0" w:rsidP="00E821FE">
            <w:pPr>
              <w:spacing w:after="120"/>
              <w:ind w:left="0"/>
              <w:jc w:val="center"/>
              <w:rPr>
                <w:b/>
              </w:rPr>
            </w:pPr>
            <w:r w:rsidRPr="00FF37CC">
              <w:rPr>
                <w:b/>
              </w:rPr>
              <w:t>M</w:t>
            </w:r>
          </w:p>
        </w:tc>
        <w:tc>
          <w:tcPr>
            <w:tcW w:w="540" w:type="dxa"/>
            <w:shd w:val="clear" w:color="auto" w:fill="D9D9D9"/>
          </w:tcPr>
          <w:p w14:paraId="07CFFB83" w14:textId="77777777" w:rsidR="00E964B0" w:rsidRPr="00926A39" w:rsidRDefault="00E964B0" w:rsidP="00E821FE">
            <w:pPr>
              <w:spacing w:after="120"/>
              <w:ind w:left="0"/>
              <w:jc w:val="center"/>
              <w:rPr>
                <w:b/>
                <w:sz w:val="22"/>
              </w:rPr>
            </w:pPr>
            <w:r>
              <w:rPr>
                <w:b/>
              </w:rPr>
              <w:t>S</w:t>
            </w:r>
          </w:p>
        </w:tc>
        <w:tc>
          <w:tcPr>
            <w:tcW w:w="7380" w:type="dxa"/>
            <w:shd w:val="clear" w:color="auto" w:fill="D9D9D9"/>
            <w:vAlign w:val="center"/>
          </w:tcPr>
          <w:p w14:paraId="50F07A66" w14:textId="77777777" w:rsidR="00E964B0" w:rsidRPr="00FF37CC" w:rsidRDefault="00E964B0" w:rsidP="00E821FE">
            <w:pPr>
              <w:spacing w:after="120"/>
              <w:ind w:left="0"/>
              <w:jc w:val="center"/>
              <w:rPr>
                <w:b/>
              </w:rPr>
            </w:pPr>
            <w:r w:rsidRPr="00FF37CC">
              <w:rPr>
                <w:b/>
              </w:rPr>
              <w:t>Mô tả</w:t>
            </w:r>
          </w:p>
        </w:tc>
      </w:tr>
      <w:tr w:rsidR="00E964B0" w:rsidRPr="00FF37CC" w14:paraId="51F8C2D3" w14:textId="77777777" w:rsidTr="00AA0568">
        <w:trPr>
          <w:cantSplit/>
          <w:trHeight w:val="827"/>
        </w:trPr>
        <w:tc>
          <w:tcPr>
            <w:tcW w:w="1800" w:type="dxa"/>
          </w:tcPr>
          <w:p w14:paraId="40606F54" w14:textId="77777777" w:rsidR="00E964B0" w:rsidRPr="00FF37CC" w:rsidRDefault="00E964B0" w:rsidP="00E821FE">
            <w:pPr>
              <w:ind w:left="0"/>
            </w:pPr>
            <w:r>
              <w:t>ID</w:t>
            </w:r>
          </w:p>
        </w:tc>
        <w:tc>
          <w:tcPr>
            <w:tcW w:w="1980" w:type="dxa"/>
          </w:tcPr>
          <w:p w14:paraId="4E9BADC6" w14:textId="77777777" w:rsidR="00E964B0" w:rsidRPr="00FF37CC" w:rsidRDefault="00E964B0" w:rsidP="00E821FE">
            <w:pPr>
              <w:ind w:left="0"/>
            </w:pPr>
            <w:r>
              <w:rPr>
                <w:szCs w:val="24"/>
              </w:rPr>
              <w:t>C_ADVANCE_REQUEST</w:t>
            </w:r>
            <w:r w:rsidRPr="00AB2F64">
              <w:rPr>
                <w:szCs w:val="24"/>
              </w:rPr>
              <w:t xml:space="preserve"> </w:t>
            </w:r>
            <w:r>
              <w:rPr>
                <w:szCs w:val="24"/>
              </w:rPr>
              <w:t>_</w:t>
            </w:r>
            <w:r w:rsidRPr="00AB2F64">
              <w:rPr>
                <w:szCs w:val="24"/>
              </w:rPr>
              <w:t>ID</w:t>
            </w:r>
          </w:p>
        </w:tc>
        <w:tc>
          <w:tcPr>
            <w:tcW w:w="1417" w:type="dxa"/>
          </w:tcPr>
          <w:p w14:paraId="456670FA" w14:textId="77777777" w:rsidR="00E964B0" w:rsidRPr="00FF37CC" w:rsidRDefault="00E964B0" w:rsidP="00E821FE">
            <w:pPr>
              <w:ind w:left="0"/>
            </w:pPr>
            <w:r>
              <w:t>Number</w:t>
            </w:r>
          </w:p>
          <w:p w14:paraId="0608FDD1" w14:textId="77777777" w:rsidR="00E964B0" w:rsidRPr="00FF37CC" w:rsidRDefault="00E964B0" w:rsidP="00E821FE">
            <w:pPr>
              <w:ind w:left="0"/>
            </w:pPr>
          </w:p>
        </w:tc>
        <w:tc>
          <w:tcPr>
            <w:tcW w:w="630" w:type="dxa"/>
          </w:tcPr>
          <w:p w14:paraId="21FDE9FC" w14:textId="77777777" w:rsidR="00E964B0" w:rsidRPr="00FF37CC" w:rsidRDefault="00E964B0" w:rsidP="00E821FE">
            <w:pPr>
              <w:pStyle w:val="Sothutu-1so"/>
              <w:spacing w:before="120" w:after="120" w:line="276" w:lineRule="auto"/>
              <w:jc w:val="left"/>
              <w:rPr>
                <w:szCs w:val="24"/>
              </w:rPr>
            </w:pPr>
            <w:r w:rsidRPr="00FF37CC">
              <w:rPr>
                <w:szCs w:val="24"/>
              </w:rPr>
              <w:t>50</w:t>
            </w:r>
          </w:p>
        </w:tc>
        <w:tc>
          <w:tcPr>
            <w:tcW w:w="540" w:type="dxa"/>
          </w:tcPr>
          <w:p w14:paraId="25061EB9" w14:textId="77777777" w:rsidR="00E964B0" w:rsidRPr="00FF37CC" w:rsidRDefault="00E964B0" w:rsidP="00E821FE">
            <w:pPr>
              <w:pStyle w:val="Sothutu-1so"/>
              <w:spacing w:before="120" w:after="120" w:line="276" w:lineRule="auto"/>
              <w:jc w:val="left"/>
              <w:rPr>
                <w:szCs w:val="24"/>
              </w:rPr>
            </w:pPr>
            <w:r>
              <w:rPr>
                <w:szCs w:val="24"/>
              </w:rPr>
              <w:t>Y</w:t>
            </w:r>
          </w:p>
        </w:tc>
        <w:tc>
          <w:tcPr>
            <w:tcW w:w="450" w:type="dxa"/>
          </w:tcPr>
          <w:p w14:paraId="76D55F31" w14:textId="77777777" w:rsidR="00E964B0" w:rsidRPr="00FF37CC" w:rsidRDefault="00E964B0" w:rsidP="00E821FE">
            <w:pPr>
              <w:pStyle w:val="Sothutu-1so"/>
              <w:spacing w:before="120" w:after="120" w:line="276" w:lineRule="auto"/>
              <w:jc w:val="left"/>
              <w:rPr>
                <w:szCs w:val="24"/>
              </w:rPr>
            </w:pPr>
            <w:r>
              <w:rPr>
                <w:szCs w:val="24"/>
              </w:rPr>
              <w:t>N</w:t>
            </w:r>
          </w:p>
        </w:tc>
        <w:tc>
          <w:tcPr>
            <w:tcW w:w="540" w:type="dxa"/>
          </w:tcPr>
          <w:p w14:paraId="72B1DFA5" w14:textId="77777777" w:rsidR="00E964B0" w:rsidRDefault="00E964B0" w:rsidP="00E821FE">
            <w:pPr>
              <w:pStyle w:val="Sothutu-1so"/>
              <w:spacing w:before="120" w:after="120" w:line="276" w:lineRule="auto"/>
              <w:ind w:left="360" w:hanging="360"/>
              <w:jc w:val="center"/>
              <w:rPr>
                <w:szCs w:val="24"/>
              </w:rPr>
            </w:pPr>
            <w:r>
              <w:rPr>
                <w:szCs w:val="24"/>
              </w:rPr>
              <w:t>N</w:t>
            </w:r>
          </w:p>
        </w:tc>
        <w:tc>
          <w:tcPr>
            <w:tcW w:w="7380" w:type="dxa"/>
          </w:tcPr>
          <w:p w14:paraId="2CDDBF18" w14:textId="77777777" w:rsidR="00E964B0" w:rsidRPr="00FF37CC" w:rsidRDefault="00E964B0" w:rsidP="00E821FE">
            <w:pPr>
              <w:pStyle w:val="Sothutu-1so"/>
              <w:spacing w:before="120" w:after="120" w:line="276" w:lineRule="auto"/>
              <w:ind w:left="360" w:hanging="360"/>
              <w:jc w:val="left"/>
              <w:rPr>
                <w:szCs w:val="24"/>
              </w:rPr>
            </w:pPr>
            <w:r>
              <w:rPr>
                <w:szCs w:val="24"/>
              </w:rPr>
              <w:t>Key, tự sinh, không hiển thị</w:t>
            </w:r>
          </w:p>
        </w:tc>
      </w:tr>
      <w:tr w:rsidR="00E964B0" w:rsidRPr="001E5A81" w14:paraId="57CC647C" w14:textId="77777777" w:rsidTr="00AA0568">
        <w:trPr>
          <w:cantSplit/>
          <w:trHeight w:val="827"/>
        </w:trPr>
        <w:tc>
          <w:tcPr>
            <w:tcW w:w="14737" w:type="dxa"/>
            <w:gridSpan w:val="8"/>
          </w:tcPr>
          <w:p w14:paraId="4F5700F4" w14:textId="77777777" w:rsidR="00E964B0" w:rsidRPr="001E5A81" w:rsidRDefault="00E964B0" w:rsidP="00E821FE">
            <w:pPr>
              <w:pStyle w:val="Sothutu-1so"/>
              <w:spacing w:before="120" w:after="120" w:line="276" w:lineRule="auto"/>
              <w:ind w:left="360" w:hanging="360"/>
              <w:jc w:val="left"/>
              <w:rPr>
                <w:b/>
                <w:szCs w:val="24"/>
              </w:rPr>
            </w:pPr>
            <w:r w:rsidRPr="001E5A81">
              <w:rPr>
                <w:b/>
                <w:szCs w:val="24"/>
              </w:rPr>
              <w:t>Group: Thông tin chung</w:t>
            </w:r>
          </w:p>
        </w:tc>
      </w:tr>
      <w:tr w:rsidR="00E964B0" w:rsidRPr="00FF37CC" w14:paraId="4E89E7F2" w14:textId="77777777" w:rsidTr="00AA0568">
        <w:trPr>
          <w:cantSplit/>
          <w:trHeight w:val="827"/>
        </w:trPr>
        <w:tc>
          <w:tcPr>
            <w:tcW w:w="1800" w:type="dxa"/>
          </w:tcPr>
          <w:p w14:paraId="5737CCB3" w14:textId="77777777" w:rsidR="00E964B0" w:rsidRPr="00FF37CC" w:rsidRDefault="00E964B0" w:rsidP="00E821FE">
            <w:pPr>
              <w:ind w:left="0"/>
            </w:pPr>
            <w:r w:rsidRPr="00AB2F64">
              <w:rPr>
                <w:szCs w:val="24"/>
              </w:rPr>
              <w:t>Đơn vị</w:t>
            </w:r>
            <w:r>
              <w:rPr>
                <w:szCs w:val="24"/>
              </w:rPr>
              <w:t xml:space="preserve"> </w:t>
            </w:r>
          </w:p>
        </w:tc>
        <w:tc>
          <w:tcPr>
            <w:tcW w:w="1980" w:type="dxa"/>
          </w:tcPr>
          <w:p w14:paraId="12B4DF33" w14:textId="77777777" w:rsidR="00E964B0" w:rsidRPr="00FF37CC" w:rsidRDefault="00E964B0" w:rsidP="00E821FE">
            <w:pPr>
              <w:ind w:left="0"/>
            </w:pPr>
            <w:r w:rsidRPr="00FF37CC">
              <w:t>AD_Org_ID</w:t>
            </w:r>
          </w:p>
        </w:tc>
        <w:tc>
          <w:tcPr>
            <w:tcW w:w="1417" w:type="dxa"/>
          </w:tcPr>
          <w:p w14:paraId="3FE357C8" w14:textId="77777777" w:rsidR="00E964B0" w:rsidRDefault="00E964B0" w:rsidP="00E821FE">
            <w:pPr>
              <w:ind w:left="0"/>
            </w:pPr>
            <w:r w:rsidRPr="00FF37CC">
              <w:t>String</w:t>
            </w:r>
          </w:p>
          <w:p w14:paraId="0FAB6C99" w14:textId="77777777" w:rsidR="00E964B0" w:rsidRPr="00FF37CC" w:rsidRDefault="00E964B0" w:rsidP="00E821FE">
            <w:pPr>
              <w:ind w:left="0"/>
            </w:pPr>
            <w:r>
              <w:t>SL</w:t>
            </w:r>
          </w:p>
        </w:tc>
        <w:tc>
          <w:tcPr>
            <w:tcW w:w="630" w:type="dxa"/>
          </w:tcPr>
          <w:p w14:paraId="3E71F45C" w14:textId="77777777" w:rsidR="00E964B0" w:rsidRPr="00FF37CC" w:rsidRDefault="00E964B0" w:rsidP="00E821FE">
            <w:pPr>
              <w:pStyle w:val="Sothutu-1so"/>
              <w:spacing w:before="120" w:after="120" w:line="276" w:lineRule="auto"/>
              <w:jc w:val="left"/>
              <w:rPr>
                <w:szCs w:val="24"/>
              </w:rPr>
            </w:pPr>
            <w:r w:rsidRPr="00FF37CC">
              <w:rPr>
                <w:szCs w:val="24"/>
              </w:rPr>
              <w:t>50</w:t>
            </w:r>
          </w:p>
        </w:tc>
        <w:tc>
          <w:tcPr>
            <w:tcW w:w="540" w:type="dxa"/>
          </w:tcPr>
          <w:p w14:paraId="34B851E7"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1E2AD4A6" w14:textId="77777777" w:rsidR="00E964B0" w:rsidRPr="00FF37CC" w:rsidRDefault="00E964B0" w:rsidP="00E821FE">
            <w:pPr>
              <w:pStyle w:val="Sothutu-1so"/>
              <w:spacing w:before="120" w:after="120" w:line="276" w:lineRule="auto"/>
              <w:jc w:val="left"/>
              <w:rPr>
                <w:szCs w:val="24"/>
              </w:rPr>
            </w:pPr>
            <w:r w:rsidRPr="00FF37CC">
              <w:rPr>
                <w:szCs w:val="24"/>
              </w:rPr>
              <w:t>Y</w:t>
            </w:r>
          </w:p>
        </w:tc>
        <w:tc>
          <w:tcPr>
            <w:tcW w:w="540" w:type="dxa"/>
          </w:tcPr>
          <w:p w14:paraId="6C2CB3F3" w14:textId="77777777" w:rsidR="00E964B0" w:rsidRPr="00FF37CC" w:rsidRDefault="00E964B0" w:rsidP="00E821FE">
            <w:pPr>
              <w:pStyle w:val="Sothutu-1so"/>
              <w:spacing w:before="120" w:after="120" w:line="276" w:lineRule="auto"/>
              <w:jc w:val="center"/>
              <w:rPr>
                <w:szCs w:val="24"/>
              </w:rPr>
            </w:pPr>
            <w:r>
              <w:rPr>
                <w:szCs w:val="24"/>
              </w:rPr>
              <w:t>N</w:t>
            </w:r>
          </w:p>
        </w:tc>
        <w:tc>
          <w:tcPr>
            <w:tcW w:w="7380" w:type="dxa"/>
          </w:tcPr>
          <w:p w14:paraId="0A0074B5" w14:textId="45527637" w:rsidR="00E964B0" w:rsidRPr="00FF37CC" w:rsidRDefault="004B55A1" w:rsidP="00E821FE">
            <w:pPr>
              <w:pStyle w:val="Sothutu-1so"/>
              <w:spacing w:before="120" w:after="120" w:line="276" w:lineRule="auto"/>
              <w:jc w:val="left"/>
              <w:rPr>
                <w:szCs w:val="24"/>
              </w:rPr>
            </w:pPr>
            <w:r>
              <w:rPr>
                <w:szCs w:val="24"/>
              </w:rPr>
              <w:t>Mặc định theo BTHTT</w:t>
            </w:r>
          </w:p>
        </w:tc>
      </w:tr>
      <w:tr w:rsidR="00E964B0" w:rsidRPr="00FF37CC" w14:paraId="4403C5C8" w14:textId="77777777" w:rsidTr="00AA0568">
        <w:trPr>
          <w:cantSplit/>
          <w:trHeight w:val="827"/>
        </w:trPr>
        <w:tc>
          <w:tcPr>
            <w:tcW w:w="1800" w:type="dxa"/>
          </w:tcPr>
          <w:p w14:paraId="1B93FE7E" w14:textId="77777777" w:rsidR="00E964B0" w:rsidRPr="00FF37CC" w:rsidRDefault="00E964B0" w:rsidP="00E821FE">
            <w:pPr>
              <w:ind w:left="0"/>
            </w:pPr>
            <w:r>
              <w:t>Phòng/ban</w:t>
            </w:r>
          </w:p>
        </w:tc>
        <w:tc>
          <w:tcPr>
            <w:tcW w:w="1980" w:type="dxa"/>
          </w:tcPr>
          <w:p w14:paraId="1796D781" w14:textId="77777777" w:rsidR="00E964B0" w:rsidRPr="00FF37CC" w:rsidRDefault="00E964B0" w:rsidP="00E821FE">
            <w:pPr>
              <w:ind w:left="0"/>
            </w:pPr>
            <w:r w:rsidRPr="00D5370A">
              <w:t>C_Department_ID</w:t>
            </w:r>
          </w:p>
        </w:tc>
        <w:tc>
          <w:tcPr>
            <w:tcW w:w="1417" w:type="dxa"/>
          </w:tcPr>
          <w:p w14:paraId="10D63E64" w14:textId="77777777" w:rsidR="00E964B0" w:rsidRDefault="00E964B0" w:rsidP="00E821FE">
            <w:pPr>
              <w:ind w:left="0"/>
            </w:pPr>
            <w:r w:rsidRPr="00FF37CC">
              <w:t>String</w:t>
            </w:r>
          </w:p>
          <w:p w14:paraId="06244398" w14:textId="77777777" w:rsidR="00E964B0" w:rsidRPr="00606D95" w:rsidRDefault="00E964B0" w:rsidP="00E821FE">
            <w:pPr>
              <w:ind w:left="0"/>
            </w:pPr>
            <w:r>
              <w:t>SL</w:t>
            </w:r>
          </w:p>
        </w:tc>
        <w:tc>
          <w:tcPr>
            <w:tcW w:w="630" w:type="dxa"/>
          </w:tcPr>
          <w:p w14:paraId="3841D9B6" w14:textId="77777777" w:rsidR="00E964B0" w:rsidRPr="00FF37CC" w:rsidRDefault="00E964B0"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5149FD7F"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1E8EDDEF" w14:textId="77777777" w:rsidR="00E964B0" w:rsidRPr="00FF37CC" w:rsidRDefault="00E964B0" w:rsidP="00E821FE">
            <w:pPr>
              <w:pStyle w:val="Sothutu-1so"/>
              <w:spacing w:before="120" w:after="120" w:line="276" w:lineRule="auto"/>
              <w:jc w:val="left"/>
              <w:rPr>
                <w:szCs w:val="24"/>
              </w:rPr>
            </w:pPr>
            <w:r w:rsidRPr="00FF37CC">
              <w:rPr>
                <w:szCs w:val="24"/>
              </w:rPr>
              <w:t>Y</w:t>
            </w:r>
          </w:p>
        </w:tc>
        <w:tc>
          <w:tcPr>
            <w:tcW w:w="540" w:type="dxa"/>
          </w:tcPr>
          <w:p w14:paraId="69E4E9C5" w14:textId="77777777" w:rsidR="00E964B0" w:rsidRPr="00FF37CC" w:rsidRDefault="00E964B0" w:rsidP="00E821FE">
            <w:pPr>
              <w:pStyle w:val="Sothutu-1so"/>
              <w:spacing w:before="120" w:after="120" w:line="276" w:lineRule="auto"/>
              <w:jc w:val="center"/>
              <w:rPr>
                <w:szCs w:val="24"/>
              </w:rPr>
            </w:pPr>
            <w:r>
              <w:rPr>
                <w:szCs w:val="24"/>
              </w:rPr>
              <w:t>N</w:t>
            </w:r>
          </w:p>
        </w:tc>
        <w:tc>
          <w:tcPr>
            <w:tcW w:w="7380" w:type="dxa"/>
          </w:tcPr>
          <w:p w14:paraId="0DE92381" w14:textId="77CA4BF5" w:rsidR="00E964B0" w:rsidRPr="00FF37CC" w:rsidRDefault="00B57B80" w:rsidP="00E821FE">
            <w:pPr>
              <w:pStyle w:val="Sothutu-1so"/>
              <w:spacing w:before="120" w:after="120" w:line="360" w:lineRule="auto"/>
              <w:jc w:val="left"/>
              <w:rPr>
                <w:szCs w:val="24"/>
              </w:rPr>
            </w:pPr>
            <w:r>
              <w:rPr>
                <w:szCs w:val="24"/>
              </w:rPr>
              <w:t>Mặc định theo BTHTT</w:t>
            </w:r>
          </w:p>
        </w:tc>
      </w:tr>
      <w:tr w:rsidR="00E964B0" w:rsidRPr="000039A0" w14:paraId="0CE52D71" w14:textId="77777777" w:rsidTr="00AA0568">
        <w:trPr>
          <w:cantSplit/>
          <w:trHeight w:val="827"/>
        </w:trPr>
        <w:tc>
          <w:tcPr>
            <w:tcW w:w="1800" w:type="dxa"/>
          </w:tcPr>
          <w:p w14:paraId="5FC77327" w14:textId="77777777" w:rsidR="00E964B0" w:rsidRPr="00FF37CC" w:rsidRDefault="00E964B0" w:rsidP="00E821FE">
            <w:pPr>
              <w:ind w:left="0"/>
            </w:pPr>
            <w:r>
              <w:t>Loại chứng từ</w:t>
            </w:r>
          </w:p>
        </w:tc>
        <w:tc>
          <w:tcPr>
            <w:tcW w:w="1980" w:type="dxa"/>
          </w:tcPr>
          <w:p w14:paraId="019995C9" w14:textId="77777777" w:rsidR="00E964B0" w:rsidRPr="00FF37CC" w:rsidRDefault="00E964B0" w:rsidP="00E821FE">
            <w:pPr>
              <w:ind w:left="0"/>
            </w:pPr>
            <w:r>
              <w:rPr>
                <w:szCs w:val="24"/>
              </w:rPr>
              <w:t>C_Document_Type_ID</w:t>
            </w:r>
          </w:p>
        </w:tc>
        <w:tc>
          <w:tcPr>
            <w:tcW w:w="1417" w:type="dxa"/>
          </w:tcPr>
          <w:p w14:paraId="7C13E1BC" w14:textId="77777777" w:rsidR="00E964B0" w:rsidRDefault="00E964B0" w:rsidP="00E821FE">
            <w:pPr>
              <w:ind w:left="0"/>
            </w:pPr>
            <w:r w:rsidRPr="00FF37CC">
              <w:t>String</w:t>
            </w:r>
          </w:p>
          <w:p w14:paraId="21C7DF76" w14:textId="77777777" w:rsidR="00E964B0" w:rsidRPr="002714DC" w:rsidRDefault="00E964B0" w:rsidP="00E821FE">
            <w:pPr>
              <w:ind w:left="0"/>
            </w:pPr>
            <w:r>
              <w:t>CL</w:t>
            </w:r>
          </w:p>
        </w:tc>
        <w:tc>
          <w:tcPr>
            <w:tcW w:w="630" w:type="dxa"/>
          </w:tcPr>
          <w:p w14:paraId="0BD4821E" w14:textId="77777777" w:rsidR="00E964B0" w:rsidRPr="00FF37CC" w:rsidRDefault="00E964B0" w:rsidP="00E821FE">
            <w:pPr>
              <w:pStyle w:val="Sothutu-1so"/>
              <w:spacing w:before="120" w:after="120" w:line="276" w:lineRule="auto"/>
              <w:jc w:val="left"/>
              <w:rPr>
                <w:szCs w:val="24"/>
              </w:rPr>
            </w:pPr>
            <w:r>
              <w:rPr>
                <w:szCs w:val="24"/>
              </w:rPr>
              <w:t>20</w:t>
            </w:r>
          </w:p>
        </w:tc>
        <w:tc>
          <w:tcPr>
            <w:tcW w:w="540" w:type="dxa"/>
          </w:tcPr>
          <w:p w14:paraId="729080FA" w14:textId="77777777" w:rsidR="00E964B0" w:rsidRPr="00FF37CC" w:rsidRDefault="00E964B0" w:rsidP="00E821FE">
            <w:pPr>
              <w:pStyle w:val="Sothutu-1so"/>
              <w:spacing w:before="120" w:after="120" w:line="276" w:lineRule="auto"/>
              <w:jc w:val="left"/>
              <w:rPr>
                <w:szCs w:val="24"/>
              </w:rPr>
            </w:pPr>
            <w:r>
              <w:rPr>
                <w:szCs w:val="24"/>
              </w:rPr>
              <w:t>Y</w:t>
            </w:r>
          </w:p>
        </w:tc>
        <w:tc>
          <w:tcPr>
            <w:tcW w:w="450" w:type="dxa"/>
          </w:tcPr>
          <w:p w14:paraId="2CB0ECFC" w14:textId="77777777" w:rsidR="00E964B0" w:rsidRPr="00FF37CC" w:rsidRDefault="00E964B0" w:rsidP="00E821FE">
            <w:pPr>
              <w:pStyle w:val="Sothutu-1so"/>
              <w:spacing w:before="120" w:after="120" w:line="276" w:lineRule="auto"/>
              <w:jc w:val="left"/>
              <w:rPr>
                <w:szCs w:val="24"/>
              </w:rPr>
            </w:pPr>
            <w:r>
              <w:rPr>
                <w:szCs w:val="24"/>
              </w:rPr>
              <w:t>Y</w:t>
            </w:r>
          </w:p>
        </w:tc>
        <w:tc>
          <w:tcPr>
            <w:tcW w:w="540" w:type="dxa"/>
          </w:tcPr>
          <w:p w14:paraId="1A804442"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45C7611B" w14:textId="77777777" w:rsidR="00E964B0" w:rsidRPr="000039A0" w:rsidRDefault="00E964B0" w:rsidP="00E821FE">
            <w:pPr>
              <w:pStyle w:val="Sothutu-1so"/>
              <w:spacing w:before="120" w:after="120" w:line="276" w:lineRule="auto"/>
              <w:jc w:val="left"/>
              <w:rPr>
                <w:szCs w:val="24"/>
              </w:rPr>
            </w:pPr>
            <w:r>
              <w:rPr>
                <w:szCs w:val="24"/>
              </w:rPr>
              <w:t>“Đề nghị thanh toán”</w:t>
            </w:r>
          </w:p>
        </w:tc>
      </w:tr>
      <w:tr w:rsidR="00E964B0" w:rsidRPr="000039A0" w14:paraId="177B8E28" w14:textId="77777777" w:rsidTr="00AA0568">
        <w:trPr>
          <w:cantSplit/>
          <w:trHeight w:val="827"/>
        </w:trPr>
        <w:tc>
          <w:tcPr>
            <w:tcW w:w="1800" w:type="dxa"/>
          </w:tcPr>
          <w:p w14:paraId="4F0CF95A" w14:textId="77777777" w:rsidR="00E964B0" w:rsidRPr="00FF37CC" w:rsidRDefault="00E964B0" w:rsidP="00E821FE">
            <w:pPr>
              <w:ind w:left="0"/>
            </w:pPr>
            <w:r>
              <w:rPr>
                <w:szCs w:val="24"/>
              </w:rPr>
              <w:t>Loại đề nghị</w:t>
            </w:r>
          </w:p>
        </w:tc>
        <w:tc>
          <w:tcPr>
            <w:tcW w:w="1980" w:type="dxa"/>
          </w:tcPr>
          <w:p w14:paraId="3FC6DF77" w14:textId="77777777" w:rsidR="00E964B0" w:rsidRPr="00FF37CC" w:rsidRDefault="00E964B0" w:rsidP="00E821FE">
            <w:pPr>
              <w:ind w:left="0"/>
            </w:pPr>
            <w:r>
              <w:rPr>
                <w:szCs w:val="24"/>
              </w:rPr>
              <w:t>REQUEST_TYPE</w:t>
            </w:r>
          </w:p>
        </w:tc>
        <w:tc>
          <w:tcPr>
            <w:tcW w:w="1417" w:type="dxa"/>
          </w:tcPr>
          <w:p w14:paraId="4B77B60A" w14:textId="77777777" w:rsidR="00E964B0" w:rsidRDefault="00E964B0" w:rsidP="00E821FE">
            <w:pPr>
              <w:ind w:left="0"/>
            </w:pPr>
            <w:r>
              <w:t xml:space="preserve">String </w:t>
            </w:r>
          </w:p>
          <w:p w14:paraId="4A8F875B" w14:textId="77777777" w:rsidR="00E964B0" w:rsidRDefault="00E964B0" w:rsidP="00E821FE">
            <w:pPr>
              <w:ind w:left="0"/>
            </w:pPr>
            <w:r>
              <w:t>CL</w:t>
            </w:r>
          </w:p>
          <w:p w14:paraId="7F489335" w14:textId="77777777" w:rsidR="00E964B0" w:rsidRPr="00FF37CC" w:rsidRDefault="00E964B0" w:rsidP="00E821FE">
            <w:pPr>
              <w:ind w:left="0"/>
            </w:pPr>
            <w:r>
              <w:t>AC</w:t>
            </w:r>
          </w:p>
        </w:tc>
        <w:tc>
          <w:tcPr>
            <w:tcW w:w="630" w:type="dxa"/>
          </w:tcPr>
          <w:p w14:paraId="1E4460B3" w14:textId="77777777" w:rsidR="00E964B0" w:rsidRPr="00FF37CC" w:rsidRDefault="00E964B0" w:rsidP="00E821FE">
            <w:pPr>
              <w:pStyle w:val="Sothutu-1so"/>
              <w:spacing w:before="120" w:after="120" w:line="276" w:lineRule="auto"/>
              <w:jc w:val="left"/>
              <w:rPr>
                <w:szCs w:val="24"/>
              </w:rPr>
            </w:pPr>
            <w:r>
              <w:rPr>
                <w:szCs w:val="24"/>
              </w:rPr>
              <w:t>20</w:t>
            </w:r>
          </w:p>
        </w:tc>
        <w:tc>
          <w:tcPr>
            <w:tcW w:w="540" w:type="dxa"/>
          </w:tcPr>
          <w:p w14:paraId="403E8406"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395BC195" w14:textId="77777777" w:rsidR="00E964B0" w:rsidRPr="00FF37CC" w:rsidRDefault="00E964B0" w:rsidP="00E821FE">
            <w:pPr>
              <w:pStyle w:val="Sothutu-1so"/>
              <w:spacing w:before="120" w:after="120" w:line="276" w:lineRule="auto"/>
              <w:jc w:val="left"/>
              <w:rPr>
                <w:szCs w:val="24"/>
              </w:rPr>
            </w:pPr>
            <w:r>
              <w:rPr>
                <w:szCs w:val="24"/>
              </w:rPr>
              <w:t>N</w:t>
            </w:r>
          </w:p>
        </w:tc>
        <w:tc>
          <w:tcPr>
            <w:tcW w:w="540" w:type="dxa"/>
          </w:tcPr>
          <w:p w14:paraId="101E3E15" w14:textId="77777777" w:rsidR="00E964B0" w:rsidRPr="00165004" w:rsidRDefault="00E964B0" w:rsidP="00E821FE">
            <w:pPr>
              <w:pStyle w:val="Sothutu-1so"/>
              <w:spacing w:before="120" w:after="120" w:line="276" w:lineRule="auto"/>
              <w:jc w:val="center"/>
              <w:rPr>
                <w:szCs w:val="24"/>
              </w:rPr>
            </w:pPr>
            <w:r>
              <w:rPr>
                <w:szCs w:val="24"/>
              </w:rPr>
              <w:t>Y</w:t>
            </w:r>
          </w:p>
        </w:tc>
        <w:tc>
          <w:tcPr>
            <w:tcW w:w="7380" w:type="dxa"/>
          </w:tcPr>
          <w:p w14:paraId="42230F35" w14:textId="153617F1" w:rsidR="00B57B80" w:rsidRPr="00B57B80" w:rsidRDefault="00B57B80" w:rsidP="00E821FE">
            <w:pPr>
              <w:pStyle w:val="Sothutu-1so"/>
              <w:spacing w:before="120" w:after="120" w:line="276" w:lineRule="auto"/>
              <w:rPr>
                <w:szCs w:val="24"/>
              </w:rPr>
            </w:pPr>
            <w:r w:rsidRPr="00B57B80">
              <w:rPr>
                <w:szCs w:val="24"/>
              </w:rPr>
              <w:t xml:space="preserve">Với loại bảng </w:t>
            </w:r>
            <w:r>
              <w:rPr>
                <w:szCs w:val="24"/>
              </w:rPr>
              <w:t>THTT ‘Chuyển tiền cho đối tác” là “</w:t>
            </w:r>
            <w:r w:rsidRPr="00B57B80">
              <w:rPr>
                <w:szCs w:val="24"/>
              </w:rPr>
              <w:t>Chuyển tiền cho đối tác</w:t>
            </w:r>
            <w:r>
              <w:rPr>
                <w:szCs w:val="24"/>
              </w:rPr>
              <w:t>”</w:t>
            </w:r>
          </w:p>
          <w:p w14:paraId="228D0813" w14:textId="694F70EE" w:rsidR="00E964B0" w:rsidRPr="000039A0" w:rsidRDefault="00B57B80" w:rsidP="00E821FE">
            <w:pPr>
              <w:pStyle w:val="Sothutu-1so"/>
              <w:spacing w:before="120" w:after="120" w:line="276" w:lineRule="auto"/>
              <w:jc w:val="left"/>
              <w:rPr>
                <w:szCs w:val="24"/>
              </w:rPr>
            </w:pPr>
            <w:r w:rsidRPr="00B57B80">
              <w:rPr>
                <w:szCs w:val="24"/>
              </w:rPr>
              <w:t>Với c</w:t>
            </w:r>
            <w:r>
              <w:rPr>
                <w:szCs w:val="24"/>
              </w:rPr>
              <w:t>ác loại bảng THTT khác là loại “</w:t>
            </w:r>
            <w:r w:rsidRPr="00B57B80">
              <w:rPr>
                <w:szCs w:val="24"/>
              </w:rPr>
              <w:t>Đề nghị khác</w:t>
            </w:r>
            <w:r>
              <w:rPr>
                <w:szCs w:val="24"/>
              </w:rPr>
              <w:t>”</w:t>
            </w:r>
          </w:p>
        </w:tc>
      </w:tr>
      <w:tr w:rsidR="00E964B0" w:rsidRPr="000039A0" w14:paraId="04AEAA6C" w14:textId="77777777" w:rsidTr="00AA0568">
        <w:trPr>
          <w:cantSplit/>
          <w:trHeight w:val="827"/>
        </w:trPr>
        <w:tc>
          <w:tcPr>
            <w:tcW w:w="1800" w:type="dxa"/>
          </w:tcPr>
          <w:p w14:paraId="7A09526B" w14:textId="77777777" w:rsidR="00E964B0" w:rsidRDefault="00E964B0" w:rsidP="00E821FE">
            <w:pPr>
              <w:ind w:left="0"/>
              <w:rPr>
                <w:szCs w:val="24"/>
              </w:rPr>
            </w:pPr>
            <w:r>
              <w:rPr>
                <w:szCs w:val="24"/>
              </w:rPr>
              <w:lastRenderedPageBreak/>
              <w:t>Đơn vị chi trả</w:t>
            </w:r>
          </w:p>
        </w:tc>
        <w:tc>
          <w:tcPr>
            <w:tcW w:w="1980" w:type="dxa"/>
          </w:tcPr>
          <w:p w14:paraId="52ABD46C" w14:textId="77777777" w:rsidR="00E964B0" w:rsidRDefault="00E964B0" w:rsidP="00E821FE">
            <w:pPr>
              <w:ind w:left="0"/>
              <w:rPr>
                <w:szCs w:val="24"/>
              </w:rPr>
            </w:pPr>
            <w:r>
              <w:rPr>
                <w:szCs w:val="24"/>
              </w:rPr>
              <w:t>PAYMENT_ORG_ID</w:t>
            </w:r>
          </w:p>
        </w:tc>
        <w:tc>
          <w:tcPr>
            <w:tcW w:w="1417" w:type="dxa"/>
          </w:tcPr>
          <w:p w14:paraId="25010F53" w14:textId="77777777" w:rsidR="00E964B0" w:rsidRDefault="00E964B0" w:rsidP="00E821FE">
            <w:pPr>
              <w:ind w:left="0"/>
            </w:pPr>
            <w:r>
              <w:t xml:space="preserve">String </w:t>
            </w:r>
          </w:p>
          <w:p w14:paraId="34B59FB2" w14:textId="77777777" w:rsidR="00E964B0" w:rsidRDefault="00E964B0" w:rsidP="00E821FE">
            <w:pPr>
              <w:ind w:left="0"/>
            </w:pPr>
            <w:r>
              <w:t>CL</w:t>
            </w:r>
          </w:p>
        </w:tc>
        <w:tc>
          <w:tcPr>
            <w:tcW w:w="630" w:type="dxa"/>
          </w:tcPr>
          <w:p w14:paraId="36BC4083" w14:textId="77777777" w:rsidR="00E964B0" w:rsidRDefault="00E964B0" w:rsidP="00E821FE">
            <w:pPr>
              <w:pStyle w:val="Sothutu-1so"/>
              <w:spacing w:before="120" w:after="120" w:line="276" w:lineRule="auto"/>
              <w:jc w:val="left"/>
              <w:rPr>
                <w:szCs w:val="24"/>
              </w:rPr>
            </w:pPr>
            <w:r>
              <w:rPr>
                <w:szCs w:val="24"/>
              </w:rPr>
              <w:t>100</w:t>
            </w:r>
          </w:p>
        </w:tc>
        <w:tc>
          <w:tcPr>
            <w:tcW w:w="540" w:type="dxa"/>
          </w:tcPr>
          <w:p w14:paraId="6F03BB0D"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7D2BDD47"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6D4DAD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6F0580B6" w14:textId="77777777" w:rsidR="00433E1C" w:rsidRDefault="00433E1C" w:rsidP="00E821FE">
            <w:pPr>
              <w:pStyle w:val="Sothutu-1so"/>
              <w:spacing w:before="120" w:after="120" w:line="276" w:lineRule="auto"/>
              <w:rPr>
                <w:szCs w:val="24"/>
              </w:rPr>
            </w:pPr>
            <w:r>
              <w:rPr>
                <w:szCs w:val="24"/>
              </w:rPr>
              <w:t>Mặc định = đơn vị của chứng từ</w:t>
            </w:r>
          </w:p>
          <w:p w14:paraId="7EDD23AD" w14:textId="7014F4F0" w:rsidR="00E964B0" w:rsidRDefault="00E964B0" w:rsidP="00E821FE">
            <w:pPr>
              <w:pStyle w:val="Sothutu-1so"/>
              <w:spacing w:before="120" w:after="120" w:line="276" w:lineRule="auto"/>
              <w:rPr>
                <w:szCs w:val="24"/>
              </w:rPr>
            </w:pPr>
            <w:r>
              <w:rPr>
                <w:szCs w:val="24"/>
              </w:rPr>
              <w:t>Lọc all danh mục đơn vị</w:t>
            </w:r>
          </w:p>
        </w:tc>
      </w:tr>
      <w:tr w:rsidR="00E964B0" w:rsidRPr="000039A0" w14:paraId="508C4066" w14:textId="77777777" w:rsidTr="00AA0568">
        <w:trPr>
          <w:cantSplit/>
          <w:trHeight w:val="827"/>
        </w:trPr>
        <w:tc>
          <w:tcPr>
            <w:tcW w:w="1800" w:type="dxa"/>
          </w:tcPr>
          <w:p w14:paraId="3BCCAD67" w14:textId="77777777" w:rsidR="00E964B0" w:rsidRPr="00195774" w:rsidRDefault="00E964B0" w:rsidP="00E821FE">
            <w:pPr>
              <w:ind w:left="0"/>
            </w:pPr>
            <w:r w:rsidRPr="00195774">
              <w:t>Người yêu cầu</w:t>
            </w:r>
          </w:p>
        </w:tc>
        <w:tc>
          <w:tcPr>
            <w:tcW w:w="1980" w:type="dxa"/>
          </w:tcPr>
          <w:p w14:paraId="36251CCA" w14:textId="77777777" w:rsidR="00E964B0" w:rsidRPr="00195774" w:rsidRDefault="00E964B0" w:rsidP="00E821FE">
            <w:pPr>
              <w:ind w:left="0"/>
            </w:pPr>
            <w:r w:rsidRPr="00195774">
              <w:rPr>
                <w:szCs w:val="24"/>
              </w:rPr>
              <w:t>Requester_ID</w:t>
            </w:r>
          </w:p>
        </w:tc>
        <w:tc>
          <w:tcPr>
            <w:tcW w:w="1417" w:type="dxa"/>
          </w:tcPr>
          <w:p w14:paraId="48CE3917" w14:textId="77777777" w:rsidR="00E964B0" w:rsidRPr="00195774" w:rsidRDefault="00E964B0" w:rsidP="00E821FE">
            <w:pPr>
              <w:ind w:left="0"/>
            </w:pPr>
            <w:r w:rsidRPr="00195774">
              <w:t>String</w:t>
            </w:r>
          </w:p>
          <w:p w14:paraId="2A70FAAD" w14:textId="77777777" w:rsidR="00E964B0" w:rsidRPr="00195774" w:rsidRDefault="00E964B0" w:rsidP="00E821FE">
            <w:pPr>
              <w:ind w:left="0"/>
            </w:pPr>
            <w:r w:rsidRPr="00195774">
              <w:t>CL</w:t>
            </w:r>
          </w:p>
        </w:tc>
        <w:tc>
          <w:tcPr>
            <w:tcW w:w="630" w:type="dxa"/>
          </w:tcPr>
          <w:p w14:paraId="4B4D9816" w14:textId="77777777" w:rsidR="00E964B0" w:rsidRPr="00195774" w:rsidRDefault="00E964B0" w:rsidP="00E821FE">
            <w:pPr>
              <w:pStyle w:val="Sothutu-1so"/>
              <w:spacing w:before="120" w:after="120" w:line="276" w:lineRule="auto"/>
              <w:jc w:val="left"/>
              <w:rPr>
                <w:szCs w:val="24"/>
              </w:rPr>
            </w:pPr>
            <w:r w:rsidRPr="00195774">
              <w:rPr>
                <w:szCs w:val="24"/>
              </w:rPr>
              <w:t>50</w:t>
            </w:r>
          </w:p>
        </w:tc>
        <w:tc>
          <w:tcPr>
            <w:tcW w:w="540" w:type="dxa"/>
          </w:tcPr>
          <w:p w14:paraId="7AD06AA4" w14:textId="77777777" w:rsidR="00E964B0" w:rsidRPr="00195774" w:rsidRDefault="00E964B0" w:rsidP="00E821FE">
            <w:pPr>
              <w:pStyle w:val="Sothutu-1so"/>
              <w:spacing w:before="120" w:after="120" w:line="276" w:lineRule="auto"/>
              <w:jc w:val="left"/>
              <w:rPr>
                <w:szCs w:val="24"/>
              </w:rPr>
            </w:pPr>
            <w:r w:rsidRPr="00195774">
              <w:rPr>
                <w:szCs w:val="24"/>
              </w:rPr>
              <w:t>N</w:t>
            </w:r>
          </w:p>
        </w:tc>
        <w:tc>
          <w:tcPr>
            <w:tcW w:w="450" w:type="dxa"/>
          </w:tcPr>
          <w:p w14:paraId="28980FF0" w14:textId="797410D3" w:rsidR="00E964B0" w:rsidRPr="00195774" w:rsidRDefault="00396ACD" w:rsidP="00E821FE">
            <w:pPr>
              <w:pStyle w:val="Sothutu-1so"/>
              <w:spacing w:before="120" w:after="120" w:line="276" w:lineRule="auto"/>
              <w:jc w:val="left"/>
              <w:rPr>
                <w:szCs w:val="24"/>
              </w:rPr>
            </w:pPr>
            <w:r>
              <w:rPr>
                <w:szCs w:val="24"/>
              </w:rPr>
              <w:t>Y</w:t>
            </w:r>
          </w:p>
        </w:tc>
        <w:tc>
          <w:tcPr>
            <w:tcW w:w="540" w:type="dxa"/>
          </w:tcPr>
          <w:p w14:paraId="6CA8357D" w14:textId="77777777" w:rsidR="00E964B0" w:rsidRPr="00195774" w:rsidRDefault="00E964B0" w:rsidP="00E821FE">
            <w:pPr>
              <w:pStyle w:val="Sothutu-1so"/>
              <w:spacing w:before="120" w:after="120" w:line="276" w:lineRule="auto"/>
              <w:jc w:val="center"/>
              <w:rPr>
                <w:szCs w:val="24"/>
              </w:rPr>
            </w:pPr>
            <w:r w:rsidRPr="00195774">
              <w:rPr>
                <w:szCs w:val="24"/>
              </w:rPr>
              <w:t>Y</w:t>
            </w:r>
          </w:p>
        </w:tc>
        <w:tc>
          <w:tcPr>
            <w:tcW w:w="7380" w:type="dxa"/>
          </w:tcPr>
          <w:p w14:paraId="3307E295" w14:textId="014FA104" w:rsidR="00E964B0" w:rsidRPr="00195774" w:rsidRDefault="002915DA" w:rsidP="00E821FE">
            <w:pPr>
              <w:pStyle w:val="Sothutu-1so"/>
              <w:spacing w:before="120" w:after="120" w:line="276" w:lineRule="auto"/>
              <w:jc w:val="left"/>
              <w:rPr>
                <w:szCs w:val="24"/>
              </w:rPr>
            </w:pPr>
            <w:r w:rsidRPr="00195774">
              <w:rPr>
                <w:szCs w:val="24"/>
              </w:rPr>
              <w:t>Mặc định theo BTHTT</w:t>
            </w:r>
          </w:p>
        </w:tc>
      </w:tr>
      <w:tr w:rsidR="00E964B0" w14:paraId="211BF14E" w14:textId="77777777" w:rsidTr="00AA0568">
        <w:trPr>
          <w:cantSplit/>
          <w:trHeight w:val="827"/>
        </w:trPr>
        <w:tc>
          <w:tcPr>
            <w:tcW w:w="1800" w:type="dxa"/>
          </w:tcPr>
          <w:p w14:paraId="2F8F73D4" w14:textId="77777777" w:rsidR="00E964B0" w:rsidRDefault="00E964B0" w:rsidP="00E821FE">
            <w:pPr>
              <w:ind w:left="0"/>
            </w:pPr>
            <w:r>
              <w:rPr>
                <w:szCs w:val="24"/>
              </w:rPr>
              <w:t>Số chứng từ</w:t>
            </w:r>
          </w:p>
        </w:tc>
        <w:tc>
          <w:tcPr>
            <w:tcW w:w="1980" w:type="dxa"/>
          </w:tcPr>
          <w:p w14:paraId="2D5B5FA3" w14:textId="77777777" w:rsidR="00E964B0" w:rsidRDefault="00E964B0" w:rsidP="00E821FE">
            <w:pPr>
              <w:ind w:left="0"/>
            </w:pPr>
            <w:r>
              <w:rPr>
                <w:szCs w:val="24"/>
              </w:rPr>
              <w:t>Document_No</w:t>
            </w:r>
          </w:p>
        </w:tc>
        <w:tc>
          <w:tcPr>
            <w:tcW w:w="1417" w:type="dxa"/>
          </w:tcPr>
          <w:p w14:paraId="2570BEF7" w14:textId="77777777" w:rsidR="00E964B0" w:rsidRDefault="00E964B0" w:rsidP="00E821FE">
            <w:pPr>
              <w:ind w:left="0"/>
            </w:pPr>
            <w:r>
              <w:t>String</w:t>
            </w:r>
          </w:p>
          <w:p w14:paraId="715ADFE5" w14:textId="77777777" w:rsidR="00E964B0" w:rsidRDefault="00E964B0" w:rsidP="00E821FE">
            <w:pPr>
              <w:ind w:left="0"/>
            </w:pPr>
            <w:r>
              <w:t>Text Box</w:t>
            </w:r>
          </w:p>
        </w:tc>
        <w:tc>
          <w:tcPr>
            <w:tcW w:w="630" w:type="dxa"/>
          </w:tcPr>
          <w:p w14:paraId="464C500C"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78A7BFF0"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567B4363"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1D507B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4955CF4" w14:textId="3C524008" w:rsidR="00E964B0" w:rsidRDefault="002915DA" w:rsidP="00E821FE">
            <w:pPr>
              <w:pStyle w:val="Sothutu-1so"/>
              <w:spacing w:before="120" w:after="120" w:line="276" w:lineRule="auto"/>
              <w:jc w:val="left"/>
              <w:rPr>
                <w:szCs w:val="24"/>
              </w:rPr>
            </w:pPr>
            <w:r>
              <w:rPr>
                <w:szCs w:val="24"/>
              </w:rPr>
              <w:t>Tự sinh theo quy tắc</w:t>
            </w:r>
          </w:p>
        </w:tc>
      </w:tr>
      <w:tr w:rsidR="00E964B0" w14:paraId="195748F6" w14:textId="77777777" w:rsidTr="00AA0568">
        <w:trPr>
          <w:cantSplit/>
          <w:trHeight w:val="827"/>
        </w:trPr>
        <w:tc>
          <w:tcPr>
            <w:tcW w:w="1800" w:type="dxa"/>
          </w:tcPr>
          <w:p w14:paraId="48051022" w14:textId="77777777" w:rsidR="00E964B0" w:rsidRDefault="00E964B0" w:rsidP="00E821FE">
            <w:pPr>
              <w:ind w:left="0"/>
              <w:rPr>
                <w:szCs w:val="24"/>
              </w:rPr>
            </w:pPr>
            <w:r>
              <w:rPr>
                <w:szCs w:val="24"/>
              </w:rPr>
              <w:t>Ngày chứng từ</w:t>
            </w:r>
          </w:p>
        </w:tc>
        <w:tc>
          <w:tcPr>
            <w:tcW w:w="1980" w:type="dxa"/>
          </w:tcPr>
          <w:p w14:paraId="0548B72E" w14:textId="77777777" w:rsidR="00E964B0" w:rsidRDefault="00E964B0" w:rsidP="00E821FE">
            <w:pPr>
              <w:ind w:left="0"/>
              <w:rPr>
                <w:szCs w:val="24"/>
              </w:rPr>
            </w:pPr>
            <w:r>
              <w:rPr>
                <w:szCs w:val="24"/>
              </w:rPr>
              <w:t>Trans_Date</w:t>
            </w:r>
          </w:p>
        </w:tc>
        <w:tc>
          <w:tcPr>
            <w:tcW w:w="1417" w:type="dxa"/>
          </w:tcPr>
          <w:p w14:paraId="51A8167C" w14:textId="77777777" w:rsidR="00E964B0" w:rsidRDefault="00E964B0" w:rsidP="00E821FE">
            <w:pPr>
              <w:ind w:left="0"/>
            </w:pPr>
            <w:r>
              <w:t>Date</w:t>
            </w:r>
          </w:p>
          <w:p w14:paraId="3873646B" w14:textId="77777777" w:rsidR="00E964B0" w:rsidRDefault="00E964B0" w:rsidP="00E821FE">
            <w:pPr>
              <w:ind w:left="0"/>
            </w:pPr>
            <w:r>
              <w:t>Calendar</w:t>
            </w:r>
          </w:p>
        </w:tc>
        <w:tc>
          <w:tcPr>
            <w:tcW w:w="630" w:type="dxa"/>
          </w:tcPr>
          <w:p w14:paraId="3DE040C0" w14:textId="77777777" w:rsidR="00E964B0" w:rsidRDefault="00E964B0" w:rsidP="00E821FE">
            <w:pPr>
              <w:pStyle w:val="Sothutu-1so"/>
              <w:spacing w:before="120" w:after="120" w:line="276" w:lineRule="auto"/>
              <w:jc w:val="left"/>
              <w:rPr>
                <w:szCs w:val="24"/>
              </w:rPr>
            </w:pPr>
          </w:p>
        </w:tc>
        <w:tc>
          <w:tcPr>
            <w:tcW w:w="540" w:type="dxa"/>
          </w:tcPr>
          <w:p w14:paraId="5F20E475"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0BE94D20"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040785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454EEBB" w14:textId="28C7CC5B" w:rsidR="00E964B0" w:rsidRDefault="002915DA" w:rsidP="00E821FE">
            <w:pPr>
              <w:pStyle w:val="Sothutu-1so"/>
              <w:spacing w:before="120" w:after="120" w:line="276" w:lineRule="auto"/>
              <w:rPr>
                <w:szCs w:val="24"/>
              </w:rPr>
            </w:pPr>
            <w:r>
              <w:rPr>
                <w:szCs w:val="24"/>
              </w:rPr>
              <w:t>Mặc định ngày chứng từ của BTHTT</w:t>
            </w:r>
          </w:p>
        </w:tc>
      </w:tr>
      <w:tr w:rsidR="00E964B0" w14:paraId="7023F6FF" w14:textId="77777777" w:rsidTr="00AA0568">
        <w:trPr>
          <w:cantSplit/>
          <w:trHeight w:val="827"/>
        </w:trPr>
        <w:tc>
          <w:tcPr>
            <w:tcW w:w="1800" w:type="dxa"/>
          </w:tcPr>
          <w:p w14:paraId="4496D4B7" w14:textId="77777777" w:rsidR="00E964B0" w:rsidRDefault="00E964B0" w:rsidP="00E821FE">
            <w:pPr>
              <w:ind w:left="0"/>
              <w:rPr>
                <w:szCs w:val="24"/>
              </w:rPr>
            </w:pPr>
            <w:r>
              <w:rPr>
                <w:szCs w:val="24"/>
              </w:rPr>
              <w:t>Số gom</w:t>
            </w:r>
          </w:p>
        </w:tc>
        <w:tc>
          <w:tcPr>
            <w:tcW w:w="1980" w:type="dxa"/>
          </w:tcPr>
          <w:p w14:paraId="696B5807" w14:textId="77777777" w:rsidR="00E964B0" w:rsidRDefault="00E964B0" w:rsidP="00E821FE">
            <w:pPr>
              <w:ind w:left="0"/>
              <w:rPr>
                <w:szCs w:val="24"/>
              </w:rPr>
            </w:pPr>
            <w:r w:rsidRPr="00DB17CB">
              <w:rPr>
                <w:szCs w:val="24"/>
              </w:rPr>
              <w:t>GROUP_NO</w:t>
            </w:r>
          </w:p>
        </w:tc>
        <w:tc>
          <w:tcPr>
            <w:tcW w:w="1417" w:type="dxa"/>
          </w:tcPr>
          <w:p w14:paraId="561D05CB" w14:textId="77777777" w:rsidR="00E964B0" w:rsidRDefault="00E964B0" w:rsidP="00E821FE">
            <w:pPr>
              <w:ind w:left="0"/>
            </w:pPr>
            <w:r>
              <w:t>String</w:t>
            </w:r>
          </w:p>
          <w:p w14:paraId="32742340" w14:textId="77777777" w:rsidR="00E964B0" w:rsidRDefault="00E964B0" w:rsidP="00E821FE">
            <w:pPr>
              <w:ind w:left="0"/>
            </w:pPr>
            <w:r>
              <w:t>Text Box</w:t>
            </w:r>
          </w:p>
        </w:tc>
        <w:tc>
          <w:tcPr>
            <w:tcW w:w="630" w:type="dxa"/>
          </w:tcPr>
          <w:p w14:paraId="2C79144F"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3C0CEE2B"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5719CECC"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41F4686"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0EE13110" w14:textId="77777777" w:rsidR="00E964B0" w:rsidRDefault="00E964B0" w:rsidP="00E821FE">
            <w:pPr>
              <w:pStyle w:val="Sothutu-1so"/>
              <w:spacing w:before="120" w:after="120" w:line="276" w:lineRule="auto"/>
              <w:rPr>
                <w:szCs w:val="24"/>
              </w:rPr>
            </w:pPr>
          </w:p>
        </w:tc>
      </w:tr>
      <w:tr w:rsidR="00E964B0" w14:paraId="5248BBA2" w14:textId="77777777" w:rsidTr="00AA0568">
        <w:trPr>
          <w:cantSplit/>
          <w:trHeight w:val="827"/>
        </w:trPr>
        <w:tc>
          <w:tcPr>
            <w:tcW w:w="1800" w:type="dxa"/>
          </w:tcPr>
          <w:p w14:paraId="2EC779B7" w14:textId="77777777" w:rsidR="00E964B0" w:rsidRDefault="00E964B0" w:rsidP="00E821FE">
            <w:pPr>
              <w:ind w:left="0"/>
              <w:rPr>
                <w:szCs w:val="24"/>
              </w:rPr>
            </w:pPr>
            <w:r>
              <w:rPr>
                <w:szCs w:val="24"/>
              </w:rPr>
              <w:t>Chuyển theo kho bạc</w:t>
            </w:r>
          </w:p>
        </w:tc>
        <w:tc>
          <w:tcPr>
            <w:tcW w:w="1980" w:type="dxa"/>
          </w:tcPr>
          <w:p w14:paraId="35953CAB" w14:textId="77777777" w:rsidR="00E964B0" w:rsidRDefault="00E964B0" w:rsidP="00E821FE">
            <w:pPr>
              <w:ind w:left="0"/>
              <w:rPr>
                <w:szCs w:val="24"/>
              </w:rPr>
            </w:pPr>
            <w:r w:rsidRPr="00DB17CB">
              <w:rPr>
                <w:szCs w:val="24"/>
              </w:rPr>
              <w:t>Is_State_Treasury</w:t>
            </w:r>
          </w:p>
        </w:tc>
        <w:tc>
          <w:tcPr>
            <w:tcW w:w="1417" w:type="dxa"/>
          </w:tcPr>
          <w:p w14:paraId="39454822" w14:textId="77777777" w:rsidR="00E964B0" w:rsidRDefault="00E964B0" w:rsidP="00E821FE">
            <w:pPr>
              <w:ind w:left="0"/>
            </w:pPr>
            <w:r>
              <w:t>Boolean</w:t>
            </w:r>
          </w:p>
          <w:p w14:paraId="31ED1C4A" w14:textId="77777777" w:rsidR="00E964B0" w:rsidRDefault="00E964B0" w:rsidP="00E821FE">
            <w:pPr>
              <w:ind w:left="0"/>
            </w:pPr>
            <w:r>
              <w:t>Check box</w:t>
            </w:r>
          </w:p>
        </w:tc>
        <w:tc>
          <w:tcPr>
            <w:tcW w:w="630" w:type="dxa"/>
          </w:tcPr>
          <w:p w14:paraId="706317D9" w14:textId="77777777" w:rsidR="00E964B0" w:rsidRDefault="00E964B0" w:rsidP="00E821FE">
            <w:pPr>
              <w:pStyle w:val="Sothutu-1so"/>
              <w:spacing w:before="120" w:after="120" w:line="276" w:lineRule="auto"/>
              <w:jc w:val="left"/>
              <w:rPr>
                <w:szCs w:val="24"/>
              </w:rPr>
            </w:pPr>
          </w:p>
        </w:tc>
        <w:tc>
          <w:tcPr>
            <w:tcW w:w="540" w:type="dxa"/>
          </w:tcPr>
          <w:p w14:paraId="2496DF49"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B00CC4F"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78AAD5E7"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4CDCEBA3" w14:textId="3CEADDF2" w:rsidR="00E964B0" w:rsidRPr="00DB17CB" w:rsidRDefault="00E964B0" w:rsidP="00E821FE">
            <w:pPr>
              <w:pStyle w:val="Sothutu-1so"/>
              <w:spacing w:before="120" w:after="120" w:line="276" w:lineRule="auto"/>
              <w:rPr>
                <w:szCs w:val="24"/>
              </w:rPr>
            </w:pPr>
          </w:p>
        </w:tc>
      </w:tr>
      <w:tr w:rsidR="00E964B0" w14:paraId="0E891542" w14:textId="77777777" w:rsidTr="00AA0568">
        <w:trPr>
          <w:cantSplit/>
          <w:trHeight w:val="827"/>
        </w:trPr>
        <w:tc>
          <w:tcPr>
            <w:tcW w:w="1800" w:type="dxa"/>
          </w:tcPr>
          <w:p w14:paraId="4B531383" w14:textId="77777777" w:rsidR="00E964B0" w:rsidRDefault="00E964B0" w:rsidP="00E821FE">
            <w:pPr>
              <w:ind w:left="0"/>
              <w:rPr>
                <w:szCs w:val="24"/>
              </w:rPr>
            </w:pPr>
            <w:r>
              <w:rPr>
                <w:szCs w:val="24"/>
              </w:rPr>
              <w:t>Nội dung</w:t>
            </w:r>
          </w:p>
        </w:tc>
        <w:tc>
          <w:tcPr>
            <w:tcW w:w="1980" w:type="dxa"/>
          </w:tcPr>
          <w:p w14:paraId="4D206460" w14:textId="77777777" w:rsidR="00E964B0" w:rsidRDefault="00E964B0" w:rsidP="00E821FE">
            <w:pPr>
              <w:ind w:left="0"/>
              <w:rPr>
                <w:szCs w:val="24"/>
              </w:rPr>
            </w:pPr>
            <w:r>
              <w:rPr>
                <w:szCs w:val="24"/>
              </w:rPr>
              <w:t>Description</w:t>
            </w:r>
          </w:p>
        </w:tc>
        <w:tc>
          <w:tcPr>
            <w:tcW w:w="1417" w:type="dxa"/>
          </w:tcPr>
          <w:p w14:paraId="6EB7A445" w14:textId="77777777" w:rsidR="00E964B0" w:rsidRDefault="00E964B0" w:rsidP="00E821FE">
            <w:pPr>
              <w:ind w:left="0"/>
            </w:pPr>
            <w:r>
              <w:t>String</w:t>
            </w:r>
          </w:p>
          <w:p w14:paraId="1625CC67" w14:textId="77777777" w:rsidR="00E964B0" w:rsidRDefault="00E964B0" w:rsidP="00E821FE">
            <w:pPr>
              <w:ind w:left="0"/>
            </w:pPr>
            <w:r>
              <w:t>Text Box</w:t>
            </w:r>
          </w:p>
        </w:tc>
        <w:tc>
          <w:tcPr>
            <w:tcW w:w="630" w:type="dxa"/>
          </w:tcPr>
          <w:p w14:paraId="431F3D18" w14:textId="77777777" w:rsidR="00E964B0" w:rsidRDefault="00E964B0" w:rsidP="00E821FE">
            <w:pPr>
              <w:pStyle w:val="Sothutu-1so"/>
              <w:spacing w:before="120" w:after="120" w:line="276" w:lineRule="auto"/>
              <w:jc w:val="left"/>
              <w:rPr>
                <w:szCs w:val="24"/>
              </w:rPr>
            </w:pPr>
            <w:r>
              <w:rPr>
                <w:szCs w:val="24"/>
              </w:rPr>
              <w:t>250</w:t>
            </w:r>
          </w:p>
        </w:tc>
        <w:tc>
          <w:tcPr>
            <w:tcW w:w="540" w:type="dxa"/>
          </w:tcPr>
          <w:p w14:paraId="2077ABF8"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2A0D124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283D93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73099CD" w14:textId="77777777" w:rsidR="00E964B0" w:rsidRDefault="00E964B0" w:rsidP="00E821FE">
            <w:pPr>
              <w:pStyle w:val="Sothutu-1so"/>
              <w:spacing w:before="120" w:after="120" w:line="276" w:lineRule="auto"/>
              <w:rPr>
                <w:szCs w:val="24"/>
              </w:rPr>
            </w:pPr>
          </w:p>
        </w:tc>
      </w:tr>
      <w:tr w:rsidR="00E964B0" w14:paraId="1035D5C6" w14:textId="77777777" w:rsidTr="00AA0568">
        <w:trPr>
          <w:cantSplit/>
          <w:trHeight w:val="827"/>
        </w:trPr>
        <w:tc>
          <w:tcPr>
            <w:tcW w:w="1800" w:type="dxa"/>
          </w:tcPr>
          <w:p w14:paraId="3C0138E7" w14:textId="77777777" w:rsidR="00E964B0" w:rsidRDefault="00E964B0" w:rsidP="00E821FE">
            <w:pPr>
              <w:ind w:left="0"/>
              <w:rPr>
                <w:szCs w:val="24"/>
              </w:rPr>
            </w:pPr>
            <w:r>
              <w:rPr>
                <w:szCs w:val="24"/>
              </w:rPr>
              <w:t>Hình thức chi trả</w:t>
            </w:r>
          </w:p>
        </w:tc>
        <w:tc>
          <w:tcPr>
            <w:tcW w:w="1980" w:type="dxa"/>
          </w:tcPr>
          <w:p w14:paraId="15F0CB0A" w14:textId="77777777" w:rsidR="00E964B0" w:rsidRDefault="00E964B0" w:rsidP="00E821FE">
            <w:pPr>
              <w:ind w:left="0"/>
              <w:rPr>
                <w:szCs w:val="24"/>
              </w:rPr>
            </w:pPr>
            <w:r>
              <w:rPr>
                <w:szCs w:val="24"/>
              </w:rPr>
              <w:t>Payment_method</w:t>
            </w:r>
          </w:p>
        </w:tc>
        <w:tc>
          <w:tcPr>
            <w:tcW w:w="1417" w:type="dxa"/>
          </w:tcPr>
          <w:p w14:paraId="51A9FF4C" w14:textId="77777777" w:rsidR="00E964B0" w:rsidRDefault="00E964B0" w:rsidP="00E821FE">
            <w:pPr>
              <w:ind w:left="0"/>
            </w:pPr>
            <w:r>
              <w:t>String</w:t>
            </w:r>
          </w:p>
          <w:p w14:paraId="01B3D716" w14:textId="77777777" w:rsidR="00E964B0" w:rsidRDefault="00E964B0" w:rsidP="00E821FE">
            <w:pPr>
              <w:ind w:left="0"/>
            </w:pPr>
            <w:r>
              <w:t>CL</w:t>
            </w:r>
          </w:p>
          <w:p w14:paraId="6B4F1D9D" w14:textId="77777777" w:rsidR="00E964B0" w:rsidRDefault="00E964B0" w:rsidP="00E821FE">
            <w:pPr>
              <w:ind w:left="0"/>
            </w:pPr>
            <w:r>
              <w:t>AC</w:t>
            </w:r>
          </w:p>
        </w:tc>
        <w:tc>
          <w:tcPr>
            <w:tcW w:w="630" w:type="dxa"/>
          </w:tcPr>
          <w:p w14:paraId="552FF9D6"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C906394"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3A4900A1"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DA9EE7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18ED95E" w14:textId="4A41631D" w:rsidR="00E964B0" w:rsidRDefault="00E964B0" w:rsidP="00E821FE">
            <w:pPr>
              <w:pStyle w:val="Sothutu-1so"/>
              <w:spacing w:before="120" w:after="120" w:line="276" w:lineRule="auto"/>
              <w:rPr>
                <w:szCs w:val="24"/>
              </w:rPr>
            </w:pPr>
          </w:p>
        </w:tc>
      </w:tr>
      <w:tr w:rsidR="00E964B0" w:rsidRPr="000146A2" w14:paraId="34D26285" w14:textId="77777777" w:rsidTr="00AA0568">
        <w:trPr>
          <w:cantSplit/>
          <w:trHeight w:val="827"/>
        </w:trPr>
        <w:tc>
          <w:tcPr>
            <w:tcW w:w="1800" w:type="dxa"/>
          </w:tcPr>
          <w:p w14:paraId="7C56D2AF" w14:textId="77777777" w:rsidR="00E964B0" w:rsidRDefault="00E964B0" w:rsidP="00E821FE">
            <w:pPr>
              <w:ind w:left="0"/>
              <w:rPr>
                <w:szCs w:val="24"/>
              </w:rPr>
            </w:pPr>
            <w:r>
              <w:rPr>
                <w:szCs w:val="24"/>
              </w:rPr>
              <w:t>Yếu tố chi phí</w:t>
            </w:r>
          </w:p>
        </w:tc>
        <w:tc>
          <w:tcPr>
            <w:tcW w:w="1980" w:type="dxa"/>
          </w:tcPr>
          <w:p w14:paraId="29DD87E6" w14:textId="77777777" w:rsidR="00E964B0" w:rsidRDefault="00E964B0" w:rsidP="00E821FE">
            <w:pPr>
              <w:ind w:left="0"/>
              <w:rPr>
                <w:szCs w:val="24"/>
              </w:rPr>
            </w:pPr>
          </w:p>
        </w:tc>
        <w:tc>
          <w:tcPr>
            <w:tcW w:w="1417" w:type="dxa"/>
          </w:tcPr>
          <w:p w14:paraId="32B35401" w14:textId="77777777" w:rsidR="00E964B0" w:rsidRDefault="00E964B0" w:rsidP="00E821FE">
            <w:pPr>
              <w:ind w:left="0"/>
            </w:pPr>
            <w:r>
              <w:t>String</w:t>
            </w:r>
          </w:p>
          <w:p w14:paraId="24AA6EDA" w14:textId="77777777" w:rsidR="00E964B0" w:rsidRDefault="00E964B0" w:rsidP="00E821FE">
            <w:pPr>
              <w:ind w:left="0"/>
            </w:pPr>
            <w:r>
              <w:t>SL</w:t>
            </w:r>
          </w:p>
          <w:p w14:paraId="396B556C" w14:textId="77777777" w:rsidR="00E964B0" w:rsidRDefault="00E964B0" w:rsidP="00E821FE">
            <w:pPr>
              <w:ind w:left="0"/>
            </w:pPr>
            <w:r>
              <w:t>Popup</w:t>
            </w:r>
          </w:p>
        </w:tc>
        <w:tc>
          <w:tcPr>
            <w:tcW w:w="630" w:type="dxa"/>
          </w:tcPr>
          <w:p w14:paraId="65B8DADC" w14:textId="77777777" w:rsidR="00E964B0" w:rsidRDefault="00E964B0" w:rsidP="00E821FE">
            <w:pPr>
              <w:pStyle w:val="Sothutu-1so"/>
              <w:spacing w:before="120" w:after="120" w:line="276" w:lineRule="auto"/>
              <w:jc w:val="left"/>
              <w:rPr>
                <w:szCs w:val="24"/>
              </w:rPr>
            </w:pPr>
          </w:p>
        </w:tc>
        <w:tc>
          <w:tcPr>
            <w:tcW w:w="540" w:type="dxa"/>
          </w:tcPr>
          <w:p w14:paraId="7FB126D3"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A2B64F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7DCE0CF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64D4050B" w14:textId="6BE313A5" w:rsidR="00E964B0" w:rsidRPr="000146A2" w:rsidRDefault="00E964B0" w:rsidP="00E821FE">
            <w:pPr>
              <w:pStyle w:val="Sothutu-1so"/>
              <w:spacing w:before="120" w:after="120" w:line="276" w:lineRule="auto"/>
              <w:rPr>
                <w:szCs w:val="24"/>
              </w:rPr>
            </w:pPr>
          </w:p>
        </w:tc>
      </w:tr>
      <w:tr w:rsidR="00E964B0" w:rsidRPr="001E5A81" w14:paraId="3B37A118" w14:textId="77777777" w:rsidTr="00AA0568">
        <w:trPr>
          <w:cantSplit/>
          <w:trHeight w:val="827"/>
        </w:trPr>
        <w:tc>
          <w:tcPr>
            <w:tcW w:w="14737" w:type="dxa"/>
            <w:gridSpan w:val="8"/>
          </w:tcPr>
          <w:p w14:paraId="061A54E6" w14:textId="77777777" w:rsidR="00E964B0" w:rsidRPr="001E5A81" w:rsidRDefault="00E964B0" w:rsidP="00E821FE">
            <w:pPr>
              <w:pStyle w:val="Sothutu-1so"/>
              <w:spacing w:before="120" w:after="120" w:line="276" w:lineRule="auto"/>
              <w:rPr>
                <w:b/>
                <w:szCs w:val="24"/>
              </w:rPr>
            </w:pPr>
            <w:r w:rsidRPr="001E5A81">
              <w:rPr>
                <w:b/>
                <w:szCs w:val="24"/>
              </w:rPr>
              <w:lastRenderedPageBreak/>
              <w:t>Group: Thông tin số tiền</w:t>
            </w:r>
          </w:p>
        </w:tc>
      </w:tr>
      <w:tr w:rsidR="00E964B0" w:rsidRPr="004C531E" w14:paraId="26C979DE" w14:textId="77777777" w:rsidTr="00AA0568">
        <w:trPr>
          <w:cantSplit/>
          <w:trHeight w:val="827"/>
        </w:trPr>
        <w:tc>
          <w:tcPr>
            <w:tcW w:w="1800" w:type="dxa"/>
          </w:tcPr>
          <w:p w14:paraId="602BEFA2" w14:textId="77777777" w:rsidR="00E964B0" w:rsidRDefault="00E964B0" w:rsidP="00E821FE">
            <w:pPr>
              <w:ind w:left="0"/>
              <w:rPr>
                <w:szCs w:val="24"/>
              </w:rPr>
            </w:pPr>
            <w:r>
              <w:rPr>
                <w:szCs w:val="24"/>
              </w:rPr>
              <w:t xml:space="preserve">Tiền tệ </w:t>
            </w:r>
          </w:p>
        </w:tc>
        <w:tc>
          <w:tcPr>
            <w:tcW w:w="1980" w:type="dxa"/>
          </w:tcPr>
          <w:p w14:paraId="1094F27F" w14:textId="77777777" w:rsidR="00E964B0" w:rsidRDefault="00E964B0" w:rsidP="00E821FE">
            <w:pPr>
              <w:ind w:left="0"/>
              <w:rPr>
                <w:szCs w:val="24"/>
              </w:rPr>
            </w:pPr>
            <w:r>
              <w:rPr>
                <w:szCs w:val="24"/>
              </w:rPr>
              <w:t>C_CURRENCY_ID</w:t>
            </w:r>
          </w:p>
        </w:tc>
        <w:tc>
          <w:tcPr>
            <w:tcW w:w="1417" w:type="dxa"/>
          </w:tcPr>
          <w:p w14:paraId="3D27A10B" w14:textId="77777777" w:rsidR="00E964B0" w:rsidRDefault="00E964B0" w:rsidP="00E821FE">
            <w:pPr>
              <w:ind w:left="0"/>
            </w:pPr>
            <w:r>
              <w:t>String</w:t>
            </w:r>
          </w:p>
          <w:p w14:paraId="3459F199" w14:textId="77777777" w:rsidR="00E964B0" w:rsidRDefault="00E964B0" w:rsidP="00E821FE">
            <w:pPr>
              <w:ind w:left="0"/>
            </w:pPr>
            <w:r>
              <w:t>CL</w:t>
            </w:r>
          </w:p>
          <w:p w14:paraId="799642CF" w14:textId="77777777" w:rsidR="00E964B0" w:rsidRDefault="00E964B0" w:rsidP="00E821FE">
            <w:pPr>
              <w:ind w:left="0"/>
            </w:pPr>
            <w:r>
              <w:t>AC</w:t>
            </w:r>
          </w:p>
        </w:tc>
        <w:tc>
          <w:tcPr>
            <w:tcW w:w="630" w:type="dxa"/>
          </w:tcPr>
          <w:p w14:paraId="148E034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7215D7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460A81EE"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C27650D"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E5C522E" w14:textId="10E5541F" w:rsidR="00E964B0" w:rsidRPr="004C531E" w:rsidRDefault="00E964B0" w:rsidP="00E821FE">
            <w:pPr>
              <w:pStyle w:val="Sothutu-1so"/>
              <w:spacing w:before="120" w:after="120" w:line="276" w:lineRule="auto"/>
              <w:rPr>
                <w:szCs w:val="24"/>
              </w:rPr>
            </w:pPr>
            <w:r>
              <w:rPr>
                <w:szCs w:val="24"/>
              </w:rPr>
              <w:t xml:space="preserve">Mặc định theo tiền tệ của </w:t>
            </w:r>
            <w:r w:rsidR="004F6AC7">
              <w:rPr>
                <w:szCs w:val="24"/>
              </w:rPr>
              <w:t>bảng THTT</w:t>
            </w:r>
            <w:r>
              <w:rPr>
                <w:szCs w:val="24"/>
              </w:rPr>
              <w:t>, người sử dụng có thể sửa lại</w:t>
            </w:r>
          </w:p>
        </w:tc>
      </w:tr>
      <w:tr w:rsidR="00E964B0" w:rsidRPr="004C531E" w14:paraId="6E66963B" w14:textId="77777777" w:rsidTr="00AA0568">
        <w:trPr>
          <w:cantSplit/>
          <w:trHeight w:val="827"/>
        </w:trPr>
        <w:tc>
          <w:tcPr>
            <w:tcW w:w="1800" w:type="dxa"/>
          </w:tcPr>
          <w:p w14:paraId="1A54F43F" w14:textId="77777777" w:rsidR="00E964B0" w:rsidRPr="00311EE8" w:rsidRDefault="00E964B0" w:rsidP="00E821FE">
            <w:pPr>
              <w:ind w:left="0"/>
              <w:rPr>
                <w:szCs w:val="24"/>
              </w:rPr>
            </w:pPr>
            <w:r>
              <w:rPr>
                <w:szCs w:val="24"/>
              </w:rPr>
              <w:t>Tỷ giá</w:t>
            </w:r>
          </w:p>
        </w:tc>
        <w:tc>
          <w:tcPr>
            <w:tcW w:w="1980" w:type="dxa"/>
          </w:tcPr>
          <w:p w14:paraId="482ACA03" w14:textId="77777777" w:rsidR="00E964B0" w:rsidRDefault="00E964B0" w:rsidP="00E821FE">
            <w:pPr>
              <w:ind w:left="0"/>
              <w:rPr>
                <w:szCs w:val="24"/>
              </w:rPr>
            </w:pPr>
            <w:r>
              <w:rPr>
                <w:szCs w:val="24"/>
              </w:rPr>
              <w:t>CURRENCY_RATE</w:t>
            </w:r>
          </w:p>
        </w:tc>
        <w:tc>
          <w:tcPr>
            <w:tcW w:w="1417" w:type="dxa"/>
          </w:tcPr>
          <w:p w14:paraId="2C94A69D" w14:textId="77777777" w:rsidR="00E964B0" w:rsidRDefault="00E964B0" w:rsidP="00E821FE">
            <w:pPr>
              <w:ind w:left="0"/>
            </w:pPr>
            <w:r>
              <w:t>Number</w:t>
            </w:r>
          </w:p>
        </w:tc>
        <w:tc>
          <w:tcPr>
            <w:tcW w:w="630" w:type="dxa"/>
          </w:tcPr>
          <w:p w14:paraId="5DC8A07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74C1B1E0"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5D1CFBE"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D1B7F1F"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2E88C99" w14:textId="51E8CCF3" w:rsidR="00E964B0" w:rsidRPr="004C531E" w:rsidRDefault="00E964B0" w:rsidP="00E821FE">
            <w:pPr>
              <w:pStyle w:val="Sothutu-1so"/>
              <w:spacing w:before="120" w:after="120" w:line="276" w:lineRule="auto"/>
              <w:rPr>
                <w:szCs w:val="24"/>
              </w:rPr>
            </w:pPr>
          </w:p>
        </w:tc>
      </w:tr>
      <w:tr w:rsidR="00E964B0" w:rsidRPr="004C531E" w14:paraId="13FFC6BE" w14:textId="77777777" w:rsidTr="00AA0568">
        <w:trPr>
          <w:cantSplit/>
          <w:trHeight w:val="827"/>
        </w:trPr>
        <w:tc>
          <w:tcPr>
            <w:tcW w:w="1800" w:type="dxa"/>
            <w:vAlign w:val="bottom"/>
          </w:tcPr>
          <w:p w14:paraId="709E4EAA" w14:textId="77777777" w:rsidR="00E964B0" w:rsidRDefault="00E964B0" w:rsidP="00E821FE">
            <w:pPr>
              <w:ind w:left="0"/>
              <w:rPr>
                <w:szCs w:val="24"/>
              </w:rPr>
            </w:pPr>
            <w:r w:rsidRPr="00311EE8">
              <w:rPr>
                <w:szCs w:val="24"/>
              </w:rPr>
              <w:t>Tổng tiền đề nghị</w:t>
            </w:r>
          </w:p>
        </w:tc>
        <w:tc>
          <w:tcPr>
            <w:tcW w:w="1980" w:type="dxa"/>
            <w:vAlign w:val="bottom"/>
          </w:tcPr>
          <w:p w14:paraId="043CCC11" w14:textId="77777777" w:rsidR="00E964B0" w:rsidRDefault="00E964B0" w:rsidP="00E821FE">
            <w:pPr>
              <w:ind w:left="0"/>
              <w:rPr>
                <w:szCs w:val="24"/>
              </w:rPr>
            </w:pPr>
            <w:r w:rsidRPr="00311EE8">
              <w:rPr>
                <w:szCs w:val="24"/>
              </w:rPr>
              <w:t>REQUEST_AMOUNT</w:t>
            </w:r>
          </w:p>
        </w:tc>
        <w:tc>
          <w:tcPr>
            <w:tcW w:w="1417" w:type="dxa"/>
          </w:tcPr>
          <w:p w14:paraId="2B6D68D7" w14:textId="77777777" w:rsidR="00E964B0" w:rsidRDefault="00E964B0" w:rsidP="00E821FE">
            <w:pPr>
              <w:ind w:left="0"/>
            </w:pPr>
            <w:r>
              <w:t>Number</w:t>
            </w:r>
          </w:p>
        </w:tc>
        <w:tc>
          <w:tcPr>
            <w:tcW w:w="630" w:type="dxa"/>
          </w:tcPr>
          <w:p w14:paraId="1F5BD095"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05D9AC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4206A18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37063FC"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59B87224" w14:textId="77777777" w:rsidR="00E964B0" w:rsidRPr="004C531E" w:rsidRDefault="00E964B0" w:rsidP="00E821F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E964B0" w14:paraId="43503CA3" w14:textId="77777777" w:rsidTr="00AA0568">
        <w:trPr>
          <w:cantSplit/>
          <w:trHeight w:val="827"/>
        </w:trPr>
        <w:tc>
          <w:tcPr>
            <w:tcW w:w="1800" w:type="dxa"/>
            <w:vAlign w:val="bottom"/>
          </w:tcPr>
          <w:p w14:paraId="56781D92" w14:textId="77777777" w:rsidR="00E964B0" w:rsidRDefault="00E964B0" w:rsidP="00E821FE">
            <w:pPr>
              <w:ind w:left="0"/>
              <w:rPr>
                <w:szCs w:val="24"/>
              </w:rPr>
            </w:pPr>
            <w:r w:rsidRPr="00311EE8">
              <w:rPr>
                <w:szCs w:val="24"/>
              </w:rPr>
              <w:t>Tổng tiền được duyệt</w:t>
            </w:r>
          </w:p>
        </w:tc>
        <w:tc>
          <w:tcPr>
            <w:tcW w:w="1980" w:type="dxa"/>
            <w:vAlign w:val="bottom"/>
          </w:tcPr>
          <w:p w14:paraId="59134CDE" w14:textId="77777777" w:rsidR="00E964B0" w:rsidRPr="00311EE8" w:rsidRDefault="00E964B0" w:rsidP="00E821FE">
            <w:pPr>
              <w:ind w:left="0"/>
              <w:rPr>
                <w:szCs w:val="24"/>
              </w:rPr>
            </w:pPr>
            <w:r w:rsidRPr="00311EE8">
              <w:rPr>
                <w:szCs w:val="24"/>
              </w:rPr>
              <w:t>APPROVED_AMOUNT</w:t>
            </w:r>
          </w:p>
        </w:tc>
        <w:tc>
          <w:tcPr>
            <w:tcW w:w="1417" w:type="dxa"/>
          </w:tcPr>
          <w:p w14:paraId="5478D0E4" w14:textId="77777777" w:rsidR="00E964B0" w:rsidRDefault="00E964B0" w:rsidP="00E821FE">
            <w:pPr>
              <w:ind w:left="0"/>
            </w:pPr>
            <w:r>
              <w:t>Number</w:t>
            </w:r>
          </w:p>
        </w:tc>
        <w:tc>
          <w:tcPr>
            <w:tcW w:w="630" w:type="dxa"/>
          </w:tcPr>
          <w:p w14:paraId="39F2986A"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ACDEF54"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396334AB"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2DE8651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77A8BC1" w14:textId="77777777" w:rsidR="00E964B0" w:rsidRDefault="00E964B0" w:rsidP="00E821FE">
            <w:pPr>
              <w:pStyle w:val="Sothutu-1so"/>
              <w:spacing w:before="120" w:after="120" w:line="276" w:lineRule="auto"/>
              <w:rPr>
                <w:szCs w:val="24"/>
              </w:rPr>
            </w:pPr>
            <w:r>
              <w:rPr>
                <w:szCs w:val="24"/>
              </w:rPr>
              <w:t xml:space="preserve">Tổng tiền được duyệt của các line chi tiết, cập nhật sau mỗi lần lưu bản ghi chi tiết </w:t>
            </w:r>
          </w:p>
        </w:tc>
      </w:tr>
      <w:tr w:rsidR="00E964B0" w:rsidRPr="00311EE8" w14:paraId="5846EA96" w14:textId="77777777" w:rsidTr="00AA0568">
        <w:trPr>
          <w:cantSplit/>
          <w:trHeight w:val="827"/>
        </w:trPr>
        <w:tc>
          <w:tcPr>
            <w:tcW w:w="14737" w:type="dxa"/>
            <w:gridSpan w:val="8"/>
          </w:tcPr>
          <w:p w14:paraId="783304AA" w14:textId="77777777" w:rsidR="00E964B0" w:rsidRPr="00311EE8" w:rsidRDefault="00E964B0" w:rsidP="00E821FE">
            <w:pPr>
              <w:pStyle w:val="Sothutu-1so"/>
              <w:spacing w:before="120" w:after="120" w:line="276" w:lineRule="auto"/>
              <w:jc w:val="left"/>
              <w:rPr>
                <w:szCs w:val="24"/>
              </w:rPr>
            </w:pPr>
            <w:r w:rsidRPr="001E5A81">
              <w:rPr>
                <w:b/>
                <w:szCs w:val="24"/>
              </w:rPr>
              <w:t xml:space="preserve">Group: Thông tin </w:t>
            </w:r>
            <w:r>
              <w:rPr>
                <w:b/>
                <w:szCs w:val="24"/>
              </w:rPr>
              <w:t>VOffice</w:t>
            </w:r>
          </w:p>
        </w:tc>
      </w:tr>
      <w:tr w:rsidR="00E964B0" w:rsidRPr="00311EE8" w14:paraId="5475FDEC" w14:textId="77777777" w:rsidTr="00AA0568">
        <w:trPr>
          <w:cantSplit/>
          <w:trHeight w:val="827"/>
        </w:trPr>
        <w:tc>
          <w:tcPr>
            <w:tcW w:w="1800" w:type="dxa"/>
          </w:tcPr>
          <w:p w14:paraId="33A26E02" w14:textId="77777777" w:rsidR="00E964B0" w:rsidRDefault="00E964B0" w:rsidP="00E821FE">
            <w:pPr>
              <w:pStyle w:val="Sothutu-1so"/>
              <w:spacing w:before="120" w:after="120" w:line="276" w:lineRule="auto"/>
              <w:jc w:val="left"/>
              <w:rPr>
                <w:szCs w:val="24"/>
              </w:rPr>
            </w:pPr>
            <w:r w:rsidRPr="00555E4D">
              <w:rPr>
                <w:szCs w:val="24"/>
              </w:rPr>
              <w:t>Số, ký hiệu VB trình ký</w:t>
            </w:r>
            <w:r>
              <w:rPr>
                <w:szCs w:val="24"/>
              </w:rPr>
              <w:t xml:space="preserve"> </w:t>
            </w:r>
          </w:p>
          <w:p w14:paraId="796323AE" w14:textId="77777777" w:rsidR="00E964B0" w:rsidRPr="00555E4D" w:rsidRDefault="00E964B0" w:rsidP="00E821FE">
            <w:pPr>
              <w:pStyle w:val="Sothutu-1so"/>
              <w:spacing w:before="120" w:after="120" w:line="276" w:lineRule="auto"/>
              <w:jc w:val="left"/>
              <w:rPr>
                <w:szCs w:val="24"/>
              </w:rPr>
            </w:pPr>
            <w:r w:rsidRPr="00555E4D">
              <w:rPr>
                <w:szCs w:val="24"/>
              </w:rPr>
              <w:t>(Link tới danh sách chứng từ trình ký)</w:t>
            </w:r>
          </w:p>
        </w:tc>
        <w:tc>
          <w:tcPr>
            <w:tcW w:w="1980" w:type="dxa"/>
          </w:tcPr>
          <w:p w14:paraId="6B5CCC0F" w14:textId="77777777" w:rsidR="00E964B0" w:rsidRPr="00555E4D" w:rsidRDefault="00E964B0" w:rsidP="00E821FE">
            <w:pPr>
              <w:ind w:left="0"/>
              <w:rPr>
                <w:szCs w:val="24"/>
              </w:rPr>
            </w:pPr>
            <w:r w:rsidRPr="00555E4D">
              <w:rPr>
                <w:szCs w:val="24"/>
              </w:rPr>
              <w:t>Hard_Copy_Document_No</w:t>
            </w:r>
          </w:p>
        </w:tc>
        <w:tc>
          <w:tcPr>
            <w:tcW w:w="1417" w:type="dxa"/>
          </w:tcPr>
          <w:p w14:paraId="620D5368" w14:textId="77777777" w:rsidR="00E964B0" w:rsidRDefault="00E964B0" w:rsidP="00E821FE">
            <w:pPr>
              <w:ind w:left="0"/>
            </w:pPr>
            <w:r>
              <w:t>String</w:t>
            </w:r>
          </w:p>
          <w:p w14:paraId="3445B5A4" w14:textId="77777777" w:rsidR="00E964B0" w:rsidRDefault="00E964B0" w:rsidP="00E821FE">
            <w:pPr>
              <w:ind w:left="0"/>
            </w:pPr>
            <w:r>
              <w:t>Text Box</w:t>
            </w:r>
          </w:p>
        </w:tc>
        <w:tc>
          <w:tcPr>
            <w:tcW w:w="630" w:type="dxa"/>
          </w:tcPr>
          <w:p w14:paraId="71562DE4"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122B7174"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27AC18BA"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03D6A2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F1DC75D" w14:textId="58876ADF" w:rsidR="00E964B0" w:rsidRPr="00311EE8" w:rsidRDefault="00E964B0" w:rsidP="00E821FE">
            <w:pPr>
              <w:pStyle w:val="Sothutu-1so"/>
              <w:spacing w:before="120" w:after="120" w:line="276" w:lineRule="auto"/>
              <w:rPr>
                <w:szCs w:val="24"/>
              </w:rPr>
            </w:pPr>
          </w:p>
        </w:tc>
      </w:tr>
      <w:tr w:rsidR="00E964B0" w:rsidRPr="00311EE8" w14:paraId="7F05B4DF" w14:textId="77777777" w:rsidTr="00AA0568">
        <w:trPr>
          <w:cantSplit/>
          <w:trHeight w:val="827"/>
        </w:trPr>
        <w:tc>
          <w:tcPr>
            <w:tcW w:w="1800" w:type="dxa"/>
          </w:tcPr>
          <w:p w14:paraId="4D9B16FB" w14:textId="77777777" w:rsidR="00E964B0" w:rsidRPr="00555E4D" w:rsidRDefault="00E964B0" w:rsidP="00E821FE">
            <w:pPr>
              <w:pStyle w:val="Sothutu-1so"/>
              <w:spacing w:before="120" w:after="120" w:line="276" w:lineRule="auto"/>
              <w:jc w:val="left"/>
              <w:rPr>
                <w:szCs w:val="24"/>
              </w:rPr>
            </w:pPr>
            <w:r w:rsidRPr="00555E4D">
              <w:rPr>
                <w:szCs w:val="24"/>
              </w:rPr>
              <w:t>Trạng thái ký</w:t>
            </w:r>
          </w:p>
        </w:tc>
        <w:tc>
          <w:tcPr>
            <w:tcW w:w="1980" w:type="dxa"/>
          </w:tcPr>
          <w:p w14:paraId="51CD89A1" w14:textId="77777777" w:rsidR="00E964B0" w:rsidRPr="00555E4D" w:rsidRDefault="00E964B0" w:rsidP="00E821FE">
            <w:pPr>
              <w:ind w:left="0"/>
              <w:rPr>
                <w:szCs w:val="24"/>
              </w:rPr>
            </w:pPr>
            <w:r w:rsidRPr="00555E4D">
              <w:t>SignerStatus</w:t>
            </w:r>
          </w:p>
        </w:tc>
        <w:tc>
          <w:tcPr>
            <w:tcW w:w="1417" w:type="dxa"/>
          </w:tcPr>
          <w:p w14:paraId="5525B549" w14:textId="77777777" w:rsidR="00E964B0" w:rsidRDefault="00E964B0" w:rsidP="00E821FE">
            <w:pPr>
              <w:ind w:left="0"/>
            </w:pPr>
            <w:r>
              <w:t>String</w:t>
            </w:r>
          </w:p>
          <w:p w14:paraId="22A89C85" w14:textId="77777777" w:rsidR="00E964B0" w:rsidRDefault="00E964B0" w:rsidP="00E821FE">
            <w:pPr>
              <w:ind w:left="0"/>
            </w:pPr>
            <w:r>
              <w:t>CL</w:t>
            </w:r>
          </w:p>
        </w:tc>
        <w:tc>
          <w:tcPr>
            <w:tcW w:w="630" w:type="dxa"/>
          </w:tcPr>
          <w:p w14:paraId="39895C7B"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65AD9D1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506F92D4"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6360C04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BA4094E" w14:textId="09CB0E07" w:rsidR="00E964B0" w:rsidRPr="00311EE8" w:rsidRDefault="00E964B0" w:rsidP="00E821FE">
            <w:pPr>
              <w:pStyle w:val="Sothutu-1so"/>
              <w:spacing w:before="120" w:after="120" w:line="276" w:lineRule="auto"/>
              <w:rPr>
                <w:szCs w:val="24"/>
              </w:rPr>
            </w:pPr>
          </w:p>
        </w:tc>
      </w:tr>
      <w:tr w:rsidR="00E964B0" w:rsidRPr="00311EE8" w14:paraId="155887B5" w14:textId="77777777" w:rsidTr="00AA0568">
        <w:trPr>
          <w:cantSplit/>
          <w:trHeight w:val="827"/>
        </w:trPr>
        <w:tc>
          <w:tcPr>
            <w:tcW w:w="1800" w:type="dxa"/>
          </w:tcPr>
          <w:p w14:paraId="18F8D06A" w14:textId="77777777" w:rsidR="00E964B0" w:rsidRPr="00555E4D" w:rsidRDefault="00E964B0" w:rsidP="00E821FE">
            <w:pPr>
              <w:pStyle w:val="Sothutu-1so"/>
              <w:spacing w:before="120" w:after="120" w:line="276" w:lineRule="auto"/>
              <w:jc w:val="left"/>
              <w:rPr>
                <w:szCs w:val="24"/>
              </w:rPr>
            </w:pPr>
            <w:r w:rsidRPr="00555E4D">
              <w:rPr>
                <w:szCs w:val="24"/>
              </w:rPr>
              <w:lastRenderedPageBreak/>
              <w:t>Ngày duyệt Voffice</w:t>
            </w:r>
          </w:p>
        </w:tc>
        <w:tc>
          <w:tcPr>
            <w:tcW w:w="1980" w:type="dxa"/>
          </w:tcPr>
          <w:p w14:paraId="1C6040A9" w14:textId="77777777" w:rsidR="00E964B0" w:rsidRPr="00555E4D" w:rsidRDefault="00E964B0" w:rsidP="00E821FE">
            <w:pPr>
              <w:ind w:left="0"/>
              <w:rPr>
                <w:szCs w:val="24"/>
              </w:rPr>
            </w:pPr>
            <w:r w:rsidRPr="00555E4D">
              <w:rPr>
                <w:szCs w:val="24"/>
              </w:rPr>
              <w:t>Hard_Copy_Date</w:t>
            </w:r>
          </w:p>
        </w:tc>
        <w:tc>
          <w:tcPr>
            <w:tcW w:w="1417" w:type="dxa"/>
          </w:tcPr>
          <w:p w14:paraId="339D582E" w14:textId="77777777" w:rsidR="00E964B0" w:rsidRDefault="00E964B0" w:rsidP="00E821FE">
            <w:pPr>
              <w:ind w:left="0"/>
            </w:pPr>
            <w:r>
              <w:t>Date</w:t>
            </w:r>
          </w:p>
        </w:tc>
        <w:tc>
          <w:tcPr>
            <w:tcW w:w="630" w:type="dxa"/>
          </w:tcPr>
          <w:p w14:paraId="364CACCF" w14:textId="77777777" w:rsidR="00E964B0" w:rsidRDefault="00E964B0" w:rsidP="00E821FE">
            <w:pPr>
              <w:pStyle w:val="Sothutu-1so"/>
              <w:spacing w:before="120" w:after="120" w:line="276" w:lineRule="auto"/>
              <w:jc w:val="left"/>
              <w:rPr>
                <w:szCs w:val="24"/>
              </w:rPr>
            </w:pPr>
          </w:p>
        </w:tc>
        <w:tc>
          <w:tcPr>
            <w:tcW w:w="540" w:type="dxa"/>
          </w:tcPr>
          <w:p w14:paraId="368E61B5"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F4734CC"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39C139FF"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4DAB4D7" w14:textId="5F425E92" w:rsidR="00E964B0" w:rsidRPr="00311EE8" w:rsidRDefault="00E964B0" w:rsidP="00E821FE">
            <w:pPr>
              <w:pStyle w:val="Sothutu-1so"/>
              <w:spacing w:before="120" w:after="120" w:line="276" w:lineRule="auto"/>
              <w:rPr>
                <w:szCs w:val="24"/>
              </w:rPr>
            </w:pPr>
          </w:p>
        </w:tc>
      </w:tr>
      <w:tr w:rsidR="00E964B0" w:rsidRPr="00311EE8" w14:paraId="35A9E535" w14:textId="77777777" w:rsidTr="00AA0568">
        <w:trPr>
          <w:cantSplit/>
          <w:trHeight w:val="827"/>
        </w:trPr>
        <w:tc>
          <w:tcPr>
            <w:tcW w:w="1800" w:type="dxa"/>
          </w:tcPr>
          <w:p w14:paraId="005AD7F1" w14:textId="77777777" w:rsidR="00E964B0" w:rsidRPr="00555E4D" w:rsidRDefault="00E964B0" w:rsidP="00E821FE">
            <w:pPr>
              <w:pStyle w:val="Sothutu-1so"/>
              <w:spacing w:before="120" w:after="120" w:line="276" w:lineRule="auto"/>
              <w:jc w:val="left"/>
              <w:rPr>
                <w:szCs w:val="24"/>
              </w:rPr>
            </w:pPr>
            <w:r w:rsidRPr="00555E4D">
              <w:rPr>
                <w:szCs w:val="24"/>
              </w:rPr>
              <w:t>Bản ghi trình ký</w:t>
            </w:r>
          </w:p>
        </w:tc>
        <w:tc>
          <w:tcPr>
            <w:tcW w:w="1980" w:type="dxa"/>
          </w:tcPr>
          <w:p w14:paraId="381AD9F8" w14:textId="77777777" w:rsidR="00E964B0" w:rsidRPr="00555E4D" w:rsidRDefault="00E964B0" w:rsidP="00E821FE">
            <w:pPr>
              <w:ind w:left="0"/>
              <w:rPr>
                <w:szCs w:val="24"/>
              </w:rPr>
            </w:pPr>
            <w:r w:rsidRPr="00555E4D">
              <w:t>IsSignerRecord</w:t>
            </w:r>
          </w:p>
        </w:tc>
        <w:tc>
          <w:tcPr>
            <w:tcW w:w="1417" w:type="dxa"/>
          </w:tcPr>
          <w:p w14:paraId="7928D961" w14:textId="77777777" w:rsidR="00E964B0" w:rsidRDefault="00E964B0" w:rsidP="00E821FE">
            <w:pPr>
              <w:ind w:left="0"/>
            </w:pPr>
            <w:r>
              <w:t>Boolean</w:t>
            </w:r>
          </w:p>
          <w:p w14:paraId="2F28681C" w14:textId="77777777" w:rsidR="00E964B0" w:rsidRDefault="00E964B0" w:rsidP="00E821FE">
            <w:pPr>
              <w:ind w:left="0"/>
            </w:pPr>
            <w:r>
              <w:t>Check box</w:t>
            </w:r>
          </w:p>
        </w:tc>
        <w:tc>
          <w:tcPr>
            <w:tcW w:w="630" w:type="dxa"/>
          </w:tcPr>
          <w:p w14:paraId="3C2EB60A" w14:textId="77777777" w:rsidR="00E964B0" w:rsidRDefault="00E964B0" w:rsidP="00E821FE">
            <w:pPr>
              <w:pStyle w:val="Sothutu-1so"/>
              <w:spacing w:before="120" w:after="120" w:line="276" w:lineRule="auto"/>
              <w:jc w:val="left"/>
              <w:rPr>
                <w:szCs w:val="24"/>
              </w:rPr>
            </w:pPr>
          </w:p>
        </w:tc>
        <w:tc>
          <w:tcPr>
            <w:tcW w:w="540" w:type="dxa"/>
          </w:tcPr>
          <w:p w14:paraId="670A7C7D"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1856C5F7"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3F5668D"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086C168D" w14:textId="77777777" w:rsidR="00E964B0" w:rsidRPr="00311EE8" w:rsidRDefault="00E964B0" w:rsidP="00E821FE">
            <w:pPr>
              <w:pStyle w:val="Sothutu-1so"/>
              <w:spacing w:before="120" w:after="120" w:line="276" w:lineRule="auto"/>
              <w:rPr>
                <w:szCs w:val="24"/>
              </w:rPr>
            </w:pPr>
          </w:p>
        </w:tc>
      </w:tr>
      <w:tr w:rsidR="00E964B0" w:rsidRPr="00311EE8" w14:paraId="71364D68" w14:textId="77777777" w:rsidTr="00AA0568">
        <w:trPr>
          <w:cantSplit/>
          <w:trHeight w:val="827"/>
        </w:trPr>
        <w:tc>
          <w:tcPr>
            <w:tcW w:w="14737" w:type="dxa"/>
            <w:gridSpan w:val="8"/>
          </w:tcPr>
          <w:p w14:paraId="51CAEEC1" w14:textId="77777777" w:rsidR="00E964B0" w:rsidRPr="00311EE8" w:rsidRDefault="00E964B0" w:rsidP="00E821FE">
            <w:pPr>
              <w:pStyle w:val="Sothutu-1so"/>
              <w:spacing w:before="120" w:after="120" w:line="276" w:lineRule="auto"/>
              <w:rPr>
                <w:szCs w:val="24"/>
              </w:rPr>
            </w:pPr>
            <w:r w:rsidRPr="001E5A81">
              <w:rPr>
                <w:b/>
                <w:szCs w:val="24"/>
              </w:rPr>
              <w:t xml:space="preserve">Group: Thông tin </w:t>
            </w:r>
            <w:r>
              <w:rPr>
                <w:b/>
                <w:szCs w:val="24"/>
              </w:rPr>
              <w:t>trạng thái</w:t>
            </w:r>
          </w:p>
        </w:tc>
      </w:tr>
      <w:tr w:rsidR="00E964B0" w:rsidRPr="00311EE8" w14:paraId="26B8B95F" w14:textId="77777777" w:rsidTr="00AA0568">
        <w:trPr>
          <w:cantSplit/>
          <w:trHeight w:val="827"/>
        </w:trPr>
        <w:tc>
          <w:tcPr>
            <w:tcW w:w="1800" w:type="dxa"/>
          </w:tcPr>
          <w:p w14:paraId="4B44932E" w14:textId="77777777" w:rsidR="00E964B0" w:rsidRPr="00555E4D" w:rsidRDefault="00E964B0" w:rsidP="00E821FE">
            <w:pPr>
              <w:pStyle w:val="Sothutu-1so"/>
              <w:spacing w:before="120" w:after="120" w:line="276" w:lineRule="auto"/>
              <w:jc w:val="left"/>
              <w:rPr>
                <w:szCs w:val="24"/>
              </w:rPr>
            </w:pPr>
            <w:r>
              <w:rPr>
                <w:szCs w:val="24"/>
              </w:rPr>
              <w:t>Trạng thái duyệt</w:t>
            </w:r>
          </w:p>
        </w:tc>
        <w:tc>
          <w:tcPr>
            <w:tcW w:w="1980" w:type="dxa"/>
          </w:tcPr>
          <w:p w14:paraId="20CF240E" w14:textId="77777777" w:rsidR="00E964B0" w:rsidRPr="00555E4D" w:rsidRDefault="00E964B0" w:rsidP="00E821FE">
            <w:pPr>
              <w:ind w:left="0"/>
            </w:pPr>
          </w:p>
        </w:tc>
        <w:tc>
          <w:tcPr>
            <w:tcW w:w="1417" w:type="dxa"/>
          </w:tcPr>
          <w:p w14:paraId="45A6E67B" w14:textId="77777777" w:rsidR="00E964B0" w:rsidRDefault="00E964B0" w:rsidP="00E821FE">
            <w:pPr>
              <w:ind w:left="0"/>
            </w:pPr>
            <w:r>
              <w:t>String</w:t>
            </w:r>
          </w:p>
          <w:p w14:paraId="2EE4DBC5" w14:textId="77777777" w:rsidR="00E964B0" w:rsidRDefault="00E964B0" w:rsidP="00E821FE">
            <w:pPr>
              <w:ind w:left="0"/>
            </w:pPr>
            <w:r>
              <w:t>CL</w:t>
            </w:r>
          </w:p>
        </w:tc>
        <w:tc>
          <w:tcPr>
            <w:tcW w:w="630" w:type="dxa"/>
          </w:tcPr>
          <w:p w14:paraId="1CCFDB4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6D1CDE6E"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78E0A6A"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6F324013"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3944FD5D" w14:textId="2EAC0853" w:rsidR="00E964B0" w:rsidRPr="00311EE8" w:rsidRDefault="00E964B0" w:rsidP="00E821FE">
            <w:pPr>
              <w:pStyle w:val="Sothutu-1so"/>
              <w:spacing w:before="120" w:after="120" w:line="276" w:lineRule="auto"/>
              <w:rPr>
                <w:szCs w:val="24"/>
              </w:rPr>
            </w:pPr>
          </w:p>
        </w:tc>
      </w:tr>
      <w:tr w:rsidR="00E964B0" w:rsidRPr="00311EE8" w14:paraId="654ED81C" w14:textId="77777777" w:rsidTr="00AA0568">
        <w:trPr>
          <w:cantSplit/>
          <w:trHeight w:val="827"/>
        </w:trPr>
        <w:tc>
          <w:tcPr>
            <w:tcW w:w="1800" w:type="dxa"/>
          </w:tcPr>
          <w:p w14:paraId="17AC2A29" w14:textId="77777777" w:rsidR="00E964B0" w:rsidRDefault="00E964B0" w:rsidP="00E821FE">
            <w:pPr>
              <w:pStyle w:val="Sothutu-1so"/>
              <w:spacing w:before="120" w:after="120" w:line="276" w:lineRule="auto"/>
              <w:jc w:val="left"/>
              <w:rPr>
                <w:szCs w:val="24"/>
              </w:rPr>
            </w:pPr>
            <w:r>
              <w:rPr>
                <w:szCs w:val="24"/>
              </w:rPr>
              <w:t>Trạng thái tài liệu</w:t>
            </w:r>
          </w:p>
        </w:tc>
        <w:tc>
          <w:tcPr>
            <w:tcW w:w="1980" w:type="dxa"/>
          </w:tcPr>
          <w:p w14:paraId="42DA26A9" w14:textId="77777777" w:rsidR="00E964B0" w:rsidRPr="00555E4D" w:rsidRDefault="00E964B0" w:rsidP="00E821FE">
            <w:pPr>
              <w:ind w:left="0"/>
            </w:pPr>
          </w:p>
        </w:tc>
        <w:tc>
          <w:tcPr>
            <w:tcW w:w="1417" w:type="dxa"/>
          </w:tcPr>
          <w:p w14:paraId="4609EAF9" w14:textId="77777777" w:rsidR="00E964B0" w:rsidRDefault="00E964B0" w:rsidP="00E821FE">
            <w:pPr>
              <w:ind w:left="0"/>
            </w:pPr>
            <w:r>
              <w:t>String</w:t>
            </w:r>
          </w:p>
          <w:p w14:paraId="05883A89" w14:textId="77777777" w:rsidR="00E964B0" w:rsidRDefault="00E964B0" w:rsidP="00E821FE">
            <w:pPr>
              <w:ind w:left="0"/>
            </w:pPr>
            <w:r>
              <w:t>CL</w:t>
            </w:r>
          </w:p>
          <w:p w14:paraId="563A58B5" w14:textId="77777777" w:rsidR="00E964B0" w:rsidRDefault="00E964B0" w:rsidP="00E821FE">
            <w:pPr>
              <w:ind w:left="0"/>
            </w:pPr>
          </w:p>
        </w:tc>
        <w:tc>
          <w:tcPr>
            <w:tcW w:w="630" w:type="dxa"/>
          </w:tcPr>
          <w:p w14:paraId="176A07C6"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59B8FF9C"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2932E4DB"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20826F97"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D6D4DCE" w14:textId="18C815F9" w:rsidR="00E964B0" w:rsidRPr="00311EE8" w:rsidRDefault="00E964B0" w:rsidP="00E821FE">
            <w:pPr>
              <w:pStyle w:val="Sothutu-1so"/>
              <w:spacing w:before="120" w:after="120" w:line="276" w:lineRule="auto"/>
              <w:rPr>
                <w:szCs w:val="24"/>
              </w:rPr>
            </w:pPr>
          </w:p>
        </w:tc>
      </w:tr>
      <w:tr w:rsidR="00E964B0" w:rsidRPr="00311EE8" w14:paraId="23536894" w14:textId="77777777" w:rsidTr="00AA0568">
        <w:trPr>
          <w:cantSplit/>
          <w:trHeight w:val="827"/>
        </w:trPr>
        <w:tc>
          <w:tcPr>
            <w:tcW w:w="1800" w:type="dxa"/>
          </w:tcPr>
          <w:p w14:paraId="1CC5A92E" w14:textId="77777777" w:rsidR="00E964B0" w:rsidRDefault="00E964B0" w:rsidP="00E821FE">
            <w:pPr>
              <w:pStyle w:val="Sothutu-1so"/>
              <w:spacing w:before="120" w:after="120" w:line="276" w:lineRule="auto"/>
              <w:jc w:val="left"/>
              <w:rPr>
                <w:szCs w:val="24"/>
              </w:rPr>
            </w:pPr>
            <w:r>
              <w:rPr>
                <w:szCs w:val="24"/>
              </w:rPr>
              <w:t>Trạng thái chi</w:t>
            </w:r>
          </w:p>
        </w:tc>
        <w:tc>
          <w:tcPr>
            <w:tcW w:w="1980" w:type="dxa"/>
          </w:tcPr>
          <w:p w14:paraId="65F7F89D" w14:textId="77777777" w:rsidR="00E964B0" w:rsidRPr="00555E4D" w:rsidRDefault="00E964B0" w:rsidP="00E821FE">
            <w:pPr>
              <w:ind w:left="0"/>
            </w:pPr>
          </w:p>
        </w:tc>
        <w:tc>
          <w:tcPr>
            <w:tcW w:w="1417" w:type="dxa"/>
          </w:tcPr>
          <w:p w14:paraId="750993FF" w14:textId="77777777" w:rsidR="00E964B0" w:rsidRDefault="00E964B0" w:rsidP="00E821FE">
            <w:pPr>
              <w:ind w:left="0"/>
            </w:pPr>
            <w:r>
              <w:t>String</w:t>
            </w:r>
          </w:p>
          <w:p w14:paraId="0B7F8C3C" w14:textId="77777777" w:rsidR="00E964B0" w:rsidRDefault="00E964B0" w:rsidP="00E821FE">
            <w:pPr>
              <w:ind w:left="0"/>
            </w:pPr>
            <w:r>
              <w:t>CL</w:t>
            </w:r>
          </w:p>
        </w:tc>
        <w:tc>
          <w:tcPr>
            <w:tcW w:w="630" w:type="dxa"/>
          </w:tcPr>
          <w:p w14:paraId="3733912B"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50550160"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6822A926"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4BFF88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EDE5AF0" w14:textId="4EFF9F50" w:rsidR="00E964B0" w:rsidRPr="00311EE8" w:rsidRDefault="00E964B0" w:rsidP="00E821FE">
            <w:pPr>
              <w:pStyle w:val="Sothutu-1so"/>
              <w:spacing w:before="120" w:after="120" w:line="276" w:lineRule="auto"/>
              <w:rPr>
                <w:szCs w:val="24"/>
              </w:rPr>
            </w:pPr>
          </w:p>
        </w:tc>
      </w:tr>
      <w:tr w:rsidR="00E964B0" w:rsidRPr="00311EE8" w14:paraId="104394F8" w14:textId="77777777" w:rsidTr="00AA0568">
        <w:trPr>
          <w:cantSplit/>
          <w:trHeight w:val="827"/>
        </w:trPr>
        <w:tc>
          <w:tcPr>
            <w:tcW w:w="14737" w:type="dxa"/>
            <w:gridSpan w:val="8"/>
          </w:tcPr>
          <w:p w14:paraId="51DFC2DE" w14:textId="77777777" w:rsidR="00E964B0" w:rsidRPr="00311EE8" w:rsidRDefault="00E964B0" w:rsidP="00E821FE">
            <w:pPr>
              <w:pStyle w:val="Sothutu-1so"/>
              <w:spacing w:before="120" w:after="120" w:line="276" w:lineRule="auto"/>
              <w:rPr>
                <w:szCs w:val="24"/>
              </w:rPr>
            </w:pPr>
            <w:r w:rsidRPr="001E5A81">
              <w:rPr>
                <w:b/>
                <w:szCs w:val="24"/>
              </w:rPr>
              <w:t xml:space="preserve">Group: Thông tin </w:t>
            </w:r>
            <w:r>
              <w:rPr>
                <w:b/>
                <w:szCs w:val="24"/>
              </w:rPr>
              <w:t>bản ghi</w:t>
            </w:r>
          </w:p>
        </w:tc>
      </w:tr>
      <w:tr w:rsidR="00E964B0" w:rsidRPr="00311EE8" w14:paraId="5FFAE5F8" w14:textId="77777777" w:rsidTr="00AA0568">
        <w:trPr>
          <w:cantSplit/>
          <w:trHeight w:val="827"/>
        </w:trPr>
        <w:tc>
          <w:tcPr>
            <w:tcW w:w="1800" w:type="dxa"/>
          </w:tcPr>
          <w:p w14:paraId="0BB6AB2A" w14:textId="77777777" w:rsidR="00E964B0" w:rsidRDefault="00E964B0" w:rsidP="00E821FE">
            <w:pPr>
              <w:pStyle w:val="Sothutu-1so"/>
              <w:spacing w:before="120" w:after="120" w:line="276" w:lineRule="auto"/>
              <w:jc w:val="left"/>
              <w:rPr>
                <w:szCs w:val="24"/>
              </w:rPr>
            </w:pPr>
            <w:r>
              <w:rPr>
                <w:szCs w:val="24"/>
              </w:rPr>
              <w:t>Đã nộp bản cứng</w:t>
            </w:r>
          </w:p>
        </w:tc>
        <w:tc>
          <w:tcPr>
            <w:tcW w:w="1980" w:type="dxa"/>
          </w:tcPr>
          <w:p w14:paraId="79D11F27" w14:textId="77777777" w:rsidR="00E964B0" w:rsidRPr="00555E4D" w:rsidRDefault="00E964B0" w:rsidP="00E821FE">
            <w:pPr>
              <w:ind w:left="0"/>
            </w:pPr>
            <w:r w:rsidRPr="007D3262">
              <w:t>Is_Submit_hard_copy</w:t>
            </w:r>
          </w:p>
        </w:tc>
        <w:tc>
          <w:tcPr>
            <w:tcW w:w="1417" w:type="dxa"/>
          </w:tcPr>
          <w:p w14:paraId="66A52482" w14:textId="77777777" w:rsidR="00E964B0" w:rsidRDefault="00E964B0" w:rsidP="00E821FE">
            <w:pPr>
              <w:ind w:left="0"/>
            </w:pPr>
            <w:r>
              <w:t>Boolean</w:t>
            </w:r>
          </w:p>
          <w:p w14:paraId="68768D7B" w14:textId="77777777" w:rsidR="00E964B0" w:rsidRDefault="00E964B0" w:rsidP="00E821FE">
            <w:pPr>
              <w:ind w:left="0"/>
            </w:pPr>
            <w:r>
              <w:t>Check box</w:t>
            </w:r>
          </w:p>
        </w:tc>
        <w:tc>
          <w:tcPr>
            <w:tcW w:w="630" w:type="dxa"/>
          </w:tcPr>
          <w:p w14:paraId="271E83FF" w14:textId="77777777" w:rsidR="00E964B0" w:rsidRDefault="00E964B0" w:rsidP="00E821FE">
            <w:pPr>
              <w:pStyle w:val="Sothutu-1so"/>
              <w:spacing w:before="120" w:after="120" w:line="276" w:lineRule="auto"/>
              <w:jc w:val="left"/>
              <w:rPr>
                <w:szCs w:val="24"/>
              </w:rPr>
            </w:pPr>
          </w:p>
        </w:tc>
        <w:tc>
          <w:tcPr>
            <w:tcW w:w="540" w:type="dxa"/>
          </w:tcPr>
          <w:p w14:paraId="58BA9F15" w14:textId="77777777" w:rsidR="00E964B0" w:rsidRDefault="00E964B0" w:rsidP="00E821FE">
            <w:pPr>
              <w:pStyle w:val="Sothutu-1so"/>
              <w:spacing w:before="120" w:after="120" w:line="276" w:lineRule="auto"/>
              <w:jc w:val="left"/>
              <w:rPr>
                <w:szCs w:val="24"/>
              </w:rPr>
            </w:pPr>
          </w:p>
        </w:tc>
        <w:tc>
          <w:tcPr>
            <w:tcW w:w="450" w:type="dxa"/>
          </w:tcPr>
          <w:p w14:paraId="0A75D37B" w14:textId="77777777" w:rsidR="00E964B0" w:rsidRDefault="00E964B0" w:rsidP="00E821FE">
            <w:pPr>
              <w:pStyle w:val="Sothutu-1so"/>
              <w:spacing w:before="120" w:after="120" w:line="276" w:lineRule="auto"/>
              <w:jc w:val="left"/>
              <w:rPr>
                <w:szCs w:val="24"/>
              </w:rPr>
            </w:pPr>
          </w:p>
        </w:tc>
        <w:tc>
          <w:tcPr>
            <w:tcW w:w="540" w:type="dxa"/>
          </w:tcPr>
          <w:p w14:paraId="653EC9E8" w14:textId="77777777" w:rsidR="00E964B0" w:rsidRDefault="00E964B0" w:rsidP="00E821FE">
            <w:pPr>
              <w:pStyle w:val="Sothutu-1so"/>
              <w:spacing w:before="120" w:after="120" w:line="276" w:lineRule="auto"/>
              <w:jc w:val="center"/>
              <w:rPr>
                <w:szCs w:val="24"/>
              </w:rPr>
            </w:pPr>
          </w:p>
        </w:tc>
        <w:tc>
          <w:tcPr>
            <w:tcW w:w="7380" w:type="dxa"/>
          </w:tcPr>
          <w:p w14:paraId="34D4BA46" w14:textId="59B0F0D8" w:rsidR="00E964B0" w:rsidRPr="007D3262" w:rsidRDefault="00E964B0" w:rsidP="00E821FE">
            <w:pPr>
              <w:pStyle w:val="Sothutu-1so"/>
              <w:spacing w:before="120" w:after="120" w:line="276" w:lineRule="auto"/>
              <w:rPr>
                <w:szCs w:val="24"/>
              </w:rPr>
            </w:pPr>
          </w:p>
        </w:tc>
      </w:tr>
      <w:tr w:rsidR="00E964B0" w:rsidRPr="00311EE8" w14:paraId="7D210ABC" w14:textId="77777777" w:rsidTr="00AA0568">
        <w:trPr>
          <w:cantSplit/>
          <w:trHeight w:val="827"/>
        </w:trPr>
        <w:tc>
          <w:tcPr>
            <w:tcW w:w="1800" w:type="dxa"/>
          </w:tcPr>
          <w:p w14:paraId="3755536E" w14:textId="77777777" w:rsidR="00E964B0" w:rsidRDefault="00E964B0" w:rsidP="00E821FE">
            <w:pPr>
              <w:pStyle w:val="Sothutu-1so"/>
              <w:spacing w:before="120" w:after="120" w:line="276" w:lineRule="auto"/>
              <w:jc w:val="left"/>
              <w:rPr>
                <w:szCs w:val="24"/>
              </w:rPr>
            </w:pPr>
            <w:r>
              <w:rPr>
                <w:szCs w:val="24"/>
              </w:rPr>
              <w:t>Người tạo</w:t>
            </w:r>
          </w:p>
        </w:tc>
        <w:tc>
          <w:tcPr>
            <w:tcW w:w="1980" w:type="dxa"/>
          </w:tcPr>
          <w:p w14:paraId="5F6E71DC" w14:textId="77777777" w:rsidR="00E964B0" w:rsidRPr="00555E4D" w:rsidRDefault="00E964B0" w:rsidP="00E821FE">
            <w:pPr>
              <w:ind w:left="0"/>
            </w:pPr>
            <w:r>
              <w:rPr>
                <w:szCs w:val="24"/>
              </w:rPr>
              <w:t>CREATEDBY</w:t>
            </w:r>
          </w:p>
        </w:tc>
        <w:tc>
          <w:tcPr>
            <w:tcW w:w="1417" w:type="dxa"/>
          </w:tcPr>
          <w:p w14:paraId="2B12E907" w14:textId="77777777" w:rsidR="00E964B0" w:rsidRDefault="00E964B0" w:rsidP="00E821FE">
            <w:pPr>
              <w:ind w:left="0"/>
            </w:pPr>
            <w:r>
              <w:t>String</w:t>
            </w:r>
          </w:p>
          <w:p w14:paraId="0F827ECC" w14:textId="77777777" w:rsidR="00E964B0" w:rsidRDefault="00E964B0" w:rsidP="00E821FE">
            <w:pPr>
              <w:ind w:left="0"/>
            </w:pPr>
            <w:r>
              <w:t>Text box</w:t>
            </w:r>
          </w:p>
        </w:tc>
        <w:tc>
          <w:tcPr>
            <w:tcW w:w="630" w:type="dxa"/>
          </w:tcPr>
          <w:p w14:paraId="1C471601" w14:textId="77777777" w:rsidR="00E964B0" w:rsidRDefault="00E964B0" w:rsidP="00E821FE">
            <w:pPr>
              <w:pStyle w:val="Sothutu-1so"/>
              <w:spacing w:before="120" w:after="120" w:line="276" w:lineRule="auto"/>
              <w:jc w:val="left"/>
              <w:rPr>
                <w:szCs w:val="24"/>
              </w:rPr>
            </w:pPr>
            <w:r>
              <w:rPr>
                <w:szCs w:val="24"/>
              </w:rPr>
              <w:t>50</w:t>
            </w:r>
          </w:p>
        </w:tc>
        <w:tc>
          <w:tcPr>
            <w:tcW w:w="540" w:type="dxa"/>
          </w:tcPr>
          <w:p w14:paraId="6E23D92F"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704FE272"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43AF31B7"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33130E86" w14:textId="77777777" w:rsidR="00E964B0" w:rsidRPr="00311EE8" w:rsidRDefault="00E964B0" w:rsidP="00E821FE">
            <w:pPr>
              <w:pStyle w:val="Sothutu-1so"/>
              <w:spacing w:before="120" w:after="120" w:line="276" w:lineRule="auto"/>
              <w:rPr>
                <w:szCs w:val="24"/>
              </w:rPr>
            </w:pPr>
          </w:p>
        </w:tc>
      </w:tr>
      <w:tr w:rsidR="00E964B0" w:rsidRPr="00311EE8" w14:paraId="44B094C5" w14:textId="77777777" w:rsidTr="00AA0568">
        <w:trPr>
          <w:cantSplit/>
          <w:trHeight w:val="827"/>
        </w:trPr>
        <w:tc>
          <w:tcPr>
            <w:tcW w:w="1800" w:type="dxa"/>
          </w:tcPr>
          <w:p w14:paraId="77A5C940" w14:textId="77777777" w:rsidR="00E964B0" w:rsidRDefault="00E964B0" w:rsidP="00E821FE">
            <w:pPr>
              <w:pStyle w:val="Sothutu-1so"/>
              <w:spacing w:before="120" w:after="120" w:line="276" w:lineRule="auto"/>
              <w:jc w:val="left"/>
              <w:rPr>
                <w:szCs w:val="24"/>
              </w:rPr>
            </w:pPr>
            <w:r>
              <w:rPr>
                <w:szCs w:val="24"/>
              </w:rPr>
              <w:lastRenderedPageBreak/>
              <w:t>Người cập nhật</w:t>
            </w:r>
          </w:p>
        </w:tc>
        <w:tc>
          <w:tcPr>
            <w:tcW w:w="1980" w:type="dxa"/>
          </w:tcPr>
          <w:p w14:paraId="2E269F4D" w14:textId="77777777" w:rsidR="00E964B0" w:rsidRPr="00555E4D" w:rsidRDefault="00E964B0" w:rsidP="00E821FE">
            <w:pPr>
              <w:ind w:left="0"/>
            </w:pPr>
            <w:r>
              <w:rPr>
                <w:szCs w:val="24"/>
              </w:rPr>
              <w:t>UPDATEDBY</w:t>
            </w:r>
          </w:p>
        </w:tc>
        <w:tc>
          <w:tcPr>
            <w:tcW w:w="1417" w:type="dxa"/>
          </w:tcPr>
          <w:p w14:paraId="1ABA1AFA" w14:textId="77777777" w:rsidR="00E964B0" w:rsidRDefault="00E964B0" w:rsidP="00E821FE">
            <w:pPr>
              <w:ind w:left="0"/>
            </w:pPr>
            <w:r>
              <w:t>String</w:t>
            </w:r>
          </w:p>
          <w:p w14:paraId="70A99FAA" w14:textId="77777777" w:rsidR="00E964B0" w:rsidRDefault="00E964B0" w:rsidP="00E821FE">
            <w:pPr>
              <w:ind w:left="0"/>
            </w:pPr>
            <w:r>
              <w:t>Text box</w:t>
            </w:r>
          </w:p>
        </w:tc>
        <w:tc>
          <w:tcPr>
            <w:tcW w:w="630" w:type="dxa"/>
          </w:tcPr>
          <w:p w14:paraId="365F3B76" w14:textId="77777777" w:rsidR="00E964B0" w:rsidRDefault="00E964B0" w:rsidP="00E821FE">
            <w:pPr>
              <w:pStyle w:val="Sothutu-1so"/>
              <w:spacing w:before="120" w:after="120" w:line="276" w:lineRule="auto"/>
              <w:jc w:val="left"/>
              <w:rPr>
                <w:szCs w:val="24"/>
              </w:rPr>
            </w:pPr>
            <w:r>
              <w:rPr>
                <w:szCs w:val="24"/>
              </w:rPr>
              <w:t>50</w:t>
            </w:r>
          </w:p>
        </w:tc>
        <w:tc>
          <w:tcPr>
            <w:tcW w:w="540" w:type="dxa"/>
          </w:tcPr>
          <w:p w14:paraId="7E78FDB2"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2A9A215"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40BBC264"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7E1D4A19" w14:textId="77777777" w:rsidR="00E964B0" w:rsidRPr="00311EE8" w:rsidRDefault="00E964B0" w:rsidP="00E821FE">
            <w:pPr>
              <w:pStyle w:val="Sothutu-1so"/>
              <w:spacing w:before="120" w:after="120" w:line="276" w:lineRule="auto"/>
              <w:rPr>
                <w:szCs w:val="24"/>
              </w:rPr>
            </w:pPr>
          </w:p>
        </w:tc>
      </w:tr>
    </w:tbl>
    <w:p w14:paraId="04CF4D13" w14:textId="77777777" w:rsidR="001B0DCC" w:rsidRPr="002D20B1" w:rsidRDefault="001B0DCC" w:rsidP="00E821FE">
      <w:pPr>
        <w:ind w:left="0"/>
      </w:pPr>
    </w:p>
    <w:p w14:paraId="497280B3" w14:textId="228D9A86" w:rsidR="004761BA" w:rsidRDefault="004761BA" w:rsidP="00E821FE">
      <w:pPr>
        <w:pStyle w:val="Heading6"/>
      </w:pPr>
      <w:r>
        <w:t xml:space="preserve">Tab thông tin chi tiết- </w:t>
      </w:r>
      <w:r w:rsidRPr="00FF37CC">
        <w:t>Danh sách trường dữ liệu</w:t>
      </w:r>
    </w:p>
    <w:p w14:paraId="2D6DBAC2" w14:textId="7C8B3964" w:rsidR="002602B0" w:rsidRDefault="007D7103" w:rsidP="002602B0">
      <w:pPr>
        <w:ind w:left="0"/>
      </w:pPr>
      <w:r>
        <w:t>Tạo đề nghị cho</w:t>
      </w:r>
      <w:r w:rsidR="002602B0">
        <w:t xml:space="preserve"> những bản ghi hóa đơn có Số tiền chưa đề nghị &gt; 0</w:t>
      </w:r>
    </w:p>
    <w:p w14:paraId="0425AB77" w14:textId="062D2608" w:rsidR="006E4DBC" w:rsidRPr="002602B0" w:rsidRDefault="006E4DBC" w:rsidP="002602B0">
      <w:pPr>
        <w:ind w:left="0"/>
      </w:pPr>
      <w:r>
        <w:t>Mỗi 1 hóa đơn từ bảng AP_Invoice sẽ tạo 1 bản ghi C_Advance_Request_Line</w:t>
      </w:r>
    </w:p>
    <w:p w14:paraId="48C033D6" w14:textId="77777777" w:rsidR="004761BA" w:rsidRDefault="004761BA" w:rsidP="004E37AB">
      <w:pPr>
        <w:numPr>
          <w:ilvl w:val="0"/>
          <w:numId w:val="11"/>
        </w:numPr>
      </w:pPr>
      <w:r w:rsidRPr="00FF37CC">
        <w:t xml:space="preserve">Bảng </w:t>
      </w:r>
      <w:r>
        <w:t>C_Advance_Request_Line</w:t>
      </w:r>
    </w:p>
    <w:p w14:paraId="1091664C" w14:textId="77777777" w:rsidR="004761BA" w:rsidRPr="00FF37CC" w:rsidRDefault="004761BA" w:rsidP="004E37AB">
      <w:pPr>
        <w:numPr>
          <w:ilvl w:val="0"/>
          <w:numId w:val="11"/>
        </w:numPr>
      </w:pPr>
      <w:r>
        <w:t>S: Hiển thị trên giao diện</w:t>
      </w:r>
    </w:p>
    <w:p w14:paraId="350E2503" w14:textId="77777777" w:rsidR="004761BA" w:rsidRDefault="004761BA"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761BA" w:rsidRPr="00FF37CC" w14:paraId="1B25E232" w14:textId="77777777" w:rsidTr="00AA0568">
        <w:trPr>
          <w:cantSplit/>
          <w:trHeight w:val="422"/>
          <w:tblHeader/>
        </w:trPr>
        <w:tc>
          <w:tcPr>
            <w:tcW w:w="1800" w:type="dxa"/>
            <w:shd w:val="clear" w:color="auto" w:fill="D9D9D9"/>
            <w:vAlign w:val="center"/>
          </w:tcPr>
          <w:p w14:paraId="7AAEAECA" w14:textId="77777777" w:rsidR="004761BA" w:rsidRPr="00FF37CC" w:rsidRDefault="004761BA" w:rsidP="00E821FE">
            <w:pPr>
              <w:spacing w:after="120"/>
              <w:ind w:left="0"/>
              <w:jc w:val="center"/>
              <w:rPr>
                <w:b/>
              </w:rPr>
            </w:pPr>
            <w:r w:rsidRPr="00FF37CC">
              <w:rPr>
                <w:b/>
              </w:rPr>
              <w:t>Tên trường</w:t>
            </w:r>
          </w:p>
        </w:tc>
        <w:tc>
          <w:tcPr>
            <w:tcW w:w="1980" w:type="dxa"/>
            <w:shd w:val="clear" w:color="auto" w:fill="D9D9D9"/>
            <w:vAlign w:val="center"/>
          </w:tcPr>
          <w:p w14:paraId="1A747F42" w14:textId="77777777" w:rsidR="004761BA" w:rsidRPr="00FF37CC" w:rsidRDefault="004761BA" w:rsidP="00E821FE">
            <w:pPr>
              <w:spacing w:after="120"/>
              <w:ind w:left="0"/>
              <w:jc w:val="center"/>
              <w:rPr>
                <w:b/>
              </w:rPr>
            </w:pPr>
            <w:r w:rsidRPr="00FF37CC">
              <w:rPr>
                <w:b/>
              </w:rPr>
              <w:t>Tên dữ liệu</w:t>
            </w:r>
          </w:p>
        </w:tc>
        <w:tc>
          <w:tcPr>
            <w:tcW w:w="1417" w:type="dxa"/>
            <w:shd w:val="clear" w:color="auto" w:fill="D9D9D9"/>
            <w:vAlign w:val="center"/>
          </w:tcPr>
          <w:p w14:paraId="0242D4D5" w14:textId="77777777" w:rsidR="004761BA" w:rsidRPr="00FF37CC" w:rsidRDefault="004761BA" w:rsidP="00E821FE">
            <w:pPr>
              <w:spacing w:after="120"/>
              <w:ind w:left="0"/>
              <w:jc w:val="center"/>
              <w:rPr>
                <w:b/>
              </w:rPr>
            </w:pPr>
            <w:r w:rsidRPr="00FF37CC">
              <w:rPr>
                <w:b/>
              </w:rPr>
              <w:t>Loại DL</w:t>
            </w:r>
          </w:p>
        </w:tc>
        <w:tc>
          <w:tcPr>
            <w:tcW w:w="630" w:type="dxa"/>
            <w:shd w:val="clear" w:color="auto" w:fill="D9D9D9"/>
            <w:vAlign w:val="center"/>
          </w:tcPr>
          <w:p w14:paraId="58EB984A" w14:textId="77777777" w:rsidR="004761BA" w:rsidRPr="00FF37CC" w:rsidRDefault="004761BA" w:rsidP="00E821FE">
            <w:pPr>
              <w:spacing w:after="120"/>
              <w:ind w:left="0"/>
              <w:jc w:val="center"/>
              <w:rPr>
                <w:b/>
              </w:rPr>
            </w:pPr>
            <w:r w:rsidRPr="00FF37CC">
              <w:rPr>
                <w:b/>
              </w:rPr>
              <w:t>L</w:t>
            </w:r>
          </w:p>
        </w:tc>
        <w:tc>
          <w:tcPr>
            <w:tcW w:w="540" w:type="dxa"/>
            <w:shd w:val="clear" w:color="auto" w:fill="D9D9D9"/>
            <w:vAlign w:val="center"/>
          </w:tcPr>
          <w:p w14:paraId="613E2F77" w14:textId="77777777" w:rsidR="004761BA" w:rsidRPr="00FF37CC" w:rsidRDefault="004761BA" w:rsidP="00E821FE">
            <w:pPr>
              <w:spacing w:after="120"/>
              <w:ind w:left="0"/>
              <w:jc w:val="center"/>
              <w:rPr>
                <w:b/>
              </w:rPr>
            </w:pPr>
            <w:r w:rsidRPr="00FF37CC">
              <w:rPr>
                <w:b/>
              </w:rPr>
              <w:t>R</w:t>
            </w:r>
          </w:p>
        </w:tc>
        <w:tc>
          <w:tcPr>
            <w:tcW w:w="450" w:type="dxa"/>
            <w:shd w:val="clear" w:color="auto" w:fill="D9D9D9"/>
            <w:vAlign w:val="center"/>
          </w:tcPr>
          <w:p w14:paraId="29AFDE3F" w14:textId="77777777" w:rsidR="004761BA" w:rsidRPr="00FF37CC" w:rsidRDefault="004761BA" w:rsidP="00E821FE">
            <w:pPr>
              <w:spacing w:after="120"/>
              <w:ind w:left="0"/>
              <w:jc w:val="center"/>
              <w:rPr>
                <w:b/>
              </w:rPr>
            </w:pPr>
            <w:r w:rsidRPr="00FF37CC">
              <w:rPr>
                <w:b/>
              </w:rPr>
              <w:t>M</w:t>
            </w:r>
          </w:p>
        </w:tc>
        <w:tc>
          <w:tcPr>
            <w:tcW w:w="540" w:type="dxa"/>
            <w:shd w:val="clear" w:color="auto" w:fill="D9D9D9"/>
          </w:tcPr>
          <w:p w14:paraId="5AEDCD95" w14:textId="77777777" w:rsidR="004761BA" w:rsidRPr="00926A39" w:rsidRDefault="004761BA" w:rsidP="00E821FE">
            <w:pPr>
              <w:spacing w:after="120"/>
              <w:ind w:left="0"/>
              <w:jc w:val="center"/>
              <w:rPr>
                <w:b/>
                <w:sz w:val="22"/>
              </w:rPr>
            </w:pPr>
            <w:r>
              <w:rPr>
                <w:b/>
              </w:rPr>
              <w:t>S</w:t>
            </w:r>
          </w:p>
        </w:tc>
        <w:tc>
          <w:tcPr>
            <w:tcW w:w="7380" w:type="dxa"/>
            <w:shd w:val="clear" w:color="auto" w:fill="D9D9D9"/>
            <w:vAlign w:val="center"/>
          </w:tcPr>
          <w:p w14:paraId="6FF4BDE5" w14:textId="77777777" w:rsidR="004761BA" w:rsidRPr="00FF37CC" w:rsidRDefault="004761BA" w:rsidP="00E821FE">
            <w:pPr>
              <w:spacing w:after="120"/>
              <w:ind w:left="0"/>
              <w:jc w:val="center"/>
              <w:rPr>
                <w:b/>
              </w:rPr>
            </w:pPr>
            <w:r w:rsidRPr="00FF37CC">
              <w:rPr>
                <w:b/>
              </w:rPr>
              <w:t>Mô tả</w:t>
            </w:r>
          </w:p>
        </w:tc>
      </w:tr>
      <w:tr w:rsidR="004761BA" w:rsidRPr="00FF37CC" w14:paraId="635CDA0A" w14:textId="77777777" w:rsidTr="00AA0568">
        <w:trPr>
          <w:cantSplit/>
          <w:trHeight w:val="827"/>
        </w:trPr>
        <w:tc>
          <w:tcPr>
            <w:tcW w:w="1800" w:type="dxa"/>
          </w:tcPr>
          <w:p w14:paraId="17635023" w14:textId="77777777" w:rsidR="004761BA" w:rsidRPr="00FF37CC" w:rsidRDefault="004761BA" w:rsidP="00E821FE">
            <w:pPr>
              <w:ind w:left="0"/>
            </w:pPr>
            <w:r>
              <w:t>ID</w:t>
            </w:r>
          </w:p>
        </w:tc>
        <w:tc>
          <w:tcPr>
            <w:tcW w:w="1980" w:type="dxa"/>
          </w:tcPr>
          <w:p w14:paraId="58061C7D" w14:textId="77777777" w:rsidR="004761BA" w:rsidRPr="00FF37CC" w:rsidRDefault="004761BA" w:rsidP="00E821FE">
            <w:pPr>
              <w:ind w:left="0"/>
            </w:pPr>
            <w:r>
              <w:rPr>
                <w:szCs w:val="24"/>
              </w:rPr>
              <w:t>C_ADVANCE_REQUEST_LINE_</w:t>
            </w:r>
            <w:r w:rsidRPr="00AB2F64">
              <w:rPr>
                <w:szCs w:val="24"/>
              </w:rPr>
              <w:t>ID</w:t>
            </w:r>
          </w:p>
        </w:tc>
        <w:tc>
          <w:tcPr>
            <w:tcW w:w="1417" w:type="dxa"/>
          </w:tcPr>
          <w:p w14:paraId="7D7FD613" w14:textId="77777777" w:rsidR="004761BA" w:rsidRPr="00FF37CC" w:rsidRDefault="004761BA" w:rsidP="00E821FE">
            <w:pPr>
              <w:ind w:left="0"/>
            </w:pPr>
            <w:r>
              <w:t>Number</w:t>
            </w:r>
          </w:p>
          <w:p w14:paraId="2C44A1F9" w14:textId="77777777" w:rsidR="004761BA" w:rsidRPr="00FF37CC" w:rsidRDefault="004761BA" w:rsidP="00E821FE">
            <w:pPr>
              <w:ind w:left="0"/>
            </w:pPr>
          </w:p>
        </w:tc>
        <w:tc>
          <w:tcPr>
            <w:tcW w:w="630" w:type="dxa"/>
          </w:tcPr>
          <w:p w14:paraId="600685BA" w14:textId="77777777" w:rsidR="004761BA" w:rsidRPr="00FF37CC" w:rsidRDefault="004761BA" w:rsidP="00E821FE">
            <w:pPr>
              <w:pStyle w:val="Sothutu-1so"/>
              <w:spacing w:before="120" w:after="120" w:line="276" w:lineRule="auto"/>
              <w:jc w:val="left"/>
              <w:rPr>
                <w:szCs w:val="24"/>
              </w:rPr>
            </w:pPr>
            <w:r w:rsidRPr="00FF37CC">
              <w:rPr>
                <w:szCs w:val="24"/>
              </w:rPr>
              <w:t>50</w:t>
            </w:r>
          </w:p>
        </w:tc>
        <w:tc>
          <w:tcPr>
            <w:tcW w:w="540" w:type="dxa"/>
          </w:tcPr>
          <w:p w14:paraId="75451A37" w14:textId="77777777" w:rsidR="004761BA" w:rsidRPr="00FF37CC" w:rsidRDefault="004761BA" w:rsidP="00E821FE">
            <w:pPr>
              <w:pStyle w:val="Sothutu-1so"/>
              <w:spacing w:before="120" w:after="120" w:line="276" w:lineRule="auto"/>
              <w:jc w:val="left"/>
              <w:rPr>
                <w:szCs w:val="24"/>
              </w:rPr>
            </w:pPr>
            <w:r>
              <w:rPr>
                <w:szCs w:val="24"/>
              </w:rPr>
              <w:t>Y</w:t>
            </w:r>
          </w:p>
        </w:tc>
        <w:tc>
          <w:tcPr>
            <w:tcW w:w="450" w:type="dxa"/>
          </w:tcPr>
          <w:p w14:paraId="770BB487" w14:textId="77777777" w:rsidR="004761BA" w:rsidRPr="00FF37CC" w:rsidRDefault="004761BA" w:rsidP="00E821FE">
            <w:pPr>
              <w:pStyle w:val="Sothutu-1so"/>
              <w:spacing w:before="120" w:after="120" w:line="276" w:lineRule="auto"/>
              <w:jc w:val="left"/>
              <w:rPr>
                <w:szCs w:val="24"/>
              </w:rPr>
            </w:pPr>
            <w:r>
              <w:rPr>
                <w:szCs w:val="24"/>
              </w:rPr>
              <w:t>N</w:t>
            </w:r>
          </w:p>
        </w:tc>
        <w:tc>
          <w:tcPr>
            <w:tcW w:w="540" w:type="dxa"/>
          </w:tcPr>
          <w:p w14:paraId="17198553" w14:textId="77777777" w:rsidR="004761BA" w:rsidRDefault="004761BA" w:rsidP="00E821FE">
            <w:pPr>
              <w:pStyle w:val="Sothutu-1so"/>
              <w:spacing w:before="120" w:after="120" w:line="276" w:lineRule="auto"/>
              <w:ind w:left="360" w:hanging="360"/>
              <w:jc w:val="center"/>
              <w:rPr>
                <w:szCs w:val="24"/>
              </w:rPr>
            </w:pPr>
            <w:r>
              <w:rPr>
                <w:szCs w:val="24"/>
              </w:rPr>
              <w:t>N</w:t>
            </w:r>
          </w:p>
        </w:tc>
        <w:tc>
          <w:tcPr>
            <w:tcW w:w="7380" w:type="dxa"/>
          </w:tcPr>
          <w:p w14:paraId="491C7261" w14:textId="77777777" w:rsidR="004761BA" w:rsidRPr="00FF37CC" w:rsidRDefault="004761BA" w:rsidP="00E821FE">
            <w:pPr>
              <w:pStyle w:val="Sothutu-1so"/>
              <w:spacing w:before="120" w:after="120" w:line="276" w:lineRule="auto"/>
              <w:ind w:left="360" w:hanging="360"/>
              <w:jc w:val="left"/>
              <w:rPr>
                <w:szCs w:val="24"/>
              </w:rPr>
            </w:pPr>
            <w:r>
              <w:rPr>
                <w:szCs w:val="24"/>
              </w:rPr>
              <w:t>Key, tự sinh, không hiển thị</w:t>
            </w:r>
          </w:p>
        </w:tc>
      </w:tr>
      <w:tr w:rsidR="004761BA" w:rsidRPr="001E5A81" w14:paraId="489AE4A9" w14:textId="77777777" w:rsidTr="00AA0568">
        <w:trPr>
          <w:cantSplit/>
          <w:trHeight w:val="827"/>
        </w:trPr>
        <w:tc>
          <w:tcPr>
            <w:tcW w:w="14737" w:type="dxa"/>
            <w:gridSpan w:val="8"/>
          </w:tcPr>
          <w:p w14:paraId="7C259390" w14:textId="77777777" w:rsidR="004761BA" w:rsidRPr="001E5A81" w:rsidRDefault="004761BA" w:rsidP="00E821FE">
            <w:pPr>
              <w:pStyle w:val="Sothutu-1so"/>
              <w:spacing w:before="120" w:after="120" w:line="276" w:lineRule="auto"/>
              <w:ind w:left="360" w:hanging="360"/>
              <w:jc w:val="left"/>
              <w:rPr>
                <w:b/>
                <w:szCs w:val="24"/>
              </w:rPr>
            </w:pPr>
            <w:r w:rsidRPr="001E5A81">
              <w:rPr>
                <w:b/>
                <w:szCs w:val="24"/>
              </w:rPr>
              <w:t>Group: Thông tin chung</w:t>
            </w:r>
          </w:p>
        </w:tc>
      </w:tr>
      <w:tr w:rsidR="00765E43" w:rsidRPr="00FF37CC" w14:paraId="239D7F46" w14:textId="77777777" w:rsidTr="00AA0568">
        <w:trPr>
          <w:cantSplit/>
          <w:trHeight w:val="827"/>
        </w:trPr>
        <w:tc>
          <w:tcPr>
            <w:tcW w:w="1800" w:type="dxa"/>
          </w:tcPr>
          <w:p w14:paraId="79431037" w14:textId="77777777" w:rsidR="00765E43" w:rsidRPr="00FF37CC" w:rsidRDefault="00765E43" w:rsidP="00E821FE">
            <w:pPr>
              <w:ind w:left="0"/>
            </w:pPr>
            <w:r>
              <w:rPr>
                <w:szCs w:val="24"/>
              </w:rPr>
              <w:t xml:space="preserve">Nội dung </w:t>
            </w:r>
          </w:p>
        </w:tc>
        <w:tc>
          <w:tcPr>
            <w:tcW w:w="1980" w:type="dxa"/>
          </w:tcPr>
          <w:p w14:paraId="1CD2129B" w14:textId="77777777" w:rsidR="00765E43" w:rsidRPr="00FF37CC" w:rsidRDefault="00765E43" w:rsidP="00E821FE">
            <w:pPr>
              <w:ind w:left="0"/>
            </w:pPr>
            <w:r>
              <w:t>Description</w:t>
            </w:r>
          </w:p>
        </w:tc>
        <w:tc>
          <w:tcPr>
            <w:tcW w:w="1417" w:type="dxa"/>
          </w:tcPr>
          <w:p w14:paraId="42208B44" w14:textId="77777777" w:rsidR="00765E43" w:rsidRDefault="00765E43" w:rsidP="00E821FE">
            <w:pPr>
              <w:ind w:left="0"/>
            </w:pPr>
            <w:r>
              <w:t>String</w:t>
            </w:r>
          </w:p>
          <w:p w14:paraId="758B8A10" w14:textId="77777777" w:rsidR="00765E43" w:rsidRPr="00FF37CC" w:rsidRDefault="00765E43" w:rsidP="00E821FE">
            <w:pPr>
              <w:ind w:left="0"/>
            </w:pPr>
            <w:r>
              <w:t>Text box</w:t>
            </w:r>
          </w:p>
        </w:tc>
        <w:tc>
          <w:tcPr>
            <w:tcW w:w="630" w:type="dxa"/>
          </w:tcPr>
          <w:p w14:paraId="053C8A44" w14:textId="12718035" w:rsidR="00765E43" w:rsidRPr="00FF37CC" w:rsidRDefault="00765E43" w:rsidP="00E821FE">
            <w:pPr>
              <w:pStyle w:val="Sothutu-1so"/>
              <w:spacing w:before="120" w:after="120" w:line="276" w:lineRule="auto"/>
              <w:jc w:val="left"/>
              <w:rPr>
                <w:szCs w:val="24"/>
              </w:rPr>
            </w:pPr>
            <w:r>
              <w:rPr>
                <w:szCs w:val="24"/>
              </w:rPr>
              <w:t>500</w:t>
            </w:r>
          </w:p>
        </w:tc>
        <w:tc>
          <w:tcPr>
            <w:tcW w:w="540" w:type="dxa"/>
          </w:tcPr>
          <w:p w14:paraId="7E910F51" w14:textId="47F1735D" w:rsidR="00765E43" w:rsidRPr="00FF37CC" w:rsidRDefault="00765E43" w:rsidP="00E821FE">
            <w:pPr>
              <w:pStyle w:val="Sothutu-1so"/>
              <w:spacing w:before="120" w:after="120" w:line="276" w:lineRule="auto"/>
              <w:jc w:val="left"/>
              <w:rPr>
                <w:szCs w:val="24"/>
              </w:rPr>
            </w:pPr>
            <w:r>
              <w:rPr>
                <w:szCs w:val="24"/>
              </w:rPr>
              <w:t>N</w:t>
            </w:r>
          </w:p>
        </w:tc>
        <w:tc>
          <w:tcPr>
            <w:tcW w:w="450" w:type="dxa"/>
          </w:tcPr>
          <w:p w14:paraId="1E05949B" w14:textId="7BAE3F15" w:rsidR="00765E43" w:rsidRPr="00FF37CC" w:rsidRDefault="00765E43" w:rsidP="00E821FE">
            <w:pPr>
              <w:pStyle w:val="Sothutu-1so"/>
              <w:spacing w:before="120" w:after="120" w:line="276" w:lineRule="auto"/>
              <w:jc w:val="left"/>
              <w:rPr>
                <w:szCs w:val="24"/>
              </w:rPr>
            </w:pPr>
            <w:r>
              <w:rPr>
                <w:szCs w:val="24"/>
              </w:rPr>
              <w:t>Y</w:t>
            </w:r>
          </w:p>
        </w:tc>
        <w:tc>
          <w:tcPr>
            <w:tcW w:w="540" w:type="dxa"/>
          </w:tcPr>
          <w:p w14:paraId="5722D3A7" w14:textId="17A99BD1" w:rsidR="00765E43" w:rsidRPr="00FF37CC" w:rsidRDefault="00765E43" w:rsidP="00E821FE">
            <w:pPr>
              <w:pStyle w:val="Sothutu-1so"/>
              <w:spacing w:before="120" w:after="120" w:line="276" w:lineRule="auto"/>
              <w:jc w:val="center"/>
              <w:rPr>
                <w:szCs w:val="24"/>
              </w:rPr>
            </w:pPr>
            <w:r>
              <w:rPr>
                <w:szCs w:val="24"/>
              </w:rPr>
              <w:t>Y</w:t>
            </w:r>
          </w:p>
        </w:tc>
        <w:tc>
          <w:tcPr>
            <w:tcW w:w="7380" w:type="dxa"/>
          </w:tcPr>
          <w:p w14:paraId="6E1E833C" w14:textId="75211D61" w:rsidR="00765E43" w:rsidRPr="00FF37CC" w:rsidRDefault="00765E43" w:rsidP="00E821FE">
            <w:pPr>
              <w:pStyle w:val="Sothutu-1so"/>
              <w:spacing w:before="120" w:after="120" w:line="276" w:lineRule="auto"/>
              <w:jc w:val="left"/>
              <w:rPr>
                <w:szCs w:val="24"/>
              </w:rPr>
            </w:pPr>
            <w:r>
              <w:rPr>
                <w:szCs w:val="24"/>
              </w:rPr>
              <w:t>Bằng nội dung hóa đơn</w:t>
            </w:r>
          </w:p>
        </w:tc>
      </w:tr>
      <w:tr w:rsidR="00765E43" w:rsidRPr="00FF37CC" w14:paraId="2EABCA6C" w14:textId="77777777" w:rsidTr="00AA0568">
        <w:trPr>
          <w:cantSplit/>
          <w:trHeight w:val="827"/>
        </w:trPr>
        <w:tc>
          <w:tcPr>
            <w:tcW w:w="1800" w:type="dxa"/>
          </w:tcPr>
          <w:p w14:paraId="6C285840" w14:textId="77777777" w:rsidR="00765E43" w:rsidRPr="00FF37CC" w:rsidRDefault="00765E43" w:rsidP="00E821FE">
            <w:pPr>
              <w:ind w:left="0"/>
            </w:pPr>
            <w:r>
              <w:t>Bảng THTT</w:t>
            </w:r>
          </w:p>
        </w:tc>
        <w:tc>
          <w:tcPr>
            <w:tcW w:w="1980" w:type="dxa"/>
          </w:tcPr>
          <w:p w14:paraId="62CE7573" w14:textId="77777777" w:rsidR="00765E43" w:rsidRPr="00FF37CC" w:rsidRDefault="00765E43" w:rsidP="00E821FE">
            <w:pPr>
              <w:ind w:left="0"/>
            </w:pPr>
            <w:r w:rsidRPr="00241AA1">
              <w:rPr>
                <w:szCs w:val="24"/>
              </w:rPr>
              <w:t>AP_INVOICE_GROUP_ID</w:t>
            </w:r>
          </w:p>
        </w:tc>
        <w:tc>
          <w:tcPr>
            <w:tcW w:w="1417" w:type="dxa"/>
          </w:tcPr>
          <w:p w14:paraId="257CB3B1" w14:textId="77777777" w:rsidR="00765E43" w:rsidRDefault="00765E43" w:rsidP="00E821FE">
            <w:pPr>
              <w:ind w:left="0"/>
            </w:pPr>
            <w:r>
              <w:t>String</w:t>
            </w:r>
          </w:p>
          <w:p w14:paraId="3C064AE4" w14:textId="77777777" w:rsidR="00765E43" w:rsidRPr="00606D95" w:rsidRDefault="00765E43" w:rsidP="00E821FE">
            <w:pPr>
              <w:ind w:left="0"/>
            </w:pPr>
            <w:r>
              <w:t>SL</w:t>
            </w:r>
          </w:p>
        </w:tc>
        <w:tc>
          <w:tcPr>
            <w:tcW w:w="630" w:type="dxa"/>
          </w:tcPr>
          <w:p w14:paraId="5873F281" w14:textId="75F2C83F" w:rsidR="00765E43" w:rsidRPr="00FF37CC" w:rsidRDefault="00765E43" w:rsidP="00E821FE">
            <w:pPr>
              <w:pStyle w:val="Sothutu-1so"/>
              <w:spacing w:before="120" w:after="120" w:line="276" w:lineRule="auto"/>
              <w:jc w:val="left"/>
              <w:rPr>
                <w:szCs w:val="24"/>
              </w:rPr>
            </w:pPr>
            <w:r>
              <w:rPr>
                <w:szCs w:val="24"/>
              </w:rPr>
              <w:t>100</w:t>
            </w:r>
          </w:p>
        </w:tc>
        <w:tc>
          <w:tcPr>
            <w:tcW w:w="540" w:type="dxa"/>
          </w:tcPr>
          <w:p w14:paraId="732B2B5B" w14:textId="587536D4" w:rsidR="00765E43" w:rsidRPr="00FF37CC" w:rsidRDefault="00765E43" w:rsidP="00E821FE">
            <w:pPr>
              <w:pStyle w:val="Sothutu-1so"/>
              <w:spacing w:before="120" w:after="120" w:line="276" w:lineRule="auto"/>
              <w:jc w:val="left"/>
              <w:rPr>
                <w:szCs w:val="24"/>
              </w:rPr>
            </w:pPr>
            <w:r>
              <w:rPr>
                <w:szCs w:val="24"/>
              </w:rPr>
              <w:t>Y</w:t>
            </w:r>
          </w:p>
        </w:tc>
        <w:tc>
          <w:tcPr>
            <w:tcW w:w="450" w:type="dxa"/>
          </w:tcPr>
          <w:p w14:paraId="5A2B42DC" w14:textId="61ADE45E" w:rsidR="00765E43" w:rsidRPr="00FF37CC" w:rsidRDefault="00765E43" w:rsidP="00E821FE">
            <w:pPr>
              <w:pStyle w:val="Sothutu-1so"/>
              <w:spacing w:before="120" w:after="120" w:line="276" w:lineRule="auto"/>
              <w:jc w:val="left"/>
              <w:rPr>
                <w:szCs w:val="24"/>
              </w:rPr>
            </w:pPr>
            <w:r>
              <w:rPr>
                <w:szCs w:val="24"/>
              </w:rPr>
              <w:t>N</w:t>
            </w:r>
          </w:p>
        </w:tc>
        <w:tc>
          <w:tcPr>
            <w:tcW w:w="540" w:type="dxa"/>
          </w:tcPr>
          <w:p w14:paraId="48B0D50D" w14:textId="221DD4E9" w:rsidR="00765E43" w:rsidRPr="00FF37CC" w:rsidRDefault="00765E43" w:rsidP="00E821FE">
            <w:pPr>
              <w:pStyle w:val="Sothutu-1so"/>
              <w:spacing w:before="120" w:after="120" w:line="276" w:lineRule="auto"/>
              <w:jc w:val="center"/>
              <w:rPr>
                <w:szCs w:val="24"/>
              </w:rPr>
            </w:pPr>
            <w:r>
              <w:rPr>
                <w:szCs w:val="24"/>
              </w:rPr>
              <w:t>N</w:t>
            </w:r>
          </w:p>
        </w:tc>
        <w:tc>
          <w:tcPr>
            <w:tcW w:w="7380" w:type="dxa"/>
          </w:tcPr>
          <w:p w14:paraId="68A8C858" w14:textId="26CE20BB" w:rsidR="009C4EF2" w:rsidRDefault="008C395B" w:rsidP="00E821FE">
            <w:pPr>
              <w:pStyle w:val="Sothutu-1so"/>
              <w:spacing w:before="120" w:after="120" w:line="360" w:lineRule="auto"/>
              <w:jc w:val="left"/>
              <w:rPr>
                <w:szCs w:val="24"/>
              </w:rPr>
            </w:pPr>
            <w:r>
              <w:rPr>
                <w:szCs w:val="24"/>
              </w:rPr>
              <w:t xml:space="preserve">Số BTHTT </w:t>
            </w:r>
          </w:p>
          <w:p w14:paraId="42EA397A" w14:textId="4FA0D8C4" w:rsidR="00765E43" w:rsidRPr="00FF37CC" w:rsidRDefault="00765E43" w:rsidP="00E821FE">
            <w:pPr>
              <w:pStyle w:val="Sothutu-1so"/>
              <w:spacing w:before="120" w:after="120" w:line="360" w:lineRule="auto"/>
              <w:jc w:val="left"/>
              <w:rPr>
                <w:szCs w:val="24"/>
              </w:rPr>
            </w:pPr>
            <w:r>
              <w:rPr>
                <w:szCs w:val="24"/>
              </w:rPr>
              <w:t>Hiển thị số chứng từ_ngày hạch toán_tổng tiền được duyệt_nội dung</w:t>
            </w:r>
          </w:p>
        </w:tc>
      </w:tr>
      <w:tr w:rsidR="00765E43" w:rsidRPr="000039A0" w14:paraId="1BC2DAEC" w14:textId="77777777" w:rsidTr="00AA0568">
        <w:trPr>
          <w:cantSplit/>
          <w:trHeight w:val="827"/>
        </w:trPr>
        <w:tc>
          <w:tcPr>
            <w:tcW w:w="1800" w:type="dxa"/>
          </w:tcPr>
          <w:p w14:paraId="0F81678E" w14:textId="77777777" w:rsidR="00765E43" w:rsidRPr="00FF37CC" w:rsidRDefault="00765E43" w:rsidP="00E821FE">
            <w:pPr>
              <w:ind w:left="0"/>
            </w:pPr>
            <w:r>
              <w:lastRenderedPageBreak/>
              <w:t>Số hóa đơn</w:t>
            </w:r>
          </w:p>
        </w:tc>
        <w:tc>
          <w:tcPr>
            <w:tcW w:w="1980" w:type="dxa"/>
          </w:tcPr>
          <w:p w14:paraId="726E6FA6" w14:textId="77777777" w:rsidR="00765E43" w:rsidRPr="00FF37CC" w:rsidRDefault="00765E43" w:rsidP="00E821FE">
            <w:pPr>
              <w:ind w:left="0"/>
            </w:pPr>
            <w:r w:rsidRPr="00241AA1">
              <w:rPr>
                <w:szCs w:val="24"/>
              </w:rPr>
              <w:t>AP_INVOICE_ID</w:t>
            </w:r>
          </w:p>
        </w:tc>
        <w:tc>
          <w:tcPr>
            <w:tcW w:w="1417" w:type="dxa"/>
          </w:tcPr>
          <w:p w14:paraId="11BE34EF" w14:textId="77777777" w:rsidR="00765E43" w:rsidRDefault="00765E43" w:rsidP="00E821FE">
            <w:pPr>
              <w:ind w:left="0"/>
            </w:pPr>
            <w:r>
              <w:t>String</w:t>
            </w:r>
          </w:p>
          <w:p w14:paraId="49017197" w14:textId="77777777" w:rsidR="00765E43" w:rsidRPr="002714DC" w:rsidRDefault="00765E43" w:rsidP="00E821FE">
            <w:pPr>
              <w:ind w:left="0"/>
            </w:pPr>
            <w:r>
              <w:t>Text box</w:t>
            </w:r>
          </w:p>
        </w:tc>
        <w:tc>
          <w:tcPr>
            <w:tcW w:w="630" w:type="dxa"/>
          </w:tcPr>
          <w:p w14:paraId="576F939B" w14:textId="0D0E13E5" w:rsidR="00765E43" w:rsidRPr="00FF37CC" w:rsidRDefault="00765E43" w:rsidP="00E821FE">
            <w:pPr>
              <w:pStyle w:val="Sothutu-1so"/>
              <w:spacing w:before="120" w:after="120" w:line="276" w:lineRule="auto"/>
              <w:jc w:val="left"/>
              <w:rPr>
                <w:szCs w:val="24"/>
              </w:rPr>
            </w:pPr>
            <w:r>
              <w:rPr>
                <w:szCs w:val="24"/>
              </w:rPr>
              <w:t>20</w:t>
            </w:r>
          </w:p>
        </w:tc>
        <w:tc>
          <w:tcPr>
            <w:tcW w:w="540" w:type="dxa"/>
          </w:tcPr>
          <w:p w14:paraId="6E7E94C5" w14:textId="48903DA7" w:rsidR="00765E43" w:rsidRPr="00FF37CC" w:rsidRDefault="00765E43" w:rsidP="00E821FE">
            <w:pPr>
              <w:pStyle w:val="Sothutu-1so"/>
              <w:spacing w:before="120" w:after="120" w:line="276" w:lineRule="auto"/>
              <w:jc w:val="left"/>
              <w:rPr>
                <w:szCs w:val="24"/>
              </w:rPr>
            </w:pPr>
            <w:r>
              <w:rPr>
                <w:szCs w:val="24"/>
              </w:rPr>
              <w:t>Y</w:t>
            </w:r>
          </w:p>
        </w:tc>
        <w:tc>
          <w:tcPr>
            <w:tcW w:w="450" w:type="dxa"/>
          </w:tcPr>
          <w:p w14:paraId="091E4640" w14:textId="10F58BB2" w:rsidR="00765E43" w:rsidRPr="00FF37CC" w:rsidRDefault="00765E43" w:rsidP="00E821FE">
            <w:pPr>
              <w:pStyle w:val="Sothutu-1so"/>
              <w:spacing w:before="120" w:after="120" w:line="276" w:lineRule="auto"/>
              <w:jc w:val="left"/>
              <w:rPr>
                <w:szCs w:val="24"/>
              </w:rPr>
            </w:pPr>
            <w:r>
              <w:rPr>
                <w:szCs w:val="24"/>
              </w:rPr>
              <w:t>N</w:t>
            </w:r>
          </w:p>
        </w:tc>
        <w:tc>
          <w:tcPr>
            <w:tcW w:w="540" w:type="dxa"/>
          </w:tcPr>
          <w:p w14:paraId="6979C250" w14:textId="1D1204E0" w:rsidR="00765E43" w:rsidRDefault="00765E43" w:rsidP="00E821FE">
            <w:pPr>
              <w:pStyle w:val="Sothutu-1so"/>
              <w:spacing w:before="120" w:after="120" w:line="276" w:lineRule="auto"/>
              <w:jc w:val="center"/>
              <w:rPr>
                <w:szCs w:val="24"/>
              </w:rPr>
            </w:pPr>
            <w:r>
              <w:rPr>
                <w:szCs w:val="24"/>
              </w:rPr>
              <w:t>N</w:t>
            </w:r>
          </w:p>
        </w:tc>
        <w:tc>
          <w:tcPr>
            <w:tcW w:w="7380" w:type="dxa"/>
          </w:tcPr>
          <w:p w14:paraId="7F2078AF" w14:textId="06860246" w:rsidR="006E4DBC" w:rsidRPr="000039A0" w:rsidRDefault="00765E43" w:rsidP="008C395B">
            <w:pPr>
              <w:pStyle w:val="Sothutu-1so"/>
              <w:spacing w:before="120" w:after="120" w:line="276" w:lineRule="auto"/>
              <w:jc w:val="left"/>
              <w:rPr>
                <w:szCs w:val="24"/>
              </w:rPr>
            </w:pPr>
            <w:r>
              <w:rPr>
                <w:szCs w:val="24"/>
              </w:rPr>
              <w:t>Theo số hóa đơn từ BTHT</w:t>
            </w:r>
            <w:r w:rsidR="006E4DBC">
              <w:rPr>
                <w:szCs w:val="24"/>
              </w:rPr>
              <w:t>T</w:t>
            </w:r>
          </w:p>
        </w:tc>
      </w:tr>
      <w:tr w:rsidR="00765E43" w:rsidRPr="000039A0" w14:paraId="3FB642A4" w14:textId="77777777" w:rsidTr="00AA0568">
        <w:trPr>
          <w:cantSplit/>
          <w:trHeight w:val="827"/>
        </w:trPr>
        <w:tc>
          <w:tcPr>
            <w:tcW w:w="1800" w:type="dxa"/>
          </w:tcPr>
          <w:p w14:paraId="1D554144" w14:textId="77777777" w:rsidR="00765E43" w:rsidRPr="00FF37CC" w:rsidRDefault="00765E43" w:rsidP="00E821FE">
            <w:pPr>
              <w:ind w:left="0"/>
            </w:pPr>
            <w:r>
              <w:t>Số tiền đề nghị</w:t>
            </w:r>
          </w:p>
        </w:tc>
        <w:tc>
          <w:tcPr>
            <w:tcW w:w="1980" w:type="dxa"/>
          </w:tcPr>
          <w:p w14:paraId="6AB583A6" w14:textId="77777777" w:rsidR="00765E43" w:rsidRPr="00FF37CC" w:rsidRDefault="00765E43" w:rsidP="00E821FE">
            <w:pPr>
              <w:ind w:left="0"/>
            </w:pPr>
            <w:r>
              <w:t>Request_Amount</w:t>
            </w:r>
          </w:p>
        </w:tc>
        <w:tc>
          <w:tcPr>
            <w:tcW w:w="1417" w:type="dxa"/>
          </w:tcPr>
          <w:p w14:paraId="50886F1D" w14:textId="77777777" w:rsidR="00765E43" w:rsidRPr="00FF37CC" w:rsidRDefault="00765E43" w:rsidP="00E821FE">
            <w:pPr>
              <w:ind w:left="0"/>
            </w:pPr>
            <w:r>
              <w:t>Number</w:t>
            </w:r>
          </w:p>
        </w:tc>
        <w:tc>
          <w:tcPr>
            <w:tcW w:w="630" w:type="dxa"/>
          </w:tcPr>
          <w:p w14:paraId="1D1B9663" w14:textId="5751C18B" w:rsidR="00765E43" w:rsidRPr="00FF37CC" w:rsidRDefault="00765E43" w:rsidP="00E821FE">
            <w:pPr>
              <w:pStyle w:val="Sothutu-1so"/>
              <w:spacing w:before="120" w:after="120" w:line="276" w:lineRule="auto"/>
              <w:jc w:val="left"/>
              <w:rPr>
                <w:szCs w:val="24"/>
              </w:rPr>
            </w:pPr>
            <w:r>
              <w:rPr>
                <w:szCs w:val="24"/>
              </w:rPr>
              <w:t>20</w:t>
            </w:r>
          </w:p>
        </w:tc>
        <w:tc>
          <w:tcPr>
            <w:tcW w:w="540" w:type="dxa"/>
          </w:tcPr>
          <w:p w14:paraId="46650831" w14:textId="5F059D5A" w:rsidR="00765E43" w:rsidRPr="00FF37CC" w:rsidRDefault="00765E43" w:rsidP="00E821FE">
            <w:pPr>
              <w:pStyle w:val="Sothutu-1so"/>
              <w:spacing w:before="120" w:after="120" w:line="276" w:lineRule="auto"/>
              <w:jc w:val="left"/>
              <w:rPr>
                <w:szCs w:val="24"/>
              </w:rPr>
            </w:pPr>
            <w:r>
              <w:rPr>
                <w:szCs w:val="24"/>
              </w:rPr>
              <w:t>N</w:t>
            </w:r>
          </w:p>
        </w:tc>
        <w:tc>
          <w:tcPr>
            <w:tcW w:w="450" w:type="dxa"/>
          </w:tcPr>
          <w:p w14:paraId="2CF80A6E" w14:textId="44906559" w:rsidR="00765E43" w:rsidRPr="00FF37CC" w:rsidRDefault="00765E43" w:rsidP="00E821FE">
            <w:pPr>
              <w:pStyle w:val="Sothutu-1so"/>
              <w:spacing w:before="120" w:after="120" w:line="276" w:lineRule="auto"/>
              <w:jc w:val="left"/>
              <w:rPr>
                <w:szCs w:val="24"/>
              </w:rPr>
            </w:pPr>
            <w:r>
              <w:rPr>
                <w:szCs w:val="24"/>
              </w:rPr>
              <w:t>Y</w:t>
            </w:r>
          </w:p>
        </w:tc>
        <w:tc>
          <w:tcPr>
            <w:tcW w:w="540" w:type="dxa"/>
          </w:tcPr>
          <w:p w14:paraId="42B4F481" w14:textId="22F497A8" w:rsidR="00765E43" w:rsidRPr="00165004" w:rsidRDefault="00765E43" w:rsidP="00E821FE">
            <w:pPr>
              <w:pStyle w:val="Sothutu-1so"/>
              <w:spacing w:before="120" w:after="120" w:line="276" w:lineRule="auto"/>
              <w:jc w:val="center"/>
              <w:rPr>
                <w:szCs w:val="24"/>
              </w:rPr>
            </w:pPr>
            <w:r>
              <w:rPr>
                <w:szCs w:val="24"/>
              </w:rPr>
              <w:t>Y</w:t>
            </w:r>
          </w:p>
        </w:tc>
        <w:tc>
          <w:tcPr>
            <w:tcW w:w="7380" w:type="dxa"/>
          </w:tcPr>
          <w:p w14:paraId="3314CAD6" w14:textId="5DA64422" w:rsidR="00765E43" w:rsidRPr="000039A0" w:rsidRDefault="00765E43" w:rsidP="007D7103">
            <w:pPr>
              <w:pStyle w:val="Sothutu-1so"/>
              <w:spacing w:before="120" w:after="120" w:line="276" w:lineRule="auto"/>
              <w:jc w:val="left"/>
              <w:rPr>
                <w:szCs w:val="24"/>
              </w:rPr>
            </w:pPr>
            <w:r w:rsidRPr="00D962EF">
              <w:rPr>
                <w:szCs w:val="24"/>
              </w:rPr>
              <w:t>Bằng Số tiền chưa đề nghị thanh toán của hóa đơn</w:t>
            </w:r>
          </w:p>
        </w:tc>
      </w:tr>
      <w:tr w:rsidR="00765E43" w:rsidRPr="000039A0" w14:paraId="0940AD37" w14:textId="77777777" w:rsidTr="00AA0568">
        <w:trPr>
          <w:cantSplit/>
          <w:trHeight w:val="827"/>
        </w:trPr>
        <w:tc>
          <w:tcPr>
            <w:tcW w:w="1800" w:type="dxa"/>
          </w:tcPr>
          <w:p w14:paraId="4E2771AF" w14:textId="77777777" w:rsidR="00765E43" w:rsidRDefault="00765E43" w:rsidP="00E821FE">
            <w:pPr>
              <w:ind w:left="0"/>
              <w:rPr>
                <w:szCs w:val="24"/>
              </w:rPr>
            </w:pPr>
            <w:r>
              <w:rPr>
                <w:szCs w:val="24"/>
              </w:rPr>
              <w:t>Số tiền duyệt</w:t>
            </w:r>
          </w:p>
        </w:tc>
        <w:tc>
          <w:tcPr>
            <w:tcW w:w="1980" w:type="dxa"/>
          </w:tcPr>
          <w:p w14:paraId="5A4113D3" w14:textId="77777777" w:rsidR="00765E43" w:rsidRDefault="00765E43" w:rsidP="00E821FE">
            <w:pPr>
              <w:ind w:left="0"/>
              <w:rPr>
                <w:szCs w:val="24"/>
              </w:rPr>
            </w:pPr>
            <w:r>
              <w:rPr>
                <w:szCs w:val="24"/>
              </w:rPr>
              <w:t>Approve_Amount</w:t>
            </w:r>
          </w:p>
        </w:tc>
        <w:tc>
          <w:tcPr>
            <w:tcW w:w="1417" w:type="dxa"/>
          </w:tcPr>
          <w:p w14:paraId="0DA269E9" w14:textId="77777777" w:rsidR="00765E43" w:rsidRDefault="00765E43" w:rsidP="00E821FE">
            <w:pPr>
              <w:ind w:left="0"/>
            </w:pPr>
            <w:r>
              <w:t>Number</w:t>
            </w:r>
          </w:p>
        </w:tc>
        <w:tc>
          <w:tcPr>
            <w:tcW w:w="630" w:type="dxa"/>
          </w:tcPr>
          <w:p w14:paraId="2AC5C478" w14:textId="1C6ACFE4" w:rsidR="00765E43" w:rsidRDefault="00765E43" w:rsidP="00E821FE">
            <w:pPr>
              <w:pStyle w:val="Sothutu-1so"/>
              <w:spacing w:before="120" w:after="120" w:line="276" w:lineRule="auto"/>
              <w:jc w:val="left"/>
              <w:rPr>
                <w:szCs w:val="24"/>
              </w:rPr>
            </w:pPr>
            <w:r>
              <w:rPr>
                <w:szCs w:val="24"/>
              </w:rPr>
              <w:t>20</w:t>
            </w:r>
          </w:p>
        </w:tc>
        <w:tc>
          <w:tcPr>
            <w:tcW w:w="540" w:type="dxa"/>
          </w:tcPr>
          <w:p w14:paraId="000F0B9C" w14:textId="0CDF4235" w:rsidR="00765E43" w:rsidRDefault="00765E43" w:rsidP="00E821FE">
            <w:pPr>
              <w:pStyle w:val="Sothutu-1so"/>
              <w:spacing w:before="120" w:after="120" w:line="276" w:lineRule="auto"/>
              <w:jc w:val="left"/>
              <w:rPr>
                <w:szCs w:val="24"/>
              </w:rPr>
            </w:pPr>
            <w:r>
              <w:rPr>
                <w:szCs w:val="24"/>
              </w:rPr>
              <w:t>Y</w:t>
            </w:r>
          </w:p>
        </w:tc>
        <w:tc>
          <w:tcPr>
            <w:tcW w:w="450" w:type="dxa"/>
          </w:tcPr>
          <w:p w14:paraId="5C3D153F" w14:textId="310D8633" w:rsidR="00765E43" w:rsidRDefault="00765E43" w:rsidP="00E821FE">
            <w:pPr>
              <w:pStyle w:val="Sothutu-1so"/>
              <w:spacing w:before="120" w:after="120" w:line="276" w:lineRule="auto"/>
              <w:jc w:val="left"/>
              <w:rPr>
                <w:szCs w:val="24"/>
              </w:rPr>
            </w:pPr>
            <w:r>
              <w:rPr>
                <w:szCs w:val="24"/>
              </w:rPr>
              <w:t>N</w:t>
            </w:r>
          </w:p>
        </w:tc>
        <w:tc>
          <w:tcPr>
            <w:tcW w:w="540" w:type="dxa"/>
          </w:tcPr>
          <w:p w14:paraId="2E64E6DC" w14:textId="733201D2" w:rsidR="00765E43" w:rsidRDefault="00765E43" w:rsidP="00E821FE">
            <w:pPr>
              <w:pStyle w:val="Sothutu-1so"/>
              <w:spacing w:before="120" w:after="120" w:line="276" w:lineRule="auto"/>
              <w:jc w:val="center"/>
              <w:rPr>
                <w:szCs w:val="24"/>
              </w:rPr>
            </w:pPr>
            <w:r>
              <w:rPr>
                <w:szCs w:val="24"/>
              </w:rPr>
              <w:t>Y</w:t>
            </w:r>
          </w:p>
        </w:tc>
        <w:tc>
          <w:tcPr>
            <w:tcW w:w="7380" w:type="dxa"/>
          </w:tcPr>
          <w:p w14:paraId="284C114E" w14:textId="4C5FD7C5" w:rsidR="00765E43" w:rsidRDefault="00765E43" w:rsidP="00E821FE">
            <w:pPr>
              <w:pStyle w:val="Sothutu-1so"/>
              <w:spacing w:before="120" w:after="120" w:line="276" w:lineRule="auto"/>
              <w:rPr>
                <w:szCs w:val="24"/>
              </w:rPr>
            </w:pPr>
            <w:r w:rsidRPr="00D162AD">
              <w:rPr>
                <w:szCs w:val="24"/>
              </w:rPr>
              <w:t xml:space="preserve">Mặc định bằng số tiền đề nghị </w:t>
            </w:r>
          </w:p>
        </w:tc>
      </w:tr>
      <w:tr w:rsidR="00765E43" w:rsidRPr="000039A0" w14:paraId="62B817DF" w14:textId="77777777" w:rsidTr="00AA0568">
        <w:trPr>
          <w:cantSplit/>
          <w:trHeight w:val="827"/>
        </w:trPr>
        <w:tc>
          <w:tcPr>
            <w:tcW w:w="1800" w:type="dxa"/>
          </w:tcPr>
          <w:p w14:paraId="1141BC39" w14:textId="77777777" w:rsidR="00765E43" w:rsidRPr="0093740D" w:rsidRDefault="00765E43" w:rsidP="00E821FE">
            <w:pPr>
              <w:ind w:left="0"/>
              <w:rPr>
                <w:highlight w:val="yellow"/>
              </w:rPr>
            </w:pPr>
            <w:r w:rsidRPr="005A65CE">
              <w:t>Hợp đồng</w:t>
            </w:r>
          </w:p>
        </w:tc>
        <w:tc>
          <w:tcPr>
            <w:tcW w:w="1980" w:type="dxa"/>
          </w:tcPr>
          <w:p w14:paraId="21DE94C0" w14:textId="77777777" w:rsidR="00765E43" w:rsidRPr="0093740D" w:rsidRDefault="00765E43" w:rsidP="00E821FE">
            <w:pPr>
              <w:ind w:left="0"/>
              <w:rPr>
                <w:highlight w:val="yellow"/>
              </w:rPr>
            </w:pPr>
            <w:r>
              <w:rPr>
                <w:szCs w:val="24"/>
              </w:rPr>
              <w:t>C_CONTRACT_ID</w:t>
            </w:r>
          </w:p>
        </w:tc>
        <w:tc>
          <w:tcPr>
            <w:tcW w:w="1417" w:type="dxa"/>
          </w:tcPr>
          <w:p w14:paraId="72FD4C82" w14:textId="77777777" w:rsidR="00765E43" w:rsidRPr="001569D4" w:rsidRDefault="00765E43" w:rsidP="00E821FE">
            <w:pPr>
              <w:ind w:left="0"/>
            </w:pPr>
            <w:r w:rsidRPr="001569D4">
              <w:t>String</w:t>
            </w:r>
          </w:p>
          <w:p w14:paraId="7A6D115B" w14:textId="77777777" w:rsidR="00765E43" w:rsidRPr="0093740D" w:rsidRDefault="00765E43" w:rsidP="00E821FE">
            <w:pPr>
              <w:ind w:left="0"/>
              <w:rPr>
                <w:highlight w:val="yellow"/>
              </w:rPr>
            </w:pPr>
            <w:r w:rsidRPr="001569D4">
              <w:t>SL</w:t>
            </w:r>
          </w:p>
        </w:tc>
        <w:tc>
          <w:tcPr>
            <w:tcW w:w="630" w:type="dxa"/>
            <w:shd w:val="clear" w:color="auto" w:fill="auto"/>
          </w:tcPr>
          <w:p w14:paraId="453FD342" w14:textId="607CD231" w:rsidR="00765E43" w:rsidRPr="005A76BC" w:rsidRDefault="00765E43" w:rsidP="00E821FE">
            <w:pPr>
              <w:pStyle w:val="Sothutu-1so"/>
              <w:spacing w:before="120" w:after="120" w:line="276" w:lineRule="auto"/>
              <w:jc w:val="left"/>
              <w:rPr>
                <w:szCs w:val="24"/>
              </w:rPr>
            </w:pPr>
            <w:r>
              <w:rPr>
                <w:szCs w:val="24"/>
              </w:rPr>
              <w:t>150</w:t>
            </w:r>
          </w:p>
        </w:tc>
        <w:tc>
          <w:tcPr>
            <w:tcW w:w="540" w:type="dxa"/>
            <w:shd w:val="clear" w:color="auto" w:fill="auto"/>
          </w:tcPr>
          <w:p w14:paraId="3C9866EA" w14:textId="0C60DF7D" w:rsidR="00765E43" w:rsidRPr="005A76BC" w:rsidRDefault="00765E43" w:rsidP="00E821FE">
            <w:pPr>
              <w:pStyle w:val="Sothutu-1so"/>
              <w:spacing w:before="120" w:after="120" w:line="276" w:lineRule="auto"/>
              <w:jc w:val="left"/>
              <w:rPr>
                <w:szCs w:val="24"/>
              </w:rPr>
            </w:pPr>
            <w:r w:rsidRPr="005A76BC">
              <w:rPr>
                <w:szCs w:val="24"/>
              </w:rPr>
              <w:t>N</w:t>
            </w:r>
          </w:p>
        </w:tc>
        <w:tc>
          <w:tcPr>
            <w:tcW w:w="450" w:type="dxa"/>
            <w:shd w:val="clear" w:color="auto" w:fill="auto"/>
          </w:tcPr>
          <w:p w14:paraId="3DB0F3FA" w14:textId="3E8B9888" w:rsidR="00765E43" w:rsidRPr="005A76BC" w:rsidRDefault="00765E43" w:rsidP="00E821FE">
            <w:pPr>
              <w:pStyle w:val="Sothutu-1so"/>
              <w:spacing w:before="120" w:after="120" w:line="276" w:lineRule="auto"/>
              <w:jc w:val="left"/>
              <w:rPr>
                <w:szCs w:val="24"/>
              </w:rPr>
            </w:pPr>
            <w:r w:rsidRPr="005A76BC">
              <w:rPr>
                <w:szCs w:val="24"/>
              </w:rPr>
              <w:t>N</w:t>
            </w:r>
          </w:p>
        </w:tc>
        <w:tc>
          <w:tcPr>
            <w:tcW w:w="540" w:type="dxa"/>
            <w:shd w:val="clear" w:color="auto" w:fill="auto"/>
          </w:tcPr>
          <w:p w14:paraId="488C96E9" w14:textId="78C57DA8" w:rsidR="00765E43" w:rsidRPr="005A76BC" w:rsidRDefault="00765E43" w:rsidP="00E821FE">
            <w:pPr>
              <w:pStyle w:val="Sothutu-1so"/>
              <w:spacing w:before="120" w:after="120" w:line="276" w:lineRule="auto"/>
              <w:jc w:val="center"/>
              <w:rPr>
                <w:szCs w:val="24"/>
              </w:rPr>
            </w:pPr>
            <w:r w:rsidRPr="005A76BC">
              <w:rPr>
                <w:szCs w:val="24"/>
              </w:rPr>
              <w:t>Y</w:t>
            </w:r>
          </w:p>
        </w:tc>
        <w:tc>
          <w:tcPr>
            <w:tcW w:w="7380" w:type="dxa"/>
          </w:tcPr>
          <w:p w14:paraId="3D8642A9" w14:textId="1C414C71" w:rsidR="00765E43" w:rsidRPr="0093740D" w:rsidRDefault="00765E43" w:rsidP="00E821FE">
            <w:pPr>
              <w:pStyle w:val="Sothutu-1so"/>
              <w:spacing w:before="120" w:after="120" w:line="276" w:lineRule="auto"/>
              <w:jc w:val="left"/>
              <w:rPr>
                <w:szCs w:val="24"/>
                <w:highlight w:val="yellow"/>
              </w:rPr>
            </w:pPr>
            <w:r>
              <w:rPr>
                <w:szCs w:val="24"/>
              </w:rPr>
              <w:t>Hợp đồng của hóa đơn</w:t>
            </w:r>
          </w:p>
        </w:tc>
      </w:tr>
      <w:tr w:rsidR="00765E43" w14:paraId="78CEA734" w14:textId="77777777" w:rsidTr="00AA0568">
        <w:trPr>
          <w:cantSplit/>
          <w:trHeight w:val="827"/>
        </w:trPr>
        <w:tc>
          <w:tcPr>
            <w:tcW w:w="1800" w:type="dxa"/>
          </w:tcPr>
          <w:p w14:paraId="4B78B4FB" w14:textId="77777777" w:rsidR="00765E43" w:rsidRDefault="00765E43" w:rsidP="00E821FE">
            <w:pPr>
              <w:ind w:left="0"/>
            </w:pPr>
            <w:r>
              <w:t>Kỳ thanh toán</w:t>
            </w:r>
          </w:p>
        </w:tc>
        <w:tc>
          <w:tcPr>
            <w:tcW w:w="1980" w:type="dxa"/>
          </w:tcPr>
          <w:p w14:paraId="70C3DB65" w14:textId="77777777" w:rsidR="00765E43" w:rsidRDefault="00765E43" w:rsidP="00E821FE">
            <w:pPr>
              <w:ind w:left="0"/>
            </w:pPr>
            <w:r>
              <w:rPr>
                <w:szCs w:val="24"/>
              </w:rPr>
              <w:t>C_PAYMENT_PLAN_ID</w:t>
            </w:r>
          </w:p>
        </w:tc>
        <w:tc>
          <w:tcPr>
            <w:tcW w:w="1417" w:type="dxa"/>
          </w:tcPr>
          <w:p w14:paraId="24C4A635" w14:textId="77777777" w:rsidR="00765E43" w:rsidRPr="001569D4" w:rsidRDefault="00765E43" w:rsidP="00E821FE">
            <w:pPr>
              <w:ind w:left="0"/>
            </w:pPr>
            <w:r w:rsidRPr="001569D4">
              <w:t>String</w:t>
            </w:r>
          </w:p>
          <w:p w14:paraId="2729041D" w14:textId="77777777" w:rsidR="00765E43" w:rsidRDefault="00765E43" w:rsidP="00E821FE">
            <w:pPr>
              <w:ind w:left="0"/>
            </w:pPr>
            <w:r w:rsidRPr="001569D4">
              <w:t>SL</w:t>
            </w:r>
          </w:p>
        </w:tc>
        <w:tc>
          <w:tcPr>
            <w:tcW w:w="630" w:type="dxa"/>
          </w:tcPr>
          <w:p w14:paraId="6B8FA399" w14:textId="4B729A48" w:rsidR="00765E43" w:rsidRDefault="00765E43" w:rsidP="00E821FE">
            <w:pPr>
              <w:pStyle w:val="Sothutu-1so"/>
              <w:spacing w:before="120" w:after="120" w:line="276" w:lineRule="auto"/>
              <w:jc w:val="left"/>
              <w:rPr>
                <w:szCs w:val="24"/>
              </w:rPr>
            </w:pPr>
            <w:r>
              <w:rPr>
                <w:szCs w:val="24"/>
              </w:rPr>
              <w:t>50</w:t>
            </w:r>
          </w:p>
        </w:tc>
        <w:tc>
          <w:tcPr>
            <w:tcW w:w="540" w:type="dxa"/>
          </w:tcPr>
          <w:p w14:paraId="00842756" w14:textId="06958690" w:rsidR="00765E43" w:rsidRDefault="00765E43" w:rsidP="00E821FE">
            <w:pPr>
              <w:pStyle w:val="Sothutu-1so"/>
              <w:spacing w:before="120" w:after="120" w:line="276" w:lineRule="auto"/>
              <w:jc w:val="left"/>
              <w:rPr>
                <w:szCs w:val="24"/>
              </w:rPr>
            </w:pPr>
            <w:r>
              <w:rPr>
                <w:szCs w:val="24"/>
              </w:rPr>
              <w:t>N</w:t>
            </w:r>
          </w:p>
        </w:tc>
        <w:tc>
          <w:tcPr>
            <w:tcW w:w="450" w:type="dxa"/>
          </w:tcPr>
          <w:p w14:paraId="68E5C05E" w14:textId="315803F3" w:rsidR="00765E43" w:rsidRDefault="00765E43" w:rsidP="00E821FE">
            <w:pPr>
              <w:pStyle w:val="Sothutu-1so"/>
              <w:spacing w:before="120" w:after="120" w:line="276" w:lineRule="auto"/>
              <w:jc w:val="left"/>
              <w:rPr>
                <w:szCs w:val="24"/>
              </w:rPr>
            </w:pPr>
            <w:r>
              <w:rPr>
                <w:szCs w:val="24"/>
              </w:rPr>
              <w:t>N</w:t>
            </w:r>
          </w:p>
        </w:tc>
        <w:tc>
          <w:tcPr>
            <w:tcW w:w="540" w:type="dxa"/>
          </w:tcPr>
          <w:p w14:paraId="5111C3D8" w14:textId="189C5F9D" w:rsidR="00765E43" w:rsidRDefault="00765E43" w:rsidP="00E821FE">
            <w:pPr>
              <w:pStyle w:val="Sothutu-1so"/>
              <w:spacing w:before="120" w:after="120" w:line="276" w:lineRule="auto"/>
              <w:jc w:val="center"/>
              <w:rPr>
                <w:szCs w:val="24"/>
              </w:rPr>
            </w:pPr>
            <w:r>
              <w:rPr>
                <w:szCs w:val="24"/>
              </w:rPr>
              <w:t>Y</w:t>
            </w:r>
          </w:p>
        </w:tc>
        <w:tc>
          <w:tcPr>
            <w:tcW w:w="7380" w:type="dxa"/>
          </w:tcPr>
          <w:p w14:paraId="789EA28B" w14:textId="4CE79026" w:rsidR="00765E43" w:rsidRDefault="00765E43" w:rsidP="00E821FE">
            <w:pPr>
              <w:pStyle w:val="Sothutu-1so"/>
              <w:spacing w:before="120" w:after="120" w:line="276" w:lineRule="auto"/>
              <w:jc w:val="left"/>
              <w:rPr>
                <w:szCs w:val="24"/>
              </w:rPr>
            </w:pPr>
          </w:p>
        </w:tc>
      </w:tr>
      <w:tr w:rsidR="00765E43" w14:paraId="38BCF14D" w14:textId="77777777" w:rsidTr="00AA0568">
        <w:trPr>
          <w:cantSplit/>
          <w:trHeight w:val="827"/>
        </w:trPr>
        <w:tc>
          <w:tcPr>
            <w:tcW w:w="1800" w:type="dxa"/>
          </w:tcPr>
          <w:p w14:paraId="2AF167B5" w14:textId="77777777" w:rsidR="00765E43" w:rsidRDefault="00765E43" w:rsidP="00E821FE">
            <w:pPr>
              <w:ind w:left="0"/>
              <w:rPr>
                <w:szCs w:val="24"/>
              </w:rPr>
            </w:pPr>
            <w:r>
              <w:rPr>
                <w:szCs w:val="24"/>
              </w:rPr>
              <w:t>Dự án</w:t>
            </w:r>
          </w:p>
        </w:tc>
        <w:tc>
          <w:tcPr>
            <w:tcW w:w="1980" w:type="dxa"/>
          </w:tcPr>
          <w:p w14:paraId="0A24614D" w14:textId="77777777" w:rsidR="00765E43" w:rsidRDefault="00765E43" w:rsidP="00E821FE">
            <w:pPr>
              <w:ind w:left="0"/>
              <w:rPr>
                <w:szCs w:val="24"/>
              </w:rPr>
            </w:pPr>
            <w:r>
              <w:rPr>
                <w:szCs w:val="24"/>
              </w:rPr>
              <w:t>C_Project_ID</w:t>
            </w:r>
          </w:p>
        </w:tc>
        <w:tc>
          <w:tcPr>
            <w:tcW w:w="1417" w:type="dxa"/>
          </w:tcPr>
          <w:p w14:paraId="30B57295" w14:textId="77777777" w:rsidR="00765E43" w:rsidRDefault="00765E43" w:rsidP="00E821FE">
            <w:pPr>
              <w:ind w:left="0"/>
            </w:pPr>
            <w:r>
              <w:t>String</w:t>
            </w:r>
          </w:p>
          <w:p w14:paraId="3BF98D07" w14:textId="77777777" w:rsidR="00765E43" w:rsidRDefault="00765E43" w:rsidP="00E821FE">
            <w:pPr>
              <w:ind w:left="0"/>
            </w:pPr>
            <w:r>
              <w:t>SL</w:t>
            </w:r>
          </w:p>
        </w:tc>
        <w:tc>
          <w:tcPr>
            <w:tcW w:w="630" w:type="dxa"/>
          </w:tcPr>
          <w:p w14:paraId="6FA429A5" w14:textId="420CD7D0" w:rsidR="00765E43" w:rsidRDefault="00765E43" w:rsidP="00E821FE">
            <w:pPr>
              <w:pStyle w:val="Sothutu-1so"/>
              <w:spacing w:before="120" w:after="120" w:line="276" w:lineRule="auto"/>
              <w:jc w:val="left"/>
              <w:rPr>
                <w:szCs w:val="24"/>
              </w:rPr>
            </w:pPr>
            <w:r>
              <w:rPr>
                <w:szCs w:val="24"/>
              </w:rPr>
              <w:t>150</w:t>
            </w:r>
          </w:p>
        </w:tc>
        <w:tc>
          <w:tcPr>
            <w:tcW w:w="540" w:type="dxa"/>
          </w:tcPr>
          <w:p w14:paraId="07DE928F" w14:textId="01C00EDF" w:rsidR="00765E43" w:rsidRDefault="00765E43" w:rsidP="00E821FE">
            <w:pPr>
              <w:pStyle w:val="Sothutu-1so"/>
              <w:spacing w:before="120" w:after="120" w:line="276" w:lineRule="auto"/>
              <w:jc w:val="left"/>
              <w:rPr>
                <w:szCs w:val="24"/>
              </w:rPr>
            </w:pPr>
            <w:r>
              <w:rPr>
                <w:szCs w:val="24"/>
              </w:rPr>
              <w:t>N</w:t>
            </w:r>
          </w:p>
        </w:tc>
        <w:tc>
          <w:tcPr>
            <w:tcW w:w="450" w:type="dxa"/>
          </w:tcPr>
          <w:p w14:paraId="00A935EB" w14:textId="40073F5A" w:rsidR="00765E43" w:rsidRDefault="00765E43" w:rsidP="00E821FE">
            <w:pPr>
              <w:pStyle w:val="Sothutu-1so"/>
              <w:spacing w:before="120" w:after="120" w:line="276" w:lineRule="auto"/>
              <w:jc w:val="left"/>
              <w:rPr>
                <w:szCs w:val="24"/>
              </w:rPr>
            </w:pPr>
            <w:r>
              <w:rPr>
                <w:szCs w:val="24"/>
              </w:rPr>
              <w:t>N</w:t>
            </w:r>
          </w:p>
        </w:tc>
        <w:tc>
          <w:tcPr>
            <w:tcW w:w="540" w:type="dxa"/>
          </w:tcPr>
          <w:p w14:paraId="76863429" w14:textId="71163E54" w:rsidR="00765E43" w:rsidRDefault="00765E43" w:rsidP="00E821FE">
            <w:pPr>
              <w:pStyle w:val="Sothutu-1so"/>
              <w:spacing w:before="120" w:after="120" w:line="276" w:lineRule="auto"/>
              <w:jc w:val="center"/>
              <w:rPr>
                <w:szCs w:val="24"/>
              </w:rPr>
            </w:pPr>
            <w:r>
              <w:rPr>
                <w:szCs w:val="24"/>
              </w:rPr>
              <w:t>Y</w:t>
            </w:r>
          </w:p>
        </w:tc>
        <w:tc>
          <w:tcPr>
            <w:tcW w:w="7380" w:type="dxa"/>
          </w:tcPr>
          <w:p w14:paraId="37FB24BB" w14:textId="3C5E0D32" w:rsidR="00765E43" w:rsidRDefault="00765E43" w:rsidP="00E821FE">
            <w:pPr>
              <w:pStyle w:val="Sothutu-1so"/>
              <w:spacing w:before="120" w:after="120" w:line="276" w:lineRule="auto"/>
              <w:rPr>
                <w:szCs w:val="24"/>
              </w:rPr>
            </w:pPr>
          </w:p>
        </w:tc>
      </w:tr>
      <w:tr w:rsidR="00765E43" w14:paraId="3779BFD8" w14:textId="77777777" w:rsidTr="00AA0568">
        <w:trPr>
          <w:cantSplit/>
          <w:trHeight w:val="827"/>
        </w:trPr>
        <w:tc>
          <w:tcPr>
            <w:tcW w:w="1800" w:type="dxa"/>
          </w:tcPr>
          <w:p w14:paraId="4381E8DF" w14:textId="77777777" w:rsidR="00765E43" w:rsidRDefault="00765E43" w:rsidP="00E821FE">
            <w:pPr>
              <w:ind w:left="0"/>
              <w:rPr>
                <w:szCs w:val="24"/>
              </w:rPr>
            </w:pPr>
            <w:r>
              <w:rPr>
                <w:szCs w:val="24"/>
              </w:rPr>
              <w:t>Vị trí</w:t>
            </w:r>
          </w:p>
        </w:tc>
        <w:tc>
          <w:tcPr>
            <w:tcW w:w="1980" w:type="dxa"/>
          </w:tcPr>
          <w:p w14:paraId="69CF7AF1" w14:textId="77777777" w:rsidR="00765E43" w:rsidRDefault="00765E43" w:rsidP="00E821FE">
            <w:pPr>
              <w:ind w:left="0"/>
              <w:rPr>
                <w:szCs w:val="24"/>
              </w:rPr>
            </w:pPr>
          </w:p>
        </w:tc>
        <w:tc>
          <w:tcPr>
            <w:tcW w:w="1417" w:type="dxa"/>
          </w:tcPr>
          <w:p w14:paraId="57AC57C6" w14:textId="77777777" w:rsidR="00765E43" w:rsidRDefault="00765E43" w:rsidP="00E821FE">
            <w:pPr>
              <w:ind w:left="0"/>
            </w:pPr>
            <w:r>
              <w:t>String</w:t>
            </w:r>
          </w:p>
          <w:p w14:paraId="09B03A2C" w14:textId="77777777" w:rsidR="00765E43" w:rsidRDefault="00765E43" w:rsidP="00E821FE">
            <w:pPr>
              <w:ind w:left="0"/>
            </w:pPr>
            <w:r>
              <w:t>SL</w:t>
            </w:r>
          </w:p>
        </w:tc>
        <w:tc>
          <w:tcPr>
            <w:tcW w:w="630" w:type="dxa"/>
          </w:tcPr>
          <w:p w14:paraId="48B46B66" w14:textId="7D621D2A" w:rsidR="00765E43" w:rsidRDefault="00765E43" w:rsidP="00E821FE">
            <w:pPr>
              <w:pStyle w:val="Sothutu-1so"/>
              <w:spacing w:before="120" w:after="120" w:line="276" w:lineRule="auto"/>
              <w:jc w:val="left"/>
              <w:rPr>
                <w:szCs w:val="24"/>
              </w:rPr>
            </w:pPr>
            <w:r>
              <w:rPr>
                <w:szCs w:val="24"/>
              </w:rPr>
              <w:t>150</w:t>
            </w:r>
          </w:p>
        </w:tc>
        <w:tc>
          <w:tcPr>
            <w:tcW w:w="540" w:type="dxa"/>
          </w:tcPr>
          <w:p w14:paraId="4C88F17C" w14:textId="3805CFD1" w:rsidR="00765E43" w:rsidRDefault="00765E43" w:rsidP="00E821FE">
            <w:pPr>
              <w:pStyle w:val="Sothutu-1so"/>
              <w:spacing w:before="120" w:after="120" w:line="276" w:lineRule="auto"/>
              <w:jc w:val="left"/>
              <w:rPr>
                <w:szCs w:val="24"/>
              </w:rPr>
            </w:pPr>
            <w:r>
              <w:rPr>
                <w:szCs w:val="24"/>
              </w:rPr>
              <w:t>N</w:t>
            </w:r>
          </w:p>
        </w:tc>
        <w:tc>
          <w:tcPr>
            <w:tcW w:w="450" w:type="dxa"/>
          </w:tcPr>
          <w:p w14:paraId="3CA4FC30" w14:textId="52024CA2" w:rsidR="00765E43" w:rsidRDefault="00765E43" w:rsidP="00E821FE">
            <w:pPr>
              <w:pStyle w:val="Sothutu-1so"/>
              <w:spacing w:before="120" w:after="120" w:line="276" w:lineRule="auto"/>
              <w:jc w:val="left"/>
              <w:rPr>
                <w:szCs w:val="24"/>
              </w:rPr>
            </w:pPr>
            <w:r>
              <w:rPr>
                <w:szCs w:val="24"/>
              </w:rPr>
              <w:t>N</w:t>
            </w:r>
          </w:p>
        </w:tc>
        <w:tc>
          <w:tcPr>
            <w:tcW w:w="540" w:type="dxa"/>
          </w:tcPr>
          <w:p w14:paraId="206B849F" w14:textId="3D42B62C" w:rsidR="00765E43" w:rsidRDefault="00765E43" w:rsidP="00E821FE">
            <w:pPr>
              <w:pStyle w:val="Sothutu-1so"/>
              <w:spacing w:before="120" w:after="120" w:line="276" w:lineRule="auto"/>
              <w:jc w:val="center"/>
              <w:rPr>
                <w:szCs w:val="24"/>
              </w:rPr>
            </w:pPr>
            <w:r>
              <w:rPr>
                <w:szCs w:val="24"/>
              </w:rPr>
              <w:t>Y</w:t>
            </w:r>
          </w:p>
        </w:tc>
        <w:tc>
          <w:tcPr>
            <w:tcW w:w="7380" w:type="dxa"/>
          </w:tcPr>
          <w:p w14:paraId="57CB90AA" w14:textId="77777777" w:rsidR="00765E43" w:rsidRDefault="00765E43" w:rsidP="00E821FE">
            <w:pPr>
              <w:pStyle w:val="Sothutu-1so"/>
              <w:spacing w:before="120" w:after="120" w:line="276" w:lineRule="auto"/>
              <w:rPr>
                <w:szCs w:val="24"/>
              </w:rPr>
            </w:pPr>
          </w:p>
        </w:tc>
      </w:tr>
      <w:tr w:rsidR="00765E43" w14:paraId="5BB4CF81" w14:textId="77777777" w:rsidTr="00AA0568">
        <w:trPr>
          <w:cantSplit/>
          <w:trHeight w:val="827"/>
        </w:trPr>
        <w:tc>
          <w:tcPr>
            <w:tcW w:w="1800" w:type="dxa"/>
          </w:tcPr>
          <w:p w14:paraId="54C1A57F" w14:textId="77777777" w:rsidR="00765E43" w:rsidRDefault="00765E43" w:rsidP="00E821FE">
            <w:pPr>
              <w:ind w:left="0"/>
              <w:rPr>
                <w:szCs w:val="24"/>
              </w:rPr>
            </w:pPr>
            <w:r>
              <w:rPr>
                <w:szCs w:val="24"/>
              </w:rPr>
              <w:t>Tờ trình</w:t>
            </w:r>
          </w:p>
        </w:tc>
        <w:tc>
          <w:tcPr>
            <w:tcW w:w="1980" w:type="dxa"/>
          </w:tcPr>
          <w:p w14:paraId="23F6E5C9" w14:textId="77777777" w:rsidR="00765E43" w:rsidRDefault="00765E43" w:rsidP="00E821FE">
            <w:pPr>
              <w:ind w:left="0"/>
              <w:rPr>
                <w:szCs w:val="24"/>
              </w:rPr>
            </w:pPr>
          </w:p>
        </w:tc>
        <w:tc>
          <w:tcPr>
            <w:tcW w:w="1417" w:type="dxa"/>
          </w:tcPr>
          <w:p w14:paraId="51DA1208" w14:textId="77777777" w:rsidR="00765E43" w:rsidRDefault="00765E43" w:rsidP="00E821FE">
            <w:pPr>
              <w:ind w:left="0"/>
            </w:pPr>
            <w:r>
              <w:t>String</w:t>
            </w:r>
          </w:p>
          <w:p w14:paraId="35F297B8" w14:textId="77777777" w:rsidR="00765E43" w:rsidRDefault="00765E43" w:rsidP="00E821FE">
            <w:pPr>
              <w:ind w:left="0"/>
            </w:pPr>
            <w:r>
              <w:t>SL</w:t>
            </w:r>
          </w:p>
        </w:tc>
        <w:tc>
          <w:tcPr>
            <w:tcW w:w="630" w:type="dxa"/>
          </w:tcPr>
          <w:p w14:paraId="36B34D61" w14:textId="43538F39" w:rsidR="00765E43" w:rsidRDefault="00765E43" w:rsidP="00E821FE">
            <w:pPr>
              <w:pStyle w:val="Sothutu-1so"/>
              <w:spacing w:before="120" w:after="120" w:line="276" w:lineRule="auto"/>
              <w:jc w:val="left"/>
              <w:rPr>
                <w:szCs w:val="24"/>
              </w:rPr>
            </w:pPr>
            <w:r>
              <w:rPr>
                <w:szCs w:val="24"/>
              </w:rPr>
              <w:t>150</w:t>
            </w:r>
          </w:p>
        </w:tc>
        <w:tc>
          <w:tcPr>
            <w:tcW w:w="540" w:type="dxa"/>
          </w:tcPr>
          <w:p w14:paraId="17AC4C6C" w14:textId="77AA645B" w:rsidR="00765E43" w:rsidRDefault="00765E43" w:rsidP="00E821FE">
            <w:pPr>
              <w:pStyle w:val="Sothutu-1so"/>
              <w:spacing w:before="120" w:after="120" w:line="276" w:lineRule="auto"/>
              <w:jc w:val="left"/>
              <w:rPr>
                <w:szCs w:val="24"/>
              </w:rPr>
            </w:pPr>
            <w:r>
              <w:rPr>
                <w:szCs w:val="24"/>
              </w:rPr>
              <w:t>N</w:t>
            </w:r>
          </w:p>
        </w:tc>
        <w:tc>
          <w:tcPr>
            <w:tcW w:w="450" w:type="dxa"/>
          </w:tcPr>
          <w:p w14:paraId="47FC77F7" w14:textId="43B2612D" w:rsidR="00765E43" w:rsidRDefault="00765E43" w:rsidP="00E821FE">
            <w:pPr>
              <w:pStyle w:val="Sothutu-1so"/>
              <w:spacing w:before="120" w:after="120" w:line="276" w:lineRule="auto"/>
              <w:jc w:val="left"/>
              <w:rPr>
                <w:szCs w:val="24"/>
              </w:rPr>
            </w:pPr>
            <w:r>
              <w:rPr>
                <w:szCs w:val="24"/>
              </w:rPr>
              <w:t>Y</w:t>
            </w:r>
          </w:p>
        </w:tc>
        <w:tc>
          <w:tcPr>
            <w:tcW w:w="540" w:type="dxa"/>
          </w:tcPr>
          <w:p w14:paraId="3B93296E" w14:textId="0ED561FD" w:rsidR="00765E43" w:rsidRDefault="00765E43" w:rsidP="00E821FE">
            <w:pPr>
              <w:pStyle w:val="Sothutu-1so"/>
              <w:spacing w:before="120" w:after="120" w:line="276" w:lineRule="auto"/>
              <w:jc w:val="center"/>
              <w:rPr>
                <w:szCs w:val="24"/>
              </w:rPr>
            </w:pPr>
            <w:r>
              <w:rPr>
                <w:szCs w:val="24"/>
              </w:rPr>
              <w:t>Y</w:t>
            </w:r>
          </w:p>
        </w:tc>
        <w:tc>
          <w:tcPr>
            <w:tcW w:w="7380" w:type="dxa"/>
          </w:tcPr>
          <w:p w14:paraId="7A098EB6" w14:textId="6BC9E852" w:rsidR="00765E43" w:rsidRPr="00DB17CB" w:rsidRDefault="00765E43" w:rsidP="00E821FE">
            <w:pPr>
              <w:pStyle w:val="Sothutu-1so"/>
              <w:spacing w:before="120" w:after="120" w:line="276" w:lineRule="auto"/>
              <w:rPr>
                <w:szCs w:val="24"/>
              </w:rPr>
            </w:pPr>
          </w:p>
        </w:tc>
      </w:tr>
      <w:tr w:rsidR="004761BA" w14:paraId="2FA357F4" w14:textId="77777777" w:rsidTr="00AA0568">
        <w:trPr>
          <w:cantSplit/>
          <w:trHeight w:val="827"/>
        </w:trPr>
        <w:tc>
          <w:tcPr>
            <w:tcW w:w="14737" w:type="dxa"/>
            <w:gridSpan w:val="8"/>
          </w:tcPr>
          <w:p w14:paraId="42897D93" w14:textId="77777777" w:rsidR="004761BA" w:rsidRPr="008A5430" w:rsidRDefault="004761BA" w:rsidP="00E821FE">
            <w:pPr>
              <w:pStyle w:val="Sothutu-1so"/>
              <w:spacing w:before="120" w:after="120" w:line="276" w:lineRule="auto"/>
              <w:rPr>
                <w:b/>
                <w:szCs w:val="24"/>
              </w:rPr>
            </w:pPr>
            <w:r w:rsidRPr="008A5430">
              <w:rPr>
                <w:b/>
                <w:szCs w:val="24"/>
              </w:rPr>
              <w:t>Group: Người thụ hưởng</w:t>
            </w:r>
          </w:p>
        </w:tc>
      </w:tr>
      <w:tr w:rsidR="00765E43" w14:paraId="4471558A" w14:textId="77777777" w:rsidTr="00AA0568">
        <w:trPr>
          <w:cantSplit/>
          <w:trHeight w:val="827"/>
        </w:trPr>
        <w:tc>
          <w:tcPr>
            <w:tcW w:w="1800" w:type="dxa"/>
          </w:tcPr>
          <w:p w14:paraId="28720688" w14:textId="77777777" w:rsidR="00765E43" w:rsidRDefault="00765E43" w:rsidP="00E821FE">
            <w:pPr>
              <w:ind w:left="0"/>
              <w:rPr>
                <w:szCs w:val="24"/>
              </w:rPr>
            </w:pPr>
            <w:r>
              <w:rPr>
                <w:szCs w:val="24"/>
              </w:rPr>
              <w:t>Đối tượng công nợ</w:t>
            </w:r>
          </w:p>
        </w:tc>
        <w:tc>
          <w:tcPr>
            <w:tcW w:w="1980" w:type="dxa"/>
          </w:tcPr>
          <w:p w14:paraId="39714F8C" w14:textId="77777777" w:rsidR="00765E43" w:rsidRDefault="00765E43" w:rsidP="00E821FE">
            <w:pPr>
              <w:ind w:left="0"/>
              <w:rPr>
                <w:szCs w:val="24"/>
              </w:rPr>
            </w:pPr>
            <w:r>
              <w:rPr>
                <w:szCs w:val="24"/>
              </w:rPr>
              <w:t>C_BPARTNER_ID</w:t>
            </w:r>
          </w:p>
        </w:tc>
        <w:tc>
          <w:tcPr>
            <w:tcW w:w="1417" w:type="dxa"/>
          </w:tcPr>
          <w:p w14:paraId="0246BABD" w14:textId="77777777" w:rsidR="00765E43" w:rsidRDefault="00765E43" w:rsidP="00E821FE">
            <w:pPr>
              <w:ind w:left="0"/>
            </w:pPr>
            <w:r>
              <w:t>String</w:t>
            </w:r>
          </w:p>
          <w:p w14:paraId="4B0573EB" w14:textId="6E768660" w:rsidR="00765E43" w:rsidRDefault="00765E43" w:rsidP="00E821FE">
            <w:pPr>
              <w:ind w:left="0"/>
            </w:pPr>
            <w:r>
              <w:t>SL</w:t>
            </w:r>
          </w:p>
        </w:tc>
        <w:tc>
          <w:tcPr>
            <w:tcW w:w="630" w:type="dxa"/>
          </w:tcPr>
          <w:p w14:paraId="2B3CD1D8" w14:textId="540E070A" w:rsidR="00765E43" w:rsidRDefault="00765E43" w:rsidP="00E821FE">
            <w:pPr>
              <w:pStyle w:val="Sothutu-1so"/>
              <w:spacing w:before="120" w:after="120" w:line="276" w:lineRule="auto"/>
              <w:jc w:val="left"/>
              <w:rPr>
                <w:szCs w:val="24"/>
              </w:rPr>
            </w:pPr>
            <w:r>
              <w:rPr>
                <w:szCs w:val="24"/>
              </w:rPr>
              <w:t>50</w:t>
            </w:r>
          </w:p>
        </w:tc>
        <w:tc>
          <w:tcPr>
            <w:tcW w:w="540" w:type="dxa"/>
          </w:tcPr>
          <w:p w14:paraId="574B0C48" w14:textId="3930E645" w:rsidR="00765E43" w:rsidRDefault="00765E43" w:rsidP="00E821FE">
            <w:pPr>
              <w:pStyle w:val="Sothutu-1so"/>
              <w:spacing w:before="120" w:after="120" w:line="276" w:lineRule="auto"/>
              <w:jc w:val="left"/>
              <w:rPr>
                <w:szCs w:val="24"/>
              </w:rPr>
            </w:pPr>
            <w:r>
              <w:rPr>
                <w:szCs w:val="24"/>
              </w:rPr>
              <w:t>N</w:t>
            </w:r>
          </w:p>
        </w:tc>
        <w:tc>
          <w:tcPr>
            <w:tcW w:w="450" w:type="dxa"/>
          </w:tcPr>
          <w:p w14:paraId="75230490" w14:textId="23FEC487" w:rsidR="00765E43" w:rsidRDefault="00765E43" w:rsidP="00E821FE">
            <w:pPr>
              <w:pStyle w:val="Sothutu-1so"/>
              <w:spacing w:before="120" w:after="120" w:line="276" w:lineRule="auto"/>
              <w:jc w:val="left"/>
              <w:rPr>
                <w:szCs w:val="24"/>
              </w:rPr>
            </w:pPr>
            <w:r>
              <w:rPr>
                <w:szCs w:val="24"/>
              </w:rPr>
              <w:t>Y</w:t>
            </w:r>
          </w:p>
        </w:tc>
        <w:tc>
          <w:tcPr>
            <w:tcW w:w="540" w:type="dxa"/>
          </w:tcPr>
          <w:p w14:paraId="5B73036B" w14:textId="7FC63240" w:rsidR="00765E43" w:rsidRDefault="00765E43" w:rsidP="00E821FE">
            <w:pPr>
              <w:pStyle w:val="Sothutu-1so"/>
              <w:spacing w:before="120" w:after="120" w:line="276" w:lineRule="auto"/>
              <w:jc w:val="center"/>
              <w:rPr>
                <w:szCs w:val="24"/>
              </w:rPr>
            </w:pPr>
            <w:r>
              <w:rPr>
                <w:szCs w:val="24"/>
              </w:rPr>
              <w:t>Y</w:t>
            </w:r>
          </w:p>
        </w:tc>
        <w:tc>
          <w:tcPr>
            <w:tcW w:w="7380" w:type="dxa"/>
          </w:tcPr>
          <w:p w14:paraId="1A4AD8F1" w14:textId="61049B45" w:rsidR="00765E43" w:rsidRDefault="00765E43" w:rsidP="00E821FE">
            <w:pPr>
              <w:pStyle w:val="Sothutu-1so"/>
              <w:spacing w:before="120" w:after="120" w:line="276" w:lineRule="auto"/>
              <w:rPr>
                <w:szCs w:val="24"/>
              </w:rPr>
            </w:pPr>
            <w:r>
              <w:rPr>
                <w:szCs w:val="24"/>
              </w:rPr>
              <w:t>= Đối tượng công nợ của hóa đơn</w:t>
            </w:r>
          </w:p>
        </w:tc>
      </w:tr>
      <w:tr w:rsidR="00765E43" w:rsidRPr="000146A2" w14:paraId="5D1D4258" w14:textId="77777777" w:rsidTr="00AA0568">
        <w:trPr>
          <w:cantSplit/>
          <w:trHeight w:val="827"/>
        </w:trPr>
        <w:tc>
          <w:tcPr>
            <w:tcW w:w="1800" w:type="dxa"/>
          </w:tcPr>
          <w:p w14:paraId="4AEB6D9E" w14:textId="77777777" w:rsidR="00765E43" w:rsidRDefault="00765E43" w:rsidP="00E821FE">
            <w:pPr>
              <w:ind w:left="0"/>
              <w:rPr>
                <w:szCs w:val="24"/>
              </w:rPr>
            </w:pPr>
            <w:r>
              <w:rPr>
                <w:szCs w:val="24"/>
              </w:rPr>
              <w:lastRenderedPageBreak/>
              <w:t>Tài khoản ngân hàng thụ hưởng</w:t>
            </w:r>
          </w:p>
        </w:tc>
        <w:tc>
          <w:tcPr>
            <w:tcW w:w="1980" w:type="dxa"/>
          </w:tcPr>
          <w:p w14:paraId="44D9221C" w14:textId="77777777" w:rsidR="00765E43" w:rsidRDefault="00765E43" w:rsidP="00E821FE">
            <w:pPr>
              <w:ind w:left="0"/>
              <w:rPr>
                <w:szCs w:val="24"/>
              </w:rPr>
            </w:pPr>
            <w:r w:rsidRPr="00C1034C">
              <w:rPr>
                <w:szCs w:val="24"/>
              </w:rPr>
              <w:t>C_BPARTNER_BANK_ID</w:t>
            </w:r>
          </w:p>
        </w:tc>
        <w:tc>
          <w:tcPr>
            <w:tcW w:w="1417" w:type="dxa"/>
          </w:tcPr>
          <w:p w14:paraId="7182BED4" w14:textId="77777777" w:rsidR="00765E43" w:rsidRDefault="00765E43" w:rsidP="00E821FE">
            <w:pPr>
              <w:ind w:left="0"/>
            </w:pPr>
            <w:r>
              <w:t>String</w:t>
            </w:r>
          </w:p>
          <w:p w14:paraId="58FE7299" w14:textId="3FDFB557" w:rsidR="00765E43" w:rsidRDefault="00765E43" w:rsidP="00E821FE">
            <w:pPr>
              <w:ind w:left="0"/>
            </w:pPr>
            <w:r>
              <w:t>SL</w:t>
            </w:r>
          </w:p>
        </w:tc>
        <w:tc>
          <w:tcPr>
            <w:tcW w:w="630" w:type="dxa"/>
          </w:tcPr>
          <w:p w14:paraId="347F3D09" w14:textId="043C9ADC" w:rsidR="00765E43" w:rsidRDefault="00765E43" w:rsidP="00E821FE">
            <w:pPr>
              <w:pStyle w:val="Sothutu-1so"/>
              <w:spacing w:before="120" w:after="120" w:line="276" w:lineRule="auto"/>
              <w:jc w:val="left"/>
              <w:rPr>
                <w:szCs w:val="24"/>
              </w:rPr>
            </w:pPr>
            <w:r>
              <w:rPr>
                <w:szCs w:val="24"/>
              </w:rPr>
              <w:t>50</w:t>
            </w:r>
          </w:p>
        </w:tc>
        <w:tc>
          <w:tcPr>
            <w:tcW w:w="540" w:type="dxa"/>
          </w:tcPr>
          <w:p w14:paraId="105559DD" w14:textId="240D8BA4" w:rsidR="00765E43" w:rsidRDefault="00765E43" w:rsidP="00E821FE">
            <w:pPr>
              <w:pStyle w:val="Sothutu-1so"/>
              <w:spacing w:before="120" w:after="120" w:line="276" w:lineRule="auto"/>
              <w:jc w:val="left"/>
              <w:rPr>
                <w:szCs w:val="24"/>
              </w:rPr>
            </w:pPr>
            <w:r>
              <w:rPr>
                <w:szCs w:val="24"/>
              </w:rPr>
              <w:t>N</w:t>
            </w:r>
          </w:p>
        </w:tc>
        <w:tc>
          <w:tcPr>
            <w:tcW w:w="450" w:type="dxa"/>
          </w:tcPr>
          <w:p w14:paraId="356533B9" w14:textId="36B2E261" w:rsidR="00765E43" w:rsidRDefault="00765E43" w:rsidP="00E821FE">
            <w:pPr>
              <w:pStyle w:val="Sothutu-1so"/>
              <w:spacing w:before="120" w:after="120" w:line="276" w:lineRule="auto"/>
              <w:jc w:val="left"/>
              <w:rPr>
                <w:szCs w:val="24"/>
              </w:rPr>
            </w:pPr>
            <w:r>
              <w:rPr>
                <w:szCs w:val="24"/>
              </w:rPr>
              <w:t>N</w:t>
            </w:r>
          </w:p>
        </w:tc>
        <w:tc>
          <w:tcPr>
            <w:tcW w:w="540" w:type="dxa"/>
          </w:tcPr>
          <w:p w14:paraId="067E2224" w14:textId="22D4BE8A" w:rsidR="00765E43" w:rsidRDefault="00765E43" w:rsidP="00E821FE">
            <w:pPr>
              <w:pStyle w:val="Sothutu-1so"/>
              <w:spacing w:before="120" w:after="120" w:line="276" w:lineRule="auto"/>
              <w:jc w:val="center"/>
              <w:rPr>
                <w:szCs w:val="24"/>
              </w:rPr>
            </w:pPr>
            <w:r>
              <w:rPr>
                <w:szCs w:val="24"/>
              </w:rPr>
              <w:t>Y</w:t>
            </w:r>
          </w:p>
        </w:tc>
        <w:tc>
          <w:tcPr>
            <w:tcW w:w="7380" w:type="dxa"/>
          </w:tcPr>
          <w:p w14:paraId="6712F3BB" w14:textId="0B8FC62D" w:rsidR="00765E43" w:rsidRPr="000146A2" w:rsidRDefault="00765E43" w:rsidP="00E821FE">
            <w:pPr>
              <w:pStyle w:val="Sothutu-1so"/>
              <w:spacing w:before="120" w:after="120" w:line="276" w:lineRule="auto"/>
              <w:rPr>
                <w:szCs w:val="24"/>
              </w:rPr>
            </w:pPr>
          </w:p>
        </w:tc>
      </w:tr>
      <w:tr w:rsidR="00765E43" w:rsidRPr="000146A2" w14:paraId="12990E9E" w14:textId="77777777" w:rsidTr="00AA0568">
        <w:trPr>
          <w:cantSplit/>
          <w:trHeight w:val="827"/>
        </w:trPr>
        <w:tc>
          <w:tcPr>
            <w:tcW w:w="1800" w:type="dxa"/>
          </w:tcPr>
          <w:p w14:paraId="46871C02" w14:textId="77777777" w:rsidR="00765E43" w:rsidRDefault="00765E43" w:rsidP="00E821FE">
            <w:pPr>
              <w:ind w:left="0"/>
              <w:rPr>
                <w:szCs w:val="24"/>
              </w:rPr>
            </w:pPr>
            <w:r>
              <w:rPr>
                <w:szCs w:val="24"/>
              </w:rPr>
              <w:t>Tên chủ tài khoản</w:t>
            </w:r>
          </w:p>
        </w:tc>
        <w:tc>
          <w:tcPr>
            <w:tcW w:w="1980" w:type="dxa"/>
          </w:tcPr>
          <w:p w14:paraId="484A6419" w14:textId="77777777" w:rsidR="00765E43" w:rsidRDefault="00765E43" w:rsidP="00E821FE">
            <w:pPr>
              <w:ind w:left="0"/>
              <w:rPr>
                <w:szCs w:val="24"/>
              </w:rPr>
            </w:pPr>
            <w:r>
              <w:rPr>
                <w:szCs w:val="24"/>
              </w:rPr>
              <w:t>BankOwnerName</w:t>
            </w:r>
          </w:p>
        </w:tc>
        <w:tc>
          <w:tcPr>
            <w:tcW w:w="1417" w:type="dxa"/>
          </w:tcPr>
          <w:p w14:paraId="569E7685" w14:textId="77777777" w:rsidR="00765E43" w:rsidRDefault="00765E43" w:rsidP="00E821FE">
            <w:pPr>
              <w:ind w:left="0"/>
            </w:pPr>
            <w:r>
              <w:t>String</w:t>
            </w:r>
          </w:p>
          <w:p w14:paraId="68EEF815" w14:textId="1835A39C" w:rsidR="00765E43" w:rsidRDefault="00765E43" w:rsidP="00E821FE">
            <w:pPr>
              <w:ind w:left="0"/>
            </w:pPr>
            <w:r>
              <w:t>Text box</w:t>
            </w:r>
          </w:p>
        </w:tc>
        <w:tc>
          <w:tcPr>
            <w:tcW w:w="630" w:type="dxa"/>
          </w:tcPr>
          <w:p w14:paraId="32B03823" w14:textId="5CD26299" w:rsidR="00765E43" w:rsidRDefault="00765E43" w:rsidP="00E821FE">
            <w:pPr>
              <w:pStyle w:val="Sothutu-1so"/>
              <w:spacing w:before="120" w:after="120" w:line="276" w:lineRule="auto"/>
              <w:jc w:val="left"/>
              <w:rPr>
                <w:szCs w:val="24"/>
              </w:rPr>
            </w:pPr>
            <w:r>
              <w:rPr>
                <w:szCs w:val="24"/>
              </w:rPr>
              <w:t>50</w:t>
            </w:r>
          </w:p>
        </w:tc>
        <w:tc>
          <w:tcPr>
            <w:tcW w:w="540" w:type="dxa"/>
          </w:tcPr>
          <w:p w14:paraId="2D666FE2" w14:textId="0E1D7A00" w:rsidR="00765E43" w:rsidRDefault="00765E43" w:rsidP="00E821FE">
            <w:pPr>
              <w:pStyle w:val="Sothutu-1so"/>
              <w:spacing w:before="120" w:after="120" w:line="276" w:lineRule="auto"/>
              <w:jc w:val="left"/>
              <w:rPr>
                <w:szCs w:val="24"/>
              </w:rPr>
            </w:pPr>
            <w:r>
              <w:rPr>
                <w:szCs w:val="24"/>
              </w:rPr>
              <w:t>N</w:t>
            </w:r>
          </w:p>
        </w:tc>
        <w:tc>
          <w:tcPr>
            <w:tcW w:w="450" w:type="dxa"/>
          </w:tcPr>
          <w:p w14:paraId="4DDEEA6C" w14:textId="319E72CF" w:rsidR="00765E43" w:rsidRDefault="00765E43" w:rsidP="00E821FE">
            <w:pPr>
              <w:pStyle w:val="Sothutu-1so"/>
              <w:spacing w:before="120" w:after="120" w:line="276" w:lineRule="auto"/>
              <w:jc w:val="left"/>
              <w:rPr>
                <w:szCs w:val="24"/>
              </w:rPr>
            </w:pPr>
            <w:r>
              <w:rPr>
                <w:szCs w:val="24"/>
              </w:rPr>
              <w:t>Y</w:t>
            </w:r>
          </w:p>
        </w:tc>
        <w:tc>
          <w:tcPr>
            <w:tcW w:w="540" w:type="dxa"/>
          </w:tcPr>
          <w:p w14:paraId="7BD40959" w14:textId="7A173CE6" w:rsidR="00765E43" w:rsidRDefault="00765E43" w:rsidP="00E821FE">
            <w:pPr>
              <w:pStyle w:val="Sothutu-1so"/>
              <w:spacing w:before="120" w:after="120" w:line="276" w:lineRule="auto"/>
              <w:jc w:val="center"/>
              <w:rPr>
                <w:szCs w:val="24"/>
              </w:rPr>
            </w:pPr>
            <w:r>
              <w:rPr>
                <w:szCs w:val="24"/>
              </w:rPr>
              <w:t>Y</w:t>
            </w:r>
          </w:p>
        </w:tc>
        <w:tc>
          <w:tcPr>
            <w:tcW w:w="7380" w:type="dxa"/>
          </w:tcPr>
          <w:p w14:paraId="22C8F62E" w14:textId="7FDB3F00" w:rsidR="00765E43" w:rsidRPr="000146A2" w:rsidRDefault="00765E43" w:rsidP="00E821FE">
            <w:pPr>
              <w:pStyle w:val="Sothutu-1so"/>
              <w:spacing w:before="120" w:after="120" w:line="276" w:lineRule="auto"/>
              <w:rPr>
                <w:szCs w:val="24"/>
              </w:rPr>
            </w:pPr>
          </w:p>
        </w:tc>
      </w:tr>
      <w:tr w:rsidR="00765E43" w:rsidRPr="000146A2" w14:paraId="16F60C66" w14:textId="77777777" w:rsidTr="00AA0568">
        <w:trPr>
          <w:cantSplit/>
          <w:trHeight w:val="827"/>
        </w:trPr>
        <w:tc>
          <w:tcPr>
            <w:tcW w:w="1800" w:type="dxa"/>
          </w:tcPr>
          <w:p w14:paraId="14D276F4" w14:textId="77777777" w:rsidR="00765E43" w:rsidRDefault="00765E43" w:rsidP="00E821FE">
            <w:pPr>
              <w:ind w:left="0"/>
              <w:rPr>
                <w:szCs w:val="24"/>
              </w:rPr>
            </w:pPr>
            <w:r>
              <w:rPr>
                <w:szCs w:val="24"/>
              </w:rPr>
              <w:t>Số tài khoản</w:t>
            </w:r>
          </w:p>
        </w:tc>
        <w:tc>
          <w:tcPr>
            <w:tcW w:w="1980" w:type="dxa"/>
          </w:tcPr>
          <w:p w14:paraId="692A20EA" w14:textId="77777777" w:rsidR="00765E43" w:rsidRDefault="00765E43" w:rsidP="00E821FE">
            <w:pPr>
              <w:ind w:left="0"/>
              <w:rPr>
                <w:szCs w:val="24"/>
              </w:rPr>
            </w:pPr>
            <w:r>
              <w:rPr>
                <w:szCs w:val="24"/>
              </w:rPr>
              <w:t>ACCOUNT_NO</w:t>
            </w:r>
          </w:p>
        </w:tc>
        <w:tc>
          <w:tcPr>
            <w:tcW w:w="1417" w:type="dxa"/>
          </w:tcPr>
          <w:p w14:paraId="68882F4D" w14:textId="77777777" w:rsidR="00765E43" w:rsidRDefault="00765E43" w:rsidP="00E821FE">
            <w:pPr>
              <w:ind w:left="0"/>
            </w:pPr>
            <w:r>
              <w:t>String</w:t>
            </w:r>
          </w:p>
          <w:p w14:paraId="103DACA5" w14:textId="4B8B7E9B" w:rsidR="00765E43" w:rsidRDefault="00765E43" w:rsidP="00E821FE">
            <w:pPr>
              <w:ind w:left="0"/>
            </w:pPr>
            <w:r>
              <w:t>Text box</w:t>
            </w:r>
          </w:p>
        </w:tc>
        <w:tc>
          <w:tcPr>
            <w:tcW w:w="630" w:type="dxa"/>
          </w:tcPr>
          <w:p w14:paraId="2914DE2E" w14:textId="4184CDC9" w:rsidR="00765E43" w:rsidRDefault="00765E43" w:rsidP="00E821FE">
            <w:pPr>
              <w:pStyle w:val="Sothutu-1so"/>
              <w:spacing w:before="120" w:after="120" w:line="276" w:lineRule="auto"/>
              <w:jc w:val="left"/>
              <w:rPr>
                <w:szCs w:val="24"/>
              </w:rPr>
            </w:pPr>
            <w:r>
              <w:rPr>
                <w:szCs w:val="24"/>
              </w:rPr>
              <w:t>50</w:t>
            </w:r>
          </w:p>
        </w:tc>
        <w:tc>
          <w:tcPr>
            <w:tcW w:w="540" w:type="dxa"/>
          </w:tcPr>
          <w:p w14:paraId="209C52F2" w14:textId="1ED76AD1" w:rsidR="00765E43" w:rsidRDefault="00765E43" w:rsidP="00E821FE">
            <w:pPr>
              <w:pStyle w:val="Sothutu-1so"/>
              <w:spacing w:before="120" w:after="120" w:line="276" w:lineRule="auto"/>
              <w:jc w:val="left"/>
              <w:rPr>
                <w:szCs w:val="24"/>
              </w:rPr>
            </w:pPr>
            <w:r>
              <w:rPr>
                <w:szCs w:val="24"/>
              </w:rPr>
              <w:t>N</w:t>
            </w:r>
          </w:p>
        </w:tc>
        <w:tc>
          <w:tcPr>
            <w:tcW w:w="450" w:type="dxa"/>
          </w:tcPr>
          <w:p w14:paraId="2826C54A" w14:textId="5D557CE2" w:rsidR="00765E43" w:rsidRDefault="00765E43" w:rsidP="00E821FE">
            <w:pPr>
              <w:pStyle w:val="Sothutu-1so"/>
              <w:spacing w:before="120" w:after="120" w:line="276" w:lineRule="auto"/>
              <w:jc w:val="left"/>
              <w:rPr>
                <w:szCs w:val="24"/>
              </w:rPr>
            </w:pPr>
            <w:r>
              <w:rPr>
                <w:szCs w:val="24"/>
              </w:rPr>
              <w:t>Y</w:t>
            </w:r>
          </w:p>
        </w:tc>
        <w:tc>
          <w:tcPr>
            <w:tcW w:w="540" w:type="dxa"/>
          </w:tcPr>
          <w:p w14:paraId="726B6446" w14:textId="5778B29F" w:rsidR="00765E43" w:rsidRDefault="00765E43" w:rsidP="00E821FE">
            <w:pPr>
              <w:pStyle w:val="Sothutu-1so"/>
              <w:spacing w:before="120" w:after="120" w:line="276" w:lineRule="auto"/>
              <w:jc w:val="center"/>
              <w:rPr>
                <w:szCs w:val="24"/>
              </w:rPr>
            </w:pPr>
            <w:r>
              <w:rPr>
                <w:szCs w:val="24"/>
              </w:rPr>
              <w:t>Y</w:t>
            </w:r>
          </w:p>
        </w:tc>
        <w:tc>
          <w:tcPr>
            <w:tcW w:w="7380" w:type="dxa"/>
          </w:tcPr>
          <w:p w14:paraId="26F16D2D" w14:textId="340878F0" w:rsidR="00765E43" w:rsidRPr="000146A2" w:rsidRDefault="00765E43" w:rsidP="00E821FE">
            <w:pPr>
              <w:pStyle w:val="Sothutu-1so"/>
              <w:spacing w:before="120" w:after="120" w:line="276" w:lineRule="auto"/>
              <w:rPr>
                <w:szCs w:val="24"/>
              </w:rPr>
            </w:pPr>
          </w:p>
        </w:tc>
      </w:tr>
      <w:tr w:rsidR="00765E43" w:rsidRPr="000146A2" w14:paraId="632DD716" w14:textId="77777777" w:rsidTr="00AA0568">
        <w:trPr>
          <w:cantSplit/>
          <w:trHeight w:val="827"/>
        </w:trPr>
        <w:tc>
          <w:tcPr>
            <w:tcW w:w="1800" w:type="dxa"/>
          </w:tcPr>
          <w:p w14:paraId="78466F9B" w14:textId="77777777" w:rsidR="00765E43" w:rsidRDefault="00765E43" w:rsidP="00E821FE">
            <w:pPr>
              <w:ind w:left="0"/>
              <w:rPr>
                <w:szCs w:val="24"/>
              </w:rPr>
            </w:pPr>
            <w:r>
              <w:rPr>
                <w:szCs w:val="24"/>
              </w:rPr>
              <w:t>Ngân hàng</w:t>
            </w:r>
          </w:p>
        </w:tc>
        <w:tc>
          <w:tcPr>
            <w:tcW w:w="1980" w:type="dxa"/>
          </w:tcPr>
          <w:p w14:paraId="4134833F" w14:textId="77777777" w:rsidR="00765E43" w:rsidRDefault="00765E43" w:rsidP="00E821FE">
            <w:pPr>
              <w:ind w:left="0"/>
              <w:rPr>
                <w:szCs w:val="24"/>
              </w:rPr>
            </w:pPr>
            <w:r w:rsidRPr="003F5845">
              <w:rPr>
                <w:szCs w:val="24"/>
              </w:rPr>
              <w:t>C_bank_ID</w:t>
            </w:r>
          </w:p>
        </w:tc>
        <w:tc>
          <w:tcPr>
            <w:tcW w:w="1417" w:type="dxa"/>
          </w:tcPr>
          <w:p w14:paraId="4C695C78" w14:textId="77777777" w:rsidR="00765E43" w:rsidRDefault="00765E43" w:rsidP="00E821FE">
            <w:pPr>
              <w:ind w:left="0"/>
            </w:pPr>
            <w:r>
              <w:t>String</w:t>
            </w:r>
          </w:p>
          <w:p w14:paraId="169BDE22" w14:textId="010D5837" w:rsidR="00765E43" w:rsidRDefault="00765E43" w:rsidP="00E821FE">
            <w:pPr>
              <w:ind w:left="0"/>
            </w:pPr>
            <w:r>
              <w:t>SL</w:t>
            </w:r>
          </w:p>
        </w:tc>
        <w:tc>
          <w:tcPr>
            <w:tcW w:w="630" w:type="dxa"/>
          </w:tcPr>
          <w:p w14:paraId="74A57472" w14:textId="77FDE9AE" w:rsidR="00765E43" w:rsidRDefault="00765E43" w:rsidP="00E821FE">
            <w:pPr>
              <w:pStyle w:val="Sothutu-1so"/>
              <w:spacing w:before="120" w:after="120" w:line="276" w:lineRule="auto"/>
              <w:jc w:val="left"/>
              <w:rPr>
                <w:szCs w:val="24"/>
              </w:rPr>
            </w:pPr>
            <w:r>
              <w:rPr>
                <w:szCs w:val="24"/>
              </w:rPr>
              <w:t>100</w:t>
            </w:r>
          </w:p>
        </w:tc>
        <w:tc>
          <w:tcPr>
            <w:tcW w:w="540" w:type="dxa"/>
          </w:tcPr>
          <w:p w14:paraId="0A713F2A" w14:textId="62FA9ECA" w:rsidR="00765E43" w:rsidRDefault="00765E43" w:rsidP="00E821FE">
            <w:pPr>
              <w:pStyle w:val="Sothutu-1so"/>
              <w:spacing w:before="120" w:after="120" w:line="276" w:lineRule="auto"/>
              <w:jc w:val="left"/>
              <w:rPr>
                <w:szCs w:val="24"/>
              </w:rPr>
            </w:pPr>
            <w:r>
              <w:rPr>
                <w:szCs w:val="24"/>
              </w:rPr>
              <w:t>N</w:t>
            </w:r>
          </w:p>
        </w:tc>
        <w:tc>
          <w:tcPr>
            <w:tcW w:w="450" w:type="dxa"/>
          </w:tcPr>
          <w:p w14:paraId="3590EA93" w14:textId="7F97AF72" w:rsidR="00765E43" w:rsidRDefault="00765E43" w:rsidP="00E821FE">
            <w:pPr>
              <w:pStyle w:val="Sothutu-1so"/>
              <w:spacing w:before="120" w:after="120" w:line="276" w:lineRule="auto"/>
              <w:jc w:val="left"/>
              <w:rPr>
                <w:szCs w:val="24"/>
              </w:rPr>
            </w:pPr>
            <w:r>
              <w:rPr>
                <w:szCs w:val="24"/>
              </w:rPr>
              <w:t>N</w:t>
            </w:r>
          </w:p>
        </w:tc>
        <w:tc>
          <w:tcPr>
            <w:tcW w:w="540" w:type="dxa"/>
          </w:tcPr>
          <w:p w14:paraId="1383EBB6" w14:textId="25CC5A8C" w:rsidR="00765E43" w:rsidRDefault="00765E43" w:rsidP="00E821FE">
            <w:pPr>
              <w:pStyle w:val="Sothutu-1so"/>
              <w:spacing w:before="120" w:after="120" w:line="276" w:lineRule="auto"/>
              <w:jc w:val="center"/>
              <w:rPr>
                <w:szCs w:val="24"/>
              </w:rPr>
            </w:pPr>
            <w:r>
              <w:rPr>
                <w:szCs w:val="24"/>
              </w:rPr>
              <w:t>Y</w:t>
            </w:r>
          </w:p>
        </w:tc>
        <w:tc>
          <w:tcPr>
            <w:tcW w:w="7380" w:type="dxa"/>
          </w:tcPr>
          <w:p w14:paraId="6A1282B9" w14:textId="61104B63" w:rsidR="00765E43" w:rsidRPr="000146A2" w:rsidRDefault="00765E43" w:rsidP="00E821FE">
            <w:pPr>
              <w:pStyle w:val="Sothutu-1so"/>
              <w:spacing w:before="120" w:after="120" w:line="276" w:lineRule="auto"/>
              <w:rPr>
                <w:szCs w:val="24"/>
              </w:rPr>
            </w:pPr>
          </w:p>
        </w:tc>
      </w:tr>
      <w:tr w:rsidR="00765E43" w:rsidRPr="000146A2" w14:paraId="2233CCA9" w14:textId="77777777" w:rsidTr="00AA0568">
        <w:trPr>
          <w:cantSplit/>
          <w:trHeight w:val="827"/>
        </w:trPr>
        <w:tc>
          <w:tcPr>
            <w:tcW w:w="1800" w:type="dxa"/>
          </w:tcPr>
          <w:p w14:paraId="70A145B3" w14:textId="77777777" w:rsidR="00765E43" w:rsidRDefault="00765E43" w:rsidP="00E821FE">
            <w:pPr>
              <w:ind w:left="0"/>
              <w:rPr>
                <w:szCs w:val="24"/>
              </w:rPr>
            </w:pPr>
            <w:r>
              <w:rPr>
                <w:szCs w:val="24"/>
              </w:rPr>
              <w:t>Tên ngân hàng</w:t>
            </w:r>
          </w:p>
        </w:tc>
        <w:tc>
          <w:tcPr>
            <w:tcW w:w="1980" w:type="dxa"/>
          </w:tcPr>
          <w:p w14:paraId="75FBD4A4" w14:textId="77777777" w:rsidR="00765E43" w:rsidRDefault="00765E43" w:rsidP="00E821FE">
            <w:pPr>
              <w:ind w:left="0"/>
              <w:rPr>
                <w:szCs w:val="24"/>
              </w:rPr>
            </w:pPr>
          </w:p>
        </w:tc>
        <w:tc>
          <w:tcPr>
            <w:tcW w:w="1417" w:type="dxa"/>
          </w:tcPr>
          <w:p w14:paraId="2BBA6B47" w14:textId="77777777" w:rsidR="00765E43" w:rsidRDefault="00765E43" w:rsidP="00E821FE">
            <w:pPr>
              <w:ind w:left="0"/>
            </w:pPr>
            <w:r>
              <w:t>String</w:t>
            </w:r>
          </w:p>
          <w:p w14:paraId="59199814" w14:textId="29B24209" w:rsidR="00765E43" w:rsidRDefault="00765E43" w:rsidP="00E821FE">
            <w:pPr>
              <w:ind w:left="0"/>
            </w:pPr>
            <w:r>
              <w:t>Text box</w:t>
            </w:r>
          </w:p>
        </w:tc>
        <w:tc>
          <w:tcPr>
            <w:tcW w:w="630" w:type="dxa"/>
          </w:tcPr>
          <w:p w14:paraId="45EC24E3" w14:textId="369C126F" w:rsidR="00765E43" w:rsidRDefault="00765E43" w:rsidP="00E821FE">
            <w:pPr>
              <w:pStyle w:val="Sothutu-1so"/>
              <w:spacing w:before="120" w:after="120" w:line="276" w:lineRule="auto"/>
              <w:jc w:val="left"/>
              <w:rPr>
                <w:szCs w:val="24"/>
              </w:rPr>
            </w:pPr>
            <w:r>
              <w:rPr>
                <w:szCs w:val="24"/>
              </w:rPr>
              <w:t>50</w:t>
            </w:r>
          </w:p>
        </w:tc>
        <w:tc>
          <w:tcPr>
            <w:tcW w:w="540" w:type="dxa"/>
          </w:tcPr>
          <w:p w14:paraId="0F4FE857" w14:textId="1C7C0AE3" w:rsidR="00765E43" w:rsidRDefault="00765E43" w:rsidP="00E821FE">
            <w:pPr>
              <w:pStyle w:val="Sothutu-1so"/>
              <w:spacing w:before="120" w:after="120" w:line="276" w:lineRule="auto"/>
              <w:jc w:val="left"/>
              <w:rPr>
                <w:szCs w:val="24"/>
              </w:rPr>
            </w:pPr>
            <w:r>
              <w:rPr>
                <w:szCs w:val="24"/>
              </w:rPr>
              <w:t>N</w:t>
            </w:r>
          </w:p>
        </w:tc>
        <w:tc>
          <w:tcPr>
            <w:tcW w:w="450" w:type="dxa"/>
          </w:tcPr>
          <w:p w14:paraId="07911D36" w14:textId="526C74F6" w:rsidR="00765E43" w:rsidRDefault="00765E43" w:rsidP="00E821FE">
            <w:pPr>
              <w:pStyle w:val="Sothutu-1so"/>
              <w:spacing w:before="120" w:after="120" w:line="276" w:lineRule="auto"/>
              <w:jc w:val="left"/>
              <w:rPr>
                <w:szCs w:val="24"/>
              </w:rPr>
            </w:pPr>
            <w:r>
              <w:rPr>
                <w:szCs w:val="24"/>
              </w:rPr>
              <w:t>Y</w:t>
            </w:r>
          </w:p>
        </w:tc>
        <w:tc>
          <w:tcPr>
            <w:tcW w:w="540" w:type="dxa"/>
          </w:tcPr>
          <w:p w14:paraId="651A5EA8" w14:textId="33E53D3C" w:rsidR="00765E43" w:rsidRDefault="00765E43" w:rsidP="00E821FE">
            <w:pPr>
              <w:pStyle w:val="Sothutu-1so"/>
              <w:spacing w:before="120" w:after="120" w:line="276" w:lineRule="auto"/>
              <w:jc w:val="center"/>
              <w:rPr>
                <w:szCs w:val="24"/>
              </w:rPr>
            </w:pPr>
            <w:r>
              <w:rPr>
                <w:szCs w:val="24"/>
              </w:rPr>
              <w:t>N</w:t>
            </w:r>
          </w:p>
        </w:tc>
        <w:tc>
          <w:tcPr>
            <w:tcW w:w="7380" w:type="dxa"/>
          </w:tcPr>
          <w:p w14:paraId="1A469E4E" w14:textId="7737E847" w:rsidR="00765E43" w:rsidRPr="000146A2" w:rsidRDefault="00765E43" w:rsidP="00E821FE">
            <w:pPr>
              <w:pStyle w:val="Sothutu-1so"/>
              <w:spacing w:before="120" w:after="120" w:line="276" w:lineRule="auto"/>
              <w:rPr>
                <w:szCs w:val="24"/>
              </w:rPr>
            </w:pPr>
          </w:p>
        </w:tc>
      </w:tr>
      <w:tr w:rsidR="00765E43" w:rsidRPr="000146A2" w14:paraId="505626B7" w14:textId="77777777" w:rsidTr="00AA0568">
        <w:trPr>
          <w:cantSplit/>
          <w:trHeight w:val="827"/>
        </w:trPr>
        <w:tc>
          <w:tcPr>
            <w:tcW w:w="1800" w:type="dxa"/>
          </w:tcPr>
          <w:p w14:paraId="383F3D52" w14:textId="77777777" w:rsidR="00765E43" w:rsidRDefault="00765E43" w:rsidP="00E821FE">
            <w:pPr>
              <w:ind w:left="0"/>
              <w:rPr>
                <w:szCs w:val="24"/>
              </w:rPr>
            </w:pPr>
            <w:r>
              <w:rPr>
                <w:szCs w:val="24"/>
              </w:rPr>
              <w:t>Mã ngân hàng</w:t>
            </w:r>
          </w:p>
        </w:tc>
        <w:tc>
          <w:tcPr>
            <w:tcW w:w="1980" w:type="dxa"/>
          </w:tcPr>
          <w:p w14:paraId="6D204907" w14:textId="77777777" w:rsidR="00765E43" w:rsidRDefault="00765E43" w:rsidP="00E821FE">
            <w:pPr>
              <w:ind w:left="0"/>
              <w:rPr>
                <w:szCs w:val="24"/>
              </w:rPr>
            </w:pPr>
          </w:p>
        </w:tc>
        <w:tc>
          <w:tcPr>
            <w:tcW w:w="1417" w:type="dxa"/>
          </w:tcPr>
          <w:p w14:paraId="7C6AF8FD" w14:textId="77777777" w:rsidR="00765E43" w:rsidRDefault="00765E43" w:rsidP="00E821FE">
            <w:pPr>
              <w:ind w:left="0"/>
            </w:pPr>
            <w:r>
              <w:t>String</w:t>
            </w:r>
          </w:p>
          <w:p w14:paraId="0A9E945F" w14:textId="2EDF0C14" w:rsidR="00765E43" w:rsidRDefault="00765E43" w:rsidP="00E821FE">
            <w:pPr>
              <w:ind w:left="0"/>
            </w:pPr>
            <w:r>
              <w:t>Text box</w:t>
            </w:r>
          </w:p>
        </w:tc>
        <w:tc>
          <w:tcPr>
            <w:tcW w:w="630" w:type="dxa"/>
          </w:tcPr>
          <w:p w14:paraId="00AEB9B0" w14:textId="3DDF3302" w:rsidR="00765E43" w:rsidRDefault="00765E43" w:rsidP="00E821FE">
            <w:pPr>
              <w:pStyle w:val="Sothutu-1so"/>
              <w:spacing w:before="120" w:after="120" w:line="276" w:lineRule="auto"/>
              <w:jc w:val="left"/>
              <w:rPr>
                <w:szCs w:val="24"/>
              </w:rPr>
            </w:pPr>
            <w:r>
              <w:rPr>
                <w:szCs w:val="24"/>
              </w:rPr>
              <w:t>20</w:t>
            </w:r>
          </w:p>
        </w:tc>
        <w:tc>
          <w:tcPr>
            <w:tcW w:w="540" w:type="dxa"/>
          </w:tcPr>
          <w:p w14:paraId="4A1638C1" w14:textId="36B4A21A" w:rsidR="00765E43" w:rsidRDefault="00765E43" w:rsidP="00E821FE">
            <w:pPr>
              <w:pStyle w:val="Sothutu-1so"/>
              <w:spacing w:before="120" w:after="120" w:line="276" w:lineRule="auto"/>
              <w:jc w:val="left"/>
              <w:rPr>
                <w:szCs w:val="24"/>
              </w:rPr>
            </w:pPr>
            <w:r>
              <w:rPr>
                <w:szCs w:val="24"/>
              </w:rPr>
              <w:t>N</w:t>
            </w:r>
          </w:p>
        </w:tc>
        <w:tc>
          <w:tcPr>
            <w:tcW w:w="450" w:type="dxa"/>
          </w:tcPr>
          <w:p w14:paraId="518C1736" w14:textId="4ABB9922" w:rsidR="00765E43" w:rsidRDefault="00765E43" w:rsidP="00E821FE">
            <w:pPr>
              <w:pStyle w:val="Sothutu-1so"/>
              <w:spacing w:before="120" w:after="120" w:line="276" w:lineRule="auto"/>
              <w:jc w:val="left"/>
              <w:rPr>
                <w:szCs w:val="24"/>
              </w:rPr>
            </w:pPr>
            <w:r>
              <w:rPr>
                <w:szCs w:val="24"/>
              </w:rPr>
              <w:t>N</w:t>
            </w:r>
          </w:p>
        </w:tc>
        <w:tc>
          <w:tcPr>
            <w:tcW w:w="540" w:type="dxa"/>
          </w:tcPr>
          <w:p w14:paraId="0663426B" w14:textId="19EE9774" w:rsidR="00765E43" w:rsidRDefault="00765E43" w:rsidP="00E821FE">
            <w:pPr>
              <w:pStyle w:val="Sothutu-1so"/>
              <w:spacing w:before="120" w:after="120" w:line="276" w:lineRule="auto"/>
              <w:jc w:val="center"/>
              <w:rPr>
                <w:szCs w:val="24"/>
              </w:rPr>
            </w:pPr>
            <w:r>
              <w:rPr>
                <w:szCs w:val="24"/>
              </w:rPr>
              <w:t>N</w:t>
            </w:r>
          </w:p>
        </w:tc>
        <w:tc>
          <w:tcPr>
            <w:tcW w:w="7380" w:type="dxa"/>
          </w:tcPr>
          <w:p w14:paraId="44AD8863" w14:textId="76EA47F0" w:rsidR="00765E43" w:rsidRPr="006E6FE5" w:rsidRDefault="00765E43" w:rsidP="00E821FE">
            <w:pPr>
              <w:pStyle w:val="Sothutu-1so"/>
              <w:spacing w:before="120" w:after="120" w:line="276" w:lineRule="auto"/>
              <w:rPr>
                <w:szCs w:val="24"/>
              </w:rPr>
            </w:pPr>
          </w:p>
        </w:tc>
      </w:tr>
      <w:tr w:rsidR="00765E43" w:rsidRPr="000146A2" w14:paraId="1BF1D3F3" w14:textId="77777777" w:rsidTr="00AA0568">
        <w:trPr>
          <w:cantSplit/>
          <w:trHeight w:val="827"/>
        </w:trPr>
        <w:tc>
          <w:tcPr>
            <w:tcW w:w="1800" w:type="dxa"/>
          </w:tcPr>
          <w:p w14:paraId="141811C6" w14:textId="77777777" w:rsidR="00765E43" w:rsidRDefault="00765E43" w:rsidP="00E821FE">
            <w:pPr>
              <w:ind w:left="0"/>
              <w:rPr>
                <w:szCs w:val="24"/>
              </w:rPr>
            </w:pPr>
            <w:r>
              <w:rPr>
                <w:szCs w:val="24"/>
              </w:rPr>
              <w:t>Citad</w:t>
            </w:r>
          </w:p>
        </w:tc>
        <w:tc>
          <w:tcPr>
            <w:tcW w:w="1980" w:type="dxa"/>
          </w:tcPr>
          <w:p w14:paraId="7A6EA3DB" w14:textId="77777777" w:rsidR="00765E43" w:rsidRDefault="00765E43" w:rsidP="00E821FE">
            <w:pPr>
              <w:ind w:left="0"/>
              <w:rPr>
                <w:szCs w:val="24"/>
              </w:rPr>
            </w:pPr>
          </w:p>
        </w:tc>
        <w:tc>
          <w:tcPr>
            <w:tcW w:w="1417" w:type="dxa"/>
          </w:tcPr>
          <w:p w14:paraId="7134F868" w14:textId="77777777" w:rsidR="00765E43" w:rsidRDefault="00765E43" w:rsidP="00E821FE">
            <w:pPr>
              <w:ind w:left="0"/>
            </w:pPr>
            <w:r>
              <w:t>String</w:t>
            </w:r>
          </w:p>
          <w:p w14:paraId="0190FAFA" w14:textId="182AA1A0" w:rsidR="00765E43" w:rsidRDefault="00765E43" w:rsidP="00E821FE">
            <w:pPr>
              <w:ind w:left="0"/>
            </w:pPr>
            <w:r>
              <w:t>Text box</w:t>
            </w:r>
          </w:p>
        </w:tc>
        <w:tc>
          <w:tcPr>
            <w:tcW w:w="630" w:type="dxa"/>
          </w:tcPr>
          <w:p w14:paraId="31F90A62" w14:textId="368723B5" w:rsidR="00765E43" w:rsidRDefault="00765E43" w:rsidP="00E821FE">
            <w:pPr>
              <w:pStyle w:val="Sothutu-1so"/>
              <w:spacing w:before="120" w:after="120" w:line="276" w:lineRule="auto"/>
              <w:jc w:val="left"/>
              <w:rPr>
                <w:szCs w:val="24"/>
              </w:rPr>
            </w:pPr>
            <w:r>
              <w:rPr>
                <w:szCs w:val="24"/>
              </w:rPr>
              <w:t>20</w:t>
            </w:r>
          </w:p>
        </w:tc>
        <w:tc>
          <w:tcPr>
            <w:tcW w:w="540" w:type="dxa"/>
          </w:tcPr>
          <w:p w14:paraId="3A1028F8" w14:textId="7971B383" w:rsidR="00765E43" w:rsidRDefault="00765E43" w:rsidP="00E821FE">
            <w:pPr>
              <w:pStyle w:val="Sothutu-1so"/>
              <w:spacing w:before="120" w:after="120" w:line="276" w:lineRule="auto"/>
              <w:jc w:val="left"/>
              <w:rPr>
                <w:szCs w:val="24"/>
              </w:rPr>
            </w:pPr>
            <w:r>
              <w:rPr>
                <w:szCs w:val="24"/>
              </w:rPr>
              <w:t>N</w:t>
            </w:r>
          </w:p>
        </w:tc>
        <w:tc>
          <w:tcPr>
            <w:tcW w:w="450" w:type="dxa"/>
          </w:tcPr>
          <w:p w14:paraId="19008F7F" w14:textId="259A8E08" w:rsidR="00765E43" w:rsidRDefault="00765E43" w:rsidP="00E821FE">
            <w:pPr>
              <w:pStyle w:val="Sothutu-1so"/>
              <w:spacing w:before="120" w:after="120" w:line="276" w:lineRule="auto"/>
              <w:jc w:val="left"/>
              <w:rPr>
                <w:szCs w:val="24"/>
              </w:rPr>
            </w:pPr>
            <w:r>
              <w:rPr>
                <w:szCs w:val="24"/>
              </w:rPr>
              <w:t>N</w:t>
            </w:r>
          </w:p>
        </w:tc>
        <w:tc>
          <w:tcPr>
            <w:tcW w:w="540" w:type="dxa"/>
          </w:tcPr>
          <w:p w14:paraId="458DAB64" w14:textId="35478659" w:rsidR="00765E43" w:rsidRDefault="00765E43" w:rsidP="00E821FE">
            <w:pPr>
              <w:pStyle w:val="Sothutu-1so"/>
              <w:spacing w:before="120" w:after="120" w:line="276" w:lineRule="auto"/>
              <w:jc w:val="center"/>
              <w:rPr>
                <w:szCs w:val="24"/>
              </w:rPr>
            </w:pPr>
            <w:r>
              <w:rPr>
                <w:szCs w:val="24"/>
              </w:rPr>
              <w:t>N</w:t>
            </w:r>
          </w:p>
        </w:tc>
        <w:tc>
          <w:tcPr>
            <w:tcW w:w="7380" w:type="dxa"/>
          </w:tcPr>
          <w:p w14:paraId="5E4BC5D8" w14:textId="14D6B009" w:rsidR="00765E43" w:rsidRPr="000146A2" w:rsidRDefault="00765E43" w:rsidP="00E821FE">
            <w:pPr>
              <w:pStyle w:val="Sothutu-1so"/>
              <w:spacing w:before="120" w:after="120" w:line="276" w:lineRule="auto"/>
              <w:rPr>
                <w:szCs w:val="24"/>
              </w:rPr>
            </w:pPr>
          </w:p>
        </w:tc>
      </w:tr>
      <w:tr w:rsidR="00765E43" w:rsidRPr="000146A2" w14:paraId="7F44F3C1" w14:textId="77777777" w:rsidTr="00AA0568">
        <w:trPr>
          <w:cantSplit/>
          <w:trHeight w:val="827"/>
        </w:trPr>
        <w:tc>
          <w:tcPr>
            <w:tcW w:w="1800" w:type="dxa"/>
          </w:tcPr>
          <w:p w14:paraId="275CDB02" w14:textId="77777777" w:rsidR="00765E43" w:rsidRDefault="00765E43" w:rsidP="00E821FE">
            <w:pPr>
              <w:ind w:left="0"/>
              <w:rPr>
                <w:szCs w:val="24"/>
              </w:rPr>
            </w:pPr>
            <w:r>
              <w:rPr>
                <w:szCs w:val="24"/>
              </w:rPr>
              <w:t>Swift code</w:t>
            </w:r>
          </w:p>
        </w:tc>
        <w:tc>
          <w:tcPr>
            <w:tcW w:w="1980" w:type="dxa"/>
          </w:tcPr>
          <w:p w14:paraId="304AAB60" w14:textId="77777777" w:rsidR="00765E43" w:rsidRDefault="00765E43" w:rsidP="00E821FE">
            <w:pPr>
              <w:ind w:left="0"/>
              <w:rPr>
                <w:szCs w:val="24"/>
              </w:rPr>
            </w:pPr>
          </w:p>
        </w:tc>
        <w:tc>
          <w:tcPr>
            <w:tcW w:w="1417" w:type="dxa"/>
          </w:tcPr>
          <w:p w14:paraId="13F9DC13" w14:textId="77777777" w:rsidR="00765E43" w:rsidRDefault="00765E43" w:rsidP="00E821FE">
            <w:pPr>
              <w:ind w:left="0"/>
            </w:pPr>
            <w:r>
              <w:t>String</w:t>
            </w:r>
          </w:p>
          <w:p w14:paraId="3B9D5EF0" w14:textId="737C9346" w:rsidR="00765E43" w:rsidRDefault="00765E43" w:rsidP="00E821FE">
            <w:pPr>
              <w:ind w:left="0"/>
            </w:pPr>
            <w:r>
              <w:t>Text box</w:t>
            </w:r>
          </w:p>
        </w:tc>
        <w:tc>
          <w:tcPr>
            <w:tcW w:w="630" w:type="dxa"/>
          </w:tcPr>
          <w:p w14:paraId="1F4FE798" w14:textId="0D2AE47C" w:rsidR="00765E43" w:rsidRDefault="00765E43" w:rsidP="00E821FE">
            <w:pPr>
              <w:pStyle w:val="Sothutu-1so"/>
              <w:spacing w:before="120" w:after="120" w:line="276" w:lineRule="auto"/>
              <w:jc w:val="left"/>
              <w:rPr>
                <w:szCs w:val="24"/>
              </w:rPr>
            </w:pPr>
            <w:r>
              <w:rPr>
                <w:szCs w:val="24"/>
              </w:rPr>
              <w:t>20</w:t>
            </w:r>
          </w:p>
        </w:tc>
        <w:tc>
          <w:tcPr>
            <w:tcW w:w="540" w:type="dxa"/>
          </w:tcPr>
          <w:p w14:paraId="577473DB" w14:textId="418C2CDB" w:rsidR="00765E43" w:rsidRDefault="00765E43" w:rsidP="00E821FE">
            <w:pPr>
              <w:pStyle w:val="Sothutu-1so"/>
              <w:spacing w:before="120" w:after="120" w:line="276" w:lineRule="auto"/>
              <w:jc w:val="left"/>
              <w:rPr>
                <w:szCs w:val="24"/>
              </w:rPr>
            </w:pPr>
            <w:r>
              <w:rPr>
                <w:szCs w:val="24"/>
              </w:rPr>
              <w:t>N</w:t>
            </w:r>
          </w:p>
        </w:tc>
        <w:tc>
          <w:tcPr>
            <w:tcW w:w="450" w:type="dxa"/>
          </w:tcPr>
          <w:p w14:paraId="298D76E5" w14:textId="0BD60C41" w:rsidR="00765E43" w:rsidRDefault="00765E43" w:rsidP="00E821FE">
            <w:pPr>
              <w:pStyle w:val="Sothutu-1so"/>
              <w:spacing w:before="120" w:after="120" w:line="276" w:lineRule="auto"/>
              <w:jc w:val="left"/>
              <w:rPr>
                <w:szCs w:val="24"/>
              </w:rPr>
            </w:pPr>
            <w:r>
              <w:rPr>
                <w:szCs w:val="24"/>
              </w:rPr>
              <w:t>N</w:t>
            </w:r>
          </w:p>
        </w:tc>
        <w:tc>
          <w:tcPr>
            <w:tcW w:w="540" w:type="dxa"/>
          </w:tcPr>
          <w:p w14:paraId="3316FCF8" w14:textId="2DA0C66C" w:rsidR="00765E43" w:rsidRDefault="00765E43" w:rsidP="00E821FE">
            <w:pPr>
              <w:pStyle w:val="Sothutu-1so"/>
              <w:spacing w:before="120" w:after="120" w:line="276" w:lineRule="auto"/>
              <w:jc w:val="center"/>
              <w:rPr>
                <w:szCs w:val="24"/>
              </w:rPr>
            </w:pPr>
            <w:r>
              <w:rPr>
                <w:szCs w:val="24"/>
              </w:rPr>
              <w:t>N</w:t>
            </w:r>
          </w:p>
        </w:tc>
        <w:tc>
          <w:tcPr>
            <w:tcW w:w="7380" w:type="dxa"/>
          </w:tcPr>
          <w:p w14:paraId="13F37E67" w14:textId="77777777" w:rsidR="00765E43" w:rsidRPr="000146A2" w:rsidRDefault="00765E43" w:rsidP="00E821FE">
            <w:pPr>
              <w:pStyle w:val="Sothutu-1so"/>
              <w:spacing w:before="120" w:after="120" w:line="276" w:lineRule="auto"/>
              <w:rPr>
                <w:szCs w:val="24"/>
              </w:rPr>
            </w:pPr>
          </w:p>
        </w:tc>
      </w:tr>
      <w:tr w:rsidR="004761BA" w:rsidRPr="001E5A81" w14:paraId="549D73E5" w14:textId="77777777" w:rsidTr="00AA0568">
        <w:trPr>
          <w:cantSplit/>
          <w:trHeight w:val="827"/>
        </w:trPr>
        <w:tc>
          <w:tcPr>
            <w:tcW w:w="14737" w:type="dxa"/>
            <w:gridSpan w:val="8"/>
          </w:tcPr>
          <w:p w14:paraId="1348381D" w14:textId="77777777" w:rsidR="004761BA" w:rsidRPr="001E5A81" w:rsidRDefault="004761BA" w:rsidP="00E821FE">
            <w:pPr>
              <w:pStyle w:val="Sothutu-1so"/>
              <w:spacing w:before="120" w:after="120" w:line="276" w:lineRule="auto"/>
              <w:rPr>
                <w:b/>
                <w:szCs w:val="24"/>
              </w:rPr>
            </w:pPr>
            <w:r>
              <w:rPr>
                <w:b/>
                <w:szCs w:val="24"/>
              </w:rPr>
              <w:t>Group: Thông tin kế toán</w:t>
            </w:r>
          </w:p>
        </w:tc>
      </w:tr>
      <w:tr w:rsidR="00765E43" w:rsidRPr="004C531E" w14:paraId="400BF7B6" w14:textId="77777777" w:rsidTr="00AA0568">
        <w:trPr>
          <w:cantSplit/>
          <w:trHeight w:val="827"/>
        </w:trPr>
        <w:tc>
          <w:tcPr>
            <w:tcW w:w="1800" w:type="dxa"/>
          </w:tcPr>
          <w:p w14:paraId="3773FD58" w14:textId="77777777" w:rsidR="00765E43" w:rsidRDefault="00765E43" w:rsidP="00E821FE">
            <w:pPr>
              <w:ind w:left="0"/>
              <w:rPr>
                <w:szCs w:val="24"/>
              </w:rPr>
            </w:pPr>
            <w:r>
              <w:rPr>
                <w:szCs w:val="24"/>
              </w:rPr>
              <w:t>Khoản mục phí</w:t>
            </w:r>
          </w:p>
        </w:tc>
        <w:tc>
          <w:tcPr>
            <w:tcW w:w="1980" w:type="dxa"/>
          </w:tcPr>
          <w:p w14:paraId="77CAFB0C" w14:textId="77777777" w:rsidR="00765E43" w:rsidRDefault="00765E43" w:rsidP="00E821FE">
            <w:pPr>
              <w:ind w:left="0"/>
              <w:rPr>
                <w:szCs w:val="24"/>
              </w:rPr>
            </w:pPr>
          </w:p>
        </w:tc>
        <w:tc>
          <w:tcPr>
            <w:tcW w:w="1417" w:type="dxa"/>
          </w:tcPr>
          <w:p w14:paraId="40637050" w14:textId="77777777" w:rsidR="00765E43" w:rsidRDefault="00765E43" w:rsidP="00E821FE">
            <w:pPr>
              <w:ind w:left="0"/>
            </w:pPr>
            <w:r>
              <w:t>String</w:t>
            </w:r>
          </w:p>
          <w:p w14:paraId="410DF2A5" w14:textId="41D8736C" w:rsidR="00765E43" w:rsidRDefault="00765E43" w:rsidP="00E821FE">
            <w:pPr>
              <w:ind w:left="0"/>
            </w:pPr>
            <w:r>
              <w:t>SL</w:t>
            </w:r>
          </w:p>
        </w:tc>
        <w:tc>
          <w:tcPr>
            <w:tcW w:w="630" w:type="dxa"/>
          </w:tcPr>
          <w:p w14:paraId="4F228460" w14:textId="27D0BF37" w:rsidR="00765E43" w:rsidRDefault="00765E43" w:rsidP="00E821FE">
            <w:pPr>
              <w:pStyle w:val="Sothutu-1so"/>
              <w:spacing w:before="120" w:after="120" w:line="276" w:lineRule="auto"/>
              <w:jc w:val="left"/>
              <w:rPr>
                <w:szCs w:val="24"/>
              </w:rPr>
            </w:pPr>
            <w:r>
              <w:rPr>
                <w:szCs w:val="24"/>
              </w:rPr>
              <w:t>50</w:t>
            </w:r>
          </w:p>
        </w:tc>
        <w:tc>
          <w:tcPr>
            <w:tcW w:w="540" w:type="dxa"/>
          </w:tcPr>
          <w:p w14:paraId="7A3D27F2" w14:textId="0E4477AD" w:rsidR="00765E43" w:rsidRDefault="00765E43" w:rsidP="00E821FE">
            <w:pPr>
              <w:pStyle w:val="Sothutu-1so"/>
              <w:spacing w:before="120" w:after="120" w:line="276" w:lineRule="auto"/>
              <w:jc w:val="left"/>
              <w:rPr>
                <w:szCs w:val="24"/>
              </w:rPr>
            </w:pPr>
            <w:r>
              <w:rPr>
                <w:szCs w:val="24"/>
              </w:rPr>
              <w:t>N</w:t>
            </w:r>
          </w:p>
        </w:tc>
        <w:tc>
          <w:tcPr>
            <w:tcW w:w="450" w:type="dxa"/>
          </w:tcPr>
          <w:p w14:paraId="17325D49" w14:textId="73AFE164" w:rsidR="00765E43" w:rsidRDefault="00765E43" w:rsidP="00E821FE">
            <w:pPr>
              <w:pStyle w:val="Sothutu-1so"/>
              <w:spacing w:before="120" w:after="120" w:line="276" w:lineRule="auto"/>
              <w:jc w:val="left"/>
              <w:rPr>
                <w:szCs w:val="24"/>
              </w:rPr>
            </w:pPr>
            <w:r>
              <w:rPr>
                <w:szCs w:val="24"/>
              </w:rPr>
              <w:t>Y</w:t>
            </w:r>
          </w:p>
        </w:tc>
        <w:tc>
          <w:tcPr>
            <w:tcW w:w="540" w:type="dxa"/>
          </w:tcPr>
          <w:p w14:paraId="0231826E" w14:textId="3D66A659" w:rsidR="00765E43" w:rsidRDefault="00765E43" w:rsidP="00E821FE">
            <w:pPr>
              <w:pStyle w:val="Sothutu-1so"/>
              <w:spacing w:before="120" w:after="120" w:line="276" w:lineRule="auto"/>
              <w:jc w:val="center"/>
              <w:rPr>
                <w:szCs w:val="24"/>
              </w:rPr>
            </w:pPr>
            <w:r>
              <w:rPr>
                <w:szCs w:val="24"/>
              </w:rPr>
              <w:t>Y</w:t>
            </w:r>
          </w:p>
        </w:tc>
        <w:tc>
          <w:tcPr>
            <w:tcW w:w="7380" w:type="dxa"/>
          </w:tcPr>
          <w:p w14:paraId="77BA4592" w14:textId="4C779B4B" w:rsidR="00765E43" w:rsidRPr="004C531E" w:rsidRDefault="00765E43" w:rsidP="00E821FE">
            <w:pPr>
              <w:pStyle w:val="Sothutu-1so"/>
              <w:spacing w:before="120" w:after="120" w:line="276" w:lineRule="auto"/>
              <w:rPr>
                <w:szCs w:val="24"/>
              </w:rPr>
            </w:pPr>
          </w:p>
        </w:tc>
      </w:tr>
      <w:tr w:rsidR="00765E43" w:rsidRPr="004C531E" w14:paraId="13E9BF28" w14:textId="77777777" w:rsidTr="00AA0568">
        <w:trPr>
          <w:cantSplit/>
          <w:trHeight w:val="827"/>
        </w:trPr>
        <w:tc>
          <w:tcPr>
            <w:tcW w:w="1800" w:type="dxa"/>
          </w:tcPr>
          <w:p w14:paraId="262ADCC2" w14:textId="77777777" w:rsidR="00765E43" w:rsidRPr="00311EE8" w:rsidRDefault="00765E43" w:rsidP="00E821FE">
            <w:pPr>
              <w:ind w:left="0"/>
              <w:rPr>
                <w:szCs w:val="24"/>
              </w:rPr>
            </w:pPr>
            <w:r>
              <w:rPr>
                <w:szCs w:val="24"/>
              </w:rPr>
              <w:lastRenderedPageBreak/>
              <w:t>Nguồn kinh phí</w:t>
            </w:r>
          </w:p>
        </w:tc>
        <w:tc>
          <w:tcPr>
            <w:tcW w:w="1980" w:type="dxa"/>
          </w:tcPr>
          <w:p w14:paraId="5563B792" w14:textId="77777777" w:rsidR="00765E43" w:rsidRDefault="00765E43" w:rsidP="00E821FE">
            <w:pPr>
              <w:ind w:left="0"/>
              <w:rPr>
                <w:szCs w:val="24"/>
              </w:rPr>
            </w:pPr>
          </w:p>
        </w:tc>
        <w:tc>
          <w:tcPr>
            <w:tcW w:w="1417" w:type="dxa"/>
          </w:tcPr>
          <w:p w14:paraId="26088943" w14:textId="77777777" w:rsidR="00765E43" w:rsidRDefault="00765E43" w:rsidP="00E821FE">
            <w:pPr>
              <w:ind w:left="0"/>
            </w:pPr>
            <w:r>
              <w:t>String</w:t>
            </w:r>
          </w:p>
          <w:p w14:paraId="6D86459C" w14:textId="30869C84" w:rsidR="00765E43" w:rsidRDefault="00765E43" w:rsidP="00E821FE">
            <w:pPr>
              <w:ind w:left="0"/>
            </w:pPr>
            <w:r>
              <w:t>SL</w:t>
            </w:r>
          </w:p>
        </w:tc>
        <w:tc>
          <w:tcPr>
            <w:tcW w:w="630" w:type="dxa"/>
          </w:tcPr>
          <w:p w14:paraId="53296F40" w14:textId="372F513D" w:rsidR="00765E43" w:rsidRDefault="00765E43" w:rsidP="00E821FE">
            <w:pPr>
              <w:pStyle w:val="Sothutu-1so"/>
              <w:spacing w:before="120" w:after="120" w:line="276" w:lineRule="auto"/>
              <w:jc w:val="left"/>
              <w:rPr>
                <w:szCs w:val="24"/>
              </w:rPr>
            </w:pPr>
            <w:r>
              <w:rPr>
                <w:szCs w:val="24"/>
              </w:rPr>
              <w:t>50</w:t>
            </w:r>
          </w:p>
        </w:tc>
        <w:tc>
          <w:tcPr>
            <w:tcW w:w="540" w:type="dxa"/>
          </w:tcPr>
          <w:p w14:paraId="779DD492" w14:textId="2D4C7078" w:rsidR="00765E43" w:rsidRDefault="00765E43" w:rsidP="00E821FE">
            <w:pPr>
              <w:pStyle w:val="Sothutu-1so"/>
              <w:spacing w:before="120" w:after="120" w:line="276" w:lineRule="auto"/>
              <w:jc w:val="left"/>
              <w:rPr>
                <w:szCs w:val="24"/>
              </w:rPr>
            </w:pPr>
            <w:r>
              <w:rPr>
                <w:szCs w:val="24"/>
              </w:rPr>
              <w:t>N</w:t>
            </w:r>
          </w:p>
        </w:tc>
        <w:tc>
          <w:tcPr>
            <w:tcW w:w="450" w:type="dxa"/>
          </w:tcPr>
          <w:p w14:paraId="7CF0DB92" w14:textId="6883873B" w:rsidR="00765E43" w:rsidRDefault="00765E43" w:rsidP="00E821FE">
            <w:pPr>
              <w:pStyle w:val="Sothutu-1so"/>
              <w:spacing w:before="120" w:after="120" w:line="276" w:lineRule="auto"/>
              <w:jc w:val="left"/>
              <w:rPr>
                <w:szCs w:val="24"/>
              </w:rPr>
            </w:pPr>
            <w:r>
              <w:rPr>
                <w:szCs w:val="24"/>
              </w:rPr>
              <w:t>N</w:t>
            </w:r>
          </w:p>
        </w:tc>
        <w:tc>
          <w:tcPr>
            <w:tcW w:w="540" w:type="dxa"/>
          </w:tcPr>
          <w:p w14:paraId="3F247E07" w14:textId="18E7C1E5" w:rsidR="00765E43" w:rsidRDefault="00765E43" w:rsidP="00E821FE">
            <w:pPr>
              <w:pStyle w:val="Sothutu-1so"/>
              <w:spacing w:before="120" w:after="120" w:line="276" w:lineRule="auto"/>
              <w:jc w:val="center"/>
              <w:rPr>
                <w:szCs w:val="24"/>
              </w:rPr>
            </w:pPr>
            <w:r>
              <w:rPr>
                <w:szCs w:val="24"/>
              </w:rPr>
              <w:t>Y</w:t>
            </w:r>
          </w:p>
        </w:tc>
        <w:tc>
          <w:tcPr>
            <w:tcW w:w="7380" w:type="dxa"/>
          </w:tcPr>
          <w:p w14:paraId="41CDEC29" w14:textId="238D58C0" w:rsidR="00765E43" w:rsidRPr="004C531E" w:rsidRDefault="00765E43" w:rsidP="00E821FE">
            <w:pPr>
              <w:pStyle w:val="Sothutu-1so"/>
              <w:spacing w:before="120" w:after="120" w:line="276" w:lineRule="auto"/>
              <w:rPr>
                <w:szCs w:val="24"/>
              </w:rPr>
            </w:pPr>
          </w:p>
        </w:tc>
      </w:tr>
      <w:tr w:rsidR="00765E43" w:rsidRPr="004C531E" w14:paraId="2940856E" w14:textId="77777777" w:rsidTr="00AA0568">
        <w:trPr>
          <w:cantSplit/>
          <w:trHeight w:val="827"/>
        </w:trPr>
        <w:tc>
          <w:tcPr>
            <w:tcW w:w="1800" w:type="dxa"/>
          </w:tcPr>
          <w:p w14:paraId="09572858" w14:textId="77777777" w:rsidR="00765E43" w:rsidRDefault="00765E43" w:rsidP="00E821FE">
            <w:pPr>
              <w:ind w:left="0"/>
              <w:rPr>
                <w:szCs w:val="24"/>
              </w:rPr>
            </w:pPr>
            <w:r>
              <w:rPr>
                <w:szCs w:val="24"/>
              </w:rPr>
              <w:t>Vụ việc</w:t>
            </w:r>
          </w:p>
        </w:tc>
        <w:tc>
          <w:tcPr>
            <w:tcW w:w="1980" w:type="dxa"/>
            <w:vAlign w:val="bottom"/>
          </w:tcPr>
          <w:p w14:paraId="6FB35E08" w14:textId="77777777" w:rsidR="00765E43" w:rsidRDefault="00765E43" w:rsidP="00E821FE">
            <w:pPr>
              <w:ind w:left="0"/>
              <w:rPr>
                <w:szCs w:val="24"/>
              </w:rPr>
            </w:pPr>
          </w:p>
        </w:tc>
        <w:tc>
          <w:tcPr>
            <w:tcW w:w="1417" w:type="dxa"/>
          </w:tcPr>
          <w:p w14:paraId="0E063168" w14:textId="77777777" w:rsidR="00765E43" w:rsidRDefault="00765E43" w:rsidP="00E821FE">
            <w:pPr>
              <w:ind w:left="0"/>
            </w:pPr>
            <w:r>
              <w:t>String</w:t>
            </w:r>
          </w:p>
          <w:p w14:paraId="4F2B3D3C" w14:textId="1EA213A3" w:rsidR="00765E43" w:rsidRDefault="00765E43" w:rsidP="00E821FE">
            <w:pPr>
              <w:ind w:left="0"/>
            </w:pPr>
            <w:r>
              <w:t>Text box</w:t>
            </w:r>
          </w:p>
        </w:tc>
        <w:tc>
          <w:tcPr>
            <w:tcW w:w="630" w:type="dxa"/>
          </w:tcPr>
          <w:p w14:paraId="48D90907" w14:textId="4AD8182D" w:rsidR="00765E43" w:rsidRDefault="00765E43" w:rsidP="00E821FE">
            <w:pPr>
              <w:pStyle w:val="Sothutu-1so"/>
              <w:spacing w:before="120" w:after="120" w:line="276" w:lineRule="auto"/>
              <w:jc w:val="left"/>
              <w:rPr>
                <w:szCs w:val="24"/>
              </w:rPr>
            </w:pPr>
            <w:r>
              <w:rPr>
                <w:szCs w:val="24"/>
              </w:rPr>
              <w:t>50</w:t>
            </w:r>
          </w:p>
        </w:tc>
        <w:tc>
          <w:tcPr>
            <w:tcW w:w="540" w:type="dxa"/>
          </w:tcPr>
          <w:p w14:paraId="493C3067" w14:textId="5F244685" w:rsidR="00765E43" w:rsidRDefault="00765E43" w:rsidP="00E821FE">
            <w:pPr>
              <w:pStyle w:val="Sothutu-1so"/>
              <w:spacing w:before="120" w:after="120" w:line="276" w:lineRule="auto"/>
              <w:jc w:val="left"/>
              <w:rPr>
                <w:szCs w:val="24"/>
              </w:rPr>
            </w:pPr>
            <w:r>
              <w:rPr>
                <w:szCs w:val="24"/>
              </w:rPr>
              <w:t>N</w:t>
            </w:r>
          </w:p>
        </w:tc>
        <w:tc>
          <w:tcPr>
            <w:tcW w:w="450" w:type="dxa"/>
          </w:tcPr>
          <w:p w14:paraId="2519B79C" w14:textId="0DB243CC" w:rsidR="00765E43" w:rsidRDefault="00765E43" w:rsidP="00E821FE">
            <w:pPr>
              <w:pStyle w:val="Sothutu-1so"/>
              <w:spacing w:before="120" w:after="120" w:line="276" w:lineRule="auto"/>
              <w:jc w:val="left"/>
              <w:rPr>
                <w:szCs w:val="24"/>
              </w:rPr>
            </w:pPr>
            <w:r>
              <w:rPr>
                <w:szCs w:val="24"/>
              </w:rPr>
              <w:t>Y</w:t>
            </w:r>
          </w:p>
        </w:tc>
        <w:tc>
          <w:tcPr>
            <w:tcW w:w="540" w:type="dxa"/>
          </w:tcPr>
          <w:p w14:paraId="66A5AD7E" w14:textId="0ADF96AB" w:rsidR="00765E43" w:rsidRDefault="00765E43" w:rsidP="00E821FE">
            <w:pPr>
              <w:pStyle w:val="Sothutu-1so"/>
              <w:spacing w:before="120" w:after="120" w:line="276" w:lineRule="auto"/>
              <w:jc w:val="center"/>
              <w:rPr>
                <w:szCs w:val="24"/>
              </w:rPr>
            </w:pPr>
            <w:r>
              <w:rPr>
                <w:szCs w:val="24"/>
              </w:rPr>
              <w:t>Y</w:t>
            </w:r>
          </w:p>
        </w:tc>
        <w:tc>
          <w:tcPr>
            <w:tcW w:w="7380" w:type="dxa"/>
          </w:tcPr>
          <w:p w14:paraId="7CFDA219" w14:textId="009282B0" w:rsidR="00765E43" w:rsidRPr="004C531E" w:rsidRDefault="00765E43" w:rsidP="00E821FE">
            <w:pPr>
              <w:pStyle w:val="Sothutu-1so"/>
              <w:spacing w:before="120" w:after="120" w:line="276" w:lineRule="auto"/>
              <w:rPr>
                <w:szCs w:val="24"/>
              </w:rPr>
            </w:pPr>
          </w:p>
        </w:tc>
      </w:tr>
      <w:tr w:rsidR="00765E43" w14:paraId="0DC2A6F0" w14:textId="77777777" w:rsidTr="00AA0568">
        <w:trPr>
          <w:cantSplit/>
          <w:trHeight w:val="827"/>
        </w:trPr>
        <w:tc>
          <w:tcPr>
            <w:tcW w:w="1800" w:type="dxa"/>
          </w:tcPr>
          <w:p w14:paraId="2B4B999D" w14:textId="77777777" w:rsidR="00765E43" w:rsidRDefault="00765E43" w:rsidP="00E821FE">
            <w:pPr>
              <w:ind w:left="0"/>
              <w:rPr>
                <w:szCs w:val="24"/>
              </w:rPr>
            </w:pPr>
            <w:r>
              <w:rPr>
                <w:szCs w:val="24"/>
              </w:rPr>
              <w:t>Loại chi</w:t>
            </w:r>
          </w:p>
        </w:tc>
        <w:tc>
          <w:tcPr>
            <w:tcW w:w="1980" w:type="dxa"/>
            <w:vAlign w:val="bottom"/>
          </w:tcPr>
          <w:p w14:paraId="0E50EEE9" w14:textId="77777777" w:rsidR="00765E43" w:rsidRPr="00311EE8" w:rsidRDefault="00765E43" w:rsidP="00E821FE">
            <w:pPr>
              <w:ind w:left="0"/>
              <w:rPr>
                <w:szCs w:val="24"/>
              </w:rPr>
            </w:pPr>
          </w:p>
        </w:tc>
        <w:tc>
          <w:tcPr>
            <w:tcW w:w="1417" w:type="dxa"/>
          </w:tcPr>
          <w:p w14:paraId="3EA3E262" w14:textId="77777777" w:rsidR="00765E43" w:rsidRDefault="00765E43" w:rsidP="00E821FE">
            <w:pPr>
              <w:ind w:left="0"/>
            </w:pPr>
            <w:r>
              <w:t>String</w:t>
            </w:r>
          </w:p>
          <w:p w14:paraId="51EA1013" w14:textId="30308F49" w:rsidR="00765E43" w:rsidRDefault="00765E43" w:rsidP="00E821FE">
            <w:pPr>
              <w:ind w:left="0"/>
            </w:pPr>
            <w:r>
              <w:t>Text box</w:t>
            </w:r>
          </w:p>
        </w:tc>
        <w:tc>
          <w:tcPr>
            <w:tcW w:w="630" w:type="dxa"/>
          </w:tcPr>
          <w:p w14:paraId="1B7781EB" w14:textId="51F5BA83" w:rsidR="00765E43" w:rsidRDefault="00765E43" w:rsidP="00E821FE">
            <w:pPr>
              <w:pStyle w:val="Sothutu-1so"/>
              <w:spacing w:before="120" w:after="120" w:line="276" w:lineRule="auto"/>
              <w:jc w:val="left"/>
              <w:rPr>
                <w:szCs w:val="24"/>
              </w:rPr>
            </w:pPr>
            <w:r>
              <w:rPr>
                <w:szCs w:val="24"/>
              </w:rPr>
              <w:t>50</w:t>
            </w:r>
          </w:p>
        </w:tc>
        <w:tc>
          <w:tcPr>
            <w:tcW w:w="540" w:type="dxa"/>
          </w:tcPr>
          <w:p w14:paraId="52BFE61E" w14:textId="5B010902" w:rsidR="00765E43" w:rsidRDefault="00765E43" w:rsidP="00E821FE">
            <w:pPr>
              <w:pStyle w:val="Sothutu-1so"/>
              <w:spacing w:before="120" w:after="120" w:line="276" w:lineRule="auto"/>
              <w:jc w:val="left"/>
              <w:rPr>
                <w:szCs w:val="24"/>
              </w:rPr>
            </w:pPr>
            <w:r>
              <w:rPr>
                <w:szCs w:val="24"/>
              </w:rPr>
              <w:t>N</w:t>
            </w:r>
          </w:p>
        </w:tc>
        <w:tc>
          <w:tcPr>
            <w:tcW w:w="450" w:type="dxa"/>
          </w:tcPr>
          <w:p w14:paraId="26EBED42" w14:textId="51C36E43" w:rsidR="00765E43" w:rsidRDefault="00765E43" w:rsidP="00E821FE">
            <w:pPr>
              <w:pStyle w:val="Sothutu-1so"/>
              <w:spacing w:before="120" w:after="120" w:line="276" w:lineRule="auto"/>
              <w:jc w:val="left"/>
              <w:rPr>
                <w:szCs w:val="24"/>
              </w:rPr>
            </w:pPr>
            <w:r>
              <w:rPr>
                <w:szCs w:val="24"/>
              </w:rPr>
              <w:t>Y</w:t>
            </w:r>
          </w:p>
        </w:tc>
        <w:tc>
          <w:tcPr>
            <w:tcW w:w="540" w:type="dxa"/>
          </w:tcPr>
          <w:p w14:paraId="43F9C715" w14:textId="5169E6B1" w:rsidR="00765E43" w:rsidRDefault="00765E43" w:rsidP="00E821FE">
            <w:pPr>
              <w:pStyle w:val="Sothutu-1so"/>
              <w:spacing w:before="120" w:after="120" w:line="276" w:lineRule="auto"/>
              <w:jc w:val="center"/>
              <w:rPr>
                <w:szCs w:val="24"/>
              </w:rPr>
            </w:pPr>
            <w:r>
              <w:rPr>
                <w:szCs w:val="24"/>
              </w:rPr>
              <w:t>Y</w:t>
            </w:r>
          </w:p>
        </w:tc>
        <w:tc>
          <w:tcPr>
            <w:tcW w:w="7380" w:type="dxa"/>
          </w:tcPr>
          <w:p w14:paraId="60573CC1" w14:textId="0FAC519D" w:rsidR="00765E43" w:rsidRDefault="00765E43" w:rsidP="00E821FE">
            <w:pPr>
              <w:pStyle w:val="Sothutu-1so"/>
              <w:spacing w:before="120" w:after="120" w:line="276" w:lineRule="auto"/>
              <w:rPr>
                <w:szCs w:val="24"/>
              </w:rPr>
            </w:pPr>
          </w:p>
        </w:tc>
      </w:tr>
      <w:tr w:rsidR="00765E43" w14:paraId="2AF6F667" w14:textId="77777777" w:rsidTr="00AA0568">
        <w:trPr>
          <w:cantSplit/>
          <w:trHeight w:val="827"/>
        </w:trPr>
        <w:tc>
          <w:tcPr>
            <w:tcW w:w="1800" w:type="dxa"/>
          </w:tcPr>
          <w:p w14:paraId="7F8AEB19" w14:textId="77777777" w:rsidR="00765E43" w:rsidRDefault="00765E43" w:rsidP="00E821FE">
            <w:pPr>
              <w:ind w:left="0"/>
              <w:rPr>
                <w:szCs w:val="24"/>
              </w:rPr>
            </w:pPr>
            <w:r>
              <w:rPr>
                <w:szCs w:val="24"/>
              </w:rPr>
              <w:t>Đơn vị nhận nợ</w:t>
            </w:r>
          </w:p>
        </w:tc>
        <w:tc>
          <w:tcPr>
            <w:tcW w:w="1980" w:type="dxa"/>
          </w:tcPr>
          <w:p w14:paraId="0F6A1AD7" w14:textId="77777777" w:rsidR="00765E43" w:rsidRPr="00311EE8" w:rsidRDefault="00765E43" w:rsidP="00E821FE">
            <w:pPr>
              <w:ind w:left="0"/>
              <w:rPr>
                <w:szCs w:val="24"/>
              </w:rPr>
            </w:pPr>
            <w:r w:rsidRPr="003569B1">
              <w:t>Ad_Org_Indebt_ID</w:t>
            </w:r>
          </w:p>
        </w:tc>
        <w:tc>
          <w:tcPr>
            <w:tcW w:w="1417" w:type="dxa"/>
          </w:tcPr>
          <w:p w14:paraId="66C3F2C9" w14:textId="77777777" w:rsidR="00765E43" w:rsidRDefault="00765E43" w:rsidP="00E821FE">
            <w:pPr>
              <w:ind w:left="0"/>
            </w:pPr>
            <w:r>
              <w:t>String</w:t>
            </w:r>
          </w:p>
          <w:p w14:paraId="74946E36" w14:textId="0645E4BC" w:rsidR="00765E43" w:rsidRDefault="00765E43" w:rsidP="00E821FE">
            <w:pPr>
              <w:ind w:left="0"/>
            </w:pPr>
            <w:r>
              <w:t>SL</w:t>
            </w:r>
          </w:p>
        </w:tc>
        <w:tc>
          <w:tcPr>
            <w:tcW w:w="630" w:type="dxa"/>
          </w:tcPr>
          <w:p w14:paraId="7D551216" w14:textId="4264C05C" w:rsidR="00765E43" w:rsidRDefault="00765E43" w:rsidP="00E821FE">
            <w:pPr>
              <w:pStyle w:val="Sothutu-1so"/>
              <w:spacing w:before="120" w:after="120" w:line="276" w:lineRule="auto"/>
              <w:jc w:val="left"/>
              <w:rPr>
                <w:szCs w:val="24"/>
              </w:rPr>
            </w:pPr>
            <w:r>
              <w:rPr>
                <w:szCs w:val="24"/>
              </w:rPr>
              <w:t>100</w:t>
            </w:r>
          </w:p>
        </w:tc>
        <w:tc>
          <w:tcPr>
            <w:tcW w:w="540" w:type="dxa"/>
          </w:tcPr>
          <w:p w14:paraId="43A3DB97" w14:textId="2E346EE0" w:rsidR="00765E43" w:rsidRDefault="00765E43" w:rsidP="00E821FE">
            <w:pPr>
              <w:pStyle w:val="Sothutu-1so"/>
              <w:spacing w:before="120" w:after="120" w:line="276" w:lineRule="auto"/>
              <w:jc w:val="left"/>
              <w:rPr>
                <w:szCs w:val="24"/>
              </w:rPr>
            </w:pPr>
            <w:r>
              <w:rPr>
                <w:szCs w:val="24"/>
              </w:rPr>
              <w:t>N</w:t>
            </w:r>
          </w:p>
        </w:tc>
        <w:tc>
          <w:tcPr>
            <w:tcW w:w="450" w:type="dxa"/>
          </w:tcPr>
          <w:p w14:paraId="002C049B" w14:textId="2C8E5EF8" w:rsidR="00765E43" w:rsidRDefault="00765E43" w:rsidP="00E821FE">
            <w:pPr>
              <w:pStyle w:val="Sothutu-1so"/>
              <w:spacing w:before="120" w:after="120" w:line="276" w:lineRule="auto"/>
              <w:jc w:val="left"/>
              <w:rPr>
                <w:szCs w:val="24"/>
              </w:rPr>
            </w:pPr>
            <w:r>
              <w:rPr>
                <w:szCs w:val="24"/>
              </w:rPr>
              <w:t>N</w:t>
            </w:r>
          </w:p>
        </w:tc>
        <w:tc>
          <w:tcPr>
            <w:tcW w:w="540" w:type="dxa"/>
          </w:tcPr>
          <w:p w14:paraId="33B94C22" w14:textId="6CDE1088" w:rsidR="00765E43" w:rsidRDefault="00765E43" w:rsidP="00E821FE">
            <w:pPr>
              <w:pStyle w:val="Sothutu-1so"/>
              <w:spacing w:before="120" w:after="120" w:line="276" w:lineRule="auto"/>
              <w:jc w:val="center"/>
              <w:rPr>
                <w:szCs w:val="24"/>
              </w:rPr>
            </w:pPr>
            <w:r>
              <w:rPr>
                <w:szCs w:val="24"/>
              </w:rPr>
              <w:t>Y</w:t>
            </w:r>
          </w:p>
        </w:tc>
        <w:tc>
          <w:tcPr>
            <w:tcW w:w="7380" w:type="dxa"/>
          </w:tcPr>
          <w:p w14:paraId="66AA7311" w14:textId="06D7FAE0" w:rsidR="00765E43" w:rsidRDefault="00765E43" w:rsidP="00E821FE">
            <w:pPr>
              <w:pStyle w:val="Sothutu-1so"/>
              <w:spacing w:before="120" w:after="120" w:line="276" w:lineRule="auto"/>
              <w:jc w:val="left"/>
              <w:rPr>
                <w:szCs w:val="24"/>
              </w:rPr>
            </w:pPr>
          </w:p>
          <w:p w14:paraId="0B4D2E54" w14:textId="1C7EEE5B" w:rsidR="00765E43" w:rsidRDefault="00765E43" w:rsidP="00E821FE">
            <w:pPr>
              <w:pStyle w:val="Sothutu-1so"/>
              <w:spacing w:before="120" w:after="120" w:line="276" w:lineRule="auto"/>
              <w:jc w:val="left"/>
              <w:rPr>
                <w:szCs w:val="24"/>
              </w:rPr>
            </w:pPr>
          </w:p>
        </w:tc>
      </w:tr>
      <w:tr w:rsidR="004761BA" w:rsidRPr="00311EE8" w14:paraId="3E0F1F4D" w14:textId="77777777" w:rsidTr="00AA0568">
        <w:trPr>
          <w:cantSplit/>
          <w:trHeight w:val="827"/>
        </w:trPr>
        <w:tc>
          <w:tcPr>
            <w:tcW w:w="14737" w:type="dxa"/>
            <w:gridSpan w:val="8"/>
          </w:tcPr>
          <w:p w14:paraId="5F57957F" w14:textId="77777777" w:rsidR="004761BA" w:rsidRPr="00311EE8" w:rsidRDefault="004761BA" w:rsidP="00E821FE">
            <w:pPr>
              <w:pStyle w:val="Sothutu-1so"/>
              <w:spacing w:before="120" w:after="120" w:line="276" w:lineRule="auto"/>
              <w:jc w:val="left"/>
              <w:rPr>
                <w:szCs w:val="24"/>
              </w:rPr>
            </w:pPr>
            <w:r w:rsidRPr="001E5A81">
              <w:rPr>
                <w:b/>
                <w:szCs w:val="24"/>
              </w:rPr>
              <w:t xml:space="preserve">Group: Thông tin </w:t>
            </w:r>
            <w:r>
              <w:rPr>
                <w:b/>
                <w:szCs w:val="24"/>
              </w:rPr>
              <w:t>khác</w:t>
            </w:r>
          </w:p>
        </w:tc>
      </w:tr>
      <w:tr w:rsidR="00765E43" w:rsidRPr="00311EE8" w14:paraId="5E06E444" w14:textId="77777777" w:rsidTr="00AA0568">
        <w:trPr>
          <w:cantSplit/>
          <w:trHeight w:val="827"/>
        </w:trPr>
        <w:tc>
          <w:tcPr>
            <w:tcW w:w="1800" w:type="dxa"/>
          </w:tcPr>
          <w:p w14:paraId="6530919B" w14:textId="77777777" w:rsidR="00765E43" w:rsidRPr="00555E4D" w:rsidRDefault="00765E43" w:rsidP="00E821FE">
            <w:pPr>
              <w:pStyle w:val="Sothutu-1so"/>
              <w:spacing w:before="120" w:after="120" w:line="276" w:lineRule="auto"/>
              <w:jc w:val="left"/>
              <w:rPr>
                <w:szCs w:val="24"/>
              </w:rPr>
            </w:pPr>
            <w:r>
              <w:rPr>
                <w:szCs w:val="24"/>
              </w:rPr>
              <w:t>Thời hạn quyết toán</w:t>
            </w:r>
          </w:p>
        </w:tc>
        <w:tc>
          <w:tcPr>
            <w:tcW w:w="1980" w:type="dxa"/>
          </w:tcPr>
          <w:p w14:paraId="134ECFD6" w14:textId="77777777" w:rsidR="00765E43" w:rsidRPr="00555E4D" w:rsidRDefault="00765E43" w:rsidP="00E821FE">
            <w:pPr>
              <w:ind w:left="0"/>
              <w:rPr>
                <w:szCs w:val="24"/>
              </w:rPr>
            </w:pPr>
          </w:p>
        </w:tc>
        <w:tc>
          <w:tcPr>
            <w:tcW w:w="1417" w:type="dxa"/>
          </w:tcPr>
          <w:p w14:paraId="51880721" w14:textId="106CE657" w:rsidR="00765E43" w:rsidRDefault="00765E43" w:rsidP="00E821FE">
            <w:pPr>
              <w:ind w:left="0"/>
            </w:pPr>
            <w:r>
              <w:t>Date</w:t>
            </w:r>
          </w:p>
        </w:tc>
        <w:tc>
          <w:tcPr>
            <w:tcW w:w="630" w:type="dxa"/>
          </w:tcPr>
          <w:p w14:paraId="6A865447" w14:textId="3CCD5DF7" w:rsidR="00765E43" w:rsidRDefault="00765E43" w:rsidP="00E821FE">
            <w:pPr>
              <w:pStyle w:val="Sothutu-1so"/>
              <w:spacing w:before="120" w:after="120" w:line="276" w:lineRule="auto"/>
              <w:jc w:val="left"/>
              <w:rPr>
                <w:szCs w:val="24"/>
              </w:rPr>
            </w:pPr>
            <w:r>
              <w:rPr>
                <w:szCs w:val="24"/>
              </w:rPr>
              <w:t>10</w:t>
            </w:r>
          </w:p>
        </w:tc>
        <w:tc>
          <w:tcPr>
            <w:tcW w:w="540" w:type="dxa"/>
          </w:tcPr>
          <w:p w14:paraId="3E5C1916" w14:textId="1E6E3DD0" w:rsidR="00765E43" w:rsidRDefault="00765E43" w:rsidP="00E821FE">
            <w:pPr>
              <w:pStyle w:val="Sothutu-1so"/>
              <w:spacing w:before="120" w:after="120" w:line="276" w:lineRule="auto"/>
              <w:jc w:val="left"/>
              <w:rPr>
                <w:szCs w:val="24"/>
              </w:rPr>
            </w:pPr>
            <w:r>
              <w:rPr>
                <w:szCs w:val="24"/>
              </w:rPr>
              <w:t>N</w:t>
            </w:r>
          </w:p>
        </w:tc>
        <w:tc>
          <w:tcPr>
            <w:tcW w:w="450" w:type="dxa"/>
          </w:tcPr>
          <w:p w14:paraId="6E3B2D0B" w14:textId="48980ED4" w:rsidR="00765E43" w:rsidRDefault="00765E43" w:rsidP="00E821FE">
            <w:pPr>
              <w:pStyle w:val="Sothutu-1so"/>
              <w:spacing w:before="120" w:after="120" w:line="276" w:lineRule="auto"/>
              <w:jc w:val="left"/>
              <w:rPr>
                <w:szCs w:val="24"/>
              </w:rPr>
            </w:pPr>
            <w:r>
              <w:rPr>
                <w:szCs w:val="24"/>
              </w:rPr>
              <w:t>Y</w:t>
            </w:r>
          </w:p>
        </w:tc>
        <w:tc>
          <w:tcPr>
            <w:tcW w:w="540" w:type="dxa"/>
          </w:tcPr>
          <w:p w14:paraId="6F3BE6D8" w14:textId="4F369438" w:rsidR="00765E43" w:rsidRDefault="00765E43" w:rsidP="00E821FE">
            <w:pPr>
              <w:pStyle w:val="Sothutu-1so"/>
              <w:spacing w:before="120" w:after="120" w:line="276" w:lineRule="auto"/>
              <w:jc w:val="center"/>
              <w:rPr>
                <w:szCs w:val="24"/>
              </w:rPr>
            </w:pPr>
            <w:r>
              <w:rPr>
                <w:szCs w:val="24"/>
              </w:rPr>
              <w:t>Y</w:t>
            </w:r>
          </w:p>
        </w:tc>
        <w:tc>
          <w:tcPr>
            <w:tcW w:w="7380" w:type="dxa"/>
          </w:tcPr>
          <w:p w14:paraId="6813E361" w14:textId="66BEC8BF" w:rsidR="00765E43" w:rsidRPr="00311EE8" w:rsidRDefault="00765E43" w:rsidP="00E821FE">
            <w:pPr>
              <w:pStyle w:val="Sothutu-1so"/>
              <w:spacing w:before="120" w:after="120" w:line="276" w:lineRule="auto"/>
              <w:rPr>
                <w:szCs w:val="24"/>
              </w:rPr>
            </w:pPr>
          </w:p>
        </w:tc>
      </w:tr>
      <w:tr w:rsidR="00765E43" w:rsidRPr="00311EE8" w14:paraId="1E342878" w14:textId="77777777" w:rsidTr="00AA0568">
        <w:trPr>
          <w:cantSplit/>
          <w:trHeight w:val="827"/>
        </w:trPr>
        <w:tc>
          <w:tcPr>
            <w:tcW w:w="1800" w:type="dxa"/>
          </w:tcPr>
          <w:p w14:paraId="496FF159" w14:textId="77777777" w:rsidR="00765E43" w:rsidRPr="00555E4D" w:rsidRDefault="00765E43" w:rsidP="00E821FE">
            <w:pPr>
              <w:pStyle w:val="Sothutu-1so"/>
              <w:spacing w:before="120" w:after="120" w:line="276" w:lineRule="auto"/>
              <w:jc w:val="left"/>
              <w:rPr>
                <w:szCs w:val="24"/>
              </w:rPr>
            </w:pPr>
            <w:r>
              <w:rPr>
                <w:szCs w:val="24"/>
              </w:rPr>
              <w:t>Ghi chú</w:t>
            </w:r>
          </w:p>
        </w:tc>
        <w:tc>
          <w:tcPr>
            <w:tcW w:w="1980" w:type="dxa"/>
          </w:tcPr>
          <w:p w14:paraId="668ACBB5" w14:textId="77777777" w:rsidR="00765E43" w:rsidRPr="00555E4D" w:rsidRDefault="00765E43" w:rsidP="00E821FE">
            <w:pPr>
              <w:ind w:left="0"/>
              <w:rPr>
                <w:szCs w:val="24"/>
              </w:rPr>
            </w:pPr>
          </w:p>
        </w:tc>
        <w:tc>
          <w:tcPr>
            <w:tcW w:w="1417" w:type="dxa"/>
          </w:tcPr>
          <w:p w14:paraId="7BE109BF" w14:textId="77777777" w:rsidR="00765E43" w:rsidRDefault="00765E43" w:rsidP="00E821FE">
            <w:pPr>
              <w:ind w:left="0"/>
            </w:pPr>
            <w:r>
              <w:t>String</w:t>
            </w:r>
          </w:p>
          <w:p w14:paraId="75B5B990" w14:textId="033FE9B0" w:rsidR="00765E43" w:rsidRDefault="00765E43" w:rsidP="00E821FE">
            <w:pPr>
              <w:ind w:left="0"/>
            </w:pPr>
            <w:r>
              <w:t>Text box</w:t>
            </w:r>
          </w:p>
        </w:tc>
        <w:tc>
          <w:tcPr>
            <w:tcW w:w="630" w:type="dxa"/>
          </w:tcPr>
          <w:p w14:paraId="579CCF35" w14:textId="45F4BDCF" w:rsidR="00765E43" w:rsidRDefault="00765E43" w:rsidP="00E821FE">
            <w:pPr>
              <w:pStyle w:val="Sothutu-1so"/>
              <w:spacing w:before="120" w:after="120" w:line="276" w:lineRule="auto"/>
              <w:jc w:val="left"/>
              <w:rPr>
                <w:szCs w:val="24"/>
              </w:rPr>
            </w:pPr>
            <w:r>
              <w:rPr>
                <w:szCs w:val="24"/>
              </w:rPr>
              <w:t>250</w:t>
            </w:r>
          </w:p>
        </w:tc>
        <w:tc>
          <w:tcPr>
            <w:tcW w:w="540" w:type="dxa"/>
          </w:tcPr>
          <w:p w14:paraId="35C614DF" w14:textId="1C03793C" w:rsidR="00765E43" w:rsidRDefault="00765E43" w:rsidP="00E821FE">
            <w:pPr>
              <w:pStyle w:val="Sothutu-1so"/>
              <w:spacing w:before="120" w:after="120" w:line="276" w:lineRule="auto"/>
              <w:jc w:val="left"/>
              <w:rPr>
                <w:szCs w:val="24"/>
              </w:rPr>
            </w:pPr>
            <w:r>
              <w:rPr>
                <w:szCs w:val="24"/>
              </w:rPr>
              <w:t>Y</w:t>
            </w:r>
          </w:p>
        </w:tc>
        <w:tc>
          <w:tcPr>
            <w:tcW w:w="450" w:type="dxa"/>
          </w:tcPr>
          <w:p w14:paraId="0B1B8914" w14:textId="013F123E" w:rsidR="00765E43" w:rsidRDefault="00765E43" w:rsidP="00E821FE">
            <w:pPr>
              <w:pStyle w:val="Sothutu-1so"/>
              <w:spacing w:before="120" w:after="120" w:line="276" w:lineRule="auto"/>
              <w:jc w:val="left"/>
              <w:rPr>
                <w:szCs w:val="24"/>
              </w:rPr>
            </w:pPr>
            <w:r>
              <w:rPr>
                <w:szCs w:val="24"/>
              </w:rPr>
              <w:t>N</w:t>
            </w:r>
          </w:p>
        </w:tc>
        <w:tc>
          <w:tcPr>
            <w:tcW w:w="540" w:type="dxa"/>
          </w:tcPr>
          <w:p w14:paraId="3A66847B" w14:textId="2E597C01" w:rsidR="00765E43" w:rsidRDefault="00765E43" w:rsidP="00E821FE">
            <w:pPr>
              <w:pStyle w:val="Sothutu-1so"/>
              <w:spacing w:before="120" w:after="120" w:line="276" w:lineRule="auto"/>
              <w:jc w:val="center"/>
              <w:rPr>
                <w:szCs w:val="24"/>
              </w:rPr>
            </w:pPr>
            <w:r>
              <w:rPr>
                <w:szCs w:val="24"/>
              </w:rPr>
              <w:t>Y</w:t>
            </w:r>
          </w:p>
        </w:tc>
        <w:tc>
          <w:tcPr>
            <w:tcW w:w="7380" w:type="dxa"/>
          </w:tcPr>
          <w:p w14:paraId="09F52FB7" w14:textId="40284232" w:rsidR="00765E43" w:rsidRPr="00311EE8" w:rsidRDefault="00765E43" w:rsidP="00E821FE">
            <w:pPr>
              <w:pStyle w:val="Sothutu-1so"/>
              <w:spacing w:before="120" w:after="120" w:line="276" w:lineRule="auto"/>
              <w:rPr>
                <w:szCs w:val="24"/>
              </w:rPr>
            </w:pPr>
          </w:p>
        </w:tc>
      </w:tr>
      <w:tr w:rsidR="00765E43" w:rsidRPr="00311EE8" w14:paraId="4B8E3BE5" w14:textId="77777777" w:rsidTr="00AA0568">
        <w:trPr>
          <w:cantSplit/>
          <w:trHeight w:val="827"/>
        </w:trPr>
        <w:tc>
          <w:tcPr>
            <w:tcW w:w="1800" w:type="dxa"/>
          </w:tcPr>
          <w:p w14:paraId="520144C8" w14:textId="77777777" w:rsidR="00765E43" w:rsidRPr="00555E4D" w:rsidRDefault="00765E43" w:rsidP="00E821FE">
            <w:pPr>
              <w:pStyle w:val="Sothutu-1so"/>
              <w:spacing w:before="120" w:after="120" w:line="276" w:lineRule="auto"/>
              <w:jc w:val="left"/>
              <w:rPr>
                <w:szCs w:val="24"/>
              </w:rPr>
            </w:pPr>
            <w:r>
              <w:rPr>
                <w:szCs w:val="24"/>
              </w:rPr>
              <w:t>Số tiền chưa chi</w:t>
            </w:r>
          </w:p>
        </w:tc>
        <w:tc>
          <w:tcPr>
            <w:tcW w:w="1980" w:type="dxa"/>
          </w:tcPr>
          <w:p w14:paraId="15B8878C" w14:textId="77777777" w:rsidR="00765E43" w:rsidRPr="00555E4D" w:rsidRDefault="00765E43" w:rsidP="00E821FE">
            <w:pPr>
              <w:ind w:left="0"/>
              <w:rPr>
                <w:szCs w:val="24"/>
              </w:rPr>
            </w:pPr>
          </w:p>
        </w:tc>
        <w:tc>
          <w:tcPr>
            <w:tcW w:w="1417" w:type="dxa"/>
          </w:tcPr>
          <w:p w14:paraId="39F6EE62" w14:textId="77777777" w:rsidR="00765E43" w:rsidRDefault="00765E43" w:rsidP="00E821FE">
            <w:pPr>
              <w:ind w:left="0"/>
            </w:pPr>
            <w:r>
              <w:t>Number</w:t>
            </w:r>
          </w:p>
          <w:p w14:paraId="6334C5FF" w14:textId="77777777" w:rsidR="00765E43" w:rsidRDefault="00765E43" w:rsidP="00E821FE">
            <w:pPr>
              <w:ind w:left="0"/>
            </w:pPr>
          </w:p>
        </w:tc>
        <w:tc>
          <w:tcPr>
            <w:tcW w:w="630" w:type="dxa"/>
          </w:tcPr>
          <w:p w14:paraId="7A9CB40E" w14:textId="5123EC09" w:rsidR="00765E43" w:rsidRDefault="00765E43" w:rsidP="00E821FE">
            <w:pPr>
              <w:pStyle w:val="Sothutu-1so"/>
              <w:spacing w:before="120" w:after="120" w:line="276" w:lineRule="auto"/>
              <w:jc w:val="left"/>
              <w:rPr>
                <w:szCs w:val="24"/>
              </w:rPr>
            </w:pPr>
            <w:r>
              <w:rPr>
                <w:szCs w:val="24"/>
              </w:rPr>
              <w:t>20</w:t>
            </w:r>
          </w:p>
        </w:tc>
        <w:tc>
          <w:tcPr>
            <w:tcW w:w="540" w:type="dxa"/>
          </w:tcPr>
          <w:p w14:paraId="68B476EB" w14:textId="57C067EA" w:rsidR="00765E43" w:rsidRDefault="00765E43" w:rsidP="00E821FE">
            <w:pPr>
              <w:pStyle w:val="Sothutu-1so"/>
              <w:spacing w:before="120" w:after="120" w:line="276" w:lineRule="auto"/>
              <w:jc w:val="left"/>
              <w:rPr>
                <w:szCs w:val="24"/>
              </w:rPr>
            </w:pPr>
            <w:r>
              <w:rPr>
                <w:szCs w:val="24"/>
              </w:rPr>
              <w:t>Y</w:t>
            </w:r>
          </w:p>
        </w:tc>
        <w:tc>
          <w:tcPr>
            <w:tcW w:w="450" w:type="dxa"/>
          </w:tcPr>
          <w:p w14:paraId="6E42FCB2" w14:textId="64646C61" w:rsidR="00765E43" w:rsidRDefault="00765E43" w:rsidP="00E821FE">
            <w:pPr>
              <w:pStyle w:val="Sothutu-1so"/>
              <w:spacing w:before="120" w:after="120" w:line="276" w:lineRule="auto"/>
              <w:jc w:val="left"/>
              <w:rPr>
                <w:szCs w:val="24"/>
              </w:rPr>
            </w:pPr>
            <w:r>
              <w:rPr>
                <w:szCs w:val="24"/>
              </w:rPr>
              <w:t>N</w:t>
            </w:r>
          </w:p>
        </w:tc>
        <w:tc>
          <w:tcPr>
            <w:tcW w:w="540" w:type="dxa"/>
          </w:tcPr>
          <w:p w14:paraId="1AE52503" w14:textId="13996248" w:rsidR="00765E43" w:rsidRDefault="00765E43" w:rsidP="00E821FE">
            <w:pPr>
              <w:pStyle w:val="Sothutu-1so"/>
              <w:spacing w:before="120" w:after="120" w:line="276" w:lineRule="auto"/>
              <w:jc w:val="center"/>
              <w:rPr>
                <w:szCs w:val="24"/>
              </w:rPr>
            </w:pPr>
            <w:r>
              <w:rPr>
                <w:szCs w:val="24"/>
              </w:rPr>
              <w:t>Y</w:t>
            </w:r>
          </w:p>
        </w:tc>
        <w:tc>
          <w:tcPr>
            <w:tcW w:w="7380" w:type="dxa"/>
          </w:tcPr>
          <w:p w14:paraId="63C9B0BD" w14:textId="638046D6" w:rsidR="00765E43" w:rsidRPr="00311EE8" w:rsidRDefault="00765E43" w:rsidP="00E821FE">
            <w:pPr>
              <w:pStyle w:val="Sothutu-1so"/>
              <w:spacing w:before="120" w:after="120" w:line="276" w:lineRule="auto"/>
              <w:rPr>
                <w:szCs w:val="24"/>
              </w:rPr>
            </w:pPr>
          </w:p>
        </w:tc>
      </w:tr>
      <w:tr w:rsidR="00765E43" w:rsidRPr="00311EE8" w14:paraId="3DADEA60" w14:textId="77777777" w:rsidTr="00AA0568">
        <w:trPr>
          <w:cantSplit/>
          <w:trHeight w:val="827"/>
        </w:trPr>
        <w:tc>
          <w:tcPr>
            <w:tcW w:w="1800" w:type="dxa"/>
          </w:tcPr>
          <w:p w14:paraId="2A9C95FC" w14:textId="77777777" w:rsidR="00765E43" w:rsidRPr="00555E4D" w:rsidRDefault="00765E43" w:rsidP="00E821FE">
            <w:pPr>
              <w:pStyle w:val="Sothutu-1so"/>
              <w:spacing w:before="120" w:after="120" w:line="276" w:lineRule="auto"/>
              <w:jc w:val="left"/>
              <w:rPr>
                <w:szCs w:val="24"/>
              </w:rPr>
            </w:pPr>
            <w:r>
              <w:rPr>
                <w:szCs w:val="24"/>
              </w:rPr>
              <w:t>Số tiền đã quyết toán</w:t>
            </w:r>
          </w:p>
        </w:tc>
        <w:tc>
          <w:tcPr>
            <w:tcW w:w="1980" w:type="dxa"/>
          </w:tcPr>
          <w:p w14:paraId="5432BD90" w14:textId="77777777" w:rsidR="00765E43" w:rsidRPr="00555E4D" w:rsidRDefault="00765E43" w:rsidP="00E821FE">
            <w:pPr>
              <w:ind w:left="0"/>
              <w:rPr>
                <w:szCs w:val="24"/>
              </w:rPr>
            </w:pPr>
          </w:p>
        </w:tc>
        <w:tc>
          <w:tcPr>
            <w:tcW w:w="1417" w:type="dxa"/>
          </w:tcPr>
          <w:p w14:paraId="399F0F0F" w14:textId="7E5C0DBD" w:rsidR="00765E43" w:rsidRDefault="00765E43" w:rsidP="00E821FE">
            <w:pPr>
              <w:ind w:left="0"/>
            </w:pPr>
            <w:r>
              <w:t>Number</w:t>
            </w:r>
          </w:p>
        </w:tc>
        <w:tc>
          <w:tcPr>
            <w:tcW w:w="630" w:type="dxa"/>
          </w:tcPr>
          <w:p w14:paraId="261192CF" w14:textId="2C880499" w:rsidR="00765E43" w:rsidRDefault="00765E43" w:rsidP="00E821FE">
            <w:pPr>
              <w:pStyle w:val="Sothutu-1so"/>
              <w:spacing w:before="120" w:after="120" w:line="276" w:lineRule="auto"/>
              <w:jc w:val="left"/>
              <w:rPr>
                <w:szCs w:val="24"/>
              </w:rPr>
            </w:pPr>
            <w:r>
              <w:rPr>
                <w:szCs w:val="24"/>
              </w:rPr>
              <w:t>20</w:t>
            </w:r>
          </w:p>
        </w:tc>
        <w:tc>
          <w:tcPr>
            <w:tcW w:w="540" w:type="dxa"/>
          </w:tcPr>
          <w:p w14:paraId="0B39D94F" w14:textId="1FA2A6BE" w:rsidR="00765E43" w:rsidRDefault="00765E43" w:rsidP="00E821FE">
            <w:pPr>
              <w:pStyle w:val="Sothutu-1so"/>
              <w:spacing w:before="120" w:after="120" w:line="276" w:lineRule="auto"/>
              <w:jc w:val="left"/>
              <w:rPr>
                <w:szCs w:val="24"/>
              </w:rPr>
            </w:pPr>
            <w:r>
              <w:rPr>
                <w:szCs w:val="24"/>
              </w:rPr>
              <w:t>Y</w:t>
            </w:r>
          </w:p>
        </w:tc>
        <w:tc>
          <w:tcPr>
            <w:tcW w:w="450" w:type="dxa"/>
          </w:tcPr>
          <w:p w14:paraId="45525177" w14:textId="5DF8AE7A" w:rsidR="00765E43" w:rsidRDefault="00765E43" w:rsidP="00E821FE">
            <w:pPr>
              <w:pStyle w:val="Sothutu-1so"/>
              <w:spacing w:before="120" w:after="120" w:line="276" w:lineRule="auto"/>
              <w:jc w:val="left"/>
              <w:rPr>
                <w:szCs w:val="24"/>
              </w:rPr>
            </w:pPr>
            <w:r>
              <w:rPr>
                <w:szCs w:val="24"/>
              </w:rPr>
              <w:t>N</w:t>
            </w:r>
          </w:p>
        </w:tc>
        <w:tc>
          <w:tcPr>
            <w:tcW w:w="540" w:type="dxa"/>
          </w:tcPr>
          <w:p w14:paraId="020C0AB1" w14:textId="49191810" w:rsidR="00765E43" w:rsidRDefault="00765E43" w:rsidP="00E821FE">
            <w:pPr>
              <w:pStyle w:val="Sothutu-1so"/>
              <w:spacing w:before="120" w:after="120" w:line="276" w:lineRule="auto"/>
              <w:jc w:val="center"/>
              <w:rPr>
                <w:szCs w:val="24"/>
              </w:rPr>
            </w:pPr>
            <w:r>
              <w:rPr>
                <w:szCs w:val="24"/>
              </w:rPr>
              <w:t>Y</w:t>
            </w:r>
          </w:p>
        </w:tc>
        <w:tc>
          <w:tcPr>
            <w:tcW w:w="7380" w:type="dxa"/>
          </w:tcPr>
          <w:p w14:paraId="2302CE37" w14:textId="77777777" w:rsidR="00765E43" w:rsidRPr="00311EE8" w:rsidRDefault="00765E43" w:rsidP="00E821FE">
            <w:pPr>
              <w:pStyle w:val="Sothutu-1so"/>
              <w:spacing w:before="120" w:after="120" w:line="276" w:lineRule="auto"/>
              <w:rPr>
                <w:szCs w:val="24"/>
              </w:rPr>
            </w:pPr>
          </w:p>
        </w:tc>
      </w:tr>
    </w:tbl>
    <w:p w14:paraId="7BFFCF76" w14:textId="77777777" w:rsidR="002D20B1" w:rsidRPr="002D20B1" w:rsidRDefault="002D20B1" w:rsidP="00E821FE"/>
    <w:p w14:paraId="62864CB5" w14:textId="4CC4695C" w:rsidR="00145383" w:rsidRPr="00145383" w:rsidRDefault="00145383" w:rsidP="00E821FE">
      <w:pPr>
        <w:pStyle w:val="Heading6"/>
      </w:pPr>
      <w:r w:rsidRPr="00145383">
        <w:lastRenderedPageBreak/>
        <w:t>Tab thông tin duyệt – Danh sách trường dữ liệu</w:t>
      </w:r>
    </w:p>
    <w:p w14:paraId="494D517C" w14:textId="77777777" w:rsidR="00145383" w:rsidRDefault="00145383" w:rsidP="004E37AB">
      <w:pPr>
        <w:numPr>
          <w:ilvl w:val="0"/>
          <w:numId w:val="11"/>
        </w:numPr>
      </w:pPr>
      <w:r w:rsidRPr="00FF37CC">
        <w:t xml:space="preserve">Bảng </w:t>
      </w:r>
      <w:r w:rsidRPr="000F22C6">
        <w:t>C_APPROVAL_ADVANCE_REQUEST</w:t>
      </w:r>
    </w:p>
    <w:p w14:paraId="363BD644" w14:textId="77777777" w:rsidR="00145383" w:rsidRPr="000A0F11" w:rsidRDefault="00145383" w:rsidP="004E37AB">
      <w:pPr>
        <w:numPr>
          <w:ilvl w:val="0"/>
          <w:numId w:val="11"/>
        </w:numPr>
        <w:rPr>
          <w:i/>
        </w:rPr>
      </w:pPr>
      <w:r w:rsidRPr="000A0F11">
        <w:rPr>
          <w:i/>
          <w:lang w:eastAsia="ar-SA"/>
        </w:rPr>
        <w:t>S: Hiển thị trên màn hình nhập liệu</w:t>
      </w:r>
    </w:p>
    <w:p w14:paraId="3097CED6" w14:textId="77777777" w:rsidR="00145383" w:rsidRDefault="00145383" w:rsidP="004E37AB">
      <w:pPr>
        <w:numPr>
          <w:ilvl w:val="0"/>
          <w:numId w:val="11"/>
        </w:numPr>
        <w:rPr>
          <w:i/>
        </w:rPr>
      </w:pPr>
      <w:r w:rsidRPr="00FF37CC">
        <w:rPr>
          <w:i/>
        </w:rPr>
        <w:t>L: Length; R: Readonly; M: Mandatory; SL: Search List; CL: Combo List</w:t>
      </w:r>
    </w:p>
    <w:p w14:paraId="4AE6C34E" w14:textId="77777777" w:rsidR="00145383" w:rsidRPr="00FF37CC" w:rsidRDefault="00145383" w:rsidP="00E821F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45383" w:rsidRPr="00FF37CC" w14:paraId="2AA1B15E" w14:textId="77777777" w:rsidTr="00AA0568">
        <w:trPr>
          <w:cantSplit/>
          <w:trHeight w:val="422"/>
          <w:tblHeader/>
        </w:trPr>
        <w:tc>
          <w:tcPr>
            <w:tcW w:w="1800" w:type="dxa"/>
            <w:shd w:val="clear" w:color="auto" w:fill="D9D9D9"/>
            <w:vAlign w:val="center"/>
          </w:tcPr>
          <w:p w14:paraId="11DF5FD4" w14:textId="77777777" w:rsidR="00145383" w:rsidRPr="00FF37CC" w:rsidRDefault="00145383" w:rsidP="00E821FE">
            <w:pPr>
              <w:spacing w:after="120"/>
              <w:ind w:left="0"/>
              <w:jc w:val="center"/>
              <w:rPr>
                <w:b/>
              </w:rPr>
            </w:pPr>
            <w:r w:rsidRPr="00FF37CC">
              <w:rPr>
                <w:b/>
              </w:rPr>
              <w:t>Tên trường</w:t>
            </w:r>
          </w:p>
        </w:tc>
        <w:tc>
          <w:tcPr>
            <w:tcW w:w="1980" w:type="dxa"/>
            <w:shd w:val="clear" w:color="auto" w:fill="D9D9D9"/>
            <w:vAlign w:val="center"/>
          </w:tcPr>
          <w:p w14:paraId="416C0F59" w14:textId="77777777" w:rsidR="00145383" w:rsidRPr="00FF37CC" w:rsidRDefault="00145383" w:rsidP="00E821FE">
            <w:pPr>
              <w:spacing w:after="120"/>
              <w:ind w:left="0"/>
              <w:jc w:val="center"/>
              <w:rPr>
                <w:b/>
              </w:rPr>
            </w:pPr>
            <w:r w:rsidRPr="00FF37CC">
              <w:rPr>
                <w:b/>
              </w:rPr>
              <w:t>Tên dữ liệu</w:t>
            </w:r>
          </w:p>
        </w:tc>
        <w:tc>
          <w:tcPr>
            <w:tcW w:w="1417" w:type="dxa"/>
            <w:shd w:val="clear" w:color="auto" w:fill="D9D9D9"/>
            <w:vAlign w:val="center"/>
          </w:tcPr>
          <w:p w14:paraId="6995A02C" w14:textId="77777777" w:rsidR="00145383" w:rsidRPr="00FF37CC" w:rsidRDefault="00145383" w:rsidP="00E821FE">
            <w:pPr>
              <w:spacing w:after="120"/>
              <w:ind w:left="0"/>
              <w:jc w:val="center"/>
              <w:rPr>
                <w:b/>
              </w:rPr>
            </w:pPr>
            <w:r w:rsidRPr="00FF37CC">
              <w:rPr>
                <w:b/>
              </w:rPr>
              <w:t>Loại DL</w:t>
            </w:r>
          </w:p>
        </w:tc>
        <w:tc>
          <w:tcPr>
            <w:tcW w:w="630" w:type="dxa"/>
            <w:shd w:val="clear" w:color="auto" w:fill="D9D9D9"/>
            <w:vAlign w:val="center"/>
          </w:tcPr>
          <w:p w14:paraId="2C2EA5D5" w14:textId="77777777" w:rsidR="00145383" w:rsidRPr="00FF37CC" w:rsidRDefault="00145383" w:rsidP="00E821FE">
            <w:pPr>
              <w:spacing w:after="120"/>
              <w:ind w:left="0"/>
              <w:jc w:val="center"/>
              <w:rPr>
                <w:b/>
              </w:rPr>
            </w:pPr>
            <w:r w:rsidRPr="00FF37CC">
              <w:rPr>
                <w:b/>
              </w:rPr>
              <w:t>L</w:t>
            </w:r>
          </w:p>
        </w:tc>
        <w:tc>
          <w:tcPr>
            <w:tcW w:w="540" w:type="dxa"/>
            <w:shd w:val="clear" w:color="auto" w:fill="D9D9D9"/>
            <w:vAlign w:val="center"/>
          </w:tcPr>
          <w:p w14:paraId="149C9ACC" w14:textId="77777777" w:rsidR="00145383" w:rsidRPr="00FF37CC" w:rsidRDefault="00145383" w:rsidP="00E821FE">
            <w:pPr>
              <w:spacing w:after="120"/>
              <w:ind w:left="0"/>
              <w:jc w:val="center"/>
              <w:rPr>
                <w:b/>
              </w:rPr>
            </w:pPr>
            <w:r w:rsidRPr="00FF37CC">
              <w:rPr>
                <w:b/>
              </w:rPr>
              <w:t>R</w:t>
            </w:r>
          </w:p>
        </w:tc>
        <w:tc>
          <w:tcPr>
            <w:tcW w:w="450" w:type="dxa"/>
            <w:shd w:val="clear" w:color="auto" w:fill="D9D9D9"/>
            <w:vAlign w:val="center"/>
          </w:tcPr>
          <w:p w14:paraId="56EB4359" w14:textId="77777777" w:rsidR="00145383" w:rsidRPr="00FF37CC" w:rsidRDefault="00145383" w:rsidP="00E821FE">
            <w:pPr>
              <w:spacing w:after="120"/>
              <w:ind w:left="0"/>
              <w:jc w:val="center"/>
              <w:rPr>
                <w:b/>
              </w:rPr>
            </w:pPr>
            <w:r w:rsidRPr="00FF37CC">
              <w:rPr>
                <w:b/>
              </w:rPr>
              <w:t>M</w:t>
            </w:r>
          </w:p>
        </w:tc>
        <w:tc>
          <w:tcPr>
            <w:tcW w:w="540" w:type="dxa"/>
            <w:shd w:val="clear" w:color="auto" w:fill="D9D9D9"/>
          </w:tcPr>
          <w:p w14:paraId="1A8392DD" w14:textId="77777777" w:rsidR="00145383" w:rsidRPr="00926A39" w:rsidRDefault="00145383" w:rsidP="00E821FE">
            <w:pPr>
              <w:spacing w:after="120"/>
              <w:ind w:left="0"/>
              <w:jc w:val="center"/>
              <w:rPr>
                <w:b/>
                <w:sz w:val="22"/>
              </w:rPr>
            </w:pPr>
            <w:r>
              <w:rPr>
                <w:b/>
              </w:rPr>
              <w:t>S</w:t>
            </w:r>
          </w:p>
        </w:tc>
        <w:tc>
          <w:tcPr>
            <w:tcW w:w="7380" w:type="dxa"/>
            <w:shd w:val="clear" w:color="auto" w:fill="D9D9D9"/>
            <w:vAlign w:val="center"/>
          </w:tcPr>
          <w:p w14:paraId="44A5E07B" w14:textId="77777777" w:rsidR="00145383" w:rsidRPr="00FF37CC" w:rsidRDefault="00145383" w:rsidP="00E821FE">
            <w:pPr>
              <w:spacing w:after="120"/>
              <w:ind w:left="0"/>
              <w:jc w:val="center"/>
              <w:rPr>
                <w:b/>
              </w:rPr>
            </w:pPr>
            <w:r w:rsidRPr="00FF37CC">
              <w:rPr>
                <w:b/>
              </w:rPr>
              <w:t>Mô tả</w:t>
            </w:r>
          </w:p>
        </w:tc>
      </w:tr>
      <w:tr w:rsidR="00145383" w:rsidRPr="00FF37CC" w14:paraId="68F5D818" w14:textId="77777777" w:rsidTr="00AA0568">
        <w:trPr>
          <w:cantSplit/>
          <w:trHeight w:val="827"/>
        </w:trPr>
        <w:tc>
          <w:tcPr>
            <w:tcW w:w="1800" w:type="dxa"/>
          </w:tcPr>
          <w:p w14:paraId="181E1F18" w14:textId="77777777" w:rsidR="00145383" w:rsidRPr="00FF37CC" w:rsidRDefault="00145383" w:rsidP="00E821FE">
            <w:pPr>
              <w:ind w:left="0"/>
            </w:pPr>
            <w:r w:rsidRPr="00AB2F64">
              <w:rPr>
                <w:szCs w:val="24"/>
              </w:rPr>
              <w:t>ID</w:t>
            </w:r>
            <w:r>
              <w:rPr>
                <w:szCs w:val="24"/>
              </w:rPr>
              <w:t xml:space="preserve"> </w:t>
            </w:r>
          </w:p>
        </w:tc>
        <w:tc>
          <w:tcPr>
            <w:tcW w:w="1980" w:type="dxa"/>
          </w:tcPr>
          <w:p w14:paraId="569B9B2F" w14:textId="77777777" w:rsidR="00145383" w:rsidRPr="00FF37CC" w:rsidRDefault="00145383" w:rsidP="00E821FE">
            <w:pPr>
              <w:ind w:left="0"/>
            </w:pPr>
            <w:r>
              <w:rPr>
                <w:szCs w:val="24"/>
              </w:rPr>
              <w:t>C_APPROVAL_ADVANCE_REQUEST_</w:t>
            </w:r>
            <w:r w:rsidRPr="00AB2F64">
              <w:rPr>
                <w:szCs w:val="24"/>
              </w:rPr>
              <w:t>ID</w:t>
            </w:r>
          </w:p>
        </w:tc>
        <w:tc>
          <w:tcPr>
            <w:tcW w:w="1417" w:type="dxa"/>
          </w:tcPr>
          <w:p w14:paraId="2A9D2E25" w14:textId="77777777" w:rsidR="00145383" w:rsidRPr="00A95511" w:rsidRDefault="00145383" w:rsidP="00E821FE">
            <w:pPr>
              <w:ind w:left="0"/>
              <w:rPr>
                <w:lang w:val="vi-VN"/>
              </w:rPr>
            </w:pPr>
            <w:r>
              <w:rPr>
                <w:lang w:val="vi-VN"/>
              </w:rPr>
              <w:t>Number</w:t>
            </w:r>
          </w:p>
        </w:tc>
        <w:tc>
          <w:tcPr>
            <w:tcW w:w="630" w:type="dxa"/>
          </w:tcPr>
          <w:p w14:paraId="6B0013A3" w14:textId="77777777" w:rsidR="00145383" w:rsidRPr="00FF37CC" w:rsidRDefault="00145383" w:rsidP="00E821FE">
            <w:pPr>
              <w:pStyle w:val="Sothutu-1so"/>
              <w:spacing w:before="120" w:after="120" w:line="276" w:lineRule="auto"/>
              <w:jc w:val="left"/>
              <w:rPr>
                <w:szCs w:val="24"/>
              </w:rPr>
            </w:pPr>
          </w:p>
        </w:tc>
        <w:tc>
          <w:tcPr>
            <w:tcW w:w="540" w:type="dxa"/>
          </w:tcPr>
          <w:p w14:paraId="7CFE3804" w14:textId="77777777" w:rsidR="00145383" w:rsidRPr="00FF37CC" w:rsidRDefault="00145383" w:rsidP="00E821FE">
            <w:pPr>
              <w:pStyle w:val="Sothutu-1so"/>
              <w:spacing w:before="120" w:after="120" w:line="276" w:lineRule="auto"/>
              <w:jc w:val="left"/>
              <w:rPr>
                <w:szCs w:val="24"/>
              </w:rPr>
            </w:pPr>
          </w:p>
        </w:tc>
        <w:tc>
          <w:tcPr>
            <w:tcW w:w="450" w:type="dxa"/>
          </w:tcPr>
          <w:p w14:paraId="3FB7EF8F" w14:textId="77777777" w:rsidR="00145383" w:rsidRPr="00FF37CC" w:rsidRDefault="00145383" w:rsidP="00E821FE">
            <w:pPr>
              <w:pStyle w:val="Sothutu-1so"/>
              <w:spacing w:before="120" w:after="120" w:line="276" w:lineRule="auto"/>
              <w:jc w:val="left"/>
              <w:rPr>
                <w:szCs w:val="24"/>
              </w:rPr>
            </w:pPr>
          </w:p>
        </w:tc>
        <w:tc>
          <w:tcPr>
            <w:tcW w:w="540" w:type="dxa"/>
          </w:tcPr>
          <w:p w14:paraId="0E6E0F67" w14:textId="77777777" w:rsidR="00145383" w:rsidRPr="00FF37CC" w:rsidRDefault="00145383" w:rsidP="00E821FE">
            <w:pPr>
              <w:pStyle w:val="Sothutu-1so"/>
              <w:spacing w:before="120" w:after="120" w:line="276" w:lineRule="auto"/>
              <w:jc w:val="center"/>
              <w:rPr>
                <w:szCs w:val="24"/>
              </w:rPr>
            </w:pPr>
          </w:p>
        </w:tc>
        <w:tc>
          <w:tcPr>
            <w:tcW w:w="7380" w:type="dxa"/>
          </w:tcPr>
          <w:p w14:paraId="2F519CB7" w14:textId="77777777" w:rsidR="00145383" w:rsidRPr="00FF37CC" w:rsidRDefault="00145383" w:rsidP="00E821FE">
            <w:pPr>
              <w:pStyle w:val="Sothutu-1so"/>
              <w:spacing w:before="120" w:after="120" w:line="276" w:lineRule="auto"/>
              <w:jc w:val="left"/>
              <w:rPr>
                <w:szCs w:val="24"/>
              </w:rPr>
            </w:pPr>
            <w:r w:rsidRPr="00AB2F64">
              <w:rPr>
                <w:szCs w:val="24"/>
              </w:rPr>
              <w:t>Key, tự sinh, không hiển thị</w:t>
            </w:r>
          </w:p>
        </w:tc>
      </w:tr>
      <w:tr w:rsidR="00145383" w:rsidRPr="00FF37CC" w14:paraId="3B2D54A1" w14:textId="77777777" w:rsidTr="00AA0568">
        <w:trPr>
          <w:cantSplit/>
          <w:trHeight w:val="827"/>
        </w:trPr>
        <w:tc>
          <w:tcPr>
            <w:tcW w:w="1800" w:type="dxa"/>
          </w:tcPr>
          <w:p w14:paraId="3A6FF2BA" w14:textId="77777777" w:rsidR="00145383" w:rsidRDefault="00145383" w:rsidP="00E821FE">
            <w:pPr>
              <w:ind w:left="0"/>
              <w:rPr>
                <w:szCs w:val="24"/>
                <w:lang w:val="vi-VN"/>
              </w:rPr>
            </w:pPr>
            <w:r>
              <w:rPr>
                <w:szCs w:val="24"/>
                <w:lang w:val="vi-VN"/>
              </w:rPr>
              <w:t>STT</w:t>
            </w:r>
          </w:p>
        </w:tc>
        <w:tc>
          <w:tcPr>
            <w:tcW w:w="1980" w:type="dxa"/>
          </w:tcPr>
          <w:p w14:paraId="73BF9386" w14:textId="77777777" w:rsidR="00145383" w:rsidRPr="00A95511" w:rsidRDefault="00145383" w:rsidP="00E821FE">
            <w:pPr>
              <w:ind w:left="0"/>
              <w:rPr>
                <w:lang w:val="vi-VN"/>
              </w:rPr>
            </w:pPr>
            <w:r>
              <w:rPr>
                <w:lang w:val="vi-VN"/>
              </w:rPr>
              <w:t>NO</w:t>
            </w:r>
          </w:p>
        </w:tc>
        <w:tc>
          <w:tcPr>
            <w:tcW w:w="1417" w:type="dxa"/>
          </w:tcPr>
          <w:p w14:paraId="178B603C" w14:textId="77777777" w:rsidR="00145383" w:rsidRPr="00A95511" w:rsidRDefault="00145383" w:rsidP="00E821FE">
            <w:pPr>
              <w:ind w:left="0"/>
              <w:rPr>
                <w:lang w:val="vi-VN"/>
              </w:rPr>
            </w:pPr>
            <w:r>
              <w:rPr>
                <w:lang w:val="vi-VN"/>
              </w:rPr>
              <w:t>Number</w:t>
            </w:r>
          </w:p>
        </w:tc>
        <w:tc>
          <w:tcPr>
            <w:tcW w:w="630" w:type="dxa"/>
          </w:tcPr>
          <w:p w14:paraId="58F7AEA5" w14:textId="77777777" w:rsidR="00145383" w:rsidRPr="00FF37CC" w:rsidRDefault="00145383" w:rsidP="00E821FE">
            <w:pPr>
              <w:pStyle w:val="Sothutu-1so"/>
              <w:spacing w:before="120" w:after="120" w:line="276" w:lineRule="auto"/>
              <w:jc w:val="left"/>
              <w:rPr>
                <w:szCs w:val="24"/>
              </w:rPr>
            </w:pPr>
            <w:r>
              <w:rPr>
                <w:szCs w:val="24"/>
              </w:rPr>
              <w:t>2</w:t>
            </w:r>
          </w:p>
        </w:tc>
        <w:tc>
          <w:tcPr>
            <w:tcW w:w="540" w:type="dxa"/>
          </w:tcPr>
          <w:p w14:paraId="30F3C968" w14:textId="77777777" w:rsidR="00145383" w:rsidRPr="00FF37CC" w:rsidRDefault="00145383" w:rsidP="00E821FE">
            <w:pPr>
              <w:pStyle w:val="Sothutu-1so"/>
              <w:spacing w:before="120" w:after="120" w:line="276" w:lineRule="auto"/>
              <w:jc w:val="left"/>
              <w:rPr>
                <w:szCs w:val="24"/>
              </w:rPr>
            </w:pPr>
            <w:r>
              <w:rPr>
                <w:szCs w:val="24"/>
              </w:rPr>
              <w:t>Y</w:t>
            </w:r>
          </w:p>
        </w:tc>
        <w:tc>
          <w:tcPr>
            <w:tcW w:w="450" w:type="dxa"/>
          </w:tcPr>
          <w:p w14:paraId="13826FFA" w14:textId="77777777" w:rsidR="00145383" w:rsidRPr="000E3F56" w:rsidRDefault="00145383" w:rsidP="00E821FE">
            <w:pPr>
              <w:pStyle w:val="Sothutu-1so"/>
              <w:spacing w:before="120" w:after="120" w:line="276" w:lineRule="auto"/>
              <w:jc w:val="left"/>
              <w:rPr>
                <w:szCs w:val="24"/>
                <w:lang w:val="vi-VN"/>
              </w:rPr>
            </w:pPr>
            <w:r>
              <w:rPr>
                <w:szCs w:val="24"/>
                <w:lang w:val="vi-VN"/>
              </w:rPr>
              <w:t>Y</w:t>
            </w:r>
          </w:p>
        </w:tc>
        <w:tc>
          <w:tcPr>
            <w:tcW w:w="540" w:type="dxa"/>
          </w:tcPr>
          <w:p w14:paraId="0E0E9175" w14:textId="77777777" w:rsidR="00145383" w:rsidRPr="00FF37CC" w:rsidRDefault="00145383" w:rsidP="00E821FE">
            <w:pPr>
              <w:pStyle w:val="Sothutu-1so"/>
              <w:spacing w:before="120" w:after="120" w:line="276" w:lineRule="auto"/>
              <w:jc w:val="center"/>
              <w:rPr>
                <w:szCs w:val="24"/>
              </w:rPr>
            </w:pPr>
            <w:r>
              <w:rPr>
                <w:szCs w:val="24"/>
              </w:rPr>
              <w:t>N</w:t>
            </w:r>
          </w:p>
        </w:tc>
        <w:tc>
          <w:tcPr>
            <w:tcW w:w="7380" w:type="dxa"/>
          </w:tcPr>
          <w:p w14:paraId="5FEEDB7E" w14:textId="77777777" w:rsidR="00145383" w:rsidRPr="00FF37CC" w:rsidRDefault="00145383" w:rsidP="00E821FE">
            <w:pPr>
              <w:pStyle w:val="Sothutu-1so"/>
              <w:spacing w:before="120" w:after="120" w:line="276" w:lineRule="auto"/>
              <w:rPr>
                <w:szCs w:val="24"/>
              </w:rPr>
            </w:pPr>
            <w:r>
              <w:rPr>
                <w:szCs w:val="24"/>
              </w:rPr>
              <w:t>Tự động sinh theo thứ tự tạo bản ghi</w:t>
            </w:r>
          </w:p>
          <w:p w14:paraId="69674E22" w14:textId="77777777" w:rsidR="00145383" w:rsidRPr="00FF37CC" w:rsidRDefault="00145383" w:rsidP="00E821FE">
            <w:pPr>
              <w:pStyle w:val="Sothutu-1so"/>
              <w:spacing w:before="120" w:after="120" w:line="276" w:lineRule="auto"/>
              <w:jc w:val="left"/>
              <w:rPr>
                <w:szCs w:val="24"/>
              </w:rPr>
            </w:pPr>
          </w:p>
        </w:tc>
      </w:tr>
      <w:tr w:rsidR="00145383" w:rsidRPr="00FF37CC" w14:paraId="187F78CF" w14:textId="77777777" w:rsidTr="00AA0568">
        <w:trPr>
          <w:cantSplit/>
          <w:trHeight w:val="827"/>
        </w:trPr>
        <w:tc>
          <w:tcPr>
            <w:tcW w:w="1800" w:type="dxa"/>
          </w:tcPr>
          <w:p w14:paraId="55147C01" w14:textId="77777777" w:rsidR="00145383" w:rsidRPr="0040412E" w:rsidRDefault="00145383" w:rsidP="00E821FE">
            <w:pPr>
              <w:ind w:left="0"/>
              <w:rPr>
                <w:lang w:val="vi-VN"/>
              </w:rPr>
            </w:pPr>
            <w:r>
              <w:rPr>
                <w:lang w:val="vi-VN"/>
              </w:rPr>
              <w:t>Phòng Ban phê duyệt</w:t>
            </w:r>
          </w:p>
        </w:tc>
        <w:tc>
          <w:tcPr>
            <w:tcW w:w="1980" w:type="dxa"/>
          </w:tcPr>
          <w:p w14:paraId="0DE61233" w14:textId="77777777" w:rsidR="00145383" w:rsidRPr="00FF37CC" w:rsidRDefault="00145383" w:rsidP="00E821FE">
            <w:pPr>
              <w:ind w:left="0"/>
            </w:pPr>
            <w:r>
              <w:rPr>
                <w:szCs w:val="24"/>
              </w:rPr>
              <w:t>C_DEPARTMENT_ID</w:t>
            </w:r>
          </w:p>
        </w:tc>
        <w:tc>
          <w:tcPr>
            <w:tcW w:w="1417" w:type="dxa"/>
          </w:tcPr>
          <w:p w14:paraId="4E54EE37" w14:textId="77777777" w:rsidR="00145383" w:rsidRDefault="00145383" w:rsidP="00E821FE">
            <w:pPr>
              <w:ind w:left="0"/>
            </w:pPr>
            <w:r>
              <w:t>String</w:t>
            </w:r>
          </w:p>
          <w:p w14:paraId="2B439CF5" w14:textId="77777777" w:rsidR="00145383" w:rsidRPr="002714DC" w:rsidRDefault="00145383" w:rsidP="00E821FE">
            <w:pPr>
              <w:ind w:left="0"/>
            </w:pPr>
            <w:r>
              <w:t>SL</w:t>
            </w:r>
          </w:p>
        </w:tc>
        <w:tc>
          <w:tcPr>
            <w:tcW w:w="630" w:type="dxa"/>
          </w:tcPr>
          <w:p w14:paraId="5BE928D6" w14:textId="77777777" w:rsidR="00145383" w:rsidRPr="00FF37CC" w:rsidRDefault="00145383" w:rsidP="00E821FE">
            <w:pPr>
              <w:pStyle w:val="Sothutu-1so"/>
              <w:spacing w:before="120" w:after="120" w:line="276" w:lineRule="auto"/>
              <w:jc w:val="left"/>
              <w:rPr>
                <w:szCs w:val="24"/>
              </w:rPr>
            </w:pPr>
            <w:r>
              <w:rPr>
                <w:szCs w:val="24"/>
              </w:rPr>
              <w:t>50</w:t>
            </w:r>
          </w:p>
        </w:tc>
        <w:tc>
          <w:tcPr>
            <w:tcW w:w="540" w:type="dxa"/>
          </w:tcPr>
          <w:p w14:paraId="1AD07EAC" w14:textId="77777777" w:rsidR="00145383" w:rsidRPr="00FF37CC" w:rsidRDefault="00145383" w:rsidP="00E821FE">
            <w:pPr>
              <w:pStyle w:val="Sothutu-1so"/>
              <w:spacing w:before="120" w:after="120" w:line="276" w:lineRule="auto"/>
              <w:jc w:val="left"/>
              <w:rPr>
                <w:szCs w:val="24"/>
              </w:rPr>
            </w:pPr>
            <w:r>
              <w:rPr>
                <w:szCs w:val="24"/>
              </w:rPr>
              <w:t>N</w:t>
            </w:r>
          </w:p>
        </w:tc>
        <w:tc>
          <w:tcPr>
            <w:tcW w:w="450" w:type="dxa"/>
          </w:tcPr>
          <w:p w14:paraId="4B9859A9" w14:textId="77777777" w:rsidR="00145383" w:rsidRPr="000E3F56" w:rsidRDefault="00145383" w:rsidP="00E821FE">
            <w:pPr>
              <w:pStyle w:val="Sothutu-1so"/>
              <w:spacing w:before="120" w:after="120" w:line="276" w:lineRule="auto"/>
              <w:jc w:val="left"/>
              <w:rPr>
                <w:szCs w:val="24"/>
                <w:lang w:val="vi-VN"/>
              </w:rPr>
            </w:pPr>
            <w:r>
              <w:rPr>
                <w:szCs w:val="24"/>
                <w:lang w:val="vi-VN"/>
              </w:rPr>
              <w:t>Y</w:t>
            </w:r>
          </w:p>
        </w:tc>
        <w:tc>
          <w:tcPr>
            <w:tcW w:w="540" w:type="dxa"/>
          </w:tcPr>
          <w:p w14:paraId="2EB485AE" w14:textId="77777777" w:rsidR="00145383" w:rsidRDefault="00145383" w:rsidP="00E821FE">
            <w:pPr>
              <w:pStyle w:val="Sothutu-1so"/>
              <w:spacing w:before="120" w:after="120" w:line="276" w:lineRule="auto"/>
              <w:jc w:val="center"/>
              <w:rPr>
                <w:szCs w:val="24"/>
              </w:rPr>
            </w:pPr>
            <w:r>
              <w:rPr>
                <w:szCs w:val="24"/>
              </w:rPr>
              <w:t>Y</w:t>
            </w:r>
          </w:p>
        </w:tc>
        <w:tc>
          <w:tcPr>
            <w:tcW w:w="7380" w:type="dxa"/>
          </w:tcPr>
          <w:p w14:paraId="049D101A" w14:textId="52A2BB28" w:rsidR="00145383" w:rsidRPr="000039A0" w:rsidRDefault="00145383" w:rsidP="00E821FE">
            <w:pPr>
              <w:pStyle w:val="Sothutu-1so"/>
              <w:spacing w:before="120" w:after="120" w:line="276" w:lineRule="auto"/>
              <w:jc w:val="left"/>
              <w:rPr>
                <w:szCs w:val="24"/>
              </w:rPr>
            </w:pPr>
          </w:p>
        </w:tc>
      </w:tr>
      <w:tr w:rsidR="00145383" w:rsidRPr="00FF37CC" w14:paraId="03B93F1C" w14:textId="77777777" w:rsidTr="00AA0568">
        <w:trPr>
          <w:cantSplit/>
          <w:trHeight w:val="827"/>
        </w:trPr>
        <w:tc>
          <w:tcPr>
            <w:tcW w:w="1800" w:type="dxa"/>
          </w:tcPr>
          <w:p w14:paraId="6D4A5BFD" w14:textId="77777777" w:rsidR="00145383" w:rsidRPr="0040412E" w:rsidRDefault="00145383" w:rsidP="00E821FE">
            <w:pPr>
              <w:ind w:left="0"/>
              <w:rPr>
                <w:lang w:val="vi-VN"/>
              </w:rPr>
            </w:pPr>
            <w:r>
              <w:rPr>
                <w:szCs w:val="24"/>
                <w:lang w:val="vi-VN"/>
              </w:rPr>
              <w:t>Trạng thái duyệt</w:t>
            </w:r>
          </w:p>
        </w:tc>
        <w:tc>
          <w:tcPr>
            <w:tcW w:w="1980" w:type="dxa"/>
          </w:tcPr>
          <w:p w14:paraId="58B7DAFD" w14:textId="77777777" w:rsidR="00145383" w:rsidRDefault="00145383" w:rsidP="00E821FE">
            <w:pPr>
              <w:ind w:left="0"/>
            </w:pPr>
            <w:r>
              <w:rPr>
                <w:szCs w:val="24"/>
              </w:rPr>
              <w:t>APPROVE_STATUS</w:t>
            </w:r>
          </w:p>
        </w:tc>
        <w:tc>
          <w:tcPr>
            <w:tcW w:w="1417" w:type="dxa"/>
          </w:tcPr>
          <w:p w14:paraId="20591346" w14:textId="77777777" w:rsidR="00145383" w:rsidRDefault="00145383" w:rsidP="00E821FE">
            <w:pPr>
              <w:ind w:left="0"/>
            </w:pPr>
            <w:r>
              <w:t>String</w:t>
            </w:r>
          </w:p>
          <w:p w14:paraId="14452578" w14:textId="77777777" w:rsidR="00145383" w:rsidRDefault="00145383" w:rsidP="00E821FE">
            <w:pPr>
              <w:ind w:left="0"/>
            </w:pPr>
            <w:r>
              <w:t>CL</w:t>
            </w:r>
          </w:p>
        </w:tc>
        <w:tc>
          <w:tcPr>
            <w:tcW w:w="630" w:type="dxa"/>
          </w:tcPr>
          <w:p w14:paraId="3BBB398C" w14:textId="77777777" w:rsidR="00145383" w:rsidRDefault="00145383" w:rsidP="00E821FE">
            <w:pPr>
              <w:pStyle w:val="Sothutu-1so"/>
              <w:spacing w:before="120" w:after="120" w:line="276" w:lineRule="auto"/>
              <w:jc w:val="left"/>
              <w:rPr>
                <w:szCs w:val="24"/>
              </w:rPr>
            </w:pPr>
            <w:r>
              <w:rPr>
                <w:szCs w:val="24"/>
              </w:rPr>
              <w:t>20</w:t>
            </w:r>
          </w:p>
        </w:tc>
        <w:tc>
          <w:tcPr>
            <w:tcW w:w="540" w:type="dxa"/>
          </w:tcPr>
          <w:p w14:paraId="189B783E" w14:textId="77777777" w:rsidR="00145383" w:rsidRDefault="00145383" w:rsidP="00E821FE">
            <w:pPr>
              <w:pStyle w:val="Sothutu-1so"/>
              <w:spacing w:before="120" w:after="120" w:line="276" w:lineRule="auto"/>
              <w:jc w:val="left"/>
              <w:rPr>
                <w:szCs w:val="24"/>
              </w:rPr>
            </w:pPr>
            <w:r>
              <w:rPr>
                <w:szCs w:val="24"/>
              </w:rPr>
              <w:t>Y</w:t>
            </w:r>
          </w:p>
        </w:tc>
        <w:tc>
          <w:tcPr>
            <w:tcW w:w="450" w:type="dxa"/>
          </w:tcPr>
          <w:p w14:paraId="1F60A7D6" w14:textId="77777777" w:rsidR="00145383" w:rsidRDefault="00145383" w:rsidP="00E821FE">
            <w:pPr>
              <w:pStyle w:val="Sothutu-1so"/>
              <w:spacing w:before="120" w:after="120" w:line="276" w:lineRule="auto"/>
              <w:jc w:val="left"/>
              <w:rPr>
                <w:szCs w:val="24"/>
              </w:rPr>
            </w:pPr>
            <w:r>
              <w:rPr>
                <w:szCs w:val="24"/>
              </w:rPr>
              <w:t>N</w:t>
            </w:r>
          </w:p>
        </w:tc>
        <w:tc>
          <w:tcPr>
            <w:tcW w:w="540" w:type="dxa"/>
          </w:tcPr>
          <w:p w14:paraId="5A1370E4" w14:textId="77777777" w:rsidR="00145383" w:rsidRDefault="00145383" w:rsidP="00E821FE">
            <w:pPr>
              <w:pStyle w:val="Sothutu-1so"/>
              <w:spacing w:before="120" w:after="120" w:line="276" w:lineRule="auto"/>
              <w:jc w:val="center"/>
              <w:rPr>
                <w:szCs w:val="24"/>
              </w:rPr>
            </w:pPr>
            <w:r>
              <w:rPr>
                <w:szCs w:val="24"/>
              </w:rPr>
              <w:t>Y</w:t>
            </w:r>
          </w:p>
        </w:tc>
        <w:tc>
          <w:tcPr>
            <w:tcW w:w="7380" w:type="dxa"/>
          </w:tcPr>
          <w:p w14:paraId="116C5302" w14:textId="5FBAB115" w:rsidR="00145383" w:rsidRPr="009405A4" w:rsidRDefault="00145383" w:rsidP="00E821FE">
            <w:pPr>
              <w:pStyle w:val="Sothutu-1so"/>
              <w:spacing w:before="120" w:after="120" w:line="276" w:lineRule="auto"/>
              <w:rPr>
                <w:szCs w:val="24"/>
              </w:rPr>
            </w:pPr>
            <w:r>
              <w:rPr>
                <w:szCs w:val="24"/>
              </w:rPr>
              <w:t>Chưa duyệt (mặc định)</w:t>
            </w:r>
          </w:p>
        </w:tc>
      </w:tr>
      <w:tr w:rsidR="001D69A0" w:rsidRPr="00FF37CC" w14:paraId="0D35F8E7" w14:textId="77777777" w:rsidTr="00AA0568">
        <w:trPr>
          <w:cantSplit/>
          <w:trHeight w:val="827"/>
        </w:trPr>
        <w:tc>
          <w:tcPr>
            <w:tcW w:w="1800" w:type="dxa"/>
          </w:tcPr>
          <w:p w14:paraId="6E26E2F5" w14:textId="6A624AC4" w:rsidR="001D69A0" w:rsidRDefault="001D69A0" w:rsidP="00E821FE">
            <w:pPr>
              <w:ind w:left="0"/>
              <w:rPr>
                <w:szCs w:val="24"/>
                <w:lang w:val="vi-VN"/>
              </w:rPr>
            </w:pPr>
            <w:r>
              <w:rPr>
                <w:szCs w:val="24"/>
              </w:rPr>
              <w:t>Lý do</w:t>
            </w:r>
          </w:p>
        </w:tc>
        <w:tc>
          <w:tcPr>
            <w:tcW w:w="1980" w:type="dxa"/>
          </w:tcPr>
          <w:p w14:paraId="64DDB016" w14:textId="57DB30D8" w:rsidR="001D69A0" w:rsidRDefault="001D69A0" w:rsidP="00E821FE">
            <w:pPr>
              <w:ind w:left="0"/>
              <w:rPr>
                <w:szCs w:val="24"/>
              </w:rPr>
            </w:pPr>
            <w:r>
              <w:rPr>
                <w:szCs w:val="24"/>
              </w:rPr>
              <w:t>REASON</w:t>
            </w:r>
          </w:p>
        </w:tc>
        <w:tc>
          <w:tcPr>
            <w:tcW w:w="1417" w:type="dxa"/>
          </w:tcPr>
          <w:p w14:paraId="0EEDC10A" w14:textId="77777777" w:rsidR="001D69A0" w:rsidRDefault="001D69A0" w:rsidP="00E821FE">
            <w:pPr>
              <w:ind w:left="0"/>
            </w:pPr>
            <w:r>
              <w:t>String</w:t>
            </w:r>
          </w:p>
          <w:p w14:paraId="27B9292A" w14:textId="521345B1" w:rsidR="001D69A0" w:rsidRDefault="001D69A0" w:rsidP="00E821FE">
            <w:pPr>
              <w:ind w:left="0"/>
            </w:pPr>
            <w:r>
              <w:t>Text box</w:t>
            </w:r>
          </w:p>
        </w:tc>
        <w:tc>
          <w:tcPr>
            <w:tcW w:w="630" w:type="dxa"/>
          </w:tcPr>
          <w:p w14:paraId="056CFCB0" w14:textId="486585D2" w:rsidR="001D69A0" w:rsidRDefault="001D69A0" w:rsidP="00E821FE">
            <w:pPr>
              <w:pStyle w:val="Sothutu-1so"/>
              <w:spacing w:before="120" w:after="120" w:line="276" w:lineRule="auto"/>
              <w:jc w:val="left"/>
              <w:rPr>
                <w:szCs w:val="24"/>
              </w:rPr>
            </w:pPr>
            <w:r>
              <w:rPr>
                <w:szCs w:val="24"/>
              </w:rPr>
              <w:t>250</w:t>
            </w:r>
          </w:p>
        </w:tc>
        <w:tc>
          <w:tcPr>
            <w:tcW w:w="540" w:type="dxa"/>
          </w:tcPr>
          <w:p w14:paraId="4126A9E7" w14:textId="79CBA00E" w:rsidR="001D69A0" w:rsidRDefault="001D69A0" w:rsidP="00E821FE">
            <w:pPr>
              <w:pStyle w:val="Sothutu-1so"/>
              <w:spacing w:before="120" w:after="120" w:line="276" w:lineRule="auto"/>
              <w:jc w:val="left"/>
              <w:rPr>
                <w:szCs w:val="24"/>
              </w:rPr>
            </w:pPr>
            <w:r>
              <w:rPr>
                <w:szCs w:val="24"/>
              </w:rPr>
              <w:t>Y</w:t>
            </w:r>
          </w:p>
        </w:tc>
        <w:tc>
          <w:tcPr>
            <w:tcW w:w="450" w:type="dxa"/>
          </w:tcPr>
          <w:p w14:paraId="0350E514" w14:textId="13C81FF7" w:rsidR="001D69A0" w:rsidRDefault="001D69A0" w:rsidP="00E821FE">
            <w:pPr>
              <w:pStyle w:val="Sothutu-1so"/>
              <w:spacing w:before="120" w:after="120" w:line="276" w:lineRule="auto"/>
              <w:jc w:val="left"/>
              <w:rPr>
                <w:szCs w:val="24"/>
              </w:rPr>
            </w:pPr>
            <w:r>
              <w:rPr>
                <w:szCs w:val="24"/>
              </w:rPr>
              <w:t>N</w:t>
            </w:r>
          </w:p>
        </w:tc>
        <w:tc>
          <w:tcPr>
            <w:tcW w:w="540" w:type="dxa"/>
          </w:tcPr>
          <w:p w14:paraId="5170E1CB" w14:textId="7F7F0957" w:rsidR="001D69A0" w:rsidRDefault="001D69A0" w:rsidP="00E821FE">
            <w:pPr>
              <w:pStyle w:val="Sothutu-1so"/>
              <w:spacing w:before="120" w:after="120" w:line="276" w:lineRule="auto"/>
              <w:jc w:val="center"/>
              <w:rPr>
                <w:szCs w:val="24"/>
              </w:rPr>
            </w:pPr>
            <w:r>
              <w:rPr>
                <w:szCs w:val="24"/>
              </w:rPr>
              <w:t>Y</w:t>
            </w:r>
          </w:p>
        </w:tc>
        <w:tc>
          <w:tcPr>
            <w:tcW w:w="7380" w:type="dxa"/>
          </w:tcPr>
          <w:p w14:paraId="7293050F" w14:textId="2C4AA625" w:rsidR="001D69A0" w:rsidRDefault="001D69A0" w:rsidP="00E821FE">
            <w:pPr>
              <w:pStyle w:val="Sothutu-1so"/>
              <w:spacing w:before="120" w:after="120" w:line="276" w:lineRule="auto"/>
              <w:rPr>
                <w:szCs w:val="24"/>
                <w:lang w:val="vi-VN"/>
              </w:rPr>
            </w:pPr>
          </w:p>
        </w:tc>
      </w:tr>
      <w:tr w:rsidR="001D69A0" w:rsidRPr="00FF37CC" w14:paraId="70081167" w14:textId="77777777" w:rsidTr="00AA0568">
        <w:trPr>
          <w:cantSplit/>
          <w:trHeight w:val="827"/>
        </w:trPr>
        <w:tc>
          <w:tcPr>
            <w:tcW w:w="1800" w:type="dxa"/>
          </w:tcPr>
          <w:p w14:paraId="103474D2" w14:textId="009082C6" w:rsidR="001D69A0" w:rsidRDefault="001D69A0" w:rsidP="00E821FE">
            <w:pPr>
              <w:ind w:left="0"/>
              <w:rPr>
                <w:szCs w:val="24"/>
              </w:rPr>
            </w:pPr>
            <w:r>
              <w:rPr>
                <w:szCs w:val="24"/>
              </w:rPr>
              <w:t>Người duyệt</w:t>
            </w:r>
          </w:p>
        </w:tc>
        <w:tc>
          <w:tcPr>
            <w:tcW w:w="1980" w:type="dxa"/>
          </w:tcPr>
          <w:p w14:paraId="47724619" w14:textId="42F59E33" w:rsidR="001D69A0" w:rsidRDefault="001D69A0" w:rsidP="00E821FE">
            <w:pPr>
              <w:ind w:left="0"/>
              <w:rPr>
                <w:szCs w:val="24"/>
              </w:rPr>
            </w:pPr>
            <w:r>
              <w:rPr>
                <w:szCs w:val="24"/>
              </w:rPr>
              <w:t>APPROVE_ID</w:t>
            </w:r>
          </w:p>
        </w:tc>
        <w:tc>
          <w:tcPr>
            <w:tcW w:w="1417" w:type="dxa"/>
          </w:tcPr>
          <w:p w14:paraId="05F81490" w14:textId="77777777" w:rsidR="001D69A0" w:rsidRDefault="001D69A0" w:rsidP="00E821FE">
            <w:pPr>
              <w:ind w:left="0"/>
            </w:pPr>
          </w:p>
        </w:tc>
        <w:tc>
          <w:tcPr>
            <w:tcW w:w="630" w:type="dxa"/>
          </w:tcPr>
          <w:p w14:paraId="193985DF" w14:textId="63C2F42D" w:rsidR="001D69A0" w:rsidRDefault="001D69A0" w:rsidP="00E821FE">
            <w:pPr>
              <w:pStyle w:val="Sothutu-1so"/>
              <w:spacing w:before="120" w:after="120" w:line="276" w:lineRule="auto"/>
              <w:jc w:val="left"/>
              <w:rPr>
                <w:szCs w:val="24"/>
              </w:rPr>
            </w:pPr>
            <w:r>
              <w:rPr>
                <w:szCs w:val="24"/>
              </w:rPr>
              <w:t>50</w:t>
            </w:r>
          </w:p>
        </w:tc>
        <w:tc>
          <w:tcPr>
            <w:tcW w:w="540" w:type="dxa"/>
          </w:tcPr>
          <w:p w14:paraId="4ED18045" w14:textId="491E4BFF" w:rsidR="001D69A0" w:rsidRDefault="001D69A0" w:rsidP="00E821FE">
            <w:pPr>
              <w:pStyle w:val="Sothutu-1so"/>
              <w:spacing w:before="120" w:after="120" w:line="276" w:lineRule="auto"/>
              <w:jc w:val="left"/>
              <w:rPr>
                <w:szCs w:val="24"/>
              </w:rPr>
            </w:pPr>
            <w:r>
              <w:rPr>
                <w:szCs w:val="24"/>
              </w:rPr>
              <w:t>N</w:t>
            </w:r>
          </w:p>
        </w:tc>
        <w:tc>
          <w:tcPr>
            <w:tcW w:w="450" w:type="dxa"/>
          </w:tcPr>
          <w:p w14:paraId="5632C31D" w14:textId="2A5653D3" w:rsidR="001D69A0" w:rsidRDefault="001D69A0" w:rsidP="00E821FE">
            <w:pPr>
              <w:pStyle w:val="Sothutu-1so"/>
              <w:spacing w:before="120" w:after="120" w:line="276" w:lineRule="auto"/>
              <w:jc w:val="left"/>
              <w:rPr>
                <w:szCs w:val="24"/>
              </w:rPr>
            </w:pPr>
            <w:r>
              <w:rPr>
                <w:szCs w:val="24"/>
              </w:rPr>
              <w:t>N</w:t>
            </w:r>
          </w:p>
        </w:tc>
        <w:tc>
          <w:tcPr>
            <w:tcW w:w="540" w:type="dxa"/>
          </w:tcPr>
          <w:p w14:paraId="74740686" w14:textId="4CDA857E" w:rsidR="001D69A0" w:rsidRDefault="001D69A0" w:rsidP="00E821FE">
            <w:pPr>
              <w:pStyle w:val="Sothutu-1so"/>
              <w:spacing w:before="120" w:after="120" w:line="276" w:lineRule="auto"/>
              <w:jc w:val="center"/>
              <w:rPr>
                <w:szCs w:val="24"/>
              </w:rPr>
            </w:pPr>
            <w:r>
              <w:rPr>
                <w:szCs w:val="24"/>
              </w:rPr>
              <w:t>Y</w:t>
            </w:r>
          </w:p>
        </w:tc>
        <w:tc>
          <w:tcPr>
            <w:tcW w:w="7380" w:type="dxa"/>
          </w:tcPr>
          <w:p w14:paraId="222B3E77" w14:textId="46D4A56B" w:rsidR="001D69A0" w:rsidRDefault="001D69A0" w:rsidP="00E821FE">
            <w:pPr>
              <w:pStyle w:val="Sothutu-1so"/>
              <w:spacing w:before="120" w:after="120" w:line="276" w:lineRule="auto"/>
              <w:rPr>
                <w:szCs w:val="24"/>
              </w:rPr>
            </w:pPr>
          </w:p>
        </w:tc>
      </w:tr>
      <w:tr w:rsidR="001D69A0" w:rsidRPr="00FF37CC" w14:paraId="13F86CE6" w14:textId="77777777" w:rsidTr="00AA0568">
        <w:trPr>
          <w:cantSplit/>
          <w:trHeight w:val="827"/>
        </w:trPr>
        <w:tc>
          <w:tcPr>
            <w:tcW w:w="1800" w:type="dxa"/>
          </w:tcPr>
          <w:p w14:paraId="14F70CF0" w14:textId="3C76824E" w:rsidR="001D69A0" w:rsidRDefault="001D69A0" w:rsidP="00E821FE">
            <w:pPr>
              <w:ind w:left="0"/>
              <w:rPr>
                <w:szCs w:val="24"/>
              </w:rPr>
            </w:pPr>
            <w:r>
              <w:rPr>
                <w:szCs w:val="24"/>
              </w:rPr>
              <w:t>Ngày duyệt</w:t>
            </w:r>
          </w:p>
        </w:tc>
        <w:tc>
          <w:tcPr>
            <w:tcW w:w="1980" w:type="dxa"/>
          </w:tcPr>
          <w:p w14:paraId="64B81C8A" w14:textId="2971C081" w:rsidR="001D69A0" w:rsidRDefault="001D69A0" w:rsidP="00E821FE">
            <w:pPr>
              <w:ind w:left="0"/>
              <w:rPr>
                <w:szCs w:val="24"/>
              </w:rPr>
            </w:pPr>
            <w:r>
              <w:rPr>
                <w:szCs w:val="24"/>
              </w:rPr>
              <w:t>APPROVE_DATE</w:t>
            </w:r>
          </w:p>
        </w:tc>
        <w:tc>
          <w:tcPr>
            <w:tcW w:w="1417" w:type="dxa"/>
          </w:tcPr>
          <w:p w14:paraId="062BD3AC" w14:textId="0BF2EA5C" w:rsidR="001D69A0" w:rsidRDefault="001D69A0" w:rsidP="00E821FE">
            <w:pPr>
              <w:ind w:left="0"/>
            </w:pPr>
            <w:r>
              <w:t>Date</w:t>
            </w:r>
          </w:p>
        </w:tc>
        <w:tc>
          <w:tcPr>
            <w:tcW w:w="630" w:type="dxa"/>
          </w:tcPr>
          <w:p w14:paraId="5A64126C" w14:textId="01158891" w:rsidR="001D69A0" w:rsidRDefault="001D69A0" w:rsidP="00E821FE">
            <w:pPr>
              <w:pStyle w:val="Sothutu-1so"/>
              <w:spacing w:before="120" w:after="120" w:line="276" w:lineRule="auto"/>
              <w:jc w:val="left"/>
              <w:rPr>
                <w:szCs w:val="24"/>
              </w:rPr>
            </w:pPr>
            <w:r>
              <w:rPr>
                <w:szCs w:val="24"/>
              </w:rPr>
              <w:t>20</w:t>
            </w:r>
          </w:p>
        </w:tc>
        <w:tc>
          <w:tcPr>
            <w:tcW w:w="540" w:type="dxa"/>
          </w:tcPr>
          <w:p w14:paraId="4C23A821" w14:textId="3224DE8B" w:rsidR="001D69A0" w:rsidRDefault="001D69A0" w:rsidP="00E821FE">
            <w:pPr>
              <w:pStyle w:val="Sothutu-1so"/>
              <w:spacing w:before="120" w:after="120" w:line="276" w:lineRule="auto"/>
              <w:jc w:val="left"/>
              <w:rPr>
                <w:szCs w:val="24"/>
              </w:rPr>
            </w:pPr>
            <w:r>
              <w:rPr>
                <w:szCs w:val="24"/>
              </w:rPr>
              <w:t>Y</w:t>
            </w:r>
          </w:p>
        </w:tc>
        <w:tc>
          <w:tcPr>
            <w:tcW w:w="450" w:type="dxa"/>
          </w:tcPr>
          <w:p w14:paraId="0EF5CD3D" w14:textId="4B7A595B" w:rsidR="001D69A0" w:rsidRDefault="001D69A0" w:rsidP="00E821FE">
            <w:pPr>
              <w:pStyle w:val="Sothutu-1so"/>
              <w:spacing w:before="120" w:after="120" w:line="276" w:lineRule="auto"/>
              <w:jc w:val="left"/>
              <w:rPr>
                <w:szCs w:val="24"/>
              </w:rPr>
            </w:pPr>
            <w:r>
              <w:rPr>
                <w:szCs w:val="24"/>
              </w:rPr>
              <w:t>N</w:t>
            </w:r>
          </w:p>
        </w:tc>
        <w:tc>
          <w:tcPr>
            <w:tcW w:w="540" w:type="dxa"/>
          </w:tcPr>
          <w:p w14:paraId="06CF4912" w14:textId="2FC2DBC1" w:rsidR="001D69A0" w:rsidRDefault="001D69A0" w:rsidP="00E821FE">
            <w:pPr>
              <w:pStyle w:val="Sothutu-1so"/>
              <w:spacing w:before="120" w:after="120" w:line="276" w:lineRule="auto"/>
              <w:jc w:val="center"/>
              <w:rPr>
                <w:szCs w:val="24"/>
              </w:rPr>
            </w:pPr>
            <w:r>
              <w:rPr>
                <w:szCs w:val="24"/>
              </w:rPr>
              <w:t>Y</w:t>
            </w:r>
          </w:p>
        </w:tc>
        <w:tc>
          <w:tcPr>
            <w:tcW w:w="7380" w:type="dxa"/>
          </w:tcPr>
          <w:p w14:paraId="5932FBF3" w14:textId="66DADAC0" w:rsidR="001D69A0" w:rsidRDefault="001D69A0" w:rsidP="00E821FE">
            <w:pPr>
              <w:pStyle w:val="Sothutu-1so"/>
              <w:spacing w:before="120" w:after="120" w:line="276" w:lineRule="auto"/>
              <w:rPr>
                <w:szCs w:val="24"/>
              </w:rPr>
            </w:pPr>
          </w:p>
        </w:tc>
      </w:tr>
      <w:tr w:rsidR="001D69A0" w:rsidRPr="00FF37CC" w14:paraId="0E0B66B0" w14:textId="77777777" w:rsidTr="00AA0568">
        <w:trPr>
          <w:cantSplit/>
          <w:trHeight w:val="827"/>
        </w:trPr>
        <w:tc>
          <w:tcPr>
            <w:tcW w:w="1800" w:type="dxa"/>
          </w:tcPr>
          <w:p w14:paraId="15621C52" w14:textId="666F345E" w:rsidR="001D69A0" w:rsidRDefault="001D69A0" w:rsidP="00E821FE">
            <w:pPr>
              <w:ind w:left="0"/>
              <w:rPr>
                <w:szCs w:val="24"/>
              </w:rPr>
            </w:pPr>
            <w:r>
              <w:rPr>
                <w:szCs w:val="24"/>
              </w:rPr>
              <w:lastRenderedPageBreak/>
              <w:t>Email</w:t>
            </w:r>
          </w:p>
        </w:tc>
        <w:tc>
          <w:tcPr>
            <w:tcW w:w="1980" w:type="dxa"/>
          </w:tcPr>
          <w:p w14:paraId="6FE53B18" w14:textId="5338F076" w:rsidR="001D69A0" w:rsidRDefault="001D69A0" w:rsidP="00E821FE">
            <w:pPr>
              <w:ind w:left="0"/>
              <w:rPr>
                <w:szCs w:val="24"/>
              </w:rPr>
            </w:pPr>
            <w:r>
              <w:rPr>
                <w:szCs w:val="24"/>
              </w:rPr>
              <w:t>Email</w:t>
            </w:r>
          </w:p>
        </w:tc>
        <w:tc>
          <w:tcPr>
            <w:tcW w:w="1417" w:type="dxa"/>
          </w:tcPr>
          <w:p w14:paraId="4A6DB170" w14:textId="77777777" w:rsidR="001D69A0" w:rsidRDefault="001D69A0" w:rsidP="00E821FE">
            <w:pPr>
              <w:ind w:left="0"/>
            </w:pPr>
            <w:r>
              <w:t>String</w:t>
            </w:r>
          </w:p>
          <w:p w14:paraId="48190898" w14:textId="6D3CF5F8" w:rsidR="001D69A0" w:rsidRDefault="001D69A0" w:rsidP="00E821FE">
            <w:pPr>
              <w:ind w:left="0"/>
            </w:pPr>
            <w:r>
              <w:t>Text box</w:t>
            </w:r>
          </w:p>
        </w:tc>
        <w:tc>
          <w:tcPr>
            <w:tcW w:w="630" w:type="dxa"/>
          </w:tcPr>
          <w:p w14:paraId="036B993F" w14:textId="56B51497" w:rsidR="001D69A0" w:rsidRDefault="001D69A0" w:rsidP="00E821FE">
            <w:pPr>
              <w:pStyle w:val="Sothutu-1so"/>
              <w:spacing w:before="120" w:after="120" w:line="276" w:lineRule="auto"/>
              <w:jc w:val="left"/>
              <w:rPr>
                <w:szCs w:val="24"/>
              </w:rPr>
            </w:pPr>
            <w:r>
              <w:rPr>
                <w:szCs w:val="24"/>
              </w:rPr>
              <w:t>50</w:t>
            </w:r>
          </w:p>
        </w:tc>
        <w:tc>
          <w:tcPr>
            <w:tcW w:w="540" w:type="dxa"/>
          </w:tcPr>
          <w:p w14:paraId="51E2BA30" w14:textId="7BE3DB77" w:rsidR="001D69A0" w:rsidRDefault="001D69A0" w:rsidP="00E821FE">
            <w:pPr>
              <w:pStyle w:val="Sothutu-1so"/>
              <w:spacing w:before="120" w:after="120" w:line="276" w:lineRule="auto"/>
              <w:jc w:val="left"/>
              <w:rPr>
                <w:szCs w:val="24"/>
              </w:rPr>
            </w:pPr>
            <w:r>
              <w:rPr>
                <w:szCs w:val="24"/>
              </w:rPr>
              <w:t>N</w:t>
            </w:r>
          </w:p>
        </w:tc>
        <w:tc>
          <w:tcPr>
            <w:tcW w:w="450" w:type="dxa"/>
          </w:tcPr>
          <w:p w14:paraId="020D950A" w14:textId="6F6752AC" w:rsidR="001D69A0" w:rsidRDefault="001D69A0" w:rsidP="00E821FE">
            <w:pPr>
              <w:pStyle w:val="Sothutu-1so"/>
              <w:spacing w:before="120" w:after="120" w:line="276" w:lineRule="auto"/>
              <w:jc w:val="left"/>
              <w:rPr>
                <w:szCs w:val="24"/>
              </w:rPr>
            </w:pPr>
            <w:r>
              <w:rPr>
                <w:szCs w:val="24"/>
              </w:rPr>
              <w:t>Y</w:t>
            </w:r>
          </w:p>
        </w:tc>
        <w:tc>
          <w:tcPr>
            <w:tcW w:w="540" w:type="dxa"/>
          </w:tcPr>
          <w:p w14:paraId="5E1B4CB0" w14:textId="69DB86CB" w:rsidR="001D69A0" w:rsidRDefault="001D69A0" w:rsidP="00E821FE">
            <w:pPr>
              <w:pStyle w:val="Sothutu-1so"/>
              <w:spacing w:before="120" w:after="120" w:line="276" w:lineRule="auto"/>
              <w:jc w:val="center"/>
              <w:rPr>
                <w:szCs w:val="24"/>
              </w:rPr>
            </w:pPr>
            <w:r>
              <w:rPr>
                <w:szCs w:val="24"/>
              </w:rPr>
              <w:t>Y</w:t>
            </w:r>
          </w:p>
        </w:tc>
        <w:tc>
          <w:tcPr>
            <w:tcW w:w="7380" w:type="dxa"/>
          </w:tcPr>
          <w:p w14:paraId="5859F4A6" w14:textId="7506F2A1" w:rsidR="001D69A0" w:rsidRDefault="001D69A0" w:rsidP="00E821FE">
            <w:pPr>
              <w:pStyle w:val="Sothutu-1so"/>
              <w:spacing w:before="120" w:after="120" w:line="276" w:lineRule="auto"/>
              <w:rPr>
                <w:szCs w:val="24"/>
              </w:rPr>
            </w:pPr>
          </w:p>
        </w:tc>
      </w:tr>
    </w:tbl>
    <w:p w14:paraId="260ADEF7" w14:textId="77777777" w:rsidR="00145383" w:rsidRPr="00145383" w:rsidRDefault="00145383" w:rsidP="00E821FE"/>
    <w:p w14:paraId="0482AF7D" w14:textId="10540E1F" w:rsidR="006F7CE9" w:rsidRPr="000774C3" w:rsidRDefault="006F7CE9" w:rsidP="00E821FE">
      <w:pPr>
        <w:pStyle w:val="Heading6"/>
        <w:rPr>
          <w:sz w:val="24"/>
          <w:szCs w:val="24"/>
        </w:rPr>
      </w:pPr>
      <w:r w:rsidRPr="000774C3">
        <w:rPr>
          <w:sz w:val="24"/>
          <w:szCs w:val="24"/>
        </w:rPr>
        <w:t>Danh sách thao tác</w:t>
      </w:r>
    </w:p>
    <w:p w14:paraId="03AE787C" w14:textId="6FFAB291" w:rsidR="006F7CE9" w:rsidRPr="000774C3" w:rsidRDefault="006F7CE9" w:rsidP="00166C6B">
      <w:pPr>
        <w:ind w:left="0"/>
        <w:rPr>
          <w:szCs w:val="24"/>
        </w:rPr>
      </w:pPr>
      <w:r w:rsidRPr="000774C3">
        <w:rPr>
          <w:szCs w:val="24"/>
        </w:rPr>
        <w:t>Giống với Đề nghị thanh toán</w:t>
      </w:r>
    </w:p>
    <w:p w14:paraId="7FA1561D" w14:textId="77777777" w:rsidR="006F7CE9" w:rsidRPr="000774C3" w:rsidRDefault="006F7CE9" w:rsidP="00E821FE">
      <w:pPr>
        <w:rPr>
          <w:szCs w:val="24"/>
        </w:rPr>
      </w:pPr>
    </w:p>
    <w:p w14:paraId="32BBF948" w14:textId="3D00FE02" w:rsidR="002D20B1" w:rsidRPr="000774C3" w:rsidRDefault="002D20B1" w:rsidP="00A97673">
      <w:pPr>
        <w:pStyle w:val="Heading5"/>
        <w:rPr>
          <w:szCs w:val="24"/>
        </w:rPr>
      </w:pPr>
      <w:r w:rsidRPr="000774C3">
        <w:rPr>
          <w:szCs w:val="24"/>
        </w:rPr>
        <w:t>Danh sách thông tin chi</w:t>
      </w:r>
    </w:p>
    <w:p w14:paraId="52B523E3" w14:textId="5E9785B8" w:rsidR="002D20B1" w:rsidRPr="000774C3" w:rsidRDefault="00703BB9" w:rsidP="00E821FE">
      <w:pPr>
        <w:ind w:left="0"/>
        <w:rPr>
          <w:szCs w:val="24"/>
        </w:rPr>
      </w:pPr>
      <w:r>
        <w:rPr>
          <w:szCs w:val="24"/>
        </w:rPr>
        <w:t>G</w:t>
      </w:r>
      <w:r w:rsidR="002D20B1" w:rsidRPr="000774C3">
        <w:rPr>
          <w:szCs w:val="24"/>
        </w:rPr>
        <w:t>iống Đề nghị thanh toán</w:t>
      </w:r>
    </w:p>
    <w:p w14:paraId="437904DA" w14:textId="77777777" w:rsidR="002D20B1" w:rsidRPr="000774C3" w:rsidRDefault="002D20B1" w:rsidP="00FB7BE5">
      <w:pPr>
        <w:ind w:left="0"/>
        <w:rPr>
          <w:szCs w:val="24"/>
        </w:rPr>
      </w:pPr>
    </w:p>
    <w:p w14:paraId="6EF146F8" w14:textId="140A1417" w:rsidR="002A79C5" w:rsidRDefault="002A79C5" w:rsidP="00FB7BE5">
      <w:pPr>
        <w:pStyle w:val="Heading5"/>
        <w:spacing w:line="360" w:lineRule="auto"/>
      </w:pPr>
      <w:r>
        <w:t>Danh sách đính kèm</w:t>
      </w:r>
    </w:p>
    <w:p w14:paraId="61B16D80" w14:textId="6473C032" w:rsidR="002A79C5" w:rsidRPr="00FB7BE5" w:rsidRDefault="002A79C5" w:rsidP="002B51B2">
      <w:pPr>
        <w:ind w:left="0"/>
        <w:rPr>
          <w:lang w:eastAsia="ar-SA"/>
        </w:rPr>
      </w:pPr>
      <w:r w:rsidRPr="00FB7BE5">
        <w:rPr>
          <w:lang w:eastAsia="ar-SA"/>
        </w:rPr>
        <w:t>Giống tờ trình.</w:t>
      </w:r>
    </w:p>
    <w:p w14:paraId="5BEDA338" w14:textId="77777777" w:rsidR="00FB7BE5" w:rsidRPr="00FB7BE5" w:rsidRDefault="002A79C5" w:rsidP="002B51B2">
      <w:pPr>
        <w:ind w:left="0"/>
        <w:rPr>
          <w:lang w:eastAsia="ar-SA"/>
        </w:rPr>
      </w:pPr>
      <w:r w:rsidRPr="00FB7BE5">
        <w:rPr>
          <w:lang w:eastAsia="ar-SA"/>
        </w:rPr>
        <w:t xml:space="preserve">Tư động lấy các file đính kèm của hóa đơn vào danh sách </w:t>
      </w:r>
      <w:r w:rsidR="00DC5EBD" w:rsidRPr="00FB7BE5">
        <w:rPr>
          <w:lang w:eastAsia="ar-SA"/>
        </w:rPr>
        <w:t>(n</w:t>
      </w:r>
      <w:r w:rsidRPr="00FB7BE5">
        <w:rPr>
          <w:lang w:eastAsia="ar-SA"/>
        </w:rPr>
        <w:t>ếu có)</w:t>
      </w:r>
      <w:r w:rsidR="00FB7BE5" w:rsidRPr="00FB7BE5">
        <w:rPr>
          <w:lang w:eastAsia="ar-SA"/>
        </w:rPr>
        <w:t xml:space="preserve"> và cập nhật danh sách đính kèm khi có thay đổi file đính kèm ở hóa đơn</w:t>
      </w:r>
      <w:r w:rsidR="0087320C" w:rsidRPr="00FB7BE5">
        <w:rPr>
          <w:lang w:eastAsia="ar-SA"/>
        </w:rPr>
        <w:t>.</w:t>
      </w:r>
    </w:p>
    <w:p w14:paraId="47A12EC8" w14:textId="69550144" w:rsidR="002A79C5" w:rsidRDefault="00FB7BE5" w:rsidP="002B51B2">
      <w:pPr>
        <w:ind w:left="0"/>
        <w:rPr>
          <w:lang w:eastAsia="ar-SA"/>
        </w:rPr>
      </w:pPr>
      <w:r w:rsidRPr="00FB7BE5">
        <w:rPr>
          <w:lang w:eastAsia="ar-SA"/>
        </w:rPr>
        <w:t>Nếu trạng thái duyệt =</w:t>
      </w:r>
      <w:r w:rsidR="0087320C" w:rsidRPr="00FB7BE5">
        <w:rPr>
          <w:lang w:eastAsia="ar-SA"/>
        </w:rPr>
        <w:t xml:space="preserve"> “Đã duyệt” thì </w:t>
      </w:r>
      <w:r w:rsidRPr="00FB7BE5">
        <w:rPr>
          <w:lang w:eastAsia="ar-SA"/>
        </w:rPr>
        <w:t xml:space="preserve">không </w:t>
      </w:r>
      <w:r w:rsidR="0087320C" w:rsidRPr="00FB7BE5">
        <w:rPr>
          <w:lang w:eastAsia="ar-SA"/>
        </w:rPr>
        <w:t>cập nhật lại file đính kèm.</w:t>
      </w:r>
    </w:p>
    <w:p w14:paraId="52A2859F" w14:textId="77777777" w:rsidR="00645AAD" w:rsidRPr="002A79C5" w:rsidRDefault="00645AAD" w:rsidP="002A79C5">
      <w:pPr>
        <w:rPr>
          <w:lang w:eastAsia="ar-SA"/>
        </w:rPr>
      </w:pPr>
    </w:p>
    <w:p w14:paraId="12E9ADD2" w14:textId="6A96CE4E" w:rsidR="002D20B1" w:rsidRPr="000774C3" w:rsidRDefault="002D20B1" w:rsidP="00A97673">
      <w:pPr>
        <w:pStyle w:val="Heading5"/>
        <w:rPr>
          <w:szCs w:val="24"/>
        </w:rPr>
      </w:pPr>
      <w:r w:rsidRPr="000774C3">
        <w:rPr>
          <w:szCs w:val="24"/>
        </w:rPr>
        <w:t>Tab Thông tin chi</w:t>
      </w:r>
    </w:p>
    <w:p w14:paraId="7014F445" w14:textId="11B6A56D" w:rsidR="001B0DCC" w:rsidRPr="000774C3" w:rsidRDefault="00703BB9" w:rsidP="00E821FE">
      <w:pPr>
        <w:ind w:left="0"/>
        <w:rPr>
          <w:szCs w:val="24"/>
        </w:rPr>
      </w:pPr>
      <w:r>
        <w:rPr>
          <w:szCs w:val="24"/>
        </w:rPr>
        <w:t>G</w:t>
      </w:r>
      <w:r w:rsidR="002D20B1" w:rsidRPr="000774C3">
        <w:rPr>
          <w:szCs w:val="24"/>
        </w:rPr>
        <w:t>iống Đề nghị thanh toán</w:t>
      </w:r>
    </w:p>
    <w:p w14:paraId="1EDD97A8" w14:textId="77D2D856" w:rsidR="001B0DCC" w:rsidRPr="000774C3" w:rsidRDefault="001B0DCC" w:rsidP="00E821FE">
      <w:pPr>
        <w:rPr>
          <w:szCs w:val="24"/>
        </w:rPr>
      </w:pPr>
    </w:p>
    <w:p w14:paraId="26B8FAE0" w14:textId="77777777" w:rsidR="00C976CC" w:rsidRPr="000774C3" w:rsidRDefault="00C976CC" w:rsidP="00C976CC">
      <w:pPr>
        <w:pStyle w:val="Heading5"/>
        <w:rPr>
          <w:szCs w:val="24"/>
        </w:rPr>
      </w:pPr>
      <w:r w:rsidRPr="000774C3">
        <w:rPr>
          <w:szCs w:val="24"/>
        </w:rPr>
        <w:t>Trình ký Voffice</w:t>
      </w:r>
    </w:p>
    <w:p w14:paraId="33062170" w14:textId="1D6C9F45" w:rsidR="000774C3" w:rsidRPr="00427126" w:rsidRDefault="000774C3" w:rsidP="004E37AB">
      <w:pPr>
        <w:pStyle w:val="Sothutu-1so"/>
        <w:numPr>
          <w:ilvl w:val="0"/>
          <w:numId w:val="24"/>
        </w:numPr>
        <w:spacing w:before="120" w:line="276" w:lineRule="auto"/>
        <w:ind w:left="360"/>
        <w:rPr>
          <w:strike/>
          <w:szCs w:val="24"/>
        </w:rPr>
      </w:pPr>
      <w:r w:rsidRPr="00427126">
        <w:rPr>
          <w:strike/>
          <w:szCs w:val="24"/>
        </w:rPr>
        <w:t>Chỉ trình ký VOffice khi trạng thái phê duyệt (Approve_Status) là ‘Đã duyệt’</w:t>
      </w:r>
    </w:p>
    <w:p w14:paraId="4D89F25B" w14:textId="77777777" w:rsidR="00A01656" w:rsidRPr="00505B8C" w:rsidRDefault="00A01656" w:rsidP="004E37AB">
      <w:pPr>
        <w:pStyle w:val="Sothutu-1so"/>
        <w:numPr>
          <w:ilvl w:val="0"/>
          <w:numId w:val="24"/>
        </w:numPr>
        <w:spacing w:before="120" w:line="276" w:lineRule="auto"/>
        <w:ind w:left="360"/>
        <w:rPr>
          <w:szCs w:val="24"/>
        </w:rPr>
      </w:pPr>
      <w:r>
        <w:rPr>
          <w:szCs w:val="24"/>
        </w:rPr>
        <w:t>Khi bảng ghi trình ký IsSignerRecord = ‘Y’ thì Readonly trường ‘Trạng thái phê duyệt’</w:t>
      </w:r>
    </w:p>
    <w:p w14:paraId="0F79F717" w14:textId="4E874071" w:rsidR="000774C3" w:rsidRDefault="000774C3" w:rsidP="004E37AB">
      <w:pPr>
        <w:pStyle w:val="Sothutu-1so"/>
        <w:numPr>
          <w:ilvl w:val="0"/>
          <w:numId w:val="24"/>
        </w:numPr>
        <w:spacing w:before="120" w:line="276" w:lineRule="auto"/>
        <w:ind w:left="360"/>
        <w:rPr>
          <w:szCs w:val="24"/>
        </w:rPr>
      </w:pPr>
      <w:r w:rsidRPr="000774C3">
        <w:rPr>
          <w:szCs w:val="24"/>
        </w:rPr>
        <w:lastRenderedPageBreak/>
        <w:t>Khi thực hiện trình ký thành công, trường IsSignerRecord cập nhật bằng ‘Y’, SignerStatus = 0, c_documentSign_ID = ID của bản ghi trình ký</w:t>
      </w:r>
    </w:p>
    <w:p w14:paraId="22C42D85" w14:textId="77777777" w:rsidR="00007F69" w:rsidRDefault="00007F69" w:rsidP="00C976CC">
      <w:pPr>
        <w:rPr>
          <w:lang w:eastAsia="ar-SA"/>
        </w:rPr>
      </w:pPr>
    </w:p>
    <w:p w14:paraId="12ECEFD1" w14:textId="0AA02A6D" w:rsidR="00530B56" w:rsidRDefault="00530B56" w:rsidP="00C976CC">
      <w:pPr>
        <w:rPr>
          <w:lang w:eastAsia="ar-SA"/>
        </w:rPr>
      </w:pPr>
      <w:r w:rsidRPr="00530B56">
        <w:rPr>
          <w:highlight w:val="green"/>
          <w:lang w:eastAsia="ar-SA"/>
        </w:rPr>
        <w:t>Giống Đề nghị thanh toán</w:t>
      </w:r>
    </w:p>
    <w:p w14:paraId="268B379E" w14:textId="77777777" w:rsidR="00C272A3" w:rsidRPr="00C976CC" w:rsidRDefault="00C272A3" w:rsidP="00C976CC">
      <w:pPr>
        <w:rPr>
          <w:lang w:eastAsia="ar-SA"/>
        </w:rPr>
      </w:pPr>
    </w:p>
    <w:p w14:paraId="1F8A1932" w14:textId="5A0F7A2C" w:rsidR="00B97904" w:rsidRDefault="00B97904" w:rsidP="00A97673">
      <w:pPr>
        <w:pStyle w:val="Heading5"/>
      </w:pPr>
      <w:r>
        <w:t>Tab Thông tin trình ký</w:t>
      </w:r>
    </w:p>
    <w:p w14:paraId="1ECEC819" w14:textId="74DCC080" w:rsidR="00B97904" w:rsidRDefault="00B97904" w:rsidP="00EA3129">
      <w:r>
        <w:t>Giống tờ trình</w:t>
      </w:r>
    </w:p>
    <w:p w14:paraId="53D1EF27" w14:textId="57DBFB4A" w:rsidR="00B97904" w:rsidRDefault="00B97904" w:rsidP="00EA3129"/>
    <w:p w14:paraId="2D441E73" w14:textId="5C711B2E" w:rsidR="00680697" w:rsidRDefault="00680697" w:rsidP="00EA3129"/>
    <w:p w14:paraId="7A2CAC6B" w14:textId="284982A1" w:rsidR="00680697" w:rsidRDefault="00680697" w:rsidP="00EA3129"/>
    <w:p w14:paraId="272520D9" w14:textId="135AB32A" w:rsidR="00680697" w:rsidRDefault="00680697" w:rsidP="00EA3129"/>
    <w:p w14:paraId="19981F36" w14:textId="77777777" w:rsidR="00680697" w:rsidRDefault="00680697" w:rsidP="00EA3129"/>
    <w:p w14:paraId="4774F47B" w14:textId="136B18C4" w:rsidR="00B97904" w:rsidRDefault="00B97904" w:rsidP="00EA3129"/>
    <w:p w14:paraId="0EA1CDD4" w14:textId="6D40948E" w:rsidR="00B97904" w:rsidRDefault="00B97904" w:rsidP="00EA3129"/>
    <w:p w14:paraId="1A043E33" w14:textId="77777777" w:rsidR="00680697" w:rsidRDefault="00680697" w:rsidP="00EA3129">
      <w:pPr>
        <w:sectPr w:rsidR="00680697" w:rsidSect="00877BDD">
          <w:pgSz w:w="16834" w:h="11909" w:orient="landscape" w:code="9"/>
          <w:pgMar w:top="1440" w:right="1152" w:bottom="1152" w:left="1238" w:header="432" w:footer="432" w:gutter="0"/>
          <w:cols w:space="709"/>
          <w:titlePg/>
          <w:docGrid w:linePitch="326"/>
        </w:sectPr>
      </w:pPr>
    </w:p>
    <w:p w14:paraId="41D722D0" w14:textId="6B0C49AE" w:rsidR="00453F25" w:rsidRPr="001D416F" w:rsidRDefault="00733C61" w:rsidP="00E821FE">
      <w:pPr>
        <w:pStyle w:val="Heading4"/>
        <w:rPr>
          <w:rFonts w:ascii="Times New Roman" w:hAnsi="Times New Roman"/>
          <w:b/>
          <w:i w:val="0"/>
          <w:lang w:eastAsia="ar-SA"/>
        </w:rPr>
      </w:pPr>
      <w:bookmarkStart w:id="35" w:name="_Toc40709258"/>
      <w:r w:rsidRPr="001D416F">
        <w:rPr>
          <w:rFonts w:ascii="Times New Roman" w:hAnsi="Times New Roman"/>
          <w:b/>
          <w:i w:val="0"/>
          <w:lang w:eastAsia="ar-SA"/>
        </w:rPr>
        <w:lastRenderedPageBreak/>
        <w:t>Hóa đơn</w:t>
      </w:r>
      <w:bookmarkEnd w:id="35"/>
    </w:p>
    <w:p w14:paraId="3F302A5A" w14:textId="77777777" w:rsidR="00646168" w:rsidRPr="00FF37CC" w:rsidRDefault="00646168" w:rsidP="00A97673">
      <w:pPr>
        <w:pStyle w:val="Heading5"/>
      </w:pPr>
      <w:r w:rsidRPr="00FF37CC">
        <w:t>Thông tin chung chức năng</w:t>
      </w:r>
    </w:p>
    <w:p w14:paraId="35D59F34" w14:textId="77777777" w:rsidR="00646168" w:rsidRPr="00FF37CC" w:rsidRDefault="00646168"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3"/>
        <w:gridCol w:w="6139"/>
      </w:tblGrid>
      <w:tr w:rsidR="00646168" w:rsidRPr="00FF37CC" w14:paraId="750C6997" w14:textId="77777777" w:rsidTr="00646168">
        <w:trPr>
          <w:trHeight w:val="284"/>
          <w:jc w:val="center"/>
        </w:trPr>
        <w:tc>
          <w:tcPr>
            <w:tcW w:w="1590" w:type="pct"/>
            <w:tcBorders>
              <w:top w:val="single" w:sz="18" w:space="0" w:color="808080"/>
              <w:left w:val="single" w:sz="18" w:space="0" w:color="808080"/>
            </w:tcBorders>
            <w:shd w:val="clear" w:color="auto" w:fill="F3F3F3"/>
            <w:vAlign w:val="center"/>
          </w:tcPr>
          <w:p w14:paraId="5F497165" w14:textId="77777777" w:rsidR="00646168" w:rsidRPr="00FF37CC" w:rsidRDefault="00646168"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1F9011ED" w14:textId="6D1DDC09" w:rsidR="00646168" w:rsidRPr="00FF37CC" w:rsidRDefault="00BA427C" w:rsidP="00E821FE">
            <w:pPr>
              <w:pStyle w:val="BodyText"/>
              <w:spacing w:before="120" w:line="276" w:lineRule="auto"/>
              <w:ind w:left="0"/>
              <w:rPr>
                <w:lang w:eastAsia="ar-SA"/>
              </w:rPr>
            </w:pPr>
            <w:r>
              <w:rPr>
                <w:lang w:eastAsia="ar-SA"/>
              </w:rPr>
              <w:t>Hóa đơn</w:t>
            </w:r>
          </w:p>
        </w:tc>
      </w:tr>
      <w:tr w:rsidR="00646168" w:rsidRPr="00FF37CC" w14:paraId="7422E800" w14:textId="77777777" w:rsidTr="00646168">
        <w:trPr>
          <w:trHeight w:val="284"/>
          <w:jc w:val="center"/>
        </w:trPr>
        <w:tc>
          <w:tcPr>
            <w:tcW w:w="1590" w:type="pct"/>
            <w:tcBorders>
              <w:left w:val="single" w:sz="18" w:space="0" w:color="808080"/>
            </w:tcBorders>
            <w:shd w:val="clear" w:color="auto" w:fill="F3F3F3"/>
            <w:vAlign w:val="center"/>
          </w:tcPr>
          <w:p w14:paraId="783BC468" w14:textId="77777777" w:rsidR="00646168" w:rsidRPr="00FF37CC" w:rsidRDefault="00646168"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27EAC20B" w14:textId="38E45AEC" w:rsidR="00646168" w:rsidRPr="00FF37CC" w:rsidRDefault="00945D51" w:rsidP="00E821FE">
            <w:pPr>
              <w:pStyle w:val="BodyText"/>
              <w:spacing w:before="120" w:line="276" w:lineRule="auto"/>
              <w:ind w:left="0"/>
              <w:rPr>
                <w:lang w:eastAsia="ar-SA"/>
              </w:rPr>
            </w:pPr>
            <w:r>
              <w:rPr>
                <w:lang w:eastAsia="ar-SA"/>
              </w:rPr>
              <w:t>Quản lý danh sách hóa đơn mua hàng hóa dịch vụ đầu vào</w:t>
            </w:r>
          </w:p>
        </w:tc>
      </w:tr>
      <w:tr w:rsidR="00646168" w:rsidRPr="00FF37CC" w14:paraId="507ABC98" w14:textId="77777777" w:rsidTr="00646168">
        <w:trPr>
          <w:trHeight w:val="395"/>
          <w:jc w:val="center"/>
        </w:trPr>
        <w:tc>
          <w:tcPr>
            <w:tcW w:w="1590" w:type="pct"/>
            <w:tcBorders>
              <w:left w:val="single" w:sz="18" w:space="0" w:color="808080"/>
            </w:tcBorders>
            <w:shd w:val="clear" w:color="auto" w:fill="F3F3F3"/>
            <w:vAlign w:val="center"/>
          </w:tcPr>
          <w:p w14:paraId="7A2B3731" w14:textId="77777777" w:rsidR="00646168" w:rsidRPr="00FF37CC" w:rsidRDefault="00646168"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66F141EB" w14:textId="44923ABF" w:rsidR="00646168" w:rsidRPr="00FF37CC" w:rsidRDefault="00945D51" w:rsidP="00E821FE">
            <w:pPr>
              <w:pStyle w:val="BodyText"/>
              <w:spacing w:before="120" w:line="276" w:lineRule="auto"/>
              <w:ind w:left="0"/>
            </w:pPr>
            <w:r>
              <w:t>User phòng/ban thường</w:t>
            </w:r>
          </w:p>
        </w:tc>
      </w:tr>
      <w:tr w:rsidR="00646168" w:rsidRPr="00FF37CC" w14:paraId="1AF5C9A2" w14:textId="77777777" w:rsidTr="00646168">
        <w:trPr>
          <w:trHeight w:val="378"/>
          <w:jc w:val="center"/>
        </w:trPr>
        <w:tc>
          <w:tcPr>
            <w:tcW w:w="1590" w:type="pct"/>
            <w:tcBorders>
              <w:left w:val="single" w:sz="18" w:space="0" w:color="808080"/>
            </w:tcBorders>
            <w:shd w:val="clear" w:color="auto" w:fill="F3F3F3"/>
            <w:vAlign w:val="center"/>
          </w:tcPr>
          <w:p w14:paraId="0FA20676" w14:textId="77777777" w:rsidR="00646168" w:rsidRPr="00FF37CC" w:rsidRDefault="00646168"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586AF996" w14:textId="5D41A3A3" w:rsidR="00646168" w:rsidRPr="00FF37CC" w:rsidRDefault="00945D51" w:rsidP="00E821FE">
            <w:pPr>
              <w:pStyle w:val="BodyText"/>
              <w:spacing w:before="120" w:line="276" w:lineRule="auto"/>
              <w:ind w:left="0"/>
            </w:pPr>
            <w:r>
              <w:t>Người dùng đăng nhập thành công vào hệ thống</w:t>
            </w:r>
          </w:p>
        </w:tc>
      </w:tr>
      <w:tr w:rsidR="00646168" w:rsidRPr="00FF37CC" w14:paraId="5C84D312" w14:textId="77777777" w:rsidTr="00646168">
        <w:trPr>
          <w:trHeight w:val="530"/>
          <w:jc w:val="center"/>
        </w:trPr>
        <w:tc>
          <w:tcPr>
            <w:tcW w:w="1590" w:type="pct"/>
            <w:tcBorders>
              <w:left w:val="single" w:sz="18" w:space="0" w:color="808080"/>
              <w:bottom w:val="single" w:sz="8" w:space="0" w:color="808080"/>
            </w:tcBorders>
            <w:shd w:val="clear" w:color="auto" w:fill="F3F3F3"/>
            <w:vAlign w:val="center"/>
          </w:tcPr>
          <w:p w14:paraId="62451308" w14:textId="77777777" w:rsidR="00646168" w:rsidRPr="00FF37CC" w:rsidRDefault="00646168"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0EF8092E" w14:textId="0BA633D6" w:rsidR="00646168" w:rsidRPr="00FF37CC" w:rsidRDefault="00945D51" w:rsidP="00E821FE">
            <w:pPr>
              <w:pStyle w:val="BodyText"/>
              <w:spacing w:before="120" w:line="276" w:lineRule="auto"/>
              <w:ind w:left="0"/>
              <w:rPr>
                <w:lang w:eastAsia="ar-SA"/>
              </w:rPr>
            </w:pPr>
            <w:r>
              <w:rPr>
                <w:lang w:eastAsia="ar-SA"/>
              </w:rPr>
              <w:t>Người dùng tạo mới hóa đơn thành công</w:t>
            </w:r>
          </w:p>
        </w:tc>
      </w:tr>
      <w:tr w:rsidR="00646168" w:rsidRPr="00FF37CC" w14:paraId="42E4C250" w14:textId="77777777" w:rsidTr="00646168">
        <w:trPr>
          <w:trHeight w:val="284"/>
          <w:jc w:val="center"/>
        </w:trPr>
        <w:tc>
          <w:tcPr>
            <w:tcW w:w="1590" w:type="pct"/>
            <w:tcBorders>
              <w:left w:val="single" w:sz="18" w:space="0" w:color="808080"/>
              <w:bottom w:val="single" w:sz="4" w:space="0" w:color="808080"/>
            </w:tcBorders>
            <w:shd w:val="clear" w:color="auto" w:fill="F3F3F3"/>
            <w:vAlign w:val="center"/>
          </w:tcPr>
          <w:p w14:paraId="6EA23D91" w14:textId="77777777" w:rsidR="00646168" w:rsidRPr="00FF37CC" w:rsidRDefault="00646168"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6120D052" w14:textId="77777777" w:rsidR="00646168" w:rsidRPr="00FF37CC" w:rsidRDefault="00646168"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646168" w:rsidRPr="00FF37CC" w14:paraId="711AED7C" w14:textId="77777777" w:rsidTr="00646168">
        <w:trPr>
          <w:trHeight w:val="284"/>
          <w:jc w:val="center"/>
        </w:trPr>
        <w:tc>
          <w:tcPr>
            <w:tcW w:w="1590" w:type="pct"/>
            <w:tcBorders>
              <w:left w:val="single" w:sz="18" w:space="0" w:color="808080"/>
              <w:bottom w:val="single" w:sz="18" w:space="0" w:color="808080"/>
            </w:tcBorders>
            <w:shd w:val="clear" w:color="auto" w:fill="F3F3F3"/>
            <w:vAlign w:val="center"/>
          </w:tcPr>
          <w:p w14:paraId="5CFF5FD0" w14:textId="77777777" w:rsidR="00646168" w:rsidRPr="00FF37CC" w:rsidRDefault="00646168"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0B85DB" w14:textId="77777777" w:rsidR="00646168" w:rsidRPr="00FF37CC" w:rsidRDefault="00646168" w:rsidP="00E821FE">
            <w:pPr>
              <w:pStyle w:val="BodyText"/>
              <w:spacing w:before="120" w:line="276" w:lineRule="auto"/>
              <w:ind w:left="0"/>
            </w:pPr>
          </w:p>
        </w:tc>
      </w:tr>
    </w:tbl>
    <w:p w14:paraId="3115A077" w14:textId="77777777" w:rsidR="00646168" w:rsidRPr="00FF37CC" w:rsidRDefault="00646168" w:rsidP="00E821FE">
      <w:pPr>
        <w:ind w:left="0"/>
      </w:pPr>
    </w:p>
    <w:p w14:paraId="25B9B6CB" w14:textId="77777777" w:rsidR="00646168" w:rsidRPr="00FF37CC" w:rsidRDefault="00646168" w:rsidP="00A97673">
      <w:pPr>
        <w:pStyle w:val="Heading5"/>
      </w:pPr>
      <w:r w:rsidRPr="00FF37CC">
        <w:t>Biểu đồ luồng xử lý chức năng</w:t>
      </w:r>
    </w:p>
    <w:p w14:paraId="60A6611C" w14:textId="77777777" w:rsidR="00646168" w:rsidRPr="00FF37CC" w:rsidRDefault="00646168" w:rsidP="00E821FE">
      <w:pPr>
        <w:ind w:left="0"/>
      </w:pPr>
    </w:p>
    <w:p w14:paraId="24C57447" w14:textId="3E553F3D" w:rsidR="00F7036A" w:rsidRPr="00FF37CC" w:rsidRDefault="00F7036A" w:rsidP="00E821FE">
      <w:pPr>
        <w:ind w:left="0"/>
        <w:sectPr w:rsidR="00F7036A" w:rsidRPr="00FF37CC" w:rsidSect="00877BDD">
          <w:pgSz w:w="11909" w:h="16834" w:code="9"/>
          <w:pgMar w:top="1152" w:right="1152" w:bottom="1238" w:left="1440" w:header="432" w:footer="432" w:gutter="0"/>
          <w:cols w:space="709"/>
          <w:titlePg/>
          <w:docGrid w:linePitch="326"/>
        </w:sectPr>
      </w:pPr>
    </w:p>
    <w:p w14:paraId="13D4D542" w14:textId="33772A3D" w:rsidR="00646168" w:rsidRPr="00FF37CC" w:rsidRDefault="004B08FC" w:rsidP="00E821FE">
      <w:pPr>
        <w:ind w:left="0"/>
      </w:pPr>
      <w:r>
        <w:object w:dxaOrig="10545" w:dyaOrig="7606" w14:anchorId="0D131292">
          <v:shape id="_x0000_i1042" type="#_x0000_t75" style="width:626.25pt;height:453.75pt" o:ole="">
            <v:imagedata r:id="rId78" o:title=""/>
          </v:shape>
          <o:OLEObject Type="Embed" ProgID="Visio.Drawing.15" ShapeID="_x0000_i1042" DrawAspect="Content" ObjectID="_1657348842" r:id="rId79"/>
        </w:object>
      </w:r>
    </w:p>
    <w:p w14:paraId="24C48D5A" w14:textId="77777777" w:rsidR="000F0C84" w:rsidRPr="00FF37CC" w:rsidRDefault="000F0C84" w:rsidP="00E821FE">
      <w:pPr>
        <w:ind w:left="0"/>
        <w:rPr>
          <w:b/>
          <w:lang w:eastAsia="ar-SA"/>
        </w:rPr>
      </w:pPr>
    </w:p>
    <w:p w14:paraId="670606D6" w14:textId="77777777" w:rsidR="00646168" w:rsidRPr="00FF37CC" w:rsidRDefault="00646168" w:rsidP="00E821FE">
      <w:pPr>
        <w:ind w:left="0"/>
        <w:rPr>
          <w:lang w:eastAsia="ar-SA"/>
        </w:rPr>
      </w:pPr>
      <w:r w:rsidRPr="00FF37CC">
        <w:rPr>
          <w:lang w:eastAsia="ar-SA"/>
        </w:rPr>
        <w:t>Phân quyền vai trò</w:t>
      </w:r>
    </w:p>
    <w:p w14:paraId="6D4132FB" w14:textId="77777777" w:rsidR="00646168" w:rsidRPr="00FF37CC" w:rsidRDefault="00646168"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646168" w:rsidRPr="00FF37CC" w14:paraId="437558D6" w14:textId="77777777" w:rsidTr="00646168">
        <w:trPr>
          <w:cantSplit/>
          <w:trHeight w:val="422"/>
          <w:tblHeader/>
        </w:trPr>
        <w:tc>
          <w:tcPr>
            <w:tcW w:w="3510" w:type="dxa"/>
            <w:shd w:val="clear" w:color="auto" w:fill="D9D9D9"/>
          </w:tcPr>
          <w:p w14:paraId="794DAEF5" w14:textId="77777777" w:rsidR="00646168" w:rsidRPr="00FF37CC" w:rsidRDefault="00646168" w:rsidP="00E821FE">
            <w:pPr>
              <w:spacing w:after="120"/>
              <w:ind w:left="0"/>
              <w:jc w:val="center"/>
              <w:rPr>
                <w:b/>
              </w:rPr>
            </w:pPr>
            <w:r w:rsidRPr="00FF37CC">
              <w:rPr>
                <w:b/>
              </w:rPr>
              <w:t>Vai trò</w:t>
            </w:r>
          </w:p>
        </w:tc>
        <w:tc>
          <w:tcPr>
            <w:tcW w:w="540" w:type="dxa"/>
            <w:shd w:val="clear" w:color="auto" w:fill="D9D9D9"/>
          </w:tcPr>
          <w:p w14:paraId="343DDCDF" w14:textId="77777777" w:rsidR="00646168" w:rsidRPr="00FF37CC" w:rsidRDefault="00646168" w:rsidP="00E821FE">
            <w:pPr>
              <w:spacing w:after="120"/>
              <w:ind w:left="0"/>
              <w:jc w:val="center"/>
              <w:rPr>
                <w:b/>
              </w:rPr>
            </w:pPr>
            <w:r w:rsidRPr="00FF37CC">
              <w:rPr>
                <w:b/>
              </w:rPr>
              <w:t>C</w:t>
            </w:r>
          </w:p>
        </w:tc>
        <w:tc>
          <w:tcPr>
            <w:tcW w:w="540" w:type="dxa"/>
            <w:shd w:val="clear" w:color="auto" w:fill="D9D9D9"/>
          </w:tcPr>
          <w:p w14:paraId="444F3832" w14:textId="77777777" w:rsidR="00646168" w:rsidRPr="00FF37CC" w:rsidRDefault="00646168" w:rsidP="00E821FE">
            <w:pPr>
              <w:spacing w:after="120"/>
              <w:ind w:left="0"/>
              <w:jc w:val="center"/>
              <w:rPr>
                <w:b/>
              </w:rPr>
            </w:pPr>
            <w:r w:rsidRPr="00FF37CC">
              <w:rPr>
                <w:b/>
              </w:rPr>
              <w:t>R</w:t>
            </w:r>
          </w:p>
        </w:tc>
        <w:tc>
          <w:tcPr>
            <w:tcW w:w="450" w:type="dxa"/>
            <w:shd w:val="clear" w:color="auto" w:fill="D9D9D9"/>
          </w:tcPr>
          <w:p w14:paraId="2E2BA032" w14:textId="77777777" w:rsidR="00646168" w:rsidRPr="00FF37CC" w:rsidRDefault="00646168" w:rsidP="00E821FE">
            <w:pPr>
              <w:spacing w:after="120"/>
              <w:ind w:left="0"/>
              <w:jc w:val="center"/>
              <w:rPr>
                <w:b/>
              </w:rPr>
            </w:pPr>
            <w:r w:rsidRPr="00FF37CC">
              <w:rPr>
                <w:b/>
              </w:rPr>
              <w:t>U</w:t>
            </w:r>
          </w:p>
        </w:tc>
        <w:tc>
          <w:tcPr>
            <w:tcW w:w="630" w:type="dxa"/>
            <w:shd w:val="clear" w:color="auto" w:fill="D9D9D9"/>
          </w:tcPr>
          <w:p w14:paraId="5AAD6352" w14:textId="77777777" w:rsidR="00646168" w:rsidRPr="00FF37CC" w:rsidRDefault="00646168" w:rsidP="00E821FE">
            <w:pPr>
              <w:spacing w:after="120"/>
              <w:ind w:left="0"/>
              <w:jc w:val="center"/>
              <w:rPr>
                <w:b/>
              </w:rPr>
            </w:pPr>
            <w:r w:rsidRPr="00FF37CC">
              <w:rPr>
                <w:b/>
              </w:rPr>
              <w:t>D</w:t>
            </w:r>
          </w:p>
        </w:tc>
        <w:tc>
          <w:tcPr>
            <w:tcW w:w="4950" w:type="dxa"/>
            <w:shd w:val="clear" w:color="auto" w:fill="D9D9D9"/>
          </w:tcPr>
          <w:p w14:paraId="48C833BB" w14:textId="77777777" w:rsidR="00646168" w:rsidRPr="00FF37CC" w:rsidRDefault="00646168" w:rsidP="00E821FE">
            <w:pPr>
              <w:spacing w:after="120"/>
              <w:ind w:left="0"/>
              <w:jc w:val="center"/>
              <w:rPr>
                <w:b/>
              </w:rPr>
            </w:pPr>
            <w:r w:rsidRPr="00FF37CC">
              <w:rPr>
                <w:b/>
              </w:rPr>
              <w:t>Mô tả</w:t>
            </w:r>
          </w:p>
        </w:tc>
      </w:tr>
      <w:tr w:rsidR="00646168" w:rsidRPr="00FF37CC" w14:paraId="1B2B7BD8" w14:textId="77777777" w:rsidTr="00646168">
        <w:trPr>
          <w:cantSplit/>
          <w:trHeight w:val="377"/>
        </w:trPr>
        <w:tc>
          <w:tcPr>
            <w:tcW w:w="3510" w:type="dxa"/>
            <w:vAlign w:val="center"/>
          </w:tcPr>
          <w:p w14:paraId="07DDE3A9" w14:textId="0256D8DD" w:rsidR="00646168" w:rsidRPr="00FF37CC" w:rsidRDefault="008C2037" w:rsidP="00E821FE">
            <w:pPr>
              <w:pStyle w:val="Sothutu-1so"/>
              <w:spacing w:before="0" w:after="120" w:line="276" w:lineRule="auto"/>
              <w:jc w:val="left"/>
              <w:rPr>
                <w:szCs w:val="24"/>
              </w:rPr>
            </w:pPr>
            <w:r>
              <w:rPr>
                <w:szCs w:val="24"/>
              </w:rPr>
              <w:t>Nhân viên phòng ban</w:t>
            </w:r>
          </w:p>
        </w:tc>
        <w:tc>
          <w:tcPr>
            <w:tcW w:w="540" w:type="dxa"/>
          </w:tcPr>
          <w:p w14:paraId="66737CAB" w14:textId="42F26D9B"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540" w:type="dxa"/>
          </w:tcPr>
          <w:p w14:paraId="7782A7C0" w14:textId="0E320E55" w:rsidR="00646168" w:rsidRPr="00FF37CC" w:rsidRDefault="00FF40A4" w:rsidP="00E821FE">
            <w:pPr>
              <w:pStyle w:val="Sothutu-1so"/>
              <w:spacing w:before="120" w:after="120" w:line="276" w:lineRule="auto"/>
              <w:jc w:val="left"/>
              <w:rPr>
                <w:color w:val="00B050"/>
                <w:szCs w:val="24"/>
              </w:rPr>
            </w:pPr>
            <w:r w:rsidRPr="00FF37CC">
              <w:rPr>
                <w:color w:val="00B050"/>
                <w:szCs w:val="24"/>
              </w:rPr>
              <w:t>Y</w:t>
            </w:r>
          </w:p>
        </w:tc>
        <w:tc>
          <w:tcPr>
            <w:tcW w:w="450" w:type="dxa"/>
          </w:tcPr>
          <w:p w14:paraId="6A6A65B6" w14:textId="67798404"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630" w:type="dxa"/>
          </w:tcPr>
          <w:p w14:paraId="0ECCE5CA" w14:textId="60F78240"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4950" w:type="dxa"/>
          </w:tcPr>
          <w:p w14:paraId="659834B9" w14:textId="77777777" w:rsidR="00646168" w:rsidRPr="00FF37CC" w:rsidRDefault="00646168" w:rsidP="00E821FE">
            <w:pPr>
              <w:pStyle w:val="Sothutu-1so"/>
              <w:spacing w:before="120" w:after="120" w:line="276" w:lineRule="auto"/>
              <w:jc w:val="left"/>
              <w:rPr>
                <w:szCs w:val="24"/>
              </w:rPr>
            </w:pPr>
          </w:p>
        </w:tc>
      </w:tr>
    </w:tbl>
    <w:p w14:paraId="535DAB05" w14:textId="77777777" w:rsidR="00646168" w:rsidRPr="00FF37CC" w:rsidRDefault="00646168" w:rsidP="00E821FE">
      <w:pPr>
        <w:ind w:left="0"/>
      </w:pPr>
    </w:p>
    <w:p w14:paraId="4B76BDFA" w14:textId="77777777" w:rsidR="00646168" w:rsidRPr="00FF37CC" w:rsidRDefault="00646168" w:rsidP="00A97673">
      <w:pPr>
        <w:pStyle w:val="Heading5"/>
      </w:pPr>
      <w:r w:rsidRPr="00FF37CC">
        <w:t>Menu</w:t>
      </w:r>
    </w:p>
    <w:p w14:paraId="2562ED86" w14:textId="0D23F71F" w:rsidR="00646168" w:rsidRPr="00FF37CC" w:rsidRDefault="008C2037" w:rsidP="004E37AB">
      <w:pPr>
        <w:numPr>
          <w:ilvl w:val="0"/>
          <w:numId w:val="11"/>
        </w:numPr>
      </w:pPr>
      <w:r>
        <w:t>Trang chủ</w:t>
      </w:r>
      <w:r w:rsidR="00646168" w:rsidRPr="00FF37CC">
        <w:t xml:space="preserve">\ </w:t>
      </w:r>
      <w:r>
        <w:t>Hóa đơn</w:t>
      </w:r>
    </w:p>
    <w:p w14:paraId="11ACBBE1" w14:textId="77777777" w:rsidR="004170D5" w:rsidRPr="00FF37CC" w:rsidRDefault="004170D5" w:rsidP="00E821FE">
      <w:pPr>
        <w:ind w:left="720"/>
      </w:pPr>
    </w:p>
    <w:p w14:paraId="5F3EEF04" w14:textId="08327C32" w:rsidR="00646168" w:rsidRPr="00FF37CC" w:rsidRDefault="00FF1D42" w:rsidP="00A97673">
      <w:pPr>
        <w:pStyle w:val="Heading5"/>
      </w:pPr>
      <w:r>
        <w:lastRenderedPageBreak/>
        <w:t>Danh sách hóa</w:t>
      </w:r>
      <w:r w:rsidR="00EA2377">
        <w:t xml:space="preserve"> đơn</w:t>
      </w:r>
    </w:p>
    <w:p w14:paraId="79DE673A" w14:textId="68F8F34A" w:rsidR="00DA264A" w:rsidRDefault="00646168" w:rsidP="00E821FE">
      <w:pPr>
        <w:pStyle w:val="Heading6"/>
      </w:pPr>
      <w:r w:rsidRPr="00FF37CC">
        <w:t xml:space="preserve">Prototype </w:t>
      </w:r>
    </w:p>
    <w:p w14:paraId="319A3A1F" w14:textId="259B983B" w:rsidR="00EA2377" w:rsidRDefault="00F13416" w:rsidP="00E821FE">
      <w:r>
        <w:rPr>
          <w:noProof/>
          <w:snapToGrid/>
        </w:rPr>
        <w:drawing>
          <wp:inline distT="0" distB="0" distL="0" distR="0" wp14:anchorId="5D2BC36F" wp14:editId="4B97131F">
            <wp:extent cx="2483893" cy="51756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85315" cy="5178652"/>
                    </a:xfrm>
                    <a:prstGeom prst="rect">
                      <a:avLst/>
                    </a:prstGeom>
                  </pic:spPr>
                </pic:pic>
              </a:graphicData>
            </a:graphic>
          </wp:inline>
        </w:drawing>
      </w:r>
    </w:p>
    <w:p w14:paraId="727CDB9E" w14:textId="0B539170" w:rsidR="00646168" w:rsidRPr="00FF37CC" w:rsidRDefault="00646168" w:rsidP="00E821FE">
      <w:pPr>
        <w:pStyle w:val="Heading6"/>
      </w:pPr>
      <w:r w:rsidRPr="00FF37CC">
        <w:lastRenderedPageBreak/>
        <w:t>Danh sách trường dữ liệu</w:t>
      </w:r>
    </w:p>
    <w:p w14:paraId="2C0FF5E8" w14:textId="094F3A74" w:rsidR="00EA2377" w:rsidRDefault="00EA2377" w:rsidP="004E37AB">
      <w:pPr>
        <w:numPr>
          <w:ilvl w:val="0"/>
          <w:numId w:val="11"/>
        </w:numPr>
      </w:pPr>
      <w:r w:rsidRPr="00FF37CC">
        <w:t>Bảng</w:t>
      </w:r>
      <w:r>
        <w:t xml:space="preserve"> </w:t>
      </w:r>
      <w:r w:rsidRPr="005D20E0">
        <w:t>AP_INVOICE</w:t>
      </w:r>
    </w:p>
    <w:p w14:paraId="7B59924E" w14:textId="77777777" w:rsidR="00EA2377" w:rsidRDefault="00EA2377" w:rsidP="004E37AB">
      <w:pPr>
        <w:numPr>
          <w:ilvl w:val="0"/>
          <w:numId w:val="11"/>
        </w:numPr>
      </w:pPr>
      <w:r>
        <w:t>Hiển thị ở dạng List, sắp xếp theo tháng từ lớn xuống bé</w:t>
      </w:r>
    </w:p>
    <w:p w14:paraId="364EB00D" w14:textId="77777777" w:rsidR="00EA2377" w:rsidRPr="00FF37CC" w:rsidRDefault="00EA2377" w:rsidP="004E37AB">
      <w:pPr>
        <w:numPr>
          <w:ilvl w:val="0"/>
          <w:numId w:val="11"/>
        </w:numPr>
      </w:pPr>
      <w:r>
        <w:rPr>
          <w:lang w:eastAsia="ar-SA"/>
        </w:rPr>
        <w:t>S: Hiển thị trên màn hình nhập liệu</w:t>
      </w:r>
    </w:p>
    <w:p w14:paraId="03C4A3FD" w14:textId="77777777" w:rsidR="00EA2377" w:rsidRPr="00FF37CC" w:rsidRDefault="00EA2377"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A2377" w:rsidRPr="00FF37CC" w14:paraId="79B5EB0D" w14:textId="77777777" w:rsidTr="00E72A62">
        <w:trPr>
          <w:cantSplit/>
          <w:trHeight w:val="422"/>
          <w:tblHeader/>
        </w:trPr>
        <w:tc>
          <w:tcPr>
            <w:tcW w:w="1800" w:type="dxa"/>
            <w:shd w:val="clear" w:color="auto" w:fill="D9D9D9"/>
            <w:vAlign w:val="center"/>
          </w:tcPr>
          <w:p w14:paraId="29D3DC68" w14:textId="77777777" w:rsidR="00EA2377" w:rsidRPr="00FF37CC" w:rsidRDefault="00EA2377" w:rsidP="00E821FE">
            <w:pPr>
              <w:spacing w:after="120"/>
              <w:ind w:left="0"/>
              <w:jc w:val="center"/>
              <w:rPr>
                <w:b/>
              </w:rPr>
            </w:pPr>
            <w:r w:rsidRPr="00FF37CC">
              <w:rPr>
                <w:b/>
              </w:rPr>
              <w:t>Tên trường</w:t>
            </w:r>
          </w:p>
        </w:tc>
        <w:tc>
          <w:tcPr>
            <w:tcW w:w="1980" w:type="dxa"/>
            <w:shd w:val="clear" w:color="auto" w:fill="D9D9D9"/>
            <w:vAlign w:val="center"/>
          </w:tcPr>
          <w:p w14:paraId="3FBB3DCD" w14:textId="77777777" w:rsidR="00EA2377" w:rsidRPr="00FF37CC" w:rsidRDefault="00EA2377" w:rsidP="00E821FE">
            <w:pPr>
              <w:spacing w:after="120"/>
              <w:ind w:left="0"/>
              <w:jc w:val="center"/>
              <w:rPr>
                <w:b/>
              </w:rPr>
            </w:pPr>
            <w:r w:rsidRPr="00FF37CC">
              <w:rPr>
                <w:b/>
              </w:rPr>
              <w:t>Tên dữ liệu</w:t>
            </w:r>
          </w:p>
        </w:tc>
        <w:tc>
          <w:tcPr>
            <w:tcW w:w="1417" w:type="dxa"/>
            <w:shd w:val="clear" w:color="auto" w:fill="D9D9D9"/>
            <w:vAlign w:val="center"/>
          </w:tcPr>
          <w:p w14:paraId="0D3EA7E9" w14:textId="77777777" w:rsidR="00EA2377" w:rsidRPr="00FF37CC" w:rsidRDefault="00EA2377" w:rsidP="00E821FE">
            <w:pPr>
              <w:spacing w:after="120"/>
              <w:ind w:left="0"/>
              <w:jc w:val="center"/>
              <w:rPr>
                <w:b/>
              </w:rPr>
            </w:pPr>
            <w:r w:rsidRPr="00FF37CC">
              <w:rPr>
                <w:b/>
              </w:rPr>
              <w:t>Loại DL</w:t>
            </w:r>
          </w:p>
        </w:tc>
        <w:tc>
          <w:tcPr>
            <w:tcW w:w="630" w:type="dxa"/>
            <w:shd w:val="clear" w:color="auto" w:fill="D9D9D9"/>
            <w:vAlign w:val="center"/>
          </w:tcPr>
          <w:p w14:paraId="37BC3F3B" w14:textId="77777777" w:rsidR="00EA2377" w:rsidRPr="00FF37CC" w:rsidRDefault="00EA2377" w:rsidP="00E821FE">
            <w:pPr>
              <w:spacing w:after="120"/>
              <w:ind w:left="0"/>
              <w:jc w:val="center"/>
              <w:rPr>
                <w:b/>
              </w:rPr>
            </w:pPr>
            <w:r w:rsidRPr="00FF37CC">
              <w:rPr>
                <w:b/>
              </w:rPr>
              <w:t>L</w:t>
            </w:r>
          </w:p>
        </w:tc>
        <w:tc>
          <w:tcPr>
            <w:tcW w:w="540" w:type="dxa"/>
            <w:shd w:val="clear" w:color="auto" w:fill="D9D9D9"/>
            <w:vAlign w:val="center"/>
          </w:tcPr>
          <w:p w14:paraId="4BD28D01" w14:textId="77777777" w:rsidR="00EA2377" w:rsidRPr="00FF37CC" w:rsidRDefault="00EA2377" w:rsidP="00E821FE">
            <w:pPr>
              <w:spacing w:after="120"/>
              <w:ind w:left="0"/>
              <w:jc w:val="center"/>
              <w:rPr>
                <w:b/>
              </w:rPr>
            </w:pPr>
            <w:r w:rsidRPr="00FF37CC">
              <w:rPr>
                <w:b/>
              </w:rPr>
              <w:t>R</w:t>
            </w:r>
          </w:p>
        </w:tc>
        <w:tc>
          <w:tcPr>
            <w:tcW w:w="450" w:type="dxa"/>
            <w:shd w:val="clear" w:color="auto" w:fill="D9D9D9"/>
            <w:vAlign w:val="center"/>
          </w:tcPr>
          <w:p w14:paraId="67783FA5" w14:textId="77777777" w:rsidR="00EA2377" w:rsidRPr="00FF37CC" w:rsidRDefault="00EA2377" w:rsidP="00E821FE">
            <w:pPr>
              <w:spacing w:after="120"/>
              <w:ind w:left="0"/>
              <w:jc w:val="center"/>
              <w:rPr>
                <w:b/>
              </w:rPr>
            </w:pPr>
            <w:r w:rsidRPr="00FF37CC">
              <w:rPr>
                <w:b/>
              </w:rPr>
              <w:t>M</w:t>
            </w:r>
          </w:p>
        </w:tc>
        <w:tc>
          <w:tcPr>
            <w:tcW w:w="540" w:type="dxa"/>
            <w:shd w:val="clear" w:color="auto" w:fill="D9D9D9"/>
          </w:tcPr>
          <w:p w14:paraId="0B2E8672" w14:textId="77777777" w:rsidR="00EA2377" w:rsidRPr="00926A39" w:rsidRDefault="00EA2377" w:rsidP="00E821FE">
            <w:pPr>
              <w:spacing w:after="120"/>
              <w:ind w:left="0"/>
              <w:jc w:val="center"/>
              <w:rPr>
                <w:b/>
                <w:sz w:val="22"/>
              </w:rPr>
            </w:pPr>
            <w:r>
              <w:rPr>
                <w:b/>
              </w:rPr>
              <w:t>S</w:t>
            </w:r>
          </w:p>
        </w:tc>
        <w:tc>
          <w:tcPr>
            <w:tcW w:w="7380" w:type="dxa"/>
            <w:shd w:val="clear" w:color="auto" w:fill="D9D9D9"/>
            <w:vAlign w:val="center"/>
          </w:tcPr>
          <w:p w14:paraId="12E86D4D" w14:textId="77777777" w:rsidR="00EA2377" w:rsidRPr="00FF37CC" w:rsidRDefault="00EA2377" w:rsidP="00E821FE">
            <w:pPr>
              <w:spacing w:after="120"/>
              <w:ind w:left="0"/>
              <w:jc w:val="center"/>
              <w:rPr>
                <w:b/>
              </w:rPr>
            </w:pPr>
            <w:r w:rsidRPr="00FF37CC">
              <w:rPr>
                <w:b/>
              </w:rPr>
              <w:t>Mô tả</w:t>
            </w:r>
          </w:p>
        </w:tc>
      </w:tr>
      <w:tr w:rsidR="00EA2377" w:rsidRPr="00FF37CC" w14:paraId="68FB2E65" w14:textId="77777777" w:rsidTr="00E72A62">
        <w:trPr>
          <w:cantSplit/>
          <w:trHeight w:val="827"/>
        </w:trPr>
        <w:tc>
          <w:tcPr>
            <w:tcW w:w="1800" w:type="dxa"/>
          </w:tcPr>
          <w:p w14:paraId="530747E2" w14:textId="77777777" w:rsidR="00EA2377" w:rsidRPr="00FF37CC" w:rsidRDefault="00EA2377" w:rsidP="00E821FE">
            <w:pPr>
              <w:ind w:left="0"/>
            </w:pPr>
            <w:r>
              <w:t>ID</w:t>
            </w:r>
          </w:p>
        </w:tc>
        <w:tc>
          <w:tcPr>
            <w:tcW w:w="1980" w:type="dxa"/>
          </w:tcPr>
          <w:p w14:paraId="595D942C" w14:textId="0DE3E107" w:rsidR="00EA2377" w:rsidRPr="00FF37CC" w:rsidRDefault="00EA2377" w:rsidP="00E821FE">
            <w:pPr>
              <w:ind w:left="0"/>
            </w:pPr>
            <w:r>
              <w:rPr>
                <w:szCs w:val="24"/>
              </w:rPr>
              <w:t>C_</w:t>
            </w:r>
            <w:r w:rsidR="00F65493">
              <w:rPr>
                <w:szCs w:val="24"/>
              </w:rPr>
              <w:t>AP_Invoice</w:t>
            </w:r>
            <w:r>
              <w:rPr>
                <w:szCs w:val="24"/>
              </w:rPr>
              <w:t>_</w:t>
            </w:r>
            <w:r w:rsidRPr="00AB2F64">
              <w:rPr>
                <w:szCs w:val="24"/>
              </w:rPr>
              <w:t>ID</w:t>
            </w:r>
          </w:p>
        </w:tc>
        <w:tc>
          <w:tcPr>
            <w:tcW w:w="1417" w:type="dxa"/>
          </w:tcPr>
          <w:p w14:paraId="760A4B7A" w14:textId="77777777" w:rsidR="00EA2377" w:rsidRPr="00FF37CC" w:rsidRDefault="00EA2377" w:rsidP="00E821FE">
            <w:pPr>
              <w:ind w:left="0"/>
            </w:pPr>
            <w:r>
              <w:t>Number</w:t>
            </w:r>
          </w:p>
          <w:p w14:paraId="03FE6BF4" w14:textId="77777777" w:rsidR="00EA2377" w:rsidRPr="00FF37CC" w:rsidRDefault="00EA2377" w:rsidP="00E821FE">
            <w:pPr>
              <w:ind w:left="0"/>
            </w:pPr>
          </w:p>
        </w:tc>
        <w:tc>
          <w:tcPr>
            <w:tcW w:w="630" w:type="dxa"/>
          </w:tcPr>
          <w:p w14:paraId="52802104" w14:textId="77777777" w:rsidR="00EA2377" w:rsidRPr="00FF37CC" w:rsidRDefault="00EA2377" w:rsidP="00E821FE">
            <w:pPr>
              <w:pStyle w:val="Sothutu-1so"/>
              <w:spacing w:before="120" w:after="120" w:line="276" w:lineRule="auto"/>
              <w:jc w:val="left"/>
              <w:rPr>
                <w:szCs w:val="24"/>
              </w:rPr>
            </w:pPr>
            <w:r w:rsidRPr="00FF37CC">
              <w:rPr>
                <w:szCs w:val="24"/>
              </w:rPr>
              <w:t>50</w:t>
            </w:r>
          </w:p>
        </w:tc>
        <w:tc>
          <w:tcPr>
            <w:tcW w:w="540" w:type="dxa"/>
          </w:tcPr>
          <w:p w14:paraId="187F8B32"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700BB07D" w14:textId="77777777" w:rsidR="00EA2377" w:rsidRPr="00FF37CC" w:rsidRDefault="00EA2377" w:rsidP="00E821FE">
            <w:pPr>
              <w:pStyle w:val="Sothutu-1so"/>
              <w:spacing w:before="120" w:after="120" w:line="276" w:lineRule="auto"/>
              <w:jc w:val="left"/>
              <w:rPr>
                <w:szCs w:val="24"/>
              </w:rPr>
            </w:pPr>
            <w:r>
              <w:rPr>
                <w:szCs w:val="24"/>
              </w:rPr>
              <w:t>N</w:t>
            </w:r>
          </w:p>
        </w:tc>
        <w:tc>
          <w:tcPr>
            <w:tcW w:w="540" w:type="dxa"/>
          </w:tcPr>
          <w:p w14:paraId="0B7E9583" w14:textId="77777777" w:rsidR="00EA2377" w:rsidRDefault="00EA2377" w:rsidP="00E821FE">
            <w:pPr>
              <w:pStyle w:val="Sothutu-1so"/>
              <w:spacing w:before="120" w:after="120" w:line="276" w:lineRule="auto"/>
              <w:ind w:left="360" w:hanging="360"/>
              <w:jc w:val="center"/>
              <w:rPr>
                <w:szCs w:val="24"/>
              </w:rPr>
            </w:pPr>
            <w:r>
              <w:rPr>
                <w:szCs w:val="24"/>
              </w:rPr>
              <w:t>N</w:t>
            </w:r>
          </w:p>
        </w:tc>
        <w:tc>
          <w:tcPr>
            <w:tcW w:w="7380" w:type="dxa"/>
          </w:tcPr>
          <w:p w14:paraId="123A7DDC" w14:textId="77777777" w:rsidR="00EA2377" w:rsidRPr="00FF37CC" w:rsidRDefault="00EA2377" w:rsidP="00E821FE">
            <w:pPr>
              <w:pStyle w:val="Sothutu-1so"/>
              <w:spacing w:before="120" w:after="120" w:line="276" w:lineRule="auto"/>
              <w:ind w:left="360" w:hanging="360"/>
              <w:jc w:val="left"/>
              <w:rPr>
                <w:szCs w:val="24"/>
              </w:rPr>
            </w:pPr>
            <w:r>
              <w:rPr>
                <w:szCs w:val="24"/>
              </w:rPr>
              <w:t>Key, tự sinh</w:t>
            </w:r>
          </w:p>
        </w:tc>
      </w:tr>
      <w:tr w:rsidR="00EA2377" w:rsidRPr="00FF37CC" w14:paraId="50926705" w14:textId="77777777" w:rsidTr="00E72A62">
        <w:trPr>
          <w:cantSplit/>
          <w:trHeight w:val="827"/>
        </w:trPr>
        <w:tc>
          <w:tcPr>
            <w:tcW w:w="14737" w:type="dxa"/>
            <w:gridSpan w:val="8"/>
          </w:tcPr>
          <w:p w14:paraId="072FD1DB" w14:textId="77777777" w:rsidR="00EA2377" w:rsidRPr="001E5A81" w:rsidRDefault="00EA2377"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EA2377" w:rsidRPr="00FF37CC" w14:paraId="5041F130" w14:textId="77777777" w:rsidTr="00E72A62">
        <w:trPr>
          <w:cantSplit/>
          <w:trHeight w:val="827"/>
        </w:trPr>
        <w:tc>
          <w:tcPr>
            <w:tcW w:w="1800" w:type="dxa"/>
          </w:tcPr>
          <w:p w14:paraId="1B8707F4" w14:textId="7CE57587" w:rsidR="00EA2377" w:rsidRPr="00FF37CC" w:rsidRDefault="00DD12F0" w:rsidP="00E821FE">
            <w:pPr>
              <w:ind w:left="0"/>
            </w:pPr>
            <w:r>
              <w:rPr>
                <w:szCs w:val="24"/>
              </w:rPr>
              <w:t>Tên người bán</w:t>
            </w:r>
          </w:p>
        </w:tc>
        <w:tc>
          <w:tcPr>
            <w:tcW w:w="1980" w:type="dxa"/>
          </w:tcPr>
          <w:p w14:paraId="2648ED04" w14:textId="0C6B3201" w:rsidR="00EA2377" w:rsidRPr="00FF37CC" w:rsidRDefault="00EA128D" w:rsidP="00E821FE">
            <w:pPr>
              <w:ind w:left="0"/>
            </w:pPr>
            <w:r>
              <w:rPr>
                <w:szCs w:val="24"/>
              </w:rPr>
              <w:t>SELLER_NAME</w:t>
            </w:r>
          </w:p>
        </w:tc>
        <w:tc>
          <w:tcPr>
            <w:tcW w:w="1417" w:type="dxa"/>
          </w:tcPr>
          <w:p w14:paraId="56B96FF8" w14:textId="74EDF620" w:rsidR="00EA2377" w:rsidRPr="00FF37CC" w:rsidRDefault="00EA128D" w:rsidP="00E821FE">
            <w:pPr>
              <w:ind w:left="0"/>
            </w:pPr>
            <w:r>
              <w:t>String</w:t>
            </w:r>
          </w:p>
        </w:tc>
        <w:tc>
          <w:tcPr>
            <w:tcW w:w="630" w:type="dxa"/>
          </w:tcPr>
          <w:p w14:paraId="23095BCE" w14:textId="54B795B5" w:rsidR="00EA2377" w:rsidRPr="00FF37CC" w:rsidRDefault="00EA128D" w:rsidP="00E821FE">
            <w:pPr>
              <w:pStyle w:val="Sothutu-1so"/>
              <w:spacing w:before="120" w:after="120" w:line="276" w:lineRule="auto"/>
              <w:jc w:val="left"/>
              <w:rPr>
                <w:szCs w:val="24"/>
              </w:rPr>
            </w:pPr>
            <w:r>
              <w:rPr>
                <w:szCs w:val="24"/>
              </w:rPr>
              <w:t>100</w:t>
            </w:r>
          </w:p>
        </w:tc>
        <w:tc>
          <w:tcPr>
            <w:tcW w:w="540" w:type="dxa"/>
          </w:tcPr>
          <w:p w14:paraId="3913B817"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448A246B" w14:textId="77777777" w:rsidR="00EA2377" w:rsidRPr="00FF37CC" w:rsidRDefault="00EA2377" w:rsidP="00E821FE">
            <w:pPr>
              <w:pStyle w:val="Sothutu-1so"/>
              <w:spacing w:before="120" w:after="120" w:line="276" w:lineRule="auto"/>
              <w:jc w:val="left"/>
              <w:rPr>
                <w:szCs w:val="24"/>
              </w:rPr>
            </w:pPr>
            <w:r>
              <w:rPr>
                <w:szCs w:val="24"/>
              </w:rPr>
              <w:t>Y</w:t>
            </w:r>
          </w:p>
        </w:tc>
        <w:tc>
          <w:tcPr>
            <w:tcW w:w="540" w:type="dxa"/>
          </w:tcPr>
          <w:p w14:paraId="02A40374" w14:textId="77777777" w:rsidR="00EA2377" w:rsidRPr="00FF37CC" w:rsidRDefault="00EA2377" w:rsidP="00E821FE">
            <w:pPr>
              <w:pStyle w:val="Sothutu-1so"/>
              <w:spacing w:before="120" w:after="120" w:line="276" w:lineRule="auto"/>
              <w:jc w:val="center"/>
              <w:rPr>
                <w:szCs w:val="24"/>
              </w:rPr>
            </w:pPr>
            <w:r>
              <w:rPr>
                <w:szCs w:val="24"/>
              </w:rPr>
              <w:t>Y</w:t>
            </w:r>
          </w:p>
        </w:tc>
        <w:tc>
          <w:tcPr>
            <w:tcW w:w="7380" w:type="dxa"/>
          </w:tcPr>
          <w:p w14:paraId="69251FCD" w14:textId="77777777" w:rsidR="00EA2377" w:rsidRPr="00FF37CC" w:rsidRDefault="00EA2377" w:rsidP="00E821FE">
            <w:pPr>
              <w:pStyle w:val="Sothutu-1so"/>
              <w:spacing w:before="120" w:after="120" w:line="276" w:lineRule="auto"/>
              <w:jc w:val="left"/>
              <w:rPr>
                <w:szCs w:val="24"/>
              </w:rPr>
            </w:pPr>
            <w:r>
              <w:rPr>
                <w:szCs w:val="24"/>
              </w:rPr>
              <w:t>Lấy theo Tab Thông tin chung</w:t>
            </w:r>
          </w:p>
        </w:tc>
      </w:tr>
      <w:tr w:rsidR="00EA2377" w:rsidRPr="00FF37CC" w14:paraId="69BB9F94" w14:textId="77777777" w:rsidTr="00E72A62">
        <w:trPr>
          <w:cantSplit/>
          <w:trHeight w:val="827"/>
        </w:trPr>
        <w:tc>
          <w:tcPr>
            <w:tcW w:w="1800" w:type="dxa"/>
          </w:tcPr>
          <w:p w14:paraId="0CCE96A2" w14:textId="190FEA97" w:rsidR="00EA2377" w:rsidRPr="00FF37CC" w:rsidRDefault="00EA2377" w:rsidP="00E821FE">
            <w:pPr>
              <w:ind w:left="0"/>
            </w:pPr>
            <w:r>
              <w:rPr>
                <w:szCs w:val="24"/>
              </w:rPr>
              <w:t xml:space="preserve">Số </w:t>
            </w:r>
            <w:r w:rsidR="00EA128D">
              <w:rPr>
                <w:szCs w:val="24"/>
              </w:rPr>
              <w:t>hóa đơn</w:t>
            </w:r>
          </w:p>
        </w:tc>
        <w:tc>
          <w:tcPr>
            <w:tcW w:w="1980" w:type="dxa"/>
          </w:tcPr>
          <w:p w14:paraId="6C75704F" w14:textId="4362EB48" w:rsidR="00EA2377" w:rsidRPr="00FF37CC" w:rsidRDefault="00EA128D" w:rsidP="00E821FE">
            <w:pPr>
              <w:ind w:left="0"/>
            </w:pPr>
            <w:r>
              <w:rPr>
                <w:szCs w:val="24"/>
              </w:rPr>
              <w:t>Invoice_No</w:t>
            </w:r>
          </w:p>
        </w:tc>
        <w:tc>
          <w:tcPr>
            <w:tcW w:w="1417" w:type="dxa"/>
          </w:tcPr>
          <w:p w14:paraId="70626E06" w14:textId="77777777" w:rsidR="00EA2377" w:rsidRPr="00606D95" w:rsidRDefault="00EA2377" w:rsidP="00E821FE">
            <w:pPr>
              <w:ind w:left="0"/>
            </w:pPr>
            <w:r>
              <w:t>String</w:t>
            </w:r>
          </w:p>
        </w:tc>
        <w:tc>
          <w:tcPr>
            <w:tcW w:w="630" w:type="dxa"/>
          </w:tcPr>
          <w:p w14:paraId="0B23C89B" w14:textId="77777777" w:rsidR="00EA2377" w:rsidRPr="00FF37CC" w:rsidRDefault="00EA2377" w:rsidP="00E821FE">
            <w:pPr>
              <w:pStyle w:val="Sothutu-1so"/>
              <w:spacing w:before="120" w:after="120" w:line="276" w:lineRule="auto"/>
              <w:jc w:val="left"/>
              <w:rPr>
                <w:szCs w:val="24"/>
              </w:rPr>
            </w:pPr>
            <w:r>
              <w:rPr>
                <w:szCs w:val="24"/>
              </w:rPr>
              <w:t>20</w:t>
            </w:r>
          </w:p>
        </w:tc>
        <w:tc>
          <w:tcPr>
            <w:tcW w:w="540" w:type="dxa"/>
          </w:tcPr>
          <w:p w14:paraId="76D38F7D"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2D349C8E" w14:textId="77777777" w:rsidR="00EA2377" w:rsidRPr="00FF37CC" w:rsidRDefault="00EA2377" w:rsidP="00E821FE">
            <w:pPr>
              <w:pStyle w:val="Sothutu-1so"/>
              <w:spacing w:before="120" w:after="120" w:line="276" w:lineRule="auto"/>
              <w:jc w:val="left"/>
              <w:rPr>
                <w:szCs w:val="24"/>
              </w:rPr>
            </w:pPr>
            <w:r>
              <w:rPr>
                <w:szCs w:val="24"/>
              </w:rPr>
              <w:t>Y</w:t>
            </w:r>
          </w:p>
        </w:tc>
        <w:tc>
          <w:tcPr>
            <w:tcW w:w="540" w:type="dxa"/>
          </w:tcPr>
          <w:p w14:paraId="5666CE06" w14:textId="77777777" w:rsidR="00EA2377" w:rsidRPr="00FF37CC" w:rsidRDefault="00EA2377" w:rsidP="00E821FE">
            <w:pPr>
              <w:pStyle w:val="Sothutu-1so"/>
              <w:spacing w:before="120" w:after="120" w:line="276" w:lineRule="auto"/>
              <w:jc w:val="center"/>
              <w:rPr>
                <w:szCs w:val="24"/>
              </w:rPr>
            </w:pPr>
            <w:r>
              <w:rPr>
                <w:szCs w:val="24"/>
              </w:rPr>
              <w:t>Y</w:t>
            </w:r>
          </w:p>
        </w:tc>
        <w:tc>
          <w:tcPr>
            <w:tcW w:w="7380" w:type="dxa"/>
          </w:tcPr>
          <w:p w14:paraId="40FA9F3C" w14:textId="77777777" w:rsidR="00EA2377" w:rsidRPr="00FF37CC" w:rsidRDefault="00EA2377" w:rsidP="00E821FE">
            <w:pPr>
              <w:pStyle w:val="Sothutu-1so"/>
              <w:spacing w:before="120" w:after="120" w:line="360" w:lineRule="auto"/>
              <w:jc w:val="left"/>
              <w:rPr>
                <w:szCs w:val="24"/>
              </w:rPr>
            </w:pPr>
            <w:r>
              <w:rPr>
                <w:szCs w:val="24"/>
              </w:rPr>
              <w:t>Lấy theo Tab Thông tin chung</w:t>
            </w:r>
          </w:p>
        </w:tc>
      </w:tr>
      <w:tr w:rsidR="00EA2377" w:rsidRPr="00FF37CC" w14:paraId="5B7555A4" w14:textId="77777777" w:rsidTr="00E72A62">
        <w:trPr>
          <w:cantSplit/>
          <w:trHeight w:val="827"/>
        </w:trPr>
        <w:tc>
          <w:tcPr>
            <w:tcW w:w="1800" w:type="dxa"/>
          </w:tcPr>
          <w:p w14:paraId="5DE5E85A" w14:textId="326BF01D" w:rsidR="00EA2377" w:rsidRDefault="000D34A7" w:rsidP="00E821FE">
            <w:pPr>
              <w:ind w:left="0"/>
              <w:rPr>
                <w:szCs w:val="24"/>
              </w:rPr>
            </w:pPr>
            <w:r>
              <w:rPr>
                <w:szCs w:val="24"/>
              </w:rPr>
              <w:t>Tên hàng hóa/ Dịch vụ</w:t>
            </w:r>
          </w:p>
        </w:tc>
        <w:tc>
          <w:tcPr>
            <w:tcW w:w="1980" w:type="dxa"/>
          </w:tcPr>
          <w:p w14:paraId="580F9AA3" w14:textId="77777777" w:rsidR="00EA2377" w:rsidRDefault="00EA2377" w:rsidP="00E821FE">
            <w:pPr>
              <w:ind w:left="0"/>
              <w:rPr>
                <w:szCs w:val="24"/>
              </w:rPr>
            </w:pPr>
            <w:r>
              <w:rPr>
                <w:szCs w:val="24"/>
              </w:rPr>
              <w:t>Description</w:t>
            </w:r>
          </w:p>
        </w:tc>
        <w:tc>
          <w:tcPr>
            <w:tcW w:w="1417" w:type="dxa"/>
          </w:tcPr>
          <w:p w14:paraId="69AC462A" w14:textId="77777777" w:rsidR="00EA2377" w:rsidRDefault="00EA2377" w:rsidP="00E821FE">
            <w:pPr>
              <w:ind w:left="0"/>
            </w:pPr>
            <w:r>
              <w:t>String</w:t>
            </w:r>
          </w:p>
        </w:tc>
        <w:tc>
          <w:tcPr>
            <w:tcW w:w="630" w:type="dxa"/>
          </w:tcPr>
          <w:p w14:paraId="110CA921" w14:textId="77777777" w:rsidR="00EA2377" w:rsidRDefault="00EA2377" w:rsidP="00E821FE">
            <w:pPr>
              <w:pStyle w:val="Sothutu-1so"/>
              <w:spacing w:before="120" w:after="120" w:line="276" w:lineRule="auto"/>
              <w:jc w:val="left"/>
              <w:rPr>
                <w:szCs w:val="24"/>
              </w:rPr>
            </w:pPr>
            <w:r>
              <w:rPr>
                <w:szCs w:val="24"/>
              </w:rPr>
              <w:t>250</w:t>
            </w:r>
          </w:p>
        </w:tc>
        <w:tc>
          <w:tcPr>
            <w:tcW w:w="540" w:type="dxa"/>
          </w:tcPr>
          <w:p w14:paraId="2DC111BC" w14:textId="77777777" w:rsidR="00EA2377" w:rsidRDefault="00EA2377" w:rsidP="00E821FE">
            <w:pPr>
              <w:pStyle w:val="Sothutu-1so"/>
              <w:spacing w:before="120" w:after="120" w:line="276" w:lineRule="auto"/>
              <w:jc w:val="left"/>
              <w:rPr>
                <w:szCs w:val="24"/>
              </w:rPr>
            </w:pPr>
            <w:r>
              <w:rPr>
                <w:szCs w:val="24"/>
              </w:rPr>
              <w:t>Y</w:t>
            </w:r>
          </w:p>
        </w:tc>
        <w:tc>
          <w:tcPr>
            <w:tcW w:w="450" w:type="dxa"/>
          </w:tcPr>
          <w:p w14:paraId="62D21C5B" w14:textId="77777777" w:rsidR="00EA2377" w:rsidRDefault="00EA2377" w:rsidP="00E821FE">
            <w:pPr>
              <w:pStyle w:val="Sothutu-1so"/>
              <w:spacing w:before="120" w:after="120" w:line="276" w:lineRule="auto"/>
              <w:jc w:val="left"/>
              <w:rPr>
                <w:szCs w:val="24"/>
              </w:rPr>
            </w:pPr>
            <w:r>
              <w:rPr>
                <w:szCs w:val="24"/>
              </w:rPr>
              <w:t>Y</w:t>
            </w:r>
          </w:p>
        </w:tc>
        <w:tc>
          <w:tcPr>
            <w:tcW w:w="540" w:type="dxa"/>
          </w:tcPr>
          <w:p w14:paraId="3196BEB4" w14:textId="77777777" w:rsidR="00EA2377" w:rsidRDefault="00EA2377" w:rsidP="00E821FE">
            <w:pPr>
              <w:pStyle w:val="Sothutu-1so"/>
              <w:spacing w:before="120" w:after="120" w:line="276" w:lineRule="auto"/>
              <w:jc w:val="center"/>
              <w:rPr>
                <w:szCs w:val="24"/>
              </w:rPr>
            </w:pPr>
            <w:r>
              <w:rPr>
                <w:szCs w:val="24"/>
              </w:rPr>
              <w:t>Y</w:t>
            </w:r>
          </w:p>
        </w:tc>
        <w:tc>
          <w:tcPr>
            <w:tcW w:w="7380" w:type="dxa"/>
          </w:tcPr>
          <w:p w14:paraId="7F1ECB97" w14:textId="77777777" w:rsidR="00EA2377" w:rsidRDefault="00EA2377" w:rsidP="00E821FE">
            <w:pPr>
              <w:pStyle w:val="Sothutu-1so"/>
              <w:spacing w:before="120" w:after="120" w:line="360" w:lineRule="auto"/>
              <w:jc w:val="left"/>
              <w:rPr>
                <w:szCs w:val="24"/>
              </w:rPr>
            </w:pPr>
            <w:r>
              <w:rPr>
                <w:szCs w:val="24"/>
              </w:rPr>
              <w:t>Lấy theo Tab Thông tin chung</w:t>
            </w:r>
          </w:p>
        </w:tc>
      </w:tr>
      <w:tr w:rsidR="00EA2377" w:rsidRPr="00FF37CC" w14:paraId="3B962F4E" w14:textId="77777777" w:rsidTr="00E72A62">
        <w:trPr>
          <w:cantSplit/>
          <w:trHeight w:val="827"/>
        </w:trPr>
        <w:tc>
          <w:tcPr>
            <w:tcW w:w="1800" w:type="dxa"/>
          </w:tcPr>
          <w:p w14:paraId="00EA86BC" w14:textId="77777777" w:rsidR="00EA2377" w:rsidRDefault="00EA2377" w:rsidP="00E821FE">
            <w:pPr>
              <w:ind w:left="0"/>
              <w:rPr>
                <w:szCs w:val="24"/>
              </w:rPr>
            </w:pPr>
            <w:r>
              <w:rPr>
                <w:szCs w:val="24"/>
              </w:rPr>
              <w:t xml:space="preserve">Số tiền </w:t>
            </w:r>
          </w:p>
        </w:tc>
        <w:tc>
          <w:tcPr>
            <w:tcW w:w="1980" w:type="dxa"/>
          </w:tcPr>
          <w:p w14:paraId="403F8036" w14:textId="4096341E" w:rsidR="00EA2377" w:rsidRDefault="00E7292C" w:rsidP="00E821FE">
            <w:pPr>
              <w:ind w:left="0"/>
              <w:rPr>
                <w:szCs w:val="24"/>
              </w:rPr>
            </w:pPr>
            <w:r w:rsidRPr="00FF7140">
              <w:rPr>
                <w:szCs w:val="24"/>
                <w:highlight w:val="yellow"/>
              </w:rPr>
              <w:t>REQUEST_AMOUNT</w:t>
            </w:r>
          </w:p>
        </w:tc>
        <w:tc>
          <w:tcPr>
            <w:tcW w:w="1417" w:type="dxa"/>
          </w:tcPr>
          <w:p w14:paraId="5F266E02" w14:textId="77777777" w:rsidR="00EA2377" w:rsidRDefault="00EA2377" w:rsidP="00E821FE">
            <w:pPr>
              <w:ind w:left="0"/>
            </w:pPr>
            <w:r>
              <w:t>Number</w:t>
            </w:r>
          </w:p>
        </w:tc>
        <w:tc>
          <w:tcPr>
            <w:tcW w:w="630" w:type="dxa"/>
          </w:tcPr>
          <w:p w14:paraId="60573896" w14:textId="77777777" w:rsidR="00EA2377" w:rsidRDefault="00EA2377" w:rsidP="00E821FE">
            <w:pPr>
              <w:pStyle w:val="Sothutu-1so"/>
              <w:spacing w:before="120" w:after="120" w:line="276" w:lineRule="auto"/>
              <w:jc w:val="left"/>
              <w:rPr>
                <w:szCs w:val="24"/>
              </w:rPr>
            </w:pPr>
            <w:r>
              <w:rPr>
                <w:szCs w:val="24"/>
              </w:rPr>
              <w:t>20</w:t>
            </w:r>
          </w:p>
        </w:tc>
        <w:tc>
          <w:tcPr>
            <w:tcW w:w="540" w:type="dxa"/>
          </w:tcPr>
          <w:p w14:paraId="0D22C7FC" w14:textId="77777777" w:rsidR="00EA2377" w:rsidRDefault="00EA2377" w:rsidP="00E821FE">
            <w:pPr>
              <w:pStyle w:val="Sothutu-1so"/>
              <w:spacing w:before="120" w:after="120" w:line="276" w:lineRule="auto"/>
              <w:jc w:val="left"/>
              <w:rPr>
                <w:szCs w:val="24"/>
              </w:rPr>
            </w:pPr>
            <w:r>
              <w:rPr>
                <w:szCs w:val="24"/>
              </w:rPr>
              <w:t>Y</w:t>
            </w:r>
          </w:p>
        </w:tc>
        <w:tc>
          <w:tcPr>
            <w:tcW w:w="450" w:type="dxa"/>
          </w:tcPr>
          <w:p w14:paraId="0A5EBAD5" w14:textId="77777777" w:rsidR="00EA2377" w:rsidRDefault="00EA2377" w:rsidP="00E821FE">
            <w:pPr>
              <w:pStyle w:val="Sothutu-1so"/>
              <w:spacing w:before="120" w:after="120" w:line="276" w:lineRule="auto"/>
              <w:jc w:val="left"/>
              <w:rPr>
                <w:szCs w:val="24"/>
              </w:rPr>
            </w:pPr>
            <w:r>
              <w:rPr>
                <w:szCs w:val="24"/>
              </w:rPr>
              <w:t>Y</w:t>
            </w:r>
          </w:p>
        </w:tc>
        <w:tc>
          <w:tcPr>
            <w:tcW w:w="540" w:type="dxa"/>
          </w:tcPr>
          <w:p w14:paraId="6F323E44" w14:textId="77777777" w:rsidR="00EA2377" w:rsidRDefault="00EA2377" w:rsidP="00E821FE">
            <w:pPr>
              <w:pStyle w:val="Sothutu-1so"/>
              <w:spacing w:before="120" w:after="120" w:line="276" w:lineRule="auto"/>
              <w:jc w:val="center"/>
              <w:rPr>
                <w:szCs w:val="24"/>
              </w:rPr>
            </w:pPr>
            <w:r>
              <w:rPr>
                <w:szCs w:val="24"/>
              </w:rPr>
              <w:t>Y</w:t>
            </w:r>
          </w:p>
        </w:tc>
        <w:tc>
          <w:tcPr>
            <w:tcW w:w="7380" w:type="dxa"/>
          </w:tcPr>
          <w:p w14:paraId="0F333C1F" w14:textId="55CD5923" w:rsidR="00EA2377" w:rsidRDefault="0007749F" w:rsidP="00E821FE">
            <w:pPr>
              <w:pStyle w:val="Sothutu-1so"/>
              <w:spacing w:before="120" w:after="120" w:line="276" w:lineRule="auto"/>
              <w:rPr>
                <w:szCs w:val="24"/>
              </w:rPr>
            </w:pPr>
            <w:r>
              <w:rPr>
                <w:szCs w:val="24"/>
              </w:rPr>
              <w:t>=</w:t>
            </w:r>
            <w:r w:rsidR="00EA2377">
              <w:rPr>
                <w:szCs w:val="24"/>
              </w:rPr>
              <w:t xml:space="preserve"> </w:t>
            </w:r>
            <w:r w:rsidR="00EA2377" w:rsidRPr="00311EE8">
              <w:rPr>
                <w:szCs w:val="24"/>
              </w:rPr>
              <w:t xml:space="preserve">Tổng tiền đề nghị </w:t>
            </w:r>
          </w:p>
        </w:tc>
      </w:tr>
    </w:tbl>
    <w:p w14:paraId="0BA1861A" w14:textId="77777777" w:rsidR="00EA2377" w:rsidRDefault="00EA2377" w:rsidP="00E821FE"/>
    <w:p w14:paraId="4EA240DA" w14:textId="77777777" w:rsidR="00EA2377" w:rsidRPr="006E2F8B" w:rsidRDefault="00EA2377" w:rsidP="004E37AB">
      <w:pPr>
        <w:pStyle w:val="Heading6"/>
        <w:numPr>
          <w:ilvl w:val="5"/>
          <w:numId w:val="21"/>
        </w:numPr>
      </w:pPr>
      <w:r w:rsidRPr="006E2F8B">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A2377" w:rsidRPr="00FF37CC" w14:paraId="77F5047A" w14:textId="77777777" w:rsidTr="00E72A62">
        <w:trPr>
          <w:trHeight w:val="530"/>
          <w:tblHeader/>
        </w:trPr>
        <w:tc>
          <w:tcPr>
            <w:tcW w:w="2424" w:type="dxa"/>
            <w:shd w:val="clear" w:color="auto" w:fill="D9D9D9"/>
          </w:tcPr>
          <w:p w14:paraId="419EC7E2" w14:textId="77777777" w:rsidR="00EA2377" w:rsidRPr="00FF37CC" w:rsidRDefault="00EA2377" w:rsidP="00E821FE">
            <w:pPr>
              <w:ind w:left="0"/>
              <w:rPr>
                <w:b/>
              </w:rPr>
            </w:pPr>
            <w:r w:rsidRPr="00FF37CC">
              <w:rPr>
                <w:b/>
              </w:rPr>
              <w:t>Thao tác</w:t>
            </w:r>
          </w:p>
        </w:tc>
        <w:tc>
          <w:tcPr>
            <w:tcW w:w="1176" w:type="dxa"/>
            <w:shd w:val="clear" w:color="auto" w:fill="D9D9D9"/>
          </w:tcPr>
          <w:p w14:paraId="0366F708" w14:textId="77777777" w:rsidR="00EA2377" w:rsidRPr="00FF37CC" w:rsidRDefault="00EA2377" w:rsidP="00E821FE">
            <w:pPr>
              <w:ind w:left="0"/>
              <w:rPr>
                <w:b/>
                <w:color w:val="000000"/>
              </w:rPr>
            </w:pPr>
            <w:r w:rsidRPr="00FF37CC">
              <w:rPr>
                <w:b/>
                <w:color w:val="000000"/>
              </w:rPr>
              <w:t>Hiển thị</w:t>
            </w:r>
          </w:p>
        </w:tc>
        <w:tc>
          <w:tcPr>
            <w:tcW w:w="10710" w:type="dxa"/>
            <w:shd w:val="clear" w:color="auto" w:fill="D9D9D9"/>
          </w:tcPr>
          <w:p w14:paraId="201F9DCA" w14:textId="77777777" w:rsidR="00EA2377" w:rsidRPr="00FF37CC" w:rsidRDefault="00EA2377" w:rsidP="00E821FE">
            <w:pPr>
              <w:ind w:left="0"/>
              <w:rPr>
                <w:b/>
              </w:rPr>
            </w:pPr>
            <w:r w:rsidRPr="00FF37CC">
              <w:rPr>
                <w:b/>
              </w:rPr>
              <w:t>Mô tả</w:t>
            </w:r>
          </w:p>
        </w:tc>
      </w:tr>
      <w:tr w:rsidR="00EA2377" w:rsidRPr="00FF37CC" w14:paraId="42DE331D" w14:textId="77777777" w:rsidTr="00E72A62">
        <w:tc>
          <w:tcPr>
            <w:tcW w:w="2424" w:type="dxa"/>
          </w:tcPr>
          <w:p w14:paraId="0DB9C212" w14:textId="77777777" w:rsidR="00EA2377" w:rsidRPr="00FF37CC" w:rsidRDefault="00EA2377" w:rsidP="00E821FE">
            <w:pPr>
              <w:pStyle w:val="Sothutu-1so"/>
              <w:spacing w:before="120" w:line="276" w:lineRule="auto"/>
              <w:jc w:val="left"/>
              <w:rPr>
                <w:szCs w:val="24"/>
              </w:rPr>
            </w:pPr>
            <w:r>
              <w:rPr>
                <w:szCs w:val="24"/>
              </w:rPr>
              <w:t>Tìm kiếm</w:t>
            </w:r>
          </w:p>
        </w:tc>
        <w:tc>
          <w:tcPr>
            <w:tcW w:w="1176" w:type="dxa"/>
          </w:tcPr>
          <w:p w14:paraId="2A56E8DC"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632FFBDD" w14:textId="0D63332A" w:rsidR="00EA2377" w:rsidRPr="00FF37CC" w:rsidRDefault="00EA2377" w:rsidP="00E821FE">
            <w:pPr>
              <w:pStyle w:val="Sothutu-1so"/>
              <w:spacing w:before="120" w:line="276" w:lineRule="auto"/>
              <w:rPr>
                <w:szCs w:val="24"/>
              </w:rPr>
            </w:pPr>
            <w:r>
              <w:rPr>
                <w:szCs w:val="24"/>
              </w:rPr>
              <w:t xml:space="preserve">Cho phép tìm kiếm nhanh theo </w:t>
            </w:r>
            <w:r w:rsidR="00561995">
              <w:rPr>
                <w:szCs w:val="24"/>
              </w:rPr>
              <w:t xml:space="preserve">Tên người bán, </w:t>
            </w:r>
            <w:r w:rsidR="00AA4604">
              <w:rPr>
                <w:szCs w:val="24"/>
              </w:rPr>
              <w:t>N</w:t>
            </w:r>
            <w:r>
              <w:rPr>
                <w:szCs w:val="24"/>
              </w:rPr>
              <w:t xml:space="preserve">ội dung, Số </w:t>
            </w:r>
            <w:r w:rsidR="00B24974">
              <w:rPr>
                <w:szCs w:val="24"/>
              </w:rPr>
              <w:t>hóa đơn</w:t>
            </w:r>
            <w:r>
              <w:rPr>
                <w:szCs w:val="24"/>
              </w:rPr>
              <w:t>, Số tiền</w:t>
            </w:r>
          </w:p>
        </w:tc>
      </w:tr>
      <w:tr w:rsidR="00EA2377" w:rsidRPr="00FF37CC" w14:paraId="31F6BADD" w14:textId="77777777" w:rsidTr="00E72A62">
        <w:tc>
          <w:tcPr>
            <w:tcW w:w="2424" w:type="dxa"/>
          </w:tcPr>
          <w:p w14:paraId="615BB39A" w14:textId="77777777" w:rsidR="00EA2377" w:rsidRDefault="00EA2377" w:rsidP="00E821FE">
            <w:pPr>
              <w:pStyle w:val="Sothutu-1so"/>
              <w:spacing w:before="120" w:line="276" w:lineRule="auto"/>
              <w:jc w:val="left"/>
              <w:rPr>
                <w:szCs w:val="24"/>
              </w:rPr>
            </w:pPr>
            <w:r>
              <w:rPr>
                <w:szCs w:val="24"/>
              </w:rPr>
              <w:t>Lọc</w:t>
            </w:r>
          </w:p>
        </w:tc>
        <w:tc>
          <w:tcPr>
            <w:tcW w:w="1176" w:type="dxa"/>
          </w:tcPr>
          <w:p w14:paraId="16061382" w14:textId="323BD9CE" w:rsidR="00EA2377" w:rsidRDefault="001717A4" w:rsidP="00E821FE">
            <w:pPr>
              <w:pStyle w:val="Sothutu-1so"/>
              <w:spacing w:before="120" w:line="276" w:lineRule="auto"/>
              <w:jc w:val="left"/>
              <w:rPr>
                <w:szCs w:val="24"/>
              </w:rPr>
            </w:pPr>
            <w:r>
              <w:rPr>
                <w:szCs w:val="24"/>
              </w:rPr>
              <w:t>Không</w:t>
            </w:r>
          </w:p>
        </w:tc>
        <w:tc>
          <w:tcPr>
            <w:tcW w:w="10710" w:type="dxa"/>
          </w:tcPr>
          <w:p w14:paraId="02271FAC" w14:textId="15428982" w:rsidR="00EA2377" w:rsidRDefault="00EA2377" w:rsidP="00E821FE">
            <w:pPr>
              <w:pStyle w:val="Sothutu-1so"/>
              <w:spacing w:before="120" w:line="276" w:lineRule="auto"/>
              <w:rPr>
                <w:szCs w:val="24"/>
              </w:rPr>
            </w:pPr>
          </w:p>
        </w:tc>
      </w:tr>
      <w:tr w:rsidR="00EA2377" w:rsidRPr="00FF37CC" w14:paraId="5F64FBB5" w14:textId="77777777" w:rsidTr="00E72A62">
        <w:tc>
          <w:tcPr>
            <w:tcW w:w="2424" w:type="dxa"/>
          </w:tcPr>
          <w:p w14:paraId="616B7EA9" w14:textId="77777777" w:rsidR="00EA2377" w:rsidRPr="00FF37CC" w:rsidRDefault="00EA2377" w:rsidP="00E821FE">
            <w:pPr>
              <w:pStyle w:val="Sothutu-1so"/>
              <w:spacing w:before="120" w:line="276" w:lineRule="auto"/>
              <w:jc w:val="left"/>
              <w:rPr>
                <w:szCs w:val="24"/>
              </w:rPr>
            </w:pPr>
            <w:r w:rsidRPr="00FF37CC">
              <w:rPr>
                <w:szCs w:val="24"/>
              </w:rPr>
              <w:t>Sao chép</w:t>
            </w:r>
          </w:p>
        </w:tc>
        <w:tc>
          <w:tcPr>
            <w:tcW w:w="1176" w:type="dxa"/>
          </w:tcPr>
          <w:p w14:paraId="73E70A15" w14:textId="77777777" w:rsidR="00EA2377" w:rsidRPr="00FF37CC" w:rsidRDefault="00EA2377" w:rsidP="00E821FE">
            <w:pPr>
              <w:pStyle w:val="Sothutu-1so"/>
              <w:spacing w:before="120" w:line="276" w:lineRule="auto"/>
              <w:jc w:val="left"/>
              <w:rPr>
                <w:szCs w:val="24"/>
              </w:rPr>
            </w:pPr>
            <w:r w:rsidRPr="00FF37CC">
              <w:rPr>
                <w:szCs w:val="24"/>
              </w:rPr>
              <w:t>Có</w:t>
            </w:r>
          </w:p>
        </w:tc>
        <w:tc>
          <w:tcPr>
            <w:tcW w:w="10710" w:type="dxa"/>
          </w:tcPr>
          <w:p w14:paraId="017ACF07" w14:textId="40FBF0CF" w:rsidR="00EA2377" w:rsidRPr="00FF37CC" w:rsidRDefault="00EA2377" w:rsidP="00E821FE">
            <w:pPr>
              <w:pStyle w:val="Sothutu-1so"/>
              <w:spacing w:before="120" w:line="276" w:lineRule="auto"/>
              <w:rPr>
                <w:szCs w:val="24"/>
              </w:rPr>
            </w:pPr>
            <w:r>
              <w:rPr>
                <w:szCs w:val="24"/>
              </w:rPr>
              <w:t>Tạo 1 bản ghi mới, ch</w:t>
            </w:r>
            <w:r>
              <w:rPr>
                <w:iCs/>
                <w:spacing w:val="-1"/>
              </w:rPr>
              <w:t xml:space="preserve">ỉ copy </w:t>
            </w:r>
            <w:r w:rsidR="003B09DE">
              <w:rPr>
                <w:iCs/>
                <w:spacing w:val="-1"/>
              </w:rPr>
              <w:t>tất cả các thông tin ngoại trừ Số hóa đơn</w:t>
            </w:r>
            <w:r w:rsidR="002E5786">
              <w:rPr>
                <w:iCs/>
                <w:spacing w:val="-1"/>
              </w:rPr>
              <w:t>, readonly</w:t>
            </w:r>
            <w:r w:rsidR="00792093">
              <w:rPr>
                <w:iCs/>
                <w:spacing w:val="-1"/>
              </w:rPr>
              <w:t xml:space="preserve"> và các trường tự sinh từ hệ thống</w:t>
            </w:r>
            <w:r w:rsidR="000C666F">
              <w:rPr>
                <w:iCs/>
                <w:spacing w:val="-1"/>
              </w:rPr>
              <w:t xml:space="preserve"> (hệ thống tự sinh lại theo quy tắc)</w:t>
            </w:r>
          </w:p>
        </w:tc>
      </w:tr>
      <w:tr w:rsidR="00EA2377" w:rsidRPr="00FF37CC" w14:paraId="639C98DA" w14:textId="77777777" w:rsidTr="00E72A62">
        <w:tc>
          <w:tcPr>
            <w:tcW w:w="2424" w:type="dxa"/>
          </w:tcPr>
          <w:p w14:paraId="4019497D" w14:textId="77777777" w:rsidR="00EA2377" w:rsidRPr="00FF37CC" w:rsidRDefault="00EA2377" w:rsidP="00E821FE">
            <w:pPr>
              <w:pStyle w:val="Sothutu-1so"/>
              <w:spacing w:before="120" w:line="276" w:lineRule="auto"/>
              <w:jc w:val="left"/>
              <w:rPr>
                <w:szCs w:val="24"/>
              </w:rPr>
            </w:pPr>
            <w:r>
              <w:rPr>
                <w:szCs w:val="24"/>
              </w:rPr>
              <w:t>Chỉnh sửa</w:t>
            </w:r>
          </w:p>
        </w:tc>
        <w:tc>
          <w:tcPr>
            <w:tcW w:w="1176" w:type="dxa"/>
          </w:tcPr>
          <w:p w14:paraId="25251395"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1A6D066F" w14:textId="2CD35FB8" w:rsidR="00EA2377" w:rsidRDefault="00EA2377" w:rsidP="00E821FE">
            <w:pPr>
              <w:pStyle w:val="Sothutu-1so"/>
              <w:spacing w:before="120" w:line="276" w:lineRule="auto"/>
              <w:rPr>
                <w:szCs w:val="24"/>
              </w:rPr>
            </w:pPr>
            <w:r>
              <w:rPr>
                <w:szCs w:val="24"/>
              </w:rPr>
              <w:t xml:space="preserve">Chuyển sang màn hình chi tiết </w:t>
            </w:r>
            <w:r w:rsidR="000C666F">
              <w:rPr>
                <w:szCs w:val="24"/>
              </w:rPr>
              <w:t>hóa đơn</w:t>
            </w:r>
            <w:r>
              <w:rPr>
                <w:szCs w:val="24"/>
              </w:rPr>
              <w:t xml:space="preserve"> để xem và chỉnh sửa thông tin</w:t>
            </w:r>
          </w:p>
        </w:tc>
      </w:tr>
      <w:tr w:rsidR="00EA2377" w:rsidRPr="00FF37CC" w14:paraId="20A4D673" w14:textId="77777777" w:rsidTr="00E72A62">
        <w:tc>
          <w:tcPr>
            <w:tcW w:w="2424" w:type="dxa"/>
          </w:tcPr>
          <w:p w14:paraId="09A0DCCF" w14:textId="77777777" w:rsidR="00EA2377" w:rsidRPr="00FF37CC" w:rsidRDefault="00EA2377" w:rsidP="00E821FE">
            <w:pPr>
              <w:pStyle w:val="Sothutu-1so"/>
              <w:spacing w:before="120" w:line="276" w:lineRule="auto"/>
              <w:jc w:val="left"/>
              <w:rPr>
                <w:szCs w:val="24"/>
              </w:rPr>
            </w:pPr>
            <w:r>
              <w:rPr>
                <w:szCs w:val="24"/>
              </w:rPr>
              <w:t>Xóa</w:t>
            </w:r>
          </w:p>
        </w:tc>
        <w:tc>
          <w:tcPr>
            <w:tcW w:w="1176" w:type="dxa"/>
          </w:tcPr>
          <w:p w14:paraId="7B439D1B"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6EBFCF69" w14:textId="77777777" w:rsidR="00EA2377" w:rsidRDefault="00EA2377" w:rsidP="00E821FE">
            <w:pPr>
              <w:pStyle w:val="Sothutu-1so"/>
              <w:spacing w:before="120" w:line="276" w:lineRule="auto"/>
              <w:rPr>
                <w:szCs w:val="24"/>
              </w:rPr>
            </w:pPr>
            <w:r>
              <w:rPr>
                <w:szCs w:val="24"/>
              </w:rPr>
              <w:t>Xóa chứng từ và dòng chi tiết liên quan</w:t>
            </w:r>
          </w:p>
          <w:p w14:paraId="4ACFCAD3" w14:textId="75F471AF" w:rsidR="00D62B29" w:rsidRDefault="00D62B29" w:rsidP="00E821FE">
            <w:pPr>
              <w:pStyle w:val="Sothutu-1so"/>
              <w:spacing w:before="120" w:line="276" w:lineRule="auto"/>
              <w:rPr>
                <w:szCs w:val="24"/>
              </w:rPr>
            </w:pPr>
            <w:r>
              <w:rPr>
                <w:szCs w:val="24"/>
              </w:rPr>
              <w:t>Popup hỏi lại trước khi thực hiện xóa “Bạn có</w:t>
            </w:r>
            <w:r w:rsidR="005C78FD">
              <w:rPr>
                <w:szCs w:val="24"/>
              </w:rPr>
              <w:t xml:space="preserve"> chắc chắn</w:t>
            </w:r>
            <w:r>
              <w:rPr>
                <w:szCs w:val="24"/>
              </w:rPr>
              <w:t xml:space="preserve"> muốn xóa bản ghi này không</w:t>
            </w:r>
            <w:r w:rsidR="005C78FD">
              <w:rPr>
                <w:szCs w:val="24"/>
              </w:rPr>
              <w:t>?</w:t>
            </w:r>
            <w:r>
              <w:rPr>
                <w:szCs w:val="24"/>
              </w:rPr>
              <w:t>”</w:t>
            </w:r>
            <w:r w:rsidR="005C78FD">
              <w:rPr>
                <w:szCs w:val="24"/>
              </w:rPr>
              <w:t xml:space="preserve"> </w:t>
            </w:r>
          </w:p>
        </w:tc>
      </w:tr>
      <w:tr w:rsidR="00EA2377" w:rsidRPr="00FF37CC" w14:paraId="13A8D383" w14:textId="77777777" w:rsidTr="00E72A62">
        <w:tc>
          <w:tcPr>
            <w:tcW w:w="2424" w:type="dxa"/>
          </w:tcPr>
          <w:p w14:paraId="6EC3AC6D" w14:textId="77777777" w:rsidR="00EA2377" w:rsidRPr="00FF37CC" w:rsidRDefault="00EA2377" w:rsidP="00E821FE">
            <w:pPr>
              <w:pStyle w:val="Sothutu-1so"/>
              <w:spacing w:before="120" w:line="276" w:lineRule="auto"/>
              <w:jc w:val="left"/>
              <w:rPr>
                <w:szCs w:val="24"/>
              </w:rPr>
            </w:pPr>
            <w:r w:rsidRPr="00FF37CC">
              <w:rPr>
                <w:szCs w:val="24"/>
              </w:rPr>
              <w:t>Thêm mới</w:t>
            </w:r>
          </w:p>
        </w:tc>
        <w:tc>
          <w:tcPr>
            <w:tcW w:w="1176" w:type="dxa"/>
          </w:tcPr>
          <w:p w14:paraId="63BAC9B5" w14:textId="77777777" w:rsidR="00EA2377" w:rsidRPr="00FF37CC" w:rsidRDefault="00EA2377" w:rsidP="00E821FE">
            <w:pPr>
              <w:pStyle w:val="Sothutu-1so"/>
              <w:spacing w:before="120" w:line="276" w:lineRule="auto"/>
              <w:jc w:val="left"/>
              <w:rPr>
                <w:szCs w:val="24"/>
              </w:rPr>
            </w:pPr>
            <w:r w:rsidRPr="00FF37CC">
              <w:rPr>
                <w:szCs w:val="24"/>
              </w:rPr>
              <w:t>Có</w:t>
            </w:r>
          </w:p>
        </w:tc>
        <w:tc>
          <w:tcPr>
            <w:tcW w:w="10710" w:type="dxa"/>
          </w:tcPr>
          <w:p w14:paraId="0FD90531" w14:textId="48C7E072" w:rsidR="00EA2377" w:rsidRDefault="00EA2377" w:rsidP="00E821FE">
            <w:pPr>
              <w:pStyle w:val="Sothutu-1so"/>
              <w:spacing w:before="120" w:line="276" w:lineRule="auto"/>
              <w:rPr>
                <w:szCs w:val="24"/>
              </w:rPr>
            </w:pPr>
            <w:r w:rsidRPr="00FF37CC">
              <w:rPr>
                <w:szCs w:val="24"/>
              </w:rPr>
              <w:t xml:space="preserve">Hiển thị màn hình </w:t>
            </w:r>
            <w:r>
              <w:rPr>
                <w:szCs w:val="24"/>
              </w:rPr>
              <w:t xml:space="preserve">thêm mới </w:t>
            </w:r>
            <w:r w:rsidR="00EA6AA0">
              <w:rPr>
                <w:szCs w:val="24"/>
              </w:rPr>
              <w:t>hóa đơn</w:t>
            </w:r>
            <w:r>
              <w:rPr>
                <w:szCs w:val="24"/>
              </w:rPr>
              <w:t xml:space="preserve"> theo mô tả bên dưới</w:t>
            </w:r>
          </w:p>
        </w:tc>
      </w:tr>
    </w:tbl>
    <w:p w14:paraId="1FFF2A5D" w14:textId="77777777" w:rsidR="00CB2D0B" w:rsidRPr="00FF37CC" w:rsidRDefault="00CB2D0B" w:rsidP="00E821FE">
      <w:pPr>
        <w:ind w:left="0"/>
      </w:pPr>
    </w:p>
    <w:p w14:paraId="2D5483D4" w14:textId="3AA6D88C" w:rsidR="003D463C" w:rsidRDefault="00766787" w:rsidP="00A97673">
      <w:pPr>
        <w:pStyle w:val="Heading5"/>
      </w:pPr>
      <w:r>
        <w:t>Tab Thông tin chung</w:t>
      </w:r>
    </w:p>
    <w:p w14:paraId="79D71125" w14:textId="77777777" w:rsidR="00766787" w:rsidRPr="00FF37CC" w:rsidRDefault="00766787" w:rsidP="00E821FE">
      <w:pPr>
        <w:pStyle w:val="Heading6"/>
      </w:pPr>
      <w:r w:rsidRPr="00FF37CC">
        <w:t>Prototype màn hình nhập liệu</w:t>
      </w:r>
    </w:p>
    <w:p w14:paraId="4AB9A636" w14:textId="77777777" w:rsidR="00766787" w:rsidRPr="00FF37CC" w:rsidRDefault="00766787" w:rsidP="00E821FE">
      <w:pPr>
        <w:ind w:left="0"/>
        <w:rPr>
          <w:noProof/>
          <w:snapToGrid/>
        </w:rPr>
      </w:pPr>
    </w:p>
    <w:p w14:paraId="4F2A4380" w14:textId="52623AFB" w:rsidR="00766787" w:rsidRPr="00FF37CC" w:rsidRDefault="00386D3F" w:rsidP="00E821FE">
      <w:pPr>
        <w:ind w:left="0"/>
      </w:pPr>
      <w:r>
        <w:rPr>
          <w:noProof/>
          <w:snapToGrid/>
        </w:rPr>
        <w:lastRenderedPageBreak/>
        <w:drawing>
          <wp:inline distT="0" distB="0" distL="0" distR="0" wp14:anchorId="1D7D97B6" wp14:editId="70D1C4FE">
            <wp:extent cx="1800741" cy="5786651"/>
            <wp:effectExtent l="0" t="0" r="952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4490" cy="5798699"/>
                    </a:xfrm>
                    <a:prstGeom prst="rect">
                      <a:avLst/>
                    </a:prstGeom>
                  </pic:spPr>
                </pic:pic>
              </a:graphicData>
            </a:graphic>
          </wp:inline>
        </w:drawing>
      </w:r>
    </w:p>
    <w:p w14:paraId="236C7632" w14:textId="77777777" w:rsidR="00766787" w:rsidRPr="00FF37CC" w:rsidRDefault="00766787" w:rsidP="00E821FE">
      <w:pPr>
        <w:pStyle w:val="Heading6"/>
      </w:pPr>
      <w:r w:rsidRPr="00FF37CC">
        <w:lastRenderedPageBreak/>
        <w:t>Danh sách trường dữ liệu</w:t>
      </w:r>
    </w:p>
    <w:p w14:paraId="12FF16D6" w14:textId="6A1A663E" w:rsidR="00766787" w:rsidRDefault="00766787" w:rsidP="004E37AB">
      <w:pPr>
        <w:numPr>
          <w:ilvl w:val="0"/>
          <w:numId w:val="11"/>
        </w:numPr>
      </w:pPr>
      <w:r w:rsidRPr="00FF37CC">
        <w:t xml:space="preserve">Bảng </w:t>
      </w:r>
      <w:r w:rsidR="002831F0">
        <w:t>C_AP_Invoice</w:t>
      </w:r>
    </w:p>
    <w:p w14:paraId="5F1BCBD5" w14:textId="77777777" w:rsidR="00766787" w:rsidRPr="00FF37CC" w:rsidRDefault="00766787" w:rsidP="004E37AB">
      <w:pPr>
        <w:numPr>
          <w:ilvl w:val="0"/>
          <w:numId w:val="11"/>
        </w:numPr>
      </w:pPr>
      <w:r>
        <w:t>S: Hiển thị trên giao diện</w:t>
      </w:r>
    </w:p>
    <w:p w14:paraId="48679E25" w14:textId="77777777" w:rsidR="00766787" w:rsidRDefault="00766787"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766787" w:rsidRPr="00FF37CC" w14:paraId="46A58083" w14:textId="77777777" w:rsidTr="00E72A62">
        <w:trPr>
          <w:cantSplit/>
          <w:trHeight w:val="422"/>
          <w:tblHeader/>
        </w:trPr>
        <w:tc>
          <w:tcPr>
            <w:tcW w:w="1800" w:type="dxa"/>
            <w:shd w:val="clear" w:color="auto" w:fill="D9D9D9"/>
            <w:vAlign w:val="center"/>
          </w:tcPr>
          <w:p w14:paraId="4A2ABD45" w14:textId="77777777" w:rsidR="00766787" w:rsidRPr="00FF37CC" w:rsidRDefault="00766787" w:rsidP="00E821FE">
            <w:pPr>
              <w:spacing w:after="120"/>
              <w:ind w:left="0"/>
              <w:jc w:val="center"/>
              <w:rPr>
                <w:b/>
              </w:rPr>
            </w:pPr>
            <w:r w:rsidRPr="00FF37CC">
              <w:rPr>
                <w:b/>
              </w:rPr>
              <w:t>Tên trường</w:t>
            </w:r>
          </w:p>
        </w:tc>
        <w:tc>
          <w:tcPr>
            <w:tcW w:w="1980" w:type="dxa"/>
            <w:shd w:val="clear" w:color="auto" w:fill="D9D9D9"/>
            <w:vAlign w:val="center"/>
          </w:tcPr>
          <w:p w14:paraId="64ABD303" w14:textId="77777777" w:rsidR="00766787" w:rsidRPr="00FF37CC" w:rsidRDefault="00766787" w:rsidP="00E821FE">
            <w:pPr>
              <w:spacing w:after="120"/>
              <w:ind w:left="0"/>
              <w:jc w:val="center"/>
              <w:rPr>
                <w:b/>
              </w:rPr>
            </w:pPr>
            <w:r w:rsidRPr="00FF37CC">
              <w:rPr>
                <w:b/>
              </w:rPr>
              <w:t>Tên dữ liệu</w:t>
            </w:r>
          </w:p>
        </w:tc>
        <w:tc>
          <w:tcPr>
            <w:tcW w:w="1417" w:type="dxa"/>
            <w:shd w:val="clear" w:color="auto" w:fill="D9D9D9"/>
            <w:vAlign w:val="center"/>
          </w:tcPr>
          <w:p w14:paraId="2ECAF6DA" w14:textId="77777777" w:rsidR="00766787" w:rsidRPr="00FF37CC" w:rsidRDefault="00766787" w:rsidP="00E821FE">
            <w:pPr>
              <w:spacing w:after="120"/>
              <w:ind w:left="0"/>
              <w:jc w:val="center"/>
              <w:rPr>
                <w:b/>
              </w:rPr>
            </w:pPr>
            <w:r w:rsidRPr="00FF37CC">
              <w:rPr>
                <w:b/>
              </w:rPr>
              <w:t>Loại DL</w:t>
            </w:r>
          </w:p>
        </w:tc>
        <w:tc>
          <w:tcPr>
            <w:tcW w:w="630" w:type="dxa"/>
            <w:shd w:val="clear" w:color="auto" w:fill="D9D9D9"/>
            <w:vAlign w:val="center"/>
          </w:tcPr>
          <w:p w14:paraId="3B6CDE17" w14:textId="77777777" w:rsidR="00766787" w:rsidRPr="00FF37CC" w:rsidRDefault="00766787" w:rsidP="00E821FE">
            <w:pPr>
              <w:spacing w:after="120"/>
              <w:ind w:left="0"/>
              <w:jc w:val="center"/>
              <w:rPr>
                <w:b/>
              </w:rPr>
            </w:pPr>
            <w:r w:rsidRPr="00FF37CC">
              <w:rPr>
                <w:b/>
              </w:rPr>
              <w:t>L</w:t>
            </w:r>
          </w:p>
        </w:tc>
        <w:tc>
          <w:tcPr>
            <w:tcW w:w="540" w:type="dxa"/>
            <w:shd w:val="clear" w:color="auto" w:fill="D9D9D9"/>
            <w:vAlign w:val="center"/>
          </w:tcPr>
          <w:p w14:paraId="5A90EA7A" w14:textId="77777777" w:rsidR="00766787" w:rsidRPr="00FF37CC" w:rsidRDefault="00766787" w:rsidP="00E821FE">
            <w:pPr>
              <w:spacing w:after="120"/>
              <w:ind w:left="0"/>
              <w:jc w:val="center"/>
              <w:rPr>
                <w:b/>
              </w:rPr>
            </w:pPr>
            <w:r w:rsidRPr="00FF37CC">
              <w:rPr>
                <w:b/>
              </w:rPr>
              <w:t>R</w:t>
            </w:r>
          </w:p>
        </w:tc>
        <w:tc>
          <w:tcPr>
            <w:tcW w:w="450" w:type="dxa"/>
            <w:shd w:val="clear" w:color="auto" w:fill="D9D9D9"/>
            <w:vAlign w:val="center"/>
          </w:tcPr>
          <w:p w14:paraId="04802729" w14:textId="77777777" w:rsidR="00766787" w:rsidRPr="00FF37CC" w:rsidRDefault="00766787" w:rsidP="00E821FE">
            <w:pPr>
              <w:spacing w:after="120"/>
              <w:ind w:left="0"/>
              <w:jc w:val="center"/>
              <w:rPr>
                <w:b/>
              </w:rPr>
            </w:pPr>
            <w:r w:rsidRPr="00FF37CC">
              <w:rPr>
                <w:b/>
              </w:rPr>
              <w:t>M</w:t>
            </w:r>
          </w:p>
        </w:tc>
        <w:tc>
          <w:tcPr>
            <w:tcW w:w="540" w:type="dxa"/>
            <w:shd w:val="clear" w:color="auto" w:fill="D9D9D9"/>
          </w:tcPr>
          <w:p w14:paraId="436B0565" w14:textId="77777777" w:rsidR="00766787" w:rsidRPr="00926A39" w:rsidRDefault="00766787" w:rsidP="00E821FE">
            <w:pPr>
              <w:spacing w:after="120"/>
              <w:ind w:left="0"/>
              <w:jc w:val="center"/>
              <w:rPr>
                <w:b/>
                <w:sz w:val="22"/>
              </w:rPr>
            </w:pPr>
            <w:r>
              <w:rPr>
                <w:b/>
              </w:rPr>
              <w:t>S</w:t>
            </w:r>
          </w:p>
        </w:tc>
        <w:tc>
          <w:tcPr>
            <w:tcW w:w="7380" w:type="dxa"/>
            <w:shd w:val="clear" w:color="auto" w:fill="D9D9D9"/>
            <w:vAlign w:val="center"/>
          </w:tcPr>
          <w:p w14:paraId="7BBAC1B0" w14:textId="77777777" w:rsidR="00766787" w:rsidRPr="00FF37CC" w:rsidRDefault="00766787" w:rsidP="00E821FE">
            <w:pPr>
              <w:spacing w:after="120"/>
              <w:ind w:left="0"/>
              <w:jc w:val="center"/>
              <w:rPr>
                <w:b/>
              </w:rPr>
            </w:pPr>
            <w:r w:rsidRPr="00FF37CC">
              <w:rPr>
                <w:b/>
              </w:rPr>
              <w:t>Mô tả</w:t>
            </w:r>
          </w:p>
        </w:tc>
      </w:tr>
      <w:tr w:rsidR="00766787" w:rsidRPr="00FF37CC" w14:paraId="54C83008" w14:textId="77777777" w:rsidTr="00E72A62">
        <w:trPr>
          <w:cantSplit/>
          <w:trHeight w:val="827"/>
        </w:trPr>
        <w:tc>
          <w:tcPr>
            <w:tcW w:w="1800" w:type="dxa"/>
          </w:tcPr>
          <w:p w14:paraId="563FF9EE" w14:textId="77777777" w:rsidR="00766787" w:rsidRPr="00FF37CC" w:rsidRDefault="00766787" w:rsidP="00E821FE">
            <w:pPr>
              <w:ind w:left="0"/>
            </w:pPr>
            <w:r>
              <w:t>ID</w:t>
            </w:r>
          </w:p>
        </w:tc>
        <w:tc>
          <w:tcPr>
            <w:tcW w:w="1980" w:type="dxa"/>
          </w:tcPr>
          <w:p w14:paraId="6F63FF37" w14:textId="195CE830" w:rsidR="00766787" w:rsidRPr="00FF37CC" w:rsidRDefault="00766787" w:rsidP="00E821FE">
            <w:pPr>
              <w:ind w:left="0"/>
            </w:pPr>
            <w:r>
              <w:rPr>
                <w:szCs w:val="24"/>
              </w:rPr>
              <w:t>C_</w:t>
            </w:r>
            <w:r w:rsidR="002831F0">
              <w:rPr>
                <w:szCs w:val="24"/>
              </w:rPr>
              <w:t>AP_INVOICE</w:t>
            </w:r>
            <w:r w:rsidRPr="00AB2F64">
              <w:rPr>
                <w:szCs w:val="24"/>
              </w:rPr>
              <w:t xml:space="preserve"> </w:t>
            </w:r>
            <w:r>
              <w:rPr>
                <w:szCs w:val="24"/>
              </w:rPr>
              <w:t>_</w:t>
            </w:r>
            <w:r w:rsidRPr="00AB2F64">
              <w:rPr>
                <w:szCs w:val="24"/>
              </w:rPr>
              <w:t>ID</w:t>
            </w:r>
          </w:p>
        </w:tc>
        <w:tc>
          <w:tcPr>
            <w:tcW w:w="1417" w:type="dxa"/>
          </w:tcPr>
          <w:p w14:paraId="6A42E66D" w14:textId="77777777" w:rsidR="00766787" w:rsidRPr="00FF37CC" w:rsidRDefault="00766787" w:rsidP="00E821FE">
            <w:pPr>
              <w:ind w:left="0"/>
            </w:pPr>
            <w:r>
              <w:t>Number</w:t>
            </w:r>
          </w:p>
          <w:p w14:paraId="238ED0C5" w14:textId="77777777" w:rsidR="00766787" w:rsidRPr="00FF37CC" w:rsidRDefault="00766787" w:rsidP="00E821FE">
            <w:pPr>
              <w:ind w:left="0"/>
            </w:pPr>
          </w:p>
        </w:tc>
        <w:tc>
          <w:tcPr>
            <w:tcW w:w="630" w:type="dxa"/>
          </w:tcPr>
          <w:p w14:paraId="38EBE1FE" w14:textId="77777777" w:rsidR="00766787" w:rsidRPr="00FF37CC" w:rsidRDefault="00766787" w:rsidP="00E821FE">
            <w:pPr>
              <w:pStyle w:val="Sothutu-1so"/>
              <w:spacing w:before="120" w:after="120" w:line="276" w:lineRule="auto"/>
              <w:jc w:val="left"/>
              <w:rPr>
                <w:szCs w:val="24"/>
              </w:rPr>
            </w:pPr>
            <w:r w:rsidRPr="00FF37CC">
              <w:rPr>
                <w:szCs w:val="24"/>
              </w:rPr>
              <w:t>50</w:t>
            </w:r>
          </w:p>
        </w:tc>
        <w:tc>
          <w:tcPr>
            <w:tcW w:w="540" w:type="dxa"/>
          </w:tcPr>
          <w:p w14:paraId="4C49B19A" w14:textId="77777777" w:rsidR="00766787" w:rsidRPr="00FF37CC" w:rsidRDefault="00766787" w:rsidP="00E821FE">
            <w:pPr>
              <w:pStyle w:val="Sothutu-1so"/>
              <w:spacing w:before="120" w:after="120" w:line="276" w:lineRule="auto"/>
              <w:jc w:val="left"/>
              <w:rPr>
                <w:szCs w:val="24"/>
              </w:rPr>
            </w:pPr>
            <w:r>
              <w:rPr>
                <w:szCs w:val="24"/>
              </w:rPr>
              <w:t>Y</w:t>
            </w:r>
          </w:p>
        </w:tc>
        <w:tc>
          <w:tcPr>
            <w:tcW w:w="450" w:type="dxa"/>
          </w:tcPr>
          <w:p w14:paraId="422F431A" w14:textId="77777777" w:rsidR="00766787" w:rsidRPr="00FF37CC" w:rsidRDefault="00766787" w:rsidP="00E821FE">
            <w:pPr>
              <w:pStyle w:val="Sothutu-1so"/>
              <w:spacing w:before="120" w:after="120" w:line="276" w:lineRule="auto"/>
              <w:jc w:val="left"/>
              <w:rPr>
                <w:szCs w:val="24"/>
              </w:rPr>
            </w:pPr>
            <w:r>
              <w:rPr>
                <w:szCs w:val="24"/>
              </w:rPr>
              <w:t>N</w:t>
            </w:r>
          </w:p>
        </w:tc>
        <w:tc>
          <w:tcPr>
            <w:tcW w:w="540" w:type="dxa"/>
          </w:tcPr>
          <w:p w14:paraId="2A2E1456" w14:textId="77777777" w:rsidR="00766787" w:rsidRDefault="00766787" w:rsidP="00E821FE">
            <w:pPr>
              <w:pStyle w:val="Sothutu-1so"/>
              <w:spacing w:before="120" w:after="120" w:line="276" w:lineRule="auto"/>
              <w:ind w:left="360" w:hanging="360"/>
              <w:jc w:val="center"/>
              <w:rPr>
                <w:szCs w:val="24"/>
              </w:rPr>
            </w:pPr>
            <w:r>
              <w:rPr>
                <w:szCs w:val="24"/>
              </w:rPr>
              <w:t>N</w:t>
            </w:r>
          </w:p>
        </w:tc>
        <w:tc>
          <w:tcPr>
            <w:tcW w:w="7380" w:type="dxa"/>
          </w:tcPr>
          <w:p w14:paraId="44CF038E" w14:textId="77777777" w:rsidR="00766787" w:rsidRPr="00FF37CC" w:rsidRDefault="00766787" w:rsidP="00E821FE">
            <w:pPr>
              <w:pStyle w:val="Sothutu-1so"/>
              <w:spacing w:before="120" w:after="120" w:line="276" w:lineRule="auto"/>
              <w:ind w:left="360" w:hanging="360"/>
              <w:jc w:val="left"/>
              <w:rPr>
                <w:szCs w:val="24"/>
              </w:rPr>
            </w:pPr>
            <w:r>
              <w:rPr>
                <w:szCs w:val="24"/>
              </w:rPr>
              <w:t>Key, tự sinh, không hiển thị</w:t>
            </w:r>
          </w:p>
        </w:tc>
      </w:tr>
      <w:tr w:rsidR="00766787" w:rsidRPr="001E5A81" w14:paraId="3435FFB4" w14:textId="77777777" w:rsidTr="00E72A62">
        <w:trPr>
          <w:cantSplit/>
          <w:trHeight w:val="827"/>
        </w:trPr>
        <w:tc>
          <w:tcPr>
            <w:tcW w:w="14737" w:type="dxa"/>
            <w:gridSpan w:val="8"/>
          </w:tcPr>
          <w:p w14:paraId="1EE78DC2" w14:textId="77777777" w:rsidR="00766787" w:rsidRPr="001E5A81" w:rsidRDefault="00766787" w:rsidP="00E821FE">
            <w:pPr>
              <w:pStyle w:val="Sothutu-1so"/>
              <w:spacing w:before="120" w:after="120" w:line="276" w:lineRule="auto"/>
              <w:ind w:left="360" w:hanging="360"/>
              <w:jc w:val="left"/>
              <w:rPr>
                <w:b/>
                <w:szCs w:val="24"/>
              </w:rPr>
            </w:pPr>
            <w:r w:rsidRPr="001E5A81">
              <w:rPr>
                <w:b/>
                <w:szCs w:val="24"/>
              </w:rPr>
              <w:t>Group: Thông tin chung</w:t>
            </w:r>
          </w:p>
        </w:tc>
      </w:tr>
      <w:tr w:rsidR="00766787" w:rsidRPr="00FF37CC" w14:paraId="63637239" w14:textId="77777777" w:rsidTr="00E72A62">
        <w:trPr>
          <w:cantSplit/>
          <w:trHeight w:val="827"/>
        </w:trPr>
        <w:tc>
          <w:tcPr>
            <w:tcW w:w="1800" w:type="dxa"/>
          </w:tcPr>
          <w:p w14:paraId="169F6706" w14:textId="77777777" w:rsidR="00766787" w:rsidRPr="00FF37CC" w:rsidRDefault="00766787" w:rsidP="00E821FE">
            <w:pPr>
              <w:ind w:left="0"/>
            </w:pPr>
            <w:r w:rsidRPr="00AB2F64">
              <w:rPr>
                <w:szCs w:val="24"/>
              </w:rPr>
              <w:t>Đơn vị</w:t>
            </w:r>
            <w:r>
              <w:rPr>
                <w:szCs w:val="24"/>
              </w:rPr>
              <w:t xml:space="preserve"> </w:t>
            </w:r>
          </w:p>
        </w:tc>
        <w:tc>
          <w:tcPr>
            <w:tcW w:w="1980" w:type="dxa"/>
          </w:tcPr>
          <w:p w14:paraId="7C40015B" w14:textId="77777777" w:rsidR="00766787" w:rsidRPr="00FF37CC" w:rsidRDefault="00766787" w:rsidP="00E821FE">
            <w:pPr>
              <w:ind w:left="0"/>
            </w:pPr>
            <w:r w:rsidRPr="00FF37CC">
              <w:t>AD_Org_ID</w:t>
            </w:r>
          </w:p>
        </w:tc>
        <w:tc>
          <w:tcPr>
            <w:tcW w:w="1417" w:type="dxa"/>
          </w:tcPr>
          <w:p w14:paraId="3E80F865" w14:textId="77777777" w:rsidR="00766787" w:rsidRDefault="00766787" w:rsidP="00E821FE">
            <w:pPr>
              <w:ind w:left="0"/>
            </w:pPr>
            <w:r w:rsidRPr="00FF37CC">
              <w:t>String</w:t>
            </w:r>
          </w:p>
          <w:p w14:paraId="74C609BD" w14:textId="77777777" w:rsidR="00766787" w:rsidRPr="00FF37CC" w:rsidRDefault="00766787" w:rsidP="00E821FE">
            <w:pPr>
              <w:ind w:left="0"/>
            </w:pPr>
            <w:r>
              <w:t>SL</w:t>
            </w:r>
          </w:p>
        </w:tc>
        <w:tc>
          <w:tcPr>
            <w:tcW w:w="630" w:type="dxa"/>
          </w:tcPr>
          <w:p w14:paraId="6C7089B3" w14:textId="77777777" w:rsidR="00766787" w:rsidRPr="00FF37CC" w:rsidRDefault="00766787" w:rsidP="00E821FE">
            <w:pPr>
              <w:pStyle w:val="Sothutu-1so"/>
              <w:spacing w:before="120" w:after="120" w:line="276" w:lineRule="auto"/>
              <w:jc w:val="left"/>
              <w:rPr>
                <w:szCs w:val="24"/>
              </w:rPr>
            </w:pPr>
            <w:r w:rsidRPr="00FF37CC">
              <w:rPr>
                <w:szCs w:val="24"/>
              </w:rPr>
              <w:t>50</w:t>
            </w:r>
          </w:p>
        </w:tc>
        <w:tc>
          <w:tcPr>
            <w:tcW w:w="540" w:type="dxa"/>
          </w:tcPr>
          <w:p w14:paraId="345F838D"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4F4684E0" w14:textId="77777777" w:rsidR="00766787" w:rsidRPr="00FF37CC" w:rsidRDefault="00766787" w:rsidP="00E821FE">
            <w:pPr>
              <w:pStyle w:val="Sothutu-1so"/>
              <w:spacing w:before="120" w:after="120" w:line="276" w:lineRule="auto"/>
              <w:jc w:val="left"/>
              <w:rPr>
                <w:szCs w:val="24"/>
              </w:rPr>
            </w:pPr>
            <w:r w:rsidRPr="00FF37CC">
              <w:rPr>
                <w:szCs w:val="24"/>
              </w:rPr>
              <w:t>Y</w:t>
            </w:r>
          </w:p>
        </w:tc>
        <w:tc>
          <w:tcPr>
            <w:tcW w:w="540" w:type="dxa"/>
          </w:tcPr>
          <w:p w14:paraId="5F64583E" w14:textId="77777777" w:rsidR="00766787" w:rsidRPr="00FF37CC" w:rsidRDefault="00766787" w:rsidP="00E821FE">
            <w:pPr>
              <w:pStyle w:val="Sothutu-1so"/>
              <w:spacing w:before="120" w:after="120" w:line="276" w:lineRule="auto"/>
              <w:jc w:val="center"/>
              <w:rPr>
                <w:szCs w:val="24"/>
              </w:rPr>
            </w:pPr>
            <w:r>
              <w:rPr>
                <w:szCs w:val="24"/>
              </w:rPr>
              <w:t>N</w:t>
            </w:r>
          </w:p>
        </w:tc>
        <w:tc>
          <w:tcPr>
            <w:tcW w:w="7380" w:type="dxa"/>
          </w:tcPr>
          <w:p w14:paraId="279A3EAE" w14:textId="77777777" w:rsidR="00766787" w:rsidRPr="00FF37CC" w:rsidRDefault="00766787" w:rsidP="00E821FE">
            <w:pPr>
              <w:pStyle w:val="Sothutu-1so"/>
              <w:spacing w:before="120" w:after="120" w:line="276" w:lineRule="auto"/>
              <w:jc w:val="left"/>
              <w:rPr>
                <w:szCs w:val="24"/>
              </w:rPr>
            </w:pPr>
            <w:r>
              <w:rPr>
                <w:szCs w:val="24"/>
              </w:rPr>
              <w:t>Mặc định là đơn vị chọn khi đăng nhập</w:t>
            </w:r>
          </w:p>
        </w:tc>
      </w:tr>
      <w:tr w:rsidR="00766787" w:rsidRPr="00FF37CC" w14:paraId="08455907" w14:textId="77777777" w:rsidTr="00E72A62">
        <w:trPr>
          <w:cantSplit/>
          <w:trHeight w:val="827"/>
        </w:trPr>
        <w:tc>
          <w:tcPr>
            <w:tcW w:w="1800" w:type="dxa"/>
          </w:tcPr>
          <w:p w14:paraId="7921ECD0" w14:textId="77777777" w:rsidR="00766787" w:rsidRPr="00FF37CC" w:rsidRDefault="00766787" w:rsidP="00E821FE">
            <w:pPr>
              <w:ind w:left="0"/>
            </w:pPr>
            <w:r>
              <w:t>Phòng/ban</w:t>
            </w:r>
          </w:p>
        </w:tc>
        <w:tc>
          <w:tcPr>
            <w:tcW w:w="1980" w:type="dxa"/>
          </w:tcPr>
          <w:p w14:paraId="2586EE49" w14:textId="77777777" w:rsidR="00766787" w:rsidRPr="00FF37CC" w:rsidRDefault="00766787" w:rsidP="00E821FE">
            <w:pPr>
              <w:ind w:left="0"/>
            </w:pPr>
            <w:r w:rsidRPr="00D5370A">
              <w:t>C_Department_ID</w:t>
            </w:r>
          </w:p>
        </w:tc>
        <w:tc>
          <w:tcPr>
            <w:tcW w:w="1417" w:type="dxa"/>
          </w:tcPr>
          <w:p w14:paraId="447030C6" w14:textId="77777777" w:rsidR="00766787" w:rsidRDefault="00766787" w:rsidP="00E821FE">
            <w:pPr>
              <w:ind w:left="0"/>
            </w:pPr>
            <w:r w:rsidRPr="00FF37CC">
              <w:t>String</w:t>
            </w:r>
          </w:p>
          <w:p w14:paraId="1F0BF5FF" w14:textId="77777777" w:rsidR="00766787" w:rsidRPr="00606D95" w:rsidRDefault="00766787" w:rsidP="00E821FE">
            <w:pPr>
              <w:ind w:left="0"/>
            </w:pPr>
            <w:r>
              <w:t>SL</w:t>
            </w:r>
          </w:p>
        </w:tc>
        <w:tc>
          <w:tcPr>
            <w:tcW w:w="630" w:type="dxa"/>
          </w:tcPr>
          <w:p w14:paraId="28E8F7DA" w14:textId="77777777" w:rsidR="00766787" w:rsidRPr="00FF37CC" w:rsidRDefault="00766787"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0C79333A"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20AEE10F" w14:textId="77777777" w:rsidR="00766787" w:rsidRPr="00FF37CC" w:rsidRDefault="00766787" w:rsidP="00E821FE">
            <w:pPr>
              <w:pStyle w:val="Sothutu-1so"/>
              <w:spacing w:before="120" w:after="120" w:line="276" w:lineRule="auto"/>
              <w:jc w:val="left"/>
              <w:rPr>
                <w:szCs w:val="24"/>
              </w:rPr>
            </w:pPr>
            <w:r w:rsidRPr="00FF37CC">
              <w:rPr>
                <w:szCs w:val="24"/>
              </w:rPr>
              <w:t>Y</w:t>
            </w:r>
          </w:p>
        </w:tc>
        <w:tc>
          <w:tcPr>
            <w:tcW w:w="540" w:type="dxa"/>
          </w:tcPr>
          <w:p w14:paraId="6FFCBDA2" w14:textId="77777777" w:rsidR="00766787" w:rsidRPr="00FF37CC" w:rsidRDefault="00766787" w:rsidP="00E821FE">
            <w:pPr>
              <w:pStyle w:val="Sothutu-1so"/>
              <w:spacing w:before="120" w:after="120" w:line="276" w:lineRule="auto"/>
              <w:jc w:val="center"/>
              <w:rPr>
                <w:szCs w:val="24"/>
              </w:rPr>
            </w:pPr>
            <w:r>
              <w:rPr>
                <w:szCs w:val="24"/>
              </w:rPr>
              <w:t>N</w:t>
            </w:r>
          </w:p>
        </w:tc>
        <w:tc>
          <w:tcPr>
            <w:tcW w:w="7380" w:type="dxa"/>
          </w:tcPr>
          <w:p w14:paraId="4E03F11A" w14:textId="77777777" w:rsidR="00766787" w:rsidRPr="00FF37CC" w:rsidRDefault="00766787" w:rsidP="00E821FE">
            <w:pPr>
              <w:pStyle w:val="Sothutu-1so"/>
              <w:spacing w:before="120" w:after="120" w:line="360" w:lineRule="auto"/>
              <w:jc w:val="left"/>
              <w:rPr>
                <w:szCs w:val="24"/>
              </w:rPr>
            </w:pPr>
            <w:r>
              <w:rPr>
                <w:szCs w:val="24"/>
              </w:rPr>
              <w:t>Mặc định là Phòng/ban chọn khi đăng nhập</w:t>
            </w:r>
          </w:p>
        </w:tc>
      </w:tr>
      <w:tr w:rsidR="009D7D56" w:rsidRPr="00FF37CC" w14:paraId="5CA637AA" w14:textId="77777777" w:rsidTr="00E72A62">
        <w:trPr>
          <w:cantSplit/>
          <w:trHeight w:val="827"/>
        </w:trPr>
        <w:tc>
          <w:tcPr>
            <w:tcW w:w="1800" w:type="dxa"/>
          </w:tcPr>
          <w:p w14:paraId="44D732E4" w14:textId="0887BEF4" w:rsidR="009D7D56" w:rsidRDefault="009D7D56" w:rsidP="00E821FE">
            <w:pPr>
              <w:ind w:left="0"/>
            </w:pPr>
            <w:r>
              <w:t>Bảng THTT</w:t>
            </w:r>
          </w:p>
        </w:tc>
        <w:tc>
          <w:tcPr>
            <w:tcW w:w="1980" w:type="dxa"/>
          </w:tcPr>
          <w:p w14:paraId="0EC83544" w14:textId="3F7C0E83" w:rsidR="009D7D56" w:rsidRPr="00D5370A" w:rsidRDefault="009D7D56" w:rsidP="00E821FE">
            <w:pPr>
              <w:ind w:left="0"/>
            </w:pPr>
            <w:r>
              <w:t>C_AP_Invoice_Group_ID</w:t>
            </w:r>
          </w:p>
        </w:tc>
        <w:tc>
          <w:tcPr>
            <w:tcW w:w="1417" w:type="dxa"/>
          </w:tcPr>
          <w:p w14:paraId="7DD34218" w14:textId="77777777" w:rsidR="009D7D56" w:rsidRDefault="009D7D56" w:rsidP="00E821FE">
            <w:pPr>
              <w:ind w:left="0"/>
            </w:pPr>
            <w:r w:rsidRPr="00FF37CC">
              <w:t>String</w:t>
            </w:r>
          </w:p>
          <w:p w14:paraId="31B01C6A" w14:textId="5ADADAAB" w:rsidR="009D7D56" w:rsidRPr="00FF37CC" w:rsidRDefault="009D7D56" w:rsidP="00E821FE">
            <w:pPr>
              <w:ind w:left="0"/>
            </w:pPr>
            <w:r>
              <w:t>Text box</w:t>
            </w:r>
          </w:p>
        </w:tc>
        <w:tc>
          <w:tcPr>
            <w:tcW w:w="630" w:type="dxa"/>
          </w:tcPr>
          <w:p w14:paraId="4C3ED683" w14:textId="77777777" w:rsidR="009D7D56" w:rsidRDefault="009D7D56" w:rsidP="00E821FE">
            <w:pPr>
              <w:pStyle w:val="Sothutu-1so"/>
              <w:spacing w:before="120" w:after="120" w:line="276" w:lineRule="auto"/>
              <w:jc w:val="left"/>
              <w:rPr>
                <w:szCs w:val="24"/>
              </w:rPr>
            </w:pPr>
          </w:p>
        </w:tc>
        <w:tc>
          <w:tcPr>
            <w:tcW w:w="540" w:type="dxa"/>
          </w:tcPr>
          <w:p w14:paraId="21B84EC9" w14:textId="77777777" w:rsidR="009D7D56" w:rsidRDefault="009D7D56" w:rsidP="00E821FE">
            <w:pPr>
              <w:pStyle w:val="Sothutu-1so"/>
              <w:spacing w:before="120" w:after="120" w:line="276" w:lineRule="auto"/>
              <w:jc w:val="left"/>
              <w:rPr>
                <w:szCs w:val="24"/>
              </w:rPr>
            </w:pPr>
          </w:p>
        </w:tc>
        <w:tc>
          <w:tcPr>
            <w:tcW w:w="450" w:type="dxa"/>
          </w:tcPr>
          <w:p w14:paraId="36B33DC7" w14:textId="77777777" w:rsidR="009D7D56" w:rsidRPr="00FF37CC" w:rsidRDefault="009D7D56" w:rsidP="00E821FE">
            <w:pPr>
              <w:pStyle w:val="Sothutu-1so"/>
              <w:spacing w:before="120" w:after="120" w:line="276" w:lineRule="auto"/>
              <w:jc w:val="left"/>
              <w:rPr>
                <w:szCs w:val="24"/>
              </w:rPr>
            </w:pPr>
          </w:p>
        </w:tc>
        <w:tc>
          <w:tcPr>
            <w:tcW w:w="540" w:type="dxa"/>
          </w:tcPr>
          <w:p w14:paraId="1555BD15" w14:textId="77777777" w:rsidR="009D7D56" w:rsidRDefault="009D7D56" w:rsidP="00E821FE">
            <w:pPr>
              <w:pStyle w:val="Sothutu-1so"/>
              <w:spacing w:before="120" w:after="120" w:line="276" w:lineRule="auto"/>
              <w:jc w:val="center"/>
              <w:rPr>
                <w:szCs w:val="24"/>
              </w:rPr>
            </w:pPr>
          </w:p>
        </w:tc>
        <w:tc>
          <w:tcPr>
            <w:tcW w:w="7380" w:type="dxa"/>
          </w:tcPr>
          <w:p w14:paraId="1543948A" w14:textId="0BEFAE53" w:rsidR="009D7D56" w:rsidRDefault="009D7D56" w:rsidP="00E821FE">
            <w:pPr>
              <w:pStyle w:val="Sothutu-1so"/>
              <w:spacing w:before="120" w:after="120" w:line="360" w:lineRule="auto"/>
              <w:jc w:val="left"/>
              <w:rPr>
                <w:szCs w:val="24"/>
              </w:rPr>
            </w:pPr>
            <w:r>
              <w:rPr>
                <w:szCs w:val="24"/>
              </w:rPr>
              <w:t>Hiển thị số bảng THTT sau khi hóa đơn được gắn vào bảng THTT</w:t>
            </w:r>
          </w:p>
        </w:tc>
      </w:tr>
      <w:tr w:rsidR="00766787" w:rsidRPr="000039A0" w14:paraId="0AE9FAD3" w14:textId="77777777" w:rsidTr="00E72A62">
        <w:trPr>
          <w:cantSplit/>
          <w:trHeight w:val="827"/>
        </w:trPr>
        <w:tc>
          <w:tcPr>
            <w:tcW w:w="1800" w:type="dxa"/>
          </w:tcPr>
          <w:p w14:paraId="67750834" w14:textId="147F7231" w:rsidR="00766787" w:rsidRPr="00FF37CC" w:rsidRDefault="00F87217" w:rsidP="00E821FE">
            <w:pPr>
              <w:ind w:left="0"/>
            </w:pPr>
            <w:r>
              <w:t>Kiểu hóa đơn</w:t>
            </w:r>
          </w:p>
        </w:tc>
        <w:tc>
          <w:tcPr>
            <w:tcW w:w="1980" w:type="dxa"/>
          </w:tcPr>
          <w:p w14:paraId="0FC8A89B" w14:textId="61717CA5" w:rsidR="00766787" w:rsidRPr="00FF37CC" w:rsidRDefault="00F87217" w:rsidP="00E821FE">
            <w:pPr>
              <w:ind w:left="0"/>
            </w:pPr>
            <w:r>
              <w:rPr>
                <w:szCs w:val="24"/>
              </w:rPr>
              <w:t>GROUP_CHANGE</w:t>
            </w:r>
          </w:p>
        </w:tc>
        <w:tc>
          <w:tcPr>
            <w:tcW w:w="1417" w:type="dxa"/>
          </w:tcPr>
          <w:p w14:paraId="1FF90380" w14:textId="77777777" w:rsidR="00766787" w:rsidRDefault="00766787" w:rsidP="00E821FE">
            <w:pPr>
              <w:ind w:left="0"/>
            </w:pPr>
            <w:r w:rsidRPr="00FF37CC">
              <w:t>String</w:t>
            </w:r>
          </w:p>
          <w:p w14:paraId="2F07FA07" w14:textId="77777777" w:rsidR="00766787" w:rsidRPr="002714DC" w:rsidRDefault="00766787" w:rsidP="00E821FE">
            <w:pPr>
              <w:ind w:left="0"/>
            </w:pPr>
            <w:r>
              <w:t>CL</w:t>
            </w:r>
          </w:p>
        </w:tc>
        <w:tc>
          <w:tcPr>
            <w:tcW w:w="630" w:type="dxa"/>
          </w:tcPr>
          <w:p w14:paraId="600F9EAE" w14:textId="77777777" w:rsidR="00766787" w:rsidRPr="00FF37CC" w:rsidRDefault="00766787" w:rsidP="00E821FE">
            <w:pPr>
              <w:pStyle w:val="Sothutu-1so"/>
              <w:spacing w:before="120" w:after="120" w:line="276" w:lineRule="auto"/>
              <w:jc w:val="left"/>
              <w:rPr>
                <w:szCs w:val="24"/>
              </w:rPr>
            </w:pPr>
            <w:r>
              <w:rPr>
                <w:szCs w:val="24"/>
              </w:rPr>
              <w:t>20</w:t>
            </w:r>
          </w:p>
        </w:tc>
        <w:tc>
          <w:tcPr>
            <w:tcW w:w="540" w:type="dxa"/>
          </w:tcPr>
          <w:p w14:paraId="524765A2" w14:textId="77777777" w:rsidR="00766787" w:rsidRPr="00FF37CC" w:rsidRDefault="00766787" w:rsidP="00E821FE">
            <w:pPr>
              <w:pStyle w:val="Sothutu-1so"/>
              <w:spacing w:before="120" w:after="120" w:line="276" w:lineRule="auto"/>
              <w:jc w:val="left"/>
              <w:rPr>
                <w:szCs w:val="24"/>
              </w:rPr>
            </w:pPr>
            <w:r>
              <w:rPr>
                <w:szCs w:val="24"/>
              </w:rPr>
              <w:t>Y</w:t>
            </w:r>
          </w:p>
        </w:tc>
        <w:tc>
          <w:tcPr>
            <w:tcW w:w="450" w:type="dxa"/>
          </w:tcPr>
          <w:p w14:paraId="1812CB53" w14:textId="77777777" w:rsidR="00766787" w:rsidRPr="00FF37CC" w:rsidRDefault="00766787" w:rsidP="00E821FE">
            <w:pPr>
              <w:pStyle w:val="Sothutu-1so"/>
              <w:spacing w:before="120" w:after="120" w:line="276" w:lineRule="auto"/>
              <w:jc w:val="left"/>
              <w:rPr>
                <w:szCs w:val="24"/>
              </w:rPr>
            </w:pPr>
            <w:r>
              <w:rPr>
                <w:szCs w:val="24"/>
              </w:rPr>
              <w:t>Y</w:t>
            </w:r>
          </w:p>
        </w:tc>
        <w:tc>
          <w:tcPr>
            <w:tcW w:w="540" w:type="dxa"/>
          </w:tcPr>
          <w:p w14:paraId="240EEFF8" w14:textId="77777777" w:rsidR="00766787" w:rsidRDefault="00766787" w:rsidP="00E821FE">
            <w:pPr>
              <w:pStyle w:val="Sothutu-1so"/>
              <w:spacing w:before="120" w:after="120" w:line="276" w:lineRule="auto"/>
              <w:jc w:val="center"/>
              <w:rPr>
                <w:szCs w:val="24"/>
              </w:rPr>
            </w:pPr>
            <w:r>
              <w:rPr>
                <w:szCs w:val="24"/>
              </w:rPr>
              <w:t>N</w:t>
            </w:r>
          </w:p>
        </w:tc>
        <w:tc>
          <w:tcPr>
            <w:tcW w:w="7380" w:type="dxa"/>
          </w:tcPr>
          <w:p w14:paraId="4A62B78F" w14:textId="166C94E7" w:rsidR="00F87217" w:rsidRDefault="00F87217" w:rsidP="00E821FE">
            <w:pPr>
              <w:pStyle w:val="Sothutu-1so"/>
              <w:spacing w:before="120" w:after="120" w:line="276" w:lineRule="auto"/>
              <w:rPr>
                <w:szCs w:val="24"/>
              </w:rPr>
            </w:pPr>
            <w:r>
              <w:rPr>
                <w:szCs w:val="24"/>
              </w:rPr>
              <w:t>Bao gồm 2 kiểu:</w:t>
            </w:r>
          </w:p>
          <w:p w14:paraId="54EEAFB6" w14:textId="77777777" w:rsidR="00F87217" w:rsidRDefault="00F87217" w:rsidP="004E37AB">
            <w:pPr>
              <w:pStyle w:val="Sothutu-1so"/>
              <w:numPr>
                <w:ilvl w:val="0"/>
                <w:numId w:val="30"/>
              </w:numPr>
              <w:spacing w:before="120" w:after="120" w:line="276" w:lineRule="auto"/>
              <w:rPr>
                <w:szCs w:val="24"/>
              </w:rPr>
            </w:pPr>
            <w:r>
              <w:rPr>
                <w:szCs w:val="24"/>
              </w:rPr>
              <w:t>“Hóa đơn GTGT”</w:t>
            </w:r>
          </w:p>
          <w:p w14:paraId="6C18B523" w14:textId="6242ACC1" w:rsidR="00766787" w:rsidRPr="00F87217" w:rsidRDefault="00F87217" w:rsidP="004E37AB">
            <w:pPr>
              <w:pStyle w:val="Sothutu-1so"/>
              <w:numPr>
                <w:ilvl w:val="0"/>
                <w:numId w:val="30"/>
              </w:numPr>
              <w:spacing w:before="120" w:after="120" w:line="276" w:lineRule="auto"/>
              <w:rPr>
                <w:szCs w:val="24"/>
              </w:rPr>
            </w:pPr>
            <w:r>
              <w:rPr>
                <w:szCs w:val="24"/>
              </w:rPr>
              <w:t>“</w:t>
            </w:r>
            <w:r w:rsidRPr="00F87217">
              <w:rPr>
                <w:szCs w:val="24"/>
              </w:rPr>
              <w:t>Chứng từ thanh toán</w:t>
            </w:r>
            <w:r>
              <w:rPr>
                <w:szCs w:val="24"/>
              </w:rPr>
              <w:t>”</w:t>
            </w:r>
          </w:p>
        </w:tc>
      </w:tr>
      <w:tr w:rsidR="00766787" w:rsidRPr="000039A0" w14:paraId="79344285" w14:textId="77777777" w:rsidTr="00E72A62">
        <w:trPr>
          <w:cantSplit/>
          <w:trHeight w:val="827"/>
        </w:trPr>
        <w:tc>
          <w:tcPr>
            <w:tcW w:w="1800" w:type="dxa"/>
          </w:tcPr>
          <w:p w14:paraId="4D4834E9" w14:textId="322965C5" w:rsidR="00766787" w:rsidRPr="00FF37CC" w:rsidRDefault="00766787" w:rsidP="00E821FE">
            <w:pPr>
              <w:ind w:left="0"/>
            </w:pPr>
            <w:r>
              <w:rPr>
                <w:szCs w:val="24"/>
              </w:rPr>
              <w:lastRenderedPageBreak/>
              <w:t xml:space="preserve">Loại </w:t>
            </w:r>
            <w:r w:rsidR="003B4226">
              <w:rPr>
                <w:szCs w:val="24"/>
              </w:rPr>
              <w:t>hàng hóa- dịch vụ</w:t>
            </w:r>
          </w:p>
        </w:tc>
        <w:tc>
          <w:tcPr>
            <w:tcW w:w="1980" w:type="dxa"/>
          </w:tcPr>
          <w:p w14:paraId="6622BAB0" w14:textId="099859AD" w:rsidR="00766787" w:rsidRPr="00FF37CC" w:rsidRDefault="00CA78DF" w:rsidP="00E821FE">
            <w:pPr>
              <w:ind w:left="0"/>
            </w:pPr>
            <w:r w:rsidRPr="008509C9">
              <w:rPr>
                <w:szCs w:val="24"/>
              </w:rPr>
              <w:t>Service_Type</w:t>
            </w:r>
          </w:p>
        </w:tc>
        <w:tc>
          <w:tcPr>
            <w:tcW w:w="1417" w:type="dxa"/>
          </w:tcPr>
          <w:p w14:paraId="5D60EF4B" w14:textId="77777777" w:rsidR="00766787" w:rsidRDefault="00766787" w:rsidP="00E821FE">
            <w:pPr>
              <w:ind w:left="0"/>
            </w:pPr>
            <w:r>
              <w:t xml:space="preserve">String </w:t>
            </w:r>
          </w:p>
          <w:p w14:paraId="6AC8E5A9" w14:textId="77777777" w:rsidR="00766787" w:rsidRDefault="00766787" w:rsidP="00E821FE">
            <w:pPr>
              <w:ind w:left="0"/>
            </w:pPr>
            <w:r>
              <w:t>CL</w:t>
            </w:r>
          </w:p>
          <w:p w14:paraId="381F874C" w14:textId="77777777" w:rsidR="00766787" w:rsidRPr="00FF37CC" w:rsidRDefault="00766787" w:rsidP="00E821FE">
            <w:pPr>
              <w:ind w:left="0"/>
            </w:pPr>
            <w:r>
              <w:t>AC</w:t>
            </w:r>
          </w:p>
        </w:tc>
        <w:tc>
          <w:tcPr>
            <w:tcW w:w="630" w:type="dxa"/>
          </w:tcPr>
          <w:p w14:paraId="2C962EAD" w14:textId="77777777" w:rsidR="00766787" w:rsidRPr="00FF37CC" w:rsidRDefault="00766787" w:rsidP="00E821FE">
            <w:pPr>
              <w:pStyle w:val="Sothutu-1so"/>
              <w:spacing w:before="120" w:after="120" w:line="276" w:lineRule="auto"/>
              <w:jc w:val="left"/>
              <w:rPr>
                <w:szCs w:val="24"/>
              </w:rPr>
            </w:pPr>
            <w:r>
              <w:rPr>
                <w:szCs w:val="24"/>
              </w:rPr>
              <w:t>20</w:t>
            </w:r>
          </w:p>
        </w:tc>
        <w:tc>
          <w:tcPr>
            <w:tcW w:w="540" w:type="dxa"/>
          </w:tcPr>
          <w:p w14:paraId="188961F1"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697F0BC7" w14:textId="77777777" w:rsidR="00766787" w:rsidRPr="00FF37CC" w:rsidRDefault="00766787" w:rsidP="00E821FE">
            <w:pPr>
              <w:pStyle w:val="Sothutu-1so"/>
              <w:spacing w:before="120" w:after="120" w:line="276" w:lineRule="auto"/>
              <w:jc w:val="left"/>
              <w:rPr>
                <w:szCs w:val="24"/>
              </w:rPr>
            </w:pPr>
            <w:r>
              <w:rPr>
                <w:szCs w:val="24"/>
              </w:rPr>
              <w:t>N</w:t>
            </w:r>
          </w:p>
        </w:tc>
        <w:tc>
          <w:tcPr>
            <w:tcW w:w="540" w:type="dxa"/>
          </w:tcPr>
          <w:p w14:paraId="49F3B818" w14:textId="77777777" w:rsidR="00766787" w:rsidRPr="00165004" w:rsidRDefault="00766787" w:rsidP="00E821FE">
            <w:pPr>
              <w:pStyle w:val="Sothutu-1so"/>
              <w:spacing w:before="120" w:after="120" w:line="276" w:lineRule="auto"/>
              <w:jc w:val="center"/>
              <w:rPr>
                <w:szCs w:val="24"/>
              </w:rPr>
            </w:pPr>
            <w:r>
              <w:rPr>
                <w:szCs w:val="24"/>
              </w:rPr>
              <w:t>Y</w:t>
            </w:r>
          </w:p>
        </w:tc>
        <w:tc>
          <w:tcPr>
            <w:tcW w:w="7380" w:type="dxa"/>
          </w:tcPr>
          <w:p w14:paraId="25EA52A7" w14:textId="77777777" w:rsidR="00766787" w:rsidRDefault="00766787" w:rsidP="00E821FE">
            <w:pPr>
              <w:pStyle w:val="Sothutu-1so"/>
              <w:spacing w:before="120" w:after="120" w:line="276" w:lineRule="auto"/>
              <w:rPr>
                <w:szCs w:val="24"/>
              </w:rPr>
            </w:pPr>
            <w:r>
              <w:rPr>
                <w:szCs w:val="24"/>
              </w:rPr>
              <w:t>Bao gồm các loại:</w:t>
            </w:r>
          </w:p>
          <w:p w14:paraId="58D7D986"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OH: Hàng hóa – dịch vụ thông thường</w:t>
            </w:r>
          </w:p>
          <w:p w14:paraId="6BC0CCCF" w14:textId="77777777" w:rsidR="003E01D3" w:rsidRPr="003E01D3" w:rsidRDefault="003E01D3" w:rsidP="004E37AB">
            <w:pPr>
              <w:pStyle w:val="Sothutu-1so"/>
              <w:numPr>
                <w:ilvl w:val="0"/>
                <w:numId w:val="31"/>
              </w:numPr>
              <w:spacing w:before="120" w:after="120" w:line="276" w:lineRule="auto"/>
              <w:rPr>
                <w:szCs w:val="24"/>
              </w:rPr>
            </w:pPr>
            <w:r w:rsidRPr="003E01D3">
              <w:rPr>
                <w:szCs w:val="24"/>
              </w:rPr>
              <w:t>EW: Điện nước</w:t>
            </w:r>
          </w:p>
          <w:p w14:paraId="5E7E06F3" w14:textId="6B588214" w:rsidR="003E01D3" w:rsidRPr="009F149B" w:rsidRDefault="003E01D3" w:rsidP="004E37AB">
            <w:pPr>
              <w:pStyle w:val="Sothutu-1so"/>
              <w:numPr>
                <w:ilvl w:val="0"/>
                <w:numId w:val="31"/>
              </w:numPr>
              <w:spacing w:before="120" w:after="120" w:line="276" w:lineRule="auto"/>
              <w:rPr>
                <w:szCs w:val="24"/>
                <w:highlight w:val="green"/>
              </w:rPr>
            </w:pPr>
            <w:r w:rsidRPr="009F149B">
              <w:rPr>
                <w:szCs w:val="24"/>
                <w:highlight w:val="green"/>
              </w:rPr>
              <w:t>LO: Thuê vị trí</w:t>
            </w:r>
            <w:r w:rsidR="009F149B" w:rsidRPr="009F149B">
              <w:rPr>
                <w:szCs w:val="24"/>
                <w:highlight w:val="green"/>
              </w:rPr>
              <w:t xml:space="preserve"> (Không hiển thị lúc thêm mới/chỉnh sửa)</w:t>
            </w:r>
          </w:p>
          <w:p w14:paraId="23DD8BE5" w14:textId="7562D37E" w:rsidR="003E01D3" w:rsidRPr="009F149B" w:rsidRDefault="003E01D3" w:rsidP="004E37AB">
            <w:pPr>
              <w:pStyle w:val="Sothutu-1so"/>
              <w:numPr>
                <w:ilvl w:val="0"/>
                <w:numId w:val="31"/>
              </w:numPr>
              <w:spacing w:before="120" w:after="120" w:line="276" w:lineRule="auto"/>
              <w:rPr>
                <w:szCs w:val="24"/>
                <w:highlight w:val="green"/>
              </w:rPr>
            </w:pPr>
            <w:r w:rsidRPr="009F149B">
              <w:rPr>
                <w:szCs w:val="24"/>
                <w:highlight w:val="green"/>
              </w:rPr>
              <w:t>NC: Nhân công</w:t>
            </w:r>
            <w:r w:rsidR="009F149B" w:rsidRPr="009F149B">
              <w:rPr>
                <w:szCs w:val="24"/>
                <w:highlight w:val="green"/>
              </w:rPr>
              <w:t xml:space="preserve"> (Không hiển thị lúc thêm mới/chỉnh sửa)</w:t>
            </w:r>
          </w:p>
          <w:p w14:paraId="1C475FD5" w14:textId="2A716603" w:rsidR="00766787" w:rsidRPr="000039A0" w:rsidRDefault="003E01D3" w:rsidP="00E821FE">
            <w:pPr>
              <w:pStyle w:val="Sothutu-1so"/>
              <w:spacing w:before="120" w:after="120" w:line="276" w:lineRule="auto"/>
              <w:jc w:val="left"/>
              <w:rPr>
                <w:szCs w:val="24"/>
              </w:rPr>
            </w:pPr>
            <w:r>
              <w:rPr>
                <w:szCs w:val="24"/>
              </w:rPr>
              <w:t>Mặc</w:t>
            </w:r>
            <w:r w:rsidRPr="008509C9">
              <w:rPr>
                <w:szCs w:val="24"/>
              </w:rPr>
              <w:t xml:space="preserve"> định là OH: Hàng hóa – dịch vụ thông thường</w:t>
            </w:r>
          </w:p>
        </w:tc>
      </w:tr>
      <w:tr w:rsidR="00766787" w:rsidRPr="000039A0" w14:paraId="2A5D70F0" w14:textId="77777777" w:rsidTr="00E72A62">
        <w:trPr>
          <w:cantSplit/>
          <w:trHeight w:val="827"/>
        </w:trPr>
        <w:tc>
          <w:tcPr>
            <w:tcW w:w="1800" w:type="dxa"/>
          </w:tcPr>
          <w:p w14:paraId="64E8E7D8" w14:textId="3C23EAF9" w:rsidR="00766787" w:rsidRDefault="00CA78DF" w:rsidP="00E821FE">
            <w:pPr>
              <w:ind w:left="0"/>
              <w:rPr>
                <w:szCs w:val="24"/>
              </w:rPr>
            </w:pPr>
            <w:r>
              <w:rPr>
                <w:szCs w:val="24"/>
              </w:rPr>
              <w:t>Loại hóa đơn</w:t>
            </w:r>
          </w:p>
        </w:tc>
        <w:tc>
          <w:tcPr>
            <w:tcW w:w="1980" w:type="dxa"/>
          </w:tcPr>
          <w:p w14:paraId="5613294D" w14:textId="3D303811" w:rsidR="00766787" w:rsidRDefault="00CA78DF" w:rsidP="00E821FE">
            <w:pPr>
              <w:ind w:left="0"/>
              <w:rPr>
                <w:szCs w:val="24"/>
              </w:rPr>
            </w:pPr>
            <w:r>
              <w:rPr>
                <w:szCs w:val="24"/>
              </w:rPr>
              <w:t>TYPE</w:t>
            </w:r>
          </w:p>
        </w:tc>
        <w:tc>
          <w:tcPr>
            <w:tcW w:w="1417" w:type="dxa"/>
          </w:tcPr>
          <w:p w14:paraId="38245507" w14:textId="77777777" w:rsidR="00766787" w:rsidRDefault="00766787" w:rsidP="00E821FE">
            <w:pPr>
              <w:ind w:left="0"/>
            </w:pPr>
            <w:r>
              <w:t xml:space="preserve">String </w:t>
            </w:r>
          </w:p>
          <w:p w14:paraId="64DEB027" w14:textId="77777777" w:rsidR="00766787" w:rsidRDefault="00766787" w:rsidP="00E821FE">
            <w:pPr>
              <w:ind w:left="0"/>
            </w:pPr>
            <w:r>
              <w:t>CL</w:t>
            </w:r>
          </w:p>
        </w:tc>
        <w:tc>
          <w:tcPr>
            <w:tcW w:w="630" w:type="dxa"/>
          </w:tcPr>
          <w:p w14:paraId="4E18B45D" w14:textId="244C5685" w:rsidR="00766787" w:rsidRDefault="00CA78DF" w:rsidP="00E821FE">
            <w:pPr>
              <w:pStyle w:val="Sothutu-1so"/>
              <w:spacing w:before="120" w:after="120" w:line="276" w:lineRule="auto"/>
              <w:jc w:val="left"/>
              <w:rPr>
                <w:szCs w:val="24"/>
              </w:rPr>
            </w:pPr>
            <w:r>
              <w:rPr>
                <w:szCs w:val="24"/>
              </w:rPr>
              <w:t>50</w:t>
            </w:r>
          </w:p>
        </w:tc>
        <w:tc>
          <w:tcPr>
            <w:tcW w:w="540" w:type="dxa"/>
          </w:tcPr>
          <w:p w14:paraId="24CC38B7" w14:textId="77777777" w:rsidR="00766787" w:rsidRDefault="00766787" w:rsidP="00E821FE">
            <w:pPr>
              <w:pStyle w:val="Sothutu-1so"/>
              <w:spacing w:before="120" w:after="120" w:line="276" w:lineRule="auto"/>
              <w:jc w:val="left"/>
              <w:rPr>
                <w:szCs w:val="24"/>
              </w:rPr>
            </w:pPr>
            <w:r>
              <w:rPr>
                <w:szCs w:val="24"/>
              </w:rPr>
              <w:t>Y</w:t>
            </w:r>
          </w:p>
        </w:tc>
        <w:tc>
          <w:tcPr>
            <w:tcW w:w="450" w:type="dxa"/>
          </w:tcPr>
          <w:p w14:paraId="49A891A8" w14:textId="77777777" w:rsidR="00766787" w:rsidRDefault="00766787" w:rsidP="00E821FE">
            <w:pPr>
              <w:pStyle w:val="Sothutu-1so"/>
              <w:spacing w:before="120" w:after="120" w:line="276" w:lineRule="auto"/>
              <w:jc w:val="left"/>
              <w:rPr>
                <w:szCs w:val="24"/>
              </w:rPr>
            </w:pPr>
            <w:r>
              <w:rPr>
                <w:szCs w:val="24"/>
              </w:rPr>
              <w:t>Y</w:t>
            </w:r>
          </w:p>
        </w:tc>
        <w:tc>
          <w:tcPr>
            <w:tcW w:w="540" w:type="dxa"/>
          </w:tcPr>
          <w:p w14:paraId="62E8B751" w14:textId="1B316A73" w:rsidR="00766787" w:rsidRDefault="00D31840" w:rsidP="00E821FE">
            <w:pPr>
              <w:pStyle w:val="Sothutu-1so"/>
              <w:spacing w:before="120" w:after="120" w:line="276" w:lineRule="auto"/>
              <w:jc w:val="center"/>
              <w:rPr>
                <w:szCs w:val="24"/>
              </w:rPr>
            </w:pPr>
            <w:r w:rsidRPr="00D31840">
              <w:rPr>
                <w:szCs w:val="24"/>
                <w:highlight w:val="yellow"/>
              </w:rPr>
              <w:t>N</w:t>
            </w:r>
          </w:p>
        </w:tc>
        <w:tc>
          <w:tcPr>
            <w:tcW w:w="7380" w:type="dxa"/>
          </w:tcPr>
          <w:p w14:paraId="14CD7DBD" w14:textId="4AFA21B0" w:rsidR="00766787" w:rsidRDefault="00766787" w:rsidP="00E821FE">
            <w:pPr>
              <w:pStyle w:val="Sothutu-1so"/>
              <w:spacing w:before="120" w:after="120" w:line="276" w:lineRule="auto"/>
              <w:rPr>
                <w:szCs w:val="24"/>
              </w:rPr>
            </w:pPr>
            <w:r>
              <w:rPr>
                <w:szCs w:val="24"/>
              </w:rPr>
              <w:t xml:space="preserve">= </w:t>
            </w:r>
            <w:r w:rsidR="00CA78DF">
              <w:rPr>
                <w:szCs w:val="24"/>
              </w:rPr>
              <w:t>“</w:t>
            </w:r>
            <w:r w:rsidR="008256DB">
              <w:rPr>
                <w:szCs w:val="24"/>
              </w:rPr>
              <w:t xml:space="preserve">0 : </w:t>
            </w:r>
            <w:r w:rsidR="00CA78DF">
              <w:rPr>
                <w:szCs w:val="24"/>
              </w:rPr>
              <w:t>Hóa đơn”</w:t>
            </w:r>
          </w:p>
        </w:tc>
      </w:tr>
      <w:tr w:rsidR="00766787" w14:paraId="53209C3B" w14:textId="77777777" w:rsidTr="00E72A62">
        <w:trPr>
          <w:cantSplit/>
          <w:trHeight w:val="827"/>
        </w:trPr>
        <w:tc>
          <w:tcPr>
            <w:tcW w:w="1800" w:type="dxa"/>
          </w:tcPr>
          <w:p w14:paraId="4EBF7EB7" w14:textId="362AB61F" w:rsidR="00766787" w:rsidRDefault="00842480" w:rsidP="00E821FE">
            <w:pPr>
              <w:ind w:left="0"/>
            </w:pPr>
            <w:r>
              <w:t>Mẫu số hóa đơn</w:t>
            </w:r>
          </w:p>
        </w:tc>
        <w:tc>
          <w:tcPr>
            <w:tcW w:w="1980" w:type="dxa"/>
          </w:tcPr>
          <w:p w14:paraId="236D18D6" w14:textId="5EBF8723" w:rsidR="00766787" w:rsidRDefault="00842480" w:rsidP="00E821FE">
            <w:pPr>
              <w:ind w:left="0"/>
            </w:pPr>
            <w:r>
              <w:rPr>
                <w:szCs w:val="24"/>
              </w:rPr>
              <w:t>TEMPLATE</w:t>
            </w:r>
          </w:p>
        </w:tc>
        <w:tc>
          <w:tcPr>
            <w:tcW w:w="1417" w:type="dxa"/>
          </w:tcPr>
          <w:p w14:paraId="2B5E81DD" w14:textId="77777777" w:rsidR="00766787" w:rsidRDefault="00766787" w:rsidP="00E821FE">
            <w:pPr>
              <w:ind w:left="0"/>
            </w:pPr>
            <w:r>
              <w:t>String</w:t>
            </w:r>
          </w:p>
          <w:p w14:paraId="63A8D6FF" w14:textId="77777777" w:rsidR="00766787" w:rsidRDefault="00766787" w:rsidP="00E821FE">
            <w:pPr>
              <w:ind w:left="0"/>
            </w:pPr>
            <w:r>
              <w:t>Text Box</w:t>
            </w:r>
          </w:p>
        </w:tc>
        <w:tc>
          <w:tcPr>
            <w:tcW w:w="630" w:type="dxa"/>
          </w:tcPr>
          <w:p w14:paraId="5F4CDB10"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227CDA44"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2ACE3A4C" w14:textId="298700A0" w:rsidR="00766787" w:rsidRDefault="00842480" w:rsidP="00E821FE">
            <w:pPr>
              <w:pStyle w:val="Sothutu-1so"/>
              <w:spacing w:before="120" w:after="120" w:line="276" w:lineRule="auto"/>
              <w:jc w:val="left"/>
              <w:rPr>
                <w:szCs w:val="24"/>
              </w:rPr>
            </w:pPr>
            <w:r>
              <w:rPr>
                <w:szCs w:val="24"/>
              </w:rPr>
              <w:t>Y</w:t>
            </w:r>
          </w:p>
        </w:tc>
        <w:tc>
          <w:tcPr>
            <w:tcW w:w="540" w:type="dxa"/>
          </w:tcPr>
          <w:p w14:paraId="449F360C"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2AE94C4B" w14:textId="7BEA3184" w:rsidR="00766787" w:rsidRDefault="00766787" w:rsidP="00E821FE">
            <w:pPr>
              <w:pStyle w:val="Sothutu-1so"/>
              <w:spacing w:before="120" w:after="120" w:line="276" w:lineRule="auto"/>
              <w:jc w:val="left"/>
              <w:rPr>
                <w:szCs w:val="24"/>
              </w:rPr>
            </w:pPr>
          </w:p>
        </w:tc>
      </w:tr>
      <w:tr w:rsidR="00842480" w14:paraId="59ED95FC" w14:textId="77777777" w:rsidTr="00E72A62">
        <w:trPr>
          <w:cantSplit/>
          <w:trHeight w:val="827"/>
        </w:trPr>
        <w:tc>
          <w:tcPr>
            <w:tcW w:w="1800" w:type="dxa"/>
          </w:tcPr>
          <w:p w14:paraId="25166C1C" w14:textId="605F47F2" w:rsidR="00842480" w:rsidRDefault="00842480" w:rsidP="00E821FE">
            <w:pPr>
              <w:ind w:left="0"/>
              <w:rPr>
                <w:szCs w:val="24"/>
              </w:rPr>
            </w:pPr>
            <w:r>
              <w:rPr>
                <w:szCs w:val="24"/>
              </w:rPr>
              <w:t>Ký hiệu hóa đơn</w:t>
            </w:r>
          </w:p>
        </w:tc>
        <w:tc>
          <w:tcPr>
            <w:tcW w:w="1980" w:type="dxa"/>
          </w:tcPr>
          <w:p w14:paraId="683E3E7E" w14:textId="28521CA9" w:rsidR="00842480" w:rsidRDefault="008256DB" w:rsidP="00E821FE">
            <w:pPr>
              <w:ind w:left="0"/>
              <w:rPr>
                <w:szCs w:val="24"/>
              </w:rPr>
            </w:pPr>
            <w:r w:rsidRPr="008256DB">
              <w:rPr>
                <w:szCs w:val="24"/>
              </w:rPr>
              <w:t>SYMBOL</w:t>
            </w:r>
          </w:p>
        </w:tc>
        <w:tc>
          <w:tcPr>
            <w:tcW w:w="1417" w:type="dxa"/>
          </w:tcPr>
          <w:p w14:paraId="5928A046" w14:textId="77777777" w:rsidR="00842480" w:rsidRDefault="00842480" w:rsidP="00E821FE">
            <w:pPr>
              <w:ind w:left="0"/>
            </w:pPr>
            <w:r>
              <w:t>String</w:t>
            </w:r>
          </w:p>
          <w:p w14:paraId="3E33C61E" w14:textId="06997C11" w:rsidR="00842480" w:rsidRDefault="00842480" w:rsidP="00E821FE">
            <w:pPr>
              <w:ind w:left="0"/>
            </w:pPr>
            <w:r>
              <w:t>Text Box</w:t>
            </w:r>
          </w:p>
        </w:tc>
        <w:tc>
          <w:tcPr>
            <w:tcW w:w="630" w:type="dxa"/>
          </w:tcPr>
          <w:p w14:paraId="634431E8" w14:textId="627C6429" w:rsidR="00842480" w:rsidRDefault="00842480" w:rsidP="00E821FE">
            <w:pPr>
              <w:pStyle w:val="Sothutu-1so"/>
              <w:spacing w:before="120" w:after="120" w:line="276" w:lineRule="auto"/>
              <w:jc w:val="left"/>
              <w:rPr>
                <w:szCs w:val="24"/>
              </w:rPr>
            </w:pPr>
            <w:r>
              <w:rPr>
                <w:szCs w:val="24"/>
              </w:rPr>
              <w:t>20</w:t>
            </w:r>
          </w:p>
        </w:tc>
        <w:tc>
          <w:tcPr>
            <w:tcW w:w="540" w:type="dxa"/>
          </w:tcPr>
          <w:p w14:paraId="4A3B7649" w14:textId="08F9BFB2" w:rsidR="00842480" w:rsidRDefault="00842480" w:rsidP="00E821FE">
            <w:pPr>
              <w:pStyle w:val="Sothutu-1so"/>
              <w:spacing w:before="120" w:after="120" w:line="276" w:lineRule="auto"/>
              <w:jc w:val="left"/>
              <w:rPr>
                <w:szCs w:val="24"/>
              </w:rPr>
            </w:pPr>
            <w:r>
              <w:rPr>
                <w:szCs w:val="24"/>
              </w:rPr>
              <w:t>N</w:t>
            </w:r>
          </w:p>
        </w:tc>
        <w:tc>
          <w:tcPr>
            <w:tcW w:w="450" w:type="dxa"/>
          </w:tcPr>
          <w:p w14:paraId="6635A2A9" w14:textId="4060C640" w:rsidR="00842480" w:rsidRDefault="00842480" w:rsidP="00E821FE">
            <w:pPr>
              <w:pStyle w:val="Sothutu-1so"/>
              <w:spacing w:before="120" w:after="120" w:line="276" w:lineRule="auto"/>
              <w:jc w:val="left"/>
              <w:rPr>
                <w:szCs w:val="24"/>
              </w:rPr>
            </w:pPr>
            <w:r>
              <w:rPr>
                <w:szCs w:val="24"/>
              </w:rPr>
              <w:t>Y</w:t>
            </w:r>
          </w:p>
        </w:tc>
        <w:tc>
          <w:tcPr>
            <w:tcW w:w="540" w:type="dxa"/>
          </w:tcPr>
          <w:p w14:paraId="32AE2CEC" w14:textId="7DC2570F" w:rsidR="00842480" w:rsidRDefault="00842480" w:rsidP="00E821FE">
            <w:pPr>
              <w:pStyle w:val="Sothutu-1so"/>
              <w:spacing w:before="120" w:after="120" w:line="276" w:lineRule="auto"/>
              <w:jc w:val="center"/>
              <w:rPr>
                <w:szCs w:val="24"/>
              </w:rPr>
            </w:pPr>
            <w:r>
              <w:rPr>
                <w:szCs w:val="24"/>
              </w:rPr>
              <w:t>Y</w:t>
            </w:r>
          </w:p>
        </w:tc>
        <w:tc>
          <w:tcPr>
            <w:tcW w:w="7380" w:type="dxa"/>
          </w:tcPr>
          <w:p w14:paraId="5EFE396B" w14:textId="227B0C20" w:rsidR="00842480" w:rsidRDefault="00842480" w:rsidP="00E821FE">
            <w:pPr>
              <w:pStyle w:val="Sothutu-1so"/>
              <w:spacing w:before="120" w:after="120" w:line="276" w:lineRule="auto"/>
              <w:rPr>
                <w:szCs w:val="24"/>
              </w:rPr>
            </w:pPr>
          </w:p>
        </w:tc>
      </w:tr>
      <w:tr w:rsidR="00766787" w14:paraId="78786EFD" w14:textId="77777777" w:rsidTr="00E72A62">
        <w:trPr>
          <w:cantSplit/>
          <w:trHeight w:val="827"/>
        </w:trPr>
        <w:tc>
          <w:tcPr>
            <w:tcW w:w="1800" w:type="dxa"/>
          </w:tcPr>
          <w:p w14:paraId="0A9FD5C4" w14:textId="4AA3FEEE" w:rsidR="00766787" w:rsidRDefault="00842480" w:rsidP="00E821FE">
            <w:pPr>
              <w:ind w:left="0"/>
              <w:rPr>
                <w:szCs w:val="24"/>
              </w:rPr>
            </w:pPr>
            <w:r>
              <w:rPr>
                <w:szCs w:val="24"/>
              </w:rPr>
              <w:t>Số hóa đơn</w:t>
            </w:r>
          </w:p>
        </w:tc>
        <w:tc>
          <w:tcPr>
            <w:tcW w:w="1980" w:type="dxa"/>
          </w:tcPr>
          <w:p w14:paraId="30D8854A" w14:textId="77777777" w:rsidR="00766787" w:rsidRDefault="00766787" w:rsidP="00E821FE">
            <w:pPr>
              <w:ind w:left="0"/>
              <w:rPr>
                <w:szCs w:val="24"/>
              </w:rPr>
            </w:pPr>
            <w:r w:rsidRPr="00DB17CB">
              <w:rPr>
                <w:szCs w:val="24"/>
              </w:rPr>
              <w:t>GROUP_NO</w:t>
            </w:r>
          </w:p>
        </w:tc>
        <w:tc>
          <w:tcPr>
            <w:tcW w:w="1417" w:type="dxa"/>
          </w:tcPr>
          <w:p w14:paraId="7D7E2D7D" w14:textId="77777777" w:rsidR="00766787" w:rsidRDefault="00766787" w:rsidP="00E821FE">
            <w:pPr>
              <w:ind w:left="0"/>
            </w:pPr>
            <w:r>
              <w:t>String</w:t>
            </w:r>
          </w:p>
          <w:p w14:paraId="6CA40ACB" w14:textId="77777777" w:rsidR="00766787" w:rsidRDefault="00766787" w:rsidP="00E821FE">
            <w:pPr>
              <w:ind w:left="0"/>
            </w:pPr>
            <w:r>
              <w:t>Text Box</w:t>
            </w:r>
          </w:p>
        </w:tc>
        <w:tc>
          <w:tcPr>
            <w:tcW w:w="630" w:type="dxa"/>
          </w:tcPr>
          <w:p w14:paraId="6C3F0DA5"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49FB758B"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4ED9200D" w14:textId="5ED9BA0F" w:rsidR="00766787" w:rsidRDefault="00842480" w:rsidP="00E821FE">
            <w:pPr>
              <w:pStyle w:val="Sothutu-1so"/>
              <w:spacing w:before="120" w:after="120" w:line="276" w:lineRule="auto"/>
              <w:jc w:val="left"/>
              <w:rPr>
                <w:szCs w:val="24"/>
              </w:rPr>
            </w:pPr>
            <w:r>
              <w:rPr>
                <w:szCs w:val="24"/>
              </w:rPr>
              <w:t>Y</w:t>
            </w:r>
          </w:p>
        </w:tc>
        <w:tc>
          <w:tcPr>
            <w:tcW w:w="540" w:type="dxa"/>
          </w:tcPr>
          <w:p w14:paraId="7AAF624B" w14:textId="73F12F9E" w:rsidR="00766787" w:rsidRDefault="001E08B9" w:rsidP="00E821FE">
            <w:pPr>
              <w:pStyle w:val="Sothutu-1so"/>
              <w:spacing w:before="120" w:after="120" w:line="276" w:lineRule="auto"/>
              <w:jc w:val="center"/>
              <w:rPr>
                <w:szCs w:val="24"/>
              </w:rPr>
            </w:pPr>
            <w:r>
              <w:rPr>
                <w:szCs w:val="24"/>
              </w:rPr>
              <w:t>Y</w:t>
            </w:r>
          </w:p>
        </w:tc>
        <w:tc>
          <w:tcPr>
            <w:tcW w:w="7380" w:type="dxa"/>
          </w:tcPr>
          <w:p w14:paraId="355AD3B4" w14:textId="77777777" w:rsidR="00766787" w:rsidRDefault="00766787" w:rsidP="00E821FE">
            <w:pPr>
              <w:pStyle w:val="Sothutu-1so"/>
              <w:spacing w:before="120" w:after="120" w:line="276" w:lineRule="auto"/>
              <w:rPr>
                <w:szCs w:val="24"/>
              </w:rPr>
            </w:pPr>
          </w:p>
        </w:tc>
      </w:tr>
      <w:tr w:rsidR="00766787" w14:paraId="2876438D" w14:textId="77777777" w:rsidTr="00E72A62">
        <w:trPr>
          <w:cantSplit/>
          <w:trHeight w:val="827"/>
        </w:trPr>
        <w:tc>
          <w:tcPr>
            <w:tcW w:w="1800" w:type="dxa"/>
          </w:tcPr>
          <w:p w14:paraId="3F46CE81" w14:textId="40FE9035" w:rsidR="00766787" w:rsidRDefault="00842480" w:rsidP="00E821FE">
            <w:pPr>
              <w:ind w:left="0"/>
              <w:rPr>
                <w:szCs w:val="24"/>
              </w:rPr>
            </w:pPr>
            <w:r>
              <w:rPr>
                <w:szCs w:val="24"/>
              </w:rPr>
              <w:t>Ngày hóa đơn</w:t>
            </w:r>
          </w:p>
        </w:tc>
        <w:tc>
          <w:tcPr>
            <w:tcW w:w="1980" w:type="dxa"/>
          </w:tcPr>
          <w:p w14:paraId="1A6D089A" w14:textId="5D5043ED" w:rsidR="00766787" w:rsidRDefault="00842480" w:rsidP="00E821FE">
            <w:pPr>
              <w:ind w:left="0"/>
              <w:rPr>
                <w:szCs w:val="24"/>
              </w:rPr>
            </w:pPr>
            <w:r>
              <w:rPr>
                <w:szCs w:val="24"/>
              </w:rPr>
              <w:t>Trans_Date</w:t>
            </w:r>
          </w:p>
        </w:tc>
        <w:tc>
          <w:tcPr>
            <w:tcW w:w="1417" w:type="dxa"/>
          </w:tcPr>
          <w:p w14:paraId="2B533A6A" w14:textId="77777777" w:rsidR="00766787" w:rsidRDefault="00842480" w:rsidP="00E821FE">
            <w:pPr>
              <w:ind w:left="0"/>
            </w:pPr>
            <w:r>
              <w:t>Date</w:t>
            </w:r>
          </w:p>
          <w:p w14:paraId="7E7FA483" w14:textId="20E2F448" w:rsidR="00842480" w:rsidRDefault="00842480" w:rsidP="00E821FE">
            <w:pPr>
              <w:ind w:left="0"/>
            </w:pPr>
            <w:r>
              <w:t>Calendar</w:t>
            </w:r>
          </w:p>
        </w:tc>
        <w:tc>
          <w:tcPr>
            <w:tcW w:w="630" w:type="dxa"/>
          </w:tcPr>
          <w:p w14:paraId="01D73DAA" w14:textId="76D77B79" w:rsidR="00766787" w:rsidRDefault="001E08B9" w:rsidP="00E821FE">
            <w:pPr>
              <w:pStyle w:val="Sothutu-1so"/>
              <w:spacing w:before="120" w:after="120" w:line="276" w:lineRule="auto"/>
              <w:jc w:val="left"/>
              <w:rPr>
                <w:szCs w:val="24"/>
              </w:rPr>
            </w:pPr>
            <w:r>
              <w:rPr>
                <w:szCs w:val="24"/>
              </w:rPr>
              <w:t>20</w:t>
            </w:r>
          </w:p>
        </w:tc>
        <w:tc>
          <w:tcPr>
            <w:tcW w:w="540" w:type="dxa"/>
          </w:tcPr>
          <w:p w14:paraId="396550D7"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7EDB16C7" w14:textId="4316C689" w:rsidR="00766787" w:rsidRDefault="001E08B9" w:rsidP="00E821FE">
            <w:pPr>
              <w:pStyle w:val="Sothutu-1so"/>
              <w:spacing w:before="120" w:after="120" w:line="276" w:lineRule="auto"/>
              <w:jc w:val="left"/>
              <w:rPr>
                <w:szCs w:val="24"/>
              </w:rPr>
            </w:pPr>
            <w:r>
              <w:rPr>
                <w:szCs w:val="24"/>
              </w:rPr>
              <w:t>Y</w:t>
            </w:r>
          </w:p>
        </w:tc>
        <w:tc>
          <w:tcPr>
            <w:tcW w:w="540" w:type="dxa"/>
          </w:tcPr>
          <w:p w14:paraId="3605DCDC" w14:textId="2F839550" w:rsidR="00766787" w:rsidRDefault="001E08B9" w:rsidP="00E821FE">
            <w:pPr>
              <w:pStyle w:val="Sothutu-1so"/>
              <w:spacing w:before="120" w:after="120" w:line="276" w:lineRule="auto"/>
              <w:jc w:val="center"/>
              <w:rPr>
                <w:szCs w:val="24"/>
              </w:rPr>
            </w:pPr>
            <w:r>
              <w:rPr>
                <w:szCs w:val="24"/>
              </w:rPr>
              <w:t>Y</w:t>
            </w:r>
          </w:p>
        </w:tc>
        <w:tc>
          <w:tcPr>
            <w:tcW w:w="7380" w:type="dxa"/>
          </w:tcPr>
          <w:p w14:paraId="19F6B479" w14:textId="142AB9BA" w:rsidR="00766787" w:rsidRPr="00DB17CB" w:rsidRDefault="00766787" w:rsidP="00E821FE">
            <w:pPr>
              <w:pStyle w:val="Sothutu-1so"/>
              <w:spacing w:before="120" w:after="120" w:line="276" w:lineRule="auto"/>
              <w:rPr>
                <w:szCs w:val="24"/>
              </w:rPr>
            </w:pPr>
          </w:p>
        </w:tc>
      </w:tr>
      <w:tr w:rsidR="00EF194B" w14:paraId="43F524D9" w14:textId="77777777" w:rsidTr="00E72A62">
        <w:trPr>
          <w:cantSplit/>
          <w:trHeight w:val="827"/>
        </w:trPr>
        <w:tc>
          <w:tcPr>
            <w:tcW w:w="1800" w:type="dxa"/>
          </w:tcPr>
          <w:p w14:paraId="472B6430" w14:textId="6C258919" w:rsidR="00EF194B" w:rsidRDefault="00EF194B" w:rsidP="00E821FE">
            <w:pPr>
              <w:ind w:left="0"/>
              <w:rPr>
                <w:szCs w:val="24"/>
              </w:rPr>
            </w:pPr>
            <w:r>
              <w:rPr>
                <w:szCs w:val="24"/>
              </w:rPr>
              <w:t>Hợp đồng</w:t>
            </w:r>
          </w:p>
        </w:tc>
        <w:tc>
          <w:tcPr>
            <w:tcW w:w="1980" w:type="dxa"/>
          </w:tcPr>
          <w:p w14:paraId="66AF724E" w14:textId="6626B0BF" w:rsidR="00EF194B" w:rsidRDefault="00805E7A" w:rsidP="00E821FE">
            <w:pPr>
              <w:ind w:left="0"/>
              <w:rPr>
                <w:szCs w:val="24"/>
              </w:rPr>
            </w:pPr>
            <w:r>
              <w:rPr>
                <w:szCs w:val="24"/>
              </w:rPr>
              <w:t>C_Contract_ID</w:t>
            </w:r>
          </w:p>
        </w:tc>
        <w:tc>
          <w:tcPr>
            <w:tcW w:w="1417" w:type="dxa"/>
          </w:tcPr>
          <w:p w14:paraId="46DEB6E2" w14:textId="77777777" w:rsidR="00EF194B" w:rsidRDefault="00805E7A" w:rsidP="00E821FE">
            <w:pPr>
              <w:ind w:left="0"/>
            </w:pPr>
            <w:r>
              <w:t>String</w:t>
            </w:r>
          </w:p>
          <w:p w14:paraId="73C1179D" w14:textId="5E5AB6CA" w:rsidR="00805E7A" w:rsidRDefault="00805E7A" w:rsidP="00E821FE">
            <w:pPr>
              <w:ind w:left="0"/>
            </w:pPr>
            <w:r>
              <w:t>SL</w:t>
            </w:r>
          </w:p>
        </w:tc>
        <w:tc>
          <w:tcPr>
            <w:tcW w:w="630" w:type="dxa"/>
          </w:tcPr>
          <w:p w14:paraId="51B3D6D9" w14:textId="0412EFFB" w:rsidR="00EF194B" w:rsidRDefault="00805E7A" w:rsidP="00E821FE">
            <w:pPr>
              <w:pStyle w:val="Sothutu-1so"/>
              <w:spacing w:before="120" w:after="120" w:line="276" w:lineRule="auto"/>
              <w:jc w:val="left"/>
              <w:rPr>
                <w:szCs w:val="24"/>
              </w:rPr>
            </w:pPr>
            <w:r>
              <w:rPr>
                <w:szCs w:val="24"/>
              </w:rPr>
              <w:t>250</w:t>
            </w:r>
          </w:p>
        </w:tc>
        <w:tc>
          <w:tcPr>
            <w:tcW w:w="540" w:type="dxa"/>
          </w:tcPr>
          <w:p w14:paraId="7B462390" w14:textId="145AE3F6" w:rsidR="00EF194B" w:rsidRDefault="00805E7A" w:rsidP="00E821FE">
            <w:pPr>
              <w:pStyle w:val="Sothutu-1so"/>
              <w:spacing w:before="120" w:after="120" w:line="276" w:lineRule="auto"/>
              <w:jc w:val="left"/>
              <w:rPr>
                <w:szCs w:val="24"/>
              </w:rPr>
            </w:pPr>
            <w:r>
              <w:rPr>
                <w:szCs w:val="24"/>
              </w:rPr>
              <w:t>N</w:t>
            </w:r>
          </w:p>
        </w:tc>
        <w:tc>
          <w:tcPr>
            <w:tcW w:w="450" w:type="dxa"/>
          </w:tcPr>
          <w:p w14:paraId="4CCF3842" w14:textId="1F4C9864" w:rsidR="00EF194B" w:rsidRDefault="00EF194B" w:rsidP="00E821FE">
            <w:pPr>
              <w:pStyle w:val="Sothutu-1so"/>
              <w:spacing w:before="120" w:after="120" w:line="276" w:lineRule="auto"/>
              <w:jc w:val="left"/>
              <w:rPr>
                <w:szCs w:val="24"/>
              </w:rPr>
            </w:pPr>
            <w:r>
              <w:rPr>
                <w:szCs w:val="24"/>
              </w:rPr>
              <w:t>N</w:t>
            </w:r>
          </w:p>
        </w:tc>
        <w:tc>
          <w:tcPr>
            <w:tcW w:w="540" w:type="dxa"/>
          </w:tcPr>
          <w:p w14:paraId="44AE1A03" w14:textId="6C7FD60D" w:rsidR="00EF194B" w:rsidRDefault="00EF194B" w:rsidP="00E821FE">
            <w:pPr>
              <w:pStyle w:val="Sothutu-1so"/>
              <w:spacing w:before="120" w:after="120" w:line="276" w:lineRule="auto"/>
              <w:jc w:val="center"/>
              <w:rPr>
                <w:szCs w:val="24"/>
              </w:rPr>
            </w:pPr>
            <w:r>
              <w:rPr>
                <w:szCs w:val="24"/>
              </w:rPr>
              <w:t>Y</w:t>
            </w:r>
          </w:p>
        </w:tc>
        <w:tc>
          <w:tcPr>
            <w:tcW w:w="7380" w:type="dxa"/>
          </w:tcPr>
          <w:p w14:paraId="6628BD5A" w14:textId="02E21921" w:rsidR="00EF194B" w:rsidRPr="00DB17CB" w:rsidRDefault="004E2BB5" w:rsidP="00E821FE">
            <w:pPr>
              <w:pStyle w:val="Sothutu-1so"/>
              <w:spacing w:before="120" w:after="120" w:line="276" w:lineRule="auto"/>
              <w:rPr>
                <w:szCs w:val="24"/>
              </w:rPr>
            </w:pPr>
            <w:r>
              <w:rPr>
                <w:szCs w:val="24"/>
              </w:rPr>
              <w:t>Lọc bản ghi active từ danh mục hợp đồng</w:t>
            </w:r>
          </w:p>
        </w:tc>
      </w:tr>
      <w:tr w:rsidR="00EF194B" w14:paraId="1367A85D" w14:textId="77777777" w:rsidTr="00E72A62">
        <w:trPr>
          <w:cantSplit/>
          <w:trHeight w:val="827"/>
        </w:trPr>
        <w:tc>
          <w:tcPr>
            <w:tcW w:w="1800" w:type="dxa"/>
          </w:tcPr>
          <w:p w14:paraId="5A4E97E4" w14:textId="36BAFCAF" w:rsidR="00EF194B" w:rsidRDefault="00EF194B" w:rsidP="00E821FE">
            <w:pPr>
              <w:ind w:left="0"/>
              <w:rPr>
                <w:szCs w:val="24"/>
              </w:rPr>
            </w:pPr>
            <w:r>
              <w:rPr>
                <w:szCs w:val="24"/>
              </w:rPr>
              <w:lastRenderedPageBreak/>
              <w:t>Đối tượng công nợ</w:t>
            </w:r>
          </w:p>
        </w:tc>
        <w:tc>
          <w:tcPr>
            <w:tcW w:w="1980" w:type="dxa"/>
          </w:tcPr>
          <w:p w14:paraId="1425E597" w14:textId="5ADC952A" w:rsidR="00EF194B" w:rsidRDefault="00805E7A" w:rsidP="00E821FE">
            <w:pPr>
              <w:ind w:left="0"/>
              <w:rPr>
                <w:szCs w:val="24"/>
              </w:rPr>
            </w:pPr>
            <w:r>
              <w:rPr>
                <w:szCs w:val="24"/>
              </w:rPr>
              <w:t>C_BPARTNER_ID</w:t>
            </w:r>
          </w:p>
        </w:tc>
        <w:tc>
          <w:tcPr>
            <w:tcW w:w="1417" w:type="dxa"/>
          </w:tcPr>
          <w:p w14:paraId="53A4CB1E" w14:textId="77777777" w:rsidR="00805E7A" w:rsidRDefault="00805E7A" w:rsidP="00E821FE">
            <w:pPr>
              <w:ind w:left="0"/>
            </w:pPr>
            <w:r>
              <w:t>String</w:t>
            </w:r>
          </w:p>
          <w:p w14:paraId="0CE58A94" w14:textId="74112D50" w:rsidR="00EF194B" w:rsidRDefault="00805E7A" w:rsidP="00E821FE">
            <w:pPr>
              <w:ind w:left="0"/>
            </w:pPr>
            <w:r>
              <w:t>SL</w:t>
            </w:r>
          </w:p>
        </w:tc>
        <w:tc>
          <w:tcPr>
            <w:tcW w:w="630" w:type="dxa"/>
          </w:tcPr>
          <w:p w14:paraId="5D02167F" w14:textId="2509160A" w:rsidR="00EF194B" w:rsidRDefault="00805E7A" w:rsidP="00E821FE">
            <w:pPr>
              <w:pStyle w:val="Sothutu-1so"/>
              <w:spacing w:before="120" w:after="120" w:line="276" w:lineRule="auto"/>
              <w:jc w:val="left"/>
              <w:rPr>
                <w:szCs w:val="24"/>
              </w:rPr>
            </w:pPr>
            <w:r>
              <w:rPr>
                <w:szCs w:val="24"/>
              </w:rPr>
              <w:t>250</w:t>
            </w:r>
          </w:p>
        </w:tc>
        <w:tc>
          <w:tcPr>
            <w:tcW w:w="540" w:type="dxa"/>
          </w:tcPr>
          <w:p w14:paraId="3425F1F6" w14:textId="180C27DF" w:rsidR="00EF194B" w:rsidRDefault="00805E7A" w:rsidP="00E821FE">
            <w:pPr>
              <w:pStyle w:val="Sothutu-1so"/>
              <w:spacing w:before="120" w:after="120" w:line="276" w:lineRule="auto"/>
              <w:jc w:val="left"/>
              <w:rPr>
                <w:szCs w:val="24"/>
              </w:rPr>
            </w:pPr>
            <w:r>
              <w:rPr>
                <w:szCs w:val="24"/>
              </w:rPr>
              <w:t>N</w:t>
            </w:r>
          </w:p>
        </w:tc>
        <w:tc>
          <w:tcPr>
            <w:tcW w:w="450" w:type="dxa"/>
          </w:tcPr>
          <w:p w14:paraId="2EC02C75" w14:textId="34825A95" w:rsidR="00EF194B" w:rsidRDefault="00EF194B" w:rsidP="00E821FE">
            <w:pPr>
              <w:pStyle w:val="Sothutu-1so"/>
              <w:spacing w:before="120" w:after="120" w:line="276" w:lineRule="auto"/>
              <w:jc w:val="left"/>
              <w:rPr>
                <w:szCs w:val="24"/>
              </w:rPr>
            </w:pPr>
            <w:r>
              <w:rPr>
                <w:szCs w:val="24"/>
              </w:rPr>
              <w:t>N</w:t>
            </w:r>
          </w:p>
        </w:tc>
        <w:tc>
          <w:tcPr>
            <w:tcW w:w="540" w:type="dxa"/>
          </w:tcPr>
          <w:p w14:paraId="1D763FED" w14:textId="5FD1AE03" w:rsidR="00EF194B" w:rsidRDefault="00EF194B" w:rsidP="00E821FE">
            <w:pPr>
              <w:pStyle w:val="Sothutu-1so"/>
              <w:spacing w:before="120" w:after="120" w:line="276" w:lineRule="auto"/>
              <w:jc w:val="center"/>
              <w:rPr>
                <w:szCs w:val="24"/>
              </w:rPr>
            </w:pPr>
            <w:r>
              <w:rPr>
                <w:szCs w:val="24"/>
              </w:rPr>
              <w:t>Y</w:t>
            </w:r>
          </w:p>
        </w:tc>
        <w:tc>
          <w:tcPr>
            <w:tcW w:w="7380" w:type="dxa"/>
          </w:tcPr>
          <w:p w14:paraId="0ABADD9B" w14:textId="49BE8264" w:rsidR="00615C62" w:rsidRDefault="00615C62" w:rsidP="00E821FE">
            <w:pPr>
              <w:pStyle w:val="Sothutu-1so"/>
              <w:spacing w:before="120" w:after="120" w:line="276" w:lineRule="auto"/>
              <w:rPr>
                <w:szCs w:val="24"/>
              </w:rPr>
            </w:pPr>
            <w:r>
              <w:rPr>
                <w:szCs w:val="24"/>
              </w:rPr>
              <w:t>Lọc từ danh mục đối tượng (C_BPartner)</w:t>
            </w:r>
            <w:r w:rsidR="00604966">
              <w:rPr>
                <w:szCs w:val="24"/>
              </w:rPr>
              <w:t xml:space="preserve"> </w:t>
            </w:r>
            <w:r w:rsidR="00604966" w:rsidRPr="00604966">
              <w:rPr>
                <w:szCs w:val="24"/>
                <w:highlight w:val="yellow"/>
              </w:rPr>
              <w:sym w:font="Wingdings" w:char="F0E0"/>
            </w:r>
            <w:r w:rsidR="00604966" w:rsidRPr="00604966">
              <w:rPr>
                <w:szCs w:val="24"/>
                <w:highlight w:val="yellow"/>
              </w:rPr>
              <w:t xml:space="preserve"> Chuyển sang màn hình Danh sách đối tượng. Trong TH không tìm thấy đối tượng thì thực hiện đề xuất đối tượng bằng cách click button (+) ở Danh sách đối tượng để thêm mới đề xuất </w:t>
            </w:r>
            <w:r w:rsidR="00604966" w:rsidRPr="00604966">
              <w:rPr>
                <w:szCs w:val="24"/>
                <w:highlight w:val="yellow"/>
              </w:rPr>
              <w:sym w:font="Wingdings" w:char="F0E0"/>
            </w:r>
            <w:r w:rsidR="00604966" w:rsidRPr="00604966">
              <w:rPr>
                <w:szCs w:val="24"/>
                <w:highlight w:val="yellow"/>
              </w:rPr>
              <w:t xml:space="preserve"> Hệ thống sẽ chuyển sang màn hình đề xuất đối tượng (Chi tiết mô tả bên dưới)</w:t>
            </w:r>
          </w:p>
          <w:p w14:paraId="5C7F1C25" w14:textId="44F7D949" w:rsidR="00D31840" w:rsidRPr="00DB17CB" w:rsidRDefault="003C377C" w:rsidP="00E821FE">
            <w:pPr>
              <w:pStyle w:val="Sothutu-1so"/>
              <w:spacing w:before="120" w:after="120" w:line="276" w:lineRule="auto"/>
              <w:rPr>
                <w:szCs w:val="24"/>
              </w:rPr>
            </w:pPr>
            <w:r>
              <w:rPr>
                <w:szCs w:val="24"/>
              </w:rPr>
              <w:t>Khi nhập và thay đổi thì cập nhật đối tượng có ở Line của hóa đơn.</w:t>
            </w:r>
          </w:p>
        </w:tc>
      </w:tr>
      <w:tr w:rsidR="00EF194B" w14:paraId="46F84CD6" w14:textId="77777777" w:rsidTr="00E72A62">
        <w:trPr>
          <w:cantSplit/>
          <w:trHeight w:val="827"/>
        </w:trPr>
        <w:tc>
          <w:tcPr>
            <w:tcW w:w="1800" w:type="dxa"/>
          </w:tcPr>
          <w:p w14:paraId="56081457" w14:textId="1054FC6B" w:rsidR="00EF194B" w:rsidRDefault="00EF194B" w:rsidP="00E821FE">
            <w:pPr>
              <w:ind w:left="0"/>
              <w:rPr>
                <w:szCs w:val="24"/>
              </w:rPr>
            </w:pPr>
            <w:r>
              <w:rPr>
                <w:szCs w:val="24"/>
              </w:rPr>
              <w:t>Mã số thuế</w:t>
            </w:r>
          </w:p>
        </w:tc>
        <w:tc>
          <w:tcPr>
            <w:tcW w:w="1980" w:type="dxa"/>
          </w:tcPr>
          <w:p w14:paraId="0F0143C5" w14:textId="5A92B255" w:rsidR="00EF194B" w:rsidRDefault="00805E7A" w:rsidP="00E821FE">
            <w:pPr>
              <w:ind w:left="0"/>
              <w:rPr>
                <w:szCs w:val="24"/>
              </w:rPr>
            </w:pPr>
            <w:r>
              <w:rPr>
                <w:szCs w:val="24"/>
              </w:rPr>
              <w:t>TAX_CODE</w:t>
            </w:r>
          </w:p>
        </w:tc>
        <w:tc>
          <w:tcPr>
            <w:tcW w:w="1417" w:type="dxa"/>
          </w:tcPr>
          <w:p w14:paraId="0C8414D9" w14:textId="77777777" w:rsidR="00805E7A" w:rsidRDefault="00805E7A" w:rsidP="00E821FE">
            <w:pPr>
              <w:ind w:left="0"/>
            </w:pPr>
            <w:r>
              <w:t>String</w:t>
            </w:r>
          </w:p>
          <w:p w14:paraId="3E91A133" w14:textId="422075B7" w:rsidR="00EF194B" w:rsidRDefault="00805E7A" w:rsidP="00E821FE">
            <w:pPr>
              <w:ind w:left="0"/>
            </w:pPr>
            <w:r>
              <w:t>Text Box</w:t>
            </w:r>
          </w:p>
        </w:tc>
        <w:tc>
          <w:tcPr>
            <w:tcW w:w="630" w:type="dxa"/>
          </w:tcPr>
          <w:p w14:paraId="73E20A0D" w14:textId="5C89C759" w:rsidR="00EF194B" w:rsidRDefault="00805E7A" w:rsidP="00E821FE">
            <w:pPr>
              <w:pStyle w:val="Sothutu-1so"/>
              <w:spacing w:before="120" w:after="120" w:line="276" w:lineRule="auto"/>
              <w:jc w:val="left"/>
              <w:rPr>
                <w:szCs w:val="24"/>
              </w:rPr>
            </w:pPr>
            <w:r>
              <w:rPr>
                <w:szCs w:val="24"/>
              </w:rPr>
              <w:t>20</w:t>
            </w:r>
          </w:p>
        </w:tc>
        <w:tc>
          <w:tcPr>
            <w:tcW w:w="540" w:type="dxa"/>
          </w:tcPr>
          <w:p w14:paraId="41A87D79" w14:textId="277EFC84" w:rsidR="00EF194B" w:rsidRDefault="00805E7A" w:rsidP="00E821FE">
            <w:pPr>
              <w:pStyle w:val="Sothutu-1so"/>
              <w:spacing w:before="120" w:after="120" w:line="276" w:lineRule="auto"/>
              <w:jc w:val="left"/>
              <w:rPr>
                <w:szCs w:val="24"/>
              </w:rPr>
            </w:pPr>
            <w:r>
              <w:rPr>
                <w:szCs w:val="24"/>
              </w:rPr>
              <w:t>N</w:t>
            </w:r>
          </w:p>
        </w:tc>
        <w:tc>
          <w:tcPr>
            <w:tcW w:w="450" w:type="dxa"/>
          </w:tcPr>
          <w:p w14:paraId="77E26265" w14:textId="3835A7CE" w:rsidR="00EF194B" w:rsidRDefault="00805E7A" w:rsidP="00E821FE">
            <w:pPr>
              <w:pStyle w:val="Sothutu-1so"/>
              <w:spacing w:before="120" w:after="120" w:line="276" w:lineRule="auto"/>
              <w:jc w:val="left"/>
              <w:rPr>
                <w:szCs w:val="24"/>
              </w:rPr>
            </w:pPr>
            <w:r>
              <w:rPr>
                <w:szCs w:val="24"/>
              </w:rPr>
              <w:t>Y</w:t>
            </w:r>
          </w:p>
        </w:tc>
        <w:tc>
          <w:tcPr>
            <w:tcW w:w="540" w:type="dxa"/>
          </w:tcPr>
          <w:p w14:paraId="42E5BBEB" w14:textId="2F43F38A" w:rsidR="00EF194B" w:rsidRDefault="00EF194B" w:rsidP="00E821FE">
            <w:pPr>
              <w:pStyle w:val="Sothutu-1so"/>
              <w:spacing w:before="120" w:after="120" w:line="276" w:lineRule="auto"/>
              <w:jc w:val="center"/>
              <w:rPr>
                <w:szCs w:val="24"/>
              </w:rPr>
            </w:pPr>
            <w:r>
              <w:rPr>
                <w:szCs w:val="24"/>
              </w:rPr>
              <w:t>Y</w:t>
            </w:r>
          </w:p>
        </w:tc>
        <w:tc>
          <w:tcPr>
            <w:tcW w:w="7380" w:type="dxa"/>
          </w:tcPr>
          <w:p w14:paraId="026710B3" w14:textId="4EE6D942" w:rsidR="00EF194B" w:rsidRPr="00DB17CB" w:rsidRDefault="00595C47" w:rsidP="00E821FE">
            <w:pPr>
              <w:pStyle w:val="Sothutu-1so"/>
              <w:spacing w:before="120" w:after="120" w:line="276" w:lineRule="auto"/>
              <w:rPr>
                <w:szCs w:val="24"/>
              </w:rPr>
            </w:pPr>
            <w:r>
              <w:rPr>
                <w:szCs w:val="24"/>
              </w:rPr>
              <w:t>Khi thay đổi mã số thuế, tìm trong danh mục đối tượng nếu thấy có mã số thuế trùng với mã số thuế được nhập thì mặc định tên người bán = Tên đối tượng</w:t>
            </w:r>
          </w:p>
        </w:tc>
      </w:tr>
      <w:tr w:rsidR="00EF194B" w14:paraId="290F22BC" w14:textId="77777777" w:rsidTr="00E72A62">
        <w:trPr>
          <w:cantSplit/>
          <w:trHeight w:val="827"/>
        </w:trPr>
        <w:tc>
          <w:tcPr>
            <w:tcW w:w="1800" w:type="dxa"/>
          </w:tcPr>
          <w:p w14:paraId="6C56CF49" w14:textId="37BD482D" w:rsidR="00EF194B" w:rsidRDefault="00EF194B" w:rsidP="00E821FE">
            <w:pPr>
              <w:ind w:left="0"/>
              <w:rPr>
                <w:szCs w:val="24"/>
              </w:rPr>
            </w:pPr>
            <w:r>
              <w:rPr>
                <w:szCs w:val="24"/>
              </w:rPr>
              <w:t>Tên người bán</w:t>
            </w:r>
          </w:p>
        </w:tc>
        <w:tc>
          <w:tcPr>
            <w:tcW w:w="1980" w:type="dxa"/>
          </w:tcPr>
          <w:p w14:paraId="595B19FB" w14:textId="42E17A18" w:rsidR="00EF194B" w:rsidRDefault="00805E7A" w:rsidP="00E821FE">
            <w:pPr>
              <w:ind w:left="0"/>
              <w:rPr>
                <w:szCs w:val="24"/>
              </w:rPr>
            </w:pPr>
            <w:r>
              <w:rPr>
                <w:szCs w:val="24"/>
              </w:rPr>
              <w:t>SELLER_NAME</w:t>
            </w:r>
          </w:p>
        </w:tc>
        <w:tc>
          <w:tcPr>
            <w:tcW w:w="1417" w:type="dxa"/>
          </w:tcPr>
          <w:p w14:paraId="3EC6462A" w14:textId="77777777" w:rsidR="00805E7A" w:rsidRDefault="00805E7A" w:rsidP="00E821FE">
            <w:pPr>
              <w:ind w:left="0"/>
            </w:pPr>
            <w:r>
              <w:t>String</w:t>
            </w:r>
          </w:p>
          <w:p w14:paraId="170092C5" w14:textId="577E86F5" w:rsidR="00EF194B" w:rsidRDefault="00805E7A" w:rsidP="00E821FE">
            <w:pPr>
              <w:ind w:left="0"/>
            </w:pPr>
            <w:r>
              <w:t>Text Box</w:t>
            </w:r>
          </w:p>
        </w:tc>
        <w:tc>
          <w:tcPr>
            <w:tcW w:w="630" w:type="dxa"/>
          </w:tcPr>
          <w:p w14:paraId="0C0B4837" w14:textId="2BA6D394" w:rsidR="00EF194B" w:rsidRDefault="00805E7A" w:rsidP="00E821FE">
            <w:pPr>
              <w:pStyle w:val="Sothutu-1so"/>
              <w:spacing w:before="120" w:after="120" w:line="276" w:lineRule="auto"/>
              <w:jc w:val="left"/>
              <w:rPr>
                <w:szCs w:val="24"/>
              </w:rPr>
            </w:pPr>
            <w:r>
              <w:rPr>
                <w:szCs w:val="24"/>
              </w:rPr>
              <w:t>50</w:t>
            </w:r>
          </w:p>
        </w:tc>
        <w:tc>
          <w:tcPr>
            <w:tcW w:w="540" w:type="dxa"/>
          </w:tcPr>
          <w:p w14:paraId="27DE25BF" w14:textId="319078ED" w:rsidR="00EF194B" w:rsidRDefault="00805E7A" w:rsidP="00E821FE">
            <w:pPr>
              <w:pStyle w:val="Sothutu-1so"/>
              <w:spacing w:before="120" w:after="120" w:line="276" w:lineRule="auto"/>
              <w:jc w:val="left"/>
              <w:rPr>
                <w:szCs w:val="24"/>
              </w:rPr>
            </w:pPr>
            <w:r>
              <w:rPr>
                <w:szCs w:val="24"/>
              </w:rPr>
              <w:t>N</w:t>
            </w:r>
          </w:p>
        </w:tc>
        <w:tc>
          <w:tcPr>
            <w:tcW w:w="450" w:type="dxa"/>
          </w:tcPr>
          <w:p w14:paraId="105AD9F8" w14:textId="3D43445F" w:rsidR="00EF194B" w:rsidRDefault="00EF194B" w:rsidP="00E821FE">
            <w:pPr>
              <w:pStyle w:val="Sothutu-1so"/>
              <w:spacing w:before="120" w:after="120" w:line="276" w:lineRule="auto"/>
              <w:jc w:val="left"/>
              <w:rPr>
                <w:szCs w:val="24"/>
              </w:rPr>
            </w:pPr>
            <w:r>
              <w:rPr>
                <w:szCs w:val="24"/>
              </w:rPr>
              <w:t>Y</w:t>
            </w:r>
          </w:p>
        </w:tc>
        <w:tc>
          <w:tcPr>
            <w:tcW w:w="540" w:type="dxa"/>
          </w:tcPr>
          <w:p w14:paraId="0868C0CF" w14:textId="3C637AB3" w:rsidR="00EF194B" w:rsidRDefault="00EF194B" w:rsidP="00E821FE">
            <w:pPr>
              <w:pStyle w:val="Sothutu-1so"/>
              <w:spacing w:before="120" w:after="120" w:line="276" w:lineRule="auto"/>
              <w:jc w:val="center"/>
              <w:rPr>
                <w:szCs w:val="24"/>
              </w:rPr>
            </w:pPr>
            <w:r>
              <w:rPr>
                <w:szCs w:val="24"/>
              </w:rPr>
              <w:t>Y</w:t>
            </w:r>
          </w:p>
        </w:tc>
        <w:tc>
          <w:tcPr>
            <w:tcW w:w="7380" w:type="dxa"/>
          </w:tcPr>
          <w:p w14:paraId="35B98424" w14:textId="77777777" w:rsidR="00EF194B" w:rsidRPr="00DB17CB" w:rsidRDefault="00EF194B" w:rsidP="00E821FE">
            <w:pPr>
              <w:pStyle w:val="Sothutu-1so"/>
              <w:spacing w:before="120" w:after="120" w:line="276" w:lineRule="auto"/>
              <w:rPr>
                <w:szCs w:val="24"/>
              </w:rPr>
            </w:pPr>
          </w:p>
        </w:tc>
      </w:tr>
      <w:tr w:rsidR="00EF194B" w14:paraId="61789CF6" w14:textId="77777777" w:rsidTr="00E72A62">
        <w:trPr>
          <w:cantSplit/>
          <w:trHeight w:val="827"/>
        </w:trPr>
        <w:tc>
          <w:tcPr>
            <w:tcW w:w="1800" w:type="dxa"/>
          </w:tcPr>
          <w:p w14:paraId="2F4C5661" w14:textId="41305574" w:rsidR="00EF194B" w:rsidRDefault="004E2BB5" w:rsidP="00E821FE">
            <w:pPr>
              <w:ind w:left="0"/>
              <w:rPr>
                <w:szCs w:val="24"/>
              </w:rPr>
            </w:pPr>
            <w:r>
              <w:rPr>
                <w:szCs w:val="24"/>
              </w:rPr>
              <w:t>Địa chỉ</w:t>
            </w:r>
          </w:p>
        </w:tc>
        <w:tc>
          <w:tcPr>
            <w:tcW w:w="1980" w:type="dxa"/>
          </w:tcPr>
          <w:p w14:paraId="1E9A8DAC" w14:textId="68C11351" w:rsidR="00EF194B" w:rsidRDefault="008256DB" w:rsidP="00E821FE">
            <w:pPr>
              <w:ind w:left="0"/>
              <w:rPr>
                <w:szCs w:val="24"/>
              </w:rPr>
            </w:pPr>
            <w:r w:rsidRPr="008256DB">
              <w:rPr>
                <w:szCs w:val="24"/>
              </w:rPr>
              <w:t>ADDRESS</w:t>
            </w:r>
          </w:p>
        </w:tc>
        <w:tc>
          <w:tcPr>
            <w:tcW w:w="1417" w:type="dxa"/>
          </w:tcPr>
          <w:p w14:paraId="1B9C71F3" w14:textId="77777777" w:rsidR="004E2BB5" w:rsidRDefault="004E2BB5" w:rsidP="00E821FE">
            <w:pPr>
              <w:ind w:left="0"/>
            </w:pPr>
            <w:r>
              <w:t>String</w:t>
            </w:r>
          </w:p>
          <w:p w14:paraId="2A39CF6F" w14:textId="5BCC4234" w:rsidR="00EF194B" w:rsidRDefault="004E2BB5" w:rsidP="00E821FE">
            <w:pPr>
              <w:ind w:left="0"/>
            </w:pPr>
            <w:r>
              <w:t>Text Box</w:t>
            </w:r>
          </w:p>
        </w:tc>
        <w:tc>
          <w:tcPr>
            <w:tcW w:w="630" w:type="dxa"/>
          </w:tcPr>
          <w:p w14:paraId="06D7A7E6" w14:textId="7281580C" w:rsidR="00EF194B" w:rsidRDefault="004E2BB5" w:rsidP="00E821FE">
            <w:pPr>
              <w:pStyle w:val="Sothutu-1so"/>
              <w:spacing w:before="120" w:after="120" w:line="276" w:lineRule="auto"/>
              <w:jc w:val="left"/>
              <w:rPr>
                <w:szCs w:val="24"/>
              </w:rPr>
            </w:pPr>
            <w:r>
              <w:rPr>
                <w:szCs w:val="24"/>
              </w:rPr>
              <w:t>250</w:t>
            </w:r>
          </w:p>
        </w:tc>
        <w:tc>
          <w:tcPr>
            <w:tcW w:w="540" w:type="dxa"/>
          </w:tcPr>
          <w:p w14:paraId="1A50DC7A" w14:textId="567BD3FA" w:rsidR="00EF194B" w:rsidRDefault="004E2BB5" w:rsidP="00E821FE">
            <w:pPr>
              <w:pStyle w:val="Sothutu-1so"/>
              <w:spacing w:before="120" w:after="120" w:line="276" w:lineRule="auto"/>
              <w:jc w:val="left"/>
              <w:rPr>
                <w:szCs w:val="24"/>
              </w:rPr>
            </w:pPr>
            <w:r>
              <w:rPr>
                <w:szCs w:val="24"/>
              </w:rPr>
              <w:t>N</w:t>
            </w:r>
          </w:p>
        </w:tc>
        <w:tc>
          <w:tcPr>
            <w:tcW w:w="450" w:type="dxa"/>
          </w:tcPr>
          <w:p w14:paraId="2B26F775" w14:textId="0489B25F" w:rsidR="00EF194B" w:rsidRDefault="004E2BB5" w:rsidP="00E821FE">
            <w:pPr>
              <w:pStyle w:val="Sothutu-1so"/>
              <w:spacing w:before="120" w:after="120" w:line="276" w:lineRule="auto"/>
              <w:jc w:val="left"/>
              <w:rPr>
                <w:szCs w:val="24"/>
              </w:rPr>
            </w:pPr>
            <w:r>
              <w:rPr>
                <w:szCs w:val="24"/>
              </w:rPr>
              <w:t>N</w:t>
            </w:r>
          </w:p>
        </w:tc>
        <w:tc>
          <w:tcPr>
            <w:tcW w:w="540" w:type="dxa"/>
          </w:tcPr>
          <w:p w14:paraId="10F013C1" w14:textId="0ABAE1BA" w:rsidR="00EF194B" w:rsidRDefault="004E2BB5" w:rsidP="00E821FE">
            <w:pPr>
              <w:pStyle w:val="Sothutu-1so"/>
              <w:spacing w:before="120" w:after="120" w:line="276" w:lineRule="auto"/>
              <w:jc w:val="center"/>
              <w:rPr>
                <w:szCs w:val="24"/>
              </w:rPr>
            </w:pPr>
            <w:r>
              <w:rPr>
                <w:szCs w:val="24"/>
              </w:rPr>
              <w:t>Y</w:t>
            </w:r>
          </w:p>
        </w:tc>
        <w:tc>
          <w:tcPr>
            <w:tcW w:w="7380" w:type="dxa"/>
          </w:tcPr>
          <w:p w14:paraId="65329B31" w14:textId="77777777" w:rsidR="00EF194B" w:rsidRPr="00DB17CB" w:rsidRDefault="00EF194B" w:rsidP="00E821FE">
            <w:pPr>
              <w:pStyle w:val="Sothutu-1so"/>
              <w:spacing w:before="120" w:after="120" w:line="276" w:lineRule="auto"/>
              <w:rPr>
                <w:szCs w:val="24"/>
              </w:rPr>
            </w:pPr>
          </w:p>
        </w:tc>
      </w:tr>
      <w:tr w:rsidR="00766787" w14:paraId="4CA12631" w14:textId="77777777" w:rsidTr="00E72A62">
        <w:trPr>
          <w:cantSplit/>
          <w:trHeight w:val="827"/>
        </w:trPr>
        <w:tc>
          <w:tcPr>
            <w:tcW w:w="1800" w:type="dxa"/>
          </w:tcPr>
          <w:p w14:paraId="5C0A3789" w14:textId="5B3C79BC" w:rsidR="00766787" w:rsidRDefault="00EF194B" w:rsidP="00E821FE">
            <w:pPr>
              <w:ind w:left="0"/>
              <w:rPr>
                <w:szCs w:val="24"/>
              </w:rPr>
            </w:pPr>
            <w:r>
              <w:rPr>
                <w:szCs w:val="24"/>
              </w:rPr>
              <w:t>Tên hàng hóa/ Dịch vụ</w:t>
            </w:r>
          </w:p>
        </w:tc>
        <w:tc>
          <w:tcPr>
            <w:tcW w:w="1980" w:type="dxa"/>
          </w:tcPr>
          <w:p w14:paraId="0F016F45" w14:textId="77777777" w:rsidR="00766787" w:rsidRDefault="00766787" w:rsidP="00E821FE">
            <w:pPr>
              <w:ind w:left="0"/>
              <w:rPr>
                <w:szCs w:val="24"/>
              </w:rPr>
            </w:pPr>
            <w:r>
              <w:rPr>
                <w:szCs w:val="24"/>
              </w:rPr>
              <w:t>Description</w:t>
            </w:r>
          </w:p>
        </w:tc>
        <w:tc>
          <w:tcPr>
            <w:tcW w:w="1417" w:type="dxa"/>
          </w:tcPr>
          <w:p w14:paraId="45165E24" w14:textId="77777777" w:rsidR="00766787" w:rsidRDefault="00766787" w:rsidP="00E821FE">
            <w:pPr>
              <w:ind w:left="0"/>
            </w:pPr>
            <w:r>
              <w:t>String</w:t>
            </w:r>
          </w:p>
          <w:p w14:paraId="06266E23" w14:textId="77777777" w:rsidR="00766787" w:rsidRDefault="00766787" w:rsidP="00E821FE">
            <w:pPr>
              <w:ind w:left="0"/>
            </w:pPr>
            <w:r>
              <w:t>Text Box</w:t>
            </w:r>
          </w:p>
        </w:tc>
        <w:tc>
          <w:tcPr>
            <w:tcW w:w="630" w:type="dxa"/>
          </w:tcPr>
          <w:p w14:paraId="0B5BED24" w14:textId="77777777" w:rsidR="00766787" w:rsidRDefault="00766787" w:rsidP="00E821FE">
            <w:pPr>
              <w:pStyle w:val="Sothutu-1so"/>
              <w:spacing w:before="120" w:after="120" w:line="276" w:lineRule="auto"/>
              <w:jc w:val="left"/>
              <w:rPr>
                <w:szCs w:val="24"/>
              </w:rPr>
            </w:pPr>
            <w:r>
              <w:rPr>
                <w:szCs w:val="24"/>
              </w:rPr>
              <w:t>250</w:t>
            </w:r>
          </w:p>
        </w:tc>
        <w:tc>
          <w:tcPr>
            <w:tcW w:w="540" w:type="dxa"/>
          </w:tcPr>
          <w:p w14:paraId="60A528EF"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3B205522" w14:textId="77777777" w:rsidR="00766787" w:rsidRDefault="00766787" w:rsidP="00E821FE">
            <w:pPr>
              <w:pStyle w:val="Sothutu-1so"/>
              <w:spacing w:before="120" w:after="120" w:line="276" w:lineRule="auto"/>
              <w:jc w:val="left"/>
              <w:rPr>
                <w:szCs w:val="24"/>
              </w:rPr>
            </w:pPr>
            <w:r>
              <w:rPr>
                <w:szCs w:val="24"/>
              </w:rPr>
              <w:t>N</w:t>
            </w:r>
          </w:p>
        </w:tc>
        <w:tc>
          <w:tcPr>
            <w:tcW w:w="540" w:type="dxa"/>
          </w:tcPr>
          <w:p w14:paraId="626EB9F0"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4CE01C0E" w14:textId="77777777" w:rsidR="00766787" w:rsidRDefault="00766787" w:rsidP="00E821FE">
            <w:pPr>
              <w:pStyle w:val="Sothutu-1so"/>
              <w:spacing w:before="120" w:after="120" w:line="276" w:lineRule="auto"/>
              <w:rPr>
                <w:szCs w:val="24"/>
              </w:rPr>
            </w:pPr>
          </w:p>
        </w:tc>
      </w:tr>
      <w:tr w:rsidR="00766787" w:rsidRPr="001E5A81" w14:paraId="5E611532" w14:textId="77777777" w:rsidTr="00E72A62">
        <w:trPr>
          <w:cantSplit/>
          <w:trHeight w:val="827"/>
        </w:trPr>
        <w:tc>
          <w:tcPr>
            <w:tcW w:w="14737" w:type="dxa"/>
            <w:gridSpan w:val="8"/>
          </w:tcPr>
          <w:p w14:paraId="4CAE8640" w14:textId="77777777" w:rsidR="00766787" w:rsidRPr="001E5A81" w:rsidRDefault="00766787" w:rsidP="00E821FE">
            <w:pPr>
              <w:pStyle w:val="Sothutu-1so"/>
              <w:spacing w:before="120" w:after="120" w:line="276" w:lineRule="auto"/>
              <w:rPr>
                <w:b/>
                <w:szCs w:val="24"/>
              </w:rPr>
            </w:pPr>
            <w:r w:rsidRPr="001E5A81">
              <w:rPr>
                <w:b/>
                <w:szCs w:val="24"/>
              </w:rPr>
              <w:t>Group: Thông tin số tiền</w:t>
            </w:r>
          </w:p>
        </w:tc>
      </w:tr>
      <w:tr w:rsidR="00766787" w:rsidRPr="004C531E" w14:paraId="3D6D2E9C" w14:textId="77777777" w:rsidTr="00E72A62">
        <w:trPr>
          <w:cantSplit/>
          <w:trHeight w:val="827"/>
        </w:trPr>
        <w:tc>
          <w:tcPr>
            <w:tcW w:w="1800" w:type="dxa"/>
          </w:tcPr>
          <w:p w14:paraId="4D771819" w14:textId="77777777" w:rsidR="00766787" w:rsidRDefault="00766787" w:rsidP="00E821FE">
            <w:pPr>
              <w:ind w:left="0"/>
              <w:rPr>
                <w:szCs w:val="24"/>
              </w:rPr>
            </w:pPr>
            <w:r>
              <w:rPr>
                <w:szCs w:val="24"/>
              </w:rPr>
              <w:t xml:space="preserve">Tiền tệ </w:t>
            </w:r>
          </w:p>
        </w:tc>
        <w:tc>
          <w:tcPr>
            <w:tcW w:w="1980" w:type="dxa"/>
          </w:tcPr>
          <w:p w14:paraId="6CE4575D" w14:textId="77777777" w:rsidR="00766787" w:rsidRDefault="00766787" w:rsidP="00E821FE">
            <w:pPr>
              <w:ind w:left="0"/>
              <w:rPr>
                <w:szCs w:val="24"/>
              </w:rPr>
            </w:pPr>
            <w:r>
              <w:rPr>
                <w:szCs w:val="24"/>
              </w:rPr>
              <w:t>C_CURRENCY_ID</w:t>
            </w:r>
          </w:p>
        </w:tc>
        <w:tc>
          <w:tcPr>
            <w:tcW w:w="1417" w:type="dxa"/>
          </w:tcPr>
          <w:p w14:paraId="0EF8744A" w14:textId="77777777" w:rsidR="00766787" w:rsidRDefault="00766787" w:rsidP="00E821FE">
            <w:pPr>
              <w:ind w:left="0"/>
            </w:pPr>
            <w:r>
              <w:t>String</w:t>
            </w:r>
          </w:p>
          <w:p w14:paraId="6C91E4C4" w14:textId="77777777" w:rsidR="00766787" w:rsidRDefault="00766787" w:rsidP="00E821FE">
            <w:pPr>
              <w:ind w:left="0"/>
            </w:pPr>
            <w:r>
              <w:t>CL</w:t>
            </w:r>
          </w:p>
          <w:p w14:paraId="340221A6" w14:textId="77777777" w:rsidR="00766787" w:rsidRDefault="00766787" w:rsidP="00E821FE">
            <w:pPr>
              <w:ind w:left="0"/>
            </w:pPr>
            <w:r>
              <w:t>AC</w:t>
            </w:r>
          </w:p>
        </w:tc>
        <w:tc>
          <w:tcPr>
            <w:tcW w:w="630" w:type="dxa"/>
          </w:tcPr>
          <w:p w14:paraId="50D1AD41"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16F06930" w14:textId="608AA5B0" w:rsidR="00766787" w:rsidRDefault="004906D7" w:rsidP="00E821FE">
            <w:pPr>
              <w:pStyle w:val="Sothutu-1so"/>
              <w:spacing w:before="120" w:after="120" w:line="276" w:lineRule="auto"/>
              <w:jc w:val="left"/>
              <w:rPr>
                <w:szCs w:val="24"/>
              </w:rPr>
            </w:pPr>
            <w:r>
              <w:rPr>
                <w:szCs w:val="24"/>
              </w:rPr>
              <w:t>N</w:t>
            </w:r>
          </w:p>
        </w:tc>
        <w:tc>
          <w:tcPr>
            <w:tcW w:w="450" w:type="dxa"/>
          </w:tcPr>
          <w:p w14:paraId="2000105C" w14:textId="77777777" w:rsidR="00766787" w:rsidRDefault="00766787" w:rsidP="00E821FE">
            <w:pPr>
              <w:pStyle w:val="Sothutu-1so"/>
              <w:spacing w:before="120" w:after="120" w:line="276" w:lineRule="auto"/>
              <w:jc w:val="left"/>
              <w:rPr>
                <w:szCs w:val="24"/>
              </w:rPr>
            </w:pPr>
            <w:r>
              <w:rPr>
                <w:szCs w:val="24"/>
              </w:rPr>
              <w:t>N</w:t>
            </w:r>
          </w:p>
        </w:tc>
        <w:tc>
          <w:tcPr>
            <w:tcW w:w="540" w:type="dxa"/>
          </w:tcPr>
          <w:p w14:paraId="3D805C8F"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006BAA34" w14:textId="52DD0817" w:rsidR="00766787" w:rsidRPr="004C531E" w:rsidRDefault="005108E7" w:rsidP="00E821FE">
            <w:pPr>
              <w:pStyle w:val="Sothutu-1so"/>
              <w:spacing w:before="120" w:after="120" w:line="276" w:lineRule="auto"/>
              <w:rPr>
                <w:szCs w:val="24"/>
              </w:rPr>
            </w:pPr>
            <w:r>
              <w:rPr>
                <w:szCs w:val="24"/>
              </w:rPr>
              <w:t>Lọc những bản ghi active từ danh mục tiền tệ</w:t>
            </w:r>
          </w:p>
        </w:tc>
      </w:tr>
      <w:tr w:rsidR="00766787" w:rsidRPr="004C531E" w14:paraId="2D1A9F23" w14:textId="77777777" w:rsidTr="00E72A62">
        <w:trPr>
          <w:cantSplit/>
          <w:trHeight w:val="827"/>
        </w:trPr>
        <w:tc>
          <w:tcPr>
            <w:tcW w:w="1800" w:type="dxa"/>
          </w:tcPr>
          <w:p w14:paraId="20A1E679" w14:textId="77777777" w:rsidR="00766787" w:rsidRPr="00311EE8" w:rsidRDefault="00766787" w:rsidP="00E821FE">
            <w:pPr>
              <w:ind w:left="0"/>
              <w:rPr>
                <w:szCs w:val="24"/>
              </w:rPr>
            </w:pPr>
            <w:r>
              <w:rPr>
                <w:szCs w:val="24"/>
              </w:rPr>
              <w:lastRenderedPageBreak/>
              <w:t>Tỷ giá</w:t>
            </w:r>
          </w:p>
        </w:tc>
        <w:tc>
          <w:tcPr>
            <w:tcW w:w="1980" w:type="dxa"/>
          </w:tcPr>
          <w:p w14:paraId="7E13800D" w14:textId="77777777" w:rsidR="00766787" w:rsidRDefault="00766787" w:rsidP="00E821FE">
            <w:pPr>
              <w:ind w:left="0"/>
              <w:rPr>
                <w:szCs w:val="24"/>
              </w:rPr>
            </w:pPr>
            <w:r>
              <w:rPr>
                <w:szCs w:val="24"/>
              </w:rPr>
              <w:t>CURRENCY_RATE</w:t>
            </w:r>
          </w:p>
        </w:tc>
        <w:tc>
          <w:tcPr>
            <w:tcW w:w="1417" w:type="dxa"/>
          </w:tcPr>
          <w:p w14:paraId="4D247998" w14:textId="77777777" w:rsidR="00766787" w:rsidRDefault="00766787" w:rsidP="00E821FE">
            <w:pPr>
              <w:ind w:left="0"/>
            </w:pPr>
            <w:r>
              <w:t>Number</w:t>
            </w:r>
          </w:p>
        </w:tc>
        <w:tc>
          <w:tcPr>
            <w:tcW w:w="630" w:type="dxa"/>
          </w:tcPr>
          <w:p w14:paraId="0B599443"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0699923B" w14:textId="0DE830F7" w:rsidR="00766787" w:rsidRDefault="00046E68" w:rsidP="00E821FE">
            <w:pPr>
              <w:pStyle w:val="Sothutu-1so"/>
              <w:spacing w:before="120" w:after="120" w:line="276" w:lineRule="auto"/>
              <w:jc w:val="left"/>
              <w:rPr>
                <w:szCs w:val="24"/>
              </w:rPr>
            </w:pPr>
            <w:r>
              <w:rPr>
                <w:szCs w:val="24"/>
              </w:rPr>
              <w:t>N</w:t>
            </w:r>
          </w:p>
        </w:tc>
        <w:tc>
          <w:tcPr>
            <w:tcW w:w="450" w:type="dxa"/>
          </w:tcPr>
          <w:p w14:paraId="4C8B8446" w14:textId="251ED80B" w:rsidR="00766787" w:rsidRDefault="004906D7" w:rsidP="00E821FE">
            <w:pPr>
              <w:pStyle w:val="Sothutu-1so"/>
              <w:spacing w:before="120" w:after="120" w:line="276" w:lineRule="auto"/>
              <w:jc w:val="left"/>
              <w:rPr>
                <w:szCs w:val="24"/>
              </w:rPr>
            </w:pPr>
            <w:r>
              <w:rPr>
                <w:szCs w:val="24"/>
              </w:rPr>
              <w:t>Y</w:t>
            </w:r>
          </w:p>
        </w:tc>
        <w:tc>
          <w:tcPr>
            <w:tcW w:w="540" w:type="dxa"/>
          </w:tcPr>
          <w:p w14:paraId="1F5E5D07"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0223A918" w14:textId="77777777" w:rsidR="00766787" w:rsidRPr="004C531E" w:rsidRDefault="00766787" w:rsidP="00E821FE">
            <w:pPr>
              <w:pStyle w:val="Sothutu-1so"/>
              <w:spacing w:before="120" w:after="120" w:line="276" w:lineRule="auto"/>
              <w:rPr>
                <w:szCs w:val="24"/>
              </w:rPr>
            </w:pPr>
            <w:r>
              <w:rPr>
                <w:szCs w:val="24"/>
              </w:rPr>
              <w:t>Với VND thì mặc định là 1 và Readonly</w:t>
            </w:r>
          </w:p>
        </w:tc>
      </w:tr>
      <w:tr w:rsidR="004906D7" w:rsidRPr="004C531E" w14:paraId="089250F4" w14:textId="77777777" w:rsidTr="00E72A62">
        <w:trPr>
          <w:cantSplit/>
          <w:trHeight w:val="827"/>
        </w:trPr>
        <w:tc>
          <w:tcPr>
            <w:tcW w:w="1800" w:type="dxa"/>
          </w:tcPr>
          <w:p w14:paraId="1AF7CFFF" w14:textId="07F60CC2" w:rsidR="004906D7" w:rsidRDefault="004906D7" w:rsidP="00E821FE">
            <w:pPr>
              <w:ind w:left="0"/>
              <w:rPr>
                <w:szCs w:val="24"/>
              </w:rPr>
            </w:pPr>
            <w:r>
              <w:rPr>
                <w:szCs w:val="24"/>
              </w:rPr>
              <w:t>Tổng tiền đề nghị trước thuế</w:t>
            </w:r>
          </w:p>
        </w:tc>
        <w:tc>
          <w:tcPr>
            <w:tcW w:w="1980" w:type="dxa"/>
          </w:tcPr>
          <w:p w14:paraId="2FF32E7F" w14:textId="4CE438E7" w:rsidR="004906D7" w:rsidRDefault="008256DB" w:rsidP="00E821FE">
            <w:pPr>
              <w:ind w:left="0"/>
              <w:rPr>
                <w:szCs w:val="24"/>
              </w:rPr>
            </w:pPr>
            <w:r w:rsidRPr="008256DB">
              <w:rPr>
                <w:szCs w:val="24"/>
              </w:rPr>
              <w:t>REQUEST_BEFORE_TAX_AMOUNT</w:t>
            </w:r>
          </w:p>
        </w:tc>
        <w:tc>
          <w:tcPr>
            <w:tcW w:w="1417" w:type="dxa"/>
          </w:tcPr>
          <w:p w14:paraId="1F4B9535" w14:textId="77777777" w:rsidR="004906D7" w:rsidRDefault="004906D7" w:rsidP="00E821FE">
            <w:pPr>
              <w:ind w:left="0"/>
            </w:pPr>
          </w:p>
        </w:tc>
        <w:tc>
          <w:tcPr>
            <w:tcW w:w="630" w:type="dxa"/>
          </w:tcPr>
          <w:p w14:paraId="31A7C847" w14:textId="7F93D1D3" w:rsidR="004906D7" w:rsidRDefault="004906D7" w:rsidP="00E821FE">
            <w:pPr>
              <w:pStyle w:val="Sothutu-1so"/>
              <w:spacing w:before="120" w:after="120" w:line="276" w:lineRule="auto"/>
              <w:jc w:val="left"/>
              <w:rPr>
                <w:szCs w:val="24"/>
              </w:rPr>
            </w:pPr>
            <w:r>
              <w:rPr>
                <w:szCs w:val="24"/>
              </w:rPr>
              <w:t>20</w:t>
            </w:r>
          </w:p>
        </w:tc>
        <w:tc>
          <w:tcPr>
            <w:tcW w:w="540" w:type="dxa"/>
          </w:tcPr>
          <w:p w14:paraId="0CBB2436" w14:textId="64E598E4" w:rsidR="004906D7" w:rsidRDefault="004906D7" w:rsidP="00E821FE">
            <w:pPr>
              <w:pStyle w:val="Sothutu-1so"/>
              <w:spacing w:before="120" w:after="120" w:line="276" w:lineRule="auto"/>
              <w:jc w:val="left"/>
              <w:rPr>
                <w:szCs w:val="24"/>
              </w:rPr>
            </w:pPr>
            <w:r>
              <w:rPr>
                <w:szCs w:val="24"/>
              </w:rPr>
              <w:t>Y</w:t>
            </w:r>
          </w:p>
        </w:tc>
        <w:tc>
          <w:tcPr>
            <w:tcW w:w="450" w:type="dxa"/>
          </w:tcPr>
          <w:p w14:paraId="0268EBFC" w14:textId="57274BCD" w:rsidR="004906D7" w:rsidRDefault="004906D7" w:rsidP="00E821FE">
            <w:pPr>
              <w:pStyle w:val="Sothutu-1so"/>
              <w:spacing w:before="120" w:after="120" w:line="276" w:lineRule="auto"/>
              <w:jc w:val="left"/>
              <w:rPr>
                <w:szCs w:val="24"/>
              </w:rPr>
            </w:pPr>
            <w:r>
              <w:rPr>
                <w:szCs w:val="24"/>
              </w:rPr>
              <w:t>N</w:t>
            </w:r>
          </w:p>
        </w:tc>
        <w:tc>
          <w:tcPr>
            <w:tcW w:w="540" w:type="dxa"/>
          </w:tcPr>
          <w:p w14:paraId="0E31D726" w14:textId="1993E3AC" w:rsidR="004906D7" w:rsidRDefault="004906D7" w:rsidP="00E821FE">
            <w:pPr>
              <w:pStyle w:val="Sothutu-1so"/>
              <w:spacing w:before="120" w:after="120" w:line="276" w:lineRule="auto"/>
              <w:jc w:val="center"/>
              <w:rPr>
                <w:szCs w:val="24"/>
              </w:rPr>
            </w:pPr>
            <w:r>
              <w:rPr>
                <w:szCs w:val="24"/>
              </w:rPr>
              <w:t>Y</w:t>
            </w:r>
          </w:p>
        </w:tc>
        <w:tc>
          <w:tcPr>
            <w:tcW w:w="7380" w:type="dxa"/>
          </w:tcPr>
          <w:p w14:paraId="291793EA" w14:textId="1291539C" w:rsidR="004906D7" w:rsidRDefault="001B377E" w:rsidP="00E821FE">
            <w:pPr>
              <w:pStyle w:val="Sothutu-1so"/>
              <w:spacing w:before="120" w:after="120" w:line="276" w:lineRule="auto"/>
              <w:rPr>
                <w:szCs w:val="24"/>
              </w:rPr>
            </w:pPr>
            <w:r>
              <w:rPr>
                <w:szCs w:val="24"/>
              </w:rPr>
              <w:t>Tổng tiền đề nghị</w:t>
            </w:r>
            <w:r w:rsidR="0009281C">
              <w:rPr>
                <w:szCs w:val="24"/>
              </w:rPr>
              <w:t xml:space="preserve"> trước thuế</w:t>
            </w:r>
            <w:r>
              <w:rPr>
                <w:szCs w:val="24"/>
              </w:rPr>
              <w:t xml:space="preserve"> của các line chi tiết, cập nhật sau mỗi lần lưu/xóa bản ghi chi tiết</w:t>
            </w:r>
          </w:p>
        </w:tc>
      </w:tr>
      <w:tr w:rsidR="004906D7" w:rsidRPr="004C531E" w14:paraId="22F09CC6" w14:textId="77777777" w:rsidTr="00E72A62">
        <w:trPr>
          <w:cantSplit/>
          <w:trHeight w:val="827"/>
        </w:trPr>
        <w:tc>
          <w:tcPr>
            <w:tcW w:w="1800" w:type="dxa"/>
          </w:tcPr>
          <w:p w14:paraId="2D159CE7" w14:textId="3CB79FFC" w:rsidR="004906D7" w:rsidRDefault="004906D7" w:rsidP="00E821FE">
            <w:pPr>
              <w:ind w:left="0"/>
              <w:rPr>
                <w:szCs w:val="24"/>
              </w:rPr>
            </w:pPr>
            <w:r>
              <w:rPr>
                <w:szCs w:val="24"/>
              </w:rPr>
              <w:t>Tổng tiền thuế ĐN</w:t>
            </w:r>
          </w:p>
        </w:tc>
        <w:tc>
          <w:tcPr>
            <w:tcW w:w="1980" w:type="dxa"/>
          </w:tcPr>
          <w:p w14:paraId="313109FC" w14:textId="564F33D5" w:rsidR="004906D7" w:rsidRDefault="008256DB" w:rsidP="00E821FE">
            <w:pPr>
              <w:ind w:left="0"/>
              <w:rPr>
                <w:szCs w:val="24"/>
              </w:rPr>
            </w:pPr>
            <w:r w:rsidRPr="008256DB">
              <w:rPr>
                <w:szCs w:val="24"/>
              </w:rPr>
              <w:t>REQUETS_TAX_AMOUNT</w:t>
            </w:r>
          </w:p>
        </w:tc>
        <w:tc>
          <w:tcPr>
            <w:tcW w:w="1417" w:type="dxa"/>
          </w:tcPr>
          <w:p w14:paraId="4158C7A3" w14:textId="77777777" w:rsidR="004906D7" w:rsidRDefault="004906D7" w:rsidP="00E821FE">
            <w:pPr>
              <w:ind w:left="0"/>
            </w:pPr>
          </w:p>
        </w:tc>
        <w:tc>
          <w:tcPr>
            <w:tcW w:w="630" w:type="dxa"/>
          </w:tcPr>
          <w:p w14:paraId="05EF8FCF" w14:textId="79FD611B" w:rsidR="004906D7" w:rsidRDefault="004906D7" w:rsidP="00E821FE">
            <w:pPr>
              <w:pStyle w:val="Sothutu-1so"/>
              <w:spacing w:before="120" w:after="120" w:line="276" w:lineRule="auto"/>
              <w:jc w:val="left"/>
              <w:rPr>
                <w:szCs w:val="24"/>
              </w:rPr>
            </w:pPr>
            <w:r>
              <w:rPr>
                <w:szCs w:val="24"/>
              </w:rPr>
              <w:t>20</w:t>
            </w:r>
          </w:p>
        </w:tc>
        <w:tc>
          <w:tcPr>
            <w:tcW w:w="540" w:type="dxa"/>
          </w:tcPr>
          <w:p w14:paraId="526CB8A3" w14:textId="08833323" w:rsidR="004906D7" w:rsidRDefault="004906D7" w:rsidP="00E821FE">
            <w:pPr>
              <w:pStyle w:val="Sothutu-1so"/>
              <w:spacing w:before="120" w:after="120" w:line="276" w:lineRule="auto"/>
              <w:jc w:val="left"/>
              <w:rPr>
                <w:szCs w:val="24"/>
              </w:rPr>
            </w:pPr>
            <w:r>
              <w:rPr>
                <w:szCs w:val="24"/>
              </w:rPr>
              <w:t>Y</w:t>
            </w:r>
          </w:p>
        </w:tc>
        <w:tc>
          <w:tcPr>
            <w:tcW w:w="450" w:type="dxa"/>
          </w:tcPr>
          <w:p w14:paraId="2FF42726" w14:textId="2C4D6F9A" w:rsidR="004906D7" w:rsidRDefault="004906D7" w:rsidP="00E821FE">
            <w:pPr>
              <w:pStyle w:val="Sothutu-1so"/>
              <w:spacing w:before="120" w:after="120" w:line="276" w:lineRule="auto"/>
              <w:jc w:val="left"/>
              <w:rPr>
                <w:szCs w:val="24"/>
              </w:rPr>
            </w:pPr>
            <w:r>
              <w:rPr>
                <w:szCs w:val="24"/>
              </w:rPr>
              <w:t>N</w:t>
            </w:r>
          </w:p>
        </w:tc>
        <w:tc>
          <w:tcPr>
            <w:tcW w:w="540" w:type="dxa"/>
          </w:tcPr>
          <w:p w14:paraId="448E9FCA" w14:textId="31BF2F07" w:rsidR="004906D7" w:rsidRDefault="004906D7" w:rsidP="00E821FE">
            <w:pPr>
              <w:pStyle w:val="Sothutu-1so"/>
              <w:spacing w:before="120" w:after="120" w:line="276" w:lineRule="auto"/>
              <w:jc w:val="center"/>
              <w:rPr>
                <w:szCs w:val="24"/>
              </w:rPr>
            </w:pPr>
            <w:r>
              <w:rPr>
                <w:szCs w:val="24"/>
              </w:rPr>
              <w:t>Y</w:t>
            </w:r>
          </w:p>
        </w:tc>
        <w:tc>
          <w:tcPr>
            <w:tcW w:w="7380" w:type="dxa"/>
          </w:tcPr>
          <w:p w14:paraId="2E94F10F" w14:textId="3FE5CD7A" w:rsidR="004906D7" w:rsidRDefault="001B377E" w:rsidP="00E821FE">
            <w:pPr>
              <w:pStyle w:val="Sothutu-1so"/>
              <w:spacing w:before="120" w:after="120" w:line="276" w:lineRule="auto"/>
              <w:rPr>
                <w:szCs w:val="24"/>
              </w:rPr>
            </w:pPr>
            <w:r>
              <w:rPr>
                <w:szCs w:val="24"/>
              </w:rPr>
              <w:t>Tổng tiền</w:t>
            </w:r>
            <w:r w:rsidR="0009281C">
              <w:rPr>
                <w:szCs w:val="24"/>
              </w:rPr>
              <w:t xml:space="preserve"> thuế</w:t>
            </w:r>
            <w:r>
              <w:rPr>
                <w:szCs w:val="24"/>
              </w:rPr>
              <w:t xml:space="preserve"> đề nghị của các line chi tiết, cập nhật sau mỗi lần lưu/xóa bản ghi chi tiết</w:t>
            </w:r>
          </w:p>
        </w:tc>
      </w:tr>
      <w:tr w:rsidR="004906D7" w:rsidRPr="004C531E" w14:paraId="6EF82B10" w14:textId="77777777" w:rsidTr="00E72A62">
        <w:trPr>
          <w:cantSplit/>
          <w:trHeight w:val="827"/>
        </w:trPr>
        <w:tc>
          <w:tcPr>
            <w:tcW w:w="1800" w:type="dxa"/>
            <w:vAlign w:val="bottom"/>
          </w:tcPr>
          <w:p w14:paraId="7157DC01" w14:textId="77777777" w:rsidR="004906D7" w:rsidRDefault="004906D7" w:rsidP="00E821FE">
            <w:pPr>
              <w:ind w:left="0"/>
              <w:rPr>
                <w:szCs w:val="24"/>
              </w:rPr>
            </w:pPr>
            <w:r w:rsidRPr="00311EE8">
              <w:rPr>
                <w:szCs w:val="24"/>
              </w:rPr>
              <w:t>Tổng tiền đề nghị</w:t>
            </w:r>
          </w:p>
        </w:tc>
        <w:tc>
          <w:tcPr>
            <w:tcW w:w="1980" w:type="dxa"/>
            <w:vAlign w:val="bottom"/>
          </w:tcPr>
          <w:p w14:paraId="529FFE7C" w14:textId="77777777" w:rsidR="004906D7" w:rsidRDefault="004906D7" w:rsidP="00E821FE">
            <w:pPr>
              <w:ind w:left="0"/>
              <w:rPr>
                <w:szCs w:val="24"/>
              </w:rPr>
            </w:pPr>
            <w:r w:rsidRPr="00311EE8">
              <w:rPr>
                <w:szCs w:val="24"/>
              </w:rPr>
              <w:t>REQUEST_AMOUNT</w:t>
            </w:r>
          </w:p>
        </w:tc>
        <w:tc>
          <w:tcPr>
            <w:tcW w:w="1417" w:type="dxa"/>
          </w:tcPr>
          <w:p w14:paraId="5EF2B915" w14:textId="77777777" w:rsidR="004906D7" w:rsidRDefault="004906D7" w:rsidP="00E821FE">
            <w:pPr>
              <w:ind w:left="0"/>
            </w:pPr>
            <w:r>
              <w:t>Number</w:t>
            </w:r>
          </w:p>
        </w:tc>
        <w:tc>
          <w:tcPr>
            <w:tcW w:w="630" w:type="dxa"/>
          </w:tcPr>
          <w:p w14:paraId="20B332E6" w14:textId="77777777" w:rsidR="004906D7" w:rsidRDefault="004906D7" w:rsidP="00E821FE">
            <w:pPr>
              <w:pStyle w:val="Sothutu-1so"/>
              <w:spacing w:before="120" w:after="120" w:line="276" w:lineRule="auto"/>
              <w:jc w:val="left"/>
              <w:rPr>
                <w:szCs w:val="24"/>
              </w:rPr>
            </w:pPr>
            <w:r>
              <w:rPr>
                <w:szCs w:val="24"/>
              </w:rPr>
              <w:t>20</w:t>
            </w:r>
          </w:p>
        </w:tc>
        <w:tc>
          <w:tcPr>
            <w:tcW w:w="540" w:type="dxa"/>
          </w:tcPr>
          <w:p w14:paraId="15B453FC" w14:textId="77777777" w:rsidR="004906D7" w:rsidRDefault="004906D7" w:rsidP="00E821FE">
            <w:pPr>
              <w:pStyle w:val="Sothutu-1so"/>
              <w:spacing w:before="120" w:after="120" w:line="276" w:lineRule="auto"/>
              <w:jc w:val="left"/>
              <w:rPr>
                <w:szCs w:val="24"/>
              </w:rPr>
            </w:pPr>
            <w:r>
              <w:rPr>
                <w:szCs w:val="24"/>
              </w:rPr>
              <w:t>Y</w:t>
            </w:r>
          </w:p>
        </w:tc>
        <w:tc>
          <w:tcPr>
            <w:tcW w:w="450" w:type="dxa"/>
          </w:tcPr>
          <w:p w14:paraId="4206A764" w14:textId="77777777" w:rsidR="004906D7" w:rsidRDefault="004906D7" w:rsidP="00E821FE">
            <w:pPr>
              <w:pStyle w:val="Sothutu-1so"/>
              <w:spacing w:before="120" w:after="120" w:line="276" w:lineRule="auto"/>
              <w:jc w:val="left"/>
              <w:rPr>
                <w:szCs w:val="24"/>
              </w:rPr>
            </w:pPr>
            <w:r>
              <w:rPr>
                <w:szCs w:val="24"/>
              </w:rPr>
              <w:t>N</w:t>
            </w:r>
          </w:p>
        </w:tc>
        <w:tc>
          <w:tcPr>
            <w:tcW w:w="540" w:type="dxa"/>
          </w:tcPr>
          <w:p w14:paraId="14506DB0" w14:textId="77777777" w:rsidR="004906D7" w:rsidRDefault="004906D7" w:rsidP="00E821FE">
            <w:pPr>
              <w:pStyle w:val="Sothutu-1so"/>
              <w:spacing w:before="120" w:after="120" w:line="276" w:lineRule="auto"/>
              <w:jc w:val="center"/>
              <w:rPr>
                <w:szCs w:val="24"/>
              </w:rPr>
            </w:pPr>
            <w:r>
              <w:rPr>
                <w:szCs w:val="24"/>
              </w:rPr>
              <w:t>Y</w:t>
            </w:r>
          </w:p>
        </w:tc>
        <w:tc>
          <w:tcPr>
            <w:tcW w:w="7380" w:type="dxa"/>
          </w:tcPr>
          <w:p w14:paraId="6C8CC1EA" w14:textId="77777777" w:rsidR="004906D7" w:rsidRPr="004C531E" w:rsidRDefault="004906D7" w:rsidP="00E821F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4906D7" w:rsidRPr="004C531E" w14:paraId="58D13C85" w14:textId="77777777" w:rsidTr="00E72A62">
        <w:trPr>
          <w:cantSplit/>
          <w:trHeight w:val="827"/>
        </w:trPr>
        <w:tc>
          <w:tcPr>
            <w:tcW w:w="1800" w:type="dxa"/>
            <w:vAlign w:val="bottom"/>
          </w:tcPr>
          <w:p w14:paraId="175F93A3" w14:textId="5BD763D4" w:rsidR="004906D7" w:rsidRPr="00311EE8" w:rsidRDefault="004906D7" w:rsidP="00E821FE">
            <w:pPr>
              <w:ind w:left="0"/>
              <w:rPr>
                <w:szCs w:val="24"/>
              </w:rPr>
            </w:pPr>
            <w:r>
              <w:rPr>
                <w:szCs w:val="24"/>
              </w:rPr>
              <w:t>Tổng tiền được duyệt trước thuế</w:t>
            </w:r>
          </w:p>
        </w:tc>
        <w:tc>
          <w:tcPr>
            <w:tcW w:w="1980" w:type="dxa"/>
            <w:vAlign w:val="bottom"/>
          </w:tcPr>
          <w:p w14:paraId="48AFA044" w14:textId="5993EF21" w:rsidR="004906D7" w:rsidRPr="00311EE8" w:rsidRDefault="008256DB" w:rsidP="00E821FE">
            <w:pPr>
              <w:ind w:left="0"/>
              <w:rPr>
                <w:szCs w:val="24"/>
              </w:rPr>
            </w:pPr>
            <w:r w:rsidRPr="008256DB">
              <w:rPr>
                <w:szCs w:val="24"/>
              </w:rPr>
              <w:t>APPROVED_BEFORE_TAX_AMOUNT</w:t>
            </w:r>
          </w:p>
        </w:tc>
        <w:tc>
          <w:tcPr>
            <w:tcW w:w="1417" w:type="dxa"/>
          </w:tcPr>
          <w:p w14:paraId="14A4388F" w14:textId="77777777" w:rsidR="004906D7" w:rsidRDefault="004906D7" w:rsidP="00E821FE">
            <w:pPr>
              <w:ind w:left="0"/>
            </w:pPr>
          </w:p>
        </w:tc>
        <w:tc>
          <w:tcPr>
            <w:tcW w:w="630" w:type="dxa"/>
          </w:tcPr>
          <w:p w14:paraId="7B1A6FFB" w14:textId="6114EA4E" w:rsidR="004906D7" w:rsidRDefault="004906D7" w:rsidP="00E821FE">
            <w:pPr>
              <w:pStyle w:val="Sothutu-1so"/>
              <w:spacing w:before="120" w:after="120" w:line="276" w:lineRule="auto"/>
              <w:jc w:val="left"/>
              <w:rPr>
                <w:szCs w:val="24"/>
              </w:rPr>
            </w:pPr>
            <w:r>
              <w:rPr>
                <w:szCs w:val="24"/>
              </w:rPr>
              <w:t>20</w:t>
            </w:r>
          </w:p>
        </w:tc>
        <w:tc>
          <w:tcPr>
            <w:tcW w:w="540" w:type="dxa"/>
          </w:tcPr>
          <w:p w14:paraId="4046EC91" w14:textId="7A6DA6C5" w:rsidR="004906D7" w:rsidRDefault="004906D7" w:rsidP="00E821FE">
            <w:pPr>
              <w:pStyle w:val="Sothutu-1so"/>
              <w:spacing w:before="120" w:after="120" w:line="276" w:lineRule="auto"/>
              <w:jc w:val="left"/>
              <w:rPr>
                <w:szCs w:val="24"/>
              </w:rPr>
            </w:pPr>
            <w:r>
              <w:rPr>
                <w:szCs w:val="24"/>
              </w:rPr>
              <w:t>Y</w:t>
            </w:r>
          </w:p>
        </w:tc>
        <w:tc>
          <w:tcPr>
            <w:tcW w:w="450" w:type="dxa"/>
          </w:tcPr>
          <w:p w14:paraId="7BEE3E3B" w14:textId="5BA3DE1C" w:rsidR="004906D7" w:rsidRDefault="004906D7" w:rsidP="00E821FE">
            <w:pPr>
              <w:pStyle w:val="Sothutu-1so"/>
              <w:spacing w:before="120" w:after="120" w:line="276" w:lineRule="auto"/>
              <w:jc w:val="left"/>
              <w:rPr>
                <w:szCs w:val="24"/>
              </w:rPr>
            </w:pPr>
            <w:r>
              <w:rPr>
                <w:szCs w:val="24"/>
              </w:rPr>
              <w:t>N</w:t>
            </w:r>
          </w:p>
        </w:tc>
        <w:tc>
          <w:tcPr>
            <w:tcW w:w="540" w:type="dxa"/>
          </w:tcPr>
          <w:p w14:paraId="7DD6492D" w14:textId="388CAC78" w:rsidR="004906D7" w:rsidRDefault="004906D7" w:rsidP="00E821FE">
            <w:pPr>
              <w:pStyle w:val="Sothutu-1so"/>
              <w:spacing w:before="120" w:after="120" w:line="276" w:lineRule="auto"/>
              <w:jc w:val="center"/>
              <w:rPr>
                <w:szCs w:val="24"/>
              </w:rPr>
            </w:pPr>
            <w:r>
              <w:rPr>
                <w:szCs w:val="24"/>
              </w:rPr>
              <w:t>Y</w:t>
            </w:r>
          </w:p>
        </w:tc>
        <w:tc>
          <w:tcPr>
            <w:tcW w:w="7380" w:type="dxa"/>
          </w:tcPr>
          <w:p w14:paraId="20C24B58" w14:textId="1F649941" w:rsidR="004906D7" w:rsidRDefault="001B377E" w:rsidP="00E821FE">
            <w:pPr>
              <w:pStyle w:val="Sothutu-1so"/>
              <w:spacing w:before="120" w:after="120" w:line="276" w:lineRule="auto"/>
              <w:rPr>
                <w:szCs w:val="24"/>
              </w:rPr>
            </w:pPr>
            <w:r>
              <w:rPr>
                <w:szCs w:val="24"/>
              </w:rPr>
              <w:t xml:space="preserve">Tổng tiền </w:t>
            </w:r>
            <w:r w:rsidR="0009281C">
              <w:rPr>
                <w:szCs w:val="24"/>
              </w:rPr>
              <w:t>được duyệt trước thuế</w:t>
            </w:r>
            <w:r>
              <w:rPr>
                <w:szCs w:val="24"/>
              </w:rPr>
              <w:t xml:space="preserve"> của các line chi tiết, cập nhật sau mỗi lần lưu/xóa bản ghi chi tiết</w:t>
            </w:r>
          </w:p>
        </w:tc>
      </w:tr>
      <w:tr w:rsidR="004906D7" w:rsidRPr="004C531E" w14:paraId="59969BCC" w14:textId="77777777" w:rsidTr="00E72A62">
        <w:trPr>
          <w:cantSplit/>
          <w:trHeight w:val="827"/>
        </w:trPr>
        <w:tc>
          <w:tcPr>
            <w:tcW w:w="1800" w:type="dxa"/>
            <w:vAlign w:val="bottom"/>
          </w:tcPr>
          <w:p w14:paraId="0BEA1361" w14:textId="410A22A8" w:rsidR="004906D7" w:rsidRPr="00311EE8" w:rsidRDefault="004906D7" w:rsidP="00E821FE">
            <w:pPr>
              <w:ind w:left="0"/>
              <w:rPr>
                <w:szCs w:val="24"/>
              </w:rPr>
            </w:pPr>
            <w:r>
              <w:rPr>
                <w:szCs w:val="24"/>
              </w:rPr>
              <w:t>Tổng tiền thuế được duyệt</w:t>
            </w:r>
          </w:p>
        </w:tc>
        <w:tc>
          <w:tcPr>
            <w:tcW w:w="1980" w:type="dxa"/>
            <w:vAlign w:val="bottom"/>
          </w:tcPr>
          <w:p w14:paraId="2DF618A0" w14:textId="3A294BA1" w:rsidR="004906D7" w:rsidRPr="00311EE8" w:rsidRDefault="008256DB" w:rsidP="00E821FE">
            <w:pPr>
              <w:ind w:left="0"/>
              <w:rPr>
                <w:szCs w:val="24"/>
              </w:rPr>
            </w:pPr>
            <w:r w:rsidRPr="008256DB">
              <w:rPr>
                <w:szCs w:val="24"/>
              </w:rPr>
              <w:t>APPROVED_TAX_AMOUNT</w:t>
            </w:r>
          </w:p>
        </w:tc>
        <w:tc>
          <w:tcPr>
            <w:tcW w:w="1417" w:type="dxa"/>
          </w:tcPr>
          <w:p w14:paraId="551B884B" w14:textId="77777777" w:rsidR="004906D7" w:rsidRDefault="004906D7" w:rsidP="00E821FE">
            <w:pPr>
              <w:ind w:left="0"/>
            </w:pPr>
          </w:p>
        </w:tc>
        <w:tc>
          <w:tcPr>
            <w:tcW w:w="630" w:type="dxa"/>
          </w:tcPr>
          <w:p w14:paraId="1C487ABE" w14:textId="2ABF8D95" w:rsidR="004906D7" w:rsidRDefault="004906D7" w:rsidP="00E821FE">
            <w:pPr>
              <w:pStyle w:val="Sothutu-1so"/>
              <w:spacing w:before="120" w:after="120" w:line="276" w:lineRule="auto"/>
              <w:jc w:val="left"/>
              <w:rPr>
                <w:szCs w:val="24"/>
              </w:rPr>
            </w:pPr>
            <w:r>
              <w:rPr>
                <w:szCs w:val="24"/>
              </w:rPr>
              <w:t>20</w:t>
            </w:r>
          </w:p>
        </w:tc>
        <w:tc>
          <w:tcPr>
            <w:tcW w:w="540" w:type="dxa"/>
          </w:tcPr>
          <w:p w14:paraId="2399882B" w14:textId="11A762DA" w:rsidR="004906D7" w:rsidRDefault="004906D7" w:rsidP="00E821FE">
            <w:pPr>
              <w:pStyle w:val="Sothutu-1so"/>
              <w:spacing w:before="120" w:after="120" w:line="276" w:lineRule="auto"/>
              <w:jc w:val="left"/>
              <w:rPr>
                <w:szCs w:val="24"/>
              </w:rPr>
            </w:pPr>
            <w:r>
              <w:rPr>
                <w:szCs w:val="24"/>
              </w:rPr>
              <w:t>Y</w:t>
            </w:r>
          </w:p>
        </w:tc>
        <w:tc>
          <w:tcPr>
            <w:tcW w:w="450" w:type="dxa"/>
          </w:tcPr>
          <w:p w14:paraId="5409957D" w14:textId="5D87F0E1" w:rsidR="004906D7" w:rsidRDefault="004906D7" w:rsidP="00E821FE">
            <w:pPr>
              <w:pStyle w:val="Sothutu-1so"/>
              <w:spacing w:before="120" w:after="120" w:line="276" w:lineRule="auto"/>
              <w:jc w:val="left"/>
              <w:rPr>
                <w:szCs w:val="24"/>
              </w:rPr>
            </w:pPr>
            <w:r>
              <w:rPr>
                <w:szCs w:val="24"/>
              </w:rPr>
              <w:t>N</w:t>
            </w:r>
          </w:p>
        </w:tc>
        <w:tc>
          <w:tcPr>
            <w:tcW w:w="540" w:type="dxa"/>
          </w:tcPr>
          <w:p w14:paraId="0EB8BB46" w14:textId="4330BD9B" w:rsidR="004906D7" w:rsidRDefault="004906D7" w:rsidP="00E821FE">
            <w:pPr>
              <w:pStyle w:val="Sothutu-1so"/>
              <w:spacing w:before="120" w:after="120" w:line="276" w:lineRule="auto"/>
              <w:jc w:val="center"/>
              <w:rPr>
                <w:szCs w:val="24"/>
              </w:rPr>
            </w:pPr>
            <w:r>
              <w:rPr>
                <w:szCs w:val="24"/>
              </w:rPr>
              <w:t>Y</w:t>
            </w:r>
          </w:p>
        </w:tc>
        <w:tc>
          <w:tcPr>
            <w:tcW w:w="7380" w:type="dxa"/>
          </w:tcPr>
          <w:p w14:paraId="5FF51E41" w14:textId="6E41C905" w:rsidR="004906D7" w:rsidRDefault="001B377E" w:rsidP="00E821FE">
            <w:pPr>
              <w:pStyle w:val="Sothutu-1so"/>
              <w:spacing w:before="120" w:after="120" w:line="276" w:lineRule="auto"/>
              <w:rPr>
                <w:szCs w:val="24"/>
              </w:rPr>
            </w:pPr>
            <w:r>
              <w:rPr>
                <w:szCs w:val="24"/>
              </w:rPr>
              <w:t xml:space="preserve">Tổng tiền </w:t>
            </w:r>
            <w:r w:rsidR="0009281C">
              <w:rPr>
                <w:szCs w:val="24"/>
              </w:rPr>
              <w:t>thuế được duyệt</w:t>
            </w:r>
            <w:r>
              <w:rPr>
                <w:szCs w:val="24"/>
              </w:rPr>
              <w:t xml:space="preserve"> của các line chi tiết, cập nhật sau mỗi lần lưu/xóa bản ghi chi tiết</w:t>
            </w:r>
          </w:p>
        </w:tc>
      </w:tr>
      <w:tr w:rsidR="004906D7" w14:paraId="64EBFBCB" w14:textId="77777777" w:rsidTr="00E72A62">
        <w:trPr>
          <w:cantSplit/>
          <w:trHeight w:val="827"/>
        </w:trPr>
        <w:tc>
          <w:tcPr>
            <w:tcW w:w="1800" w:type="dxa"/>
            <w:vAlign w:val="bottom"/>
          </w:tcPr>
          <w:p w14:paraId="4198E4CC" w14:textId="77777777" w:rsidR="004906D7" w:rsidRDefault="004906D7" w:rsidP="00E821FE">
            <w:pPr>
              <w:ind w:left="0"/>
              <w:rPr>
                <w:szCs w:val="24"/>
              </w:rPr>
            </w:pPr>
            <w:r w:rsidRPr="00311EE8">
              <w:rPr>
                <w:szCs w:val="24"/>
              </w:rPr>
              <w:t>Tổng tiền được duyệt</w:t>
            </w:r>
          </w:p>
        </w:tc>
        <w:tc>
          <w:tcPr>
            <w:tcW w:w="1980" w:type="dxa"/>
            <w:vAlign w:val="bottom"/>
          </w:tcPr>
          <w:p w14:paraId="218E33D0" w14:textId="77777777" w:rsidR="004906D7" w:rsidRPr="00311EE8" w:rsidRDefault="004906D7" w:rsidP="00E821FE">
            <w:pPr>
              <w:ind w:left="0"/>
              <w:rPr>
                <w:szCs w:val="24"/>
              </w:rPr>
            </w:pPr>
            <w:r w:rsidRPr="00311EE8">
              <w:rPr>
                <w:szCs w:val="24"/>
              </w:rPr>
              <w:t>APPROVED_AMOUNT</w:t>
            </w:r>
          </w:p>
        </w:tc>
        <w:tc>
          <w:tcPr>
            <w:tcW w:w="1417" w:type="dxa"/>
          </w:tcPr>
          <w:p w14:paraId="676673E6" w14:textId="77777777" w:rsidR="004906D7" w:rsidRDefault="004906D7" w:rsidP="00E821FE">
            <w:pPr>
              <w:ind w:left="0"/>
            </w:pPr>
            <w:r>
              <w:t>Number</w:t>
            </w:r>
          </w:p>
        </w:tc>
        <w:tc>
          <w:tcPr>
            <w:tcW w:w="630" w:type="dxa"/>
          </w:tcPr>
          <w:p w14:paraId="60792761" w14:textId="77777777" w:rsidR="004906D7" w:rsidRDefault="004906D7" w:rsidP="00E821FE">
            <w:pPr>
              <w:pStyle w:val="Sothutu-1so"/>
              <w:spacing w:before="120" w:after="120" w:line="276" w:lineRule="auto"/>
              <w:jc w:val="left"/>
              <w:rPr>
                <w:szCs w:val="24"/>
              </w:rPr>
            </w:pPr>
            <w:r>
              <w:rPr>
                <w:szCs w:val="24"/>
              </w:rPr>
              <w:t>20</w:t>
            </w:r>
          </w:p>
        </w:tc>
        <w:tc>
          <w:tcPr>
            <w:tcW w:w="540" w:type="dxa"/>
          </w:tcPr>
          <w:p w14:paraId="22E89280" w14:textId="77777777" w:rsidR="004906D7" w:rsidRDefault="004906D7" w:rsidP="00E821FE">
            <w:pPr>
              <w:pStyle w:val="Sothutu-1so"/>
              <w:spacing w:before="120" w:after="120" w:line="276" w:lineRule="auto"/>
              <w:jc w:val="left"/>
              <w:rPr>
                <w:szCs w:val="24"/>
              </w:rPr>
            </w:pPr>
            <w:r>
              <w:rPr>
                <w:szCs w:val="24"/>
              </w:rPr>
              <w:t>Y</w:t>
            </w:r>
          </w:p>
        </w:tc>
        <w:tc>
          <w:tcPr>
            <w:tcW w:w="450" w:type="dxa"/>
          </w:tcPr>
          <w:p w14:paraId="4F48FF4E" w14:textId="77777777" w:rsidR="004906D7" w:rsidRDefault="004906D7" w:rsidP="00E821FE">
            <w:pPr>
              <w:pStyle w:val="Sothutu-1so"/>
              <w:spacing w:before="120" w:after="120" w:line="276" w:lineRule="auto"/>
              <w:jc w:val="left"/>
              <w:rPr>
                <w:szCs w:val="24"/>
              </w:rPr>
            </w:pPr>
            <w:r>
              <w:rPr>
                <w:szCs w:val="24"/>
              </w:rPr>
              <w:t>N</w:t>
            </w:r>
          </w:p>
        </w:tc>
        <w:tc>
          <w:tcPr>
            <w:tcW w:w="540" w:type="dxa"/>
          </w:tcPr>
          <w:p w14:paraId="3E774620" w14:textId="77777777" w:rsidR="004906D7" w:rsidRDefault="004906D7" w:rsidP="00E821FE">
            <w:pPr>
              <w:pStyle w:val="Sothutu-1so"/>
              <w:spacing w:before="120" w:after="120" w:line="276" w:lineRule="auto"/>
              <w:jc w:val="center"/>
              <w:rPr>
                <w:szCs w:val="24"/>
              </w:rPr>
            </w:pPr>
            <w:r>
              <w:rPr>
                <w:szCs w:val="24"/>
              </w:rPr>
              <w:t>Y</w:t>
            </w:r>
          </w:p>
        </w:tc>
        <w:tc>
          <w:tcPr>
            <w:tcW w:w="7380" w:type="dxa"/>
          </w:tcPr>
          <w:p w14:paraId="00CA1DF5" w14:textId="450FC7D3" w:rsidR="004906D7" w:rsidRDefault="004906D7" w:rsidP="00E821FE">
            <w:pPr>
              <w:pStyle w:val="Sothutu-1so"/>
              <w:spacing w:before="120" w:after="120" w:line="276" w:lineRule="auto"/>
              <w:rPr>
                <w:szCs w:val="24"/>
              </w:rPr>
            </w:pPr>
            <w:r>
              <w:rPr>
                <w:szCs w:val="24"/>
              </w:rPr>
              <w:t>Tổng tiền được duyệt của các line chi tiết, cập nhật sau mỗi lần lưu</w:t>
            </w:r>
            <w:r w:rsidR="001B377E">
              <w:rPr>
                <w:szCs w:val="24"/>
              </w:rPr>
              <w:t>/xóa</w:t>
            </w:r>
            <w:r>
              <w:rPr>
                <w:szCs w:val="24"/>
              </w:rPr>
              <w:t xml:space="preserve"> bản ghi chi tiết</w:t>
            </w:r>
          </w:p>
        </w:tc>
      </w:tr>
      <w:tr w:rsidR="004906D7" w:rsidRPr="00311EE8" w14:paraId="26257CC7" w14:textId="77777777" w:rsidTr="00E72A62">
        <w:trPr>
          <w:cantSplit/>
          <w:trHeight w:val="827"/>
        </w:trPr>
        <w:tc>
          <w:tcPr>
            <w:tcW w:w="14737" w:type="dxa"/>
            <w:gridSpan w:val="8"/>
          </w:tcPr>
          <w:p w14:paraId="4C279900" w14:textId="0CF10A84" w:rsidR="004906D7" w:rsidRPr="00311EE8" w:rsidRDefault="004906D7" w:rsidP="00E821FE">
            <w:pPr>
              <w:pStyle w:val="Sothutu-1so"/>
              <w:spacing w:before="120" w:after="120" w:line="276" w:lineRule="auto"/>
              <w:jc w:val="left"/>
              <w:rPr>
                <w:szCs w:val="24"/>
              </w:rPr>
            </w:pPr>
            <w:r w:rsidRPr="001E5A81">
              <w:rPr>
                <w:b/>
                <w:szCs w:val="24"/>
              </w:rPr>
              <w:t xml:space="preserve">Group: Thông tin </w:t>
            </w:r>
            <w:r w:rsidR="00390D79">
              <w:rPr>
                <w:b/>
                <w:szCs w:val="24"/>
              </w:rPr>
              <w:t>quản trị</w:t>
            </w:r>
          </w:p>
        </w:tc>
      </w:tr>
      <w:tr w:rsidR="00390D79" w:rsidRPr="00311EE8" w14:paraId="581E7606" w14:textId="77777777" w:rsidTr="00E72A62">
        <w:trPr>
          <w:cantSplit/>
          <w:trHeight w:val="827"/>
        </w:trPr>
        <w:tc>
          <w:tcPr>
            <w:tcW w:w="1800" w:type="dxa"/>
          </w:tcPr>
          <w:p w14:paraId="2F9762F4" w14:textId="46A8FA16" w:rsidR="00390D79" w:rsidRPr="00555E4D" w:rsidRDefault="00E26348" w:rsidP="00E821FE">
            <w:pPr>
              <w:pStyle w:val="Sothutu-1so"/>
              <w:spacing w:before="120" w:after="120" w:line="276" w:lineRule="auto"/>
              <w:jc w:val="left"/>
              <w:rPr>
                <w:szCs w:val="24"/>
              </w:rPr>
            </w:pPr>
            <w:r>
              <w:rPr>
                <w:szCs w:val="24"/>
              </w:rPr>
              <w:t>Thuế giữ lại</w:t>
            </w:r>
          </w:p>
        </w:tc>
        <w:tc>
          <w:tcPr>
            <w:tcW w:w="1980" w:type="dxa"/>
          </w:tcPr>
          <w:p w14:paraId="5DBBEAA1" w14:textId="61FC7663" w:rsidR="00390D79" w:rsidRPr="00555E4D" w:rsidRDefault="00E26348" w:rsidP="00E821FE">
            <w:pPr>
              <w:ind w:left="0"/>
              <w:rPr>
                <w:szCs w:val="24"/>
              </w:rPr>
            </w:pPr>
            <w:r w:rsidRPr="00E26348">
              <w:rPr>
                <w:szCs w:val="24"/>
              </w:rPr>
              <w:t>WithHolding_Tax</w:t>
            </w:r>
          </w:p>
        </w:tc>
        <w:tc>
          <w:tcPr>
            <w:tcW w:w="1417" w:type="dxa"/>
          </w:tcPr>
          <w:p w14:paraId="5B62A1AE" w14:textId="77777777" w:rsidR="00390D79" w:rsidRDefault="00E26348" w:rsidP="00E821FE">
            <w:pPr>
              <w:ind w:left="0"/>
            </w:pPr>
            <w:r>
              <w:t>Boolean</w:t>
            </w:r>
          </w:p>
          <w:p w14:paraId="0D2500FA" w14:textId="5EBE98EB" w:rsidR="00E26348" w:rsidRDefault="00E26348" w:rsidP="00E821FE">
            <w:pPr>
              <w:ind w:left="0"/>
            </w:pPr>
            <w:r>
              <w:t>Checkbox</w:t>
            </w:r>
          </w:p>
        </w:tc>
        <w:tc>
          <w:tcPr>
            <w:tcW w:w="630" w:type="dxa"/>
          </w:tcPr>
          <w:p w14:paraId="5FA32C2B" w14:textId="77777777" w:rsidR="00390D79" w:rsidRDefault="00390D79" w:rsidP="00E821FE">
            <w:pPr>
              <w:pStyle w:val="Sothutu-1so"/>
              <w:spacing w:before="120" w:after="120" w:line="276" w:lineRule="auto"/>
              <w:jc w:val="left"/>
              <w:rPr>
                <w:szCs w:val="24"/>
              </w:rPr>
            </w:pPr>
          </w:p>
        </w:tc>
        <w:tc>
          <w:tcPr>
            <w:tcW w:w="540" w:type="dxa"/>
          </w:tcPr>
          <w:p w14:paraId="11E2540D" w14:textId="167110E8" w:rsidR="00390D79" w:rsidRDefault="00BB0DB2" w:rsidP="00E821FE">
            <w:pPr>
              <w:pStyle w:val="Sothutu-1so"/>
              <w:spacing w:before="120" w:after="120" w:line="276" w:lineRule="auto"/>
              <w:jc w:val="left"/>
              <w:rPr>
                <w:szCs w:val="24"/>
              </w:rPr>
            </w:pPr>
            <w:r>
              <w:rPr>
                <w:szCs w:val="24"/>
              </w:rPr>
              <w:t>Y</w:t>
            </w:r>
          </w:p>
        </w:tc>
        <w:tc>
          <w:tcPr>
            <w:tcW w:w="450" w:type="dxa"/>
          </w:tcPr>
          <w:p w14:paraId="32BF35D0" w14:textId="242205A8" w:rsidR="00390D79" w:rsidRDefault="00BB0DB2" w:rsidP="00E821FE">
            <w:pPr>
              <w:pStyle w:val="Sothutu-1so"/>
              <w:spacing w:before="120" w:after="120" w:line="276" w:lineRule="auto"/>
              <w:jc w:val="left"/>
              <w:rPr>
                <w:szCs w:val="24"/>
              </w:rPr>
            </w:pPr>
            <w:r>
              <w:rPr>
                <w:szCs w:val="24"/>
              </w:rPr>
              <w:t>N</w:t>
            </w:r>
          </w:p>
        </w:tc>
        <w:tc>
          <w:tcPr>
            <w:tcW w:w="540" w:type="dxa"/>
          </w:tcPr>
          <w:p w14:paraId="6C804427" w14:textId="63CB5582" w:rsidR="00390D79" w:rsidRDefault="00BB0DB2" w:rsidP="00E821FE">
            <w:pPr>
              <w:pStyle w:val="Sothutu-1so"/>
              <w:spacing w:before="120" w:after="120" w:line="276" w:lineRule="auto"/>
              <w:jc w:val="center"/>
              <w:rPr>
                <w:szCs w:val="24"/>
              </w:rPr>
            </w:pPr>
            <w:r>
              <w:rPr>
                <w:szCs w:val="24"/>
              </w:rPr>
              <w:t>N</w:t>
            </w:r>
          </w:p>
        </w:tc>
        <w:tc>
          <w:tcPr>
            <w:tcW w:w="7380" w:type="dxa"/>
          </w:tcPr>
          <w:p w14:paraId="0FC372F9" w14:textId="39BF4D07" w:rsidR="00390D79" w:rsidRPr="00AA0869" w:rsidRDefault="00BB0DB2" w:rsidP="00E821FE">
            <w:pPr>
              <w:pStyle w:val="Sothutu-1so"/>
              <w:spacing w:before="120" w:after="120" w:line="276" w:lineRule="auto"/>
              <w:rPr>
                <w:szCs w:val="24"/>
              </w:rPr>
            </w:pPr>
            <w:r>
              <w:rPr>
                <w:szCs w:val="24"/>
              </w:rPr>
              <w:t>Mặc định = NO</w:t>
            </w:r>
          </w:p>
        </w:tc>
      </w:tr>
      <w:tr w:rsidR="00BB0DB2" w:rsidRPr="00311EE8" w14:paraId="3E61220D" w14:textId="77777777" w:rsidTr="00E72A62">
        <w:trPr>
          <w:cantSplit/>
          <w:trHeight w:val="827"/>
        </w:trPr>
        <w:tc>
          <w:tcPr>
            <w:tcW w:w="1800" w:type="dxa"/>
          </w:tcPr>
          <w:p w14:paraId="464C4972" w14:textId="68427842" w:rsidR="00BB0DB2" w:rsidRDefault="00BB0DB2" w:rsidP="00E821FE">
            <w:pPr>
              <w:pStyle w:val="Sothutu-1so"/>
              <w:spacing w:before="120" w:after="120" w:line="276" w:lineRule="auto"/>
              <w:jc w:val="left"/>
              <w:rPr>
                <w:szCs w:val="24"/>
              </w:rPr>
            </w:pPr>
            <w:r>
              <w:rPr>
                <w:szCs w:val="24"/>
              </w:rPr>
              <w:lastRenderedPageBreak/>
              <w:t>Số tiền chưa ĐNTT</w:t>
            </w:r>
          </w:p>
        </w:tc>
        <w:tc>
          <w:tcPr>
            <w:tcW w:w="1980" w:type="dxa"/>
          </w:tcPr>
          <w:p w14:paraId="77AA857C" w14:textId="79A175B3" w:rsidR="00BB0DB2" w:rsidRPr="00E26348" w:rsidRDefault="008256DB" w:rsidP="00E821FE">
            <w:pPr>
              <w:ind w:left="0"/>
              <w:rPr>
                <w:szCs w:val="24"/>
              </w:rPr>
            </w:pPr>
            <w:r w:rsidRPr="008256DB">
              <w:rPr>
                <w:szCs w:val="24"/>
              </w:rPr>
              <w:t>NOT_REQUEST_AMOUNT</w:t>
            </w:r>
          </w:p>
        </w:tc>
        <w:tc>
          <w:tcPr>
            <w:tcW w:w="1417" w:type="dxa"/>
          </w:tcPr>
          <w:p w14:paraId="590C6A1F" w14:textId="77777777" w:rsidR="00BB0DB2" w:rsidRDefault="00BB0DB2" w:rsidP="00E821FE">
            <w:pPr>
              <w:ind w:left="0"/>
            </w:pPr>
            <w:r>
              <w:t>Number</w:t>
            </w:r>
          </w:p>
          <w:p w14:paraId="63CFD58A" w14:textId="4C50018D" w:rsidR="00BB0DB2" w:rsidRDefault="00BB0DB2" w:rsidP="00E821FE">
            <w:pPr>
              <w:ind w:left="0"/>
            </w:pPr>
            <w:r>
              <w:t>Text Box</w:t>
            </w:r>
          </w:p>
        </w:tc>
        <w:tc>
          <w:tcPr>
            <w:tcW w:w="630" w:type="dxa"/>
          </w:tcPr>
          <w:p w14:paraId="373FF3C3" w14:textId="34585358" w:rsidR="00BB0DB2" w:rsidRDefault="00BB0DB2" w:rsidP="00E821FE">
            <w:pPr>
              <w:pStyle w:val="Sothutu-1so"/>
              <w:spacing w:before="120" w:after="120" w:line="276" w:lineRule="auto"/>
              <w:jc w:val="left"/>
              <w:rPr>
                <w:szCs w:val="24"/>
              </w:rPr>
            </w:pPr>
            <w:r>
              <w:rPr>
                <w:szCs w:val="24"/>
              </w:rPr>
              <w:t>20</w:t>
            </w:r>
          </w:p>
        </w:tc>
        <w:tc>
          <w:tcPr>
            <w:tcW w:w="540" w:type="dxa"/>
          </w:tcPr>
          <w:p w14:paraId="2B775782" w14:textId="3B8217A2" w:rsidR="00BB0DB2" w:rsidRDefault="00BB0DB2" w:rsidP="00E821FE">
            <w:pPr>
              <w:pStyle w:val="Sothutu-1so"/>
              <w:spacing w:before="120" w:after="120" w:line="276" w:lineRule="auto"/>
              <w:jc w:val="left"/>
              <w:rPr>
                <w:szCs w:val="24"/>
              </w:rPr>
            </w:pPr>
            <w:r>
              <w:rPr>
                <w:szCs w:val="24"/>
              </w:rPr>
              <w:t>Y</w:t>
            </w:r>
          </w:p>
        </w:tc>
        <w:tc>
          <w:tcPr>
            <w:tcW w:w="450" w:type="dxa"/>
          </w:tcPr>
          <w:p w14:paraId="1C64DDA3" w14:textId="08D17254" w:rsidR="00BB0DB2" w:rsidRDefault="00BB0DB2" w:rsidP="00E821FE">
            <w:pPr>
              <w:pStyle w:val="Sothutu-1so"/>
              <w:spacing w:before="120" w:after="120" w:line="276" w:lineRule="auto"/>
              <w:jc w:val="left"/>
              <w:rPr>
                <w:szCs w:val="24"/>
              </w:rPr>
            </w:pPr>
            <w:r>
              <w:rPr>
                <w:szCs w:val="24"/>
              </w:rPr>
              <w:t>N</w:t>
            </w:r>
          </w:p>
        </w:tc>
        <w:tc>
          <w:tcPr>
            <w:tcW w:w="540" w:type="dxa"/>
          </w:tcPr>
          <w:p w14:paraId="64976DA9" w14:textId="661BB723" w:rsidR="00BB0DB2" w:rsidRDefault="00BB0DB2" w:rsidP="00E821FE">
            <w:pPr>
              <w:pStyle w:val="Sothutu-1so"/>
              <w:spacing w:before="120" w:after="120" w:line="276" w:lineRule="auto"/>
              <w:jc w:val="center"/>
              <w:rPr>
                <w:szCs w:val="24"/>
              </w:rPr>
            </w:pPr>
            <w:r>
              <w:rPr>
                <w:szCs w:val="24"/>
              </w:rPr>
              <w:t>Y</w:t>
            </w:r>
          </w:p>
        </w:tc>
        <w:tc>
          <w:tcPr>
            <w:tcW w:w="7380" w:type="dxa"/>
          </w:tcPr>
          <w:p w14:paraId="504DA383" w14:textId="77777777" w:rsidR="00BB0DB2" w:rsidRDefault="00BB0DB2" w:rsidP="00E821FE">
            <w:pPr>
              <w:pStyle w:val="Sothutu-1so"/>
              <w:spacing w:before="120" w:after="120" w:line="276" w:lineRule="auto"/>
              <w:rPr>
                <w:szCs w:val="24"/>
              </w:rPr>
            </w:pPr>
            <w:r>
              <w:rPr>
                <w:szCs w:val="24"/>
              </w:rPr>
              <w:t>Khi được gắn với</w:t>
            </w:r>
            <w:r w:rsidRPr="003D7FE6">
              <w:rPr>
                <w:szCs w:val="24"/>
              </w:rPr>
              <w:t xml:space="preserve"> BTHTT mặc định bằng </w:t>
            </w:r>
            <w:r w:rsidRPr="00BB0DB2">
              <w:rPr>
                <w:szCs w:val="24"/>
              </w:rPr>
              <w:t xml:space="preserve">Tổng tiền được duyệt nếu Thuế giữ lại = NO hoặc bằng Tổng tiền được duyệt trước thuế nếu ‘Thuế giữ lại’ = YES. </w:t>
            </w:r>
          </w:p>
          <w:p w14:paraId="64BFA6BC" w14:textId="0F21D400" w:rsidR="00BB0DB2" w:rsidRDefault="00BB0DB2" w:rsidP="00E821FE">
            <w:pPr>
              <w:pStyle w:val="Sothutu-1so"/>
              <w:spacing w:before="120" w:after="120" w:line="276" w:lineRule="auto"/>
              <w:rPr>
                <w:szCs w:val="24"/>
              </w:rPr>
            </w:pPr>
            <w:r w:rsidRPr="00BB0DB2">
              <w:rPr>
                <w:szCs w:val="24"/>
              </w:rPr>
              <w:t>Cập nhật giá trị giảm</w:t>
            </w:r>
            <w:r w:rsidRPr="003D7FE6">
              <w:rPr>
                <w:szCs w:val="24"/>
              </w:rPr>
              <w:t xml:space="preserve"> dần đến khi bằng 0 khi có đề nghị thanh toán </w:t>
            </w:r>
            <w:r>
              <w:rPr>
                <w:szCs w:val="24"/>
              </w:rPr>
              <w:t>gắn với</w:t>
            </w:r>
            <w:r w:rsidR="002A1C7C">
              <w:rPr>
                <w:szCs w:val="24"/>
              </w:rPr>
              <w:t xml:space="preserve"> BTHTT.</w:t>
            </w:r>
          </w:p>
          <w:p w14:paraId="2056D61F" w14:textId="6D2EE90B" w:rsidR="005E2B44" w:rsidRDefault="003165C5" w:rsidP="00E821FE">
            <w:pPr>
              <w:pStyle w:val="Sothutu-1so"/>
              <w:spacing w:before="120" w:after="120" w:line="276" w:lineRule="auto"/>
              <w:rPr>
                <w:szCs w:val="24"/>
              </w:rPr>
            </w:pPr>
            <w:r>
              <w:rPr>
                <w:szCs w:val="24"/>
              </w:rPr>
              <w:t>Số tiền chưa đề nghị = Tổng tiền được duyệt/ Tổng tiền</w:t>
            </w:r>
            <w:r w:rsidR="0006542D">
              <w:rPr>
                <w:szCs w:val="24"/>
              </w:rPr>
              <w:t xml:space="preserve"> được duyệt trước thuế - Số </w:t>
            </w:r>
            <w:r w:rsidR="00D86602">
              <w:rPr>
                <w:szCs w:val="24"/>
              </w:rPr>
              <w:t xml:space="preserve">tiền được duyệt </w:t>
            </w:r>
            <w:r w:rsidR="00CB2206">
              <w:rPr>
                <w:szCs w:val="24"/>
              </w:rPr>
              <w:t>của hóa đơn</w:t>
            </w:r>
            <w:r w:rsidR="009D4B6D">
              <w:rPr>
                <w:szCs w:val="24"/>
              </w:rPr>
              <w:t xml:space="preserve"> đã</w:t>
            </w:r>
            <w:r w:rsidR="00CB2206">
              <w:rPr>
                <w:szCs w:val="24"/>
              </w:rPr>
              <w:t xml:space="preserve"> được gắn với Đề nghị thanh toán</w:t>
            </w:r>
          </w:p>
        </w:tc>
      </w:tr>
      <w:tr w:rsidR="002E0278" w:rsidRPr="00311EE8" w14:paraId="53AB30E1" w14:textId="77777777" w:rsidTr="00E72A62">
        <w:trPr>
          <w:cantSplit/>
          <w:trHeight w:val="827"/>
        </w:trPr>
        <w:tc>
          <w:tcPr>
            <w:tcW w:w="1800" w:type="dxa"/>
          </w:tcPr>
          <w:p w14:paraId="63047FB3" w14:textId="534CD88B" w:rsidR="002E0278" w:rsidRPr="00555E4D" w:rsidRDefault="002E0278" w:rsidP="00E821FE">
            <w:pPr>
              <w:pStyle w:val="Sothutu-1so"/>
              <w:spacing w:before="120" w:after="120" w:line="276" w:lineRule="auto"/>
              <w:jc w:val="left"/>
              <w:rPr>
                <w:szCs w:val="24"/>
              </w:rPr>
            </w:pPr>
            <w:r>
              <w:rPr>
                <w:szCs w:val="24"/>
              </w:rPr>
              <w:t>Điều khoản thanh toán</w:t>
            </w:r>
          </w:p>
        </w:tc>
        <w:tc>
          <w:tcPr>
            <w:tcW w:w="1980" w:type="dxa"/>
            <w:vAlign w:val="bottom"/>
          </w:tcPr>
          <w:p w14:paraId="3EA3F388" w14:textId="34496FC8" w:rsidR="002E0278" w:rsidRPr="00555E4D" w:rsidRDefault="002E0278" w:rsidP="00E821FE">
            <w:pPr>
              <w:ind w:left="0"/>
              <w:rPr>
                <w:szCs w:val="24"/>
              </w:rPr>
            </w:pPr>
            <w:r>
              <w:rPr>
                <w:szCs w:val="24"/>
              </w:rPr>
              <w:t>C_PAYMENT_TERM_ID</w:t>
            </w:r>
          </w:p>
        </w:tc>
        <w:tc>
          <w:tcPr>
            <w:tcW w:w="1417" w:type="dxa"/>
          </w:tcPr>
          <w:p w14:paraId="7D0060B7" w14:textId="77777777" w:rsidR="002E0278" w:rsidRDefault="00622762" w:rsidP="00E821FE">
            <w:pPr>
              <w:ind w:left="0"/>
            </w:pPr>
            <w:r>
              <w:t>String</w:t>
            </w:r>
          </w:p>
          <w:p w14:paraId="6C788C22" w14:textId="669C9971" w:rsidR="00622762" w:rsidRDefault="00622762" w:rsidP="00E821FE">
            <w:pPr>
              <w:ind w:left="0"/>
            </w:pPr>
            <w:r>
              <w:t>CL</w:t>
            </w:r>
          </w:p>
        </w:tc>
        <w:tc>
          <w:tcPr>
            <w:tcW w:w="630" w:type="dxa"/>
          </w:tcPr>
          <w:p w14:paraId="67A4DB73" w14:textId="2A4CAAA3" w:rsidR="002E0278" w:rsidRDefault="00C84064" w:rsidP="00E821FE">
            <w:pPr>
              <w:pStyle w:val="Sothutu-1so"/>
              <w:spacing w:before="120" w:after="120" w:line="276" w:lineRule="auto"/>
              <w:jc w:val="left"/>
              <w:rPr>
                <w:szCs w:val="24"/>
              </w:rPr>
            </w:pPr>
            <w:r>
              <w:rPr>
                <w:szCs w:val="24"/>
              </w:rPr>
              <w:t>50</w:t>
            </w:r>
          </w:p>
        </w:tc>
        <w:tc>
          <w:tcPr>
            <w:tcW w:w="540" w:type="dxa"/>
          </w:tcPr>
          <w:p w14:paraId="3A83C895" w14:textId="71203362" w:rsidR="002E0278" w:rsidRDefault="00C84064" w:rsidP="00E821FE">
            <w:pPr>
              <w:pStyle w:val="Sothutu-1so"/>
              <w:spacing w:before="120" w:after="120" w:line="276" w:lineRule="auto"/>
              <w:jc w:val="left"/>
              <w:rPr>
                <w:szCs w:val="24"/>
              </w:rPr>
            </w:pPr>
            <w:r>
              <w:rPr>
                <w:szCs w:val="24"/>
              </w:rPr>
              <w:t>N</w:t>
            </w:r>
          </w:p>
        </w:tc>
        <w:tc>
          <w:tcPr>
            <w:tcW w:w="450" w:type="dxa"/>
          </w:tcPr>
          <w:p w14:paraId="6CB2D4FE" w14:textId="613E9B19" w:rsidR="002E0278" w:rsidRDefault="00C84064" w:rsidP="00E821FE">
            <w:pPr>
              <w:pStyle w:val="Sothutu-1so"/>
              <w:spacing w:before="120" w:after="120" w:line="276" w:lineRule="auto"/>
              <w:jc w:val="left"/>
              <w:rPr>
                <w:szCs w:val="24"/>
              </w:rPr>
            </w:pPr>
            <w:r>
              <w:rPr>
                <w:szCs w:val="24"/>
              </w:rPr>
              <w:t>N</w:t>
            </w:r>
          </w:p>
        </w:tc>
        <w:tc>
          <w:tcPr>
            <w:tcW w:w="540" w:type="dxa"/>
          </w:tcPr>
          <w:p w14:paraId="23A1FE73" w14:textId="2BD56132" w:rsidR="002E0278" w:rsidRDefault="00C84064" w:rsidP="00E821FE">
            <w:pPr>
              <w:pStyle w:val="Sothutu-1so"/>
              <w:spacing w:before="120" w:after="120" w:line="276" w:lineRule="auto"/>
              <w:jc w:val="center"/>
              <w:rPr>
                <w:szCs w:val="24"/>
              </w:rPr>
            </w:pPr>
            <w:r>
              <w:rPr>
                <w:szCs w:val="24"/>
              </w:rPr>
              <w:t>Y</w:t>
            </w:r>
          </w:p>
        </w:tc>
        <w:tc>
          <w:tcPr>
            <w:tcW w:w="7380" w:type="dxa"/>
          </w:tcPr>
          <w:p w14:paraId="5BEDFA61" w14:textId="0CD405C4" w:rsidR="002E0278" w:rsidRPr="00311EE8" w:rsidRDefault="00005DA3" w:rsidP="00E821FE">
            <w:pPr>
              <w:pStyle w:val="Sothutu-1so"/>
              <w:spacing w:before="120" w:after="120" w:line="276" w:lineRule="auto"/>
              <w:rPr>
                <w:szCs w:val="24"/>
              </w:rPr>
            </w:pPr>
            <w:r>
              <w:rPr>
                <w:szCs w:val="24"/>
              </w:rPr>
              <w:t>Lọc từ danh mục điều khoản thanh toán</w:t>
            </w:r>
          </w:p>
        </w:tc>
      </w:tr>
      <w:tr w:rsidR="00005DA3" w:rsidRPr="00311EE8" w14:paraId="25092D06" w14:textId="77777777" w:rsidTr="00E72A62">
        <w:trPr>
          <w:cantSplit/>
          <w:trHeight w:val="827"/>
        </w:trPr>
        <w:tc>
          <w:tcPr>
            <w:tcW w:w="1800" w:type="dxa"/>
          </w:tcPr>
          <w:p w14:paraId="7B24426E" w14:textId="307FF884" w:rsidR="00005DA3" w:rsidRPr="00555E4D" w:rsidRDefault="00005DA3" w:rsidP="00E821FE">
            <w:pPr>
              <w:pStyle w:val="Sothutu-1so"/>
              <w:spacing w:before="120" w:after="120" w:line="276" w:lineRule="auto"/>
              <w:jc w:val="left"/>
              <w:rPr>
                <w:szCs w:val="24"/>
              </w:rPr>
            </w:pPr>
            <w:r>
              <w:rPr>
                <w:szCs w:val="24"/>
              </w:rPr>
              <w:t>Hạn thanh toán</w:t>
            </w:r>
          </w:p>
        </w:tc>
        <w:tc>
          <w:tcPr>
            <w:tcW w:w="1980" w:type="dxa"/>
          </w:tcPr>
          <w:p w14:paraId="3915774A" w14:textId="4ED1CB45" w:rsidR="00005DA3" w:rsidRPr="00555E4D" w:rsidRDefault="00005DA3" w:rsidP="00E821FE">
            <w:pPr>
              <w:ind w:left="0"/>
              <w:rPr>
                <w:szCs w:val="24"/>
              </w:rPr>
            </w:pPr>
            <w:r>
              <w:rPr>
                <w:szCs w:val="24"/>
              </w:rPr>
              <w:t>DUE_DATE</w:t>
            </w:r>
          </w:p>
        </w:tc>
        <w:tc>
          <w:tcPr>
            <w:tcW w:w="1417" w:type="dxa"/>
          </w:tcPr>
          <w:p w14:paraId="4CC75046" w14:textId="77777777" w:rsidR="00005DA3" w:rsidRDefault="00005DA3" w:rsidP="00E821FE">
            <w:pPr>
              <w:ind w:left="0"/>
            </w:pPr>
            <w:r>
              <w:t>Date</w:t>
            </w:r>
          </w:p>
          <w:p w14:paraId="716749F3" w14:textId="1B274886" w:rsidR="00005DA3" w:rsidRDefault="00005DA3" w:rsidP="00E821FE">
            <w:pPr>
              <w:ind w:left="0"/>
            </w:pPr>
            <w:r>
              <w:t>Calendar</w:t>
            </w:r>
          </w:p>
        </w:tc>
        <w:tc>
          <w:tcPr>
            <w:tcW w:w="630" w:type="dxa"/>
          </w:tcPr>
          <w:p w14:paraId="228CE13F" w14:textId="68B6EFCA" w:rsidR="00005DA3" w:rsidRDefault="00C84064" w:rsidP="00E821FE">
            <w:pPr>
              <w:pStyle w:val="Sothutu-1so"/>
              <w:spacing w:before="120" w:after="120" w:line="276" w:lineRule="auto"/>
              <w:jc w:val="left"/>
              <w:rPr>
                <w:szCs w:val="24"/>
              </w:rPr>
            </w:pPr>
            <w:r>
              <w:rPr>
                <w:szCs w:val="24"/>
              </w:rPr>
              <w:t>10</w:t>
            </w:r>
          </w:p>
        </w:tc>
        <w:tc>
          <w:tcPr>
            <w:tcW w:w="540" w:type="dxa"/>
          </w:tcPr>
          <w:p w14:paraId="11A9EC01" w14:textId="16E3C5F8" w:rsidR="00005DA3" w:rsidRDefault="00C84064" w:rsidP="00E821FE">
            <w:pPr>
              <w:pStyle w:val="Sothutu-1so"/>
              <w:spacing w:before="120" w:after="120" w:line="276" w:lineRule="auto"/>
              <w:jc w:val="left"/>
              <w:rPr>
                <w:szCs w:val="24"/>
              </w:rPr>
            </w:pPr>
            <w:r>
              <w:rPr>
                <w:szCs w:val="24"/>
              </w:rPr>
              <w:t>Y</w:t>
            </w:r>
          </w:p>
        </w:tc>
        <w:tc>
          <w:tcPr>
            <w:tcW w:w="450" w:type="dxa"/>
          </w:tcPr>
          <w:p w14:paraId="3ECFAC18" w14:textId="71263B7A" w:rsidR="00005DA3" w:rsidRDefault="00C84064" w:rsidP="00E821FE">
            <w:pPr>
              <w:pStyle w:val="Sothutu-1so"/>
              <w:spacing w:before="120" w:after="120" w:line="276" w:lineRule="auto"/>
              <w:jc w:val="left"/>
              <w:rPr>
                <w:szCs w:val="24"/>
              </w:rPr>
            </w:pPr>
            <w:r>
              <w:rPr>
                <w:szCs w:val="24"/>
              </w:rPr>
              <w:t>N</w:t>
            </w:r>
          </w:p>
        </w:tc>
        <w:tc>
          <w:tcPr>
            <w:tcW w:w="540" w:type="dxa"/>
          </w:tcPr>
          <w:p w14:paraId="4009E45E" w14:textId="19386231" w:rsidR="00005DA3" w:rsidRDefault="00C84064" w:rsidP="00E821FE">
            <w:pPr>
              <w:pStyle w:val="Sothutu-1so"/>
              <w:spacing w:before="120" w:after="120" w:line="276" w:lineRule="auto"/>
              <w:jc w:val="center"/>
              <w:rPr>
                <w:szCs w:val="24"/>
              </w:rPr>
            </w:pPr>
            <w:r>
              <w:rPr>
                <w:szCs w:val="24"/>
              </w:rPr>
              <w:t>Y</w:t>
            </w:r>
          </w:p>
        </w:tc>
        <w:tc>
          <w:tcPr>
            <w:tcW w:w="7380" w:type="dxa"/>
          </w:tcPr>
          <w:p w14:paraId="7357AECA" w14:textId="77777777" w:rsidR="00005DA3" w:rsidRDefault="00005DA3" w:rsidP="00E821FE">
            <w:pPr>
              <w:pStyle w:val="Sothutu-1so"/>
              <w:spacing w:before="120" w:after="120" w:line="276" w:lineRule="auto"/>
              <w:rPr>
                <w:szCs w:val="24"/>
              </w:rPr>
            </w:pPr>
            <w:r>
              <w:rPr>
                <w:szCs w:val="24"/>
              </w:rPr>
              <w:t xml:space="preserve">Nếu điều khoản thanh toán &lt;&gt; NULL </w:t>
            </w:r>
            <w:r w:rsidRPr="00193FD2">
              <w:rPr>
                <w:szCs w:val="24"/>
              </w:rPr>
              <w:sym w:font="Wingdings" w:char="F0E0"/>
            </w:r>
            <w:r>
              <w:rPr>
                <w:szCs w:val="24"/>
              </w:rPr>
              <w:t xml:space="preserve"> hạn thanh toán = ngày hóa đơn + số ngày trả chậm theo khai báo điều khoản thanh toán</w:t>
            </w:r>
          </w:p>
          <w:p w14:paraId="568AC735" w14:textId="0494CD97" w:rsidR="002B3A38" w:rsidRPr="00311EE8" w:rsidRDefault="002B3A38" w:rsidP="00E821FE">
            <w:pPr>
              <w:pStyle w:val="Sothutu-1so"/>
              <w:spacing w:before="120" w:after="120" w:line="276" w:lineRule="auto"/>
              <w:rPr>
                <w:szCs w:val="24"/>
              </w:rPr>
            </w:pPr>
            <w:r w:rsidRPr="002B3A38">
              <w:rPr>
                <w:szCs w:val="24"/>
                <w:highlight w:val="yellow"/>
              </w:rPr>
              <w:t>Chi tiết mô tả bên dưới</w:t>
            </w:r>
          </w:p>
        </w:tc>
      </w:tr>
      <w:tr w:rsidR="00C84064" w:rsidRPr="00311EE8" w14:paraId="777B3D4F" w14:textId="77777777" w:rsidTr="00E72A62">
        <w:trPr>
          <w:cantSplit/>
          <w:trHeight w:val="827"/>
        </w:trPr>
        <w:tc>
          <w:tcPr>
            <w:tcW w:w="1800" w:type="dxa"/>
          </w:tcPr>
          <w:p w14:paraId="7152830D" w14:textId="63339F41" w:rsidR="00C84064" w:rsidRDefault="00C84064" w:rsidP="00E821FE">
            <w:pPr>
              <w:pStyle w:val="Sothutu-1so"/>
              <w:spacing w:before="120" w:after="120" w:line="276" w:lineRule="auto"/>
              <w:jc w:val="left"/>
              <w:rPr>
                <w:szCs w:val="24"/>
              </w:rPr>
            </w:pPr>
            <w:r>
              <w:rPr>
                <w:szCs w:val="24"/>
              </w:rPr>
              <w:t>Đơn vị công tác</w:t>
            </w:r>
          </w:p>
        </w:tc>
        <w:tc>
          <w:tcPr>
            <w:tcW w:w="1980" w:type="dxa"/>
            <w:vAlign w:val="bottom"/>
          </w:tcPr>
          <w:p w14:paraId="057A8B94" w14:textId="09ABE36A" w:rsidR="00C84064" w:rsidRPr="00555E4D" w:rsidRDefault="00C84064" w:rsidP="00E821FE">
            <w:pPr>
              <w:ind w:left="0"/>
              <w:rPr>
                <w:szCs w:val="24"/>
              </w:rPr>
            </w:pPr>
            <w:r>
              <w:rPr>
                <w:szCs w:val="24"/>
              </w:rPr>
              <w:t>C_WORK_UNIT_ID</w:t>
            </w:r>
          </w:p>
        </w:tc>
        <w:tc>
          <w:tcPr>
            <w:tcW w:w="1417" w:type="dxa"/>
          </w:tcPr>
          <w:p w14:paraId="4A44C66B" w14:textId="77777777" w:rsidR="00C84064" w:rsidRPr="00005DA3" w:rsidRDefault="00C84064" w:rsidP="00E821FE">
            <w:pPr>
              <w:ind w:left="0"/>
            </w:pPr>
            <w:r w:rsidRPr="00005DA3">
              <w:t>String</w:t>
            </w:r>
          </w:p>
          <w:p w14:paraId="49495800" w14:textId="7623BDFC" w:rsidR="00C84064" w:rsidRDefault="00C84064" w:rsidP="00E821FE">
            <w:pPr>
              <w:ind w:left="0"/>
            </w:pPr>
            <w:r>
              <w:t>S</w:t>
            </w:r>
            <w:r w:rsidRPr="00005DA3">
              <w:t>L</w:t>
            </w:r>
          </w:p>
        </w:tc>
        <w:tc>
          <w:tcPr>
            <w:tcW w:w="630" w:type="dxa"/>
          </w:tcPr>
          <w:p w14:paraId="1DC1CA6C" w14:textId="28C46DD1" w:rsidR="00C84064" w:rsidRDefault="00850710" w:rsidP="00E821FE">
            <w:pPr>
              <w:pStyle w:val="Sothutu-1so"/>
              <w:spacing w:before="120" w:after="120" w:line="276" w:lineRule="auto"/>
              <w:jc w:val="left"/>
              <w:rPr>
                <w:szCs w:val="24"/>
              </w:rPr>
            </w:pPr>
            <w:r>
              <w:rPr>
                <w:szCs w:val="24"/>
              </w:rPr>
              <w:t>50</w:t>
            </w:r>
          </w:p>
        </w:tc>
        <w:tc>
          <w:tcPr>
            <w:tcW w:w="540" w:type="dxa"/>
          </w:tcPr>
          <w:p w14:paraId="2E7F6395" w14:textId="492CF3E1" w:rsidR="00C84064" w:rsidRDefault="00850710" w:rsidP="00E821FE">
            <w:pPr>
              <w:pStyle w:val="Sothutu-1so"/>
              <w:spacing w:before="120" w:after="120" w:line="276" w:lineRule="auto"/>
              <w:jc w:val="left"/>
              <w:rPr>
                <w:szCs w:val="24"/>
              </w:rPr>
            </w:pPr>
            <w:r>
              <w:rPr>
                <w:szCs w:val="24"/>
              </w:rPr>
              <w:t>N</w:t>
            </w:r>
          </w:p>
        </w:tc>
        <w:tc>
          <w:tcPr>
            <w:tcW w:w="450" w:type="dxa"/>
          </w:tcPr>
          <w:p w14:paraId="681C1681" w14:textId="0AB5BD89" w:rsidR="00C84064" w:rsidRDefault="00850710" w:rsidP="00E821FE">
            <w:pPr>
              <w:pStyle w:val="Sothutu-1so"/>
              <w:spacing w:before="120" w:after="120" w:line="276" w:lineRule="auto"/>
              <w:jc w:val="left"/>
              <w:rPr>
                <w:szCs w:val="24"/>
              </w:rPr>
            </w:pPr>
            <w:r>
              <w:rPr>
                <w:szCs w:val="24"/>
              </w:rPr>
              <w:t>N</w:t>
            </w:r>
          </w:p>
        </w:tc>
        <w:tc>
          <w:tcPr>
            <w:tcW w:w="540" w:type="dxa"/>
          </w:tcPr>
          <w:p w14:paraId="189848BA" w14:textId="6224AE68" w:rsidR="00C84064" w:rsidRDefault="00850710" w:rsidP="00E821FE">
            <w:pPr>
              <w:pStyle w:val="Sothutu-1so"/>
              <w:spacing w:before="120" w:after="120" w:line="276" w:lineRule="auto"/>
              <w:jc w:val="center"/>
              <w:rPr>
                <w:szCs w:val="24"/>
              </w:rPr>
            </w:pPr>
            <w:r>
              <w:rPr>
                <w:szCs w:val="24"/>
              </w:rPr>
              <w:t>Y</w:t>
            </w:r>
          </w:p>
        </w:tc>
        <w:tc>
          <w:tcPr>
            <w:tcW w:w="7380" w:type="dxa"/>
          </w:tcPr>
          <w:p w14:paraId="252AD6B2" w14:textId="2438E175" w:rsidR="00C84064" w:rsidRPr="00311EE8" w:rsidRDefault="00850710" w:rsidP="00E821FE">
            <w:pPr>
              <w:pStyle w:val="Sothutu-1so"/>
              <w:spacing w:before="120" w:after="120" w:line="276" w:lineRule="auto"/>
              <w:rPr>
                <w:szCs w:val="24"/>
              </w:rPr>
            </w:pPr>
            <w:r>
              <w:rPr>
                <w:szCs w:val="24"/>
              </w:rPr>
              <w:t>Danh mục đơn vị công tác</w:t>
            </w:r>
          </w:p>
        </w:tc>
      </w:tr>
      <w:tr w:rsidR="00C84064" w:rsidRPr="00311EE8" w14:paraId="2A4C3C1F" w14:textId="77777777" w:rsidTr="00E72A62">
        <w:trPr>
          <w:cantSplit/>
          <w:trHeight w:val="827"/>
        </w:trPr>
        <w:tc>
          <w:tcPr>
            <w:tcW w:w="1800" w:type="dxa"/>
          </w:tcPr>
          <w:p w14:paraId="7A2945EB" w14:textId="42F7FC7A" w:rsidR="00C84064" w:rsidRDefault="00C84064" w:rsidP="00E821FE">
            <w:pPr>
              <w:pStyle w:val="Sothutu-1so"/>
              <w:spacing w:before="120" w:after="120" w:line="276" w:lineRule="auto"/>
              <w:jc w:val="left"/>
              <w:rPr>
                <w:szCs w:val="24"/>
              </w:rPr>
            </w:pPr>
            <w:r>
              <w:rPr>
                <w:szCs w:val="24"/>
              </w:rPr>
              <w:t>Thị trường công tác</w:t>
            </w:r>
          </w:p>
        </w:tc>
        <w:tc>
          <w:tcPr>
            <w:tcW w:w="1980" w:type="dxa"/>
            <w:vAlign w:val="bottom"/>
          </w:tcPr>
          <w:p w14:paraId="1C6C3A31" w14:textId="22402004" w:rsidR="00C84064" w:rsidRPr="00555E4D" w:rsidRDefault="00C84064" w:rsidP="00E821FE">
            <w:pPr>
              <w:ind w:left="0"/>
              <w:rPr>
                <w:szCs w:val="24"/>
              </w:rPr>
            </w:pPr>
            <w:r>
              <w:rPr>
                <w:szCs w:val="24"/>
              </w:rPr>
              <w:t>C_LOCATION_ID</w:t>
            </w:r>
          </w:p>
        </w:tc>
        <w:tc>
          <w:tcPr>
            <w:tcW w:w="1417" w:type="dxa"/>
          </w:tcPr>
          <w:p w14:paraId="4CAD128C" w14:textId="77777777" w:rsidR="00C84064" w:rsidRPr="00005DA3" w:rsidRDefault="00C84064" w:rsidP="00E821FE">
            <w:pPr>
              <w:ind w:left="0"/>
            </w:pPr>
            <w:r w:rsidRPr="00005DA3">
              <w:t>String</w:t>
            </w:r>
          </w:p>
          <w:p w14:paraId="7F0119FA" w14:textId="26AD6DD6" w:rsidR="00C84064" w:rsidRDefault="00C84064" w:rsidP="00E821FE">
            <w:pPr>
              <w:ind w:left="0"/>
            </w:pPr>
            <w:r>
              <w:t>S</w:t>
            </w:r>
            <w:r w:rsidRPr="00005DA3">
              <w:t>L</w:t>
            </w:r>
          </w:p>
        </w:tc>
        <w:tc>
          <w:tcPr>
            <w:tcW w:w="630" w:type="dxa"/>
          </w:tcPr>
          <w:p w14:paraId="684E8427" w14:textId="3513B972" w:rsidR="00C84064" w:rsidRDefault="00850710" w:rsidP="00E821FE">
            <w:pPr>
              <w:pStyle w:val="Sothutu-1so"/>
              <w:spacing w:before="120" w:after="120" w:line="276" w:lineRule="auto"/>
              <w:jc w:val="left"/>
              <w:rPr>
                <w:szCs w:val="24"/>
              </w:rPr>
            </w:pPr>
            <w:r>
              <w:rPr>
                <w:szCs w:val="24"/>
              </w:rPr>
              <w:t>50</w:t>
            </w:r>
          </w:p>
        </w:tc>
        <w:tc>
          <w:tcPr>
            <w:tcW w:w="540" w:type="dxa"/>
          </w:tcPr>
          <w:p w14:paraId="2730C195" w14:textId="4E2E00CC" w:rsidR="00C84064" w:rsidRDefault="00850710" w:rsidP="00E821FE">
            <w:pPr>
              <w:pStyle w:val="Sothutu-1so"/>
              <w:spacing w:before="120" w:after="120" w:line="276" w:lineRule="auto"/>
              <w:jc w:val="left"/>
              <w:rPr>
                <w:szCs w:val="24"/>
              </w:rPr>
            </w:pPr>
            <w:r>
              <w:rPr>
                <w:szCs w:val="24"/>
              </w:rPr>
              <w:t>N</w:t>
            </w:r>
          </w:p>
        </w:tc>
        <w:tc>
          <w:tcPr>
            <w:tcW w:w="450" w:type="dxa"/>
          </w:tcPr>
          <w:p w14:paraId="147F3CCF" w14:textId="26A38A30" w:rsidR="00C84064" w:rsidRDefault="00850710" w:rsidP="00E821FE">
            <w:pPr>
              <w:pStyle w:val="Sothutu-1so"/>
              <w:spacing w:before="120" w:after="120" w:line="276" w:lineRule="auto"/>
              <w:jc w:val="left"/>
              <w:rPr>
                <w:szCs w:val="24"/>
              </w:rPr>
            </w:pPr>
            <w:r>
              <w:rPr>
                <w:szCs w:val="24"/>
              </w:rPr>
              <w:t>N</w:t>
            </w:r>
          </w:p>
        </w:tc>
        <w:tc>
          <w:tcPr>
            <w:tcW w:w="540" w:type="dxa"/>
          </w:tcPr>
          <w:p w14:paraId="704C9635" w14:textId="485955B3" w:rsidR="00C84064" w:rsidRDefault="00850710" w:rsidP="00E821FE">
            <w:pPr>
              <w:pStyle w:val="Sothutu-1so"/>
              <w:spacing w:before="120" w:after="120" w:line="276" w:lineRule="auto"/>
              <w:jc w:val="center"/>
              <w:rPr>
                <w:szCs w:val="24"/>
              </w:rPr>
            </w:pPr>
            <w:r>
              <w:rPr>
                <w:szCs w:val="24"/>
              </w:rPr>
              <w:t>Y</w:t>
            </w:r>
          </w:p>
        </w:tc>
        <w:tc>
          <w:tcPr>
            <w:tcW w:w="7380" w:type="dxa"/>
          </w:tcPr>
          <w:p w14:paraId="452B5442" w14:textId="1A22FF30" w:rsidR="00C84064" w:rsidRPr="00311EE8" w:rsidRDefault="00850710" w:rsidP="00E821FE">
            <w:pPr>
              <w:pStyle w:val="Sothutu-1so"/>
              <w:spacing w:before="120" w:after="120" w:line="276" w:lineRule="auto"/>
              <w:rPr>
                <w:szCs w:val="24"/>
              </w:rPr>
            </w:pPr>
            <w:r>
              <w:rPr>
                <w:szCs w:val="24"/>
              </w:rPr>
              <w:t>Danh mục mã địa lý</w:t>
            </w:r>
          </w:p>
        </w:tc>
      </w:tr>
      <w:tr w:rsidR="00005DA3" w:rsidRPr="00311EE8" w14:paraId="1BB5C562" w14:textId="77777777" w:rsidTr="00E72A62">
        <w:trPr>
          <w:cantSplit/>
          <w:trHeight w:val="827"/>
        </w:trPr>
        <w:tc>
          <w:tcPr>
            <w:tcW w:w="14737" w:type="dxa"/>
            <w:gridSpan w:val="8"/>
          </w:tcPr>
          <w:p w14:paraId="237D5F17" w14:textId="77777777" w:rsidR="00005DA3" w:rsidRPr="00311EE8" w:rsidRDefault="00005DA3" w:rsidP="00E821FE">
            <w:pPr>
              <w:pStyle w:val="Sothutu-1so"/>
              <w:spacing w:before="120" w:after="120" w:line="276" w:lineRule="auto"/>
              <w:rPr>
                <w:szCs w:val="24"/>
              </w:rPr>
            </w:pPr>
            <w:r w:rsidRPr="001E5A81">
              <w:rPr>
                <w:b/>
                <w:szCs w:val="24"/>
              </w:rPr>
              <w:t xml:space="preserve">Group: Thông tin </w:t>
            </w:r>
            <w:r>
              <w:rPr>
                <w:b/>
                <w:szCs w:val="24"/>
              </w:rPr>
              <w:t>bản ghi</w:t>
            </w:r>
          </w:p>
        </w:tc>
      </w:tr>
      <w:tr w:rsidR="00005DA3" w:rsidRPr="00311EE8" w14:paraId="3172A002" w14:textId="77777777" w:rsidTr="00E72A62">
        <w:trPr>
          <w:cantSplit/>
          <w:trHeight w:val="827"/>
        </w:trPr>
        <w:tc>
          <w:tcPr>
            <w:tcW w:w="1800" w:type="dxa"/>
          </w:tcPr>
          <w:p w14:paraId="3BEEBC3C" w14:textId="77777777" w:rsidR="00005DA3" w:rsidRDefault="00005DA3" w:rsidP="00E821FE">
            <w:pPr>
              <w:pStyle w:val="Sothutu-1so"/>
              <w:spacing w:before="120" w:after="120" w:line="276" w:lineRule="auto"/>
              <w:jc w:val="left"/>
              <w:rPr>
                <w:szCs w:val="24"/>
              </w:rPr>
            </w:pPr>
            <w:r>
              <w:rPr>
                <w:szCs w:val="24"/>
              </w:rPr>
              <w:t>Người tạo</w:t>
            </w:r>
          </w:p>
        </w:tc>
        <w:tc>
          <w:tcPr>
            <w:tcW w:w="1980" w:type="dxa"/>
          </w:tcPr>
          <w:p w14:paraId="50B82476" w14:textId="77777777" w:rsidR="00005DA3" w:rsidRPr="00555E4D" w:rsidRDefault="00005DA3" w:rsidP="00E821FE">
            <w:pPr>
              <w:ind w:left="0"/>
            </w:pPr>
            <w:r>
              <w:rPr>
                <w:szCs w:val="24"/>
              </w:rPr>
              <w:t>CREATEDBY</w:t>
            </w:r>
          </w:p>
        </w:tc>
        <w:tc>
          <w:tcPr>
            <w:tcW w:w="1417" w:type="dxa"/>
          </w:tcPr>
          <w:p w14:paraId="435B9477" w14:textId="77777777" w:rsidR="00005DA3" w:rsidRDefault="00005DA3" w:rsidP="00E821FE">
            <w:pPr>
              <w:ind w:left="0"/>
            </w:pPr>
            <w:r>
              <w:t>String</w:t>
            </w:r>
          </w:p>
          <w:p w14:paraId="2B5B6BA7" w14:textId="77777777" w:rsidR="00005DA3" w:rsidRDefault="00005DA3" w:rsidP="00E821FE">
            <w:pPr>
              <w:ind w:left="0"/>
            </w:pPr>
            <w:r>
              <w:t>Text box</w:t>
            </w:r>
          </w:p>
        </w:tc>
        <w:tc>
          <w:tcPr>
            <w:tcW w:w="630" w:type="dxa"/>
          </w:tcPr>
          <w:p w14:paraId="6D3DB803" w14:textId="77777777" w:rsidR="00005DA3" w:rsidRDefault="00005DA3" w:rsidP="00E821FE">
            <w:pPr>
              <w:pStyle w:val="Sothutu-1so"/>
              <w:spacing w:before="120" w:after="120" w:line="276" w:lineRule="auto"/>
              <w:jc w:val="left"/>
              <w:rPr>
                <w:szCs w:val="24"/>
              </w:rPr>
            </w:pPr>
            <w:r>
              <w:rPr>
                <w:szCs w:val="24"/>
              </w:rPr>
              <w:t>50</w:t>
            </w:r>
          </w:p>
        </w:tc>
        <w:tc>
          <w:tcPr>
            <w:tcW w:w="540" w:type="dxa"/>
          </w:tcPr>
          <w:p w14:paraId="73C93CD4" w14:textId="77777777" w:rsidR="00005DA3" w:rsidRDefault="00005DA3" w:rsidP="00E821FE">
            <w:pPr>
              <w:pStyle w:val="Sothutu-1so"/>
              <w:spacing w:before="120" w:after="120" w:line="276" w:lineRule="auto"/>
              <w:jc w:val="left"/>
              <w:rPr>
                <w:szCs w:val="24"/>
              </w:rPr>
            </w:pPr>
            <w:r>
              <w:rPr>
                <w:szCs w:val="24"/>
              </w:rPr>
              <w:t>Y</w:t>
            </w:r>
          </w:p>
        </w:tc>
        <w:tc>
          <w:tcPr>
            <w:tcW w:w="450" w:type="dxa"/>
          </w:tcPr>
          <w:p w14:paraId="0A2F8708" w14:textId="77777777" w:rsidR="00005DA3" w:rsidRDefault="00005DA3" w:rsidP="00E821FE">
            <w:pPr>
              <w:pStyle w:val="Sothutu-1so"/>
              <w:spacing w:before="120" w:after="120" w:line="276" w:lineRule="auto"/>
              <w:jc w:val="left"/>
              <w:rPr>
                <w:szCs w:val="24"/>
              </w:rPr>
            </w:pPr>
            <w:r>
              <w:rPr>
                <w:szCs w:val="24"/>
              </w:rPr>
              <w:t>N</w:t>
            </w:r>
          </w:p>
        </w:tc>
        <w:tc>
          <w:tcPr>
            <w:tcW w:w="540" w:type="dxa"/>
          </w:tcPr>
          <w:p w14:paraId="5C5BF4AD" w14:textId="77777777" w:rsidR="00005DA3" w:rsidRDefault="00005DA3" w:rsidP="00E821FE">
            <w:pPr>
              <w:pStyle w:val="Sothutu-1so"/>
              <w:spacing w:before="120" w:after="120" w:line="276" w:lineRule="auto"/>
              <w:jc w:val="center"/>
              <w:rPr>
                <w:szCs w:val="24"/>
              </w:rPr>
            </w:pPr>
            <w:r>
              <w:rPr>
                <w:szCs w:val="24"/>
              </w:rPr>
              <w:t>N</w:t>
            </w:r>
          </w:p>
        </w:tc>
        <w:tc>
          <w:tcPr>
            <w:tcW w:w="7380" w:type="dxa"/>
          </w:tcPr>
          <w:p w14:paraId="4EC68895" w14:textId="77777777" w:rsidR="00005DA3" w:rsidRPr="00311EE8" w:rsidRDefault="00005DA3" w:rsidP="00E821FE">
            <w:pPr>
              <w:pStyle w:val="Sothutu-1so"/>
              <w:spacing w:before="120" w:after="120" w:line="276" w:lineRule="auto"/>
              <w:rPr>
                <w:szCs w:val="24"/>
              </w:rPr>
            </w:pPr>
          </w:p>
        </w:tc>
      </w:tr>
      <w:tr w:rsidR="00005DA3" w:rsidRPr="00311EE8" w14:paraId="411DCC61" w14:textId="77777777" w:rsidTr="00E72A62">
        <w:trPr>
          <w:cantSplit/>
          <w:trHeight w:val="827"/>
        </w:trPr>
        <w:tc>
          <w:tcPr>
            <w:tcW w:w="1800" w:type="dxa"/>
          </w:tcPr>
          <w:p w14:paraId="15714B70" w14:textId="77777777" w:rsidR="00005DA3" w:rsidRDefault="00005DA3" w:rsidP="00E821FE">
            <w:pPr>
              <w:pStyle w:val="Sothutu-1so"/>
              <w:spacing w:before="120" w:after="120" w:line="276" w:lineRule="auto"/>
              <w:jc w:val="left"/>
              <w:rPr>
                <w:szCs w:val="24"/>
              </w:rPr>
            </w:pPr>
            <w:r>
              <w:rPr>
                <w:szCs w:val="24"/>
              </w:rPr>
              <w:lastRenderedPageBreak/>
              <w:t>Người cập nhật</w:t>
            </w:r>
          </w:p>
        </w:tc>
        <w:tc>
          <w:tcPr>
            <w:tcW w:w="1980" w:type="dxa"/>
          </w:tcPr>
          <w:p w14:paraId="3667D1F1" w14:textId="77777777" w:rsidR="00005DA3" w:rsidRPr="00555E4D" w:rsidRDefault="00005DA3" w:rsidP="00E821FE">
            <w:pPr>
              <w:ind w:left="0"/>
            </w:pPr>
            <w:r>
              <w:rPr>
                <w:szCs w:val="24"/>
              </w:rPr>
              <w:t>UPDATEDBY</w:t>
            </w:r>
          </w:p>
        </w:tc>
        <w:tc>
          <w:tcPr>
            <w:tcW w:w="1417" w:type="dxa"/>
          </w:tcPr>
          <w:p w14:paraId="47EDE49D" w14:textId="77777777" w:rsidR="00005DA3" w:rsidRDefault="00005DA3" w:rsidP="00E821FE">
            <w:pPr>
              <w:ind w:left="0"/>
            </w:pPr>
            <w:r>
              <w:t>String</w:t>
            </w:r>
          </w:p>
          <w:p w14:paraId="0C68419E" w14:textId="77777777" w:rsidR="00005DA3" w:rsidRDefault="00005DA3" w:rsidP="00E821FE">
            <w:pPr>
              <w:ind w:left="0"/>
            </w:pPr>
            <w:r>
              <w:t>Text box</w:t>
            </w:r>
          </w:p>
        </w:tc>
        <w:tc>
          <w:tcPr>
            <w:tcW w:w="630" w:type="dxa"/>
          </w:tcPr>
          <w:p w14:paraId="16A9F110" w14:textId="77777777" w:rsidR="00005DA3" w:rsidRDefault="00005DA3" w:rsidP="00E821FE">
            <w:pPr>
              <w:pStyle w:val="Sothutu-1so"/>
              <w:spacing w:before="120" w:after="120" w:line="276" w:lineRule="auto"/>
              <w:jc w:val="left"/>
              <w:rPr>
                <w:szCs w:val="24"/>
              </w:rPr>
            </w:pPr>
            <w:r>
              <w:rPr>
                <w:szCs w:val="24"/>
              </w:rPr>
              <w:t>50</w:t>
            </w:r>
          </w:p>
        </w:tc>
        <w:tc>
          <w:tcPr>
            <w:tcW w:w="540" w:type="dxa"/>
          </w:tcPr>
          <w:p w14:paraId="1091C22A" w14:textId="77777777" w:rsidR="00005DA3" w:rsidRDefault="00005DA3" w:rsidP="00E821FE">
            <w:pPr>
              <w:pStyle w:val="Sothutu-1so"/>
              <w:spacing w:before="120" w:after="120" w:line="276" w:lineRule="auto"/>
              <w:jc w:val="left"/>
              <w:rPr>
                <w:szCs w:val="24"/>
              </w:rPr>
            </w:pPr>
            <w:r>
              <w:rPr>
                <w:szCs w:val="24"/>
              </w:rPr>
              <w:t>Y</w:t>
            </w:r>
          </w:p>
        </w:tc>
        <w:tc>
          <w:tcPr>
            <w:tcW w:w="450" w:type="dxa"/>
          </w:tcPr>
          <w:p w14:paraId="42D28672" w14:textId="77777777" w:rsidR="00005DA3" w:rsidRDefault="00005DA3" w:rsidP="00E821FE">
            <w:pPr>
              <w:pStyle w:val="Sothutu-1so"/>
              <w:spacing w:before="120" w:after="120" w:line="276" w:lineRule="auto"/>
              <w:jc w:val="left"/>
              <w:rPr>
                <w:szCs w:val="24"/>
              </w:rPr>
            </w:pPr>
            <w:r>
              <w:rPr>
                <w:szCs w:val="24"/>
              </w:rPr>
              <w:t>N</w:t>
            </w:r>
          </w:p>
        </w:tc>
        <w:tc>
          <w:tcPr>
            <w:tcW w:w="540" w:type="dxa"/>
          </w:tcPr>
          <w:p w14:paraId="217C9E4E" w14:textId="77777777" w:rsidR="00005DA3" w:rsidRDefault="00005DA3" w:rsidP="00E821FE">
            <w:pPr>
              <w:pStyle w:val="Sothutu-1so"/>
              <w:spacing w:before="120" w:after="120" w:line="276" w:lineRule="auto"/>
              <w:jc w:val="center"/>
              <w:rPr>
                <w:szCs w:val="24"/>
              </w:rPr>
            </w:pPr>
            <w:r>
              <w:rPr>
                <w:szCs w:val="24"/>
              </w:rPr>
              <w:t>N</w:t>
            </w:r>
          </w:p>
        </w:tc>
        <w:tc>
          <w:tcPr>
            <w:tcW w:w="7380" w:type="dxa"/>
          </w:tcPr>
          <w:p w14:paraId="44D1D679" w14:textId="77777777" w:rsidR="00005DA3" w:rsidRPr="00311EE8" w:rsidRDefault="00005DA3" w:rsidP="00E821FE">
            <w:pPr>
              <w:pStyle w:val="Sothutu-1so"/>
              <w:spacing w:before="120" w:after="120" w:line="276" w:lineRule="auto"/>
              <w:rPr>
                <w:szCs w:val="24"/>
              </w:rPr>
            </w:pPr>
          </w:p>
        </w:tc>
      </w:tr>
    </w:tbl>
    <w:p w14:paraId="2F3678B6" w14:textId="77777777" w:rsidR="00766787" w:rsidRPr="00FF37CC" w:rsidRDefault="00766787" w:rsidP="00E821FE">
      <w:pPr>
        <w:ind w:left="0"/>
        <w:rPr>
          <w:i/>
        </w:rPr>
      </w:pPr>
    </w:p>
    <w:p w14:paraId="57C19EEE" w14:textId="77777777" w:rsidR="00766787" w:rsidRDefault="00766787" w:rsidP="00E821FE">
      <w:pPr>
        <w:pStyle w:val="Heading6"/>
      </w:pPr>
      <w:r w:rsidRPr="00FF37CC">
        <w:t>Danh sách thao tác</w:t>
      </w:r>
    </w:p>
    <w:p w14:paraId="39FAEEDF" w14:textId="77777777" w:rsidR="00766787" w:rsidRPr="008932CE" w:rsidRDefault="00766787" w:rsidP="00E821F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66787" w:rsidRPr="00FF37CC" w14:paraId="26E5E412" w14:textId="77777777" w:rsidTr="00E72A62">
        <w:trPr>
          <w:trHeight w:val="530"/>
          <w:tblHeader/>
        </w:trPr>
        <w:tc>
          <w:tcPr>
            <w:tcW w:w="2424" w:type="dxa"/>
            <w:shd w:val="clear" w:color="auto" w:fill="D9D9D9"/>
          </w:tcPr>
          <w:p w14:paraId="6AAAB5C1" w14:textId="77777777" w:rsidR="00766787" w:rsidRPr="00FF37CC" w:rsidRDefault="00766787" w:rsidP="00E821FE">
            <w:pPr>
              <w:ind w:left="0"/>
              <w:rPr>
                <w:b/>
              </w:rPr>
            </w:pPr>
            <w:r w:rsidRPr="00FF37CC">
              <w:rPr>
                <w:b/>
              </w:rPr>
              <w:t>Thao tác</w:t>
            </w:r>
          </w:p>
        </w:tc>
        <w:tc>
          <w:tcPr>
            <w:tcW w:w="1176" w:type="dxa"/>
            <w:shd w:val="clear" w:color="auto" w:fill="D9D9D9"/>
          </w:tcPr>
          <w:p w14:paraId="320B97AA" w14:textId="77777777" w:rsidR="00766787" w:rsidRPr="00FF37CC" w:rsidRDefault="00766787" w:rsidP="00E821FE">
            <w:pPr>
              <w:ind w:left="0"/>
              <w:rPr>
                <w:b/>
                <w:color w:val="000000"/>
              </w:rPr>
            </w:pPr>
            <w:r w:rsidRPr="00FF37CC">
              <w:rPr>
                <w:b/>
                <w:color w:val="000000"/>
              </w:rPr>
              <w:t>Hiển thị</w:t>
            </w:r>
          </w:p>
        </w:tc>
        <w:tc>
          <w:tcPr>
            <w:tcW w:w="10710" w:type="dxa"/>
            <w:shd w:val="clear" w:color="auto" w:fill="D9D9D9"/>
          </w:tcPr>
          <w:p w14:paraId="01C6137A" w14:textId="77777777" w:rsidR="00766787" w:rsidRPr="00FF37CC" w:rsidRDefault="00766787" w:rsidP="00E821FE">
            <w:pPr>
              <w:ind w:left="0"/>
              <w:rPr>
                <w:b/>
              </w:rPr>
            </w:pPr>
            <w:r w:rsidRPr="00FF37CC">
              <w:rPr>
                <w:b/>
              </w:rPr>
              <w:t>Mô tả</w:t>
            </w:r>
          </w:p>
        </w:tc>
      </w:tr>
      <w:tr w:rsidR="00766787" w:rsidRPr="00FF37CC" w14:paraId="68B35B98" w14:textId="77777777" w:rsidTr="00E72A62">
        <w:tc>
          <w:tcPr>
            <w:tcW w:w="2424" w:type="dxa"/>
          </w:tcPr>
          <w:p w14:paraId="5C6B5B95" w14:textId="77777777" w:rsidR="00766787" w:rsidRPr="00FF37CC" w:rsidRDefault="00766787" w:rsidP="00E821FE">
            <w:pPr>
              <w:pStyle w:val="Sothutu-1so"/>
              <w:spacing w:before="120" w:line="276" w:lineRule="auto"/>
              <w:jc w:val="left"/>
              <w:rPr>
                <w:szCs w:val="24"/>
              </w:rPr>
            </w:pPr>
            <w:r>
              <w:rPr>
                <w:szCs w:val="24"/>
              </w:rPr>
              <w:t>Lưu</w:t>
            </w:r>
          </w:p>
        </w:tc>
        <w:tc>
          <w:tcPr>
            <w:tcW w:w="1176" w:type="dxa"/>
          </w:tcPr>
          <w:p w14:paraId="1DA55A31" w14:textId="77777777" w:rsidR="00766787" w:rsidRPr="00FF37CC" w:rsidRDefault="00766787" w:rsidP="00E821FE">
            <w:pPr>
              <w:pStyle w:val="Sothutu-1so"/>
              <w:spacing w:before="120" w:line="276" w:lineRule="auto"/>
              <w:jc w:val="left"/>
              <w:rPr>
                <w:szCs w:val="24"/>
              </w:rPr>
            </w:pPr>
            <w:r w:rsidRPr="00FF37CC">
              <w:rPr>
                <w:szCs w:val="24"/>
              </w:rPr>
              <w:t>Có</w:t>
            </w:r>
          </w:p>
        </w:tc>
        <w:tc>
          <w:tcPr>
            <w:tcW w:w="10710" w:type="dxa"/>
          </w:tcPr>
          <w:p w14:paraId="6B81D553" w14:textId="77777777" w:rsidR="00766787" w:rsidRDefault="00766787" w:rsidP="00E821FE">
            <w:pPr>
              <w:pStyle w:val="Sothutu-1so"/>
              <w:spacing w:before="120" w:line="276" w:lineRule="auto"/>
              <w:rPr>
                <w:szCs w:val="24"/>
              </w:rPr>
            </w:pPr>
            <w:r>
              <w:rPr>
                <w:szCs w:val="24"/>
              </w:rPr>
              <w:t>Kiểm tra điều kiện như mô tả tại phần danh sách các trường thông tin chung.</w:t>
            </w:r>
          </w:p>
          <w:p w14:paraId="3B0658B5" w14:textId="77777777" w:rsidR="00766787" w:rsidRDefault="00766787" w:rsidP="00E821FE">
            <w:pPr>
              <w:pStyle w:val="Sothutu-1so"/>
              <w:spacing w:before="120" w:line="276" w:lineRule="auto"/>
              <w:rPr>
                <w:szCs w:val="24"/>
              </w:rPr>
            </w:pPr>
            <w:r>
              <w:rPr>
                <w:szCs w:val="24"/>
              </w:rPr>
              <w:t>Ghi vào CSDL nếu các điều kiện kiểm tra đảm bảo.</w:t>
            </w:r>
          </w:p>
          <w:p w14:paraId="210791D8" w14:textId="16980006" w:rsidR="00AC14E9" w:rsidRDefault="005A1B77" w:rsidP="00E821FE">
            <w:pPr>
              <w:pStyle w:val="Sothutu-1so"/>
              <w:spacing w:before="120" w:line="276" w:lineRule="auto"/>
              <w:jc w:val="left"/>
              <w:rPr>
                <w:szCs w:val="24"/>
              </w:rPr>
            </w:pPr>
            <w:r>
              <w:rPr>
                <w:szCs w:val="24"/>
              </w:rPr>
              <w:t>Không cho lưu nếu trùng hóa đơn</w:t>
            </w:r>
            <w:r w:rsidR="00A94981">
              <w:rPr>
                <w:szCs w:val="24"/>
              </w:rPr>
              <w:t xml:space="preserve"> (Hóa đơn đã </w:t>
            </w:r>
            <w:r w:rsidR="0033254F">
              <w:rPr>
                <w:szCs w:val="24"/>
              </w:rPr>
              <w:t xml:space="preserve">được </w:t>
            </w:r>
            <w:r w:rsidR="00A94981">
              <w:rPr>
                <w:szCs w:val="24"/>
              </w:rPr>
              <w:t>kê khai trước đó)</w:t>
            </w:r>
            <w:r>
              <w:rPr>
                <w:szCs w:val="24"/>
              </w:rPr>
              <w:t>. Hóa đơn bị trùng là hóa đơn có</w:t>
            </w:r>
            <w:r w:rsidR="00970073">
              <w:rPr>
                <w:szCs w:val="24"/>
              </w:rPr>
              <w:t xml:space="preserve"> cùng</w:t>
            </w:r>
            <w:r>
              <w:rPr>
                <w:szCs w:val="24"/>
              </w:rPr>
              <w:t>:</w:t>
            </w:r>
          </w:p>
          <w:p w14:paraId="55B21757" w14:textId="2AD2F05A" w:rsidR="005A1B77" w:rsidRDefault="00E346BC" w:rsidP="004E37AB">
            <w:pPr>
              <w:pStyle w:val="Sothutu-1so"/>
              <w:numPr>
                <w:ilvl w:val="0"/>
                <w:numId w:val="20"/>
              </w:numPr>
              <w:spacing w:before="120" w:line="276" w:lineRule="auto"/>
              <w:jc w:val="left"/>
              <w:rPr>
                <w:szCs w:val="24"/>
              </w:rPr>
            </w:pPr>
            <w:r>
              <w:rPr>
                <w:szCs w:val="24"/>
              </w:rPr>
              <w:t>Ký hiệu, mẫu số và số hóa đơn</w:t>
            </w:r>
          </w:p>
          <w:p w14:paraId="6EE1D4F3" w14:textId="5F7CA3C5" w:rsidR="00A94981" w:rsidRPr="00BB54EB" w:rsidRDefault="00A94981" w:rsidP="004E37AB">
            <w:pPr>
              <w:pStyle w:val="Sothutu-1so"/>
              <w:numPr>
                <w:ilvl w:val="0"/>
                <w:numId w:val="20"/>
              </w:numPr>
              <w:spacing w:before="120" w:line="276" w:lineRule="auto"/>
              <w:jc w:val="left"/>
              <w:rPr>
                <w:szCs w:val="24"/>
              </w:rPr>
            </w:pPr>
            <w:r>
              <w:rPr>
                <w:szCs w:val="24"/>
              </w:rPr>
              <w:t>M</w:t>
            </w:r>
            <w:r w:rsidR="00E346BC">
              <w:rPr>
                <w:szCs w:val="24"/>
              </w:rPr>
              <w:t>ã số thuế</w:t>
            </w:r>
          </w:p>
        </w:tc>
      </w:tr>
      <w:tr w:rsidR="00766787" w:rsidRPr="00FF37CC" w14:paraId="62CA1ACA" w14:textId="77777777" w:rsidTr="00E72A62">
        <w:tc>
          <w:tcPr>
            <w:tcW w:w="2424" w:type="dxa"/>
          </w:tcPr>
          <w:p w14:paraId="2DF2322F" w14:textId="77777777" w:rsidR="00766787" w:rsidRPr="00FF37CC" w:rsidRDefault="00766787" w:rsidP="00E821FE">
            <w:pPr>
              <w:pStyle w:val="Sothutu-1so"/>
              <w:spacing w:before="120" w:line="276" w:lineRule="auto"/>
              <w:jc w:val="left"/>
              <w:rPr>
                <w:szCs w:val="24"/>
              </w:rPr>
            </w:pPr>
            <w:r>
              <w:rPr>
                <w:szCs w:val="24"/>
              </w:rPr>
              <w:t>Hiển thị</w:t>
            </w:r>
          </w:p>
        </w:tc>
        <w:tc>
          <w:tcPr>
            <w:tcW w:w="1176" w:type="dxa"/>
          </w:tcPr>
          <w:p w14:paraId="3F7BF61D" w14:textId="77777777" w:rsidR="00766787" w:rsidRPr="00FF37CC" w:rsidRDefault="00766787" w:rsidP="00E821FE">
            <w:pPr>
              <w:pStyle w:val="Sothutu-1so"/>
              <w:spacing w:before="120" w:line="276" w:lineRule="auto"/>
              <w:jc w:val="left"/>
              <w:rPr>
                <w:szCs w:val="24"/>
              </w:rPr>
            </w:pPr>
            <w:r>
              <w:rPr>
                <w:szCs w:val="24"/>
              </w:rPr>
              <w:t>Có</w:t>
            </w:r>
          </w:p>
        </w:tc>
        <w:tc>
          <w:tcPr>
            <w:tcW w:w="10710" w:type="dxa"/>
          </w:tcPr>
          <w:p w14:paraId="119D837D" w14:textId="77777777" w:rsidR="00766787" w:rsidRPr="00FF37CC" w:rsidRDefault="00766787" w:rsidP="00E821FE">
            <w:pPr>
              <w:pStyle w:val="Sothutu-1so"/>
              <w:spacing w:before="120" w:line="276" w:lineRule="auto"/>
              <w:rPr>
                <w:szCs w:val="24"/>
              </w:rPr>
            </w:pPr>
            <w:r>
              <w:rPr>
                <w:szCs w:val="24"/>
              </w:rPr>
              <w:t>Cho phép xem tất cả các trường thông tin trên tờ trình (Extend Group)</w:t>
            </w:r>
          </w:p>
        </w:tc>
      </w:tr>
      <w:tr w:rsidR="00766787" w:rsidRPr="00FF37CC" w14:paraId="1A3971C8" w14:textId="77777777" w:rsidTr="00E72A62">
        <w:tc>
          <w:tcPr>
            <w:tcW w:w="2424" w:type="dxa"/>
          </w:tcPr>
          <w:p w14:paraId="7E72A30D" w14:textId="77777777" w:rsidR="00766787" w:rsidRPr="00FF37CC" w:rsidRDefault="00766787" w:rsidP="00E821FE">
            <w:pPr>
              <w:pStyle w:val="Sothutu-1so"/>
              <w:spacing w:before="120" w:line="276" w:lineRule="auto"/>
              <w:jc w:val="left"/>
              <w:rPr>
                <w:lang w:eastAsia="ar-SA"/>
              </w:rPr>
            </w:pPr>
            <w:r w:rsidRPr="00FF37CC">
              <w:rPr>
                <w:lang w:eastAsia="ar-SA"/>
              </w:rPr>
              <w:t>Đính kèm</w:t>
            </w:r>
          </w:p>
        </w:tc>
        <w:tc>
          <w:tcPr>
            <w:tcW w:w="1176" w:type="dxa"/>
          </w:tcPr>
          <w:p w14:paraId="0EE62A9A" w14:textId="77777777" w:rsidR="00766787" w:rsidRPr="00FF37CC" w:rsidRDefault="00766787" w:rsidP="00E821FE">
            <w:pPr>
              <w:pStyle w:val="Sothutu-1so"/>
              <w:spacing w:before="120" w:line="276" w:lineRule="auto"/>
              <w:jc w:val="left"/>
              <w:rPr>
                <w:lang w:eastAsia="ar-SA"/>
              </w:rPr>
            </w:pPr>
            <w:r>
              <w:rPr>
                <w:lang w:eastAsia="ar-SA"/>
              </w:rPr>
              <w:t>Có</w:t>
            </w:r>
          </w:p>
        </w:tc>
        <w:tc>
          <w:tcPr>
            <w:tcW w:w="10710" w:type="dxa"/>
          </w:tcPr>
          <w:p w14:paraId="2EFD199B" w14:textId="77777777" w:rsidR="00766787" w:rsidRDefault="00766787" w:rsidP="00E821FE">
            <w:pPr>
              <w:pStyle w:val="Sothutu-1so"/>
              <w:spacing w:before="120" w:line="276" w:lineRule="auto"/>
              <w:rPr>
                <w:szCs w:val="24"/>
              </w:rPr>
            </w:pPr>
            <w:r>
              <w:rPr>
                <w:szCs w:val="24"/>
              </w:rPr>
              <w:t>Cho phép đính kèm theo 3 lựa chọn:</w:t>
            </w:r>
          </w:p>
          <w:p w14:paraId="3ECC29F9" w14:textId="77777777" w:rsidR="00766787" w:rsidRDefault="00766787" w:rsidP="004E37AB">
            <w:pPr>
              <w:pStyle w:val="Sothutu-1so"/>
              <w:numPr>
                <w:ilvl w:val="0"/>
                <w:numId w:val="11"/>
              </w:numPr>
              <w:spacing w:before="120" w:line="276" w:lineRule="auto"/>
              <w:rPr>
                <w:szCs w:val="24"/>
              </w:rPr>
            </w:pPr>
            <w:r>
              <w:rPr>
                <w:szCs w:val="24"/>
              </w:rPr>
              <w:t>Chụp ảnh</w:t>
            </w:r>
          </w:p>
          <w:p w14:paraId="3973070E" w14:textId="77777777" w:rsidR="00766787" w:rsidRDefault="00766787" w:rsidP="004E37AB">
            <w:pPr>
              <w:pStyle w:val="Sothutu-1so"/>
              <w:numPr>
                <w:ilvl w:val="0"/>
                <w:numId w:val="11"/>
              </w:numPr>
              <w:spacing w:before="120" w:line="276" w:lineRule="auto"/>
              <w:rPr>
                <w:szCs w:val="24"/>
              </w:rPr>
            </w:pPr>
            <w:r>
              <w:rPr>
                <w:szCs w:val="24"/>
              </w:rPr>
              <w:t>Chọn từ thư viện ảnh</w:t>
            </w:r>
          </w:p>
          <w:p w14:paraId="0CE27683" w14:textId="77777777" w:rsidR="00766787" w:rsidRDefault="00766787" w:rsidP="004E37AB">
            <w:pPr>
              <w:pStyle w:val="Sothutu-1so"/>
              <w:numPr>
                <w:ilvl w:val="0"/>
                <w:numId w:val="11"/>
              </w:numPr>
              <w:spacing w:before="120" w:line="276" w:lineRule="auto"/>
              <w:rPr>
                <w:szCs w:val="24"/>
              </w:rPr>
            </w:pPr>
            <w:r>
              <w:rPr>
                <w:szCs w:val="24"/>
              </w:rPr>
              <w:t>Chọn từ thư mục</w:t>
            </w:r>
          </w:p>
          <w:p w14:paraId="5BA7C7EE" w14:textId="77777777" w:rsidR="00766787" w:rsidRDefault="00766787" w:rsidP="00E821FE">
            <w:pPr>
              <w:pStyle w:val="Sothutu-1so"/>
              <w:spacing w:before="120" w:line="276" w:lineRule="auto"/>
              <w:rPr>
                <w:szCs w:val="24"/>
              </w:rPr>
            </w:pPr>
            <w:r>
              <w:rPr>
                <w:szCs w:val="24"/>
              </w:rPr>
              <w:t>Sau khi chọn file thành công, lưu vào danh sách đính kèm</w:t>
            </w:r>
          </w:p>
          <w:p w14:paraId="441A1166" w14:textId="77777777" w:rsidR="00315676" w:rsidRPr="00AA459A" w:rsidRDefault="00315676" w:rsidP="00315676">
            <w:pPr>
              <w:pStyle w:val="Sothutu-1so"/>
              <w:spacing w:before="120" w:line="276" w:lineRule="auto"/>
              <w:rPr>
                <w:szCs w:val="24"/>
                <w:highlight w:val="yellow"/>
              </w:rPr>
            </w:pPr>
            <w:r w:rsidRPr="00AA459A">
              <w:rPr>
                <w:szCs w:val="24"/>
                <w:highlight w:val="yellow"/>
              </w:rPr>
              <w:t xml:space="preserve">Lưu file theo quy </w:t>
            </w:r>
            <w:proofErr w:type="gramStart"/>
            <w:r w:rsidRPr="00AA459A">
              <w:rPr>
                <w:szCs w:val="24"/>
                <w:highlight w:val="yellow"/>
              </w:rPr>
              <w:t>tắc :</w:t>
            </w:r>
            <w:proofErr w:type="gramEnd"/>
          </w:p>
          <w:p w14:paraId="371A4C13"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 xml:space="preserve">Đẩy file vào thư mục storage trên server </w:t>
            </w:r>
            <w:proofErr w:type="gramStart"/>
            <w:r w:rsidRPr="00AA459A">
              <w:rPr>
                <w:szCs w:val="24"/>
                <w:highlight w:val="yellow"/>
              </w:rPr>
              <w:t>theo  từng</w:t>
            </w:r>
            <w:proofErr w:type="gramEnd"/>
            <w:r w:rsidRPr="00AA459A">
              <w:rPr>
                <w:szCs w:val="24"/>
                <w:highlight w:val="yellow"/>
              </w:rPr>
              <w:t xml:space="preserve"> cấp folder </w:t>
            </w:r>
          </w:p>
          <w:p w14:paraId="06E53C76" w14:textId="77777777" w:rsidR="00315676" w:rsidRPr="00AA459A" w:rsidRDefault="00315676" w:rsidP="00315676">
            <w:pPr>
              <w:pStyle w:val="Sothutu-1so"/>
              <w:spacing w:before="120" w:line="276" w:lineRule="auto"/>
              <w:ind w:left="720"/>
              <w:rPr>
                <w:szCs w:val="24"/>
                <w:highlight w:val="yellow"/>
              </w:rPr>
            </w:pPr>
            <w:r w:rsidRPr="00AA459A">
              <w:rPr>
                <w:szCs w:val="24"/>
                <w:highlight w:val="yellow"/>
              </w:rPr>
              <w:lastRenderedPageBreak/>
              <w:t xml:space="preserve">Ví </w:t>
            </w:r>
            <w:proofErr w:type="gramStart"/>
            <w:r w:rsidRPr="00AA459A">
              <w:rPr>
                <w:szCs w:val="24"/>
                <w:highlight w:val="yellow"/>
              </w:rPr>
              <w:t>dụ  :/</w:t>
            </w:r>
            <w:proofErr w:type="gramEnd"/>
            <w:r w:rsidRPr="00AA459A">
              <w:rPr>
                <w:szCs w:val="24"/>
                <w:highlight w:val="yellow"/>
              </w:rPr>
              <w:t>u01/app/erp_test_buid/tomcat_8081/temp/2020/4/13</w:t>
            </w:r>
          </w:p>
          <w:p w14:paraId="234D4041"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Lưu bản ghi tương ứng vào bảng AD_ATTACHMENT với trường hợp chưa có bản ghi:</w:t>
            </w:r>
          </w:p>
          <w:p w14:paraId="65A6B8B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4809C3D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FOLDER  :</w:t>
            </w:r>
            <w:proofErr w:type="gramEnd"/>
            <w:r w:rsidRPr="00AA459A">
              <w:rPr>
                <w:rFonts w:ascii="Consolas" w:hAnsi="Consolas" w:cs="Consolas"/>
                <w:snapToGrid/>
                <w:sz w:val="20"/>
                <w:highlight w:val="yellow"/>
              </w:rPr>
              <w:t xml:space="preserve"> Tên path lưu file </w:t>
            </w:r>
            <w:r w:rsidRPr="00AA459A">
              <w:rPr>
                <w:szCs w:val="24"/>
                <w:highlight w:val="yellow"/>
              </w:rPr>
              <w:t>Ví dụ :/u01/app/erp_test_buid/tomcat_8081/temp/2020/4/13</w:t>
            </w:r>
          </w:p>
          <w:p w14:paraId="39AAC3C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tên bảng dữ liệu thao tác Ví dụ C_STATEMENT thì AD_TABLE_ID = 1000077</w:t>
            </w:r>
          </w:p>
          <w:p w14:paraId="67259DB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ID của bản ghi đang theo tác</w:t>
            </w:r>
          </w:p>
          <w:p w14:paraId="2920F31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FILE_</w:t>
            </w:r>
            <w:proofErr w:type="gramStart"/>
            <w:r w:rsidRPr="00AA459A">
              <w:rPr>
                <w:rFonts w:ascii="Consolas" w:hAnsi="Consolas" w:cs="Consolas"/>
                <w:snapToGrid/>
                <w:sz w:val="20"/>
                <w:highlight w:val="yellow"/>
              </w:rPr>
              <w:t>NAME :</w:t>
            </w:r>
            <w:proofErr w:type="gramEnd"/>
            <w:r w:rsidRPr="00AA459A">
              <w:rPr>
                <w:rFonts w:ascii="Consolas" w:hAnsi="Consolas" w:cs="Consolas"/>
                <w:snapToGrid/>
                <w:sz w:val="20"/>
                <w:highlight w:val="yellow"/>
              </w:rPr>
              <w:t xml:space="preserve"> tên file</w:t>
            </w:r>
          </w:p>
          <w:p w14:paraId="701B73C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 :</w:t>
            </w:r>
            <w:proofErr w:type="gramEnd"/>
            <w:r w:rsidRPr="00AA459A">
              <w:rPr>
                <w:rFonts w:ascii="Consolas" w:hAnsi="Consolas" w:cs="Consolas"/>
                <w:snapToGrid/>
                <w:sz w:val="20"/>
                <w:highlight w:val="yellow"/>
              </w:rPr>
              <w:t xml:space="preserve"> tên file mã hóa</w:t>
            </w:r>
          </w:p>
          <w:p w14:paraId="6834933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 :</w:t>
            </w:r>
            <w:proofErr w:type="gramEnd"/>
            <w:r w:rsidRPr="00AA459A">
              <w:rPr>
                <w:rFonts w:ascii="Consolas" w:hAnsi="Consolas" w:cs="Consolas"/>
                <w:snapToGrid/>
                <w:sz w:val="20"/>
                <w:highlight w:val="yellow"/>
              </w:rPr>
              <w:t xml:space="preserve"> dung lượng file</w:t>
            </w:r>
          </w:p>
          <w:p w14:paraId="4401B38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 :</w:t>
            </w:r>
            <w:proofErr w:type="gramEnd"/>
            <w:r w:rsidRPr="00AA459A">
              <w:rPr>
                <w:rFonts w:ascii="Consolas" w:hAnsi="Consolas" w:cs="Consolas"/>
                <w:snapToGrid/>
                <w:sz w:val="20"/>
                <w:highlight w:val="yellow"/>
              </w:rPr>
              <w:t xml:space="preserve"> ‘Y’</w:t>
            </w:r>
          </w:p>
          <w:p w14:paraId="1050FB2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IS_</w:t>
            </w:r>
            <w:proofErr w:type="gramStart"/>
            <w:r w:rsidRPr="00AA459A">
              <w:rPr>
                <w:rFonts w:ascii="Consolas" w:hAnsi="Consolas" w:cs="Consolas"/>
                <w:snapToGrid/>
                <w:sz w:val="20"/>
                <w:highlight w:val="yellow"/>
              </w:rPr>
              <w:t>DELETED :</w:t>
            </w:r>
            <w:proofErr w:type="gramEnd"/>
            <w:r w:rsidRPr="00AA459A">
              <w:rPr>
                <w:rFonts w:ascii="Consolas" w:hAnsi="Consolas" w:cs="Consolas"/>
                <w:snapToGrid/>
                <w:sz w:val="20"/>
                <w:highlight w:val="yellow"/>
              </w:rPr>
              <w:t xml:space="preserve"> ‘N’</w:t>
            </w:r>
          </w:p>
          <w:p w14:paraId="0DBF574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 :</w:t>
            </w:r>
            <w:proofErr w:type="gramEnd"/>
            <w:r w:rsidRPr="00AA459A">
              <w:rPr>
                <w:rFonts w:ascii="Consolas" w:hAnsi="Consolas" w:cs="Consolas"/>
                <w:snapToGrid/>
                <w:sz w:val="20"/>
                <w:highlight w:val="yellow"/>
              </w:rPr>
              <w:t xml:space="preserve"> User attach file lấy từ session đăng nhập</w:t>
            </w:r>
          </w:p>
          <w:p w14:paraId="0084891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 :</w:t>
            </w:r>
            <w:proofErr w:type="gramEnd"/>
            <w:r w:rsidRPr="00AA459A">
              <w:rPr>
                <w:rFonts w:ascii="Consolas" w:hAnsi="Consolas" w:cs="Consolas"/>
                <w:snapToGrid/>
                <w:sz w:val="20"/>
                <w:highlight w:val="yellow"/>
              </w:rPr>
              <w:t xml:space="preserve"> ngày giờ thao tác attach</w:t>
            </w:r>
          </w:p>
          <w:p w14:paraId="778C6E6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 :</w:t>
            </w:r>
            <w:proofErr w:type="gramEnd"/>
            <w:r w:rsidRPr="00AA459A">
              <w:rPr>
                <w:rFonts w:ascii="Consolas" w:hAnsi="Consolas" w:cs="Consolas"/>
                <w:snapToGrid/>
                <w:sz w:val="20"/>
                <w:highlight w:val="yellow"/>
              </w:rPr>
              <w:t xml:space="preserve"> User attach file lấy từ session đăng nhập</w:t>
            </w:r>
          </w:p>
          <w:p w14:paraId="61745BF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 :</w:t>
            </w:r>
            <w:proofErr w:type="gramEnd"/>
            <w:r w:rsidRPr="00AA459A">
              <w:rPr>
                <w:rFonts w:ascii="Consolas" w:hAnsi="Consolas" w:cs="Consolas"/>
                <w:snapToGrid/>
                <w:sz w:val="20"/>
                <w:highlight w:val="yellow"/>
              </w:rPr>
              <w:t xml:space="preserve"> ngày giờ thao tác attach</w:t>
            </w:r>
          </w:p>
          <w:p w14:paraId="47F892A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261F09E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0FCBB8B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1579F72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030AA51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4A6C907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41EE092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Pr="00AA459A">
              <w:rPr>
                <w:rFonts w:ascii="Consolas" w:hAnsi="Consolas" w:cs="Consolas"/>
                <w:color w:val="2E74B5" w:themeColor="accent1" w:themeShade="BF"/>
                <w:sz w:val="18"/>
                <w:szCs w:val="18"/>
                <w:highlight w:val="yellow"/>
              </w:rPr>
              <w:t>erp-service/adAttachmentServiceRest</w:t>
            </w:r>
            <w:r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63E226A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@POST</w:t>
            </w:r>
          </w:p>
          <w:p w14:paraId="75F2072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610909E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32CDDFA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1F0AB3E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78A3BC3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3C7979E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1B45812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5479B6B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5C64B2F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1E31EDE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7C8026F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5B636AC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lastRenderedPageBreak/>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100361B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6CC900D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763179D6" w14:textId="77777777" w:rsidR="00315676" w:rsidRPr="00AA459A" w:rsidRDefault="00315676" w:rsidP="00315676">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631C0931"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45997FC8"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p>
          <w:p w14:paraId="2CC7F37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0DD43E4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2266E58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6080C99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47C31D6B" w14:textId="77777777" w:rsidR="00315676" w:rsidRPr="00AA459A" w:rsidRDefault="00315676" w:rsidP="00315676">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 xml:space="preserve">);    </w:t>
            </w:r>
            <w:r w:rsidRPr="00AA459A">
              <w:rPr>
                <w:snapToGrid/>
                <w:color w:val="000000"/>
                <w:szCs w:val="24"/>
                <w:highlight w:val="yellow"/>
              </w:rPr>
              <w:t>Xóa file :</w:t>
            </w:r>
          </w:p>
          <w:p w14:paraId="234C711B"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469BED7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66F244E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774A14C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700B0AD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72AC25D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Pr="00AA459A">
              <w:rPr>
                <w:snapToGrid/>
                <w:color w:val="000000"/>
                <w:szCs w:val="24"/>
                <w:highlight w:val="yellow"/>
              </w:rPr>
              <w:tab/>
            </w:r>
          </w:p>
          <w:p w14:paraId="5134581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p>
          <w:p w14:paraId="602419A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63F84D4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47BA103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480DAD6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4FC23FE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6A1B5C6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36B5F96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7E2D872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33A7FAB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4E49A32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7A041DB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0AF5424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7DFBC826" w14:textId="77777777" w:rsidR="00315676" w:rsidRPr="00F27587" w:rsidRDefault="00315676" w:rsidP="00315676">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66E92B92" w14:textId="79375AEA" w:rsidR="005C4601" w:rsidRPr="00EE735F" w:rsidRDefault="005C4601" w:rsidP="00E821FE">
            <w:pPr>
              <w:pStyle w:val="Sothutu-1so"/>
              <w:spacing w:before="120" w:line="276" w:lineRule="auto"/>
              <w:rPr>
                <w:szCs w:val="24"/>
              </w:rPr>
            </w:pPr>
          </w:p>
        </w:tc>
      </w:tr>
    </w:tbl>
    <w:p w14:paraId="1C0DA415" w14:textId="77777777" w:rsidR="00766787" w:rsidRDefault="00766787" w:rsidP="00E821FE">
      <w:pPr>
        <w:ind w:left="0"/>
      </w:pPr>
    </w:p>
    <w:p w14:paraId="525C8814" w14:textId="77777777" w:rsidR="00766787" w:rsidRPr="00FF37CC" w:rsidRDefault="00766787" w:rsidP="00E821FE">
      <w:pPr>
        <w:ind w:left="0"/>
      </w:pPr>
    </w:p>
    <w:p w14:paraId="535BB0CD" w14:textId="33938C59" w:rsidR="00E72A62" w:rsidRDefault="00E72A62" w:rsidP="004E37AB">
      <w:pPr>
        <w:pStyle w:val="Heading6"/>
        <w:numPr>
          <w:ilvl w:val="5"/>
          <w:numId w:val="33"/>
        </w:numPr>
      </w:pPr>
      <w:r w:rsidRPr="00E72A62">
        <w:t>Cách lấy thông tin mặc định</w:t>
      </w:r>
      <w:r w:rsidR="00C82DC6">
        <w:t xml:space="preserve"> trường Thời hạn thanh toán</w:t>
      </w:r>
    </w:p>
    <w:p w14:paraId="0B8068AA" w14:textId="76717C52" w:rsidR="00C82DC6" w:rsidRDefault="00F45479" w:rsidP="00E821FE">
      <w:pPr>
        <w:ind w:left="0"/>
        <w:rPr>
          <w:szCs w:val="24"/>
        </w:rPr>
      </w:pPr>
      <w:r>
        <w:rPr>
          <w:szCs w:val="24"/>
        </w:rPr>
        <w:t>Trường hợp 1: K</w:t>
      </w:r>
      <w:r w:rsidR="00C82DC6">
        <w:rPr>
          <w:szCs w:val="24"/>
        </w:rPr>
        <w:t>hông chọn hợp đồng, xác định thời hạn thanh toán theo ngày hạch toán (hoặc ngày chứng từ nếu ngày hạch toán không có giá trị) và điều khoản thanh toán</w:t>
      </w:r>
    </w:p>
    <w:p w14:paraId="583BFF6C" w14:textId="77777777" w:rsidR="00C82DC6" w:rsidRDefault="00C82DC6" w:rsidP="004E37AB">
      <w:pPr>
        <w:numPr>
          <w:ilvl w:val="0"/>
          <w:numId w:val="24"/>
        </w:numPr>
        <w:spacing w:before="120"/>
        <w:rPr>
          <w:szCs w:val="24"/>
        </w:rPr>
      </w:pPr>
      <w:r>
        <w:rPr>
          <w:szCs w:val="24"/>
        </w:rPr>
        <w:t>Due_Date = [Ngày hạch toán/hoặc nếu không có ngày hạch toán thì tính theo ngày chứng từ của bảng THTT] + Số ngày được trả chậm (</w:t>
      </w:r>
      <w:r w:rsidRPr="005A6442">
        <w:rPr>
          <w:szCs w:val="24"/>
        </w:rPr>
        <w:t>C_PAYMENT_TERM</w:t>
      </w:r>
      <w:r>
        <w:rPr>
          <w:szCs w:val="24"/>
        </w:rPr>
        <w:t>.Later_date_amount) theo thời hạn được chọn (trường hợp không có payment_Term thì coi như ngày được trả chậm = 0)</w:t>
      </w:r>
    </w:p>
    <w:p w14:paraId="10C2BEE2" w14:textId="77777777" w:rsidR="00C82DC6" w:rsidRDefault="00C82DC6" w:rsidP="00E821FE">
      <w:pPr>
        <w:ind w:left="1984"/>
        <w:rPr>
          <w:szCs w:val="24"/>
        </w:rPr>
      </w:pPr>
    </w:p>
    <w:p w14:paraId="1A21A61E" w14:textId="33EC269B" w:rsidR="00C82DC6" w:rsidRDefault="00C82DC6" w:rsidP="00E821FE">
      <w:pPr>
        <w:ind w:left="0"/>
        <w:rPr>
          <w:szCs w:val="24"/>
        </w:rPr>
      </w:pPr>
      <w:r>
        <w:rPr>
          <w:szCs w:val="24"/>
        </w:rPr>
        <w:t xml:space="preserve">Trường hợp 2: </w:t>
      </w:r>
      <w:r w:rsidR="00F45479">
        <w:rPr>
          <w:szCs w:val="24"/>
        </w:rPr>
        <w:t>H</w:t>
      </w:r>
      <w:r>
        <w:rPr>
          <w:szCs w:val="24"/>
        </w:rPr>
        <w:t>óa đơn có chọn hợp đồng</w:t>
      </w:r>
    </w:p>
    <w:p w14:paraId="17EE815A" w14:textId="77777777" w:rsidR="00C82DC6" w:rsidRDefault="00C82DC6" w:rsidP="004E37AB">
      <w:pPr>
        <w:numPr>
          <w:ilvl w:val="0"/>
          <w:numId w:val="24"/>
        </w:numPr>
        <w:spacing w:before="120"/>
        <w:rPr>
          <w:szCs w:val="24"/>
        </w:rPr>
      </w:pPr>
      <w:r>
        <w:rPr>
          <w:szCs w:val="24"/>
        </w:rPr>
        <w:t xml:space="preserve">Tìm xem hợp đồng đã được lập bao nhiêu hóa đơn trước đó: tìm số lượng hóa đơn của hợpđồng thuộc bảng THTT có ngày hạch toán (hoặc ngày chứng từ nếu ngày hạch toán không có giá trị) &lt;= ngày hạch toán (hoặc ngày chứng từ nếu ngày hạch toán không có giá trị) của bảng THTT hiện tại </w:t>
      </w:r>
      <w:r w:rsidRPr="008A7D92">
        <w:rPr>
          <w:szCs w:val="24"/>
        </w:rPr>
        <w:sym w:font="Wingdings" w:char="F0E0"/>
      </w:r>
      <w:r>
        <w:rPr>
          <w:szCs w:val="24"/>
        </w:rPr>
        <w:t xml:space="preserve"> số hóa đơn đã lập</w:t>
      </w:r>
    </w:p>
    <w:p w14:paraId="33E512DE" w14:textId="77777777" w:rsidR="00C82DC6" w:rsidRDefault="00C82DC6" w:rsidP="004E37AB">
      <w:pPr>
        <w:numPr>
          <w:ilvl w:val="0"/>
          <w:numId w:val="24"/>
        </w:numPr>
        <w:spacing w:before="120"/>
        <w:rPr>
          <w:szCs w:val="24"/>
        </w:rPr>
      </w:pPr>
      <w:r>
        <w:rPr>
          <w:szCs w:val="24"/>
        </w:rPr>
        <w:t xml:space="preserve">Tìm các kế hoạch thanh toán của hợp đồng trong bảng </w:t>
      </w:r>
      <w:r w:rsidRPr="006B7CD5">
        <w:rPr>
          <w:szCs w:val="24"/>
        </w:rPr>
        <w:t>C_PAYMENT_PLAN</w:t>
      </w:r>
      <w:r>
        <w:rPr>
          <w:szCs w:val="24"/>
        </w:rPr>
        <w:t xml:space="preserve"> có trường thứ tự thanh toán (No) = số hóa đơn đã lập + 1. Trường hợp không tìm thấy thì lấy kế hoạch thanh toán theo hợp đồng mà có trường No lớn nhất </w:t>
      </w:r>
      <w:r w:rsidRPr="008A7D92">
        <w:rPr>
          <w:szCs w:val="24"/>
        </w:rPr>
        <w:sym w:font="Wingdings" w:char="F0E0"/>
      </w:r>
      <w:r>
        <w:rPr>
          <w:szCs w:val="24"/>
        </w:rPr>
        <w:t xml:space="preserve"> nếu tìm được thì mặc định trường From_Date (thanh toán từ ngày) làm thời hạn thanh toán (Due_Date) của hóa đơn.</w:t>
      </w:r>
    </w:p>
    <w:p w14:paraId="761198D3" w14:textId="77777777" w:rsidR="00C82DC6" w:rsidRDefault="00C82DC6" w:rsidP="004E37AB">
      <w:pPr>
        <w:numPr>
          <w:ilvl w:val="0"/>
          <w:numId w:val="24"/>
        </w:numPr>
        <w:spacing w:before="120"/>
        <w:rPr>
          <w:szCs w:val="24"/>
        </w:rPr>
      </w:pPr>
      <w:r>
        <w:rPr>
          <w:szCs w:val="24"/>
        </w:rPr>
        <w:t>Trường hợp không xác định được Due_Date theo hợp đồng thì xác định Due_Date như trường hợp 1 (không có hợp đồng)</w:t>
      </w:r>
    </w:p>
    <w:p w14:paraId="1C20D01D" w14:textId="77777777" w:rsidR="00C82DC6" w:rsidRDefault="00C82DC6" w:rsidP="00E821FE">
      <w:pPr>
        <w:rPr>
          <w:szCs w:val="24"/>
        </w:rPr>
      </w:pPr>
    </w:p>
    <w:p w14:paraId="31DCACF2" w14:textId="77777777" w:rsidR="00C82DC6" w:rsidRDefault="00C82DC6" w:rsidP="004E37AB">
      <w:pPr>
        <w:numPr>
          <w:ilvl w:val="0"/>
          <w:numId w:val="24"/>
        </w:numPr>
        <w:spacing w:before="120"/>
        <w:rPr>
          <w:szCs w:val="24"/>
        </w:rPr>
      </w:pPr>
      <w:r>
        <w:rPr>
          <w:szCs w:val="24"/>
        </w:rPr>
        <w:t>Khi thay đổi thông tin hợp đồng, ngày hạch toán, điều khoản thanh toán thì thực hiện cập nhật lại trường thời hạn thanh toán của hóa đơn (Due_Date)</w:t>
      </w:r>
    </w:p>
    <w:p w14:paraId="07D36204" w14:textId="53167D5F" w:rsidR="00E72A62" w:rsidRPr="00E72A62" w:rsidRDefault="00E72A62" w:rsidP="00E821FE">
      <w:pPr>
        <w:ind w:left="0"/>
      </w:pPr>
    </w:p>
    <w:p w14:paraId="62120038" w14:textId="441B1E34" w:rsidR="00E72A62" w:rsidRPr="00FF37CC" w:rsidRDefault="00E72A62" w:rsidP="00A97673">
      <w:pPr>
        <w:pStyle w:val="Heading5"/>
      </w:pPr>
      <w:r>
        <w:lastRenderedPageBreak/>
        <w:t>Danh sách chi tiết hóa đơn</w:t>
      </w:r>
    </w:p>
    <w:p w14:paraId="679F587B" w14:textId="77777777" w:rsidR="00E72A62" w:rsidRDefault="00E72A62" w:rsidP="00E821FE">
      <w:pPr>
        <w:pStyle w:val="Heading6"/>
      </w:pPr>
      <w:r w:rsidRPr="00FF37CC">
        <w:t xml:space="preserve">Prototype </w:t>
      </w:r>
    </w:p>
    <w:p w14:paraId="6712555A" w14:textId="335CFEAF" w:rsidR="00E72A62" w:rsidRDefault="00107840" w:rsidP="00E821FE">
      <w:r>
        <w:rPr>
          <w:noProof/>
          <w:snapToGrid/>
        </w:rPr>
        <w:drawing>
          <wp:inline distT="0" distB="0" distL="0" distR="0" wp14:anchorId="11A351EC" wp14:editId="418A961D">
            <wp:extent cx="2190476" cy="450476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90476" cy="4504762"/>
                    </a:xfrm>
                    <a:prstGeom prst="rect">
                      <a:avLst/>
                    </a:prstGeom>
                  </pic:spPr>
                </pic:pic>
              </a:graphicData>
            </a:graphic>
          </wp:inline>
        </w:drawing>
      </w:r>
    </w:p>
    <w:p w14:paraId="0D9F3B96" w14:textId="77777777" w:rsidR="00A160A1" w:rsidRPr="00EA2377" w:rsidRDefault="00A160A1" w:rsidP="00E821FE"/>
    <w:p w14:paraId="45614266" w14:textId="77777777" w:rsidR="00E72A62" w:rsidRPr="00FF37CC" w:rsidRDefault="00E72A62" w:rsidP="00E821FE">
      <w:pPr>
        <w:pStyle w:val="Heading6"/>
      </w:pPr>
      <w:r w:rsidRPr="00FF37CC">
        <w:t>Danh sách trường dữ liệu</w:t>
      </w:r>
    </w:p>
    <w:p w14:paraId="3F3D21B1" w14:textId="577C4A8A" w:rsidR="00E72A62" w:rsidRDefault="00E72A62" w:rsidP="004E37AB">
      <w:pPr>
        <w:numPr>
          <w:ilvl w:val="0"/>
          <w:numId w:val="11"/>
        </w:numPr>
      </w:pPr>
      <w:r w:rsidRPr="00FF37CC">
        <w:t>Bảng</w:t>
      </w:r>
      <w:r>
        <w:t xml:space="preserve"> </w:t>
      </w:r>
      <w:r w:rsidRPr="005D20E0">
        <w:t>AP_INVOICE</w:t>
      </w:r>
      <w:r w:rsidR="002902FA">
        <w:t>_LINE</w:t>
      </w:r>
    </w:p>
    <w:p w14:paraId="27424697" w14:textId="57C50212" w:rsidR="00E72A62" w:rsidRDefault="00E72A62" w:rsidP="004E37AB">
      <w:pPr>
        <w:numPr>
          <w:ilvl w:val="0"/>
          <w:numId w:val="11"/>
        </w:numPr>
      </w:pPr>
      <w:r>
        <w:lastRenderedPageBreak/>
        <w:t xml:space="preserve">Hiển thị ở dạng List, sắp xếp theo </w:t>
      </w:r>
      <w:r w:rsidR="003531B8">
        <w:t>thứ tự tạo từ cũ đến mới nhất</w:t>
      </w:r>
    </w:p>
    <w:p w14:paraId="349AC6AE" w14:textId="77777777" w:rsidR="00E72A62" w:rsidRPr="00FF37CC" w:rsidRDefault="00E72A62" w:rsidP="004E37AB">
      <w:pPr>
        <w:numPr>
          <w:ilvl w:val="0"/>
          <w:numId w:val="11"/>
        </w:numPr>
      </w:pPr>
      <w:r>
        <w:rPr>
          <w:lang w:eastAsia="ar-SA"/>
        </w:rPr>
        <w:t>S: Hiển thị trên màn hình nhập liệu</w:t>
      </w:r>
    </w:p>
    <w:p w14:paraId="30C4C10D" w14:textId="77777777" w:rsidR="00E72A62" w:rsidRPr="00FF37CC" w:rsidRDefault="00E72A6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72A62" w:rsidRPr="00FF37CC" w14:paraId="5DADD90E" w14:textId="77777777" w:rsidTr="00E72A62">
        <w:trPr>
          <w:cantSplit/>
          <w:trHeight w:val="422"/>
          <w:tblHeader/>
        </w:trPr>
        <w:tc>
          <w:tcPr>
            <w:tcW w:w="1800" w:type="dxa"/>
            <w:shd w:val="clear" w:color="auto" w:fill="D9D9D9"/>
            <w:vAlign w:val="center"/>
          </w:tcPr>
          <w:p w14:paraId="072EE046" w14:textId="77777777" w:rsidR="00E72A62" w:rsidRPr="00FF37CC" w:rsidRDefault="00E72A62" w:rsidP="00E821FE">
            <w:pPr>
              <w:spacing w:after="120"/>
              <w:ind w:left="0"/>
              <w:jc w:val="center"/>
              <w:rPr>
                <w:b/>
              </w:rPr>
            </w:pPr>
            <w:r w:rsidRPr="00FF37CC">
              <w:rPr>
                <w:b/>
              </w:rPr>
              <w:t>Tên trường</w:t>
            </w:r>
          </w:p>
        </w:tc>
        <w:tc>
          <w:tcPr>
            <w:tcW w:w="1980" w:type="dxa"/>
            <w:shd w:val="clear" w:color="auto" w:fill="D9D9D9"/>
            <w:vAlign w:val="center"/>
          </w:tcPr>
          <w:p w14:paraId="2C5E9B06" w14:textId="77777777" w:rsidR="00E72A62" w:rsidRPr="00FF37CC" w:rsidRDefault="00E72A62" w:rsidP="00E821FE">
            <w:pPr>
              <w:spacing w:after="120"/>
              <w:ind w:left="0"/>
              <w:jc w:val="center"/>
              <w:rPr>
                <w:b/>
              </w:rPr>
            </w:pPr>
            <w:r w:rsidRPr="00FF37CC">
              <w:rPr>
                <w:b/>
              </w:rPr>
              <w:t>Tên dữ liệu</w:t>
            </w:r>
          </w:p>
        </w:tc>
        <w:tc>
          <w:tcPr>
            <w:tcW w:w="1417" w:type="dxa"/>
            <w:shd w:val="clear" w:color="auto" w:fill="D9D9D9"/>
            <w:vAlign w:val="center"/>
          </w:tcPr>
          <w:p w14:paraId="446DF47F" w14:textId="77777777" w:rsidR="00E72A62" w:rsidRPr="00FF37CC" w:rsidRDefault="00E72A62" w:rsidP="00E821FE">
            <w:pPr>
              <w:spacing w:after="120"/>
              <w:ind w:left="0"/>
              <w:jc w:val="center"/>
              <w:rPr>
                <w:b/>
              </w:rPr>
            </w:pPr>
            <w:r w:rsidRPr="00FF37CC">
              <w:rPr>
                <w:b/>
              </w:rPr>
              <w:t>Loại DL</w:t>
            </w:r>
          </w:p>
        </w:tc>
        <w:tc>
          <w:tcPr>
            <w:tcW w:w="630" w:type="dxa"/>
            <w:shd w:val="clear" w:color="auto" w:fill="D9D9D9"/>
            <w:vAlign w:val="center"/>
          </w:tcPr>
          <w:p w14:paraId="49497245" w14:textId="77777777" w:rsidR="00E72A62" w:rsidRPr="00FF37CC" w:rsidRDefault="00E72A62" w:rsidP="00E821FE">
            <w:pPr>
              <w:spacing w:after="120"/>
              <w:ind w:left="0"/>
              <w:jc w:val="center"/>
              <w:rPr>
                <w:b/>
              </w:rPr>
            </w:pPr>
            <w:r w:rsidRPr="00FF37CC">
              <w:rPr>
                <w:b/>
              </w:rPr>
              <w:t>L</w:t>
            </w:r>
          </w:p>
        </w:tc>
        <w:tc>
          <w:tcPr>
            <w:tcW w:w="540" w:type="dxa"/>
            <w:shd w:val="clear" w:color="auto" w:fill="D9D9D9"/>
            <w:vAlign w:val="center"/>
          </w:tcPr>
          <w:p w14:paraId="21B19B82" w14:textId="77777777" w:rsidR="00E72A62" w:rsidRPr="00FF37CC" w:rsidRDefault="00E72A62" w:rsidP="00E821FE">
            <w:pPr>
              <w:spacing w:after="120"/>
              <w:ind w:left="0"/>
              <w:jc w:val="center"/>
              <w:rPr>
                <w:b/>
              </w:rPr>
            </w:pPr>
            <w:r w:rsidRPr="00FF37CC">
              <w:rPr>
                <w:b/>
              </w:rPr>
              <w:t>R</w:t>
            </w:r>
          </w:p>
        </w:tc>
        <w:tc>
          <w:tcPr>
            <w:tcW w:w="450" w:type="dxa"/>
            <w:shd w:val="clear" w:color="auto" w:fill="D9D9D9"/>
            <w:vAlign w:val="center"/>
          </w:tcPr>
          <w:p w14:paraId="35A786EB" w14:textId="77777777" w:rsidR="00E72A62" w:rsidRPr="00FF37CC" w:rsidRDefault="00E72A62" w:rsidP="00E821FE">
            <w:pPr>
              <w:spacing w:after="120"/>
              <w:ind w:left="0"/>
              <w:jc w:val="center"/>
              <w:rPr>
                <w:b/>
              </w:rPr>
            </w:pPr>
            <w:r w:rsidRPr="00FF37CC">
              <w:rPr>
                <w:b/>
              </w:rPr>
              <w:t>M</w:t>
            </w:r>
          </w:p>
        </w:tc>
        <w:tc>
          <w:tcPr>
            <w:tcW w:w="540" w:type="dxa"/>
            <w:shd w:val="clear" w:color="auto" w:fill="D9D9D9"/>
          </w:tcPr>
          <w:p w14:paraId="76EFC427" w14:textId="77777777" w:rsidR="00E72A62" w:rsidRPr="00926A39" w:rsidRDefault="00E72A62" w:rsidP="00E821FE">
            <w:pPr>
              <w:spacing w:after="120"/>
              <w:ind w:left="0"/>
              <w:jc w:val="center"/>
              <w:rPr>
                <w:b/>
                <w:sz w:val="22"/>
              </w:rPr>
            </w:pPr>
            <w:r>
              <w:rPr>
                <w:b/>
              </w:rPr>
              <w:t>S</w:t>
            </w:r>
          </w:p>
        </w:tc>
        <w:tc>
          <w:tcPr>
            <w:tcW w:w="7380" w:type="dxa"/>
            <w:shd w:val="clear" w:color="auto" w:fill="D9D9D9"/>
            <w:vAlign w:val="center"/>
          </w:tcPr>
          <w:p w14:paraId="674503C0" w14:textId="77777777" w:rsidR="00E72A62" w:rsidRPr="00FF37CC" w:rsidRDefault="00E72A62" w:rsidP="00E821FE">
            <w:pPr>
              <w:spacing w:after="120"/>
              <w:ind w:left="0"/>
              <w:jc w:val="center"/>
              <w:rPr>
                <w:b/>
              </w:rPr>
            </w:pPr>
            <w:r w:rsidRPr="00FF37CC">
              <w:rPr>
                <w:b/>
              </w:rPr>
              <w:t>Mô tả</w:t>
            </w:r>
          </w:p>
        </w:tc>
      </w:tr>
      <w:tr w:rsidR="00E72A62" w:rsidRPr="00FF37CC" w14:paraId="3E44DFAC" w14:textId="77777777" w:rsidTr="00E72A62">
        <w:trPr>
          <w:cantSplit/>
          <w:trHeight w:val="827"/>
        </w:trPr>
        <w:tc>
          <w:tcPr>
            <w:tcW w:w="1800" w:type="dxa"/>
          </w:tcPr>
          <w:p w14:paraId="716CD509" w14:textId="77777777" w:rsidR="00E72A62" w:rsidRPr="00FF37CC" w:rsidRDefault="00E72A62" w:rsidP="00E821FE">
            <w:pPr>
              <w:ind w:left="0"/>
            </w:pPr>
            <w:r>
              <w:t>ID</w:t>
            </w:r>
          </w:p>
        </w:tc>
        <w:tc>
          <w:tcPr>
            <w:tcW w:w="1980" w:type="dxa"/>
          </w:tcPr>
          <w:p w14:paraId="7735AA22" w14:textId="149EB762" w:rsidR="00E72A62" w:rsidRPr="00FF37CC" w:rsidRDefault="00E72A62" w:rsidP="00E821FE">
            <w:pPr>
              <w:ind w:left="0"/>
            </w:pPr>
            <w:r>
              <w:rPr>
                <w:szCs w:val="24"/>
              </w:rPr>
              <w:t>C_AP_Invoice</w:t>
            </w:r>
            <w:r w:rsidR="003531B8">
              <w:rPr>
                <w:szCs w:val="24"/>
              </w:rPr>
              <w:t>_Line</w:t>
            </w:r>
            <w:r>
              <w:rPr>
                <w:szCs w:val="24"/>
              </w:rPr>
              <w:t>_</w:t>
            </w:r>
            <w:r w:rsidRPr="00AB2F64">
              <w:rPr>
                <w:szCs w:val="24"/>
              </w:rPr>
              <w:t>ID</w:t>
            </w:r>
          </w:p>
        </w:tc>
        <w:tc>
          <w:tcPr>
            <w:tcW w:w="1417" w:type="dxa"/>
          </w:tcPr>
          <w:p w14:paraId="60CCE1E5" w14:textId="77777777" w:rsidR="00E72A62" w:rsidRPr="00FF37CC" w:rsidRDefault="00E72A62" w:rsidP="00E821FE">
            <w:pPr>
              <w:ind w:left="0"/>
            </w:pPr>
            <w:r>
              <w:t>Number</w:t>
            </w:r>
          </w:p>
          <w:p w14:paraId="2F02FEA9" w14:textId="77777777" w:rsidR="00E72A62" w:rsidRPr="00FF37CC" w:rsidRDefault="00E72A62" w:rsidP="00E821FE">
            <w:pPr>
              <w:ind w:left="0"/>
            </w:pPr>
          </w:p>
        </w:tc>
        <w:tc>
          <w:tcPr>
            <w:tcW w:w="630" w:type="dxa"/>
          </w:tcPr>
          <w:p w14:paraId="20F06586" w14:textId="77777777" w:rsidR="00E72A62" w:rsidRPr="00FF37CC" w:rsidRDefault="00E72A62" w:rsidP="00E821FE">
            <w:pPr>
              <w:pStyle w:val="Sothutu-1so"/>
              <w:spacing w:before="120" w:after="120" w:line="276" w:lineRule="auto"/>
              <w:jc w:val="left"/>
              <w:rPr>
                <w:szCs w:val="24"/>
              </w:rPr>
            </w:pPr>
            <w:r w:rsidRPr="00FF37CC">
              <w:rPr>
                <w:szCs w:val="24"/>
              </w:rPr>
              <w:t>50</w:t>
            </w:r>
          </w:p>
        </w:tc>
        <w:tc>
          <w:tcPr>
            <w:tcW w:w="540" w:type="dxa"/>
          </w:tcPr>
          <w:p w14:paraId="41738E23"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0920A0FF" w14:textId="77777777" w:rsidR="00E72A62" w:rsidRPr="00FF37CC" w:rsidRDefault="00E72A62" w:rsidP="00E821FE">
            <w:pPr>
              <w:pStyle w:val="Sothutu-1so"/>
              <w:spacing w:before="120" w:after="120" w:line="276" w:lineRule="auto"/>
              <w:jc w:val="left"/>
              <w:rPr>
                <w:szCs w:val="24"/>
              </w:rPr>
            </w:pPr>
            <w:r>
              <w:rPr>
                <w:szCs w:val="24"/>
              </w:rPr>
              <w:t>N</w:t>
            </w:r>
          </w:p>
        </w:tc>
        <w:tc>
          <w:tcPr>
            <w:tcW w:w="540" w:type="dxa"/>
          </w:tcPr>
          <w:p w14:paraId="43CD06AA" w14:textId="77777777" w:rsidR="00E72A62" w:rsidRDefault="00E72A62" w:rsidP="00E821FE">
            <w:pPr>
              <w:pStyle w:val="Sothutu-1so"/>
              <w:spacing w:before="120" w:after="120" w:line="276" w:lineRule="auto"/>
              <w:ind w:left="360" w:hanging="360"/>
              <w:jc w:val="center"/>
              <w:rPr>
                <w:szCs w:val="24"/>
              </w:rPr>
            </w:pPr>
            <w:r>
              <w:rPr>
                <w:szCs w:val="24"/>
              </w:rPr>
              <w:t>N</w:t>
            </w:r>
          </w:p>
        </w:tc>
        <w:tc>
          <w:tcPr>
            <w:tcW w:w="7380" w:type="dxa"/>
          </w:tcPr>
          <w:p w14:paraId="2B859228" w14:textId="77777777" w:rsidR="00E72A62" w:rsidRPr="00FF37CC" w:rsidRDefault="00E72A62" w:rsidP="00E821FE">
            <w:pPr>
              <w:pStyle w:val="Sothutu-1so"/>
              <w:spacing w:before="120" w:after="120" w:line="276" w:lineRule="auto"/>
              <w:ind w:left="360" w:hanging="360"/>
              <w:jc w:val="left"/>
              <w:rPr>
                <w:szCs w:val="24"/>
              </w:rPr>
            </w:pPr>
            <w:r>
              <w:rPr>
                <w:szCs w:val="24"/>
              </w:rPr>
              <w:t>Key, tự sinh</w:t>
            </w:r>
          </w:p>
        </w:tc>
      </w:tr>
      <w:tr w:rsidR="00E72A62" w:rsidRPr="00FF37CC" w14:paraId="17591E76" w14:textId="77777777" w:rsidTr="00E72A62">
        <w:trPr>
          <w:cantSplit/>
          <w:trHeight w:val="827"/>
        </w:trPr>
        <w:tc>
          <w:tcPr>
            <w:tcW w:w="1800" w:type="dxa"/>
          </w:tcPr>
          <w:p w14:paraId="6FF1983A" w14:textId="24F79DAC" w:rsidR="00E72A62" w:rsidRPr="00FF37CC" w:rsidRDefault="003531B8" w:rsidP="00E821FE">
            <w:pPr>
              <w:ind w:left="0"/>
            </w:pPr>
            <w:r>
              <w:rPr>
                <w:szCs w:val="24"/>
              </w:rPr>
              <w:t>Mặt hàng</w:t>
            </w:r>
          </w:p>
        </w:tc>
        <w:tc>
          <w:tcPr>
            <w:tcW w:w="1980" w:type="dxa"/>
          </w:tcPr>
          <w:p w14:paraId="2269EDD8" w14:textId="77777777" w:rsidR="00E72A62" w:rsidRPr="00FF37CC" w:rsidRDefault="00E72A62" w:rsidP="00E821FE">
            <w:pPr>
              <w:ind w:left="0"/>
            </w:pPr>
            <w:r>
              <w:rPr>
                <w:szCs w:val="24"/>
              </w:rPr>
              <w:t>SELLER_NAME</w:t>
            </w:r>
          </w:p>
        </w:tc>
        <w:tc>
          <w:tcPr>
            <w:tcW w:w="1417" w:type="dxa"/>
          </w:tcPr>
          <w:p w14:paraId="54D64C36" w14:textId="77777777" w:rsidR="00E72A62" w:rsidRPr="00FF37CC" w:rsidRDefault="00E72A62" w:rsidP="00E821FE">
            <w:pPr>
              <w:ind w:left="0"/>
            </w:pPr>
            <w:r>
              <w:t>String</w:t>
            </w:r>
          </w:p>
        </w:tc>
        <w:tc>
          <w:tcPr>
            <w:tcW w:w="630" w:type="dxa"/>
          </w:tcPr>
          <w:p w14:paraId="3C369E2A" w14:textId="77777777" w:rsidR="00E72A62" w:rsidRPr="00FF37CC" w:rsidRDefault="00E72A62" w:rsidP="00E821FE">
            <w:pPr>
              <w:pStyle w:val="Sothutu-1so"/>
              <w:spacing w:before="120" w:after="120" w:line="276" w:lineRule="auto"/>
              <w:jc w:val="left"/>
              <w:rPr>
                <w:szCs w:val="24"/>
              </w:rPr>
            </w:pPr>
            <w:r>
              <w:rPr>
                <w:szCs w:val="24"/>
              </w:rPr>
              <w:t>100</w:t>
            </w:r>
          </w:p>
        </w:tc>
        <w:tc>
          <w:tcPr>
            <w:tcW w:w="540" w:type="dxa"/>
          </w:tcPr>
          <w:p w14:paraId="165E9657"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45BA3C5B" w14:textId="77777777" w:rsidR="00E72A62" w:rsidRPr="00FF37CC" w:rsidRDefault="00E72A62" w:rsidP="00E821FE">
            <w:pPr>
              <w:pStyle w:val="Sothutu-1so"/>
              <w:spacing w:before="120" w:after="120" w:line="276" w:lineRule="auto"/>
              <w:jc w:val="left"/>
              <w:rPr>
                <w:szCs w:val="24"/>
              </w:rPr>
            </w:pPr>
            <w:r>
              <w:rPr>
                <w:szCs w:val="24"/>
              </w:rPr>
              <w:t>Y</w:t>
            </w:r>
          </w:p>
        </w:tc>
        <w:tc>
          <w:tcPr>
            <w:tcW w:w="540" w:type="dxa"/>
          </w:tcPr>
          <w:p w14:paraId="14AA441B" w14:textId="77777777" w:rsidR="00E72A62" w:rsidRPr="00FF37CC" w:rsidRDefault="00E72A62" w:rsidP="00E821FE">
            <w:pPr>
              <w:pStyle w:val="Sothutu-1so"/>
              <w:spacing w:before="120" w:after="120" w:line="276" w:lineRule="auto"/>
              <w:jc w:val="center"/>
              <w:rPr>
                <w:szCs w:val="24"/>
              </w:rPr>
            </w:pPr>
            <w:r>
              <w:rPr>
                <w:szCs w:val="24"/>
              </w:rPr>
              <w:t>Y</w:t>
            </w:r>
          </w:p>
        </w:tc>
        <w:tc>
          <w:tcPr>
            <w:tcW w:w="7380" w:type="dxa"/>
          </w:tcPr>
          <w:p w14:paraId="63037980" w14:textId="4A1DA8CC" w:rsidR="00E72A62" w:rsidRPr="00FF37CC" w:rsidRDefault="00E72A62" w:rsidP="00E821FE">
            <w:pPr>
              <w:pStyle w:val="Sothutu-1so"/>
              <w:spacing w:before="120" w:after="120" w:line="276" w:lineRule="auto"/>
              <w:jc w:val="left"/>
              <w:rPr>
                <w:szCs w:val="24"/>
              </w:rPr>
            </w:pPr>
            <w:r>
              <w:rPr>
                <w:szCs w:val="24"/>
              </w:rPr>
              <w:t>Lấy theo Tab Thông tin c</w:t>
            </w:r>
            <w:r w:rsidR="005A08E4">
              <w:rPr>
                <w:szCs w:val="24"/>
              </w:rPr>
              <w:t>hi tiết</w:t>
            </w:r>
          </w:p>
        </w:tc>
      </w:tr>
      <w:tr w:rsidR="00115492" w:rsidRPr="00FF37CC" w14:paraId="210B98AA" w14:textId="77777777" w:rsidTr="00E72A62">
        <w:trPr>
          <w:cantSplit/>
          <w:trHeight w:val="827"/>
        </w:trPr>
        <w:tc>
          <w:tcPr>
            <w:tcW w:w="1800" w:type="dxa"/>
          </w:tcPr>
          <w:p w14:paraId="25DC07CA" w14:textId="7766F7E7" w:rsidR="00115492" w:rsidRDefault="00115492" w:rsidP="00E821FE">
            <w:pPr>
              <w:ind w:left="0"/>
              <w:rPr>
                <w:szCs w:val="24"/>
              </w:rPr>
            </w:pPr>
            <w:r>
              <w:rPr>
                <w:szCs w:val="24"/>
              </w:rPr>
              <w:t>Số lượng + Đơn vị tính x Đơn giá</w:t>
            </w:r>
          </w:p>
        </w:tc>
        <w:tc>
          <w:tcPr>
            <w:tcW w:w="1980" w:type="dxa"/>
          </w:tcPr>
          <w:p w14:paraId="0523A2BC" w14:textId="77777777" w:rsidR="00115492" w:rsidRDefault="00115492" w:rsidP="00E821FE">
            <w:pPr>
              <w:ind w:left="0"/>
              <w:rPr>
                <w:szCs w:val="24"/>
              </w:rPr>
            </w:pPr>
          </w:p>
        </w:tc>
        <w:tc>
          <w:tcPr>
            <w:tcW w:w="1417" w:type="dxa"/>
          </w:tcPr>
          <w:p w14:paraId="4326AB50" w14:textId="7E469F80" w:rsidR="00115492" w:rsidRDefault="00115492" w:rsidP="00E821FE">
            <w:pPr>
              <w:ind w:left="0"/>
            </w:pPr>
            <w:r>
              <w:t>String</w:t>
            </w:r>
          </w:p>
        </w:tc>
        <w:tc>
          <w:tcPr>
            <w:tcW w:w="630" w:type="dxa"/>
          </w:tcPr>
          <w:p w14:paraId="3D86EB90" w14:textId="18A74857" w:rsidR="00115492" w:rsidRDefault="00115492" w:rsidP="00E821FE">
            <w:pPr>
              <w:pStyle w:val="Sothutu-1so"/>
              <w:spacing w:before="120" w:after="120" w:line="276" w:lineRule="auto"/>
              <w:jc w:val="left"/>
              <w:rPr>
                <w:szCs w:val="24"/>
              </w:rPr>
            </w:pPr>
            <w:r>
              <w:rPr>
                <w:szCs w:val="24"/>
              </w:rPr>
              <w:t>50</w:t>
            </w:r>
          </w:p>
        </w:tc>
        <w:tc>
          <w:tcPr>
            <w:tcW w:w="540" w:type="dxa"/>
          </w:tcPr>
          <w:p w14:paraId="7C07C26F" w14:textId="14914785" w:rsidR="00115492" w:rsidRDefault="00115492" w:rsidP="00E821FE">
            <w:pPr>
              <w:pStyle w:val="Sothutu-1so"/>
              <w:spacing w:before="120" w:after="120" w:line="276" w:lineRule="auto"/>
              <w:jc w:val="left"/>
              <w:rPr>
                <w:szCs w:val="24"/>
              </w:rPr>
            </w:pPr>
            <w:r>
              <w:rPr>
                <w:szCs w:val="24"/>
              </w:rPr>
              <w:t>Y</w:t>
            </w:r>
          </w:p>
        </w:tc>
        <w:tc>
          <w:tcPr>
            <w:tcW w:w="450" w:type="dxa"/>
          </w:tcPr>
          <w:p w14:paraId="50BB1555" w14:textId="7BA3246C" w:rsidR="00115492" w:rsidRDefault="00115492" w:rsidP="00E821FE">
            <w:pPr>
              <w:pStyle w:val="Sothutu-1so"/>
              <w:spacing w:before="120" w:after="120" w:line="276" w:lineRule="auto"/>
              <w:jc w:val="left"/>
              <w:rPr>
                <w:szCs w:val="24"/>
              </w:rPr>
            </w:pPr>
            <w:r>
              <w:rPr>
                <w:szCs w:val="24"/>
              </w:rPr>
              <w:t>Y</w:t>
            </w:r>
          </w:p>
        </w:tc>
        <w:tc>
          <w:tcPr>
            <w:tcW w:w="540" w:type="dxa"/>
          </w:tcPr>
          <w:p w14:paraId="342E4535" w14:textId="10A28E8B" w:rsidR="00115492" w:rsidRDefault="00115492" w:rsidP="00E821FE">
            <w:pPr>
              <w:pStyle w:val="Sothutu-1so"/>
              <w:spacing w:before="120" w:after="120" w:line="276" w:lineRule="auto"/>
              <w:jc w:val="center"/>
              <w:rPr>
                <w:szCs w:val="24"/>
              </w:rPr>
            </w:pPr>
            <w:r>
              <w:rPr>
                <w:szCs w:val="24"/>
              </w:rPr>
              <w:t>Y</w:t>
            </w:r>
          </w:p>
        </w:tc>
        <w:tc>
          <w:tcPr>
            <w:tcW w:w="7380" w:type="dxa"/>
          </w:tcPr>
          <w:p w14:paraId="77BB5BA2" w14:textId="77777777" w:rsidR="00115492" w:rsidRDefault="00115492" w:rsidP="00E821FE">
            <w:pPr>
              <w:pStyle w:val="Sothutu-1so"/>
              <w:spacing w:before="120" w:after="120" w:line="360" w:lineRule="auto"/>
              <w:jc w:val="left"/>
              <w:rPr>
                <w:szCs w:val="24"/>
              </w:rPr>
            </w:pPr>
            <w:r>
              <w:rPr>
                <w:szCs w:val="24"/>
              </w:rPr>
              <w:t>Lấy theo Tab Thông tin chi tiết</w:t>
            </w:r>
          </w:p>
          <w:p w14:paraId="6E21C83C" w14:textId="0BF13F88" w:rsidR="00AC7556" w:rsidRDefault="00AC7556" w:rsidP="00E821FE">
            <w:pPr>
              <w:pStyle w:val="Sothutu-1so"/>
              <w:spacing w:before="120" w:after="120" w:line="360" w:lineRule="auto"/>
              <w:jc w:val="left"/>
              <w:rPr>
                <w:szCs w:val="24"/>
              </w:rPr>
            </w:pPr>
            <w:r>
              <w:rPr>
                <w:szCs w:val="24"/>
              </w:rPr>
              <w:t>Hiển thị : {Số lượng} {Đơn vị tính} x {Đơn giá}</w:t>
            </w:r>
          </w:p>
        </w:tc>
      </w:tr>
      <w:tr w:rsidR="005A08E4" w:rsidRPr="00FF37CC" w14:paraId="2E012172" w14:textId="77777777" w:rsidTr="00E72A62">
        <w:trPr>
          <w:cantSplit/>
          <w:trHeight w:val="827"/>
        </w:trPr>
        <w:tc>
          <w:tcPr>
            <w:tcW w:w="1800" w:type="dxa"/>
          </w:tcPr>
          <w:p w14:paraId="343B4724" w14:textId="77777777" w:rsidR="005A08E4" w:rsidRDefault="005A08E4" w:rsidP="00E821FE">
            <w:pPr>
              <w:ind w:left="0"/>
              <w:rPr>
                <w:szCs w:val="24"/>
              </w:rPr>
            </w:pPr>
            <w:r>
              <w:rPr>
                <w:szCs w:val="24"/>
              </w:rPr>
              <w:t xml:space="preserve">Số tiền </w:t>
            </w:r>
          </w:p>
        </w:tc>
        <w:tc>
          <w:tcPr>
            <w:tcW w:w="1980" w:type="dxa"/>
          </w:tcPr>
          <w:p w14:paraId="6124F5AF" w14:textId="2BFB480F" w:rsidR="005A08E4" w:rsidRDefault="00C51E6A" w:rsidP="00E821FE">
            <w:pPr>
              <w:ind w:left="0"/>
              <w:rPr>
                <w:szCs w:val="24"/>
              </w:rPr>
            </w:pPr>
            <w:r w:rsidRPr="008C4813">
              <w:rPr>
                <w:szCs w:val="24"/>
                <w:highlight w:val="yellow"/>
              </w:rPr>
              <w:t>REQUEST_AMOUNT</w:t>
            </w:r>
          </w:p>
        </w:tc>
        <w:tc>
          <w:tcPr>
            <w:tcW w:w="1417" w:type="dxa"/>
          </w:tcPr>
          <w:p w14:paraId="61F230F6" w14:textId="77777777" w:rsidR="005A08E4" w:rsidRDefault="005A08E4" w:rsidP="00E821FE">
            <w:pPr>
              <w:ind w:left="0"/>
            </w:pPr>
            <w:r>
              <w:t>Number</w:t>
            </w:r>
          </w:p>
        </w:tc>
        <w:tc>
          <w:tcPr>
            <w:tcW w:w="630" w:type="dxa"/>
          </w:tcPr>
          <w:p w14:paraId="234D26E9" w14:textId="77777777" w:rsidR="005A08E4" w:rsidRDefault="005A08E4" w:rsidP="00E821FE">
            <w:pPr>
              <w:pStyle w:val="Sothutu-1so"/>
              <w:spacing w:before="120" w:after="120" w:line="276" w:lineRule="auto"/>
              <w:jc w:val="left"/>
              <w:rPr>
                <w:szCs w:val="24"/>
              </w:rPr>
            </w:pPr>
            <w:r>
              <w:rPr>
                <w:szCs w:val="24"/>
              </w:rPr>
              <w:t>20</w:t>
            </w:r>
          </w:p>
        </w:tc>
        <w:tc>
          <w:tcPr>
            <w:tcW w:w="540" w:type="dxa"/>
          </w:tcPr>
          <w:p w14:paraId="61DA6E71" w14:textId="77777777" w:rsidR="005A08E4" w:rsidRDefault="005A08E4" w:rsidP="00E821FE">
            <w:pPr>
              <w:pStyle w:val="Sothutu-1so"/>
              <w:spacing w:before="120" w:after="120" w:line="276" w:lineRule="auto"/>
              <w:jc w:val="left"/>
              <w:rPr>
                <w:szCs w:val="24"/>
              </w:rPr>
            </w:pPr>
            <w:r>
              <w:rPr>
                <w:szCs w:val="24"/>
              </w:rPr>
              <w:t>Y</w:t>
            </w:r>
          </w:p>
        </w:tc>
        <w:tc>
          <w:tcPr>
            <w:tcW w:w="450" w:type="dxa"/>
          </w:tcPr>
          <w:p w14:paraId="13CBCEED" w14:textId="77777777" w:rsidR="005A08E4" w:rsidRDefault="005A08E4" w:rsidP="00E821FE">
            <w:pPr>
              <w:pStyle w:val="Sothutu-1so"/>
              <w:spacing w:before="120" w:after="120" w:line="276" w:lineRule="auto"/>
              <w:jc w:val="left"/>
              <w:rPr>
                <w:szCs w:val="24"/>
              </w:rPr>
            </w:pPr>
            <w:r>
              <w:rPr>
                <w:szCs w:val="24"/>
              </w:rPr>
              <w:t>Y</w:t>
            </w:r>
          </w:p>
        </w:tc>
        <w:tc>
          <w:tcPr>
            <w:tcW w:w="540" w:type="dxa"/>
          </w:tcPr>
          <w:p w14:paraId="0CCE26D4" w14:textId="77777777" w:rsidR="005A08E4" w:rsidRDefault="005A08E4" w:rsidP="00E821FE">
            <w:pPr>
              <w:pStyle w:val="Sothutu-1so"/>
              <w:spacing w:before="120" w:after="120" w:line="276" w:lineRule="auto"/>
              <w:jc w:val="center"/>
              <w:rPr>
                <w:szCs w:val="24"/>
              </w:rPr>
            </w:pPr>
            <w:r>
              <w:rPr>
                <w:szCs w:val="24"/>
              </w:rPr>
              <w:t>Y</w:t>
            </w:r>
          </w:p>
        </w:tc>
        <w:tc>
          <w:tcPr>
            <w:tcW w:w="7380" w:type="dxa"/>
          </w:tcPr>
          <w:p w14:paraId="5BB4467D" w14:textId="1BF1F92C" w:rsidR="005A08E4" w:rsidRDefault="005A08E4" w:rsidP="00E821FE">
            <w:pPr>
              <w:pStyle w:val="Sothutu-1so"/>
              <w:spacing w:before="120" w:after="120" w:line="276" w:lineRule="auto"/>
              <w:rPr>
                <w:szCs w:val="24"/>
              </w:rPr>
            </w:pPr>
            <w:r>
              <w:rPr>
                <w:szCs w:val="24"/>
              </w:rPr>
              <w:t xml:space="preserve">= </w:t>
            </w:r>
            <w:r w:rsidRPr="00311EE8">
              <w:rPr>
                <w:szCs w:val="24"/>
              </w:rPr>
              <w:t xml:space="preserve">Tổng tiền đề nghị </w:t>
            </w:r>
            <w:r>
              <w:rPr>
                <w:szCs w:val="24"/>
              </w:rPr>
              <w:t>thông tin chi tiết</w:t>
            </w:r>
          </w:p>
        </w:tc>
      </w:tr>
    </w:tbl>
    <w:p w14:paraId="7C6CEBCD" w14:textId="77777777" w:rsidR="00E72A62" w:rsidRDefault="00E72A62" w:rsidP="00E821FE"/>
    <w:p w14:paraId="799F0C0F" w14:textId="77777777" w:rsidR="00E72A62" w:rsidRPr="006E2F8B" w:rsidRDefault="00E72A62" w:rsidP="004E37AB">
      <w:pPr>
        <w:pStyle w:val="Heading6"/>
        <w:numPr>
          <w:ilvl w:val="5"/>
          <w:numId w:val="21"/>
        </w:numPr>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72A62" w:rsidRPr="00FF37CC" w14:paraId="5CC141A2" w14:textId="77777777" w:rsidTr="00E72A62">
        <w:trPr>
          <w:trHeight w:val="530"/>
          <w:tblHeader/>
        </w:trPr>
        <w:tc>
          <w:tcPr>
            <w:tcW w:w="2424" w:type="dxa"/>
            <w:shd w:val="clear" w:color="auto" w:fill="D9D9D9"/>
          </w:tcPr>
          <w:p w14:paraId="659E8D90" w14:textId="77777777" w:rsidR="00E72A62" w:rsidRPr="00FF37CC" w:rsidRDefault="00E72A62" w:rsidP="00E821FE">
            <w:pPr>
              <w:ind w:left="0"/>
              <w:rPr>
                <w:b/>
              </w:rPr>
            </w:pPr>
            <w:r w:rsidRPr="00FF37CC">
              <w:rPr>
                <w:b/>
              </w:rPr>
              <w:t>Thao tác</w:t>
            </w:r>
          </w:p>
        </w:tc>
        <w:tc>
          <w:tcPr>
            <w:tcW w:w="1176" w:type="dxa"/>
            <w:shd w:val="clear" w:color="auto" w:fill="D9D9D9"/>
          </w:tcPr>
          <w:p w14:paraId="0EA9BFBB" w14:textId="77777777" w:rsidR="00E72A62" w:rsidRPr="00FF37CC" w:rsidRDefault="00E72A62" w:rsidP="00E821FE">
            <w:pPr>
              <w:ind w:left="0"/>
              <w:rPr>
                <w:b/>
                <w:color w:val="000000"/>
              </w:rPr>
            </w:pPr>
            <w:r w:rsidRPr="00FF37CC">
              <w:rPr>
                <w:b/>
                <w:color w:val="000000"/>
              </w:rPr>
              <w:t>Hiển thị</w:t>
            </w:r>
          </w:p>
        </w:tc>
        <w:tc>
          <w:tcPr>
            <w:tcW w:w="10710" w:type="dxa"/>
            <w:shd w:val="clear" w:color="auto" w:fill="D9D9D9"/>
          </w:tcPr>
          <w:p w14:paraId="212D2A6C" w14:textId="77777777" w:rsidR="00E72A62" w:rsidRPr="00FF37CC" w:rsidRDefault="00E72A62" w:rsidP="00E821FE">
            <w:pPr>
              <w:ind w:left="0"/>
              <w:rPr>
                <w:b/>
              </w:rPr>
            </w:pPr>
            <w:r w:rsidRPr="00FF37CC">
              <w:rPr>
                <w:b/>
              </w:rPr>
              <w:t>Mô tả</w:t>
            </w:r>
          </w:p>
        </w:tc>
      </w:tr>
      <w:tr w:rsidR="00E72A62" w:rsidRPr="00FF37CC" w14:paraId="10101DAA" w14:textId="77777777" w:rsidTr="00E72A62">
        <w:tc>
          <w:tcPr>
            <w:tcW w:w="2424" w:type="dxa"/>
          </w:tcPr>
          <w:p w14:paraId="7CFFB9DE" w14:textId="77777777" w:rsidR="00E72A62" w:rsidRPr="00FF37CC" w:rsidRDefault="00E72A62" w:rsidP="00E821FE">
            <w:pPr>
              <w:pStyle w:val="Sothutu-1so"/>
              <w:spacing w:before="120" w:line="276" w:lineRule="auto"/>
              <w:jc w:val="left"/>
              <w:rPr>
                <w:szCs w:val="24"/>
              </w:rPr>
            </w:pPr>
            <w:r>
              <w:rPr>
                <w:szCs w:val="24"/>
              </w:rPr>
              <w:t>Tìm kiếm</w:t>
            </w:r>
          </w:p>
        </w:tc>
        <w:tc>
          <w:tcPr>
            <w:tcW w:w="1176" w:type="dxa"/>
          </w:tcPr>
          <w:p w14:paraId="798A6791"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4DB4117F" w14:textId="40574E06" w:rsidR="00E72A62" w:rsidRPr="00FF37CC" w:rsidRDefault="00E72A62" w:rsidP="00E821FE">
            <w:pPr>
              <w:pStyle w:val="Sothutu-1so"/>
              <w:spacing w:before="120" w:line="276" w:lineRule="auto"/>
              <w:rPr>
                <w:szCs w:val="24"/>
              </w:rPr>
            </w:pPr>
            <w:r>
              <w:rPr>
                <w:szCs w:val="24"/>
              </w:rPr>
              <w:t xml:space="preserve">Cho phép tìm kiếm nhanh theo </w:t>
            </w:r>
            <w:r w:rsidR="00E57BE0">
              <w:rPr>
                <w:szCs w:val="24"/>
              </w:rPr>
              <w:t>Mặt hàng,</w:t>
            </w:r>
            <w:r>
              <w:rPr>
                <w:szCs w:val="24"/>
              </w:rPr>
              <w:t xml:space="preserve"> Số tiền</w:t>
            </w:r>
          </w:p>
        </w:tc>
      </w:tr>
      <w:tr w:rsidR="00E72A62" w:rsidRPr="00FF37CC" w14:paraId="12DC0320" w14:textId="77777777" w:rsidTr="00E72A62">
        <w:tc>
          <w:tcPr>
            <w:tcW w:w="2424" w:type="dxa"/>
          </w:tcPr>
          <w:p w14:paraId="554EC525" w14:textId="77777777" w:rsidR="00E72A62" w:rsidRDefault="00E72A62" w:rsidP="00E821FE">
            <w:pPr>
              <w:pStyle w:val="Sothutu-1so"/>
              <w:spacing w:before="120" w:line="276" w:lineRule="auto"/>
              <w:jc w:val="left"/>
              <w:rPr>
                <w:szCs w:val="24"/>
              </w:rPr>
            </w:pPr>
            <w:r>
              <w:rPr>
                <w:szCs w:val="24"/>
              </w:rPr>
              <w:t>Lọc</w:t>
            </w:r>
          </w:p>
        </w:tc>
        <w:tc>
          <w:tcPr>
            <w:tcW w:w="1176" w:type="dxa"/>
          </w:tcPr>
          <w:p w14:paraId="49EDF3BC" w14:textId="77777777" w:rsidR="00E72A62" w:rsidRDefault="00E72A62" w:rsidP="00E821FE">
            <w:pPr>
              <w:pStyle w:val="Sothutu-1so"/>
              <w:spacing w:before="120" w:line="276" w:lineRule="auto"/>
              <w:jc w:val="left"/>
              <w:rPr>
                <w:szCs w:val="24"/>
              </w:rPr>
            </w:pPr>
            <w:r>
              <w:rPr>
                <w:szCs w:val="24"/>
              </w:rPr>
              <w:t>Không</w:t>
            </w:r>
          </w:p>
        </w:tc>
        <w:tc>
          <w:tcPr>
            <w:tcW w:w="10710" w:type="dxa"/>
          </w:tcPr>
          <w:p w14:paraId="48AC3E3A" w14:textId="77777777" w:rsidR="00E72A62" w:rsidRDefault="00E72A62" w:rsidP="00E821FE">
            <w:pPr>
              <w:pStyle w:val="Sothutu-1so"/>
              <w:spacing w:before="120" w:line="276" w:lineRule="auto"/>
              <w:rPr>
                <w:szCs w:val="24"/>
              </w:rPr>
            </w:pPr>
          </w:p>
        </w:tc>
      </w:tr>
      <w:tr w:rsidR="00E72A62" w:rsidRPr="00FF37CC" w14:paraId="36D11007" w14:textId="77777777" w:rsidTr="00E72A62">
        <w:tc>
          <w:tcPr>
            <w:tcW w:w="2424" w:type="dxa"/>
          </w:tcPr>
          <w:p w14:paraId="1D70A41D" w14:textId="77777777" w:rsidR="00E72A62" w:rsidRPr="00FF37CC" w:rsidRDefault="00E72A62" w:rsidP="00E821FE">
            <w:pPr>
              <w:pStyle w:val="Sothutu-1so"/>
              <w:spacing w:before="120" w:line="276" w:lineRule="auto"/>
              <w:jc w:val="left"/>
              <w:rPr>
                <w:szCs w:val="24"/>
              </w:rPr>
            </w:pPr>
            <w:r w:rsidRPr="00FF37CC">
              <w:rPr>
                <w:szCs w:val="24"/>
              </w:rPr>
              <w:t>Sao chép</w:t>
            </w:r>
          </w:p>
        </w:tc>
        <w:tc>
          <w:tcPr>
            <w:tcW w:w="1176" w:type="dxa"/>
          </w:tcPr>
          <w:p w14:paraId="0554BCF0"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1EE0F2D8" w14:textId="512FEF38" w:rsidR="00E72A62" w:rsidRPr="00FF37CC" w:rsidRDefault="00E72A62" w:rsidP="00E821FE">
            <w:pPr>
              <w:pStyle w:val="Sothutu-1so"/>
              <w:spacing w:before="120" w:line="276" w:lineRule="auto"/>
              <w:rPr>
                <w:szCs w:val="24"/>
              </w:rPr>
            </w:pPr>
            <w:r>
              <w:rPr>
                <w:szCs w:val="24"/>
              </w:rPr>
              <w:t>Tạo 1 bản ghi mới, ch</w:t>
            </w:r>
            <w:r w:rsidR="006840B5">
              <w:rPr>
                <w:iCs/>
                <w:spacing w:val="-1"/>
              </w:rPr>
              <w:t>ỉ copy tất cả các thông tin ngoại trừ</w:t>
            </w:r>
            <w:r>
              <w:rPr>
                <w:iCs/>
                <w:spacing w:val="-1"/>
              </w:rPr>
              <w:t xml:space="preserve"> các trường </w:t>
            </w:r>
            <w:r w:rsidR="006840B5">
              <w:rPr>
                <w:iCs/>
                <w:spacing w:val="-1"/>
              </w:rPr>
              <w:t xml:space="preserve">readonly + </w:t>
            </w:r>
            <w:r>
              <w:rPr>
                <w:iCs/>
                <w:spacing w:val="-1"/>
              </w:rPr>
              <w:t xml:space="preserve">tự sinh từ hệ thống </w:t>
            </w:r>
          </w:p>
        </w:tc>
      </w:tr>
      <w:tr w:rsidR="00E72A62" w:rsidRPr="00FF37CC" w14:paraId="0DF1D42A" w14:textId="77777777" w:rsidTr="00E72A62">
        <w:tc>
          <w:tcPr>
            <w:tcW w:w="2424" w:type="dxa"/>
          </w:tcPr>
          <w:p w14:paraId="0D60A1EE" w14:textId="77777777" w:rsidR="00E72A62" w:rsidRPr="00FF37CC" w:rsidRDefault="00E72A62" w:rsidP="00E821FE">
            <w:pPr>
              <w:pStyle w:val="Sothutu-1so"/>
              <w:spacing w:before="120" w:line="276" w:lineRule="auto"/>
              <w:jc w:val="left"/>
              <w:rPr>
                <w:szCs w:val="24"/>
              </w:rPr>
            </w:pPr>
            <w:r>
              <w:rPr>
                <w:szCs w:val="24"/>
              </w:rPr>
              <w:t>Chỉnh sửa</w:t>
            </w:r>
          </w:p>
        </w:tc>
        <w:tc>
          <w:tcPr>
            <w:tcW w:w="1176" w:type="dxa"/>
          </w:tcPr>
          <w:p w14:paraId="4F30E294"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21712DAC" w14:textId="77777777" w:rsidR="00E72A62" w:rsidRDefault="00E72A62" w:rsidP="00E821FE">
            <w:pPr>
              <w:pStyle w:val="Sothutu-1so"/>
              <w:spacing w:before="120" w:line="276" w:lineRule="auto"/>
              <w:rPr>
                <w:szCs w:val="24"/>
              </w:rPr>
            </w:pPr>
            <w:r>
              <w:rPr>
                <w:szCs w:val="24"/>
              </w:rPr>
              <w:t>Chuyển sang màn hình chi tiết hóa đơn để xem và chỉnh sửa thông tin</w:t>
            </w:r>
          </w:p>
        </w:tc>
      </w:tr>
      <w:tr w:rsidR="00E72A62" w:rsidRPr="00FF37CC" w14:paraId="3CC11940" w14:textId="77777777" w:rsidTr="00E72A62">
        <w:tc>
          <w:tcPr>
            <w:tcW w:w="2424" w:type="dxa"/>
          </w:tcPr>
          <w:p w14:paraId="1164F6F9" w14:textId="77777777" w:rsidR="00E72A62" w:rsidRPr="00FF37CC" w:rsidRDefault="00E72A62" w:rsidP="00E821FE">
            <w:pPr>
              <w:pStyle w:val="Sothutu-1so"/>
              <w:spacing w:before="120" w:line="276" w:lineRule="auto"/>
              <w:jc w:val="left"/>
              <w:rPr>
                <w:szCs w:val="24"/>
              </w:rPr>
            </w:pPr>
            <w:r>
              <w:rPr>
                <w:szCs w:val="24"/>
              </w:rPr>
              <w:t>Xóa</w:t>
            </w:r>
          </w:p>
        </w:tc>
        <w:tc>
          <w:tcPr>
            <w:tcW w:w="1176" w:type="dxa"/>
          </w:tcPr>
          <w:p w14:paraId="69636C45"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263D8DA7" w14:textId="7AC0F2FE" w:rsidR="00E72A62" w:rsidRDefault="00E72A62" w:rsidP="00E821FE">
            <w:pPr>
              <w:pStyle w:val="Sothutu-1so"/>
              <w:spacing w:before="120" w:line="276" w:lineRule="auto"/>
              <w:rPr>
                <w:szCs w:val="24"/>
              </w:rPr>
            </w:pPr>
            <w:r>
              <w:rPr>
                <w:szCs w:val="24"/>
              </w:rPr>
              <w:t xml:space="preserve">Xóa chứng từ </w:t>
            </w:r>
            <w:r w:rsidR="006D35AC">
              <w:rPr>
                <w:szCs w:val="24"/>
              </w:rPr>
              <w:t>chi tiết</w:t>
            </w:r>
          </w:p>
          <w:p w14:paraId="226FF971" w14:textId="77777777" w:rsidR="00E72A62" w:rsidRDefault="00E72A62" w:rsidP="00E821FE">
            <w:pPr>
              <w:pStyle w:val="Sothutu-1so"/>
              <w:spacing w:before="120" w:line="276" w:lineRule="auto"/>
              <w:rPr>
                <w:szCs w:val="24"/>
              </w:rPr>
            </w:pPr>
            <w:r>
              <w:rPr>
                <w:szCs w:val="24"/>
              </w:rPr>
              <w:lastRenderedPageBreak/>
              <w:t xml:space="preserve">Popup hỏi lại trước khi thực hiện xóa “Bạn có chắc chắn muốn xóa bản ghi này không?” </w:t>
            </w:r>
          </w:p>
        </w:tc>
      </w:tr>
      <w:tr w:rsidR="00E72A62" w:rsidRPr="00FF37CC" w14:paraId="5F432E66" w14:textId="77777777" w:rsidTr="00E72A62">
        <w:tc>
          <w:tcPr>
            <w:tcW w:w="2424" w:type="dxa"/>
          </w:tcPr>
          <w:p w14:paraId="56F284BD" w14:textId="77777777" w:rsidR="00E72A62" w:rsidRPr="00FF37CC" w:rsidRDefault="00E72A62" w:rsidP="00E821FE">
            <w:pPr>
              <w:pStyle w:val="Sothutu-1so"/>
              <w:spacing w:before="120" w:line="276" w:lineRule="auto"/>
              <w:jc w:val="left"/>
              <w:rPr>
                <w:szCs w:val="24"/>
              </w:rPr>
            </w:pPr>
            <w:r w:rsidRPr="00FF37CC">
              <w:rPr>
                <w:szCs w:val="24"/>
              </w:rPr>
              <w:lastRenderedPageBreak/>
              <w:t>Thêm mới</w:t>
            </w:r>
          </w:p>
        </w:tc>
        <w:tc>
          <w:tcPr>
            <w:tcW w:w="1176" w:type="dxa"/>
          </w:tcPr>
          <w:p w14:paraId="30DB345B"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64745DE6" w14:textId="01B231F9" w:rsidR="00E72A62" w:rsidRDefault="00E72A62" w:rsidP="00E821FE">
            <w:pPr>
              <w:pStyle w:val="Sothutu-1so"/>
              <w:spacing w:before="120" w:line="276" w:lineRule="auto"/>
              <w:rPr>
                <w:szCs w:val="24"/>
              </w:rPr>
            </w:pPr>
            <w:r w:rsidRPr="00FF37CC">
              <w:rPr>
                <w:szCs w:val="24"/>
              </w:rPr>
              <w:t xml:space="preserve">Hiển thị màn hình </w:t>
            </w:r>
            <w:r>
              <w:rPr>
                <w:szCs w:val="24"/>
              </w:rPr>
              <w:t>thêm mới</w:t>
            </w:r>
            <w:r w:rsidR="006D35AC">
              <w:rPr>
                <w:szCs w:val="24"/>
              </w:rPr>
              <w:t xml:space="preserve"> chi tiết</w:t>
            </w:r>
            <w:r>
              <w:rPr>
                <w:szCs w:val="24"/>
              </w:rPr>
              <w:t xml:space="preserve"> hóa đơn theo mô tả bên dưới</w:t>
            </w:r>
          </w:p>
        </w:tc>
      </w:tr>
    </w:tbl>
    <w:p w14:paraId="2F57E3D6" w14:textId="77777777" w:rsidR="00E72A62" w:rsidRPr="00FF37CC" w:rsidRDefault="00E72A62" w:rsidP="00E821FE">
      <w:pPr>
        <w:ind w:left="0"/>
      </w:pPr>
    </w:p>
    <w:p w14:paraId="086FDD2A" w14:textId="0906A8FD" w:rsidR="00E72A62" w:rsidRDefault="00E72A62" w:rsidP="00A97673">
      <w:pPr>
        <w:pStyle w:val="Heading5"/>
      </w:pPr>
      <w:r>
        <w:lastRenderedPageBreak/>
        <w:t xml:space="preserve">Tab Thông tin </w:t>
      </w:r>
      <w:r w:rsidR="009D7D56">
        <w:t>chi tiết</w:t>
      </w:r>
    </w:p>
    <w:p w14:paraId="468441F7" w14:textId="77777777" w:rsidR="00E72A62" w:rsidRPr="00FF37CC" w:rsidRDefault="00E72A62" w:rsidP="00E821FE">
      <w:pPr>
        <w:pStyle w:val="Heading6"/>
      </w:pPr>
      <w:r w:rsidRPr="00FF37CC">
        <w:t>Prototype màn hình nhập liệu</w:t>
      </w:r>
    </w:p>
    <w:p w14:paraId="5AE372ED" w14:textId="6C1EEB05" w:rsidR="00E72A62" w:rsidRPr="00FF37CC" w:rsidRDefault="006840B5" w:rsidP="00E821FE">
      <w:pPr>
        <w:ind w:left="0"/>
        <w:rPr>
          <w:noProof/>
          <w:snapToGrid/>
        </w:rPr>
      </w:pPr>
      <w:r>
        <w:rPr>
          <w:noProof/>
          <w:snapToGrid/>
        </w:rPr>
        <w:drawing>
          <wp:inline distT="0" distB="0" distL="0" distR="0" wp14:anchorId="792B1B58" wp14:editId="05C4FAFB">
            <wp:extent cx="1657143" cy="5257143"/>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57143" cy="5257143"/>
                    </a:xfrm>
                    <a:prstGeom prst="rect">
                      <a:avLst/>
                    </a:prstGeom>
                  </pic:spPr>
                </pic:pic>
              </a:graphicData>
            </a:graphic>
          </wp:inline>
        </w:drawing>
      </w:r>
    </w:p>
    <w:p w14:paraId="00CD62AA" w14:textId="77777777" w:rsidR="00E72A62" w:rsidRPr="00FF37CC" w:rsidRDefault="00E72A62" w:rsidP="00E821FE">
      <w:pPr>
        <w:pStyle w:val="Heading6"/>
      </w:pPr>
      <w:r w:rsidRPr="00FF37CC">
        <w:lastRenderedPageBreak/>
        <w:t>Danh sách trường dữ liệu</w:t>
      </w:r>
    </w:p>
    <w:p w14:paraId="624EBBC5" w14:textId="3AD268C3" w:rsidR="00E72A62" w:rsidRDefault="00E72A62" w:rsidP="004E37AB">
      <w:pPr>
        <w:numPr>
          <w:ilvl w:val="0"/>
          <w:numId w:val="11"/>
        </w:numPr>
      </w:pPr>
      <w:r w:rsidRPr="00FF37CC">
        <w:t xml:space="preserve">Bảng </w:t>
      </w:r>
      <w:r>
        <w:t>C_AP_Invoice</w:t>
      </w:r>
      <w:r w:rsidR="000521F6">
        <w:t>_Line</w:t>
      </w:r>
    </w:p>
    <w:p w14:paraId="01864E43" w14:textId="77777777" w:rsidR="00E72A62" w:rsidRPr="00FF37CC" w:rsidRDefault="00E72A62" w:rsidP="004E37AB">
      <w:pPr>
        <w:numPr>
          <w:ilvl w:val="0"/>
          <w:numId w:val="11"/>
        </w:numPr>
      </w:pPr>
      <w:r>
        <w:t>S: Hiển thị trên giao diện</w:t>
      </w:r>
    </w:p>
    <w:p w14:paraId="1875092E" w14:textId="77777777" w:rsidR="00E72A62" w:rsidRDefault="00E72A62"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72A62" w:rsidRPr="00FF37CC" w14:paraId="7E52FDBB" w14:textId="77777777" w:rsidTr="00E72A62">
        <w:trPr>
          <w:cantSplit/>
          <w:trHeight w:val="422"/>
          <w:tblHeader/>
        </w:trPr>
        <w:tc>
          <w:tcPr>
            <w:tcW w:w="1800" w:type="dxa"/>
            <w:shd w:val="clear" w:color="auto" w:fill="D9D9D9"/>
            <w:vAlign w:val="center"/>
          </w:tcPr>
          <w:p w14:paraId="5CEDDCF6" w14:textId="77777777" w:rsidR="00E72A62" w:rsidRPr="00FF37CC" w:rsidRDefault="00E72A62" w:rsidP="00E821FE">
            <w:pPr>
              <w:spacing w:after="120"/>
              <w:ind w:left="0"/>
              <w:jc w:val="center"/>
              <w:rPr>
                <w:b/>
              </w:rPr>
            </w:pPr>
            <w:r w:rsidRPr="00FF37CC">
              <w:rPr>
                <w:b/>
              </w:rPr>
              <w:t>Tên trường</w:t>
            </w:r>
          </w:p>
        </w:tc>
        <w:tc>
          <w:tcPr>
            <w:tcW w:w="1980" w:type="dxa"/>
            <w:shd w:val="clear" w:color="auto" w:fill="D9D9D9"/>
            <w:vAlign w:val="center"/>
          </w:tcPr>
          <w:p w14:paraId="2C42B800" w14:textId="77777777" w:rsidR="00E72A62" w:rsidRPr="00FF37CC" w:rsidRDefault="00E72A62" w:rsidP="00E821FE">
            <w:pPr>
              <w:spacing w:after="120"/>
              <w:ind w:left="0"/>
              <w:jc w:val="center"/>
              <w:rPr>
                <w:b/>
              </w:rPr>
            </w:pPr>
            <w:r w:rsidRPr="00FF37CC">
              <w:rPr>
                <w:b/>
              </w:rPr>
              <w:t>Tên dữ liệu</w:t>
            </w:r>
          </w:p>
        </w:tc>
        <w:tc>
          <w:tcPr>
            <w:tcW w:w="1417" w:type="dxa"/>
            <w:shd w:val="clear" w:color="auto" w:fill="D9D9D9"/>
            <w:vAlign w:val="center"/>
          </w:tcPr>
          <w:p w14:paraId="1699A614" w14:textId="77777777" w:rsidR="00E72A62" w:rsidRPr="00FF37CC" w:rsidRDefault="00E72A62" w:rsidP="00E821FE">
            <w:pPr>
              <w:spacing w:after="120"/>
              <w:ind w:left="0"/>
              <w:jc w:val="center"/>
              <w:rPr>
                <w:b/>
              </w:rPr>
            </w:pPr>
            <w:r w:rsidRPr="00FF37CC">
              <w:rPr>
                <w:b/>
              </w:rPr>
              <w:t>Loại DL</w:t>
            </w:r>
          </w:p>
        </w:tc>
        <w:tc>
          <w:tcPr>
            <w:tcW w:w="630" w:type="dxa"/>
            <w:shd w:val="clear" w:color="auto" w:fill="D9D9D9"/>
            <w:vAlign w:val="center"/>
          </w:tcPr>
          <w:p w14:paraId="1F850B15" w14:textId="77777777" w:rsidR="00E72A62" w:rsidRPr="00FF37CC" w:rsidRDefault="00E72A62" w:rsidP="00E821FE">
            <w:pPr>
              <w:spacing w:after="120"/>
              <w:ind w:left="0"/>
              <w:jc w:val="center"/>
              <w:rPr>
                <w:b/>
              </w:rPr>
            </w:pPr>
            <w:r w:rsidRPr="00FF37CC">
              <w:rPr>
                <w:b/>
              </w:rPr>
              <w:t>L</w:t>
            </w:r>
          </w:p>
        </w:tc>
        <w:tc>
          <w:tcPr>
            <w:tcW w:w="540" w:type="dxa"/>
            <w:shd w:val="clear" w:color="auto" w:fill="D9D9D9"/>
            <w:vAlign w:val="center"/>
          </w:tcPr>
          <w:p w14:paraId="4E06F8D9" w14:textId="77777777" w:rsidR="00E72A62" w:rsidRPr="00FF37CC" w:rsidRDefault="00E72A62" w:rsidP="00E821FE">
            <w:pPr>
              <w:spacing w:after="120"/>
              <w:ind w:left="0"/>
              <w:jc w:val="center"/>
              <w:rPr>
                <w:b/>
              </w:rPr>
            </w:pPr>
            <w:r w:rsidRPr="00FF37CC">
              <w:rPr>
                <w:b/>
              </w:rPr>
              <w:t>R</w:t>
            </w:r>
          </w:p>
        </w:tc>
        <w:tc>
          <w:tcPr>
            <w:tcW w:w="450" w:type="dxa"/>
            <w:shd w:val="clear" w:color="auto" w:fill="D9D9D9"/>
            <w:vAlign w:val="center"/>
          </w:tcPr>
          <w:p w14:paraId="7C857CF6" w14:textId="77777777" w:rsidR="00E72A62" w:rsidRPr="00FF37CC" w:rsidRDefault="00E72A62" w:rsidP="00E821FE">
            <w:pPr>
              <w:spacing w:after="120"/>
              <w:ind w:left="0"/>
              <w:jc w:val="center"/>
              <w:rPr>
                <w:b/>
              </w:rPr>
            </w:pPr>
            <w:r w:rsidRPr="00FF37CC">
              <w:rPr>
                <w:b/>
              </w:rPr>
              <w:t>M</w:t>
            </w:r>
          </w:p>
        </w:tc>
        <w:tc>
          <w:tcPr>
            <w:tcW w:w="540" w:type="dxa"/>
            <w:shd w:val="clear" w:color="auto" w:fill="D9D9D9"/>
          </w:tcPr>
          <w:p w14:paraId="2817EB4B" w14:textId="77777777" w:rsidR="00E72A62" w:rsidRPr="00926A39" w:rsidRDefault="00E72A62" w:rsidP="00E821FE">
            <w:pPr>
              <w:spacing w:after="120"/>
              <w:ind w:left="0"/>
              <w:jc w:val="center"/>
              <w:rPr>
                <w:b/>
                <w:sz w:val="22"/>
              </w:rPr>
            </w:pPr>
            <w:r>
              <w:rPr>
                <w:b/>
              </w:rPr>
              <w:t>S</w:t>
            </w:r>
          </w:p>
        </w:tc>
        <w:tc>
          <w:tcPr>
            <w:tcW w:w="7380" w:type="dxa"/>
            <w:shd w:val="clear" w:color="auto" w:fill="D9D9D9"/>
            <w:vAlign w:val="center"/>
          </w:tcPr>
          <w:p w14:paraId="38AA74E3" w14:textId="77777777" w:rsidR="00E72A62" w:rsidRPr="00FF37CC" w:rsidRDefault="00E72A62" w:rsidP="00E821FE">
            <w:pPr>
              <w:spacing w:after="120"/>
              <w:ind w:left="0"/>
              <w:jc w:val="center"/>
              <w:rPr>
                <w:b/>
              </w:rPr>
            </w:pPr>
            <w:r w:rsidRPr="00FF37CC">
              <w:rPr>
                <w:b/>
              </w:rPr>
              <w:t>Mô tả</w:t>
            </w:r>
          </w:p>
        </w:tc>
      </w:tr>
      <w:tr w:rsidR="00E72A62" w:rsidRPr="00FF37CC" w14:paraId="236E0660" w14:textId="77777777" w:rsidTr="00E72A62">
        <w:trPr>
          <w:cantSplit/>
          <w:trHeight w:val="827"/>
        </w:trPr>
        <w:tc>
          <w:tcPr>
            <w:tcW w:w="1800" w:type="dxa"/>
          </w:tcPr>
          <w:p w14:paraId="50DCE3E5" w14:textId="77777777" w:rsidR="00E72A62" w:rsidRPr="00FF37CC" w:rsidRDefault="00E72A62" w:rsidP="00E821FE">
            <w:pPr>
              <w:ind w:left="0"/>
            </w:pPr>
            <w:r>
              <w:t>ID</w:t>
            </w:r>
          </w:p>
        </w:tc>
        <w:tc>
          <w:tcPr>
            <w:tcW w:w="1980" w:type="dxa"/>
          </w:tcPr>
          <w:p w14:paraId="451FB6DC" w14:textId="58102B92" w:rsidR="00E72A62" w:rsidRPr="00FF37CC" w:rsidRDefault="00E72A62" w:rsidP="00E821FE">
            <w:pPr>
              <w:ind w:left="0"/>
            </w:pPr>
            <w:r>
              <w:rPr>
                <w:szCs w:val="24"/>
              </w:rPr>
              <w:t>C_AP_INVOICE</w:t>
            </w:r>
            <w:r w:rsidR="001B216B">
              <w:rPr>
                <w:szCs w:val="24"/>
              </w:rPr>
              <w:t>_LINE</w:t>
            </w:r>
            <w:r w:rsidRPr="00AB2F64">
              <w:rPr>
                <w:szCs w:val="24"/>
              </w:rPr>
              <w:t xml:space="preserve"> </w:t>
            </w:r>
            <w:r>
              <w:rPr>
                <w:szCs w:val="24"/>
              </w:rPr>
              <w:t>_</w:t>
            </w:r>
            <w:r w:rsidRPr="00AB2F64">
              <w:rPr>
                <w:szCs w:val="24"/>
              </w:rPr>
              <w:t>ID</w:t>
            </w:r>
          </w:p>
        </w:tc>
        <w:tc>
          <w:tcPr>
            <w:tcW w:w="1417" w:type="dxa"/>
          </w:tcPr>
          <w:p w14:paraId="6CB6FAA0" w14:textId="77777777" w:rsidR="00E72A62" w:rsidRPr="00FF37CC" w:rsidRDefault="00E72A62" w:rsidP="00E821FE">
            <w:pPr>
              <w:ind w:left="0"/>
            </w:pPr>
            <w:r>
              <w:t>Number</w:t>
            </w:r>
          </w:p>
          <w:p w14:paraId="42B9AAC2" w14:textId="77777777" w:rsidR="00E72A62" w:rsidRPr="00FF37CC" w:rsidRDefault="00E72A62" w:rsidP="00E821FE">
            <w:pPr>
              <w:ind w:left="0"/>
            </w:pPr>
          </w:p>
        </w:tc>
        <w:tc>
          <w:tcPr>
            <w:tcW w:w="630" w:type="dxa"/>
          </w:tcPr>
          <w:p w14:paraId="67D8BE33" w14:textId="77777777" w:rsidR="00E72A62" w:rsidRPr="00FF37CC" w:rsidRDefault="00E72A62" w:rsidP="00E821FE">
            <w:pPr>
              <w:pStyle w:val="Sothutu-1so"/>
              <w:spacing w:before="120" w:after="120" w:line="276" w:lineRule="auto"/>
              <w:jc w:val="left"/>
              <w:rPr>
                <w:szCs w:val="24"/>
              </w:rPr>
            </w:pPr>
            <w:r w:rsidRPr="00FF37CC">
              <w:rPr>
                <w:szCs w:val="24"/>
              </w:rPr>
              <w:t>50</w:t>
            </w:r>
          </w:p>
        </w:tc>
        <w:tc>
          <w:tcPr>
            <w:tcW w:w="540" w:type="dxa"/>
          </w:tcPr>
          <w:p w14:paraId="01058FAF"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4D65E84B" w14:textId="77777777" w:rsidR="00E72A62" w:rsidRPr="00FF37CC" w:rsidRDefault="00E72A62" w:rsidP="00E821FE">
            <w:pPr>
              <w:pStyle w:val="Sothutu-1so"/>
              <w:spacing w:before="120" w:after="120" w:line="276" w:lineRule="auto"/>
              <w:jc w:val="left"/>
              <w:rPr>
                <w:szCs w:val="24"/>
              </w:rPr>
            </w:pPr>
            <w:r>
              <w:rPr>
                <w:szCs w:val="24"/>
              </w:rPr>
              <w:t>N</w:t>
            </w:r>
          </w:p>
        </w:tc>
        <w:tc>
          <w:tcPr>
            <w:tcW w:w="540" w:type="dxa"/>
          </w:tcPr>
          <w:p w14:paraId="598D562B" w14:textId="77777777" w:rsidR="00E72A62" w:rsidRDefault="00E72A62" w:rsidP="00E821FE">
            <w:pPr>
              <w:pStyle w:val="Sothutu-1so"/>
              <w:spacing w:before="120" w:after="120" w:line="276" w:lineRule="auto"/>
              <w:ind w:left="360" w:hanging="360"/>
              <w:jc w:val="center"/>
              <w:rPr>
                <w:szCs w:val="24"/>
              </w:rPr>
            </w:pPr>
            <w:r>
              <w:rPr>
                <w:szCs w:val="24"/>
              </w:rPr>
              <w:t>N</w:t>
            </w:r>
          </w:p>
        </w:tc>
        <w:tc>
          <w:tcPr>
            <w:tcW w:w="7380" w:type="dxa"/>
          </w:tcPr>
          <w:p w14:paraId="1E2F9B85" w14:textId="77777777" w:rsidR="00E72A62" w:rsidRPr="00FF37CC" w:rsidRDefault="00E72A62" w:rsidP="00E821FE">
            <w:pPr>
              <w:pStyle w:val="Sothutu-1so"/>
              <w:spacing w:before="120" w:after="120" w:line="276" w:lineRule="auto"/>
              <w:ind w:left="360" w:hanging="360"/>
              <w:jc w:val="left"/>
              <w:rPr>
                <w:szCs w:val="24"/>
              </w:rPr>
            </w:pPr>
            <w:r>
              <w:rPr>
                <w:szCs w:val="24"/>
              </w:rPr>
              <w:t>Key, tự sinh, không hiển thị</w:t>
            </w:r>
          </w:p>
        </w:tc>
      </w:tr>
      <w:tr w:rsidR="00E72A62" w:rsidRPr="001E5A81" w14:paraId="7F989BC5" w14:textId="77777777" w:rsidTr="00E72A62">
        <w:trPr>
          <w:cantSplit/>
          <w:trHeight w:val="827"/>
        </w:trPr>
        <w:tc>
          <w:tcPr>
            <w:tcW w:w="14737" w:type="dxa"/>
            <w:gridSpan w:val="8"/>
          </w:tcPr>
          <w:p w14:paraId="4EF7482C" w14:textId="77777777" w:rsidR="00E72A62" w:rsidRPr="001E5A81" w:rsidRDefault="00E72A62" w:rsidP="00E821FE">
            <w:pPr>
              <w:pStyle w:val="Sothutu-1so"/>
              <w:spacing w:before="120" w:after="120" w:line="276" w:lineRule="auto"/>
              <w:ind w:left="360" w:hanging="360"/>
              <w:jc w:val="left"/>
              <w:rPr>
                <w:b/>
                <w:szCs w:val="24"/>
              </w:rPr>
            </w:pPr>
            <w:r w:rsidRPr="001E5A81">
              <w:rPr>
                <w:b/>
                <w:szCs w:val="24"/>
              </w:rPr>
              <w:t>Group: Thông tin chung</w:t>
            </w:r>
          </w:p>
        </w:tc>
      </w:tr>
      <w:tr w:rsidR="00E72A62" w:rsidRPr="00FF37CC" w14:paraId="31BCB58A" w14:textId="77777777" w:rsidTr="00E72A62">
        <w:trPr>
          <w:cantSplit/>
          <w:trHeight w:val="827"/>
        </w:trPr>
        <w:tc>
          <w:tcPr>
            <w:tcW w:w="1800" w:type="dxa"/>
          </w:tcPr>
          <w:p w14:paraId="1C9CC1F7" w14:textId="26DDF52B" w:rsidR="00E72A62" w:rsidRPr="00FF37CC" w:rsidRDefault="000521F6" w:rsidP="00E821FE">
            <w:pPr>
              <w:ind w:left="0"/>
            </w:pPr>
            <w:r>
              <w:rPr>
                <w:szCs w:val="24"/>
              </w:rPr>
              <w:t>Mặt hàng</w:t>
            </w:r>
          </w:p>
        </w:tc>
        <w:tc>
          <w:tcPr>
            <w:tcW w:w="1980" w:type="dxa"/>
          </w:tcPr>
          <w:p w14:paraId="44C9DBB3" w14:textId="5EE8020F" w:rsidR="00E72A62" w:rsidRPr="00A47A09" w:rsidRDefault="00A47A09" w:rsidP="00E821FE">
            <w:pPr>
              <w:ind w:left="0"/>
            </w:pPr>
            <w:r w:rsidRPr="00A47A09">
              <w:rPr>
                <w:szCs w:val="24"/>
              </w:rPr>
              <w:t>M_PRODUCT_ID</w:t>
            </w:r>
          </w:p>
        </w:tc>
        <w:tc>
          <w:tcPr>
            <w:tcW w:w="1417" w:type="dxa"/>
          </w:tcPr>
          <w:p w14:paraId="6B9A5B74" w14:textId="77777777" w:rsidR="00A47A09" w:rsidRPr="00A47A09" w:rsidRDefault="00A47A09" w:rsidP="00E821FE">
            <w:pPr>
              <w:ind w:left="0"/>
            </w:pPr>
            <w:r w:rsidRPr="00A47A09">
              <w:t>String</w:t>
            </w:r>
          </w:p>
          <w:p w14:paraId="4A03A88E" w14:textId="1BB3626F" w:rsidR="00E72A62" w:rsidRPr="00A47A09" w:rsidRDefault="00A47A09" w:rsidP="00E821FE">
            <w:pPr>
              <w:ind w:left="0"/>
            </w:pPr>
            <w:r w:rsidRPr="00A47A09">
              <w:t>SL</w:t>
            </w:r>
          </w:p>
        </w:tc>
        <w:tc>
          <w:tcPr>
            <w:tcW w:w="630" w:type="dxa"/>
          </w:tcPr>
          <w:p w14:paraId="09661CEA" w14:textId="1B4F1B3D" w:rsidR="00E72A62" w:rsidRPr="00A47A09" w:rsidRDefault="00C561C8" w:rsidP="00E821FE">
            <w:pPr>
              <w:pStyle w:val="Sothutu-1so"/>
              <w:spacing w:before="120" w:after="120" w:line="276" w:lineRule="auto"/>
              <w:jc w:val="left"/>
              <w:rPr>
                <w:szCs w:val="24"/>
              </w:rPr>
            </w:pPr>
            <w:r>
              <w:rPr>
                <w:szCs w:val="24"/>
              </w:rPr>
              <w:t>100</w:t>
            </w:r>
          </w:p>
        </w:tc>
        <w:tc>
          <w:tcPr>
            <w:tcW w:w="540" w:type="dxa"/>
          </w:tcPr>
          <w:p w14:paraId="2D7001DE" w14:textId="211C4CDA" w:rsidR="00E72A62" w:rsidRPr="00A47A09" w:rsidRDefault="00C561C8" w:rsidP="00E821FE">
            <w:pPr>
              <w:pStyle w:val="Sothutu-1so"/>
              <w:spacing w:before="120" w:after="120" w:line="276" w:lineRule="auto"/>
              <w:jc w:val="left"/>
              <w:rPr>
                <w:szCs w:val="24"/>
              </w:rPr>
            </w:pPr>
            <w:r>
              <w:rPr>
                <w:szCs w:val="24"/>
              </w:rPr>
              <w:t>N</w:t>
            </w:r>
          </w:p>
        </w:tc>
        <w:tc>
          <w:tcPr>
            <w:tcW w:w="450" w:type="dxa"/>
          </w:tcPr>
          <w:p w14:paraId="3D0478B7" w14:textId="5715D467" w:rsidR="00E72A62" w:rsidRPr="00A47A09" w:rsidRDefault="00A47A09" w:rsidP="00E821FE">
            <w:pPr>
              <w:pStyle w:val="Sothutu-1so"/>
              <w:spacing w:before="120" w:after="120" w:line="276" w:lineRule="auto"/>
              <w:jc w:val="left"/>
              <w:rPr>
                <w:szCs w:val="24"/>
              </w:rPr>
            </w:pPr>
            <w:r>
              <w:rPr>
                <w:szCs w:val="24"/>
              </w:rPr>
              <w:t>Y</w:t>
            </w:r>
          </w:p>
        </w:tc>
        <w:tc>
          <w:tcPr>
            <w:tcW w:w="540" w:type="dxa"/>
          </w:tcPr>
          <w:p w14:paraId="6F97E0DD" w14:textId="7C85D21F" w:rsidR="00E72A62" w:rsidRPr="00A47A09" w:rsidRDefault="00A47A09" w:rsidP="00E821FE">
            <w:pPr>
              <w:pStyle w:val="Sothutu-1so"/>
              <w:spacing w:before="120" w:after="120" w:line="276" w:lineRule="auto"/>
              <w:jc w:val="center"/>
              <w:rPr>
                <w:szCs w:val="24"/>
              </w:rPr>
            </w:pPr>
            <w:r>
              <w:rPr>
                <w:szCs w:val="24"/>
              </w:rPr>
              <w:t>Y</w:t>
            </w:r>
          </w:p>
        </w:tc>
        <w:tc>
          <w:tcPr>
            <w:tcW w:w="7380" w:type="dxa"/>
          </w:tcPr>
          <w:p w14:paraId="4813B51D" w14:textId="77777777" w:rsidR="00A47A09" w:rsidRPr="00A47A09" w:rsidRDefault="00A47A09" w:rsidP="00E821FE">
            <w:pPr>
              <w:pStyle w:val="Sothutu-1so"/>
              <w:spacing w:before="120" w:after="120" w:line="276" w:lineRule="auto"/>
              <w:rPr>
                <w:szCs w:val="24"/>
              </w:rPr>
            </w:pPr>
            <w:r w:rsidRPr="00A47A09">
              <w:rPr>
                <w:szCs w:val="24"/>
              </w:rPr>
              <w:t>Danh mục mặt hàng</w:t>
            </w:r>
          </w:p>
          <w:p w14:paraId="3717E31E" w14:textId="77777777" w:rsidR="00A47A09" w:rsidRPr="00A47A09" w:rsidRDefault="00A47A09" w:rsidP="00E821FE">
            <w:pPr>
              <w:pStyle w:val="Sothutu-1so"/>
              <w:spacing w:before="120" w:after="120" w:line="276" w:lineRule="auto"/>
              <w:rPr>
                <w:szCs w:val="24"/>
              </w:rPr>
            </w:pPr>
            <w:r w:rsidRPr="00A47A09">
              <w:rPr>
                <w:szCs w:val="24"/>
              </w:rPr>
              <w:t>Nếu ap_</w:t>
            </w:r>
            <w:proofErr w:type="gramStart"/>
            <w:r w:rsidRPr="00A47A09">
              <w:rPr>
                <w:szCs w:val="24"/>
              </w:rPr>
              <w:t>invoice.service</w:t>
            </w:r>
            <w:proofErr w:type="gramEnd"/>
            <w:r w:rsidRPr="00A47A09">
              <w:rPr>
                <w:szCs w:val="24"/>
              </w:rPr>
              <w:t>_Type = ‘EW’ mặc định mã mặt hàng ‘E’</w:t>
            </w:r>
          </w:p>
          <w:p w14:paraId="309A7D11" w14:textId="2A70B79D" w:rsidR="00E72A62" w:rsidRPr="00A47A09" w:rsidRDefault="00A47A09" w:rsidP="00E821FE">
            <w:pPr>
              <w:pStyle w:val="Sothutu-1so"/>
              <w:spacing w:before="120" w:after="120" w:line="276" w:lineRule="auto"/>
              <w:jc w:val="left"/>
              <w:rPr>
                <w:szCs w:val="24"/>
              </w:rPr>
            </w:pPr>
            <w:r w:rsidRPr="00A47A09">
              <w:rPr>
                <w:szCs w:val="24"/>
              </w:rPr>
              <w:t>Danh sách mặt hàng chỉ cho chọn ‘E’ hoặc ‘W’</w:t>
            </w:r>
          </w:p>
        </w:tc>
      </w:tr>
      <w:tr w:rsidR="000521F6" w:rsidRPr="00FF37CC" w14:paraId="31C2C964" w14:textId="77777777" w:rsidTr="00E72A62">
        <w:trPr>
          <w:cantSplit/>
          <w:trHeight w:val="827"/>
        </w:trPr>
        <w:tc>
          <w:tcPr>
            <w:tcW w:w="1800" w:type="dxa"/>
          </w:tcPr>
          <w:p w14:paraId="2F8D4A19" w14:textId="63A7B561" w:rsidR="000521F6" w:rsidRPr="00FF37CC" w:rsidRDefault="000521F6" w:rsidP="00E821FE">
            <w:pPr>
              <w:ind w:left="0"/>
            </w:pPr>
            <w:r>
              <w:rPr>
                <w:szCs w:val="24"/>
              </w:rPr>
              <w:t>Hợp đồng</w:t>
            </w:r>
          </w:p>
        </w:tc>
        <w:tc>
          <w:tcPr>
            <w:tcW w:w="1980" w:type="dxa"/>
          </w:tcPr>
          <w:p w14:paraId="5A606830" w14:textId="33E6438C" w:rsidR="000521F6" w:rsidRPr="00FF37CC" w:rsidRDefault="000521F6" w:rsidP="00E821FE">
            <w:pPr>
              <w:ind w:left="0"/>
            </w:pPr>
            <w:r>
              <w:rPr>
                <w:szCs w:val="24"/>
              </w:rPr>
              <w:t>C_Contract_ID</w:t>
            </w:r>
          </w:p>
        </w:tc>
        <w:tc>
          <w:tcPr>
            <w:tcW w:w="1417" w:type="dxa"/>
          </w:tcPr>
          <w:p w14:paraId="23BA2E9F" w14:textId="77777777" w:rsidR="000521F6" w:rsidRDefault="000521F6" w:rsidP="00E821FE">
            <w:pPr>
              <w:ind w:left="0"/>
            </w:pPr>
            <w:r>
              <w:t>String</w:t>
            </w:r>
          </w:p>
          <w:p w14:paraId="27A5E382" w14:textId="389B5EA8" w:rsidR="000521F6" w:rsidRPr="00606D95" w:rsidRDefault="000521F6" w:rsidP="00E821FE">
            <w:pPr>
              <w:ind w:left="0"/>
            </w:pPr>
            <w:r>
              <w:t>SL</w:t>
            </w:r>
          </w:p>
        </w:tc>
        <w:tc>
          <w:tcPr>
            <w:tcW w:w="630" w:type="dxa"/>
          </w:tcPr>
          <w:p w14:paraId="2215AF85" w14:textId="3B8B2527" w:rsidR="000521F6" w:rsidRPr="00FF37CC" w:rsidRDefault="000521F6" w:rsidP="00E821FE">
            <w:pPr>
              <w:pStyle w:val="Sothutu-1so"/>
              <w:spacing w:before="120" w:after="120" w:line="276" w:lineRule="auto"/>
              <w:jc w:val="left"/>
              <w:rPr>
                <w:szCs w:val="24"/>
              </w:rPr>
            </w:pPr>
            <w:r>
              <w:rPr>
                <w:szCs w:val="24"/>
              </w:rPr>
              <w:t>250</w:t>
            </w:r>
          </w:p>
        </w:tc>
        <w:tc>
          <w:tcPr>
            <w:tcW w:w="540" w:type="dxa"/>
          </w:tcPr>
          <w:p w14:paraId="34FB4B1F" w14:textId="641D2601" w:rsidR="000521F6" w:rsidRPr="00FF37CC" w:rsidRDefault="000521F6" w:rsidP="00E821FE">
            <w:pPr>
              <w:pStyle w:val="Sothutu-1so"/>
              <w:spacing w:before="120" w:after="120" w:line="276" w:lineRule="auto"/>
              <w:jc w:val="left"/>
              <w:rPr>
                <w:szCs w:val="24"/>
              </w:rPr>
            </w:pPr>
            <w:r>
              <w:rPr>
                <w:szCs w:val="24"/>
              </w:rPr>
              <w:t>N</w:t>
            </w:r>
          </w:p>
        </w:tc>
        <w:tc>
          <w:tcPr>
            <w:tcW w:w="450" w:type="dxa"/>
          </w:tcPr>
          <w:p w14:paraId="277DBAE1" w14:textId="4D47D03A" w:rsidR="000521F6" w:rsidRPr="00FF37CC" w:rsidRDefault="000521F6" w:rsidP="00E821FE">
            <w:pPr>
              <w:pStyle w:val="Sothutu-1so"/>
              <w:spacing w:before="120" w:after="120" w:line="276" w:lineRule="auto"/>
              <w:jc w:val="left"/>
              <w:rPr>
                <w:szCs w:val="24"/>
              </w:rPr>
            </w:pPr>
            <w:r>
              <w:rPr>
                <w:szCs w:val="24"/>
              </w:rPr>
              <w:t>N</w:t>
            </w:r>
          </w:p>
        </w:tc>
        <w:tc>
          <w:tcPr>
            <w:tcW w:w="540" w:type="dxa"/>
          </w:tcPr>
          <w:p w14:paraId="1D7722AE" w14:textId="570C0F12" w:rsidR="000521F6" w:rsidRPr="00FF37CC" w:rsidRDefault="000521F6" w:rsidP="00E821FE">
            <w:pPr>
              <w:pStyle w:val="Sothutu-1so"/>
              <w:spacing w:before="120" w:after="120" w:line="276" w:lineRule="auto"/>
              <w:jc w:val="center"/>
              <w:rPr>
                <w:szCs w:val="24"/>
              </w:rPr>
            </w:pPr>
            <w:r>
              <w:rPr>
                <w:szCs w:val="24"/>
              </w:rPr>
              <w:t>Y</w:t>
            </w:r>
          </w:p>
        </w:tc>
        <w:tc>
          <w:tcPr>
            <w:tcW w:w="7380" w:type="dxa"/>
          </w:tcPr>
          <w:p w14:paraId="7E7A37FC" w14:textId="04AB02C1" w:rsidR="000521F6" w:rsidRPr="00FF37CC" w:rsidRDefault="000521F6" w:rsidP="00E821FE">
            <w:pPr>
              <w:pStyle w:val="Sothutu-1so"/>
              <w:spacing w:before="120" w:after="120" w:line="360" w:lineRule="auto"/>
              <w:jc w:val="left"/>
              <w:rPr>
                <w:szCs w:val="24"/>
              </w:rPr>
            </w:pPr>
            <w:r>
              <w:rPr>
                <w:szCs w:val="24"/>
              </w:rPr>
              <w:t>Lọc bản ghi active từ danh mục hợp đồng</w:t>
            </w:r>
          </w:p>
        </w:tc>
      </w:tr>
      <w:tr w:rsidR="00443738" w:rsidRPr="000039A0" w14:paraId="66918448" w14:textId="77777777" w:rsidTr="00E72A62">
        <w:trPr>
          <w:cantSplit/>
          <w:trHeight w:val="827"/>
        </w:trPr>
        <w:tc>
          <w:tcPr>
            <w:tcW w:w="1800" w:type="dxa"/>
          </w:tcPr>
          <w:p w14:paraId="18B4CB23" w14:textId="0AF7B1CF" w:rsidR="00443738" w:rsidRPr="00FF37CC" w:rsidRDefault="00443738" w:rsidP="00E821FE">
            <w:pPr>
              <w:ind w:left="0"/>
            </w:pPr>
            <w:r>
              <w:t>Kênh</w:t>
            </w:r>
          </w:p>
        </w:tc>
        <w:tc>
          <w:tcPr>
            <w:tcW w:w="1980" w:type="dxa"/>
          </w:tcPr>
          <w:p w14:paraId="6AE1ADF7" w14:textId="003DCBF4" w:rsidR="00443738" w:rsidRPr="00FF37CC" w:rsidRDefault="00F660A1" w:rsidP="00E821FE">
            <w:pPr>
              <w:ind w:left="0"/>
            </w:pPr>
            <w:r w:rsidRPr="00F660A1">
              <w:t>C_CHANNEL_ID</w:t>
            </w:r>
          </w:p>
        </w:tc>
        <w:tc>
          <w:tcPr>
            <w:tcW w:w="1417" w:type="dxa"/>
          </w:tcPr>
          <w:p w14:paraId="380FB0AA" w14:textId="77777777" w:rsidR="00443738" w:rsidRDefault="00443738" w:rsidP="00E821FE">
            <w:pPr>
              <w:ind w:left="0"/>
            </w:pPr>
            <w:r>
              <w:t>String</w:t>
            </w:r>
          </w:p>
          <w:p w14:paraId="03951020" w14:textId="2C29B616" w:rsidR="00443738" w:rsidRPr="002714DC" w:rsidRDefault="00443738" w:rsidP="00E821FE">
            <w:pPr>
              <w:ind w:left="0"/>
            </w:pPr>
            <w:r>
              <w:t>CL</w:t>
            </w:r>
          </w:p>
        </w:tc>
        <w:tc>
          <w:tcPr>
            <w:tcW w:w="630" w:type="dxa"/>
          </w:tcPr>
          <w:p w14:paraId="089860CA" w14:textId="4FC404EF" w:rsidR="00443738" w:rsidRPr="00FF37CC" w:rsidRDefault="00443738" w:rsidP="00E821FE">
            <w:pPr>
              <w:pStyle w:val="Sothutu-1so"/>
              <w:spacing w:before="120" w:after="120" w:line="276" w:lineRule="auto"/>
              <w:jc w:val="left"/>
              <w:rPr>
                <w:szCs w:val="24"/>
              </w:rPr>
            </w:pPr>
            <w:r>
              <w:rPr>
                <w:szCs w:val="24"/>
              </w:rPr>
              <w:t>100</w:t>
            </w:r>
          </w:p>
        </w:tc>
        <w:tc>
          <w:tcPr>
            <w:tcW w:w="540" w:type="dxa"/>
          </w:tcPr>
          <w:p w14:paraId="58C5CB98" w14:textId="2DFE33F2" w:rsidR="00443738" w:rsidRPr="00FF37CC" w:rsidRDefault="00443738" w:rsidP="00E821FE">
            <w:pPr>
              <w:pStyle w:val="Sothutu-1so"/>
              <w:spacing w:before="120" w:after="120" w:line="276" w:lineRule="auto"/>
              <w:jc w:val="left"/>
              <w:rPr>
                <w:szCs w:val="24"/>
              </w:rPr>
            </w:pPr>
            <w:r>
              <w:rPr>
                <w:szCs w:val="24"/>
              </w:rPr>
              <w:t>N</w:t>
            </w:r>
          </w:p>
        </w:tc>
        <w:tc>
          <w:tcPr>
            <w:tcW w:w="450" w:type="dxa"/>
          </w:tcPr>
          <w:p w14:paraId="3720787C" w14:textId="1CE2359A" w:rsidR="00443738" w:rsidRPr="00FF37CC" w:rsidRDefault="00443738" w:rsidP="00E821FE">
            <w:pPr>
              <w:pStyle w:val="Sothutu-1so"/>
              <w:spacing w:before="120" w:after="120" w:line="276" w:lineRule="auto"/>
              <w:jc w:val="left"/>
              <w:rPr>
                <w:szCs w:val="24"/>
              </w:rPr>
            </w:pPr>
            <w:r>
              <w:rPr>
                <w:szCs w:val="24"/>
              </w:rPr>
              <w:t>N</w:t>
            </w:r>
          </w:p>
        </w:tc>
        <w:tc>
          <w:tcPr>
            <w:tcW w:w="540" w:type="dxa"/>
          </w:tcPr>
          <w:p w14:paraId="73BB06F5" w14:textId="17F19B4D" w:rsidR="00443738" w:rsidRDefault="00443738" w:rsidP="00E821FE">
            <w:pPr>
              <w:pStyle w:val="Sothutu-1so"/>
              <w:spacing w:before="120" w:after="120" w:line="276" w:lineRule="auto"/>
              <w:jc w:val="center"/>
              <w:rPr>
                <w:szCs w:val="24"/>
              </w:rPr>
            </w:pPr>
            <w:r>
              <w:rPr>
                <w:szCs w:val="24"/>
              </w:rPr>
              <w:t>Y</w:t>
            </w:r>
          </w:p>
        </w:tc>
        <w:tc>
          <w:tcPr>
            <w:tcW w:w="7380" w:type="dxa"/>
          </w:tcPr>
          <w:p w14:paraId="0A9DE61C" w14:textId="74E0F743" w:rsidR="00443738" w:rsidRPr="00F87217" w:rsidRDefault="00443738" w:rsidP="00E821FE">
            <w:pPr>
              <w:pStyle w:val="Sothutu-1so"/>
              <w:spacing w:before="120" w:after="120" w:line="276" w:lineRule="auto"/>
              <w:rPr>
                <w:szCs w:val="24"/>
              </w:rPr>
            </w:pPr>
            <w:r>
              <w:rPr>
                <w:szCs w:val="24"/>
              </w:rPr>
              <w:t>Lọc từ danh mục kênh</w:t>
            </w:r>
          </w:p>
        </w:tc>
      </w:tr>
      <w:tr w:rsidR="00443738" w:rsidRPr="000039A0" w14:paraId="4C11000A" w14:textId="77777777" w:rsidTr="00E72A62">
        <w:trPr>
          <w:cantSplit/>
          <w:trHeight w:val="827"/>
        </w:trPr>
        <w:tc>
          <w:tcPr>
            <w:tcW w:w="1800" w:type="dxa"/>
          </w:tcPr>
          <w:p w14:paraId="778C9C43" w14:textId="096D3882" w:rsidR="00443738" w:rsidRPr="00FF37CC" w:rsidRDefault="00443738" w:rsidP="00E821FE">
            <w:pPr>
              <w:ind w:left="0"/>
            </w:pPr>
            <w:r>
              <w:rPr>
                <w:szCs w:val="24"/>
              </w:rPr>
              <w:t>Đơn vị quản trị</w:t>
            </w:r>
          </w:p>
        </w:tc>
        <w:tc>
          <w:tcPr>
            <w:tcW w:w="1980" w:type="dxa"/>
          </w:tcPr>
          <w:p w14:paraId="6853BBEF" w14:textId="1CCFA9D2" w:rsidR="00443738" w:rsidRPr="00FF37CC" w:rsidRDefault="00F660A1" w:rsidP="00E821FE">
            <w:pPr>
              <w:ind w:left="0"/>
            </w:pPr>
            <w:r w:rsidRPr="00F660A1">
              <w:t>GOVERNANCE_ORG_ID</w:t>
            </w:r>
          </w:p>
        </w:tc>
        <w:tc>
          <w:tcPr>
            <w:tcW w:w="1417" w:type="dxa"/>
          </w:tcPr>
          <w:p w14:paraId="1E8CC26F" w14:textId="77777777" w:rsidR="00443738" w:rsidRDefault="00443738" w:rsidP="00E821FE">
            <w:pPr>
              <w:ind w:left="0"/>
            </w:pPr>
            <w:r>
              <w:t>String</w:t>
            </w:r>
          </w:p>
          <w:p w14:paraId="1ABA5CF5" w14:textId="7B2F2650" w:rsidR="00443738" w:rsidRPr="00FF37CC" w:rsidRDefault="00443738" w:rsidP="00E821FE">
            <w:pPr>
              <w:ind w:left="0"/>
            </w:pPr>
            <w:r>
              <w:t>SL</w:t>
            </w:r>
          </w:p>
        </w:tc>
        <w:tc>
          <w:tcPr>
            <w:tcW w:w="630" w:type="dxa"/>
          </w:tcPr>
          <w:p w14:paraId="7A8CE5C3" w14:textId="2F889A43" w:rsidR="00443738" w:rsidRPr="00FF37CC" w:rsidRDefault="00443738" w:rsidP="00E821FE">
            <w:pPr>
              <w:pStyle w:val="Sothutu-1so"/>
              <w:spacing w:before="120" w:after="120" w:line="276" w:lineRule="auto"/>
              <w:jc w:val="left"/>
              <w:rPr>
                <w:szCs w:val="24"/>
              </w:rPr>
            </w:pPr>
            <w:r>
              <w:rPr>
                <w:szCs w:val="24"/>
              </w:rPr>
              <w:t>100</w:t>
            </w:r>
          </w:p>
        </w:tc>
        <w:tc>
          <w:tcPr>
            <w:tcW w:w="540" w:type="dxa"/>
          </w:tcPr>
          <w:p w14:paraId="0A5763FA" w14:textId="2692BEBA" w:rsidR="00443738" w:rsidRPr="00FF37CC" w:rsidRDefault="00443738" w:rsidP="00E821FE">
            <w:pPr>
              <w:pStyle w:val="Sothutu-1so"/>
              <w:spacing w:before="120" w:after="120" w:line="276" w:lineRule="auto"/>
              <w:jc w:val="left"/>
              <w:rPr>
                <w:szCs w:val="24"/>
              </w:rPr>
            </w:pPr>
            <w:r>
              <w:rPr>
                <w:szCs w:val="24"/>
              </w:rPr>
              <w:t>N</w:t>
            </w:r>
          </w:p>
        </w:tc>
        <w:tc>
          <w:tcPr>
            <w:tcW w:w="450" w:type="dxa"/>
          </w:tcPr>
          <w:p w14:paraId="55A3244B" w14:textId="66ABBCDC" w:rsidR="00443738" w:rsidRPr="00FF37CC" w:rsidRDefault="00443738" w:rsidP="00E821FE">
            <w:pPr>
              <w:pStyle w:val="Sothutu-1so"/>
              <w:spacing w:before="120" w:after="120" w:line="276" w:lineRule="auto"/>
              <w:jc w:val="left"/>
              <w:rPr>
                <w:szCs w:val="24"/>
              </w:rPr>
            </w:pPr>
            <w:r>
              <w:rPr>
                <w:szCs w:val="24"/>
              </w:rPr>
              <w:t>N</w:t>
            </w:r>
          </w:p>
        </w:tc>
        <w:tc>
          <w:tcPr>
            <w:tcW w:w="540" w:type="dxa"/>
          </w:tcPr>
          <w:p w14:paraId="6EB42D1B" w14:textId="65793536" w:rsidR="00443738" w:rsidRPr="00165004" w:rsidRDefault="00443738" w:rsidP="00E821FE">
            <w:pPr>
              <w:pStyle w:val="Sothutu-1so"/>
              <w:spacing w:before="120" w:after="120" w:line="276" w:lineRule="auto"/>
              <w:jc w:val="center"/>
              <w:rPr>
                <w:szCs w:val="24"/>
              </w:rPr>
            </w:pPr>
            <w:r>
              <w:rPr>
                <w:szCs w:val="24"/>
              </w:rPr>
              <w:t>Y</w:t>
            </w:r>
          </w:p>
        </w:tc>
        <w:tc>
          <w:tcPr>
            <w:tcW w:w="7380" w:type="dxa"/>
          </w:tcPr>
          <w:p w14:paraId="4AAC38EF" w14:textId="6CEB248F" w:rsidR="00443738" w:rsidRPr="000039A0" w:rsidRDefault="00443738" w:rsidP="00E821FE">
            <w:pPr>
              <w:pStyle w:val="Sothutu-1so"/>
              <w:spacing w:before="120" w:after="120" w:line="276" w:lineRule="auto"/>
              <w:jc w:val="left"/>
              <w:rPr>
                <w:szCs w:val="24"/>
              </w:rPr>
            </w:pPr>
            <w:r>
              <w:rPr>
                <w:szCs w:val="24"/>
              </w:rPr>
              <w:t xml:space="preserve">Lọc những bản ghi active từ danh mục đơn vị </w:t>
            </w:r>
          </w:p>
        </w:tc>
      </w:tr>
      <w:tr w:rsidR="00443738" w:rsidRPr="000039A0" w14:paraId="6255FF3D" w14:textId="77777777" w:rsidTr="00E72A62">
        <w:trPr>
          <w:cantSplit/>
          <w:trHeight w:val="827"/>
        </w:trPr>
        <w:tc>
          <w:tcPr>
            <w:tcW w:w="1800" w:type="dxa"/>
          </w:tcPr>
          <w:p w14:paraId="433B69F5" w14:textId="4E89C076" w:rsidR="00443738" w:rsidRDefault="00443738" w:rsidP="00E821FE">
            <w:pPr>
              <w:ind w:left="0"/>
              <w:rPr>
                <w:szCs w:val="24"/>
              </w:rPr>
            </w:pPr>
            <w:r>
              <w:rPr>
                <w:szCs w:val="24"/>
              </w:rPr>
              <w:t>Nội dung</w:t>
            </w:r>
          </w:p>
        </w:tc>
        <w:tc>
          <w:tcPr>
            <w:tcW w:w="1980" w:type="dxa"/>
          </w:tcPr>
          <w:p w14:paraId="595CAC2D" w14:textId="50D03591" w:rsidR="00443738" w:rsidRDefault="00443738" w:rsidP="00E821FE">
            <w:pPr>
              <w:ind w:left="0"/>
              <w:rPr>
                <w:szCs w:val="24"/>
              </w:rPr>
            </w:pPr>
            <w:r>
              <w:rPr>
                <w:szCs w:val="24"/>
              </w:rPr>
              <w:t>Description</w:t>
            </w:r>
          </w:p>
        </w:tc>
        <w:tc>
          <w:tcPr>
            <w:tcW w:w="1417" w:type="dxa"/>
          </w:tcPr>
          <w:p w14:paraId="5851CECC" w14:textId="77777777" w:rsidR="00443738" w:rsidRDefault="00443738" w:rsidP="00E821FE">
            <w:pPr>
              <w:ind w:left="0"/>
            </w:pPr>
            <w:r>
              <w:t>String</w:t>
            </w:r>
          </w:p>
          <w:p w14:paraId="448C6F92" w14:textId="4A72446D" w:rsidR="00443738" w:rsidRDefault="00443738" w:rsidP="00E821FE">
            <w:pPr>
              <w:ind w:left="0"/>
            </w:pPr>
            <w:r>
              <w:t>Text box</w:t>
            </w:r>
          </w:p>
        </w:tc>
        <w:tc>
          <w:tcPr>
            <w:tcW w:w="630" w:type="dxa"/>
          </w:tcPr>
          <w:p w14:paraId="5AA11EA9" w14:textId="7FAE1D6A" w:rsidR="00443738" w:rsidRDefault="00443738" w:rsidP="00E821FE">
            <w:pPr>
              <w:pStyle w:val="Sothutu-1so"/>
              <w:spacing w:before="120" w:after="120" w:line="276" w:lineRule="auto"/>
              <w:jc w:val="left"/>
              <w:rPr>
                <w:szCs w:val="24"/>
              </w:rPr>
            </w:pPr>
            <w:r>
              <w:rPr>
                <w:szCs w:val="24"/>
              </w:rPr>
              <w:t>250</w:t>
            </w:r>
          </w:p>
        </w:tc>
        <w:tc>
          <w:tcPr>
            <w:tcW w:w="540" w:type="dxa"/>
          </w:tcPr>
          <w:p w14:paraId="72222570" w14:textId="068A4DC3" w:rsidR="00443738" w:rsidRDefault="00443738" w:rsidP="00E821FE">
            <w:pPr>
              <w:pStyle w:val="Sothutu-1so"/>
              <w:spacing w:before="120" w:after="120" w:line="276" w:lineRule="auto"/>
              <w:jc w:val="left"/>
              <w:rPr>
                <w:szCs w:val="24"/>
              </w:rPr>
            </w:pPr>
            <w:r>
              <w:rPr>
                <w:szCs w:val="24"/>
              </w:rPr>
              <w:t>N</w:t>
            </w:r>
          </w:p>
        </w:tc>
        <w:tc>
          <w:tcPr>
            <w:tcW w:w="450" w:type="dxa"/>
          </w:tcPr>
          <w:p w14:paraId="2303370B" w14:textId="15BB0270" w:rsidR="00443738" w:rsidRDefault="00443738" w:rsidP="00E821FE">
            <w:pPr>
              <w:pStyle w:val="Sothutu-1so"/>
              <w:spacing w:before="120" w:after="120" w:line="276" w:lineRule="auto"/>
              <w:jc w:val="left"/>
              <w:rPr>
                <w:szCs w:val="24"/>
              </w:rPr>
            </w:pPr>
            <w:r>
              <w:rPr>
                <w:szCs w:val="24"/>
              </w:rPr>
              <w:t>Y</w:t>
            </w:r>
          </w:p>
        </w:tc>
        <w:tc>
          <w:tcPr>
            <w:tcW w:w="540" w:type="dxa"/>
          </w:tcPr>
          <w:p w14:paraId="4D63767D" w14:textId="05D39D6F" w:rsidR="00443738" w:rsidRDefault="00443738" w:rsidP="00E821FE">
            <w:pPr>
              <w:pStyle w:val="Sothutu-1so"/>
              <w:spacing w:before="120" w:after="120" w:line="276" w:lineRule="auto"/>
              <w:jc w:val="center"/>
              <w:rPr>
                <w:szCs w:val="24"/>
              </w:rPr>
            </w:pPr>
            <w:r>
              <w:rPr>
                <w:szCs w:val="24"/>
              </w:rPr>
              <w:t>Y</w:t>
            </w:r>
          </w:p>
        </w:tc>
        <w:tc>
          <w:tcPr>
            <w:tcW w:w="7380" w:type="dxa"/>
          </w:tcPr>
          <w:p w14:paraId="7BC57CE9" w14:textId="5E2FB282" w:rsidR="00443738" w:rsidRPr="00F20394" w:rsidRDefault="00443738" w:rsidP="00E821FE">
            <w:pPr>
              <w:pStyle w:val="Sothutu-1so"/>
              <w:spacing w:before="120" w:after="120" w:line="276" w:lineRule="auto"/>
              <w:rPr>
                <w:szCs w:val="24"/>
              </w:rPr>
            </w:pPr>
            <w:r w:rsidRPr="00F20394">
              <w:rPr>
                <w:szCs w:val="24"/>
              </w:rPr>
              <w:t>Khi thêm mới mặc định theo nội dung của hóa đơn, nếu chọn tiếp mặt hàng thì mặc định là tên mặt hàng đã chọn.</w:t>
            </w:r>
          </w:p>
        </w:tc>
      </w:tr>
      <w:tr w:rsidR="00443738" w:rsidRPr="000039A0" w14:paraId="3E42A17D" w14:textId="77777777" w:rsidTr="00E72A62">
        <w:trPr>
          <w:cantSplit/>
          <w:trHeight w:val="827"/>
        </w:trPr>
        <w:tc>
          <w:tcPr>
            <w:tcW w:w="1800" w:type="dxa"/>
          </w:tcPr>
          <w:p w14:paraId="22AF54E1" w14:textId="3D285B0A" w:rsidR="00443738" w:rsidRDefault="00443738" w:rsidP="00E821FE">
            <w:pPr>
              <w:ind w:left="0"/>
              <w:rPr>
                <w:szCs w:val="24"/>
              </w:rPr>
            </w:pPr>
            <w:r>
              <w:rPr>
                <w:szCs w:val="24"/>
              </w:rPr>
              <w:lastRenderedPageBreak/>
              <w:t>Số lượng</w:t>
            </w:r>
          </w:p>
        </w:tc>
        <w:tc>
          <w:tcPr>
            <w:tcW w:w="1980" w:type="dxa"/>
          </w:tcPr>
          <w:p w14:paraId="3B580013" w14:textId="436C03C9" w:rsidR="00443738" w:rsidRDefault="00443738" w:rsidP="00E821FE">
            <w:pPr>
              <w:ind w:left="0"/>
              <w:rPr>
                <w:szCs w:val="24"/>
              </w:rPr>
            </w:pPr>
            <w:r>
              <w:rPr>
                <w:szCs w:val="24"/>
              </w:rPr>
              <w:t>QTY</w:t>
            </w:r>
          </w:p>
        </w:tc>
        <w:tc>
          <w:tcPr>
            <w:tcW w:w="1417" w:type="dxa"/>
          </w:tcPr>
          <w:p w14:paraId="3A07A58E" w14:textId="3D4F17BD" w:rsidR="00443738" w:rsidRDefault="00443738" w:rsidP="00E821FE">
            <w:pPr>
              <w:ind w:left="0"/>
            </w:pPr>
            <w:r>
              <w:t>Number</w:t>
            </w:r>
          </w:p>
        </w:tc>
        <w:tc>
          <w:tcPr>
            <w:tcW w:w="630" w:type="dxa"/>
          </w:tcPr>
          <w:p w14:paraId="52670B75" w14:textId="58951A60" w:rsidR="00443738" w:rsidRDefault="00DD5803" w:rsidP="00E821FE">
            <w:pPr>
              <w:pStyle w:val="Sothutu-1so"/>
              <w:spacing w:before="120" w:after="120" w:line="276" w:lineRule="auto"/>
              <w:jc w:val="left"/>
              <w:rPr>
                <w:szCs w:val="24"/>
              </w:rPr>
            </w:pPr>
            <w:r>
              <w:rPr>
                <w:szCs w:val="24"/>
              </w:rPr>
              <w:t>10</w:t>
            </w:r>
          </w:p>
        </w:tc>
        <w:tc>
          <w:tcPr>
            <w:tcW w:w="540" w:type="dxa"/>
          </w:tcPr>
          <w:p w14:paraId="562F5D4C" w14:textId="65579476" w:rsidR="00443738" w:rsidRDefault="00DD5803" w:rsidP="00E821FE">
            <w:pPr>
              <w:pStyle w:val="Sothutu-1so"/>
              <w:spacing w:before="120" w:after="120" w:line="276" w:lineRule="auto"/>
              <w:jc w:val="left"/>
              <w:rPr>
                <w:szCs w:val="24"/>
              </w:rPr>
            </w:pPr>
            <w:r>
              <w:rPr>
                <w:szCs w:val="24"/>
              </w:rPr>
              <w:t>N</w:t>
            </w:r>
          </w:p>
        </w:tc>
        <w:tc>
          <w:tcPr>
            <w:tcW w:w="450" w:type="dxa"/>
          </w:tcPr>
          <w:p w14:paraId="721B059F" w14:textId="419D1DF0" w:rsidR="00443738" w:rsidRDefault="00DD5803" w:rsidP="00E821FE">
            <w:pPr>
              <w:pStyle w:val="Sothutu-1so"/>
              <w:spacing w:before="120" w:after="120" w:line="276" w:lineRule="auto"/>
              <w:jc w:val="left"/>
              <w:rPr>
                <w:szCs w:val="24"/>
              </w:rPr>
            </w:pPr>
            <w:r>
              <w:rPr>
                <w:szCs w:val="24"/>
              </w:rPr>
              <w:t>Y</w:t>
            </w:r>
          </w:p>
        </w:tc>
        <w:tc>
          <w:tcPr>
            <w:tcW w:w="540" w:type="dxa"/>
          </w:tcPr>
          <w:p w14:paraId="11B39CE0" w14:textId="53865FC6" w:rsidR="00443738" w:rsidRDefault="00DD5803" w:rsidP="00E821FE">
            <w:pPr>
              <w:pStyle w:val="Sothutu-1so"/>
              <w:spacing w:before="120" w:after="120" w:line="276" w:lineRule="auto"/>
              <w:jc w:val="center"/>
              <w:rPr>
                <w:szCs w:val="24"/>
              </w:rPr>
            </w:pPr>
            <w:r>
              <w:rPr>
                <w:szCs w:val="24"/>
              </w:rPr>
              <w:t>Y</w:t>
            </w:r>
          </w:p>
        </w:tc>
        <w:tc>
          <w:tcPr>
            <w:tcW w:w="7380" w:type="dxa"/>
          </w:tcPr>
          <w:p w14:paraId="3295F772" w14:textId="77777777" w:rsidR="00443738" w:rsidRDefault="00443738" w:rsidP="00E821FE">
            <w:pPr>
              <w:pStyle w:val="Sothutu-1so"/>
              <w:spacing w:before="120" w:after="120" w:line="276" w:lineRule="auto"/>
              <w:rPr>
                <w:szCs w:val="24"/>
              </w:rPr>
            </w:pPr>
          </w:p>
        </w:tc>
      </w:tr>
      <w:tr w:rsidR="00DD5803" w14:paraId="33A98BC4" w14:textId="77777777" w:rsidTr="00E72A62">
        <w:trPr>
          <w:cantSplit/>
          <w:trHeight w:val="827"/>
        </w:trPr>
        <w:tc>
          <w:tcPr>
            <w:tcW w:w="1800" w:type="dxa"/>
          </w:tcPr>
          <w:p w14:paraId="182DA619" w14:textId="18B6509B" w:rsidR="00DD5803" w:rsidRDefault="00DD5803" w:rsidP="00E821FE">
            <w:pPr>
              <w:ind w:left="0"/>
            </w:pPr>
            <w:r>
              <w:t>Đơn vị tính</w:t>
            </w:r>
          </w:p>
        </w:tc>
        <w:tc>
          <w:tcPr>
            <w:tcW w:w="1980" w:type="dxa"/>
          </w:tcPr>
          <w:p w14:paraId="2A49C5E1" w14:textId="5D73DE16" w:rsidR="00DD5803" w:rsidRDefault="00DD5803" w:rsidP="00E821FE">
            <w:pPr>
              <w:ind w:left="0"/>
            </w:pPr>
            <w:r>
              <w:rPr>
                <w:szCs w:val="24"/>
              </w:rPr>
              <w:t>C_UOM_ID</w:t>
            </w:r>
          </w:p>
        </w:tc>
        <w:tc>
          <w:tcPr>
            <w:tcW w:w="1417" w:type="dxa"/>
          </w:tcPr>
          <w:p w14:paraId="1A3D813C" w14:textId="77777777" w:rsidR="00DD5803" w:rsidRDefault="00DD5803" w:rsidP="00E821FE">
            <w:pPr>
              <w:ind w:left="0"/>
            </w:pPr>
            <w:r>
              <w:t>String</w:t>
            </w:r>
          </w:p>
          <w:p w14:paraId="081EAE64" w14:textId="67BCF67D" w:rsidR="00DD5803" w:rsidRDefault="00DD5803" w:rsidP="00E821FE">
            <w:pPr>
              <w:ind w:left="0"/>
            </w:pPr>
            <w:r>
              <w:t>CL</w:t>
            </w:r>
          </w:p>
        </w:tc>
        <w:tc>
          <w:tcPr>
            <w:tcW w:w="630" w:type="dxa"/>
          </w:tcPr>
          <w:p w14:paraId="1C14F4CB" w14:textId="641B131B" w:rsidR="00DD5803" w:rsidRDefault="00DD5803" w:rsidP="00E821FE">
            <w:pPr>
              <w:pStyle w:val="Sothutu-1so"/>
              <w:spacing w:before="120" w:after="120" w:line="276" w:lineRule="auto"/>
              <w:jc w:val="left"/>
              <w:rPr>
                <w:szCs w:val="24"/>
              </w:rPr>
            </w:pPr>
            <w:r>
              <w:rPr>
                <w:szCs w:val="24"/>
              </w:rPr>
              <w:t>10</w:t>
            </w:r>
          </w:p>
        </w:tc>
        <w:tc>
          <w:tcPr>
            <w:tcW w:w="540" w:type="dxa"/>
          </w:tcPr>
          <w:p w14:paraId="6AFFC7A4" w14:textId="7DB8CC6B" w:rsidR="00DD5803" w:rsidRDefault="00DD5803" w:rsidP="00E821FE">
            <w:pPr>
              <w:pStyle w:val="Sothutu-1so"/>
              <w:spacing w:before="120" w:after="120" w:line="276" w:lineRule="auto"/>
              <w:jc w:val="left"/>
              <w:rPr>
                <w:szCs w:val="24"/>
              </w:rPr>
            </w:pPr>
            <w:r>
              <w:rPr>
                <w:szCs w:val="24"/>
              </w:rPr>
              <w:t>N</w:t>
            </w:r>
          </w:p>
        </w:tc>
        <w:tc>
          <w:tcPr>
            <w:tcW w:w="450" w:type="dxa"/>
          </w:tcPr>
          <w:p w14:paraId="719ACBBF" w14:textId="61B8D28E" w:rsidR="00DD5803" w:rsidRDefault="00DD5803" w:rsidP="00E821FE">
            <w:pPr>
              <w:pStyle w:val="Sothutu-1so"/>
              <w:spacing w:before="120" w:after="120" w:line="276" w:lineRule="auto"/>
              <w:jc w:val="left"/>
              <w:rPr>
                <w:szCs w:val="24"/>
              </w:rPr>
            </w:pPr>
            <w:r>
              <w:rPr>
                <w:szCs w:val="24"/>
              </w:rPr>
              <w:t>N</w:t>
            </w:r>
          </w:p>
        </w:tc>
        <w:tc>
          <w:tcPr>
            <w:tcW w:w="540" w:type="dxa"/>
          </w:tcPr>
          <w:p w14:paraId="5A875140" w14:textId="1E0A8B9D" w:rsidR="00DD5803" w:rsidRDefault="00DD5803" w:rsidP="00E821FE">
            <w:pPr>
              <w:pStyle w:val="Sothutu-1so"/>
              <w:spacing w:before="120" w:after="120" w:line="276" w:lineRule="auto"/>
              <w:jc w:val="center"/>
              <w:rPr>
                <w:szCs w:val="24"/>
              </w:rPr>
            </w:pPr>
            <w:r>
              <w:rPr>
                <w:szCs w:val="24"/>
              </w:rPr>
              <w:t>Y</w:t>
            </w:r>
          </w:p>
        </w:tc>
        <w:tc>
          <w:tcPr>
            <w:tcW w:w="7380" w:type="dxa"/>
          </w:tcPr>
          <w:p w14:paraId="1444EFA0" w14:textId="4608A81F" w:rsidR="00DD5803" w:rsidRDefault="00DD5803" w:rsidP="00E821FE">
            <w:pPr>
              <w:pStyle w:val="Sothutu-1so"/>
              <w:spacing w:before="120" w:after="120" w:line="276" w:lineRule="auto"/>
              <w:jc w:val="left"/>
              <w:rPr>
                <w:szCs w:val="24"/>
              </w:rPr>
            </w:pPr>
            <w:r>
              <w:rPr>
                <w:szCs w:val="24"/>
              </w:rPr>
              <w:t>Lọc từ danh mục đơn vị tính</w:t>
            </w:r>
          </w:p>
        </w:tc>
      </w:tr>
      <w:tr w:rsidR="00DD5803" w14:paraId="348E05FE" w14:textId="77777777" w:rsidTr="00E72A62">
        <w:trPr>
          <w:cantSplit/>
          <w:trHeight w:val="827"/>
        </w:trPr>
        <w:tc>
          <w:tcPr>
            <w:tcW w:w="1800" w:type="dxa"/>
          </w:tcPr>
          <w:p w14:paraId="0A63B25A" w14:textId="497FD331" w:rsidR="00DD5803" w:rsidRDefault="00DD5803" w:rsidP="00E821FE">
            <w:pPr>
              <w:ind w:left="0"/>
              <w:rPr>
                <w:szCs w:val="24"/>
              </w:rPr>
            </w:pPr>
            <w:r>
              <w:rPr>
                <w:szCs w:val="24"/>
              </w:rPr>
              <w:t>Đơn giá</w:t>
            </w:r>
          </w:p>
        </w:tc>
        <w:tc>
          <w:tcPr>
            <w:tcW w:w="1980" w:type="dxa"/>
          </w:tcPr>
          <w:p w14:paraId="2DBDD980" w14:textId="5033507F" w:rsidR="00DD5803" w:rsidRDefault="00DD5803" w:rsidP="00E821FE">
            <w:pPr>
              <w:ind w:left="0"/>
              <w:rPr>
                <w:szCs w:val="24"/>
              </w:rPr>
            </w:pPr>
            <w:r>
              <w:rPr>
                <w:szCs w:val="24"/>
              </w:rPr>
              <w:t>PRICE</w:t>
            </w:r>
          </w:p>
        </w:tc>
        <w:tc>
          <w:tcPr>
            <w:tcW w:w="1417" w:type="dxa"/>
          </w:tcPr>
          <w:p w14:paraId="2C519C68" w14:textId="6D3CA0C3" w:rsidR="00DD5803" w:rsidRDefault="00DD5803" w:rsidP="00E821FE">
            <w:pPr>
              <w:ind w:left="0"/>
            </w:pPr>
            <w:r>
              <w:t>Number</w:t>
            </w:r>
          </w:p>
        </w:tc>
        <w:tc>
          <w:tcPr>
            <w:tcW w:w="630" w:type="dxa"/>
          </w:tcPr>
          <w:p w14:paraId="51EA0CA2" w14:textId="25A2F9F1" w:rsidR="00DD5803" w:rsidRDefault="00DD5803" w:rsidP="00E821FE">
            <w:pPr>
              <w:pStyle w:val="Sothutu-1so"/>
              <w:spacing w:before="120" w:after="120" w:line="276" w:lineRule="auto"/>
              <w:jc w:val="left"/>
              <w:rPr>
                <w:szCs w:val="24"/>
              </w:rPr>
            </w:pPr>
            <w:r>
              <w:rPr>
                <w:szCs w:val="24"/>
              </w:rPr>
              <w:t>10</w:t>
            </w:r>
          </w:p>
        </w:tc>
        <w:tc>
          <w:tcPr>
            <w:tcW w:w="540" w:type="dxa"/>
          </w:tcPr>
          <w:p w14:paraId="1AF38E4D" w14:textId="785B6006" w:rsidR="00DD5803" w:rsidRDefault="00DD5803" w:rsidP="00E821FE">
            <w:pPr>
              <w:pStyle w:val="Sothutu-1so"/>
              <w:spacing w:before="120" w:after="120" w:line="276" w:lineRule="auto"/>
              <w:jc w:val="left"/>
              <w:rPr>
                <w:szCs w:val="24"/>
              </w:rPr>
            </w:pPr>
            <w:r>
              <w:rPr>
                <w:szCs w:val="24"/>
              </w:rPr>
              <w:t>N</w:t>
            </w:r>
          </w:p>
        </w:tc>
        <w:tc>
          <w:tcPr>
            <w:tcW w:w="450" w:type="dxa"/>
          </w:tcPr>
          <w:p w14:paraId="0CA6E596" w14:textId="647FBF56" w:rsidR="00DD5803" w:rsidRDefault="00DD5803" w:rsidP="00E821FE">
            <w:pPr>
              <w:pStyle w:val="Sothutu-1so"/>
              <w:spacing w:before="120" w:after="120" w:line="276" w:lineRule="auto"/>
              <w:jc w:val="left"/>
              <w:rPr>
                <w:szCs w:val="24"/>
              </w:rPr>
            </w:pPr>
            <w:r>
              <w:rPr>
                <w:szCs w:val="24"/>
              </w:rPr>
              <w:t>Y</w:t>
            </w:r>
          </w:p>
        </w:tc>
        <w:tc>
          <w:tcPr>
            <w:tcW w:w="540" w:type="dxa"/>
          </w:tcPr>
          <w:p w14:paraId="79C25526" w14:textId="13DC3B82" w:rsidR="00DD5803" w:rsidRDefault="00DD5803" w:rsidP="00E821FE">
            <w:pPr>
              <w:pStyle w:val="Sothutu-1so"/>
              <w:spacing w:before="120" w:after="120" w:line="276" w:lineRule="auto"/>
              <w:jc w:val="center"/>
              <w:rPr>
                <w:szCs w:val="24"/>
              </w:rPr>
            </w:pPr>
            <w:r>
              <w:rPr>
                <w:szCs w:val="24"/>
              </w:rPr>
              <w:t>Y</w:t>
            </w:r>
          </w:p>
        </w:tc>
        <w:tc>
          <w:tcPr>
            <w:tcW w:w="7380" w:type="dxa"/>
          </w:tcPr>
          <w:p w14:paraId="69B2D2E9" w14:textId="77777777" w:rsidR="00DD5803" w:rsidRDefault="00DD5803" w:rsidP="00E821FE">
            <w:pPr>
              <w:pStyle w:val="Sothutu-1so"/>
              <w:spacing w:before="120" w:after="120" w:line="360" w:lineRule="auto"/>
              <w:jc w:val="left"/>
              <w:rPr>
                <w:szCs w:val="24"/>
              </w:rPr>
            </w:pPr>
            <w:r>
              <w:rPr>
                <w:szCs w:val="24"/>
              </w:rPr>
              <w:t>Nếu là hóa đơn điện nước (ap_</w:t>
            </w:r>
            <w:proofErr w:type="gramStart"/>
            <w:r>
              <w:rPr>
                <w:szCs w:val="24"/>
              </w:rPr>
              <w:t>invoice.service</w:t>
            </w:r>
            <w:proofErr w:type="gramEnd"/>
            <w:r>
              <w:rPr>
                <w:szCs w:val="24"/>
              </w:rPr>
              <w:t>_Type = ‘EW’) thì tìm đơn giá max, min (m_cost_detail.max_price, min_price) của mặt hàng (m_product_id), lấy bản ghi có ngày hiệu lực lớn nhất thỏa mã điều kiện (m_cost_detail.validfrom) &lt; ngày hạch toán hóa đơn (ap_invoice_group.accounting_date).</w:t>
            </w:r>
          </w:p>
          <w:p w14:paraId="2F4992B5" w14:textId="0C521634" w:rsidR="00DD5803" w:rsidRDefault="00DD5803" w:rsidP="00E821FE">
            <w:pPr>
              <w:pStyle w:val="Sothutu-1so"/>
              <w:spacing w:before="120" w:after="120" w:line="360" w:lineRule="auto"/>
              <w:rPr>
                <w:szCs w:val="24"/>
              </w:rPr>
            </w:pPr>
            <w:r>
              <w:rPr>
                <w:szCs w:val="24"/>
              </w:rPr>
              <w:t xml:space="preserve">Nếu [nvl(max_price,0)&gt;0 và nvl(max_price,0) &lt;price] </w:t>
            </w:r>
            <w:r w:rsidRPr="0022280C">
              <w:rPr>
                <w:b/>
                <w:szCs w:val="24"/>
              </w:rPr>
              <w:t>HOẶC</w:t>
            </w:r>
            <w:r>
              <w:rPr>
                <w:szCs w:val="24"/>
              </w:rPr>
              <w:t xml:space="preserve"> [nvl(min_price,0) &gt;0 và nvl(min_price,0) &gt;price] thì khi lưu dữ liệu thông báo ‘Đơn giá không nằm trong khung giá từ nvl(min_price,0) đến nvl(max_price,0)’. Có 2 tùy chọn cho người dùng là ‘Tiếp tục’ và ‘Hủy bỏ’. Nếu chọn ‘Hủy bỏ’ thì không thực hiện lưu dữ liệu.</w:t>
            </w:r>
          </w:p>
        </w:tc>
      </w:tr>
      <w:tr w:rsidR="00DD5803" w14:paraId="7638F21D" w14:textId="77777777" w:rsidTr="00E72A62">
        <w:trPr>
          <w:cantSplit/>
          <w:trHeight w:val="827"/>
        </w:trPr>
        <w:tc>
          <w:tcPr>
            <w:tcW w:w="1800" w:type="dxa"/>
          </w:tcPr>
          <w:p w14:paraId="4788ABC1" w14:textId="3083675A" w:rsidR="00DD5803" w:rsidRDefault="00DD5803" w:rsidP="00E821FE">
            <w:pPr>
              <w:ind w:left="0"/>
              <w:rPr>
                <w:szCs w:val="24"/>
              </w:rPr>
            </w:pPr>
            <w:r>
              <w:rPr>
                <w:szCs w:val="24"/>
              </w:rPr>
              <w:lastRenderedPageBreak/>
              <w:t>Chi tiết tờ trình</w:t>
            </w:r>
          </w:p>
        </w:tc>
        <w:tc>
          <w:tcPr>
            <w:tcW w:w="1980" w:type="dxa"/>
          </w:tcPr>
          <w:p w14:paraId="6131D3B8" w14:textId="17E64A54" w:rsidR="00DD5803" w:rsidRDefault="00DD5803" w:rsidP="00E821FE">
            <w:pPr>
              <w:ind w:left="0"/>
              <w:rPr>
                <w:szCs w:val="24"/>
              </w:rPr>
            </w:pPr>
            <w:r w:rsidRPr="00164DA9">
              <w:rPr>
                <w:szCs w:val="24"/>
              </w:rPr>
              <w:t>C_STATEMENT_LINE_ID</w:t>
            </w:r>
          </w:p>
        </w:tc>
        <w:tc>
          <w:tcPr>
            <w:tcW w:w="1417" w:type="dxa"/>
          </w:tcPr>
          <w:p w14:paraId="66F8F1E1" w14:textId="77777777" w:rsidR="00DD5803" w:rsidRDefault="00DD5803" w:rsidP="00E821FE">
            <w:pPr>
              <w:ind w:left="0"/>
            </w:pPr>
            <w:r>
              <w:t>String</w:t>
            </w:r>
          </w:p>
          <w:p w14:paraId="7ED25199" w14:textId="776422D8" w:rsidR="00DD5803" w:rsidRDefault="00DD5803" w:rsidP="00E821FE">
            <w:pPr>
              <w:ind w:left="0"/>
            </w:pPr>
            <w:r>
              <w:t>CL</w:t>
            </w:r>
          </w:p>
        </w:tc>
        <w:tc>
          <w:tcPr>
            <w:tcW w:w="630" w:type="dxa"/>
          </w:tcPr>
          <w:p w14:paraId="659145BA" w14:textId="32EEE2CF" w:rsidR="00DD5803" w:rsidRDefault="00DD5803" w:rsidP="00E821FE">
            <w:pPr>
              <w:pStyle w:val="Sothutu-1so"/>
              <w:spacing w:before="120" w:after="120" w:line="276" w:lineRule="auto"/>
              <w:jc w:val="left"/>
              <w:rPr>
                <w:szCs w:val="24"/>
              </w:rPr>
            </w:pPr>
            <w:r>
              <w:rPr>
                <w:szCs w:val="24"/>
              </w:rPr>
              <w:t>100</w:t>
            </w:r>
          </w:p>
        </w:tc>
        <w:tc>
          <w:tcPr>
            <w:tcW w:w="540" w:type="dxa"/>
          </w:tcPr>
          <w:p w14:paraId="112CE72F" w14:textId="2C7CAB15" w:rsidR="00DD5803" w:rsidRDefault="00DD5803" w:rsidP="00E821FE">
            <w:pPr>
              <w:pStyle w:val="Sothutu-1so"/>
              <w:spacing w:before="120" w:after="120" w:line="276" w:lineRule="auto"/>
              <w:jc w:val="left"/>
              <w:rPr>
                <w:szCs w:val="24"/>
              </w:rPr>
            </w:pPr>
            <w:r>
              <w:rPr>
                <w:szCs w:val="24"/>
              </w:rPr>
              <w:t>N</w:t>
            </w:r>
          </w:p>
        </w:tc>
        <w:tc>
          <w:tcPr>
            <w:tcW w:w="450" w:type="dxa"/>
          </w:tcPr>
          <w:p w14:paraId="02ADBE29" w14:textId="37641053" w:rsidR="00DD5803" w:rsidRDefault="00DD5803" w:rsidP="00E821FE">
            <w:pPr>
              <w:pStyle w:val="Sothutu-1so"/>
              <w:spacing w:before="120" w:after="120" w:line="276" w:lineRule="auto"/>
              <w:jc w:val="left"/>
              <w:rPr>
                <w:szCs w:val="24"/>
              </w:rPr>
            </w:pPr>
            <w:r>
              <w:rPr>
                <w:szCs w:val="24"/>
              </w:rPr>
              <w:t>N</w:t>
            </w:r>
          </w:p>
        </w:tc>
        <w:tc>
          <w:tcPr>
            <w:tcW w:w="540" w:type="dxa"/>
          </w:tcPr>
          <w:p w14:paraId="5E64D454" w14:textId="592DE8E4" w:rsidR="00DD5803" w:rsidRDefault="00DD5803" w:rsidP="00E821FE">
            <w:pPr>
              <w:pStyle w:val="Sothutu-1so"/>
              <w:spacing w:before="120" w:after="120" w:line="276" w:lineRule="auto"/>
              <w:jc w:val="center"/>
              <w:rPr>
                <w:szCs w:val="24"/>
              </w:rPr>
            </w:pPr>
            <w:r>
              <w:rPr>
                <w:szCs w:val="24"/>
              </w:rPr>
              <w:t>N</w:t>
            </w:r>
          </w:p>
        </w:tc>
        <w:tc>
          <w:tcPr>
            <w:tcW w:w="7380" w:type="dxa"/>
          </w:tcPr>
          <w:p w14:paraId="18346AA6" w14:textId="0CDF4235" w:rsidR="00DD5803" w:rsidRDefault="00DD5803" w:rsidP="00E821FE">
            <w:pPr>
              <w:pStyle w:val="Sothutu-1so"/>
              <w:spacing w:before="120" w:after="120" w:line="276" w:lineRule="auto"/>
              <w:rPr>
                <w:szCs w:val="24"/>
              </w:rPr>
            </w:pPr>
            <w:r>
              <w:rPr>
                <w:szCs w:val="24"/>
              </w:rPr>
              <w:t>Chỉ bắt buộc điền khi hóa đơn được gắn với bảng THTT.</w:t>
            </w:r>
          </w:p>
          <w:p w14:paraId="177230B2" w14:textId="4429F1F7" w:rsidR="00DD5803" w:rsidRPr="006A4884" w:rsidRDefault="00DD5803" w:rsidP="00E821FE">
            <w:pPr>
              <w:pStyle w:val="Sothutu-1so"/>
              <w:spacing w:before="120" w:after="120" w:line="276" w:lineRule="auto"/>
              <w:rPr>
                <w:szCs w:val="24"/>
              </w:rPr>
            </w:pPr>
            <w:r w:rsidRPr="006A4884">
              <w:rPr>
                <w:szCs w:val="24"/>
              </w:rPr>
              <w:t>Lọc chi tiết có trong các tờ trình thuộc bảng THTT.</w:t>
            </w:r>
          </w:p>
          <w:p w14:paraId="12C2DAA2" w14:textId="77777777" w:rsidR="00DD5803" w:rsidRDefault="00DD5803" w:rsidP="00E821FE">
            <w:pPr>
              <w:pStyle w:val="Sothutu-1so"/>
              <w:spacing w:before="120" w:after="120" w:line="276" w:lineRule="auto"/>
              <w:rPr>
                <w:szCs w:val="24"/>
              </w:rPr>
            </w:pPr>
            <w:r w:rsidRPr="006A4884">
              <w:rPr>
                <w:szCs w:val="24"/>
              </w:rPr>
              <w:t>Nếu số lượng các dòng chi tiết tờ trình thuộc bảng THTT = 1 thì mặc định chi tiết tờ trình theo dòng tìm được</w:t>
            </w:r>
          </w:p>
          <w:p w14:paraId="584A34A5" w14:textId="77777777" w:rsidR="00DD5803" w:rsidRPr="00341E99" w:rsidRDefault="00DD5803" w:rsidP="00E821FE">
            <w:pPr>
              <w:pStyle w:val="Sothutu-1so"/>
              <w:spacing w:before="120" w:after="120" w:line="276" w:lineRule="auto"/>
              <w:rPr>
                <w:szCs w:val="24"/>
              </w:rPr>
            </w:pPr>
            <w:r w:rsidRPr="00341E99">
              <w:rPr>
                <w:szCs w:val="24"/>
              </w:rPr>
              <w:t>Nếu c_activity_id &lt;&gt; NULL: lọc các chi tiết tờ trình theo c_activity_id</w:t>
            </w:r>
          </w:p>
          <w:p w14:paraId="5D328584" w14:textId="11BB1222" w:rsidR="00DD5803" w:rsidRDefault="00DD5803" w:rsidP="00E821FE">
            <w:pPr>
              <w:pStyle w:val="Sothutu-1so"/>
              <w:spacing w:before="120" w:after="120" w:line="276" w:lineRule="auto"/>
              <w:rPr>
                <w:szCs w:val="24"/>
              </w:rPr>
            </w:pPr>
            <w:r w:rsidRPr="00341E99">
              <w:rPr>
                <w:szCs w:val="24"/>
              </w:rPr>
              <w:t>Nếu chỉ tìm thấy 01 chi tiết tờ trình thỏa mãn điều kiện thì lấy giá trị này làm mặc định</w:t>
            </w:r>
          </w:p>
        </w:tc>
      </w:tr>
      <w:tr w:rsidR="00DD5803" w14:paraId="4D0BF7D0" w14:textId="77777777" w:rsidTr="00E72A62">
        <w:trPr>
          <w:cantSplit/>
          <w:trHeight w:val="827"/>
        </w:trPr>
        <w:tc>
          <w:tcPr>
            <w:tcW w:w="1800" w:type="dxa"/>
          </w:tcPr>
          <w:p w14:paraId="68F2C57F" w14:textId="50BEDAFB" w:rsidR="00DD5803" w:rsidRDefault="006A4884" w:rsidP="00E821FE">
            <w:pPr>
              <w:ind w:left="0"/>
              <w:rPr>
                <w:szCs w:val="24"/>
              </w:rPr>
            </w:pPr>
            <w:r>
              <w:rPr>
                <w:szCs w:val="24"/>
              </w:rPr>
              <w:t>Loại thuế</w:t>
            </w:r>
          </w:p>
        </w:tc>
        <w:tc>
          <w:tcPr>
            <w:tcW w:w="1980" w:type="dxa"/>
          </w:tcPr>
          <w:p w14:paraId="448F7C91" w14:textId="5A742A07" w:rsidR="00DD5803" w:rsidRPr="00164DA9" w:rsidRDefault="00DD5803" w:rsidP="00E821FE">
            <w:pPr>
              <w:ind w:left="0"/>
              <w:rPr>
                <w:szCs w:val="24"/>
              </w:rPr>
            </w:pPr>
            <w:r>
              <w:rPr>
                <w:szCs w:val="24"/>
              </w:rPr>
              <w:t>C_TAX_ID</w:t>
            </w:r>
          </w:p>
        </w:tc>
        <w:tc>
          <w:tcPr>
            <w:tcW w:w="1417" w:type="dxa"/>
          </w:tcPr>
          <w:p w14:paraId="1174740D" w14:textId="77777777" w:rsidR="00DD5803" w:rsidRDefault="00DD5803" w:rsidP="00E821FE">
            <w:pPr>
              <w:ind w:left="0"/>
            </w:pPr>
            <w:r>
              <w:t>String</w:t>
            </w:r>
          </w:p>
          <w:p w14:paraId="4FAAA1F0" w14:textId="3B94DD28" w:rsidR="00DD5803" w:rsidRDefault="00DD5803" w:rsidP="00E821FE">
            <w:pPr>
              <w:ind w:left="0"/>
            </w:pPr>
            <w:r>
              <w:t>CL</w:t>
            </w:r>
          </w:p>
        </w:tc>
        <w:tc>
          <w:tcPr>
            <w:tcW w:w="630" w:type="dxa"/>
          </w:tcPr>
          <w:p w14:paraId="6013572B" w14:textId="1F34473D" w:rsidR="00DD5803" w:rsidRDefault="006A4884" w:rsidP="00E821FE">
            <w:pPr>
              <w:pStyle w:val="Sothutu-1so"/>
              <w:spacing w:before="120" w:after="120" w:line="276" w:lineRule="auto"/>
              <w:jc w:val="left"/>
              <w:rPr>
                <w:szCs w:val="24"/>
              </w:rPr>
            </w:pPr>
            <w:r>
              <w:rPr>
                <w:szCs w:val="24"/>
              </w:rPr>
              <w:t>50</w:t>
            </w:r>
          </w:p>
        </w:tc>
        <w:tc>
          <w:tcPr>
            <w:tcW w:w="540" w:type="dxa"/>
          </w:tcPr>
          <w:p w14:paraId="6103E46F" w14:textId="3DBC0911" w:rsidR="00DD5803" w:rsidRDefault="006A4884" w:rsidP="00E821FE">
            <w:pPr>
              <w:pStyle w:val="Sothutu-1so"/>
              <w:spacing w:before="120" w:after="120" w:line="276" w:lineRule="auto"/>
              <w:jc w:val="left"/>
              <w:rPr>
                <w:szCs w:val="24"/>
              </w:rPr>
            </w:pPr>
            <w:r>
              <w:rPr>
                <w:szCs w:val="24"/>
              </w:rPr>
              <w:t>N</w:t>
            </w:r>
          </w:p>
        </w:tc>
        <w:tc>
          <w:tcPr>
            <w:tcW w:w="450" w:type="dxa"/>
          </w:tcPr>
          <w:p w14:paraId="6D5F7207" w14:textId="65C1A634" w:rsidR="00DD5803" w:rsidRDefault="006A4884" w:rsidP="00E821FE">
            <w:pPr>
              <w:pStyle w:val="Sothutu-1so"/>
              <w:spacing w:before="120" w:after="120" w:line="276" w:lineRule="auto"/>
              <w:jc w:val="left"/>
              <w:rPr>
                <w:szCs w:val="24"/>
              </w:rPr>
            </w:pPr>
            <w:r>
              <w:rPr>
                <w:szCs w:val="24"/>
              </w:rPr>
              <w:t>Y</w:t>
            </w:r>
          </w:p>
        </w:tc>
        <w:tc>
          <w:tcPr>
            <w:tcW w:w="540" w:type="dxa"/>
          </w:tcPr>
          <w:p w14:paraId="01A6727A" w14:textId="271DFFDB" w:rsidR="00DD5803" w:rsidRDefault="006A4884" w:rsidP="00E821FE">
            <w:pPr>
              <w:pStyle w:val="Sothutu-1so"/>
              <w:spacing w:before="120" w:after="120" w:line="276" w:lineRule="auto"/>
              <w:jc w:val="center"/>
              <w:rPr>
                <w:szCs w:val="24"/>
              </w:rPr>
            </w:pPr>
            <w:r>
              <w:rPr>
                <w:szCs w:val="24"/>
              </w:rPr>
              <w:t>Y</w:t>
            </w:r>
          </w:p>
        </w:tc>
        <w:tc>
          <w:tcPr>
            <w:tcW w:w="7380" w:type="dxa"/>
          </w:tcPr>
          <w:p w14:paraId="157E4F63" w14:textId="77777777" w:rsidR="00DD5803" w:rsidRDefault="00DD5803" w:rsidP="00E821FE">
            <w:pPr>
              <w:pStyle w:val="Sothutu-1so"/>
              <w:spacing w:before="120" w:after="120" w:line="276" w:lineRule="auto"/>
              <w:rPr>
                <w:szCs w:val="24"/>
              </w:rPr>
            </w:pPr>
            <w:r>
              <w:rPr>
                <w:szCs w:val="24"/>
              </w:rPr>
              <w:t>Danh mục loại thuế, chỉ lấy thuế đầu vào (thiết lập tại nhóm thuế)</w:t>
            </w:r>
          </w:p>
          <w:p w14:paraId="69827694" w14:textId="29B851CC" w:rsidR="00DD5803" w:rsidRDefault="00DD5803" w:rsidP="00E821FE">
            <w:pPr>
              <w:pStyle w:val="Sothutu-1so"/>
              <w:spacing w:before="120" w:after="120" w:line="276" w:lineRule="auto"/>
              <w:rPr>
                <w:szCs w:val="24"/>
              </w:rPr>
            </w:pPr>
            <w:r>
              <w:rPr>
                <w:szCs w:val="24"/>
              </w:rPr>
              <w:t>Không bắt buộc, không hiển thị với ‘Chứng từ thanh toán’</w:t>
            </w:r>
          </w:p>
        </w:tc>
      </w:tr>
      <w:tr w:rsidR="00DD5803" w:rsidRPr="001E5A81" w14:paraId="346840D4" w14:textId="77777777" w:rsidTr="00E72A62">
        <w:trPr>
          <w:cantSplit/>
          <w:trHeight w:val="827"/>
        </w:trPr>
        <w:tc>
          <w:tcPr>
            <w:tcW w:w="14737" w:type="dxa"/>
            <w:gridSpan w:val="8"/>
          </w:tcPr>
          <w:p w14:paraId="75937123" w14:textId="7D07D800" w:rsidR="00DD5803" w:rsidRPr="001E5A81" w:rsidRDefault="00DD5803" w:rsidP="00E821FE">
            <w:pPr>
              <w:pStyle w:val="Sothutu-1so"/>
              <w:spacing w:before="120" w:after="120" w:line="276" w:lineRule="auto"/>
              <w:rPr>
                <w:b/>
                <w:szCs w:val="24"/>
              </w:rPr>
            </w:pPr>
            <w:r w:rsidRPr="001E5A81">
              <w:rPr>
                <w:b/>
                <w:szCs w:val="24"/>
              </w:rPr>
              <w:t>Group: Thông tin số tiền</w:t>
            </w:r>
          </w:p>
        </w:tc>
      </w:tr>
      <w:tr w:rsidR="00DD5803" w:rsidRPr="004C531E" w14:paraId="1D2756A2" w14:textId="77777777" w:rsidTr="00E72A62">
        <w:trPr>
          <w:cantSplit/>
          <w:trHeight w:val="827"/>
        </w:trPr>
        <w:tc>
          <w:tcPr>
            <w:tcW w:w="1800" w:type="dxa"/>
          </w:tcPr>
          <w:p w14:paraId="19DAC570" w14:textId="05419378" w:rsidR="00DD5803" w:rsidRDefault="00DD5803" w:rsidP="00E821FE">
            <w:pPr>
              <w:ind w:left="0"/>
              <w:rPr>
                <w:szCs w:val="24"/>
              </w:rPr>
            </w:pPr>
            <w:r>
              <w:rPr>
                <w:szCs w:val="24"/>
              </w:rPr>
              <w:t>Tiền trước thuế đề nghị</w:t>
            </w:r>
          </w:p>
        </w:tc>
        <w:tc>
          <w:tcPr>
            <w:tcW w:w="1980" w:type="dxa"/>
          </w:tcPr>
          <w:p w14:paraId="78D527AF" w14:textId="187E6EC8" w:rsidR="00DD5803" w:rsidRDefault="00F660A1" w:rsidP="00E821FE">
            <w:pPr>
              <w:ind w:left="0"/>
              <w:rPr>
                <w:szCs w:val="24"/>
              </w:rPr>
            </w:pPr>
            <w:r w:rsidRPr="00F660A1">
              <w:rPr>
                <w:szCs w:val="24"/>
              </w:rPr>
              <w:t>REQUEST_BEFORE_TAX_AMOUNT</w:t>
            </w:r>
          </w:p>
        </w:tc>
        <w:tc>
          <w:tcPr>
            <w:tcW w:w="1417" w:type="dxa"/>
          </w:tcPr>
          <w:p w14:paraId="24606826" w14:textId="77777777" w:rsidR="00DD5803" w:rsidRDefault="00DD5803" w:rsidP="00E821FE">
            <w:pPr>
              <w:ind w:left="0"/>
            </w:pPr>
          </w:p>
        </w:tc>
        <w:tc>
          <w:tcPr>
            <w:tcW w:w="630" w:type="dxa"/>
          </w:tcPr>
          <w:p w14:paraId="21885226"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05C43534" w14:textId="281805E5" w:rsidR="00DD5803" w:rsidRDefault="00DD5803" w:rsidP="00E821FE">
            <w:pPr>
              <w:pStyle w:val="Sothutu-1so"/>
              <w:spacing w:before="120" w:after="120" w:line="276" w:lineRule="auto"/>
              <w:jc w:val="left"/>
              <w:rPr>
                <w:szCs w:val="24"/>
              </w:rPr>
            </w:pPr>
            <w:r>
              <w:rPr>
                <w:szCs w:val="24"/>
              </w:rPr>
              <w:t>N</w:t>
            </w:r>
          </w:p>
        </w:tc>
        <w:tc>
          <w:tcPr>
            <w:tcW w:w="450" w:type="dxa"/>
          </w:tcPr>
          <w:p w14:paraId="5339C49C"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6A3881C4"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3F0033E8" w14:textId="77777777" w:rsidR="00DD5803" w:rsidRDefault="00DD5803" w:rsidP="00E821FE">
            <w:pPr>
              <w:pStyle w:val="Sothutu-1so"/>
              <w:spacing w:before="120" w:after="120" w:line="276" w:lineRule="auto"/>
              <w:rPr>
                <w:szCs w:val="24"/>
              </w:rPr>
            </w:pPr>
            <w:r>
              <w:rPr>
                <w:szCs w:val="24"/>
              </w:rPr>
              <w:t>Mặc định = đơn giá * số lượng</w:t>
            </w:r>
          </w:p>
          <w:p w14:paraId="14D72807" w14:textId="05D41B75" w:rsidR="00DD5803" w:rsidRDefault="00DD5803" w:rsidP="00E821FE">
            <w:pPr>
              <w:pStyle w:val="Sothutu-1so"/>
              <w:spacing w:before="120" w:after="120" w:line="276" w:lineRule="auto"/>
              <w:rPr>
                <w:szCs w:val="24"/>
              </w:rPr>
            </w:pPr>
            <w:r>
              <w:rPr>
                <w:szCs w:val="24"/>
              </w:rPr>
              <w:t>Readonly khi chứng từ ở trạng thái hoàn thành</w:t>
            </w:r>
          </w:p>
        </w:tc>
      </w:tr>
      <w:tr w:rsidR="00DD5803" w:rsidRPr="004C531E" w14:paraId="467337D2" w14:textId="77777777" w:rsidTr="00E72A62">
        <w:trPr>
          <w:cantSplit/>
          <w:trHeight w:val="827"/>
        </w:trPr>
        <w:tc>
          <w:tcPr>
            <w:tcW w:w="1800" w:type="dxa"/>
          </w:tcPr>
          <w:p w14:paraId="09334046" w14:textId="0884BF4A" w:rsidR="00DD5803" w:rsidRDefault="00DD5803" w:rsidP="00E821FE">
            <w:pPr>
              <w:ind w:left="0"/>
              <w:rPr>
                <w:szCs w:val="24"/>
              </w:rPr>
            </w:pPr>
            <w:r>
              <w:rPr>
                <w:szCs w:val="24"/>
              </w:rPr>
              <w:t>Tiền thuế ĐN</w:t>
            </w:r>
          </w:p>
        </w:tc>
        <w:tc>
          <w:tcPr>
            <w:tcW w:w="1980" w:type="dxa"/>
          </w:tcPr>
          <w:p w14:paraId="0E35727B" w14:textId="5CF22CBB" w:rsidR="00DD5803" w:rsidRDefault="00F660A1" w:rsidP="00E821FE">
            <w:pPr>
              <w:ind w:left="0"/>
              <w:rPr>
                <w:szCs w:val="24"/>
              </w:rPr>
            </w:pPr>
            <w:r w:rsidRPr="00F660A1">
              <w:rPr>
                <w:szCs w:val="24"/>
              </w:rPr>
              <w:t>REQUEST_TAX_AMOUNT</w:t>
            </w:r>
          </w:p>
        </w:tc>
        <w:tc>
          <w:tcPr>
            <w:tcW w:w="1417" w:type="dxa"/>
          </w:tcPr>
          <w:p w14:paraId="3375A33D" w14:textId="77777777" w:rsidR="00DD5803" w:rsidRDefault="00DD5803" w:rsidP="00E821FE">
            <w:pPr>
              <w:ind w:left="0"/>
            </w:pPr>
          </w:p>
        </w:tc>
        <w:tc>
          <w:tcPr>
            <w:tcW w:w="630" w:type="dxa"/>
          </w:tcPr>
          <w:p w14:paraId="43042ABC"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11E84465" w14:textId="4BACA923" w:rsidR="00DD5803" w:rsidRDefault="00DD5803" w:rsidP="00E821FE">
            <w:pPr>
              <w:pStyle w:val="Sothutu-1so"/>
              <w:spacing w:before="120" w:after="120" w:line="276" w:lineRule="auto"/>
              <w:jc w:val="left"/>
              <w:rPr>
                <w:szCs w:val="24"/>
              </w:rPr>
            </w:pPr>
            <w:r>
              <w:rPr>
                <w:szCs w:val="24"/>
              </w:rPr>
              <w:t>N</w:t>
            </w:r>
          </w:p>
        </w:tc>
        <w:tc>
          <w:tcPr>
            <w:tcW w:w="450" w:type="dxa"/>
          </w:tcPr>
          <w:p w14:paraId="16947EDB"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59D358D2"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1C035226" w14:textId="04705E6E" w:rsidR="00DD5803" w:rsidRDefault="00DD5803" w:rsidP="00E821FE">
            <w:pPr>
              <w:pStyle w:val="Sothutu-1so"/>
              <w:spacing w:before="120" w:after="120" w:line="276" w:lineRule="auto"/>
              <w:rPr>
                <w:szCs w:val="24"/>
              </w:rPr>
            </w:pPr>
            <w:r>
              <w:rPr>
                <w:szCs w:val="24"/>
              </w:rPr>
              <w:t>Mặc định = tiền trước thuế đề nghị * tỉ lệ thuế được thiết lập theo loại thuế</w:t>
            </w:r>
          </w:p>
        </w:tc>
      </w:tr>
      <w:tr w:rsidR="00DD5803" w:rsidRPr="004C531E" w14:paraId="0734BED8" w14:textId="77777777" w:rsidTr="00E72A62">
        <w:trPr>
          <w:cantSplit/>
          <w:trHeight w:val="827"/>
        </w:trPr>
        <w:tc>
          <w:tcPr>
            <w:tcW w:w="1800" w:type="dxa"/>
            <w:vAlign w:val="bottom"/>
          </w:tcPr>
          <w:p w14:paraId="4D316016" w14:textId="13EA629E" w:rsidR="00DD5803" w:rsidRDefault="00DD5803" w:rsidP="00E821FE">
            <w:pPr>
              <w:ind w:left="0"/>
              <w:rPr>
                <w:szCs w:val="24"/>
              </w:rPr>
            </w:pPr>
            <w:r>
              <w:rPr>
                <w:szCs w:val="24"/>
              </w:rPr>
              <w:t>Thành t</w:t>
            </w:r>
            <w:r w:rsidRPr="00311EE8">
              <w:rPr>
                <w:szCs w:val="24"/>
              </w:rPr>
              <w:t>iền đề nghị</w:t>
            </w:r>
          </w:p>
        </w:tc>
        <w:tc>
          <w:tcPr>
            <w:tcW w:w="1980" w:type="dxa"/>
            <w:vAlign w:val="bottom"/>
          </w:tcPr>
          <w:p w14:paraId="7A3FFBF0" w14:textId="77777777" w:rsidR="00DD5803" w:rsidRDefault="00DD5803" w:rsidP="00E821FE">
            <w:pPr>
              <w:ind w:left="0"/>
              <w:rPr>
                <w:szCs w:val="24"/>
              </w:rPr>
            </w:pPr>
            <w:r w:rsidRPr="00311EE8">
              <w:rPr>
                <w:szCs w:val="24"/>
              </w:rPr>
              <w:t>REQUEST_AMOUNT</w:t>
            </w:r>
          </w:p>
        </w:tc>
        <w:tc>
          <w:tcPr>
            <w:tcW w:w="1417" w:type="dxa"/>
          </w:tcPr>
          <w:p w14:paraId="03B11F20" w14:textId="77777777" w:rsidR="00DD5803" w:rsidRDefault="00DD5803" w:rsidP="00E821FE">
            <w:pPr>
              <w:ind w:left="0"/>
            </w:pPr>
            <w:r>
              <w:t>Number</w:t>
            </w:r>
          </w:p>
        </w:tc>
        <w:tc>
          <w:tcPr>
            <w:tcW w:w="630" w:type="dxa"/>
          </w:tcPr>
          <w:p w14:paraId="3D03C8B2"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553725BC" w14:textId="766CF6C8" w:rsidR="00DD5803" w:rsidRDefault="00DD5803" w:rsidP="00E821FE">
            <w:pPr>
              <w:pStyle w:val="Sothutu-1so"/>
              <w:spacing w:before="120" w:after="120" w:line="276" w:lineRule="auto"/>
              <w:jc w:val="left"/>
              <w:rPr>
                <w:szCs w:val="24"/>
              </w:rPr>
            </w:pPr>
            <w:r>
              <w:rPr>
                <w:szCs w:val="24"/>
              </w:rPr>
              <w:t>N</w:t>
            </w:r>
          </w:p>
        </w:tc>
        <w:tc>
          <w:tcPr>
            <w:tcW w:w="450" w:type="dxa"/>
          </w:tcPr>
          <w:p w14:paraId="3FAF8BAB"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4C8DE7F3"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7B084465" w14:textId="6A2798CA" w:rsidR="00DD5803" w:rsidRPr="004C531E" w:rsidRDefault="00DD5803" w:rsidP="00E821FE">
            <w:pPr>
              <w:pStyle w:val="Sothutu-1so"/>
              <w:spacing w:before="120" w:after="120" w:line="276" w:lineRule="auto"/>
              <w:rPr>
                <w:szCs w:val="24"/>
              </w:rPr>
            </w:pPr>
            <w:r>
              <w:rPr>
                <w:szCs w:val="24"/>
              </w:rPr>
              <w:t>= Tiền trước thuế đề nghị + Tiền thuế ĐN</w:t>
            </w:r>
          </w:p>
        </w:tc>
      </w:tr>
      <w:tr w:rsidR="00DD5803" w:rsidRPr="004C531E" w14:paraId="3138A17B" w14:textId="77777777" w:rsidTr="00E72A62">
        <w:trPr>
          <w:cantSplit/>
          <w:trHeight w:val="827"/>
        </w:trPr>
        <w:tc>
          <w:tcPr>
            <w:tcW w:w="1800" w:type="dxa"/>
            <w:vAlign w:val="bottom"/>
          </w:tcPr>
          <w:p w14:paraId="0D8A2A88" w14:textId="510F745E" w:rsidR="00DD5803" w:rsidRPr="00311EE8" w:rsidRDefault="00DD5803" w:rsidP="00E821FE">
            <w:pPr>
              <w:ind w:left="0"/>
              <w:rPr>
                <w:szCs w:val="24"/>
              </w:rPr>
            </w:pPr>
            <w:r>
              <w:rPr>
                <w:szCs w:val="24"/>
              </w:rPr>
              <w:lastRenderedPageBreak/>
              <w:t>Tiền trước thuế được duyệt</w:t>
            </w:r>
          </w:p>
        </w:tc>
        <w:tc>
          <w:tcPr>
            <w:tcW w:w="1980" w:type="dxa"/>
            <w:vAlign w:val="bottom"/>
          </w:tcPr>
          <w:p w14:paraId="088E5084" w14:textId="061D4B5C" w:rsidR="00DD5803" w:rsidRPr="00311EE8" w:rsidRDefault="00F660A1" w:rsidP="00E821FE">
            <w:pPr>
              <w:ind w:left="0"/>
              <w:rPr>
                <w:szCs w:val="24"/>
              </w:rPr>
            </w:pPr>
            <w:r w:rsidRPr="00F660A1">
              <w:rPr>
                <w:szCs w:val="24"/>
              </w:rPr>
              <w:t>APPROVED_BEFORE_TAX_AMOUNT</w:t>
            </w:r>
          </w:p>
        </w:tc>
        <w:tc>
          <w:tcPr>
            <w:tcW w:w="1417" w:type="dxa"/>
          </w:tcPr>
          <w:p w14:paraId="56B398C4" w14:textId="77777777" w:rsidR="00DD5803" w:rsidRDefault="00DD5803" w:rsidP="00E821FE">
            <w:pPr>
              <w:ind w:left="0"/>
            </w:pPr>
          </w:p>
        </w:tc>
        <w:tc>
          <w:tcPr>
            <w:tcW w:w="630" w:type="dxa"/>
          </w:tcPr>
          <w:p w14:paraId="42F8759D"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50C4DCC7"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2B56A8D8"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3698252F"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37664E0B" w14:textId="4C79BBC6" w:rsidR="00DD5803" w:rsidRDefault="00DD5803" w:rsidP="00E821FE">
            <w:pPr>
              <w:pStyle w:val="Sothutu-1so"/>
              <w:spacing w:before="120" w:after="120" w:line="276" w:lineRule="auto"/>
              <w:rPr>
                <w:szCs w:val="24"/>
              </w:rPr>
            </w:pPr>
            <w:r>
              <w:rPr>
                <w:szCs w:val="24"/>
              </w:rPr>
              <w:t>Mặc định = Tiền trước thuế đề nghị</w:t>
            </w:r>
          </w:p>
          <w:p w14:paraId="05D75731" w14:textId="20B95825" w:rsidR="00DD5803" w:rsidRDefault="00DD5803" w:rsidP="00E821FE">
            <w:pPr>
              <w:pStyle w:val="Sothutu-1so"/>
              <w:spacing w:before="120" w:after="120" w:line="276" w:lineRule="auto"/>
              <w:rPr>
                <w:szCs w:val="24"/>
              </w:rPr>
            </w:pPr>
          </w:p>
        </w:tc>
      </w:tr>
      <w:tr w:rsidR="00DD5803" w:rsidRPr="004C531E" w14:paraId="7A21F8CE" w14:textId="77777777" w:rsidTr="00E72A62">
        <w:trPr>
          <w:cantSplit/>
          <w:trHeight w:val="827"/>
        </w:trPr>
        <w:tc>
          <w:tcPr>
            <w:tcW w:w="1800" w:type="dxa"/>
            <w:vAlign w:val="bottom"/>
          </w:tcPr>
          <w:p w14:paraId="6497CBBD" w14:textId="5B992202" w:rsidR="00DD5803" w:rsidRPr="00311EE8" w:rsidRDefault="00DD5803" w:rsidP="00E821FE">
            <w:pPr>
              <w:ind w:left="0"/>
              <w:rPr>
                <w:szCs w:val="24"/>
              </w:rPr>
            </w:pPr>
            <w:r>
              <w:rPr>
                <w:szCs w:val="24"/>
              </w:rPr>
              <w:t>Tiền thuế được duyệt</w:t>
            </w:r>
          </w:p>
        </w:tc>
        <w:tc>
          <w:tcPr>
            <w:tcW w:w="1980" w:type="dxa"/>
            <w:vAlign w:val="bottom"/>
          </w:tcPr>
          <w:p w14:paraId="2E700C9E" w14:textId="2BAE8325" w:rsidR="00DD5803" w:rsidRPr="00311EE8" w:rsidRDefault="00F660A1" w:rsidP="00E821FE">
            <w:pPr>
              <w:ind w:left="0"/>
              <w:rPr>
                <w:szCs w:val="24"/>
              </w:rPr>
            </w:pPr>
            <w:r w:rsidRPr="00F660A1">
              <w:rPr>
                <w:szCs w:val="24"/>
              </w:rPr>
              <w:t>APPROVED_TAX_AMOUNT</w:t>
            </w:r>
          </w:p>
        </w:tc>
        <w:tc>
          <w:tcPr>
            <w:tcW w:w="1417" w:type="dxa"/>
          </w:tcPr>
          <w:p w14:paraId="1BA0E603" w14:textId="77777777" w:rsidR="00DD5803" w:rsidRDefault="00DD5803" w:rsidP="00E821FE">
            <w:pPr>
              <w:ind w:left="0"/>
            </w:pPr>
          </w:p>
        </w:tc>
        <w:tc>
          <w:tcPr>
            <w:tcW w:w="630" w:type="dxa"/>
          </w:tcPr>
          <w:p w14:paraId="06A4C80D"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7A9B4EB8"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3327EB4C"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1D7A7F3B"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7F6FABE2" w14:textId="539F9D66" w:rsidR="00DD5803" w:rsidRDefault="00DD5803" w:rsidP="00E821FE">
            <w:pPr>
              <w:pStyle w:val="Sothutu-1so"/>
              <w:spacing w:before="120" w:after="120" w:line="276" w:lineRule="auto"/>
              <w:rPr>
                <w:szCs w:val="24"/>
              </w:rPr>
            </w:pPr>
            <w:r>
              <w:rPr>
                <w:szCs w:val="24"/>
              </w:rPr>
              <w:t>Mặc định = Tiền thuế đề nghị</w:t>
            </w:r>
          </w:p>
        </w:tc>
      </w:tr>
      <w:tr w:rsidR="00DD5803" w14:paraId="34F2E9AA" w14:textId="77777777" w:rsidTr="00E72A62">
        <w:trPr>
          <w:cantSplit/>
          <w:trHeight w:val="827"/>
        </w:trPr>
        <w:tc>
          <w:tcPr>
            <w:tcW w:w="1800" w:type="dxa"/>
            <w:vAlign w:val="bottom"/>
          </w:tcPr>
          <w:p w14:paraId="0452F2D9" w14:textId="63B371FE" w:rsidR="00DD5803" w:rsidRDefault="00DD5803" w:rsidP="00E821FE">
            <w:pPr>
              <w:ind w:left="0"/>
              <w:rPr>
                <w:szCs w:val="24"/>
              </w:rPr>
            </w:pPr>
            <w:r>
              <w:rPr>
                <w:szCs w:val="24"/>
              </w:rPr>
              <w:t>Thành tiền được duyệt</w:t>
            </w:r>
          </w:p>
        </w:tc>
        <w:tc>
          <w:tcPr>
            <w:tcW w:w="1980" w:type="dxa"/>
            <w:vAlign w:val="bottom"/>
          </w:tcPr>
          <w:p w14:paraId="7D3B139E" w14:textId="77777777" w:rsidR="00DD5803" w:rsidRPr="00311EE8" w:rsidRDefault="00DD5803" w:rsidP="00E821FE">
            <w:pPr>
              <w:ind w:left="0"/>
              <w:rPr>
                <w:szCs w:val="24"/>
              </w:rPr>
            </w:pPr>
            <w:r w:rsidRPr="00311EE8">
              <w:rPr>
                <w:szCs w:val="24"/>
              </w:rPr>
              <w:t>APPROVED_AMOUNT</w:t>
            </w:r>
          </w:p>
        </w:tc>
        <w:tc>
          <w:tcPr>
            <w:tcW w:w="1417" w:type="dxa"/>
          </w:tcPr>
          <w:p w14:paraId="5E6C9BB8" w14:textId="77777777" w:rsidR="00DD5803" w:rsidRDefault="00DD5803" w:rsidP="00E821FE">
            <w:pPr>
              <w:ind w:left="0"/>
            </w:pPr>
            <w:r>
              <w:t>Number</w:t>
            </w:r>
          </w:p>
        </w:tc>
        <w:tc>
          <w:tcPr>
            <w:tcW w:w="630" w:type="dxa"/>
          </w:tcPr>
          <w:p w14:paraId="079EBD7C"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6FD7F724"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4B3109A7"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334C22F6"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0AE6024D" w14:textId="1737EBCC" w:rsidR="00DD5803" w:rsidRDefault="00DD5803" w:rsidP="00E821FE">
            <w:pPr>
              <w:pStyle w:val="Sothutu-1so"/>
              <w:spacing w:before="120" w:after="120" w:line="276" w:lineRule="auto"/>
              <w:rPr>
                <w:szCs w:val="24"/>
              </w:rPr>
            </w:pPr>
            <w:r>
              <w:rPr>
                <w:szCs w:val="24"/>
              </w:rPr>
              <w:t>Mặc định = Thành tiền đề nghị</w:t>
            </w:r>
          </w:p>
        </w:tc>
      </w:tr>
      <w:tr w:rsidR="00DD5803" w:rsidRPr="00311EE8" w14:paraId="6479A148" w14:textId="77777777" w:rsidTr="00E72A62">
        <w:trPr>
          <w:cantSplit/>
          <w:trHeight w:val="827"/>
        </w:trPr>
        <w:tc>
          <w:tcPr>
            <w:tcW w:w="14737" w:type="dxa"/>
            <w:gridSpan w:val="8"/>
          </w:tcPr>
          <w:p w14:paraId="65FAE03E" w14:textId="77777777" w:rsidR="00DD5803" w:rsidRPr="00311EE8" w:rsidRDefault="00DD5803" w:rsidP="00E821FE">
            <w:pPr>
              <w:pStyle w:val="Sothutu-1so"/>
              <w:spacing w:before="120" w:after="120" w:line="276" w:lineRule="auto"/>
              <w:jc w:val="left"/>
              <w:rPr>
                <w:szCs w:val="24"/>
              </w:rPr>
            </w:pPr>
            <w:r w:rsidRPr="001E5A81">
              <w:rPr>
                <w:b/>
                <w:szCs w:val="24"/>
              </w:rPr>
              <w:t xml:space="preserve">Group: Thông tin </w:t>
            </w:r>
            <w:r>
              <w:rPr>
                <w:b/>
                <w:szCs w:val="24"/>
              </w:rPr>
              <w:t>quản trị</w:t>
            </w:r>
          </w:p>
        </w:tc>
      </w:tr>
      <w:tr w:rsidR="00E46101" w:rsidRPr="00311EE8" w14:paraId="59F2570C" w14:textId="77777777" w:rsidTr="00E72A62">
        <w:trPr>
          <w:cantSplit/>
          <w:trHeight w:val="827"/>
        </w:trPr>
        <w:tc>
          <w:tcPr>
            <w:tcW w:w="1800" w:type="dxa"/>
          </w:tcPr>
          <w:p w14:paraId="5B83ABB8" w14:textId="04A3A8E2" w:rsidR="00E46101" w:rsidRPr="00E46101" w:rsidRDefault="00E46101" w:rsidP="00E46101">
            <w:pPr>
              <w:pStyle w:val="Sothutu-1so"/>
              <w:spacing w:before="120" w:after="120" w:line="276" w:lineRule="auto"/>
              <w:jc w:val="left"/>
              <w:rPr>
                <w:szCs w:val="24"/>
                <w:highlight w:val="green"/>
              </w:rPr>
            </w:pPr>
            <w:r w:rsidRPr="00E46101">
              <w:rPr>
                <w:szCs w:val="24"/>
                <w:highlight w:val="green"/>
              </w:rPr>
              <w:t>Phương thức thanh toán</w:t>
            </w:r>
          </w:p>
        </w:tc>
        <w:tc>
          <w:tcPr>
            <w:tcW w:w="1980" w:type="dxa"/>
          </w:tcPr>
          <w:p w14:paraId="655F9D24" w14:textId="1592A81E" w:rsidR="00E46101" w:rsidRPr="00E46101" w:rsidRDefault="00E46101" w:rsidP="00E46101">
            <w:pPr>
              <w:ind w:left="0"/>
              <w:rPr>
                <w:szCs w:val="24"/>
                <w:highlight w:val="green"/>
              </w:rPr>
            </w:pPr>
            <w:r w:rsidRPr="00E46101">
              <w:rPr>
                <w:szCs w:val="24"/>
                <w:highlight w:val="green"/>
              </w:rPr>
              <w:t>Payment_method</w:t>
            </w:r>
          </w:p>
        </w:tc>
        <w:tc>
          <w:tcPr>
            <w:tcW w:w="1417" w:type="dxa"/>
          </w:tcPr>
          <w:p w14:paraId="36483B59" w14:textId="77777777" w:rsidR="00E46101" w:rsidRPr="00E46101" w:rsidRDefault="00E46101" w:rsidP="00E46101">
            <w:pPr>
              <w:ind w:left="0"/>
              <w:rPr>
                <w:highlight w:val="green"/>
              </w:rPr>
            </w:pPr>
            <w:r w:rsidRPr="00E46101">
              <w:rPr>
                <w:highlight w:val="green"/>
              </w:rPr>
              <w:t>String</w:t>
            </w:r>
          </w:p>
          <w:p w14:paraId="201C4C1E" w14:textId="0C19A4DE" w:rsidR="00E46101" w:rsidRPr="00E46101" w:rsidRDefault="00E46101" w:rsidP="00E46101">
            <w:pPr>
              <w:ind w:left="0"/>
              <w:rPr>
                <w:highlight w:val="green"/>
              </w:rPr>
            </w:pPr>
            <w:r w:rsidRPr="00E46101">
              <w:rPr>
                <w:highlight w:val="green"/>
              </w:rPr>
              <w:t>CL</w:t>
            </w:r>
          </w:p>
        </w:tc>
        <w:tc>
          <w:tcPr>
            <w:tcW w:w="630" w:type="dxa"/>
          </w:tcPr>
          <w:p w14:paraId="78A0CCCC" w14:textId="4ED6A2D4" w:rsidR="00E46101" w:rsidRPr="00E46101" w:rsidRDefault="00E46101" w:rsidP="00E46101">
            <w:pPr>
              <w:pStyle w:val="Sothutu-1so"/>
              <w:spacing w:before="120" w:after="120" w:line="276" w:lineRule="auto"/>
              <w:jc w:val="left"/>
              <w:rPr>
                <w:szCs w:val="24"/>
                <w:highlight w:val="green"/>
              </w:rPr>
            </w:pPr>
            <w:r w:rsidRPr="00E46101">
              <w:rPr>
                <w:szCs w:val="24"/>
                <w:highlight w:val="green"/>
              </w:rPr>
              <w:t>20</w:t>
            </w:r>
          </w:p>
        </w:tc>
        <w:tc>
          <w:tcPr>
            <w:tcW w:w="540" w:type="dxa"/>
          </w:tcPr>
          <w:p w14:paraId="4BDDAD43" w14:textId="1B31721D" w:rsidR="00E46101" w:rsidRPr="00E46101" w:rsidRDefault="00E46101" w:rsidP="00E46101">
            <w:pPr>
              <w:pStyle w:val="Sothutu-1so"/>
              <w:spacing w:before="120" w:after="120" w:line="276" w:lineRule="auto"/>
              <w:jc w:val="left"/>
              <w:rPr>
                <w:szCs w:val="24"/>
                <w:highlight w:val="green"/>
              </w:rPr>
            </w:pPr>
            <w:r w:rsidRPr="00E46101">
              <w:rPr>
                <w:szCs w:val="24"/>
                <w:highlight w:val="green"/>
              </w:rPr>
              <w:t>N</w:t>
            </w:r>
          </w:p>
        </w:tc>
        <w:tc>
          <w:tcPr>
            <w:tcW w:w="450" w:type="dxa"/>
          </w:tcPr>
          <w:p w14:paraId="124CC69F" w14:textId="52F386DE" w:rsidR="00E46101" w:rsidRPr="00E46101" w:rsidRDefault="00E46101" w:rsidP="00E46101">
            <w:pPr>
              <w:pStyle w:val="Sothutu-1so"/>
              <w:spacing w:before="120" w:after="120" w:line="276" w:lineRule="auto"/>
              <w:jc w:val="left"/>
              <w:rPr>
                <w:szCs w:val="24"/>
                <w:highlight w:val="green"/>
              </w:rPr>
            </w:pPr>
            <w:r w:rsidRPr="00E46101">
              <w:rPr>
                <w:szCs w:val="24"/>
                <w:highlight w:val="green"/>
              </w:rPr>
              <w:t>N</w:t>
            </w:r>
          </w:p>
        </w:tc>
        <w:tc>
          <w:tcPr>
            <w:tcW w:w="540" w:type="dxa"/>
          </w:tcPr>
          <w:p w14:paraId="266C8F17" w14:textId="6389E5A9" w:rsidR="00E46101" w:rsidRPr="00E46101" w:rsidRDefault="00E46101" w:rsidP="00E46101">
            <w:pPr>
              <w:pStyle w:val="Sothutu-1so"/>
              <w:spacing w:before="120" w:after="120" w:line="276" w:lineRule="auto"/>
              <w:jc w:val="center"/>
              <w:rPr>
                <w:szCs w:val="24"/>
                <w:highlight w:val="green"/>
              </w:rPr>
            </w:pPr>
            <w:r w:rsidRPr="00E46101">
              <w:rPr>
                <w:szCs w:val="24"/>
                <w:highlight w:val="green"/>
              </w:rPr>
              <w:t>Y</w:t>
            </w:r>
          </w:p>
        </w:tc>
        <w:tc>
          <w:tcPr>
            <w:tcW w:w="7380" w:type="dxa"/>
          </w:tcPr>
          <w:p w14:paraId="3C3C7DA1" w14:textId="77777777" w:rsidR="00E46101" w:rsidRPr="00E46101" w:rsidRDefault="00E46101" w:rsidP="00E46101">
            <w:pPr>
              <w:pStyle w:val="Sothutu-1so"/>
              <w:spacing w:before="120" w:after="120" w:line="276" w:lineRule="auto"/>
              <w:rPr>
                <w:szCs w:val="24"/>
                <w:highlight w:val="green"/>
              </w:rPr>
            </w:pPr>
            <w:r w:rsidRPr="00E46101">
              <w:rPr>
                <w:szCs w:val="24"/>
                <w:highlight w:val="green"/>
              </w:rPr>
              <w:t>Bao gồm các loại:</w:t>
            </w:r>
          </w:p>
          <w:p w14:paraId="77AC5F47" w14:textId="77777777" w:rsidR="00E46101" w:rsidRPr="00E46101" w:rsidRDefault="00E46101" w:rsidP="00E46101">
            <w:pPr>
              <w:pStyle w:val="Sothutu-1so"/>
              <w:numPr>
                <w:ilvl w:val="0"/>
                <w:numId w:val="32"/>
              </w:numPr>
              <w:spacing w:before="120" w:after="120" w:line="276" w:lineRule="auto"/>
              <w:rPr>
                <w:szCs w:val="24"/>
                <w:highlight w:val="green"/>
              </w:rPr>
            </w:pPr>
            <w:r w:rsidRPr="00E46101">
              <w:rPr>
                <w:szCs w:val="24"/>
                <w:highlight w:val="green"/>
              </w:rPr>
              <w:t>UNC: Ủy nhiệm chi</w:t>
            </w:r>
          </w:p>
          <w:p w14:paraId="2AD0262C" w14:textId="77777777" w:rsidR="00E46101" w:rsidRPr="00E46101" w:rsidRDefault="00E46101" w:rsidP="00E46101">
            <w:pPr>
              <w:pStyle w:val="Sothutu-1so"/>
              <w:numPr>
                <w:ilvl w:val="0"/>
                <w:numId w:val="32"/>
              </w:numPr>
              <w:spacing w:before="120" w:after="120" w:line="276" w:lineRule="auto"/>
              <w:rPr>
                <w:szCs w:val="24"/>
                <w:highlight w:val="green"/>
              </w:rPr>
            </w:pPr>
            <w:r w:rsidRPr="00E46101">
              <w:rPr>
                <w:szCs w:val="24"/>
                <w:highlight w:val="green"/>
              </w:rPr>
              <w:t>TM: tiền mặt</w:t>
            </w:r>
          </w:p>
          <w:p w14:paraId="0E5537BC" w14:textId="77777777" w:rsidR="00E46101" w:rsidRPr="00E46101" w:rsidRDefault="00E46101" w:rsidP="00E46101">
            <w:pPr>
              <w:pStyle w:val="Sothutu-1so"/>
              <w:numPr>
                <w:ilvl w:val="0"/>
                <w:numId w:val="32"/>
              </w:numPr>
              <w:spacing w:before="120" w:after="120" w:line="276" w:lineRule="auto"/>
              <w:rPr>
                <w:szCs w:val="24"/>
                <w:highlight w:val="green"/>
              </w:rPr>
            </w:pPr>
            <w:r w:rsidRPr="00E46101">
              <w:rPr>
                <w:szCs w:val="24"/>
                <w:highlight w:val="green"/>
              </w:rPr>
              <w:t>LC: LC</w:t>
            </w:r>
          </w:p>
          <w:p w14:paraId="2DBA2A37" w14:textId="7647E14A" w:rsidR="00E46101" w:rsidRPr="00E46101" w:rsidRDefault="00E46101" w:rsidP="00E46101">
            <w:pPr>
              <w:pStyle w:val="Sothutu-1so"/>
              <w:numPr>
                <w:ilvl w:val="0"/>
                <w:numId w:val="32"/>
              </w:numPr>
              <w:spacing w:before="120" w:after="120" w:line="276" w:lineRule="auto"/>
              <w:rPr>
                <w:szCs w:val="24"/>
                <w:highlight w:val="green"/>
              </w:rPr>
            </w:pPr>
            <w:r w:rsidRPr="00E46101">
              <w:rPr>
                <w:szCs w:val="24"/>
                <w:highlight w:val="green"/>
              </w:rPr>
              <w:t>CMTND: CMTND</w:t>
            </w:r>
          </w:p>
        </w:tc>
      </w:tr>
      <w:tr w:rsidR="00E46101" w:rsidRPr="00311EE8" w14:paraId="79E2F710" w14:textId="77777777" w:rsidTr="00E72A62">
        <w:trPr>
          <w:cantSplit/>
          <w:trHeight w:val="827"/>
        </w:trPr>
        <w:tc>
          <w:tcPr>
            <w:tcW w:w="1800" w:type="dxa"/>
          </w:tcPr>
          <w:p w14:paraId="7693A575" w14:textId="3A05CFD2" w:rsidR="00E46101" w:rsidRPr="00E46101" w:rsidRDefault="00E46101" w:rsidP="00E46101">
            <w:pPr>
              <w:pStyle w:val="Sothutu-1so"/>
              <w:spacing w:before="120" w:after="120" w:line="276" w:lineRule="auto"/>
              <w:jc w:val="left"/>
              <w:rPr>
                <w:szCs w:val="24"/>
                <w:highlight w:val="green"/>
              </w:rPr>
            </w:pPr>
            <w:r w:rsidRPr="005B1E15">
              <w:rPr>
                <w:szCs w:val="24"/>
              </w:rPr>
              <w:t>Trung tâm chi phí</w:t>
            </w:r>
          </w:p>
        </w:tc>
        <w:tc>
          <w:tcPr>
            <w:tcW w:w="1980" w:type="dxa"/>
          </w:tcPr>
          <w:p w14:paraId="193F67BA" w14:textId="0C0273F9" w:rsidR="00E46101" w:rsidRPr="00E46101" w:rsidRDefault="00E46101" w:rsidP="00E46101">
            <w:pPr>
              <w:ind w:left="0"/>
              <w:rPr>
                <w:szCs w:val="24"/>
                <w:highlight w:val="green"/>
              </w:rPr>
            </w:pPr>
            <w:r w:rsidRPr="005B1E15">
              <w:rPr>
                <w:szCs w:val="24"/>
              </w:rPr>
              <w:t>C_Cost_center_ID</w:t>
            </w:r>
          </w:p>
        </w:tc>
        <w:tc>
          <w:tcPr>
            <w:tcW w:w="1417" w:type="dxa"/>
          </w:tcPr>
          <w:p w14:paraId="5527D246" w14:textId="77777777" w:rsidR="00E46101" w:rsidRPr="005B1E15" w:rsidRDefault="00E46101" w:rsidP="00E46101">
            <w:pPr>
              <w:ind w:left="0"/>
            </w:pPr>
            <w:r w:rsidRPr="005B1E15">
              <w:t>String</w:t>
            </w:r>
          </w:p>
          <w:p w14:paraId="307B058A" w14:textId="73BAB7D2" w:rsidR="00E46101" w:rsidRPr="00E46101" w:rsidRDefault="00E46101" w:rsidP="00E46101">
            <w:pPr>
              <w:ind w:left="0"/>
              <w:rPr>
                <w:highlight w:val="green"/>
              </w:rPr>
            </w:pPr>
            <w:r w:rsidRPr="005B1E15">
              <w:t>SL</w:t>
            </w:r>
          </w:p>
        </w:tc>
        <w:tc>
          <w:tcPr>
            <w:tcW w:w="630" w:type="dxa"/>
          </w:tcPr>
          <w:p w14:paraId="7A905718" w14:textId="5D2ADECF" w:rsidR="00E46101" w:rsidRPr="00E46101" w:rsidRDefault="00E46101" w:rsidP="00E46101">
            <w:pPr>
              <w:pStyle w:val="Sothutu-1so"/>
              <w:spacing w:before="120" w:after="120" w:line="276" w:lineRule="auto"/>
              <w:jc w:val="left"/>
              <w:rPr>
                <w:szCs w:val="24"/>
                <w:highlight w:val="green"/>
              </w:rPr>
            </w:pPr>
            <w:r w:rsidRPr="005B1E15">
              <w:rPr>
                <w:szCs w:val="24"/>
              </w:rPr>
              <w:t>50</w:t>
            </w:r>
          </w:p>
        </w:tc>
        <w:tc>
          <w:tcPr>
            <w:tcW w:w="540" w:type="dxa"/>
          </w:tcPr>
          <w:p w14:paraId="0E6A3D5E" w14:textId="50B29E37" w:rsidR="00E46101" w:rsidRPr="00E46101" w:rsidRDefault="00E46101" w:rsidP="00E46101">
            <w:pPr>
              <w:pStyle w:val="Sothutu-1so"/>
              <w:spacing w:before="120" w:after="120" w:line="276" w:lineRule="auto"/>
              <w:jc w:val="left"/>
              <w:rPr>
                <w:szCs w:val="24"/>
                <w:highlight w:val="green"/>
              </w:rPr>
            </w:pPr>
            <w:r w:rsidRPr="005B1E15">
              <w:rPr>
                <w:szCs w:val="24"/>
              </w:rPr>
              <w:t>N</w:t>
            </w:r>
          </w:p>
        </w:tc>
        <w:tc>
          <w:tcPr>
            <w:tcW w:w="450" w:type="dxa"/>
          </w:tcPr>
          <w:p w14:paraId="1CC0E630" w14:textId="6F6C76D9" w:rsidR="00E46101" w:rsidRPr="00E46101" w:rsidRDefault="00E46101" w:rsidP="00E46101">
            <w:pPr>
              <w:pStyle w:val="Sothutu-1so"/>
              <w:spacing w:before="120" w:after="120" w:line="276" w:lineRule="auto"/>
              <w:jc w:val="left"/>
              <w:rPr>
                <w:szCs w:val="24"/>
                <w:highlight w:val="green"/>
              </w:rPr>
            </w:pPr>
            <w:r w:rsidRPr="005B1E15">
              <w:rPr>
                <w:szCs w:val="24"/>
              </w:rPr>
              <w:t>Y</w:t>
            </w:r>
          </w:p>
        </w:tc>
        <w:tc>
          <w:tcPr>
            <w:tcW w:w="540" w:type="dxa"/>
          </w:tcPr>
          <w:p w14:paraId="2F4B8B44" w14:textId="2F185EFD" w:rsidR="00E46101" w:rsidRPr="00E46101" w:rsidRDefault="00E46101" w:rsidP="00E46101">
            <w:pPr>
              <w:pStyle w:val="Sothutu-1so"/>
              <w:spacing w:before="120" w:after="120" w:line="276" w:lineRule="auto"/>
              <w:jc w:val="center"/>
              <w:rPr>
                <w:szCs w:val="24"/>
                <w:highlight w:val="green"/>
              </w:rPr>
            </w:pPr>
            <w:r w:rsidRPr="005B1E15">
              <w:rPr>
                <w:szCs w:val="24"/>
              </w:rPr>
              <w:t>Y</w:t>
            </w:r>
          </w:p>
        </w:tc>
        <w:tc>
          <w:tcPr>
            <w:tcW w:w="7380" w:type="dxa"/>
          </w:tcPr>
          <w:p w14:paraId="002A82A7" w14:textId="5500E900" w:rsidR="00E46101" w:rsidRPr="00E46101" w:rsidRDefault="00E46101" w:rsidP="00E46101">
            <w:pPr>
              <w:pStyle w:val="Sothutu-1so"/>
              <w:spacing w:before="120" w:after="120" w:line="276" w:lineRule="auto"/>
              <w:rPr>
                <w:szCs w:val="24"/>
                <w:highlight w:val="green"/>
              </w:rPr>
            </w:pPr>
            <w:r w:rsidRPr="005B1E15">
              <w:rPr>
                <w:szCs w:val="24"/>
              </w:rPr>
              <w:t xml:space="preserve">Mặc định theo Cost center gắn với phòng/ban yêu cầu </w:t>
            </w:r>
          </w:p>
        </w:tc>
      </w:tr>
      <w:tr w:rsidR="00E46101" w:rsidRPr="00311EE8" w14:paraId="548BFA8A" w14:textId="77777777" w:rsidTr="00E72A62">
        <w:trPr>
          <w:cantSplit/>
          <w:trHeight w:val="827"/>
        </w:trPr>
        <w:tc>
          <w:tcPr>
            <w:tcW w:w="1800" w:type="dxa"/>
          </w:tcPr>
          <w:p w14:paraId="0E572843" w14:textId="0B01383C" w:rsidR="00E46101" w:rsidRPr="005B1E15" w:rsidRDefault="00E46101" w:rsidP="00E46101">
            <w:pPr>
              <w:pStyle w:val="Sothutu-1so"/>
              <w:spacing w:before="120" w:after="120" w:line="276" w:lineRule="auto"/>
              <w:jc w:val="left"/>
              <w:rPr>
                <w:szCs w:val="24"/>
              </w:rPr>
            </w:pPr>
            <w:r w:rsidRPr="005B1E15">
              <w:rPr>
                <w:szCs w:val="24"/>
              </w:rPr>
              <w:t>Nguồn kinh phí</w:t>
            </w:r>
          </w:p>
        </w:tc>
        <w:tc>
          <w:tcPr>
            <w:tcW w:w="1980" w:type="dxa"/>
          </w:tcPr>
          <w:p w14:paraId="40B04478" w14:textId="56836369" w:rsidR="00E46101" w:rsidRPr="005B1E15" w:rsidRDefault="00E46101" w:rsidP="00E46101">
            <w:pPr>
              <w:ind w:left="0"/>
              <w:rPr>
                <w:szCs w:val="24"/>
              </w:rPr>
            </w:pPr>
            <w:r w:rsidRPr="005B1E15">
              <w:rPr>
                <w:szCs w:val="24"/>
              </w:rPr>
              <w:t>C_BUDGET_ID</w:t>
            </w:r>
          </w:p>
        </w:tc>
        <w:tc>
          <w:tcPr>
            <w:tcW w:w="1417" w:type="dxa"/>
          </w:tcPr>
          <w:p w14:paraId="4F5BED6E" w14:textId="77777777" w:rsidR="00E46101" w:rsidRPr="005B1E15" w:rsidRDefault="00E46101" w:rsidP="00E46101">
            <w:pPr>
              <w:ind w:left="0"/>
            </w:pPr>
            <w:r w:rsidRPr="005B1E15">
              <w:t>String</w:t>
            </w:r>
          </w:p>
          <w:p w14:paraId="2EC238F1" w14:textId="14B06F7A" w:rsidR="00E46101" w:rsidRPr="005B1E15" w:rsidRDefault="00E46101" w:rsidP="00E46101">
            <w:pPr>
              <w:ind w:left="0"/>
            </w:pPr>
            <w:r w:rsidRPr="005B1E15">
              <w:t>SL</w:t>
            </w:r>
          </w:p>
        </w:tc>
        <w:tc>
          <w:tcPr>
            <w:tcW w:w="630" w:type="dxa"/>
          </w:tcPr>
          <w:p w14:paraId="6C0F3D08" w14:textId="77777777" w:rsidR="00E46101" w:rsidRPr="005B1E15" w:rsidRDefault="00E46101" w:rsidP="00E46101">
            <w:pPr>
              <w:pStyle w:val="Sothutu-1so"/>
              <w:spacing w:before="120" w:after="120" w:line="276" w:lineRule="auto"/>
              <w:jc w:val="left"/>
              <w:rPr>
                <w:szCs w:val="24"/>
              </w:rPr>
            </w:pPr>
            <w:r w:rsidRPr="005B1E15">
              <w:rPr>
                <w:szCs w:val="24"/>
              </w:rPr>
              <w:t>20</w:t>
            </w:r>
          </w:p>
        </w:tc>
        <w:tc>
          <w:tcPr>
            <w:tcW w:w="540" w:type="dxa"/>
          </w:tcPr>
          <w:p w14:paraId="1FA540B0" w14:textId="77777777" w:rsidR="00E46101" w:rsidRPr="005B1E15" w:rsidRDefault="00E46101" w:rsidP="00E46101">
            <w:pPr>
              <w:pStyle w:val="Sothutu-1so"/>
              <w:spacing w:before="120" w:after="120" w:line="276" w:lineRule="auto"/>
              <w:jc w:val="left"/>
              <w:rPr>
                <w:szCs w:val="24"/>
              </w:rPr>
            </w:pPr>
            <w:r w:rsidRPr="005B1E15">
              <w:rPr>
                <w:szCs w:val="24"/>
              </w:rPr>
              <w:t>Y</w:t>
            </w:r>
          </w:p>
        </w:tc>
        <w:tc>
          <w:tcPr>
            <w:tcW w:w="450" w:type="dxa"/>
          </w:tcPr>
          <w:p w14:paraId="21AF5F41" w14:textId="77777777" w:rsidR="00E46101" w:rsidRPr="005B1E15" w:rsidRDefault="00E46101" w:rsidP="00E46101">
            <w:pPr>
              <w:pStyle w:val="Sothutu-1so"/>
              <w:spacing w:before="120" w:after="120" w:line="276" w:lineRule="auto"/>
              <w:jc w:val="left"/>
              <w:rPr>
                <w:szCs w:val="24"/>
              </w:rPr>
            </w:pPr>
            <w:r w:rsidRPr="005B1E15">
              <w:rPr>
                <w:szCs w:val="24"/>
              </w:rPr>
              <w:t>N</w:t>
            </w:r>
          </w:p>
        </w:tc>
        <w:tc>
          <w:tcPr>
            <w:tcW w:w="540" w:type="dxa"/>
          </w:tcPr>
          <w:p w14:paraId="5FE606BF" w14:textId="77777777" w:rsidR="00E46101" w:rsidRPr="005B1E15" w:rsidRDefault="00E46101" w:rsidP="00E46101">
            <w:pPr>
              <w:pStyle w:val="Sothutu-1so"/>
              <w:spacing w:before="120" w:after="120" w:line="276" w:lineRule="auto"/>
              <w:jc w:val="center"/>
              <w:rPr>
                <w:szCs w:val="24"/>
              </w:rPr>
            </w:pPr>
            <w:r w:rsidRPr="005B1E15">
              <w:rPr>
                <w:szCs w:val="24"/>
              </w:rPr>
              <w:t>Y</w:t>
            </w:r>
          </w:p>
        </w:tc>
        <w:tc>
          <w:tcPr>
            <w:tcW w:w="7380" w:type="dxa"/>
          </w:tcPr>
          <w:p w14:paraId="393C2CB5" w14:textId="1ED7E4E2" w:rsidR="00E46101" w:rsidRPr="005B1E15" w:rsidRDefault="00E46101" w:rsidP="00E46101">
            <w:pPr>
              <w:pStyle w:val="Sothutu-1so"/>
              <w:spacing w:before="120" w:after="120" w:line="276" w:lineRule="auto"/>
              <w:rPr>
                <w:szCs w:val="24"/>
              </w:rPr>
            </w:pPr>
            <w:r>
              <w:rPr>
                <w:szCs w:val="24"/>
              </w:rPr>
              <w:t>Danh mục nguồn kinh phí</w:t>
            </w:r>
          </w:p>
        </w:tc>
      </w:tr>
      <w:tr w:rsidR="00E46101" w:rsidRPr="00311EE8" w14:paraId="0FA97911" w14:textId="77777777" w:rsidTr="00E72A62">
        <w:trPr>
          <w:cantSplit/>
          <w:trHeight w:val="827"/>
        </w:trPr>
        <w:tc>
          <w:tcPr>
            <w:tcW w:w="1800" w:type="dxa"/>
          </w:tcPr>
          <w:p w14:paraId="055ED8BB" w14:textId="09E1B5E7" w:rsidR="00E46101" w:rsidRPr="005B1E15" w:rsidRDefault="00E46101" w:rsidP="00E46101">
            <w:pPr>
              <w:pStyle w:val="Sothutu-1so"/>
              <w:spacing w:before="120" w:after="120" w:line="276" w:lineRule="auto"/>
              <w:jc w:val="left"/>
              <w:rPr>
                <w:szCs w:val="24"/>
              </w:rPr>
            </w:pPr>
            <w:r w:rsidRPr="005B1E15">
              <w:rPr>
                <w:szCs w:val="24"/>
              </w:rPr>
              <w:t>Kỳ chi phí</w:t>
            </w:r>
          </w:p>
        </w:tc>
        <w:tc>
          <w:tcPr>
            <w:tcW w:w="1980" w:type="dxa"/>
          </w:tcPr>
          <w:p w14:paraId="22AD237A" w14:textId="7D2EA243" w:rsidR="00E46101" w:rsidRPr="005B1E15" w:rsidRDefault="00A76021" w:rsidP="00E46101">
            <w:pPr>
              <w:ind w:left="0"/>
              <w:rPr>
                <w:szCs w:val="24"/>
              </w:rPr>
            </w:pPr>
            <w:r>
              <w:rPr>
                <w:szCs w:val="24"/>
              </w:rPr>
              <w:t>C_Period_ID</w:t>
            </w:r>
          </w:p>
        </w:tc>
        <w:tc>
          <w:tcPr>
            <w:tcW w:w="1417" w:type="dxa"/>
          </w:tcPr>
          <w:p w14:paraId="0847F573" w14:textId="77777777" w:rsidR="00E46101" w:rsidRPr="005B1E15" w:rsidRDefault="00E46101" w:rsidP="00E46101">
            <w:pPr>
              <w:ind w:left="0"/>
            </w:pPr>
            <w:r w:rsidRPr="005B1E15">
              <w:t>String</w:t>
            </w:r>
          </w:p>
          <w:p w14:paraId="3878EDA7" w14:textId="45DCCC5C" w:rsidR="00E46101" w:rsidRPr="005B1E15" w:rsidRDefault="00E46101" w:rsidP="00E46101">
            <w:pPr>
              <w:ind w:left="0"/>
            </w:pPr>
          </w:p>
        </w:tc>
        <w:tc>
          <w:tcPr>
            <w:tcW w:w="630" w:type="dxa"/>
          </w:tcPr>
          <w:p w14:paraId="1241F4F1" w14:textId="77777777" w:rsidR="00E46101" w:rsidRPr="005B1E15" w:rsidRDefault="00E46101" w:rsidP="00E46101">
            <w:pPr>
              <w:pStyle w:val="Sothutu-1so"/>
              <w:spacing w:before="120" w:after="120" w:line="276" w:lineRule="auto"/>
              <w:jc w:val="left"/>
              <w:rPr>
                <w:szCs w:val="24"/>
              </w:rPr>
            </w:pPr>
            <w:r w:rsidRPr="005B1E15">
              <w:rPr>
                <w:szCs w:val="24"/>
              </w:rPr>
              <w:t>10</w:t>
            </w:r>
          </w:p>
        </w:tc>
        <w:tc>
          <w:tcPr>
            <w:tcW w:w="540" w:type="dxa"/>
          </w:tcPr>
          <w:p w14:paraId="075E69CB" w14:textId="77777777" w:rsidR="00E46101" w:rsidRPr="005B1E15" w:rsidRDefault="00E46101" w:rsidP="00E46101">
            <w:pPr>
              <w:pStyle w:val="Sothutu-1so"/>
              <w:spacing w:before="120" w:after="120" w:line="276" w:lineRule="auto"/>
              <w:jc w:val="left"/>
              <w:rPr>
                <w:szCs w:val="24"/>
              </w:rPr>
            </w:pPr>
            <w:r w:rsidRPr="005B1E15">
              <w:rPr>
                <w:szCs w:val="24"/>
              </w:rPr>
              <w:t>Y</w:t>
            </w:r>
          </w:p>
        </w:tc>
        <w:tc>
          <w:tcPr>
            <w:tcW w:w="450" w:type="dxa"/>
          </w:tcPr>
          <w:p w14:paraId="4C0D329D" w14:textId="77777777" w:rsidR="00E46101" w:rsidRPr="005B1E15" w:rsidRDefault="00E46101" w:rsidP="00E46101">
            <w:pPr>
              <w:pStyle w:val="Sothutu-1so"/>
              <w:spacing w:before="120" w:after="120" w:line="276" w:lineRule="auto"/>
              <w:jc w:val="left"/>
              <w:rPr>
                <w:szCs w:val="24"/>
              </w:rPr>
            </w:pPr>
            <w:r w:rsidRPr="005B1E15">
              <w:rPr>
                <w:szCs w:val="24"/>
              </w:rPr>
              <w:t>N</w:t>
            </w:r>
          </w:p>
        </w:tc>
        <w:tc>
          <w:tcPr>
            <w:tcW w:w="540" w:type="dxa"/>
          </w:tcPr>
          <w:p w14:paraId="315B8EC6" w14:textId="25086DDD" w:rsidR="00E46101" w:rsidRPr="005B1E15" w:rsidRDefault="008A4215" w:rsidP="00E46101">
            <w:pPr>
              <w:pStyle w:val="Sothutu-1so"/>
              <w:spacing w:before="120" w:after="120" w:line="276" w:lineRule="auto"/>
              <w:jc w:val="center"/>
              <w:rPr>
                <w:szCs w:val="24"/>
              </w:rPr>
            </w:pPr>
            <w:r>
              <w:rPr>
                <w:szCs w:val="24"/>
              </w:rPr>
              <w:t>N</w:t>
            </w:r>
          </w:p>
        </w:tc>
        <w:tc>
          <w:tcPr>
            <w:tcW w:w="7380" w:type="dxa"/>
          </w:tcPr>
          <w:p w14:paraId="2080FE53" w14:textId="0402C76C" w:rsidR="00E46101" w:rsidRPr="005B1E15" w:rsidRDefault="00E46101" w:rsidP="00E46101">
            <w:pPr>
              <w:pStyle w:val="Sothutu-1so"/>
              <w:spacing w:before="120" w:after="120" w:line="276" w:lineRule="auto"/>
              <w:rPr>
                <w:szCs w:val="24"/>
              </w:rPr>
            </w:pPr>
            <w:r>
              <w:rPr>
                <w:szCs w:val="24"/>
              </w:rPr>
              <w:t>Danh mục kỳ chi phí</w:t>
            </w:r>
          </w:p>
        </w:tc>
      </w:tr>
    </w:tbl>
    <w:p w14:paraId="0B1D6C46" w14:textId="77777777" w:rsidR="00E72A62" w:rsidRPr="00FF37CC" w:rsidRDefault="00E72A62" w:rsidP="00E821FE">
      <w:pPr>
        <w:ind w:left="0"/>
        <w:rPr>
          <w:i/>
        </w:rPr>
      </w:pPr>
    </w:p>
    <w:p w14:paraId="02CF67BD" w14:textId="77777777" w:rsidR="00E72A62" w:rsidRDefault="00E72A62" w:rsidP="00E821FE">
      <w:pPr>
        <w:pStyle w:val="Heading6"/>
      </w:pPr>
      <w:r w:rsidRPr="00FF37CC">
        <w:t>Danh sách thao tác</w:t>
      </w:r>
    </w:p>
    <w:p w14:paraId="69CB7AE0" w14:textId="77777777" w:rsidR="00E72A62" w:rsidRPr="008932CE" w:rsidRDefault="00E72A62" w:rsidP="00E821F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72A62" w:rsidRPr="00FF37CC" w14:paraId="73EF1BAC" w14:textId="77777777" w:rsidTr="00E72A62">
        <w:trPr>
          <w:trHeight w:val="530"/>
          <w:tblHeader/>
        </w:trPr>
        <w:tc>
          <w:tcPr>
            <w:tcW w:w="2424" w:type="dxa"/>
            <w:shd w:val="clear" w:color="auto" w:fill="D9D9D9"/>
          </w:tcPr>
          <w:p w14:paraId="3E35CC94" w14:textId="77777777" w:rsidR="00E72A62" w:rsidRPr="00FF37CC" w:rsidRDefault="00E72A62" w:rsidP="00E821FE">
            <w:pPr>
              <w:ind w:left="0"/>
              <w:rPr>
                <w:b/>
              </w:rPr>
            </w:pPr>
            <w:r w:rsidRPr="00FF37CC">
              <w:rPr>
                <w:b/>
              </w:rPr>
              <w:t>Thao tác</w:t>
            </w:r>
          </w:p>
        </w:tc>
        <w:tc>
          <w:tcPr>
            <w:tcW w:w="1176" w:type="dxa"/>
            <w:shd w:val="clear" w:color="auto" w:fill="D9D9D9"/>
          </w:tcPr>
          <w:p w14:paraId="30F61525" w14:textId="77777777" w:rsidR="00E72A62" w:rsidRPr="00FF37CC" w:rsidRDefault="00E72A62" w:rsidP="00E821FE">
            <w:pPr>
              <w:ind w:left="0"/>
              <w:rPr>
                <w:b/>
                <w:color w:val="000000"/>
              </w:rPr>
            </w:pPr>
            <w:r w:rsidRPr="00FF37CC">
              <w:rPr>
                <w:b/>
                <w:color w:val="000000"/>
              </w:rPr>
              <w:t>Hiển thị</w:t>
            </w:r>
          </w:p>
        </w:tc>
        <w:tc>
          <w:tcPr>
            <w:tcW w:w="10710" w:type="dxa"/>
            <w:shd w:val="clear" w:color="auto" w:fill="D9D9D9"/>
          </w:tcPr>
          <w:p w14:paraId="6B95FBF0" w14:textId="77777777" w:rsidR="00E72A62" w:rsidRPr="00FF37CC" w:rsidRDefault="00E72A62" w:rsidP="00E821FE">
            <w:pPr>
              <w:ind w:left="0"/>
              <w:rPr>
                <w:b/>
              </w:rPr>
            </w:pPr>
            <w:r w:rsidRPr="00FF37CC">
              <w:rPr>
                <w:b/>
              </w:rPr>
              <w:t>Mô tả</w:t>
            </w:r>
          </w:p>
        </w:tc>
      </w:tr>
      <w:tr w:rsidR="00E72A62" w:rsidRPr="00FF37CC" w14:paraId="58B145A0" w14:textId="77777777" w:rsidTr="00E72A62">
        <w:tc>
          <w:tcPr>
            <w:tcW w:w="2424" w:type="dxa"/>
          </w:tcPr>
          <w:p w14:paraId="37058E7F" w14:textId="77777777" w:rsidR="00E72A62" w:rsidRPr="00FF37CC" w:rsidRDefault="00E72A62" w:rsidP="00E821FE">
            <w:pPr>
              <w:pStyle w:val="Sothutu-1so"/>
              <w:spacing w:before="120" w:line="276" w:lineRule="auto"/>
              <w:jc w:val="left"/>
              <w:rPr>
                <w:szCs w:val="24"/>
              </w:rPr>
            </w:pPr>
            <w:r>
              <w:rPr>
                <w:szCs w:val="24"/>
              </w:rPr>
              <w:t>Lưu</w:t>
            </w:r>
          </w:p>
        </w:tc>
        <w:tc>
          <w:tcPr>
            <w:tcW w:w="1176" w:type="dxa"/>
          </w:tcPr>
          <w:p w14:paraId="6B385F19"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6CA52E6D" w14:textId="77777777" w:rsidR="00E72A62" w:rsidRDefault="00E72A62" w:rsidP="00E821FE">
            <w:pPr>
              <w:pStyle w:val="Sothutu-1so"/>
              <w:spacing w:before="120" w:line="276" w:lineRule="auto"/>
              <w:rPr>
                <w:szCs w:val="24"/>
              </w:rPr>
            </w:pPr>
            <w:r>
              <w:rPr>
                <w:szCs w:val="24"/>
              </w:rPr>
              <w:t>Kiểm tra điều kiện như mô tả tại phần danh sách các trường thông tin chung.</w:t>
            </w:r>
          </w:p>
          <w:p w14:paraId="0458AB53" w14:textId="69B8F036" w:rsidR="00E72A62" w:rsidRPr="00A94981" w:rsidRDefault="00E72A62" w:rsidP="00E821FE">
            <w:pPr>
              <w:pStyle w:val="Sothutu-1so"/>
              <w:spacing w:before="120" w:line="276" w:lineRule="auto"/>
              <w:rPr>
                <w:szCs w:val="24"/>
              </w:rPr>
            </w:pPr>
            <w:r>
              <w:rPr>
                <w:szCs w:val="24"/>
              </w:rPr>
              <w:t>Ghi vào CSDL nếu các điều kiện kiểm tra đảm bảo</w:t>
            </w:r>
          </w:p>
        </w:tc>
      </w:tr>
      <w:tr w:rsidR="00E72A62" w:rsidRPr="00FF37CC" w14:paraId="209C21E7" w14:textId="77777777" w:rsidTr="00E72A62">
        <w:tc>
          <w:tcPr>
            <w:tcW w:w="2424" w:type="dxa"/>
          </w:tcPr>
          <w:p w14:paraId="23C8E6FD" w14:textId="77777777" w:rsidR="00E72A62" w:rsidRPr="00FF37CC" w:rsidRDefault="00E72A62" w:rsidP="00E821FE">
            <w:pPr>
              <w:pStyle w:val="Sothutu-1so"/>
              <w:spacing w:before="120" w:line="276" w:lineRule="auto"/>
              <w:jc w:val="left"/>
              <w:rPr>
                <w:szCs w:val="24"/>
              </w:rPr>
            </w:pPr>
            <w:r>
              <w:rPr>
                <w:szCs w:val="24"/>
              </w:rPr>
              <w:t>Hiển thị</w:t>
            </w:r>
          </w:p>
        </w:tc>
        <w:tc>
          <w:tcPr>
            <w:tcW w:w="1176" w:type="dxa"/>
          </w:tcPr>
          <w:p w14:paraId="6D5245E8"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0850D8DC" w14:textId="77777777" w:rsidR="00E72A62" w:rsidRPr="00FF37CC" w:rsidRDefault="00E72A62" w:rsidP="00E821FE">
            <w:pPr>
              <w:pStyle w:val="Sothutu-1so"/>
              <w:spacing w:before="120" w:line="276" w:lineRule="auto"/>
              <w:rPr>
                <w:szCs w:val="24"/>
              </w:rPr>
            </w:pPr>
            <w:r>
              <w:rPr>
                <w:szCs w:val="24"/>
              </w:rPr>
              <w:t>Cho phép xem tất cả các trường thông tin trên tờ trình (Extend Group)</w:t>
            </w:r>
          </w:p>
        </w:tc>
      </w:tr>
      <w:tr w:rsidR="00E72A62" w:rsidRPr="00FF37CC" w14:paraId="688B4A8C" w14:textId="77777777" w:rsidTr="00E72A62">
        <w:tc>
          <w:tcPr>
            <w:tcW w:w="2424" w:type="dxa"/>
          </w:tcPr>
          <w:p w14:paraId="20CD5451" w14:textId="77777777" w:rsidR="00E72A62" w:rsidRPr="00FF37CC" w:rsidRDefault="00E72A62" w:rsidP="00E821FE">
            <w:pPr>
              <w:pStyle w:val="Sothutu-1so"/>
              <w:spacing w:before="120" w:line="276" w:lineRule="auto"/>
              <w:jc w:val="left"/>
              <w:rPr>
                <w:lang w:eastAsia="ar-SA"/>
              </w:rPr>
            </w:pPr>
            <w:r w:rsidRPr="00FF37CC">
              <w:rPr>
                <w:lang w:eastAsia="ar-SA"/>
              </w:rPr>
              <w:t>Đính kèm</w:t>
            </w:r>
          </w:p>
        </w:tc>
        <w:tc>
          <w:tcPr>
            <w:tcW w:w="1176" w:type="dxa"/>
          </w:tcPr>
          <w:p w14:paraId="00286027" w14:textId="77777777" w:rsidR="00E72A62" w:rsidRPr="00FF37CC" w:rsidRDefault="00E72A62" w:rsidP="00E821FE">
            <w:pPr>
              <w:pStyle w:val="Sothutu-1so"/>
              <w:spacing w:before="120" w:line="276" w:lineRule="auto"/>
              <w:jc w:val="left"/>
              <w:rPr>
                <w:lang w:eastAsia="ar-SA"/>
              </w:rPr>
            </w:pPr>
            <w:r>
              <w:rPr>
                <w:lang w:eastAsia="ar-SA"/>
              </w:rPr>
              <w:t>Có</w:t>
            </w:r>
          </w:p>
        </w:tc>
        <w:tc>
          <w:tcPr>
            <w:tcW w:w="10710" w:type="dxa"/>
          </w:tcPr>
          <w:p w14:paraId="27FD588A" w14:textId="77777777" w:rsidR="00E72A62" w:rsidRDefault="00E72A62" w:rsidP="00E821FE">
            <w:pPr>
              <w:pStyle w:val="Sothutu-1so"/>
              <w:spacing w:before="120" w:line="276" w:lineRule="auto"/>
              <w:rPr>
                <w:szCs w:val="24"/>
              </w:rPr>
            </w:pPr>
            <w:r>
              <w:rPr>
                <w:szCs w:val="24"/>
              </w:rPr>
              <w:t>Cho phép đính kèm theo 3 lựa chọn:</w:t>
            </w:r>
          </w:p>
          <w:p w14:paraId="3D3A6B98" w14:textId="77777777" w:rsidR="00E72A62" w:rsidRDefault="00E72A62" w:rsidP="004E37AB">
            <w:pPr>
              <w:pStyle w:val="Sothutu-1so"/>
              <w:numPr>
                <w:ilvl w:val="0"/>
                <w:numId w:val="11"/>
              </w:numPr>
              <w:spacing w:before="120" w:line="276" w:lineRule="auto"/>
              <w:rPr>
                <w:szCs w:val="24"/>
              </w:rPr>
            </w:pPr>
            <w:r>
              <w:rPr>
                <w:szCs w:val="24"/>
              </w:rPr>
              <w:t>Chụp ảnh</w:t>
            </w:r>
          </w:p>
          <w:p w14:paraId="053E76B2" w14:textId="77777777" w:rsidR="00E72A62" w:rsidRDefault="00E72A62" w:rsidP="004E37AB">
            <w:pPr>
              <w:pStyle w:val="Sothutu-1so"/>
              <w:numPr>
                <w:ilvl w:val="0"/>
                <w:numId w:val="11"/>
              </w:numPr>
              <w:spacing w:before="120" w:line="276" w:lineRule="auto"/>
              <w:rPr>
                <w:szCs w:val="24"/>
              </w:rPr>
            </w:pPr>
            <w:r>
              <w:rPr>
                <w:szCs w:val="24"/>
              </w:rPr>
              <w:t>Chọn từ thư viện ảnh</w:t>
            </w:r>
          </w:p>
          <w:p w14:paraId="485C4149" w14:textId="77777777" w:rsidR="00E72A62" w:rsidRDefault="00E72A62" w:rsidP="004E37AB">
            <w:pPr>
              <w:pStyle w:val="Sothutu-1so"/>
              <w:numPr>
                <w:ilvl w:val="0"/>
                <w:numId w:val="11"/>
              </w:numPr>
              <w:spacing w:before="120" w:line="276" w:lineRule="auto"/>
              <w:rPr>
                <w:szCs w:val="24"/>
              </w:rPr>
            </w:pPr>
            <w:r>
              <w:rPr>
                <w:szCs w:val="24"/>
              </w:rPr>
              <w:t>Chọn từ thư mục</w:t>
            </w:r>
          </w:p>
          <w:p w14:paraId="443480EB" w14:textId="77777777" w:rsidR="00E72A62" w:rsidRDefault="00E72A62" w:rsidP="00E821FE">
            <w:pPr>
              <w:pStyle w:val="Sothutu-1so"/>
              <w:spacing w:before="120" w:line="276" w:lineRule="auto"/>
              <w:rPr>
                <w:szCs w:val="24"/>
              </w:rPr>
            </w:pPr>
            <w:r>
              <w:rPr>
                <w:szCs w:val="24"/>
              </w:rPr>
              <w:t>Sau khi chọn file thành công, lưu vào danh sách đính kèm</w:t>
            </w:r>
          </w:p>
          <w:p w14:paraId="1E8D1F3B" w14:textId="77777777" w:rsidR="00315676" w:rsidRPr="00AA459A" w:rsidRDefault="00315676" w:rsidP="00315676">
            <w:pPr>
              <w:pStyle w:val="Sothutu-1so"/>
              <w:spacing w:before="120" w:line="276" w:lineRule="auto"/>
              <w:rPr>
                <w:szCs w:val="24"/>
                <w:highlight w:val="yellow"/>
              </w:rPr>
            </w:pPr>
            <w:r w:rsidRPr="00AA459A">
              <w:rPr>
                <w:szCs w:val="24"/>
                <w:highlight w:val="yellow"/>
              </w:rPr>
              <w:t xml:space="preserve">Lưu file theo quy </w:t>
            </w:r>
            <w:proofErr w:type="gramStart"/>
            <w:r w:rsidRPr="00AA459A">
              <w:rPr>
                <w:szCs w:val="24"/>
                <w:highlight w:val="yellow"/>
              </w:rPr>
              <w:t>tắc :</w:t>
            </w:r>
            <w:proofErr w:type="gramEnd"/>
          </w:p>
          <w:p w14:paraId="26F3CB37"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 xml:space="preserve">Đẩy file vào thư mục storage trên server </w:t>
            </w:r>
            <w:proofErr w:type="gramStart"/>
            <w:r w:rsidRPr="00AA459A">
              <w:rPr>
                <w:szCs w:val="24"/>
                <w:highlight w:val="yellow"/>
              </w:rPr>
              <w:t>theo  từng</w:t>
            </w:r>
            <w:proofErr w:type="gramEnd"/>
            <w:r w:rsidRPr="00AA459A">
              <w:rPr>
                <w:szCs w:val="24"/>
                <w:highlight w:val="yellow"/>
              </w:rPr>
              <w:t xml:space="preserve"> cấp folder </w:t>
            </w:r>
          </w:p>
          <w:p w14:paraId="71C7B9F8" w14:textId="77777777" w:rsidR="00315676" w:rsidRPr="00AA459A" w:rsidRDefault="00315676" w:rsidP="00315676">
            <w:pPr>
              <w:pStyle w:val="Sothutu-1so"/>
              <w:spacing w:before="120" w:line="276" w:lineRule="auto"/>
              <w:ind w:left="720"/>
              <w:rPr>
                <w:szCs w:val="24"/>
                <w:highlight w:val="yellow"/>
              </w:rPr>
            </w:pPr>
            <w:r w:rsidRPr="00AA459A">
              <w:rPr>
                <w:szCs w:val="24"/>
                <w:highlight w:val="yellow"/>
              </w:rPr>
              <w:t xml:space="preserve">Ví </w:t>
            </w:r>
            <w:proofErr w:type="gramStart"/>
            <w:r w:rsidRPr="00AA459A">
              <w:rPr>
                <w:szCs w:val="24"/>
                <w:highlight w:val="yellow"/>
              </w:rPr>
              <w:t>dụ  :/</w:t>
            </w:r>
            <w:proofErr w:type="gramEnd"/>
            <w:r w:rsidRPr="00AA459A">
              <w:rPr>
                <w:szCs w:val="24"/>
                <w:highlight w:val="yellow"/>
              </w:rPr>
              <w:t>u01/app/erp_test_buid/tomcat_8081/temp/2020/4/13</w:t>
            </w:r>
          </w:p>
          <w:p w14:paraId="163659C1"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Lưu bản ghi tương ứng vào bảng AD_ATTACHMENT với trường hợp chưa có bản ghi:</w:t>
            </w:r>
          </w:p>
          <w:p w14:paraId="3E1E01E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203CBF8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FOLDER  :</w:t>
            </w:r>
            <w:proofErr w:type="gramEnd"/>
            <w:r w:rsidRPr="00AA459A">
              <w:rPr>
                <w:rFonts w:ascii="Consolas" w:hAnsi="Consolas" w:cs="Consolas"/>
                <w:snapToGrid/>
                <w:sz w:val="20"/>
                <w:highlight w:val="yellow"/>
              </w:rPr>
              <w:t xml:space="preserve"> Tên path lưu file </w:t>
            </w:r>
            <w:r w:rsidRPr="00AA459A">
              <w:rPr>
                <w:szCs w:val="24"/>
                <w:highlight w:val="yellow"/>
              </w:rPr>
              <w:t>Ví dụ :/u01/app/erp_test_buid/tomcat_8081/temp/2020/4/13</w:t>
            </w:r>
          </w:p>
          <w:p w14:paraId="558BB2F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tên bảng dữ liệu thao tác Ví dụ C_STATEMENT thì AD_TABLE_ID = 1000077</w:t>
            </w:r>
          </w:p>
          <w:p w14:paraId="6B5DBEA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ID của bản ghi đang theo tác</w:t>
            </w:r>
          </w:p>
          <w:p w14:paraId="06677EA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FILE_</w:t>
            </w:r>
            <w:proofErr w:type="gramStart"/>
            <w:r w:rsidRPr="00AA459A">
              <w:rPr>
                <w:rFonts w:ascii="Consolas" w:hAnsi="Consolas" w:cs="Consolas"/>
                <w:snapToGrid/>
                <w:sz w:val="20"/>
                <w:highlight w:val="yellow"/>
              </w:rPr>
              <w:t>NAME :</w:t>
            </w:r>
            <w:proofErr w:type="gramEnd"/>
            <w:r w:rsidRPr="00AA459A">
              <w:rPr>
                <w:rFonts w:ascii="Consolas" w:hAnsi="Consolas" w:cs="Consolas"/>
                <w:snapToGrid/>
                <w:sz w:val="20"/>
                <w:highlight w:val="yellow"/>
              </w:rPr>
              <w:t xml:space="preserve"> tên file</w:t>
            </w:r>
          </w:p>
          <w:p w14:paraId="4B72CE3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 :</w:t>
            </w:r>
            <w:proofErr w:type="gramEnd"/>
            <w:r w:rsidRPr="00AA459A">
              <w:rPr>
                <w:rFonts w:ascii="Consolas" w:hAnsi="Consolas" w:cs="Consolas"/>
                <w:snapToGrid/>
                <w:sz w:val="20"/>
                <w:highlight w:val="yellow"/>
              </w:rPr>
              <w:t xml:space="preserve"> tên file mã hóa</w:t>
            </w:r>
          </w:p>
          <w:p w14:paraId="0E5E165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 :</w:t>
            </w:r>
            <w:proofErr w:type="gramEnd"/>
            <w:r w:rsidRPr="00AA459A">
              <w:rPr>
                <w:rFonts w:ascii="Consolas" w:hAnsi="Consolas" w:cs="Consolas"/>
                <w:snapToGrid/>
                <w:sz w:val="20"/>
                <w:highlight w:val="yellow"/>
              </w:rPr>
              <w:t xml:space="preserve"> dung lượng file</w:t>
            </w:r>
          </w:p>
          <w:p w14:paraId="4A8C7CF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 :</w:t>
            </w:r>
            <w:proofErr w:type="gramEnd"/>
            <w:r w:rsidRPr="00AA459A">
              <w:rPr>
                <w:rFonts w:ascii="Consolas" w:hAnsi="Consolas" w:cs="Consolas"/>
                <w:snapToGrid/>
                <w:sz w:val="20"/>
                <w:highlight w:val="yellow"/>
              </w:rPr>
              <w:t xml:space="preserve"> ‘Y’</w:t>
            </w:r>
          </w:p>
          <w:p w14:paraId="0AA4179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lastRenderedPageBreak/>
              <w:t xml:space="preserve">          IS_</w:t>
            </w:r>
            <w:proofErr w:type="gramStart"/>
            <w:r w:rsidRPr="00AA459A">
              <w:rPr>
                <w:rFonts w:ascii="Consolas" w:hAnsi="Consolas" w:cs="Consolas"/>
                <w:snapToGrid/>
                <w:sz w:val="20"/>
                <w:highlight w:val="yellow"/>
              </w:rPr>
              <w:t>DELETED :</w:t>
            </w:r>
            <w:proofErr w:type="gramEnd"/>
            <w:r w:rsidRPr="00AA459A">
              <w:rPr>
                <w:rFonts w:ascii="Consolas" w:hAnsi="Consolas" w:cs="Consolas"/>
                <w:snapToGrid/>
                <w:sz w:val="20"/>
                <w:highlight w:val="yellow"/>
              </w:rPr>
              <w:t xml:space="preserve"> ‘N’</w:t>
            </w:r>
          </w:p>
          <w:p w14:paraId="542A6E6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 :</w:t>
            </w:r>
            <w:proofErr w:type="gramEnd"/>
            <w:r w:rsidRPr="00AA459A">
              <w:rPr>
                <w:rFonts w:ascii="Consolas" w:hAnsi="Consolas" w:cs="Consolas"/>
                <w:snapToGrid/>
                <w:sz w:val="20"/>
                <w:highlight w:val="yellow"/>
              </w:rPr>
              <w:t xml:space="preserve"> User attach file lấy từ session đăng nhập</w:t>
            </w:r>
          </w:p>
          <w:p w14:paraId="7ADA17C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 :</w:t>
            </w:r>
            <w:proofErr w:type="gramEnd"/>
            <w:r w:rsidRPr="00AA459A">
              <w:rPr>
                <w:rFonts w:ascii="Consolas" w:hAnsi="Consolas" w:cs="Consolas"/>
                <w:snapToGrid/>
                <w:sz w:val="20"/>
                <w:highlight w:val="yellow"/>
              </w:rPr>
              <w:t xml:space="preserve"> ngày giờ thao tác attach</w:t>
            </w:r>
          </w:p>
          <w:p w14:paraId="1BCEBCC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 :</w:t>
            </w:r>
            <w:proofErr w:type="gramEnd"/>
            <w:r w:rsidRPr="00AA459A">
              <w:rPr>
                <w:rFonts w:ascii="Consolas" w:hAnsi="Consolas" w:cs="Consolas"/>
                <w:snapToGrid/>
                <w:sz w:val="20"/>
                <w:highlight w:val="yellow"/>
              </w:rPr>
              <w:t xml:space="preserve"> User attach file lấy từ session đăng nhập</w:t>
            </w:r>
          </w:p>
          <w:p w14:paraId="652DF56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 :</w:t>
            </w:r>
            <w:proofErr w:type="gramEnd"/>
            <w:r w:rsidRPr="00AA459A">
              <w:rPr>
                <w:rFonts w:ascii="Consolas" w:hAnsi="Consolas" w:cs="Consolas"/>
                <w:snapToGrid/>
                <w:sz w:val="20"/>
                <w:highlight w:val="yellow"/>
              </w:rPr>
              <w:t xml:space="preserve"> ngày giờ thao tác attach</w:t>
            </w:r>
          </w:p>
          <w:p w14:paraId="2F2BCCE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3E60900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1981919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1ABC1BA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3D7E044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2675EDA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152A264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Pr="00AA459A">
              <w:rPr>
                <w:rFonts w:ascii="Consolas" w:hAnsi="Consolas" w:cs="Consolas"/>
                <w:color w:val="2E74B5" w:themeColor="accent1" w:themeShade="BF"/>
                <w:sz w:val="18"/>
                <w:szCs w:val="18"/>
                <w:highlight w:val="yellow"/>
              </w:rPr>
              <w:t>erp-service/adAttachmentServiceRest</w:t>
            </w:r>
            <w:r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0D0B8E7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@POST</w:t>
            </w:r>
          </w:p>
          <w:p w14:paraId="0F65642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3FC07F8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56E9BAA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5FA9A91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0AC9128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5ED894D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35D2E71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76F8B8F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3EDCEAD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3C2A37E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3AAFBE8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032C6B6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5A2110A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4188C66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372FAE24" w14:textId="77777777" w:rsidR="00315676" w:rsidRPr="00AA459A" w:rsidRDefault="00315676" w:rsidP="00315676">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3B385D51"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7C60B5C7"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p>
          <w:p w14:paraId="252A8CD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6C696C7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23730E1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0FEF46F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698252AF" w14:textId="77777777" w:rsidR="00315676" w:rsidRPr="00AA459A" w:rsidRDefault="00315676" w:rsidP="00315676">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lastRenderedPageBreak/>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 xml:space="preserve">);    </w:t>
            </w:r>
            <w:r w:rsidRPr="00AA459A">
              <w:rPr>
                <w:snapToGrid/>
                <w:color w:val="000000"/>
                <w:szCs w:val="24"/>
                <w:highlight w:val="yellow"/>
              </w:rPr>
              <w:t>Xóa file :</w:t>
            </w:r>
          </w:p>
          <w:p w14:paraId="47AB056D"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06FBF82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0B6A88B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110BAAF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07A9F74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1E80582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Pr="00AA459A">
              <w:rPr>
                <w:snapToGrid/>
                <w:color w:val="000000"/>
                <w:szCs w:val="24"/>
                <w:highlight w:val="yellow"/>
              </w:rPr>
              <w:tab/>
            </w:r>
          </w:p>
          <w:p w14:paraId="3CC39A1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p>
          <w:p w14:paraId="36FAC20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4CF2CC2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198DE74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73EF629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41A6311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1FB6317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2B94BAF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03D443B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01364B4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1AF2921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66DAADF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6E515BA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4236C3C7" w14:textId="77777777" w:rsidR="00315676" w:rsidRPr="00F27587" w:rsidRDefault="00315676" w:rsidP="00315676">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16417752" w14:textId="253382FA" w:rsidR="00315676" w:rsidRPr="00EE735F" w:rsidRDefault="00315676" w:rsidP="00E821FE">
            <w:pPr>
              <w:pStyle w:val="Sothutu-1so"/>
              <w:spacing w:before="120" w:line="276" w:lineRule="auto"/>
              <w:rPr>
                <w:szCs w:val="24"/>
              </w:rPr>
            </w:pPr>
          </w:p>
        </w:tc>
      </w:tr>
    </w:tbl>
    <w:p w14:paraId="42B7BAD2" w14:textId="77777777" w:rsidR="00E72A62" w:rsidRDefault="00E72A62" w:rsidP="00E821FE">
      <w:pPr>
        <w:ind w:left="0"/>
      </w:pPr>
    </w:p>
    <w:p w14:paraId="1D86DB97" w14:textId="77777777" w:rsidR="00E72A62" w:rsidRPr="00FF37CC" w:rsidRDefault="00E72A62" w:rsidP="00E821FE">
      <w:pPr>
        <w:ind w:left="0"/>
      </w:pPr>
    </w:p>
    <w:p w14:paraId="49F43150" w14:textId="03E95C6E" w:rsidR="00DA220B" w:rsidRDefault="00DA220B" w:rsidP="00A97673">
      <w:pPr>
        <w:pStyle w:val="Heading5"/>
      </w:pPr>
      <w:r>
        <w:t>Danh sách đính kèm</w:t>
      </w:r>
    </w:p>
    <w:p w14:paraId="16840D96" w14:textId="5431E22C" w:rsidR="00DA220B" w:rsidRDefault="00DA220B" w:rsidP="00EA3129">
      <w:pPr>
        <w:ind w:left="0"/>
      </w:pPr>
      <w:r>
        <w:t>Giống Tờ trình</w:t>
      </w:r>
    </w:p>
    <w:p w14:paraId="66429907" w14:textId="198ED44C" w:rsidR="003623A3" w:rsidRDefault="00C32C13" w:rsidP="00E821FE">
      <w:pPr>
        <w:pStyle w:val="Heading4"/>
        <w:rPr>
          <w:rFonts w:ascii="Times New Roman" w:hAnsi="Times New Roman"/>
          <w:b/>
          <w:i w:val="0"/>
        </w:rPr>
      </w:pPr>
      <w:bookmarkStart w:id="36" w:name="_Toc40709259"/>
      <w:r w:rsidRPr="0022018D">
        <w:rPr>
          <w:rFonts w:ascii="Times New Roman" w:hAnsi="Times New Roman"/>
          <w:b/>
          <w:i w:val="0"/>
        </w:rPr>
        <w:t>Đề xuất khai báo đối tượng</w:t>
      </w:r>
      <w:bookmarkEnd w:id="36"/>
    </w:p>
    <w:p w14:paraId="690AFA07" w14:textId="77777777" w:rsidR="00CD73F3" w:rsidRPr="00FF37CC" w:rsidRDefault="00CD73F3" w:rsidP="00A97673">
      <w:pPr>
        <w:pStyle w:val="Heading5"/>
      </w:pPr>
      <w:r w:rsidRPr="00FF37CC">
        <w:t>Thông tin chung chức năng</w:t>
      </w:r>
    </w:p>
    <w:p w14:paraId="6526DA79" w14:textId="77777777" w:rsidR="00CD73F3" w:rsidRPr="00FF37CC" w:rsidRDefault="00CD73F3"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4446"/>
        <w:gridCol w:w="9534"/>
      </w:tblGrid>
      <w:tr w:rsidR="00CD73F3" w:rsidRPr="00FF37CC" w14:paraId="7D63F1C5" w14:textId="77777777" w:rsidTr="00F10301">
        <w:trPr>
          <w:trHeight w:val="284"/>
          <w:jc w:val="center"/>
        </w:trPr>
        <w:tc>
          <w:tcPr>
            <w:tcW w:w="1590" w:type="pct"/>
            <w:tcBorders>
              <w:top w:val="single" w:sz="18" w:space="0" w:color="808080"/>
              <w:left w:val="single" w:sz="18" w:space="0" w:color="808080"/>
            </w:tcBorders>
            <w:shd w:val="clear" w:color="auto" w:fill="F3F3F3"/>
            <w:vAlign w:val="center"/>
          </w:tcPr>
          <w:p w14:paraId="1E983E6F" w14:textId="77777777" w:rsidR="00CD73F3" w:rsidRPr="00FF37CC" w:rsidRDefault="00CD73F3" w:rsidP="00E821FE">
            <w:pPr>
              <w:spacing w:after="120" w:line="276" w:lineRule="auto"/>
              <w:ind w:left="142"/>
              <w:jc w:val="both"/>
            </w:pPr>
            <w:r w:rsidRPr="00FF37CC">
              <w:rPr>
                <w:b/>
              </w:rPr>
              <w:lastRenderedPageBreak/>
              <w:t>Tên chức năng</w:t>
            </w:r>
          </w:p>
        </w:tc>
        <w:tc>
          <w:tcPr>
            <w:tcW w:w="3410" w:type="pct"/>
            <w:tcBorders>
              <w:top w:val="single" w:sz="18" w:space="0" w:color="808080"/>
              <w:right w:val="single" w:sz="18" w:space="0" w:color="808080"/>
            </w:tcBorders>
            <w:vAlign w:val="center"/>
          </w:tcPr>
          <w:p w14:paraId="519FE012" w14:textId="60FDD533" w:rsidR="00CD73F3" w:rsidRPr="00FF37CC" w:rsidRDefault="00CD73F3" w:rsidP="00E821FE">
            <w:pPr>
              <w:pStyle w:val="BodyText"/>
              <w:spacing w:before="120" w:line="276" w:lineRule="auto"/>
              <w:ind w:left="0"/>
              <w:rPr>
                <w:lang w:eastAsia="ar-SA"/>
              </w:rPr>
            </w:pPr>
            <w:r>
              <w:rPr>
                <w:lang w:eastAsia="ar-SA"/>
              </w:rPr>
              <w:t>Đề xuất khai báo đối tượng</w:t>
            </w:r>
          </w:p>
        </w:tc>
      </w:tr>
      <w:tr w:rsidR="00CD73F3" w:rsidRPr="00FF37CC" w14:paraId="273BEFE9" w14:textId="77777777" w:rsidTr="00F10301">
        <w:trPr>
          <w:trHeight w:val="284"/>
          <w:jc w:val="center"/>
        </w:trPr>
        <w:tc>
          <w:tcPr>
            <w:tcW w:w="1590" w:type="pct"/>
            <w:tcBorders>
              <w:left w:val="single" w:sz="18" w:space="0" w:color="808080"/>
            </w:tcBorders>
            <w:shd w:val="clear" w:color="auto" w:fill="F3F3F3"/>
            <w:vAlign w:val="center"/>
          </w:tcPr>
          <w:p w14:paraId="7E3F0D98" w14:textId="77777777" w:rsidR="00CD73F3" w:rsidRPr="00FF37CC" w:rsidRDefault="00CD73F3"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525F4B97" w14:textId="77777777" w:rsidR="00F757D7" w:rsidRDefault="00CD73F3" w:rsidP="00E821FE">
            <w:pPr>
              <w:ind w:left="0"/>
              <w:rPr>
                <w:lang w:eastAsia="ar-SA"/>
              </w:rPr>
            </w:pPr>
            <w:r>
              <w:rPr>
                <w:lang w:eastAsia="ar-SA"/>
              </w:rPr>
              <w:t xml:space="preserve">Quản lý danh sách </w:t>
            </w:r>
            <w:r w:rsidR="00F757D7">
              <w:rPr>
                <w:lang w:eastAsia="ar-SA"/>
              </w:rPr>
              <w:t>đề xuất khai báo đối tượng.</w:t>
            </w:r>
          </w:p>
          <w:p w14:paraId="53F98A50" w14:textId="37D99F81" w:rsidR="00CD73F3" w:rsidRPr="00FF37CC" w:rsidRDefault="00CD73F3" w:rsidP="00E821FE">
            <w:pPr>
              <w:ind w:left="0"/>
            </w:pPr>
            <w:r>
              <w:t>Trong trường hợp đối tượng của hóa đơn chưa tồn tại trong hệ thống, User sẽ đề xuất khai báo đối tượng lên kế toán để tạo mới đối tượng và kê khai hóa đơn liên quan.</w:t>
            </w:r>
          </w:p>
        </w:tc>
      </w:tr>
      <w:tr w:rsidR="00CD73F3" w:rsidRPr="00FF37CC" w14:paraId="636CF7C7" w14:textId="77777777" w:rsidTr="00F10301">
        <w:trPr>
          <w:trHeight w:val="395"/>
          <w:jc w:val="center"/>
        </w:trPr>
        <w:tc>
          <w:tcPr>
            <w:tcW w:w="1590" w:type="pct"/>
            <w:tcBorders>
              <w:left w:val="single" w:sz="18" w:space="0" w:color="808080"/>
            </w:tcBorders>
            <w:shd w:val="clear" w:color="auto" w:fill="F3F3F3"/>
            <w:vAlign w:val="center"/>
          </w:tcPr>
          <w:p w14:paraId="416F971C" w14:textId="77777777" w:rsidR="00CD73F3" w:rsidRPr="00FF37CC" w:rsidRDefault="00CD73F3"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104E25D" w14:textId="77777777" w:rsidR="00CD73F3" w:rsidRPr="00FF37CC" w:rsidRDefault="00CD73F3" w:rsidP="00E821FE">
            <w:pPr>
              <w:pStyle w:val="BodyText"/>
              <w:spacing w:before="120" w:line="276" w:lineRule="auto"/>
              <w:ind w:left="0"/>
            </w:pPr>
            <w:r>
              <w:t>User phòng/ban thường</w:t>
            </w:r>
          </w:p>
        </w:tc>
      </w:tr>
      <w:tr w:rsidR="00CD73F3" w:rsidRPr="00FF37CC" w14:paraId="6D32F444" w14:textId="77777777" w:rsidTr="00F10301">
        <w:trPr>
          <w:trHeight w:val="378"/>
          <w:jc w:val="center"/>
        </w:trPr>
        <w:tc>
          <w:tcPr>
            <w:tcW w:w="1590" w:type="pct"/>
            <w:tcBorders>
              <w:left w:val="single" w:sz="18" w:space="0" w:color="808080"/>
            </w:tcBorders>
            <w:shd w:val="clear" w:color="auto" w:fill="F3F3F3"/>
            <w:vAlign w:val="center"/>
          </w:tcPr>
          <w:p w14:paraId="666A8002" w14:textId="77777777" w:rsidR="00CD73F3" w:rsidRPr="00FF37CC" w:rsidRDefault="00CD73F3"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1EBDAA17" w14:textId="77777777" w:rsidR="00CD73F3" w:rsidRPr="00FF37CC" w:rsidRDefault="00CD73F3" w:rsidP="00E821FE">
            <w:pPr>
              <w:pStyle w:val="BodyText"/>
              <w:spacing w:before="120" w:line="276" w:lineRule="auto"/>
              <w:ind w:left="0"/>
            </w:pPr>
            <w:r>
              <w:t>Người dùng đăng nhập thành công vào hệ thống</w:t>
            </w:r>
          </w:p>
        </w:tc>
      </w:tr>
      <w:tr w:rsidR="00CD73F3" w:rsidRPr="00FF37CC" w14:paraId="71552C6B" w14:textId="77777777" w:rsidTr="00F10301">
        <w:trPr>
          <w:trHeight w:val="530"/>
          <w:jc w:val="center"/>
        </w:trPr>
        <w:tc>
          <w:tcPr>
            <w:tcW w:w="1590" w:type="pct"/>
            <w:tcBorders>
              <w:left w:val="single" w:sz="18" w:space="0" w:color="808080"/>
              <w:bottom w:val="single" w:sz="8" w:space="0" w:color="808080"/>
            </w:tcBorders>
            <w:shd w:val="clear" w:color="auto" w:fill="F3F3F3"/>
            <w:vAlign w:val="center"/>
          </w:tcPr>
          <w:p w14:paraId="56D1D295" w14:textId="77777777" w:rsidR="00CD73F3" w:rsidRPr="00FF37CC" w:rsidRDefault="00CD73F3"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A887DF6" w14:textId="19FB8043" w:rsidR="00CD73F3" w:rsidRPr="00FF37CC" w:rsidRDefault="00CD73F3" w:rsidP="00E821FE">
            <w:pPr>
              <w:pStyle w:val="BodyText"/>
              <w:spacing w:before="120" w:line="276" w:lineRule="auto"/>
              <w:ind w:left="0"/>
              <w:rPr>
                <w:lang w:eastAsia="ar-SA"/>
              </w:rPr>
            </w:pPr>
            <w:r>
              <w:rPr>
                <w:lang w:eastAsia="ar-SA"/>
              </w:rPr>
              <w:t xml:space="preserve">Người dùng </w:t>
            </w:r>
            <w:r w:rsidR="00F757D7">
              <w:rPr>
                <w:lang w:eastAsia="ar-SA"/>
              </w:rPr>
              <w:t xml:space="preserve">đề xuất đối tượng </w:t>
            </w:r>
            <w:r>
              <w:rPr>
                <w:lang w:eastAsia="ar-SA"/>
              </w:rPr>
              <w:t>thành công</w:t>
            </w:r>
          </w:p>
        </w:tc>
      </w:tr>
      <w:tr w:rsidR="00CD73F3" w:rsidRPr="00FF37CC" w14:paraId="2F4935A2" w14:textId="77777777" w:rsidTr="00F10301">
        <w:trPr>
          <w:trHeight w:val="284"/>
          <w:jc w:val="center"/>
        </w:trPr>
        <w:tc>
          <w:tcPr>
            <w:tcW w:w="1590" w:type="pct"/>
            <w:tcBorders>
              <w:left w:val="single" w:sz="18" w:space="0" w:color="808080"/>
              <w:bottom w:val="single" w:sz="4" w:space="0" w:color="808080"/>
            </w:tcBorders>
            <w:shd w:val="clear" w:color="auto" w:fill="F3F3F3"/>
            <w:vAlign w:val="center"/>
          </w:tcPr>
          <w:p w14:paraId="6B95EDD8" w14:textId="77777777" w:rsidR="00CD73F3" w:rsidRPr="00FF37CC" w:rsidRDefault="00CD73F3"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71D263BD" w14:textId="77777777" w:rsidR="00CD73F3" w:rsidRPr="00FF37CC" w:rsidRDefault="00CD73F3"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CD73F3" w:rsidRPr="00FF37CC" w14:paraId="35412810" w14:textId="77777777" w:rsidTr="00F10301">
        <w:trPr>
          <w:trHeight w:val="284"/>
          <w:jc w:val="center"/>
        </w:trPr>
        <w:tc>
          <w:tcPr>
            <w:tcW w:w="1590" w:type="pct"/>
            <w:tcBorders>
              <w:left w:val="single" w:sz="18" w:space="0" w:color="808080"/>
              <w:bottom w:val="single" w:sz="18" w:space="0" w:color="808080"/>
            </w:tcBorders>
            <w:shd w:val="clear" w:color="auto" w:fill="F3F3F3"/>
            <w:vAlign w:val="center"/>
          </w:tcPr>
          <w:p w14:paraId="269B57F4" w14:textId="77777777" w:rsidR="00CD73F3" w:rsidRPr="00FF37CC" w:rsidRDefault="00CD73F3"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3089E5C9" w14:textId="77777777" w:rsidR="00CD73F3" w:rsidRPr="00FF37CC" w:rsidRDefault="00CD73F3" w:rsidP="00E821FE">
            <w:pPr>
              <w:pStyle w:val="BodyText"/>
              <w:spacing w:before="120" w:line="276" w:lineRule="auto"/>
              <w:ind w:left="0"/>
            </w:pPr>
          </w:p>
        </w:tc>
      </w:tr>
    </w:tbl>
    <w:p w14:paraId="1FAAB1B3" w14:textId="77777777" w:rsidR="00CD73F3" w:rsidRPr="00FF37CC" w:rsidRDefault="00CD73F3" w:rsidP="00E821FE">
      <w:pPr>
        <w:ind w:left="0"/>
      </w:pPr>
    </w:p>
    <w:p w14:paraId="726FE93B" w14:textId="77777777" w:rsidR="00CD73F3" w:rsidRPr="00FF37CC" w:rsidRDefault="00CD73F3" w:rsidP="00A97673">
      <w:pPr>
        <w:pStyle w:val="Heading5"/>
      </w:pPr>
      <w:r w:rsidRPr="00FF37CC">
        <w:t>Biểu đồ luồng xử lý chức năng</w:t>
      </w:r>
    </w:p>
    <w:p w14:paraId="4A536808" w14:textId="77777777" w:rsidR="00CD73F3" w:rsidRPr="00FF37CC" w:rsidRDefault="00CD73F3" w:rsidP="00E821FE">
      <w:pPr>
        <w:ind w:left="0"/>
      </w:pPr>
    </w:p>
    <w:p w14:paraId="7CCACE73" w14:textId="77777777" w:rsidR="00CD73F3" w:rsidRPr="00FF37CC" w:rsidRDefault="00CD73F3" w:rsidP="00E821FE">
      <w:pPr>
        <w:ind w:left="0"/>
        <w:sectPr w:rsidR="00CD73F3" w:rsidRPr="00FF37CC" w:rsidSect="001B0DCC">
          <w:pgSz w:w="16834" w:h="11909" w:orient="landscape" w:code="9"/>
          <w:pgMar w:top="1440" w:right="1152" w:bottom="1152" w:left="1238" w:header="432" w:footer="432" w:gutter="0"/>
          <w:cols w:space="709"/>
          <w:titlePg/>
          <w:docGrid w:linePitch="326"/>
        </w:sectPr>
      </w:pPr>
    </w:p>
    <w:p w14:paraId="0B5EFFED" w14:textId="1A495449" w:rsidR="00CD73F3" w:rsidRPr="00FF37CC" w:rsidRDefault="00620E96" w:rsidP="00E821FE">
      <w:pPr>
        <w:ind w:left="0"/>
      </w:pPr>
      <w:r>
        <w:object w:dxaOrig="10545" w:dyaOrig="7605" w14:anchorId="11DD6DA1">
          <v:shape id="_x0000_i1043" type="#_x0000_t75" style="width:618.7pt;height:446.25pt" o:ole="">
            <v:imagedata r:id="rId84" o:title=""/>
          </v:shape>
          <o:OLEObject Type="Embed" ProgID="Visio.Drawing.15" ShapeID="_x0000_i1043" DrawAspect="Content" ObjectID="_1657348843" r:id="rId85"/>
        </w:object>
      </w:r>
    </w:p>
    <w:p w14:paraId="568CDB2C" w14:textId="77777777" w:rsidR="00CD73F3" w:rsidRPr="00FF37CC" w:rsidRDefault="00CD73F3" w:rsidP="00E821FE">
      <w:pPr>
        <w:ind w:left="0"/>
        <w:rPr>
          <w:b/>
          <w:lang w:eastAsia="ar-SA"/>
        </w:rPr>
      </w:pPr>
    </w:p>
    <w:p w14:paraId="74C10A09" w14:textId="77777777" w:rsidR="00CD73F3" w:rsidRPr="00FF37CC" w:rsidRDefault="00CD73F3" w:rsidP="00E821FE">
      <w:pPr>
        <w:ind w:left="0"/>
        <w:rPr>
          <w:lang w:eastAsia="ar-SA"/>
        </w:rPr>
      </w:pPr>
      <w:r w:rsidRPr="00FF37CC">
        <w:rPr>
          <w:lang w:eastAsia="ar-SA"/>
        </w:rPr>
        <w:t>Phân quyền vai trò</w:t>
      </w:r>
    </w:p>
    <w:p w14:paraId="2CAB006B" w14:textId="77777777" w:rsidR="00CD73F3" w:rsidRPr="00FF37CC" w:rsidRDefault="00CD73F3"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CD73F3" w:rsidRPr="00FF37CC" w14:paraId="3DA2F2B5" w14:textId="77777777" w:rsidTr="00F10301">
        <w:trPr>
          <w:cantSplit/>
          <w:trHeight w:val="422"/>
          <w:tblHeader/>
        </w:trPr>
        <w:tc>
          <w:tcPr>
            <w:tcW w:w="3510" w:type="dxa"/>
            <w:shd w:val="clear" w:color="auto" w:fill="D9D9D9"/>
          </w:tcPr>
          <w:p w14:paraId="373BDA2B" w14:textId="77777777" w:rsidR="00CD73F3" w:rsidRPr="00FF37CC" w:rsidRDefault="00CD73F3" w:rsidP="00E821FE">
            <w:pPr>
              <w:spacing w:after="120"/>
              <w:ind w:left="0"/>
              <w:jc w:val="center"/>
              <w:rPr>
                <w:b/>
              </w:rPr>
            </w:pPr>
            <w:r w:rsidRPr="00FF37CC">
              <w:rPr>
                <w:b/>
              </w:rPr>
              <w:t>Vai trò</w:t>
            </w:r>
          </w:p>
        </w:tc>
        <w:tc>
          <w:tcPr>
            <w:tcW w:w="540" w:type="dxa"/>
            <w:shd w:val="clear" w:color="auto" w:fill="D9D9D9"/>
          </w:tcPr>
          <w:p w14:paraId="0E2D8089" w14:textId="77777777" w:rsidR="00CD73F3" w:rsidRPr="00FF37CC" w:rsidRDefault="00CD73F3" w:rsidP="00E821FE">
            <w:pPr>
              <w:spacing w:after="120"/>
              <w:ind w:left="0"/>
              <w:jc w:val="center"/>
              <w:rPr>
                <w:b/>
              </w:rPr>
            </w:pPr>
            <w:r w:rsidRPr="00FF37CC">
              <w:rPr>
                <w:b/>
              </w:rPr>
              <w:t>C</w:t>
            </w:r>
          </w:p>
        </w:tc>
        <w:tc>
          <w:tcPr>
            <w:tcW w:w="540" w:type="dxa"/>
            <w:shd w:val="clear" w:color="auto" w:fill="D9D9D9"/>
          </w:tcPr>
          <w:p w14:paraId="02A8C43E" w14:textId="77777777" w:rsidR="00CD73F3" w:rsidRPr="00FF37CC" w:rsidRDefault="00CD73F3" w:rsidP="00E821FE">
            <w:pPr>
              <w:spacing w:after="120"/>
              <w:ind w:left="0"/>
              <w:jc w:val="center"/>
              <w:rPr>
                <w:b/>
              </w:rPr>
            </w:pPr>
            <w:r w:rsidRPr="00FF37CC">
              <w:rPr>
                <w:b/>
              </w:rPr>
              <w:t>R</w:t>
            </w:r>
          </w:p>
        </w:tc>
        <w:tc>
          <w:tcPr>
            <w:tcW w:w="450" w:type="dxa"/>
            <w:shd w:val="clear" w:color="auto" w:fill="D9D9D9"/>
          </w:tcPr>
          <w:p w14:paraId="1F7D220B" w14:textId="77777777" w:rsidR="00CD73F3" w:rsidRPr="00FF37CC" w:rsidRDefault="00CD73F3" w:rsidP="00E821FE">
            <w:pPr>
              <w:spacing w:after="120"/>
              <w:ind w:left="0"/>
              <w:jc w:val="center"/>
              <w:rPr>
                <w:b/>
              </w:rPr>
            </w:pPr>
            <w:r w:rsidRPr="00FF37CC">
              <w:rPr>
                <w:b/>
              </w:rPr>
              <w:t>U</w:t>
            </w:r>
          </w:p>
        </w:tc>
        <w:tc>
          <w:tcPr>
            <w:tcW w:w="630" w:type="dxa"/>
            <w:shd w:val="clear" w:color="auto" w:fill="D9D9D9"/>
          </w:tcPr>
          <w:p w14:paraId="1E8FB739" w14:textId="77777777" w:rsidR="00CD73F3" w:rsidRPr="00FF37CC" w:rsidRDefault="00CD73F3" w:rsidP="00E821FE">
            <w:pPr>
              <w:spacing w:after="120"/>
              <w:ind w:left="0"/>
              <w:jc w:val="center"/>
              <w:rPr>
                <w:b/>
              </w:rPr>
            </w:pPr>
            <w:r w:rsidRPr="00FF37CC">
              <w:rPr>
                <w:b/>
              </w:rPr>
              <w:t>D</w:t>
            </w:r>
          </w:p>
        </w:tc>
        <w:tc>
          <w:tcPr>
            <w:tcW w:w="4950" w:type="dxa"/>
            <w:shd w:val="clear" w:color="auto" w:fill="D9D9D9"/>
          </w:tcPr>
          <w:p w14:paraId="0A74CB2B" w14:textId="77777777" w:rsidR="00CD73F3" w:rsidRPr="00FF37CC" w:rsidRDefault="00CD73F3" w:rsidP="00E821FE">
            <w:pPr>
              <w:spacing w:after="120"/>
              <w:ind w:left="0"/>
              <w:jc w:val="center"/>
              <w:rPr>
                <w:b/>
              </w:rPr>
            </w:pPr>
            <w:r w:rsidRPr="00FF37CC">
              <w:rPr>
                <w:b/>
              </w:rPr>
              <w:t>Mô tả</w:t>
            </w:r>
          </w:p>
        </w:tc>
      </w:tr>
      <w:tr w:rsidR="00CD73F3" w:rsidRPr="00FF37CC" w14:paraId="43B1061D" w14:textId="77777777" w:rsidTr="00F10301">
        <w:trPr>
          <w:cantSplit/>
          <w:trHeight w:val="377"/>
        </w:trPr>
        <w:tc>
          <w:tcPr>
            <w:tcW w:w="3510" w:type="dxa"/>
            <w:vAlign w:val="center"/>
          </w:tcPr>
          <w:p w14:paraId="2F45EB89" w14:textId="20218C54" w:rsidR="00CD73F3" w:rsidRPr="00FF37CC" w:rsidRDefault="009C4A46" w:rsidP="00E821FE">
            <w:pPr>
              <w:pStyle w:val="Sothutu-1so"/>
              <w:spacing w:before="0" w:after="120" w:line="276" w:lineRule="auto"/>
              <w:jc w:val="left"/>
              <w:rPr>
                <w:szCs w:val="24"/>
              </w:rPr>
            </w:pPr>
            <w:r>
              <w:rPr>
                <w:szCs w:val="24"/>
              </w:rPr>
              <w:t>Nhân viên phòng ban</w:t>
            </w:r>
          </w:p>
        </w:tc>
        <w:tc>
          <w:tcPr>
            <w:tcW w:w="540" w:type="dxa"/>
          </w:tcPr>
          <w:p w14:paraId="2869C22F" w14:textId="09621335"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540" w:type="dxa"/>
          </w:tcPr>
          <w:p w14:paraId="7C4B4FA0" w14:textId="76A3641C"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450" w:type="dxa"/>
          </w:tcPr>
          <w:p w14:paraId="703AA30F" w14:textId="2ABFA2F3"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630" w:type="dxa"/>
          </w:tcPr>
          <w:p w14:paraId="148E730F" w14:textId="31E80ABC"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4950" w:type="dxa"/>
          </w:tcPr>
          <w:p w14:paraId="37E0BCA0" w14:textId="77777777" w:rsidR="00CD73F3" w:rsidRPr="00FF37CC" w:rsidRDefault="00CD73F3" w:rsidP="00E821FE">
            <w:pPr>
              <w:pStyle w:val="Sothutu-1so"/>
              <w:spacing w:before="120" w:after="120" w:line="276" w:lineRule="auto"/>
              <w:jc w:val="left"/>
              <w:rPr>
                <w:szCs w:val="24"/>
              </w:rPr>
            </w:pPr>
          </w:p>
        </w:tc>
      </w:tr>
    </w:tbl>
    <w:p w14:paraId="79446504" w14:textId="77777777" w:rsidR="00CD73F3" w:rsidRPr="00FF37CC" w:rsidRDefault="00CD73F3" w:rsidP="00E821FE">
      <w:pPr>
        <w:ind w:left="0"/>
      </w:pPr>
    </w:p>
    <w:p w14:paraId="4FE44C87" w14:textId="77777777" w:rsidR="00CD73F3" w:rsidRPr="00FF37CC" w:rsidRDefault="00CD73F3" w:rsidP="00A97673">
      <w:pPr>
        <w:pStyle w:val="Heading5"/>
      </w:pPr>
      <w:r w:rsidRPr="00FF37CC">
        <w:t>Menu</w:t>
      </w:r>
    </w:p>
    <w:p w14:paraId="17731A57" w14:textId="155D56A5" w:rsidR="00CD73F3" w:rsidRPr="00CD73F3" w:rsidRDefault="009C4A46" w:rsidP="004E37AB">
      <w:pPr>
        <w:numPr>
          <w:ilvl w:val="0"/>
          <w:numId w:val="11"/>
        </w:numPr>
      </w:pPr>
      <w:r>
        <w:t>Trang chủ\ Đề xuất khai báo đối tượng</w:t>
      </w:r>
    </w:p>
    <w:p w14:paraId="730334C8" w14:textId="77777777" w:rsidR="00CD73F3" w:rsidRPr="003623A3" w:rsidRDefault="00CD73F3" w:rsidP="00E821FE">
      <w:pPr>
        <w:ind w:left="0"/>
      </w:pPr>
    </w:p>
    <w:p w14:paraId="0F63C94B" w14:textId="54B86BF5" w:rsidR="0007471E" w:rsidRDefault="0007471E" w:rsidP="00A97673">
      <w:pPr>
        <w:pStyle w:val="Heading5"/>
      </w:pPr>
      <w:r>
        <w:lastRenderedPageBreak/>
        <w:t>Danh sách đề xuất đối tượng</w:t>
      </w:r>
    </w:p>
    <w:p w14:paraId="5405EF31" w14:textId="77777777" w:rsidR="00C04759" w:rsidRDefault="00C04759" w:rsidP="00E821FE">
      <w:pPr>
        <w:pStyle w:val="Heading6"/>
      </w:pPr>
      <w:r w:rsidRPr="00FF37CC">
        <w:t xml:space="preserve">Prototype </w:t>
      </w:r>
    </w:p>
    <w:p w14:paraId="02B61906" w14:textId="6D4C3589" w:rsidR="00C04759" w:rsidRDefault="00695E72" w:rsidP="00E821FE">
      <w:r>
        <w:rPr>
          <w:noProof/>
          <w:snapToGrid/>
        </w:rPr>
        <w:drawing>
          <wp:inline distT="0" distB="0" distL="0" distR="0" wp14:anchorId="5E0930D0" wp14:editId="21A28EBB">
            <wp:extent cx="2161905" cy="449523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61905" cy="4495238"/>
                    </a:xfrm>
                    <a:prstGeom prst="rect">
                      <a:avLst/>
                    </a:prstGeom>
                  </pic:spPr>
                </pic:pic>
              </a:graphicData>
            </a:graphic>
          </wp:inline>
        </w:drawing>
      </w:r>
    </w:p>
    <w:p w14:paraId="1FAECC45" w14:textId="77777777" w:rsidR="00695E72" w:rsidRPr="00EA2377" w:rsidRDefault="00695E72" w:rsidP="00E821FE"/>
    <w:p w14:paraId="1EEAB613" w14:textId="77777777" w:rsidR="00C04759" w:rsidRPr="00FF37CC" w:rsidRDefault="00C04759" w:rsidP="00E821FE">
      <w:pPr>
        <w:pStyle w:val="Heading6"/>
      </w:pPr>
      <w:r w:rsidRPr="00FF37CC">
        <w:t>Danh sách trường dữ liệu</w:t>
      </w:r>
    </w:p>
    <w:p w14:paraId="2D57C7E7" w14:textId="2C47EEE9" w:rsidR="00C04759" w:rsidRDefault="00C04759" w:rsidP="004E37AB">
      <w:pPr>
        <w:numPr>
          <w:ilvl w:val="0"/>
          <w:numId w:val="11"/>
        </w:numPr>
      </w:pPr>
      <w:r w:rsidRPr="00FF37CC">
        <w:t>Bảng</w:t>
      </w:r>
      <w:r>
        <w:t xml:space="preserve"> C</w:t>
      </w:r>
      <w:r w:rsidR="003E6103">
        <w:t xml:space="preserve"> </w:t>
      </w:r>
      <w:r>
        <w:t>_REQUEST</w:t>
      </w:r>
      <w:r w:rsidR="003E6103">
        <w:t>_PARTNER</w:t>
      </w:r>
    </w:p>
    <w:p w14:paraId="1B9CC0F6" w14:textId="55DAA046" w:rsidR="00C04759" w:rsidRDefault="00C04759" w:rsidP="004E37AB">
      <w:pPr>
        <w:numPr>
          <w:ilvl w:val="0"/>
          <w:numId w:val="11"/>
        </w:numPr>
      </w:pPr>
      <w:r>
        <w:lastRenderedPageBreak/>
        <w:t>Hiển thị ở dạng List, sắp xếp theo t</w:t>
      </w:r>
      <w:r w:rsidR="008C18D0">
        <w:t>hứ tự tạo</w:t>
      </w:r>
      <w:r>
        <w:t xml:space="preserve"> từ </w:t>
      </w:r>
      <w:r w:rsidR="008C18D0">
        <w:t>mới nhất xuống cũ nhất</w:t>
      </w:r>
    </w:p>
    <w:p w14:paraId="67A36140" w14:textId="77777777" w:rsidR="00C04759" w:rsidRPr="00FF37CC" w:rsidRDefault="00C04759" w:rsidP="004E37AB">
      <w:pPr>
        <w:numPr>
          <w:ilvl w:val="0"/>
          <w:numId w:val="11"/>
        </w:numPr>
      </w:pPr>
      <w:r>
        <w:rPr>
          <w:lang w:eastAsia="ar-SA"/>
        </w:rPr>
        <w:t>S: Hiển thị trên màn hình nhập liệu</w:t>
      </w:r>
    </w:p>
    <w:p w14:paraId="01D6C3D3" w14:textId="77777777" w:rsidR="00C04759" w:rsidRPr="00FF37CC" w:rsidRDefault="00C0475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04759" w:rsidRPr="00FF37CC" w14:paraId="72BE1F36" w14:textId="77777777" w:rsidTr="00F10301">
        <w:trPr>
          <w:cantSplit/>
          <w:trHeight w:val="422"/>
          <w:tblHeader/>
        </w:trPr>
        <w:tc>
          <w:tcPr>
            <w:tcW w:w="1800" w:type="dxa"/>
            <w:shd w:val="clear" w:color="auto" w:fill="D9D9D9"/>
            <w:vAlign w:val="center"/>
          </w:tcPr>
          <w:p w14:paraId="27231486" w14:textId="77777777" w:rsidR="00C04759" w:rsidRPr="00FF37CC" w:rsidRDefault="00C04759" w:rsidP="00E821FE">
            <w:pPr>
              <w:spacing w:after="120"/>
              <w:ind w:left="0"/>
              <w:jc w:val="center"/>
              <w:rPr>
                <w:b/>
              </w:rPr>
            </w:pPr>
            <w:r w:rsidRPr="00FF37CC">
              <w:rPr>
                <w:b/>
              </w:rPr>
              <w:t>Tên trường</w:t>
            </w:r>
          </w:p>
        </w:tc>
        <w:tc>
          <w:tcPr>
            <w:tcW w:w="1980" w:type="dxa"/>
            <w:shd w:val="clear" w:color="auto" w:fill="D9D9D9"/>
            <w:vAlign w:val="center"/>
          </w:tcPr>
          <w:p w14:paraId="07D72C3B" w14:textId="77777777" w:rsidR="00C04759" w:rsidRPr="00FF37CC" w:rsidRDefault="00C04759" w:rsidP="00E821FE">
            <w:pPr>
              <w:spacing w:after="120"/>
              <w:ind w:left="0"/>
              <w:jc w:val="center"/>
              <w:rPr>
                <w:b/>
              </w:rPr>
            </w:pPr>
            <w:r w:rsidRPr="00FF37CC">
              <w:rPr>
                <w:b/>
              </w:rPr>
              <w:t>Tên dữ liệu</w:t>
            </w:r>
          </w:p>
        </w:tc>
        <w:tc>
          <w:tcPr>
            <w:tcW w:w="1417" w:type="dxa"/>
            <w:shd w:val="clear" w:color="auto" w:fill="D9D9D9"/>
            <w:vAlign w:val="center"/>
          </w:tcPr>
          <w:p w14:paraId="64C88BDA" w14:textId="77777777" w:rsidR="00C04759" w:rsidRPr="00FF37CC" w:rsidRDefault="00C04759" w:rsidP="00E821FE">
            <w:pPr>
              <w:spacing w:after="120"/>
              <w:ind w:left="0"/>
              <w:jc w:val="center"/>
              <w:rPr>
                <w:b/>
              </w:rPr>
            </w:pPr>
            <w:r w:rsidRPr="00FF37CC">
              <w:rPr>
                <w:b/>
              </w:rPr>
              <w:t>Loại DL</w:t>
            </w:r>
          </w:p>
        </w:tc>
        <w:tc>
          <w:tcPr>
            <w:tcW w:w="630" w:type="dxa"/>
            <w:shd w:val="clear" w:color="auto" w:fill="D9D9D9"/>
            <w:vAlign w:val="center"/>
          </w:tcPr>
          <w:p w14:paraId="7CAA21C7" w14:textId="77777777" w:rsidR="00C04759" w:rsidRPr="00FF37CC" w:rsidRDefault="00C04759" w:rsidP="00E821FE">
            <w:pPr>
              <w:spacing w:after="120"/>
              <w:ind w:left="0"/>
              <w:jc w:val="center"/>
              <w:rPr>
                <w:b/>
              </w:rPr>
            </w:pPr>
            <w:r w:rsidRPr="00FF37CC">
              <w:rPr>
                <w:b/>
              </w:rPr>
              <w:t>L</w:t>
            </w:r>
          </w:p>
        </w:tc>
        <w:tc>
          <w:tcPr>
            <w:tcW w:w="540" w:type="dxa"/>
            <w:shd w:val="clear" w:color="auto" w:fill="D9D9D9"/>
            <w:vAlign w:val="center"/>
          </w:tcPr>
          <w:p w14:paraId="25DECB9A" w14:textId="77777777" w:rsidR="00C04759" w:rsidRPr="00FF37CC" w:rsidRDefault="00C04759" w:rsidP="00E821FE">
            <w:pPr>
              <w:spacing w:after="120"/>
              <w:ind w:left="0"/>
              <w:jc w:val="center"/>
              <w:rPr>
                <w:b/>
              </w:rPr>
            </w:pPr>
            <w:r w:rsidRPr="00FF37CC">
              <w:rPr>
                <w:b/>
              </w:rPr>
              <w:t>R</w:t>
            </w:r>
          </w:p>
        </w:tc>
        <w:tc>
          <w:tcPr>
            <w:tcW w:w="450" w:type="dxa"/>
            <w:shd w:val="clear" w:color="auto" w:fill="D9D9D9"/>
            <w:vAlign w:val="center"/>
          </w:tcPr>
          <w:p w14:paraId="6F35939B" w14:textId="77777777" w:rsidR="00C04759" w:rsidRPr="00FF37CC" w:rsidRDefault="00C04759" w:rsidP="00E821FE">
            <w:pPr>
              <w:spacing w:after="120"/>
              <w:ind w:left="0"/>
              <w:jc w:val="center"/>
              <w:rPr>
                <w:b/>
              </w:rPr>
            </w:pPr>
            <w:r w:rsidRPr="00FF37CC">
              <w:rPr>
                <w:b/>
              </w:rPr>
              <w:t>M</w:t>
            </w:r>
          </w:p>
        </w:tc>
        <w:tc>
          <w:tcPr>
            <w:tcW w:w="540" w:type="dxa"/>
            <w:shd w:val="clear" w:color="auto" w:fill="D9D9D9"/>
          </w:tcPr>
          <w:p w14:paraId="756C9824" w14:textId="77777777" w:rsidR="00C04759" w:rsidRPr="00926A39" w:rsidRDefault="00C04759" w:rsidP="00E821FE">
            <w:pPr>
              <w:spacing w:after="120"/>
              <w:ind w:left="0"/>
              <w:jc w:val="center"/>
              <w:rPr>
                <w:b/>
                <w:sz w:val="22"/>
              </w:rPr>
            </w:pPr>
            <w:r>
              <w:rPr>
                <w:b/>
              </w:rPr>
              <w:t>S</w:t>
            </w:r>
          </w:p>
        </w:tc>
        <w:tc>
          <w:tcPr>
            <w:tcW w:w="7380" w:type="dxa"/>
            <w:shd w:val="clear" w:color="auto" w:fill="D9D9D9"/>
            <w:vAlign w:val="center"/>
          </w:tcPr>
          <w:p w14:paraId="6215A093" w14:textId="77777777" w:rsidR="00C04759" w:rsidRPr="00FF37CC" w:rsidRDefault="00C04759" w:rsidP="00E821FE">
            <w:pPr>
              <w:spacing w:after="120"/>
              <w:ind w:left="0"/>
              <w:jc w:val="center"/>
              <w:rPr>
                <w:b/>
              </w:rPr>
            </w:pPr>
            <w:r w:rsidRPr="00FF37CC">
              <w:rPr>
                <w:b/>
              </w:rPr>
              <w:t>Mô tả</w:t>
            </w:r>
          </w:p>
        </w:tc>
      </w:tr>
      <w:tr w:rsidR="00C04759" w:rsidRPr="00FF37CC" w14:paraId="6166F4BC" w14:textId="77777777" w:rsidTr="00F10301">
        <w:trPr>
          <w:cantSplit/>
          <w:trHeight w:val="827"/>
        </w:trPr>
        <w:tc>
          <w:tcPr>
            <w:tcW w:w="1800" w:type="dxa"/>
          </w:tcPr>
          <w:p w14:paraId="02C04578" w14:textId="77777777" w:rsidR="00C04759" w:rsidRPr="00FF37CC" w:rsidRDefault="00C04759" w:rsidP="00E821FE">
            <w:pPr>
              <w:ind w:left="0"/>
            </w:pPr>
            <w:r>
              <w:t>ID</w:t>
            </w:r>
          </w:p>
        </w:tc>
        <w:tc>
          <w:tcPr>
            <w:tcW w:w="1980" w:type="dxa"/>
          </w:tcPr>
          <w:p w14:paraId="2535C0F8" w14:textId="1977D467" w:rsidR="00C04759" w:rsidRPr="00FF37CC" w:rsidRDefault="008C18D0" w:rsidP="00E821FE">
            <w:pPr>
              <w:ind w:left="0"/>
            </w:pPr>
            <w:r>
              <w:t>C_PARTNER_REQUEST</w:t>
            </w:r>
            <w:r>
              <w:rPr>
                <w:szCs w:val="24"/>
              </w:rPr>
              <w:t xml:space="preserve"> </w:t>
            </w:r>
            <w:r w:rsidR="00C04759">
              <w:rPr>
                <w:szCs w:val="24"/>
              </w:rPr>
              <w:t>_</w:t>
            </w:r>
            <w:r w:rsidR="00C04759" w:rsidRPr="00AB2F64">
              <w:rPr>
                <w:szCs w:val="24"/>
              </w:rPr>
              <w:t>ID</w:t>
            </w:r>
          </w:p>
        </w:tc>
        <w:tc>
          <w:tcPr>
            <w:tcW w:w="1417" w:type="dxa"/>
          </w:tcPr>
          <w:p w14:paraId="1A38C2AA" w14:textId="77777777" w:rsidR="00C04759" w:rsidRPr="00FF37CC" w:rsidRDefault="00C04759" w:rsidP="00E821FE">
            <w:pPr>
              <w:ind w:left="0"/>
            </w:pPr>
            <w:r>
              <w:t>Number</w:t>
            </w:r>
          </w:p>
          <w:p w14:paraId="0E90B2B3" w14:textId="77777777" w:rsidR="00C04759" w:rsidRPr="00FF37CC" w:rsidRDefault="00C04759" w:rsidP="00E821FE">
            <w:pPr>
              <w:ind w:left="0"/>
            </w:pPr>
          </w:p>
        </w:tc>
        <w:tc>
          <w:tcPr>
            <w:tcW w:w="630" w:type="dxa"/>
          </w:tcPr>
          <w:p w14:paraId="602446AE" w14:textId="77777777" w:rsidR="00C04759" w:rsidRPr="00FF37CC" w:rsidRDefault="00C04759" w:rsidP="00E821FE">
            <w:pPr>
              <w:pStyle w:val="Sothutu-1so"/>
              <w:spacing w:before="120" w:after="120" w:line="276" w:lineRule="auto"/>
              <w:jc w:val="left"/>
              <w:rPr>
                <w:szCs w:val="24"/>
              </w:rPr>
            </w:pPr>
            <w:r w:rsidRPr="00FF37CC">
              <w:rPr>
                <w:szCs w:val="24"/>
              </w:rPr>
              <w:t>50</w:t>
            </w:r>
          </w:p>
        </w:tc>
        <w:tc>
          <w:tcPr>
            <w:tcW w:w="540" w:type="dxa"/>
          </w:tcPr>
          <w:p w14:paraId="6AB87041"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40B74ECC" w14:textId="77777777" w:rsidR="00C04759" w:rsidRPr="00FF37CC" w:rsidRDefault="00C04759" w:rsidP="00E821FE">
            <w:pPr>
              <w:pStyle w:val="Sothutu-1so"/>
              <w:spacing w:before="120" w:after="120" w:line="276" w:lineRule="auto"/>
              <w:jc w:val="left"/>
              <w:rPr>
                <w:szCs w:val="24"/>
              </w:rPr>
            </w:pPr>
            <w:r>
              <w:rPr>
                <w:szCs w:val="24"/>
              </w:rPr>
              <w:t>N</w:t>
            </w:r>
          </w:p>
        </w:tc>
        <w:tc>
          <w:tcPr>
            <w:tcW w:w="540" w:type="dxa"/>
          </w:tcPr>
          <w:p w14:paraId="5356B223" w14:textId="77777777" w:rsidR="00C04759" w:rsidRDefault="00C04759" w:rsidP="00E821FE">
            <w:pPr>
              <w:pStyle w:val="Sothutu-1so"/>
              <w:spacing w:before="120" w:after="120" w:line="276" w:lineRule="auto"/>
              <w:ind w:left="360" w:hanging="360"/>
              <w:jc w:val="center"/>
              <w:rPr>
                <w:szCs w:val="24"/>
              </w:rPr>
            </w:pPr>
            <w:r>
              <w:rPr>
                <w:szCs w:val="24"/>
              </w:rPr>
              <w:t>N</w:t>
            </w:r>
          </w:p>
        </w:tc>
        <w:tc>
          <w:tcPr>
            <w:tcW w:w="7380" w:type="dxa"/>
          </w:tcPr>
          <w:p w14:paraId="3FFCD43D" w14:textId="77777777" w:rsidR="00C04759" w:rsidRPr="00FF37CC" w:rsidRDefault="00C04759" w:rsidP="00E821FE">
            <w:pPr>
              <w:pStyle w:val="Sothutu-1so"/>
              <w:spacing w:before="120" w:after="120" w:line="276" w:lineRule="auto"/>
              <w:ind w:left="360" w:hanging="360"/>
              <w:jc w:val="left"/>
              <w:rPr>
                <w:szCs w:val="24"/>
              </w:rPr>
            </w:pPr>
            <w:r>
              <w:rPr>
                <w:szCs w:val="24"/>
              </w:rPr>
              <w:t>Key, tự sinh</w:t>
            </w:r>
          </w:p>
        </w:tc>
      </w:tr>
      <w:tr w:rsidR="00C51E6A" w:rsidRPr="00FF37CC" w14:paraId="77358410" w14:textId="77777777" w:rsidTr="00F10301">
        <w:trPr>
          <w:cantSplit/>
          <w:trHeight w:val="827"/>
        </w:trPr>
        <w:tc>
          <w:tcPr>
            <w:tcW w:w="1800" w:type="dxa"/>
          </w:tcPr>
          <w:p w14:paraId="14FCD1B7" w14:textId="10A29FF1" w:rsidR="00C51E6A" w:rsidRPr="00FF37CC" w:rsidRDefault="00C51E6A" w:rsidP="00C51E6A">
            <w:pPr>
              <w:ind w:left="0"/>
            </w:pPr>
            <w:r>
              <w:rPr>
                <w:szCs w:val="24"/>
              </w:rPr>
              <w:t>Tên đối tượng</w:t>
            </w:r>
          </w:p>
        </w:tc>
        <w:tc>
          <w:tcPr>
            <w:tcW w:w="1980" w:type="dxa"/>
          </w:tcPr>
          <w:p w14:paraId="42060863" w14:textId="3A2652AA" w:rsidR="00C51E6A" w:rsidRPr="00FF37CC" w:rsidRDefault="00C51E6A" w:rsidP="00C51E6A">
            <w:pPr>
              <w:ind w:left="0"/>
            </w:pPr>
            <w:r w:rsidRPr="008C4813">
              <w:rPr>
                <w:highlight w:val="yellow"/>
              </w:rPr>
              <w:t>PARTNER_NAME</w:t>
            </w:r>
          </w:p>
        </w:tc>
        <w:tc>
          <w:tcPr>
            <w:tcW w:w="1417" w:type="dxa"/>
          </w:tcPr>
          <w:p w14:paraId="7C7C8C90" w14:textId="77777777" w:rsidR="00C51E6A" w:rsidRPr="00FF37CC" w:rsidRDefault="00C51E6A" w:rsidP="00C51E6A">
            <w:pPr>
              <w:ind w:left="0"/>
            </w:pPr>
            <w:r>
              <w:t>String</w:t>
            </w:r>
          </w:p>
        </w:tc>
        <w:tc>
          <w:tcPr>
            <w:tcW w:w="630" w:type="dxa"/>
          </w:tcPr>
          <w:p w14:paraId="51295EE8" w14:textId="77777777" w:rsidR="00C51E6A" w:rsidRPr="00FF37CC" w:rsidRDefault="00C51E6A" w:rsidP="00C51E6A">
            <w:pPr>
              <w:pStyle w:val="Sothutu-1so"/>
              <w:spacing w:before="120" w:after="120" w:line="276" w:lineRule="auto"/>
              <w:jc w:val="left"/>
              <w:rPr>
                <w:szCs w:val="24"/>
              </w:rPr>
            </w:pPr>
            <w:r>
              <w:rPr>
                <w:szCs w:val="24"/>
              </w:rPr>
              <w:t>100</w:t>
            </w:r>
          </w:p>
        </w:tc>
        <w:tc>
          <w:tcPr>
            <w:tcW w:w="540" w:type="dxa"/>
          </w:tcPr>
          <w:p w14:paraId="3B2AC804" w14:textId="77777777" w:rsidR="00C51E6A" w:rsidRPr="00FF37CC" w:rsidRDefault="00C51E6A" w:rsidP="00C51E6A">
            <w:pPr>
              <w:pStyle w:val="Sothutu-1so"/>
              <w:spacing w:before="120" w:after="120" w:line="276" w:lineRule="auto"/>
              <w:jc w:val="left"/>
              <w:rPr>
                <w:szCs w:val="24"/>
              </w:rPr>
            </w:pPr>
            <w:r>
              <w:rPr>
                <w:szCs w:val="24"/>
              </w:rPr>
              <w:t>Y</w:t>
            </w:r>
          </w:p>
        </w:tc>
        <w:tc>
          <w:tcPr>
            <w:tcW w:w="450" w:type="dxa"/>
          </w:tcPr>
          <w:p w14:paraId="73482435" w14:textId="77777777" w:rsidR="00C51E6A" w:rsidRPr="00FF37CC" w:rsidRDefault="00C51E6A" w:rsidP="00C51E6A">
            <w:pPr>
              <w:pStyle w:val="Sothutu-1so"/>
              <w:spacing w:before="120" w:after="120" w:line="276" w:lineRule="auto"/>
              <w:jc w:val="left"/>
              <w:rPr>
                <w:szCs w:val="24"/>
              </w:rPr>
            </w:pPr>
            <w:r>
              <w:rPr>
                <w:szCs w:val="24"/>
              </w:rPr>
              <w:t>Y</w:t>
            </w:r>
          </w:p>
        </w:tc>
        <w:tc>
          <w:tcPr>
            <w:tcW w:w="540" w:type="dxa"/>
          </w:tcPr>
          <w:p w14:paraId="31A1EE88" w14:textId="77777777" w:rsidR="00C51E6A" w:rsidRPr="00FF37CC" w:rsidRDefault="00C51E6A" w:rsidP="00C51E6A">
            <w:pPr>
              <w:pStyle w:val="Sothutu-1so"/>
              <w:spacing w:before="120" w:after="120" w:line="276" w:lineRule="auto"/>
              <w:jc w:val="center"/>
              <w:rPr>
                <w:szCs w:val="24"/>
              </w:rPr>
            </w:pPr>
            <w:r>
              <w:rPr>
                <w:szCs w:val="24"/>
              </w:rPr>
              <w:t>Y</w:t>
            </w:r>
          </w:p>
        </w:tc>
        <w:tc>
          <w:tcPr>
            <w:tcW w:w="7380" w:type="dxa"/>
          </w:tcPr>
          <w:p w14:paraId="2C4892D3" w14:textId="77777777" w:rsidR="00C51E6A" w:rsidRPr="00FF37CC" w:rsidRDefault="00C51E6A" w:rsidP="00C51E6A">
            <w:pPr>
              <w:pStyle w:val="Sothutu-1so"/>
              <w:spacing w:before="120" w:after="120" w:line="276" w:lineRule="auto"/>
              <w:jc w:val="left"/>
              <w:rPr>
                <w:szCs w:val="24"/>
              </w:rPr>
            </w:pPr>
            <w:r>
              <w:rPr>
                <w:szCs w:val="24"/>
              </w:rPr>
              <w:t>Lấy theo Tab Thông tin chung</w:t>
            </w:r>
          </w:p>
        </w:tc>
      </w:tr>
      <w:tr w:rsidR="00C51E6A" w:rsidRPr="00FF37CC" w14:paraId="6CBB4F1B" w14:textId="77777777" w:rsidTr="00F10301">
        <w:trPr>
          <w:cantSplit/>
          <w:trHeight w:val="827"/>
        </w:trPr>
        <w:tc>
          <w:tcPr>
            <w:tcW w:w="1800" w:type="dxa"/>
          </w:tcPr>
          <w:p w14:paraId="5B184ABA" w14:textId="73828083" w:rsidR="00C51E6A" w:rsidRPr="00FF37CC" w:rsidRDefault="00C51E6A" w:rsidP="00C51E6A">
            <w:pPr>
              <w:ind w:left="0"/>
            </w:pPr>
            <w:r>
              <w:rPr>
                <w:szCs w:val="24"/>
              </w:rPr>
              <w:t>CMT hoặc MST</w:t>
            </w:r>
          </w:p>
        </w:tc>
        <w:tc>
          <w:tcPr>
            <w:tcW w:w="1980" w:type="dxa"/>
          </w:tcPr>
          <w:p w14:paraId="4DF7B795" w14:textId="2A53AA6D" w:rsidR="00C51E6A" w:rsidRPr="00FF37CC" w:rsidRDefault="00C51E6A" w:rsidP="00C51E6A">
            <w:pPr>
              <w:ind w:left="0"/>
            </w:pPr>
          </w:p>
        </w:tc>
        <w:tc>
          <w:tcPr>
            <w:tcW w:w="1417" w:type="dxa"/>
          </w:tcPr>
          <w:p w14:paraId="334AAC31" w14:textId="77777777" w:rsidR="00C51E6A" w:rsidRPr="00606D95" w:rsidRDefault="00C51E6A" w:rsidP="00C51E6A">
            <w:pPr>
              <w:ind w:left="0"/>
            </w:pPr>
            <w:r>
              <w:t>String</w:t>
            </w:r>
          </w:p>
        </w:tc>
        <w:tc>
          <w:tcPr>
            <w:tcW w:w="630" w:type="dxa"/>
          </w:tcPr>
          <w:p w14:paraId="52BC9E34" w14:textId="77777777" w:rsidR="00C51E6A" w:rsidRPr="00FF37CC" w:rsidRDefault="00C51E6A" w:rsidP="00C51E6A">
            <w:pPr>
              <w:pStyle w:val="Sothutu-1so"/>
              <w:spacing w:before="120" w:after="120" w:line="276" w:lineRule="auto"/>
              <w:jc w:val="left"/>
              <w:rPr>
                <w:szCs w:val="24"/>
              </w:rPr>
            </w:pPr>
            <w:r>
              <w:rPr>
                <w:szCs w:val="24"/>
              </w:rPr>
              <w:t>20</w:t>
            </w:r>
          </w:p>
        </w:tc>
        <w:tc>
          <w:tcPr>
            <w:tcW w:w="540" w:type="dxa"/>
          </w:tcPr>
          <w:p w14:paraId="290E18E5" w14:textId="77777777" w:rsidR="00C51E6A" w:rsidRPr="00FF37CC" w:rsidRDefault="00C51E6A" w:rsidP="00C51E6A">
            <w:pPr>
              <w:pStyle w:val="Sothutu-1so"/>
              <w:spacing w:before="120" w:after="120" w:line="276" w:lineRule="auto"/>
              <w:jc w:val="left"/>
              <w:rPr>
                <w:szCs w:val="24"/>
              </w:rPr>
            </w:pPr>
            <w:r>
              <w:rPr>
                <w:szCs w:val="24"/>
              </w:rPr>
              <w:t>Y</w:t>
            </w:r>
          </w:p>
        </w:tc>
        <w:tc>
          <w:tcPr>
            <w:tcW w:w="450" w:type="dxa"/>
          </w:tcPr>
          <w:p w14:paraId="1CDDC12A" w14:textId="77777777" w:rsidR="00C51E6A" w:rsidRPr="00FF37CC" w:rsidRDefault="00C51E6A" w:rsidP="00C51E6A">
            <w:pPr>
              <w:pStyle w:val="Sothutu-1so"/>
              <w:spacing w:before="120" w:after="120" w:line="276" w:lineRule="auto"/>
              <w:jc w:val="left"/>
              <w:rPr>
                <w:szCs w:val="24"/>
              </w:rPr>
            </w:pPr>
            <w:r>
              <w:rPr>
                <w:szCs w:val="24"/>
              </w:rPr>
              <w:t>Y</w:t>
            </w:r>
          </w:p>
        </w:tc>
        <w:tc>
          <w:tcPr>
            <w:tcW w:w="540" w:type="dxa"/>
          </w:tcPr>
          <w:p w14:paraId="0248360A" w14:textId="77777777" w:rsidR="00C51E6A" w:rsidRPr="00FF37CC" w:rsidRDefault="00C51E6A" w:rsidP="00C51E6A">
            <w:pPr>
              <w:pStyle w:val="Sothutu-1so"/>
              <w:spacing w:before="120" w:after="120" w:line="276" w:lineRule="auto"/>
              <w:jc w:val="center"/>
              <w:rPr>
                <w:szCs w:val="24"/>
              </w:rPr>
            </w:pPr>
            <w:r>
              <w:rPr>
                <w:szCs w:val="24"/>
              </w:rPr>
              <w:t>Y</w:t>
            </w:r>
          </w:p>
        </w:tc>
        <w:tc>
          <w:tcPr>
            <w:tcW w:w="7380" w:type="dxa"/>
          </w:tcPr>
          <w:p w14:paraId="2B4BEB73" w14:textId="77777777" w:rsidR="00C51E6A" w:rsidRDefault="00C51E6A" w:rsidP="00C51E6A">
            <w:pPr>
              <w:pStyle w:val="Sothutu-1so"/>
              <w:spacing w:before="120" w:after="120" w:line="360" w:lineRule="auto"/>
              <w:jc w:val="left"/>
              <w:rPr>
                <w:szCs w:val="24"/>
              </w:rPr>
            </w:pPr>
            <w:r>
              <w:rPr>
                <w:szCs w:val="24"/>
              </w:rPr>
              <w:t>Ưu tiên lấy MST</w:t>
            </w:r>
          </w:p>
          <w:p w14:paraId="274DBF94" w14:textId="157B6D95" w:rsidR="00C51E6A" w:rsidRPr="00FF37CC" w:rsidRDefault="00C51E6A" w:rsidP="00C51E6A">
            <w:pPr>
              <w:pStyle w:val="Sothutu-1so"/>
              <w:spacing w:before="120" w:after="120" w:line="360" w:lineRule="auto"/>
              <w:jc w:val="left"/>
              <w:rPr>
                <w:szCs w:val="24"/>
              </w:rPr>
            </w:pPr>
            <w:r>
              <w:rPr>
                <w:szCs w:val="24"/>
              </w:rPr>
              <w:t>Nếu MST = NULL thì lấy số CMT</w:t>
            </w:r>
          </w:p>
        </w:tc>
      </w:tr>
      <w:tr w:rsidR="00C51E6A" w:rsidRPr="00FF37CC" w14:paraId="7E4335A9" w14:textId="77777777" w:rsidTr="00F10301">
        <w:trPr>
          <w:cantSplit/>
          <w:trHeight w:val="827"/>
        </w:trPr>
        <w:tc>
          <w:tcPr>
            <w:tcW w:w="1800" w:type="dxa"/>
          </w:tcPr>
          <w:p w14:paraId="68D6B472" w14:textId="474B859C" w:rsidR="00C51E6A" w:rsidRDefault="00C51E6A" w:rsidP="00C51E6A">
            <w:pPr>
              <w:ind w:left="0"/>
              <w:rPr>
                <w:szCs w:val="24"/>
              </w:rPr>
            </w:pPr>
            <w:r>
              <w:rPr>
                <w:szCs w:val="24"/>
              </w:rPr>
              <w:t>Địa chỉ</w:t>
            </w:r>
          </w:p>
        </w:tc>
        <w:tc>
          <w:tcPr>
            <w:tcW w:w="1980" w:type="dxa"/>
          </w:tcPr>
          <w:p w14:paraId="0FD55A26" w14:textId="6B3E1AE6" w:rsidR="00C51E6A" w:rsidRDefault="00C51E6A" w:rsidP="00C51E6A">
            <w:pPr>
              <w:ind w:left="0"/>
              <w:rPr>
                <w:szCs w:val="24"/>
              </w:rPr>
            </w:pPr>
            <w:r w:rsidRPr="008C4813">
              <w:rPr>
                <w:szCs w:val="24"/>
                <w:highlight w:val="yellow"/>
              </w:rPr>
              <w:t>ADDRESS</w:t>
            </w:r>
          </w:p>
        </w:tc>
        <w:tc>
          <w:tcPr>
            <w:tcW w:w="1417" w:type="dxa"/>
          </w:tcPr>
          <w:p w14:paraId="06F02A64" w14:textId="77777777" w:rsidR="00C51E6A" w:rsidRDefault="00C51E6A" w:rsidP="00C51E6A">
            <w:pPr>
              <w:ind w:left="0"/>
            </w:pPr>
            <w:r>
              <w:t>String</w:t>
            </w:r>
          </w:p>
        </w:tc>
        <w:tc>
          <w:tcPr>
            <w:tcW w:w="630" w:type="dxa"/>
          </w:tcPr>
          <w:p w14:paraId="4696F5DA" w14:textId="77777777" w:rsidR="00C51E6A" w:rsidRDefault="00C51E6A" w:rsidP="00C51E6A">
            <w:pPr>
              <w:pStyle w:val="Sothutu-1so"/>
              <w:spacing w:before="120" w:after="120" w:line="276" w:lineRule="auto"/>
              <w:jc w:val="left"/>
              <w:rPr>
                <w:szCs w:val="24"/>
              </w:rPr>
            </w:pPr>
            <w:r>
              <w:rPr>
                <w:szCs w:val="24"/>
              </w:rPr>
              <w:t>250</w:t>
            </w:r>
          </w:p>
        </w:tc>
        <w:tc>
          <w:tcPr>
            <w:tcW w:w="540" w:type="dxa"/>
          </w:tcPr>
          <w:p w14:paraId="28627687" w14:textId="77777777" w:rsidR="00C51E6A" w:rsidRDefault="00C51E6A" w:rsidP="00C51E6A">
            <w:pPr>
              <w:pStyle w:val="Sothutu-1so"/>
              <w:spacing w:before="120" w:after="120" w:line="276" w:lineRule="auto"/>
              <w:jc w:val="left"/>
              <w:rPr>
                <w:szCs w:val="24"/>
              </w:rPr>
            </w:pPr>
            <w:r>
              <w:rPr>
                <w:szCs w:val="24"/>
              </w:rPr>
              <w:t>Y</w:t>
            </w:r>
          </w:p>
        </w:tc>
        <w:tc>
          <w:tcPr>
            <w:tcW w:w="450" w:type="dxa"/>
          </w:tcPr>
          <w:p w14:paraId="6469D3B6" w14:textId="77777777" w:rsidR="00C51E6A" w:rsidRDefault="00C51E6A" w:rsidP="00C51E6A">
            <w:pPr>
              <w:pStyle w:val="Sothutu-1so"/>
              <w:spacing w:before="120" w:after="120" w:line="276" w:lineRule="auto"/>
              <w:jc w:val="left"/>
              <w:rPr>
                <w:szCs w:val="24"/>
              </w:rPr>
            </w:pPr>
            <w:r>
              <w:rPr>
                <w:szCs w:val="24"/>
              </w:rPr>
              <w:t>Y</w:t>
            </w:r>
          </w:p>
        </w:tc>
        <w:tc>
          <w:tcPr>
            <w:tcW w:w="540" w:type="dxa"/>
          </w:tcPr>
          <w:p w14:paraId="4AEBCF93" w14:textId="77777777" w:rsidR="00C51E6A" w:rsidRDefault="00C51E6A" w:rsidP="00C51E6A">
            <w:pPr>
              <w:pStyle w:val="Sothutu-1so"/>
              <w:spacing w:before="120" w:after="120" w:line="276" w:lineRule="auto"/>
              <w:jc w:val="center"/>
              <w:rPr>
                <w:szCs w:val="24"/>
              </w:rPr>
            </w:pPr>
            <w:r>
              <w:rPr>
                <w:szCs w:val="24"/>
              </w:rPr>
              <w:t>Y</w:t>
            </w:r>
          </w:p>
        </w:tc>
        <w:tc>
          <w:tcPr>
            <w:tcW w:w="7380" w:type="dxa"/>
          </w:tcPr>
          <w:p w14:paraId="538707CD" w14:textId="77777777" w:rsidR="00C51E6A" w:rsidRDefault="00C51E6A" w:rsidP="00C51E6A">
            <w:pPr>
              <w:pStyle w:val="Sothutu-1so"/>
              <w:spacing w:before="120" w:after="120" w:line="360" w:lineRule="auto"/>
              <w:jc w:val="left"/>
              <w:rPr>
                <w:szCs w:val="24"/>
              </w:rPr>
            </w:pPr>
            <w:r>
              <w:rPr>
                <w:szCs w:val="24"/>
              </w:rPr>
              <w:t>Lấy theo Tab Thông tin chung</w:t>
            </w:r>
          </w:p>
        </w:tc>
      </w:tr>
    </w:tbl>
    <w:p w14:paraId="55CBA9F1" w14:textId="77777777" w:rsidR="00FC47E9" w:rsidRPr="00FE5DE5" w:rsidRDefault="00FC47E9" w:rsidP="00FE5DE5"/>
    <w:p w14:paraId="38711769" w14:textId="379121D5" w:rsidR="00C04759" w:rsidRPr="006E2F8B" w:rsidRDefault="00C04759" w:rsidP="004E37AB">
      <w:pPr>
        <w:pStyle w:val="Heading6"/>
        <w:numPr>
          <w:ilvl w:val="5"/>
          <w:numId w:val="21"/>
        </w:numPr>
        <w:ind w:left="1620"/>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C04759" w:rsidRPr="00FF37CC" w14:paraId="699C4ED3" w14:textId="77777777" w:rsidTr="00F10301">
        <w:trPr>
          <w:trHeight w:val="530"/>
          <w:tblHeader/>
        </w:trPr>
        <w:tc>
          <w:tcPr>
            <w:tcW w:w="2424" w:type="dxa"/>
            <w:shd w:val="clear" w:color="auto" w:fill="D9D9D9"/>
          </w:tcPr>
          <w:p w14:paraId="659BD8B4" w14:textId="77777777" w:rsidR="00C04759" w:rsidRPr="00FF37CC" w:rsidRDefault="00C04759" w:rsidP="00E821FE">
            <w:pPr>
              <w:ind w:left="0"/>
              <w:rPr>
                <w:b/>
              </w:rPr>
            </w:pPr>
            <w:r w:rsidRPr="00FF37CC">
              <w:rPr>
                <w:b/>
              </w:rPr>
              <w:t>Thao tác</w:t>
            </w:r>
          </w:p>
        </w:tc>
        <w:tc>
          <w:tcPr>
            <w:tcW w:w="1176" w:type="dxa"/>
            <w:shd w:val="clear" w:color="auto" w:fill="D9D9D9"/>
          </w:tcPr>
          <w:p w14:paraId="26D56F1F" w14:textId="77777777" w:rsidR="00C04759" w:rsidRPr="00FF37CC" w:rsidRDefault="00C04759" w:rsidP="00E821FE">
            <w:pPr>
              <w:ind w:left="0"/>
              <w:rPr>
                <w:b/>
                <w:color w:val="000000"/>
              </w:rPr>
            </w:pPr>
            <w:r w:rsidRPr="00FF37CC">
              <w:rPr>
                <w:b/>
                <w:color w:val="000000"/>
              </w:rPr>
              <w:t>Hiển thị</w:t>
            </w:r>
          </w:p>
        </w:tc>
        <w:tc>
          <w:tcPr>
            <w:tcW w:w="10710" w:type="dxa"/>
            <w:shd w:val="clear" w:color="auto" w:fill="D9D9D9"/>
          </w:tcPr>
          <w:p w14:paraId="6514CA28" w14:textId="77777777" w:rsidR="00C04759" w:rsidRPr="00FF37CC" w:rsidRDefault="00C04759" w:rsidP="00E821FE">
            <w:pPr>
              <w:ind w:left="0"/>
              <w:rPr>
                <w:b/>
              </w:rPr>
            </w:pPr>
            <w:r w:rsidRPr="00FF37CC">
              <w:rPr>
                <w:b/>
              </w:rPr>
              <w:t>Mô tả</w:t>
            </w:r>
          </w:p>
        </w:tc>
      </w:tr>
      <w:tr w:rsidR="00C04759" w:rsidRPr="00FF37CC" w14:paraId="2941DAFE" w14:textId="77777777" w:rsidTr="00F10301">
        <w:tc>
          <w:tcPr>
            <w:tcW w:w="2424" w:type="dxa"/>
          </w:tcPr>
          <w:p w14:paraId="2C88DCE1" w14:textId="77777777" w:rsidR="00C04759" w:rsidRPr="00FF37CC" w:rsidRDefault="00C04759" w:rsidP="00E821FE">
            <w:pPr>
              <w:pStyle w:val="Sothutu-1so"/>
              <w:spacing w:before="120" w:line="276" w:lineRule="auto"/>
              <w:jc w:val="left"/>
              <w:rPr>
                <w:szCs w:val="24"/>
              </w:rPr>
            </w:pPr>
            <w:r>
              <w:rPr>
                <w:szCs w:val="24"/>
              </w:rPr>
              <w:t>Tìm kiếm</w:t>
            </w:r>
          </w:p>
        </w:tc>
        <w:tc>
          <w:tcPr>
            <w:tcW w:w="1176" w:type="dxa"/>
          </w:tcPr>
          <w:p w14:paraId="198E709E"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08831ED1" w14:textId="0B51443F" w:rsidR="00C04759" w:rsidRPr="00FF37CC" w:rsidRDefault="00C04759" w:rsidP="00E821FE">
            <w:pPr>
              <w:pStyle w:val="Sothutu-1so"/>
              <w:spacing w:before="120" w:line="276" w:lineRule="auto"/>
              <w:rPr>
                <w:szCs w:val="24"/>
              </w:rPr>
            </w:pPr>
            <w:r>
              <w:rPr>
                <w:szCs w:val="24"/>
              </w:rPr>
              <w:t xml:space="preserve">Cho phép tìm kiếm nhanh theo Tên </w:t>
            </w:r>
            <w:r w:rsidR="007258B4">
              <w:rPr>
                <w:szCs w:val="24"/>
              </w:rPr>
              <w:t>đối tượng</w:t>
            </w:r>
            <w:r>
              <w:rPr>
                <w:szCs w:val="24"/>
              </w:rPr>
              <w:t xml:space="preserve">, </w:t>
            </w:r>
            <w:r w:rsidR="007258B4">
              <w:rPr>
                <w:szCs w:val="24"/>
              </w:rPr>
              <w:t>MST/CMT</w:t>
            </w:r>
            <w:r>
              <w:rPr>
                <w:szCs w:val="24"/>
              </w:rPr>
              <w:t xml:space="preserve">, </w:t>
            </w:r>
            <w:r w:rsidR="007258B4">
              <w:rPr>
                <w:szCs w:val="24"/>
              </w:rPr>
              <w:t>Địa chỉ</w:t>
            </w:r>
          </w:p>
        </w:tc>
      </w:tr>
      <w:tr w:rsidR="00C04759" w:rsidRPr="00FF37CC" w14:paraId="71A3B0FA" w14:textId="77777777" w:rsidTr="00F10301">
        <w:tc>
          <w:tcPr>
            <w:tcW w:w="2424" w:type="dxa"/>
          </w:tcPr>
          <w:p w14:paraId="5E7B1C69" w14:textId="77777777" w:rsidR="00C04759" w:rsidRDefault="00C04759" w:rsidP="00E821FE">
            <w:pPr>
              <w:pStyle w:val="Sothutu-1so"/>
              <w:spacing w:before="120" w:line="276" w:lineRule="auto"/>
              <w:jc w:val="left"/>
              <w:rPr>
                <w:szCs w:val="24"/>
              </w:rPr>
            </w:pPr>
            <w:r>
              <w:rPr>
                <w:szCs w:val="24"/>
              </w:rPr>
              <w:t>Lọc</w:t>
            </w:r>
          </w:p>
        </w:tc>
        <w:tc>
          <w:tcPr>
            <w:tcW w:w="1176" w:type="dxa"/>
          </w:tcPr>
          <w:p w14:paraId="33FDD5B1" w14:textId="77777777" w:rsidR="00C04759" w:rsidRDefault="00C04759" w:rsidP="00E821FE">
            <w:pPr>
              <w:pStyle w:val="Sothutu-1so"/>
              <w:spacing w:before="120" w:line="276" w:lineRule="auto"/>
              <w:jc w:val="left"/>
              <w:rPr>
                <w:szCs w:val="24"/>
              </w:rPr>
            </w:pPr>
            <w:r>
              <w:rPr>
                <w:szCs w:val="24"/>
              </w:rPr>
              <w:t>Không</w:t>
            </w:r>
          </w:p>
        </w:tc>
        <w:tc>
          <w:tcPr>
            <w:tcW w:w="10710" w:type="dxa"/>
          </w:tcPr>
          <w:p w14:paraId="2BFBB035" w14:textId="77777777" w:rsidR="00C04759" w:rsidRDefault="00C04759" w:rsidP="00E821FE">
            <w:pPr>
              <w:pStyle w:val="Sothutu-1so"/>
              <w:spacing w:before="120" w:line="276" w:lineRule="auto"/>
              <w:rPr>
                <w:szCs w:val="24"/>
              </w:rPr>
            </w:pPr>
          </w:p>
        </w:tc>
      </w:tr>
      <w:tr w:rsidR="00C04759" w:rsidRPr="00FF37CC" w14:paraId="65BB8C5E" w14:textId="77777777" w:rsidTr="00F10301">
        <w:tc>
          <w:tcPr>
            <w:tcW w:w="2424" w:type="dxa"/>
          </w:tcPr>
          <w:p w14:paraId="2FC94ADA" w14:textId="77777777" w:rsidR="00C04759" w:rsidRPr="00FF37CC" w:rsidRDefault="00C04759" w:rsidP="00E821FE">
            <w:pPr>
              <w:pStyle w:val="Sothutu-1so"/>
              <w:spacing w:before="120" w:line="276" w:lineRule="auto"/>
              <w:jc w:val="left"/>
              <w:rPr>
                <w:szCs w:val="24"/>
              </w:rPr>
            </w:pPr>
            <w:r w:rsidRPr="00FF37CC">
              <w:rPr>
                <w:szCs w:val="24"/>
              </w:rPr>
              <w:t>Sao chép</w:t>
            </w:r>
          </w:p>
        </w:tc>
        <w:tc>
          <w:tcPr>
            <w:tcW w:w="1176" w:type="dxa"/>
          </w:tcPr>
          <w:p w14:paraId="5849538D" w14:textId="77777777" w:rsidR="00C04759" w:rsidRPr="00FF37CC" w:rsidRDefault="00C04759" w:rsidP="00E821FE">
            <w:pPr>
              <w:pStyle w:val="Sothutu-1so"/>
              <w:spacing w:before="120" w:line="276" w:lineRule="auto"/>
              <w:jc w:val="left"/>
              <w:rPr>
                <w:szCs w:val="24"/>
              </w:rPr>
            </w:pPr>
            <w:r w:rsidRPr="00FF37CC">
              <w:rPr>
                <w:szCs w:val="24"/>
              </w:rPr>
              <w:t>Có</w:t>
            </w:r>
          </w:p>
        </w:tc>
        <w:tc>
          <w:tcPr>
            <w:tcW w:w="10710" w:type="dxa"/>
          </w:tcPr>
          <w:p w14:paraId="10173792" w14:textId="6E1EDA31" w:rsidR="00C04759" w:rsidRPr="00FF37CC" w:rsidRDefault="00C04759" w:rsidP="00E821FE">
            <w:pPr>
              <w:pStyle w:val="Sothutu-1so"/>
              <w:spacing w:before="120" w:line="276" w:lineRule="auto"/>
              <w:rPr>
                <w:szCs w:val="24"/>
              </w:rPr>
            </w:pPr>
            <w:r>
              <w:rPr>
                <w:szCs w:val="24"/>
              </w:rPr>
              <w:t>Tạo 1 bản ghi mới, ch</w:t>
            </w:r>
            <w:r>
              <w:rPr>
                <w:iCs/>
                <w:spacing w:val="-1"/>
              </w:rPr>
              <w:t xml:space="preserve">ỉ copy tất cả các thông tin ngoại trừ </w:t>
            </w:r>
            <w:r w:rsidR="00FD49F4">
              <w:rPr>
                <w:iCs/>
                <w:spacing w:val="-1"/>
              </w:rPr>
              <w:t xml:space="preserve">Tên đối tượng, </w:t>
            </w:r>
            <w:r w:rsidR="00AE3243">
              <w:rPr>
                <w:iCs/>
                <w:spacing w:val="-1"/>
              </w:rPr>
              <w:t xml:space="preserve">MST, CMT và </w:t>
            </w:r>
            <w:r>
              <w:rPr>
                <w:iCs/>
                <w:spacing w:val="-1"/>
              </w:rPr>
              <w:t>các trường tự sinh từ hệ thống (hệ thống tự sinh lại theo quy tắc)</w:t>
            </w:r>
          </w:p>
        </w:tc>
      </w:tr>
      <w:tr w:rsidR="00C04759" w:rsidRPr="00FF37CC" w14:paraId="214F3FF8" w14:textId="77777777" w:rsidTr="00F10301">
        <w:tc>
          <w:tcPr>
            <w:tcW w:w="2424" w:type="dxa"/>
          </w:tcPr>
          <w:p w14:paraId="6704D20E" w14:textId="77777777" w:rsidR="00C04759" w:rsidRPr="00FF37CC" w:rsidRDefault="00C04759" w:rsidP="00E821FE">
            <w:pPr>
              <w:pStyle w:val="Sothutu-1so"/>
              <w:spacing w:before="120" w:line="276" w:lineRule="auto"/>
              <w:jc w:val="left"/>
              <w:rPr>
                <w:szCs w:val="24"/>
              </w:rPr>
            </w:pPr>
            <w:r>
              <w:rPr>
                <w:szCs w:val="24"/>
              </w:rPr>
              <w:t>Chỉnh sửa</w:t>
            </w:r>
          </w:p>
        </w:tc>
        <w:tc>
          <w:tcPr>
            <w:tcW w:w="1176" w:type="dxa"/>
          </w:tcPr>
          <w:p w14:paraId="3EFB501B"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4A3D00A9" w14:textId="4C72B9BC" w:rsidR="00C04759" w:rsidRDefault="00C04759" w:rsidP="00E821FE">
            <w:pPr>
              <w:pStyle w:val="Sothutu-1so"/>
              <w:spacing w:before="120" w:line="276" w:lineRule="auto"/>
              <w:rPr>
                <w:szCs w:val="24"/>
              </w:rPr>
            </w:pPr>
            <w:r>
              <w:rPr>
                <w:szCs w:val="24"/>
              </w:rPr>
              <w:t xml:space="preserve">Chuyển sang màn hình chi tiết </w:t>
            </w:r>
            <w:r w:rsidR="004F3B78">
              <w:rPr>
                <w:szCs w:val="24"/>
              </w:rPr>
              <w:t>đề xuất đối tượng</w:t>
            </w:r>
            <w:r>
              <w:rPr>
                <w:szCs w:val="24"/>
              </w:rPr>
              <w:t xml:space="preserve"> để xem và chỉnh sửa thông tin</w:t>
            </w:r>
          </w:p>
        </w:tc>
      </w:tr>
      <w:tr w:rsidR="00C04759" w:rsidRPr="00FF37CC" w14:paraId="75CCA60D" w14:textId="77777777" w:rsidTr="00F10301">
        <w:tc>
          <w:tcPr>
            <w:tcW w:w="2424" w:type="dxa"/>
          </w:tcPr>
          <w:p w14:paraId="7855C822" w14:textId="77777777" w:rsidR="00C04759" w:rsidRPr="00FF37CC" w:rsidRDefault="00C04759" w:rsidP="00E821FE">
            <w:pPr>
              <w:pStyle w:val="Sothutu-1so"/>
              <w:spacing w:before="120" w:line="276" w:lineRule="auto"/>
              <w:jc w:val="left"/>
              <w:rPr>
                <w:szCs w:val="24"/>
              </w:rPr>
            </w:pPr>
            <w:r>
              <w:rPr>
                <w:szCs w:val="24"/>
              </w:rPr>
              <w:lastRenderedPageBreak/>
              <w:t>Xóa</w:t>
            </w:r>
          </w:p>
        </w:tc>
        <w:tc>
          <w:tcPr>
            <w:tcW w:w="1176" w:type="dxa"/>
          </w:tcPr>
          <w:p w14:paraId="0DEBC5A7"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290A508A" w14:textId="77777777" w:rsidR="00C04759" w:rsidRDefault="00C04759" w:rsidP="00E821FE">
            <w:pPr>
              <w:pStyle w:val="Sothutu-1so"/>
              <w:spacing w:before="120" w:line="276" w:lineRule="auto"/>
              <w:rPr>
                <w:szCs w:val="24"/>
              </w:rPr>
            </w:pPr>
            <w:r>
              <w:rPr>
                <w:szCs w:val="24"/>
              </w:rPr>
              <w:t>Xóa chứng từ và dòng chi tiết liên quan</w:t>
            </w:r>
          </w:p>
          <w:p w14:paraId="0BC092CE" w14:textId="77777777" w:rsidR="00C04759" w:rsidRDefault="00C04759" w:rsidP="00E821FE">
            <w:pPr>
              <w:pStyle w:val="Sothutu-1so"/>
              <w:spacing w:before="120" w:line="276" w:lineRule="auto"/>
              <w:rPr>
                <w:szCs w:val="24"/>
              </w:rPr>
            </w:pPr>
            <w:r>
              <w:rPr>
                <w:szCs w:val="24"/>
              </w:rPr>
              <w:t xml:space="preserve">Popup hỏi lại trước khi thực hiện xóa “Bạn có chắc chắn muốn xóa bản ghi này không?” </w:t>
            </w:r>
          </w:p>
        </w:tc>
      </w:tr>
      <w:tr w:rsidR="00C04759" w:rsidRPr="00FF37CC" w14:paraId="2EF179FB" w14:textId="77777777" w:rsidTr="00F10301">
        <w:tc>
          <w:tcPr>
            <w:tcW w:w="2424" w:type="dxa"/>
          </w:tcPr>
          <w:p w14:paraId="470B29EC" w14:textId="77777777" w:rsidR="00C04759" w:rsidRPr="00FF37CC" w:rsidRDefault="00C04759" w:rsidP="00E821FE">
            <w:pPr>
              <w:pStyle w:val="Sothutu-1so"/>
              <w:spacing w:before="120" w:line="276" w:lineRule="auto"/>
              <w:jc w:val="left"/>
              <w:rPr>
                <w:szCs w:val="24"/>
              </w:rPr>
            </w:pPr>
            <w:r w:rsidRPr="00FF37CC">
              <w:rPr>
                <w:szCs w:val="24"/>
              </w:rPr>
              <w:t>Thêm mới</w:t>
            </w:r>
          </w:p>
        </w:tc>
        <w:tc>
          <w:tcPr>
            <w:tcW w:w="1176" w:type="dxa"/>
          </w:tcPr>
          <w:p w14:paraId="12541D7A" w14:textId="77777777" w:rsidR="00C04759" w:rsidRPr="00FF37CC" w:rsidRDefault="00C04759" w:rsidP="00E821FE">
            <w:pPr>
              <w:pStyle w:val="Sothutu-1so"/>
              <w:spacing w:before="120" w:line="276" w:lineRule="auto"/>
              <w:jc w:val="left"/>
              <w:rPr>
                <w:szCs w:val="24"/>
              </w:rPr>
            </w:pPr>
            <w:r w:rsidRPr="00FF37CC">
              <w:rPr>
                <w:szCs w:val="24"/>
              </w:rPr>
              <w:t>Có</w:t>
            </w:r>
          </w:p>
        </w:tc>
        <w:tc>
          <w:tcPr>
            <w:tcW w:w="10710" w:type="dxa"/>
          </w:tcPr>
          <w:p w14:paraId="3FFB8386" w14:textId="77777777" w:rsidR="00C04759" w:rsidRDefault="00C04759" w:rsidP="00E821FE">
            <w:pPr>
              <w:pStyle w:val="Sothutu-1so"/>
              <w:spacing w:before="120" w:line="276" w:lineRule="auto"/>
              <w:rPr>
                <w:szCs w:val="24"/>
              </w:rPr>
            </w:pPr>
            <w:r w:rsidRPr="00FF37CC">
              <w:rPr>
                <w:szCs w:val="24"/>
              </w:rPr>
              <w:t xml:space="preserve">Hiển thị màn hình </w:t>
            </w:r>
            <w:r>
              <w:rPr>
                <w:szCs w:val="24"/>
              </w:rPr>
              <w:t>thêm mới hóa đơn theo mô tả bên dưới</w:t>
            </w:r>
          </w:p>
        </w:tc>
      </w:tr>
    </w:tbl>
    <w:p w14:paraId="00E164E9" w14:textId="77777777" w:rsidR="00C04759" w:rsidRPr="00FF37CC" w:rsidRDefault="00C04759" w:rsidP="00E821FE">
      <w:pPr>
        <w:ind w:left="0"/>
      </w:pPr>
    </w:p>
    <w:p w14:paraId="2B5680C9" w14:textId="77777777" w:rsidR="00C32C13" w:rsidRPr="00FF37CC" w:rsidRDefault="00C32C13" w:rsidP="00A97673">
      <w:pPr>
        <w:pStyle w:val="Heading5"/>
      </w:pPr>
      <w:r w:rsidRPr="00FF37CC">
        <w:lastRenderedPageBreak/>
        <w:t>Tab Thông tin chung</w:t>
      </w:r>
    </w:p>
    <w:p w14:paraId="30977351" w14:textId="77777777" w:rsidR="00C32C13" w:rsidRPr="00FF37CC" w:rsidRDefault="00C32C13" w:rsidP="00E821FE">
      <w:pPr>
        <w:pStyle w:val="Heading6"/>
      </w:pPr>
      <w:r w:rsidRPr="00FF37CC">
        <w:t>Prototype màn hình nhập liệu</w:t>
      </w:r>
    </w:p>
    <w:p w14:paraId="3D2FAB2A" w14:textId="7C483CE1" w:rsidR="00C32C13" w:rsidRDefault="00327450" w:rsidP="00E821FE">
      <w:pPr>
        <w:ind w:left="0"/>
        <w:rPr>
          <w:noProof/>
          <w:snapToGrid/>
        </w:rPr>
      </w:pPr>
      <w:r>
        <w:rPr>
          <w:noProof/>
          <w:snapToGrid/>
        </w:rPr>
        <w:drawing>
          <wp:inline distT="0" distB="0" distL="0" distR="0" wp14:anchorId="4268A271" wp14:editId="5A6BBEE7">
            <wp:extent cx="2411548" cy="5104262"/>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14152" cy="5109775"/>
                    </a:xfrm>
                    <a:prstGeom prst="rect">
                      <a:avLst/>
                    </a:prstGeom>
                  </pic:spPr>
                </pic:pic>
              </a:graphicData>
            </a:graphic>
          </wp:inline>
        </w:drawing>
      </w:r>
    </w:p>
    <w:p w14:paraId="2A51119A" w14:textId="77777777" w:rsidR="00C32C13" w:rsidRPr="00FF37CC" w:rsidRDefault="00C32C13" w:rsidP="00E821FE">
      <w:pPr>
        <w:ind w:left="0"/>
        <w:rPr>
          <w:noProof/>
          <w:snapToGrid/>
        </w:rPr>
        <w:sectPr w:rsidR="00C32C13" w:rsidRPr="00FF37CC" w:rsidSect="00C32C13">
          <w:pgSz w:w="16834" w:h="11909" w:orient="landscape" w:code="9"/>
          <w:pgMar w:top="1440" w:right="1152" w:bottom="1152" w:left="1238" w:header="432" w:footer="432" w:gutter="0"/>
          <w:cols w:space="709"/>
          <w:titlePg/>
          <w:docGrid w:linePitch="326"/>
        </w:sectPr>
      </w:pPr>
    </w:p>
    <w:p w14:paraId="0C20FF26" w14:textId="77777777" w:rsidR="00C32C13" w:rsidRPr="00FF37CC" w:rsidRDefault="00C32C13" w:rsidP="00E821FE">
      <w:pPr>
        <w:pStyle w:val="Heading6"/>
      </w:pPr>
      <w:r w:rsidRPr="00FF37CC">
        <w:lastRenderedPageBreak/>
        <w:t>Danh sách trường dữ liệu</w:t>
      </w:r>
    </w:p>
    <w:p w14:paraId="68E8F9BF" w14:textId="5DB960E8" w:rsidR="00C32C13" w:rsidRPr="00FF37CC" w:rsidRDefault="009356CA" w:rsidP="004E37AB">
      <w:pPr>
        <w:numPr>
          <w:ilvl w:val="0"/>
          <w:numId w:val="11"/>
        </w:numPr>
      </w:pPr>
      <w:r>
        <w:t xml:space="preserve">Bảng </w:t>
      </w:r>
      <w:r w:rsidRPr="009356CA">
        <w:t>C_REQUEST_PARTNER</w:t>
      </w:r>
    </w:p>
    <w:p w14:paraId="4CC1F3E9" w14:textId="31F17ED1" w:rsidR="00C32C13" w:rsidRPr="00FF37CC" w:rsidRDefault="009356CA" w:rsidP="004E37AB">
      <w:pPr>
        <w:numPr>
          <w:ilvl w:val="0"/>
          <w:numId w:val="11"/>
        </w:numPr>
      </w:pPr>
      <w:r>
        <w:t>S: Hiển thị trên giao diện</w:t>
      </w:r>
    </w:p>
    <w:p w14:paraId="47B712E7" w14:textId="535330B9" w:rsidR="00C32C13" w:rsidRDefault="00C32C13" w:rsidP="004E37AB">
      <w:pPr>
        <w:numPr>
          <w:ilvl w:val="0"/>
          <w:numId w:val="11"/>
        </w:numPr>
        <w:rPr>
          <w:i/>
        </w:rPr>
      </w:pPr>
      <w:r w:rsidRPr="00FF37CC">
        <w:rPr>
          <w:i/>
        </w:rPr>
        <w:t>L: Length; R: Readonly; M: Mandatory; SL: Search List; CL: Combo List</w:t>
      </w:r>
    </w:p>
    <w:p w14:paraId="39810751" w14:textId="77777777" w:rsidR="00370426" w:rsidRPr="00FF37CC" w:rsidRDefault="00370426" w:rsidP="00E821F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D6B1E" w:rsidRPr="00FF37CC" w14:paraId="468798B2" w14:textId="77777777" w:rsidTr="00F10301">
        <w:trPr>
          <w:cantSplit/>
          <w:trHeight w:val="422"/>
          <w:tblHeader/>
        </w:trPr>
        <w:tc>
          <w:tcPr>
            <w:tcW w:w="1800" w:type="dxa"/>
            <w:shd w:val="clear" w:color="auto" w:fill="D9D9D9"/>
            <w:vAlign w:val="center"/>
          </w:tcPr>
          <w:p w14:paraId="7634C312" w14:textId="77777777" w:rsidR="001D6B1E" w:rsidRPr="00FF37CC" w:rsidRDefault="001D6B1E" w:rsidP="00E821FE">
            <w:pPr>
              <w:spacing w:after="120"/>
              <w:ind w:left="0"/>
              <w:jc w:val="center"/>
              <w:rPr>
                <w:b/>
              </w:rPr>
            </w:pPr>
            <w:r w:rsidRPr="00FF37CC">
              <w:rPr>
                <w:b/>
              </w:rPr>
              <w:t>Tên trường</w:t>
            </w:r>
          </w:p>
        </w:tc>
        <w:tc>
          <w:tcPr>
            <w:tcW w:w="1980" w:type="dxa"/>
            <w:shd w:val="clear" w:color="auto" w:fill="D9D9D9"/>
            <w:vAlign w:val="center"/>
          </w:tcPr>
          <w:p w14:paraId="612C7715" w14:textId="77777777" w:rsidR="001D6B1E" w:rsidRPr="00FF37CC" w:rsidRDefault="001D6B1E" w:rsidP="00E821FE">
            <w:pPr>
              <w:spacing w:after="120"/>
              <w:ind w:left="0"/>
              <w:jc w:val="center"/>
              <w:rPr>
                <w:b/>
              </w:rPr>
            </w:pPr>
            <w:r w:rsidRPr="00FF37CC">
              <w:rPr>
                <w:b/>
              </w:rPr>
              <w:t>Tên dữ liệu</w:t>
            </w:r>
          </w:p>
        </w:tc>
        <w:tc>
          <w:tcPr>
            <w:tcW w:w="1417" w:type="dxa"/>
            <w:shd w:val="clear" w:color="auto" w:fill="D9D9D9"/>
            <w:vAlign w:val="center"/>
          </w:tcPr>
          <w:p w14:paraId="01E1500D" w14:textId="77777777" w:rsidR="001D6B1E" w:rsidRPr="00FF37CC" w:rsidRDefault="001D6B1E" w:rsidP="00E821FE">
            <w:pPr>
              <w:spacing w:after="120"/>
              <w:ind w:left="0"/>
              <w:jc w:val="center"/>
              <w:rPr>
                <w:b/>
              </w:rPr>
            </w:pPr>
            <w:r w:rsidRPr="00FF37CC">
              <w:rPr>
                <w:b/>
              </w:rPr>
              <w:t>Loại DL</w:t>
            </w:r>
          </w:p>
        </w:tc>
        <w:tc>
          <w:tcPr>
            <w:tcW w:w="630" w:type="dxa"/>
            <w:shd w:val="clear" w:color="auto" w:fill="D9D9D9"/>
            <w:vAlign w:val="center"/>
          </w:tcPr>
          <w:p w14:paraId="3BC8BA05" w14:textId="77777777" w:rsidR="001D6B1E" w:rsidRPr="00FF37CC" w:rsidRDefault="001D6B1E" w:rsidP="00E821FE">
            <w:pPr>
              <w:spacing w:after="120"/>
              <w:ind w:left="0"/>
              <w:jc w:val="center"/>
              <w:rPr>
                <w:b/>
              </w:rPr>
            </w:pPr>
            <w:r w:rsidRPr="00FF37CC">
              <w:rPr>
                <w:b/>
              </w:rPr>
              <w:t>L</w:t>
            </w:r>
          </w:p>
        </w:tc>
        <w:tc>
          <w:tcPr>
            <w:tcW w:w="540" w:type="dxa"/>
            <w:shd w:val="clear" w:color="auto" w:fill="D9D9D9"/>
            <w:vAlign w:val="center"/>
          </w:tcPr>
          <w:p w14:paraId="1E952D9C" w14:textId="77777777" w:rsidR="001D6B1E" w:rsidRPr="00FF37CC" w:rsidRDefault="001D6B1E" w:rsidP="00E821FE">
            <w:pPr>
              <w:spacing w:after="120"/>
              <w:ind w:left="0"/>
              <w:jc w:val="center"/>
              <w:rPr>
                <w:b/>
              </w:rPr>
            </w:pPr>
            <w:r w:rsidRPr="00FF37CC">
              <w:rPr>
                <w:b/>
              </w:rPr>
              <w:t>R</w:t>
            </w:r>
          </w:p>
        </w:tc>
        <w:tc>
          <w:tcPr>
            <w:tcW w:w="450" w:type="dxa"/>
            <w:shd w:val="clear" w:color="auto" w:fill="D9D9D9"/>
            <w:vAlign w:val="center"/>
          </w:tcPr>
          <w:p w14:paraId="5C037158" w14:textId="77777777" w:rsidR="001D6B1E" w:rsidRPr="00FF37CC" w:rsidRDefault="001D6B1E" w:rsidP="00E821FE">
            <w:pPr>
              <w:spacing w:after="120"/>
              <w:ind w:left="0"/>
              <w:jc w:val="center"/>
              <w:rPr>
                <w:b/>
              </w:rPr>
            </w:pPr>
            <w:r w:rsidRPr="00FF37CC">
              <w:rPr>
                <w:b/>
              </w:rPr>
              <w:t>M</w:t>
            </w:r>
          </w:p>
        </w:tc>
        <w:tc>
          <w:tcPr>
            <w:tcW w:w="540" w:type="dxa"/>
            <w:shd w:val="clear" w:color="auto" w:fill="D9D9D9"/>
          </w:tcPr>
          <w:p w14:paraId="0B20153D" w14:textId="77777777" w:rsidR="001D6B1E" w:rsidRPr="00926A39" w:rsidRDefault="001D6B1E" w:rsidP="00E821FE">
            <w:pPr>
              <w:spacing w:after="120"/>
              <w:ind w:left="0"/>
              <w:jc w:val="center"/>
              <w:rPr>
                <w:b/>
                <w:sz w:val="22"/>
              </w:rPr>
            </w:pPr>
            <w:r>
              <w:rPr>
                <w:b/>
              </w:rPr>
              <w:t>S</w:t>
            </w:r>
          </w:p>
        </w:tc>
        <w:tc>
          <w:tcPr>
            <w:tcW w:w="7380" w:type="dxa"/>
            <w:shd w:val="clear" w:color="auto" w:fill="D9D9D9"/>
            <w:vAlign w:val="center"/>
          </w:tcPr>
          <w:p w14:paraId="68DB7796" w14:textId="77777777" w:rsidR="001D6B1E" w:rsidRPr="00FF37CC" w:rsidRDefault="001D6B1E" w:rsidP="00E821FE">
            <w:pPr>
              <w:spacing w:after="120"/>
              <w:ind w:left="0"/>
              <w:jc w:val="center"/>
              <w:rPr>
                <w:b/>
              </w:rPr>
            </w:pPr>
            <w:r w:rsidRPr="00FF37CC">
              <w:rPr>
                <w:b/>
              </w:rPr>
              <w:t>Mô tả</w:t>
            </w:r>
          </w:p>
        </w:tc>
      </w:tr>
      <w:tr w:rsidR="001D6B1E" w:rsidRPr="00FF37CC" w14:paraId="671BA35B" w14:textId="77777777" w:rsidTr="00F10301">
        <w:trPr>
          <w:cantSplit/>
          <w:trHeight w:val="827"/>
        </w:trPr>
        <w:tc>
          <w:tcPr>
            <w:tcW w:w="1800" w:type="dxa"/>
          </w:tcPr>
          <w:p w14:paraId="5AF9D162" w14:textId="77777777" w:rsidR="001D6B1E" w:rsidRPr="00FF37CC" w:rsidRDefault="001D6B1E" w:rsidP="00E821FE">
            <w:pPr>
              <w:ind w:left="0"/>
            </w:pPr>
            <w:r>
              <w:t>ID</w:t>
            </w:r>
          </w:p>
        </w:tc>
        <w:tc>
          <w:tcPr>
            <w:tcW w:w="1980" w:type="dxa"/>
          </w:tcPr>
          <w:p w14:paraId="3CE28BF2" w14:textId="55E899D0" w:rsidR="001D6B1E" w:rsidRPr="00FF37CC" w:rsidRDefault="001D6B1E" w:rsidP="00E821FE">
            <w:pPr>
              <w:ind w:left="0"/>
            </w:pPr>
            <w:r w:rsidRPr="009356CA">
              <w:t>C_REQUEST_PARTNER</w:t>
            </w:r>
            <w:r>
              <w:rPr>
                <w:szCs w:val="24"/>
              </w:rPr>
              <w:t xml:space="preserve"> _</w:t>
            </w:r>
            <w:r w:rsidRPr="00AB2F64">
              <w:rPr>
                <w:szCs w:val="24"/>
              </w:rPr>
              <w:t>ID</w:t>
            </w:r>
          </w:p>
        </w:tc>
        <w:tc>
          <w:tcPr>
            <w:tcW w:w="1417" w:type="dxa"/>
          </w:tcPr>
          <w:p w14:paraId="5A1F999B" w14:textId="77777777" w:rsidR="001D6B1E" w:rsidRPr="00FF37CC" w:rsidRDefault="001D6B1E" w:rsidP="00E821FE">
            <w:pPr>
              <w:ind w:left="0"/>
            </w:pPr>
            <w:r>
              <w:t>Number</w:t>
            </w:r>
          </w:p>
          <w:p w14:paraId="0954AF38" w14:textId="77777777" w:rsidR="001D6B1E" w:rsidRPr="00FF37CC" w:rsidRDefault="001D6B1E" w:rsidP="00E821FE">
            <w:pPr>
              <w:ind w:left="0"/>
            </w:pPr>
          </w:p>
        </w:tc>
        <w:tc>
          <w:tcPr>
            <w:tcW w:w="630" w:type="dxa"/>
          </w:tcPr>
          <w:p w14:paraId="10D2BE01" w14:textId="77777777" w:rsidR="001D6B1E" w:rsidRPr="00FF37CC" w:rsidRDefault="001D6B1E" w:rsidP="00E821FE">
            <w:pPr>
              <w:pStyle w:val="Sothutu-1so"/>
              <w:spacing w:before="120" w:after="120" w:line="276" w:lineRule="auto"/>
              <w:jc w:val="left"/>
              <w:rPr>
                <w:szCs w:val="24"/>
              </w:rPr>
            </w:pPr>
            <w:r w:rsidRPr="00FF37CC">
              <w:rPr>
                <w:szCs w:val="24"/>
              </w:rPr>
              <w:t>50</w:t>
            </w:r>
          </w:p>
        </w:tc>
        <w:tc>
          <w:tcPr>
            <w:tcW w:w="540" w:type="dxa"/>
          </w:tcPr>
          <w:p w14:paraId="7FCFEADA" w14:textId="77777777" w:rsidR="001D6B1E" w:rsidRPr="00FF37CC" w:rsidRDefault="001D6B1E" w:rsidP="00E821FE">
            <w:pPr>
              <w:pStyle w:val="Sothutu-1so"/>
              <w:spacing w:before="120" w:after="120" w:line="276" w:lineRule="auto"/>
              <w:jc w:val="left"/>
              <w:rPr>
                <w:szCs w:val="24"/>
              </w:rPr>
            </w:pPr>
            <w:r>
              <w:rPr>
                <w:szCs w:val="24"/>
              </w:rPr>
              <w:t>Y</w:t>
            </w:r>
          </w:p>
        </w:tc>
        <w:tc>
          <w:tcPr>
            <w:tcW w:w="450" w:type="dxa"/>
          </w:tcPr>
          <w:p w14:paraId="667199C4" w14:textId="77777777" w:rsidR="001D6B1E" w:rsidRPr="00FF37CC" w:rsidRDefault="001D6B1E" w:rsidP="00E821FE">
            <w:pPr>
              <w:pStyle w:val="Sothutu-1so"/>
              <w:spacing w:before="120" w:after="120" w:line="276" w:lineRule="auto"/>
              <w:jc w:val="left"/>
              <w:rPr>
                <w:szCs w:val="24"/>
              </w:rPr>
            </w:pPr>
            <w:r>
              <w:rPr>
                <w:szCs w:val="24"/>
              </w:rPr>
              <w:t>N</w:t>
            </w:r>
          </w:p>
        </w:tc>
        <w:tc>
          <w:tcPr>
            <w:tcW w:w="540" w:type="dxa"/>
          </w:tcPr>
          <w:p w14:paraId="2F24D5B0" w14:textId="77777777" w:rsidR="001D6B1E" w:rsidRDefault="001D6B1E" w:rsidP="00E821FE">
            <w:pPr>
              <w:pStyle w:val="Sothutu-1so"/>
              <w:spacing w:before="120" w:after="120" w:line="276" w:lineRule="auto"/>
              <w:ind w:left="360" w:hanging="360"/>
              <w:jc w:val="center"/>
              <w:rPr>
                <w:szCs w:val="24"/>
              </w:rPr>
            </w:pPr>
            <w:r>
              <w:rPr>
                <w:szCs w:val="24"/>
              </w:rPr>
              <w:t>N</w:t>
            </w:r>
          </w:p>
        </w:tc>
        <w:tc>
          <w:tcPr>
            <w:tcW w:w="7380" w:type="dxa"/>
          </w:tcPr>
          <w:p w14:paraId="3326807A" w14:textId="77777777" w:rsidR="001D6B1E" w:rsidRPr="00FF37CC" w:rsidRDefault="001D6B1E" w:rsidP="00E821FE">
            <w:pPr>
              <w:pStyle w:val="Sothutu-1so"/>
              <w:spacing w:before="120" w:after="120" w:line="276" w:lineRule="auto"/>
              <w:ind w:left="360" w:hanging="360"/>
              <w:jc w:val="left"/>
              <w:rPr>
                <w:szCs w:val="24"/>
              </w:rPr>
            </w:pPr>
            <w:r>
              <w:rPr>
                <w:szCs w:val="24"/>
              </w:rPr>
              <w:t>Key, tự sinh, không hiển thị</w:t>
            </w:r>
          </w:p>
        </w:tc>
      </w:tr>
      <w:tr w:rsidR="00643110" w:rsidRPr="00FF37CC" w14:paraId="5BD1CC0D" w14:textId="77777777" w:rsidTr="00940807">
        <w:trPr>
          <w:cantSplit/>
          <w:trHeight w:val="827"/>
        </w:trPr>
        <w:tc>
          <w:tcPr>
            <w:tcW w:w="1800" w:type="dxa"/>
          </w:tcPr>
          <w:p w14:paraId="38F771A5" w14:textId="7F3023B8" w:rsidR="00643110" w:rsidRPr="00FF37CC" w:rsidRDefault="00643110" w:rsidP="00E821FE">
            <w:pPr>
              <w:ind w:left="0"/>
            </w:pPr>
            <w:r>
              <w:rPr>
                <w:szCs w:val="24"/>
              </w:rPr>
              <w:t>Đơn vị</w:t>
            </w:r>
          </w:p>
        </w:tc>
        <w:tc>
          <w:tcPr>
            <w:tcW w:w="1980" w:type="dxa"/>
            <w:vAlign w:val="bottom"/>
          </w:tcPr>
          <w:p w14:paraId="07CFA714" w14:textId="08EF873F" w:rsidR="00643110" w:rsidRPr="00A47A09" w:rsidRDefault="00643110" w:rsidP="00E821FE">
            <w:pPr>
              <w:ind w:left="0"/>
            </w:pPr>
            <w:r>
              <w:rPr>
                <w:szCs w:val="24"/>
              </w:rPr>
              <w:t>AD_ORG_ID</w:t>
            </w:r>
          </w:p>
        </w:tc>
        <w:tc>
          <w:tcPr>
            <w:tcW w:w="1417" w:type="dxa"/>
          </w:tcPr>
          <w:p w14:paraId="3927FDAB" w14:textId="77777777" w:rsidR="00643110" w:rsidRDefault="00643110" w:rsidP="00E821FE">
            <w:pPr>
              <w:ind w:left="0"/>
            </w:pPr>
            <w:r>
              <w:t>String</w:t>
            </w:r>
          </w:p>
          <w:p w14:paraId="4DE030B8" w14:textId="69140C1E" w:rsidR="00643110" w:rsidRPr="00A47A09" w:rsidRDefault="00643110" w:rsidP="00E821FE">
            <w:pPr>
              <w:ind w:left="0"/>
            </w:pPr>
            <w:r>
              <w:t>SL</w:t>
            </w:r>
          </w:p>
        </w:tc>
        <w:tc>
          <w:tcPr>
            <w:tcW w:w="630" w:type="dxa"/>
          </w:tcPr>
          <w:p w14:paraId="2CB9F08A" w14:textId="66126F8D" w:rsidR="00643110" w:rsidRPr="00A47A09" w:rsidRDefault="00643110" w:rsidP="00E821FE">
            <w:pPr>
              <w:pStyle w:val="Sothutu-1so"/>
              <w:spacing w:before="120" w:after="120" w:line="276" w:lineRule="auto"/>
              <w:jc w:val="left"/>
              <w:rPr>
                <w:szCs w:val="24"/>
              </w:rPr>
            </w:pPr>
            <w:r>
              <w:rPr>
                <w:szCs w:val="24"/>
              </w:rPr>
              <w:t>100</w:t>
            </w:r>
          </w:p>
        </w:tc>
        <w:tc>
          <w:tcPr>
            <w:tcW w:w="540" w:type="dxa"/>
          </w:tcPr>
          <w:p w14:paraId="744DB4F9" w14:textId="3CC12068" w:rsidR="00643110" w:rsidRPr="00A47A09" w:rsidRDefault="00643110" w:rsidP="00E821FE">
            <w:pPr>
              <w:pStyle w:val="Sothutu-1so"/>
              <w:spacing w:before="120" w:after="120" w:line="276" w:lineRule="auto"/>
              <w:jc w:val="left"/>
              <w:rPr>
                <w:szCs w:val="24"/>
              </w:rPr>
            </w:pPr>
            <w:r>
              <w:rPr>
                <w:szCs w:val="24"/>
              </w:rPr>
              <w:t>N</w:t>
            </w:r>
          </w:p>
        </w:tc>
        <w:tc>
          <w:tcPr>
            <w:tcW w:w="450" w:type="dxa"/>
          </w:tcPr>
          <w:p w14:paraId="6424A24D" w14:textId="62807A47" w:rsidR="00643110" w:rsidRPr="00A47A09" w:rsidRDefault="00643110" w:rsidP="00E821FE">
            <w:pPr>
              <w:pStyle w:val="Sothutu-1so"/>
              <w:spacing w:before="120" w:after="120" w:line="276" w:lineRule="auto"/>
              <w:jc w:val="left"/>
              <w:rPr>
                <w:szCs w:val="24"/>
              </w:rPr>
            </w:pPr>
            <w:r>
              <w:rPr>
                <w:szCs w:val="24"/>
              </w:rPr>
              <w:t>Y</w:t>
            </w:r>
          </w:p>
        </w:tc>
        <w:tc>
          <w:tcPr>
            <w:tcW w:w="540" w:type="dxa"/>
          </w:tcPr>
          <w:p w14:paraId="6C7348E6" w14:textId="4EFC8C0A" w:rsidR="00643110" w:rsidRPr="00A47A09" w:rsidRDefault="00643110" w:rsidP="00E821FE">
            <w:pPr>
              <w:pStyle w:val="Sothutu-1so"/>
              <w:spacing w:before="120" w:after="120" w:line="276" w:lineRule="auto"/>
              <w:jc w:val="center"/>
              <w:rPr>
                <w:szCs w:val="24"/>
              </w:rPr>
            </w:pPr>
            <w:r>
              <w:rPr>
                <w:szCs w:val="24"/>
              </w:rPr>
              <w:t>Y</w:t>
            </w:r>
          </w:p>
        </w:tc>
        <w:tc>
          <w:tcPr>
            <w:tcW w:w="7380" w:type="dxa"/>
          </w:tcPr>
          <w:p w14:paraId="174C0E6B" w14:textId="37D3D5F2" w:rsidR="00643110" w:rsidRPr="00A47A09" w:rsidRDefault="00643110" w:rsidP="00E821FE">
            <w:pPr>
              <w:pStyle w:val="Sothutu-1so"/>
              <w:spacing w:before="120" w:after="120" w:line="276" w:lineRule="auto"/>
              <w:jc w:val="left"/>
              <w:rPr>
                <w:szCs w:val="24"/>
              </w:rPr>
            </w:pPr>
            <w:r>
              <w:rPr>
                <w:szCs w:val="24"/>
              </w:rPr>
              <w:t>Mặc định là đơn vị của user đăng nhập</w:t>
            </w:r>
          </w:p>
        </w:tc>
      </w:tr>
      <w:tr w:rsidR="00643110" w:rsidRPr="00FF37CC" w14:paraId="575EB7B2" w14:textId="77777777" w:rsidTr="00F10301">
        <w:trPr>
          <w:cantSplit/>
          <w:trHeight w:val="827"/>
        </w:trPr>
        <w:tc>
          <w:tcPr>
            <w:tcW w:w="1800" w:type="dxa"/>
          </w:tcPr>
          <w:p w14:paraId="1A8DFCDF" w14:textId="0BB6422D" w:rsidR="00643110" w:rsidRPr="00FF37CC" w:rsidRDefault="00643110" w:rsidP="00E821FE">
            <w:pPr>
              <w:ind w:left="0"/>
            </w:pPr>
            <w:r>
              <w:rPr>
                <w:szCs w:val="24"/>
              </w:rPr>
              <w:t>Tên đối tượng</w:t>
            </w:r>
          </w:p>
        </w:tc>
        <w:tc>
          <w:tcPr>
            <w:tcW w:w="1980" w:type="dxa"/>
          </w:tcPr>
          <w:p w14:paraId="542AAAF0" w14:textId="1F3D45DE" w:rsidR="00643110" w:rsidRPr="00FF37CC" w:rsidRDefault="00643110" w:rsidP="00E821FE">
            <w:pPr>
              <w:ind w:left="0"/>
            </w:pPr>
            <w:r>
              <w:rPr>
                <w:szCs w:val="24"/>
              </w:rPr>
              <w:t>Partner_Name</w:t>
            </w:r>
          </w:p>
        </w:tc>
        <w:tc>
          <w:tcPr>
            <w:tcW w:w="1417" w:type="dxa"/>
          </w:tcPr>
          <w:p w14:paraId="482897D3" w14:textId="77777777" w:rsidR="00643110" w:rsidRDefault="00643110" w:rsidP="00E821FE">
            <w:pPr>
              <w:ind w:left="0"/>
            </w:pPr>
            <w:r>
              <w:t>String</w:t>
            </w:r>
          </w:p>
          <w:p w14:paraId="251C2D5D" w14:textId="334854AB" w:rsidR="00643110" w:rsidRPr="00606D95" w:rsidRDefault="00643110" w:rsidP="00E821FE">
            <w:pPr>
              <w:ind w:left="0"/>
            </w:pPr>
            <w:r>
              <w:t>Text box</w:t>
            </w:r>
          </w:p>
        </w:tc>
        <w:tc>
          <w:tcPr>
            <w:tcW w:w="630" w:type="dxa"/>
          </w:tcPr>
          <w:p w14:paraId="45051942" w14:textId="1ED15DD1" w:rsidR="00643110" w:rsidRPr="00FF37CC" w:rsidRDefault="00643110" w:rsidP="00E821FE">
            <w:pPr>
              <w:pStyle w:val="Sothutu-1so"/>
              <w:spacing w:before="120" w:after="120" w:line="276" w:lineRule="auto"/>
              <w:jc w:val="left"/>
              <w:rPr>
                <w:szCs w:val="24"/>
              </w:rPr>
            </w:pPr>
            <w:r>
              <w:rPr>
                <w:szCs w:val="24"/>
              </w:rPr>
              <w:t>100</w:t>
            </w:r>
          </w:p>
        </w:tc>
        <w:tc>
          <w:tcPr>
            <w:tcW w:w="540" w:type="dxa"/>
          </w:tcPr>
          <w:p w14:paraId="6FA6D5F6" w14:textId="714DBDC8"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6E6B282A" w14:textId="4E76902D" w:rsidR="00643110" w:rsidRPr="00FF37CC" w:rsidRDefault="00643110" w:rsidP="00E821FE">
            <w:pPr>
              <w:pStyle w:val="Sothutu-1so"/>
              <w:spacing w:before="120" w:after="120" w:line="276" w:lineRule="auto"/>
              <w:jc w:val="left"/>
              <w:rPr>
                <w:szCs w:val="24"/>
              </w:rPr>
            </w:pPr>
            <w:r>
              <w:rPr>
                <w:szCs w:val="24"/>
              </w:rPr>
              <w:t>Y</w:t>
            </w:r>
          </w:p>
        </w:tc>
        <w:tc>
          <w:tcPr>
            <w:tcW w:w="540" w:type="dxa"/>
          </w:tcPr>
          <w:p w14:paraId="1FF0BF62" w14:textId="3585E531" w:rsidR="00643110" w:rsidRPr="00FF37CC" w:rsidRDefault="00643110" w:rsidP="00E821FE">
            <w:pPr>
              <w:pStyle w:val="Sothutu-1so"/>
              <w:spacing w:before="120" w:after="120" w:line="276" w:lineRule="auto"/>
              <w:jc w:val="center"/>
              <w:rPr>
                <w:szCs w:val="24"/>
              </w:rPr>
            </w:pPr>
            <w:r>
              <w:rPr>
                <w:szCs w:val="24"/>
              </w:rPr>
              <w:t>Y</w:t>
            </w:r>
          </w:p>
        </w:tc>
        <w:tc>
          <w:tcPr>
            <w:tcW w:w="7380" w:type="dxa"/>
          </w:tcPr>
          <w:p w14:paraId="71EACA45" w14:textId="7794C365" w:rsidR="00643110" w:rsidRPr="00FF37CC" w:rsidRDefault="00643110" w:rsidP="00E821FE">
            <w:pPr>
              <w:pStyle w:val="Sothutu-1so"/>
              <w:spacing w:before="120" w:after="120" w:line="360" w:lineRule="auto"/>
              <w:jc w:val="left"/>
              <w:rPr>
                <w:szCs w:val="24"/>
              </w:rPr>
            </w:pPr>
          </w:p>
        </w:tc>
      </w:tr>
      <w:tr w:rsidR="00643110" w:rsidRPr="000039A0" w14:paraId="1BC8C8FB" w14:textId="77777777" w:rsidTr="00F10301">
        <w:trPr>
          <w:cantSplit/>
          <w:trHeight w:val="827"/>
        </w:trPr>
        <w:tc>
          <w:tcPr>
            <w:tcW w:w="1800" w:type="dxa"/>
          </w:tcPr>
          <w:p w14:paraId="67BA009A" w14:textId="2FAB7CBB" w:rsidR="00643110" w:rsidRPr="00FF37CC" w:rsidRDefault="00643110" w:rsidP="00E821FE">
            <w:pPr>
              <w:ind w:left="0"/>
            </w:pPr>
            <w:r>
              <w:t>Chứng minh thư</w:t>
            </w:r>
          </w:p>
        </w:tc>
        <w:tc>
          <w:tcPr>
            <w:tcW w:w="1980" w:type="dxa"/>
          </w:tcPr>
          <w:p w14:paraId="65B60516" w14:textId="2E5BAF5F" w:rsidR="00643110" w:rsidRPr="00FF37CC" w:rsidRDefault="00643110" w:rsidP="00E821FE">
            <w:pPr>
              <w:ind w:left="0"/>
            </w:pPr>
            <w:r w:rsidRPr="00845BD1">
              <w:rPr>
                <w:szCs w:val="24"/>
              </w:rPr>
              <w:t>IDENTIFY</w:t>
            </w:r>
          </w:p>
        </w:tc>
        <w:tc>
          <w:tcPr>
            <w:tcW w:w="1417" w:type="dxa"/>
          </w:tcPr>
          <w:p w14:paraId="11380BA8" w14:textId="77777777" w:rsidR="00643110" w:rsidRDefault="00643110" w:rsidP="00E821FE">
            <w:pPr>
              <w:ind w:left="0"/>
            </w:pPr>
            <w:r>
              <w:t>String</w:t>
            </w:r>
          </w:p>
          <w:p w14:paraId="12EE0179" w14:textId="2E23D997" w:rsidR="00643110" w:rsidRPr="002714DC" w:rsidRDefault="00643110" w:rsidP="00E821FE">
            <w:pPr>
              <w:ind w:left="0"/>
            </w:pPr>
            <w:r>
              <w:t>Text box</w:t>
            </w:r>
          </w:p>
        </w:tc>
        <w:tc>
          <w:tcPr>
            <w:tcW w:w="630" w:type="dxa"/>
          </w:tcPr>
          <w:p w14:paraId="4FBB48B0" w14:textId="4EDC94BB" w:rsidR="00643110" w:rsidRPr="00FF37CC" w:rsidRDefault="00643110" w:rsidP="00E821FE">
            <w:pPr>
              <w:pStyle w:val="Sothutu-1so"/>
              <w:spacing w:before="120" w:after="120" w:line="276" w:lineRule="auto"/>
              <w:jc w:val="left"/>
              <w:rPr>
                <w:szCs w:val="24"/>
              </w:rPr>
            </w:pPr>
            <w:r>
              <w:rPr>
                <w:szCs w:val="24"/>
              </w:rPr>
              <w:t>20</w:t>
            </w:r>
          </w:p>
        </w:tc>
        <w:tc>
          <w:tcPr>
            <w:tcW w:w="540" w:type="dxa"/>
          </w:tcPr>
          <w:p w14:paraId="5EE05796" w14:textId="7854A9F2"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5F8CF28D" w14:textId="2803CF18" w:rsidR="00643110" w:rsidRPr="00FF37CC" w:rsidRDefault="00643110" w:rsidP="00E821FE">
            <w:pPr>
              <w:pStyle w:val="Sothutu-1so"/>
              <w:spacing w:before="120" w:after="120" w:line="276" w:lineRule="auto"/>
              <w:jc w:val="left"/>
              <w:rPr>
                <w:szCs w:val="24"/>
              </w:rPr>
            </w:pPr>
            <w:r>
              <w:rPr>
                <w:szCs w:val="24"/>
              </w:rPr>
              <w:t>N</w:t>
            </w:r>
          </w:p>
        </w:tc>
        <w:tc>
          <w:tcPr>
            <w:tcW w:w="540" w:type="dxa"/>
          </w:tcPr>
          <w:p w14:paraId="3D41FBFD" w14:textId="5DEAFA0A" w:rsidR="00643110" w:rsidRDefault="00643110" w:rsidP="00E821FE">
            <w:pPr>
              <w:pStyle w:val="Sothutu-1so"/>
              <w:spacing w:before="120" w:after="120" w:line="276" w:lineRule="auto"/>
              <w:jc w:val="center"/>
              <w:rPr>
                <w:szCs w:val="24"/>
              </w:rPr>
            </w:pPr>
            <w:r>
              <w:rPr>
                <w:szCs w:val="24"/>
              </w:rPr>
              <w:t>Y</w:t>
            </w:r>
          </w:p>
        </w:tc>
        <w:tc>
          <w:tcPr>
            <w:tcW w:w="7380" w:type="dxa"/>
          </w:tcPr>
          <w:p w14:paraId="276D00EA" w14:textId="48DDFA36" w:rsidR="00643110" w:rsidRPr="00F87217" w:rsidRDefault="00643110" w:rsidP="00E821FE">
            <w:pPr>
              <w:pStyle w:val="Sothutu-1so"/>
              <w:spacing w:before="120" w:after="120" w:line="276" w:lineRule="auto"/>
              <w:rPr>
                <w:szCs w:val="24"/>
              </w:rPr>
            </w:pPr>
            <w:r>
              <w:rPr>
                <w:szCs w:val="24"/>
              </w:rPr>
              <w:t>Bắt buộc nhập ít nhất một trong hai trường CMT và Mã số thuế</w:t>
            </w:r>
          </w:p>
        </w:tc>
      </w:tr>
      <w:tr w:rsidR="00643110" w:rsidRPr="000039A0" w14:paraId="0AC5CE70" w14:textId="77777777" w:rsidTr="00F10301">
        <w:trPr>
          <w:cantSplit/>
          <w:trHeight w:val="827"/>
        </w:trPr>
        <w:tc>
          <w:tcPr>
            <w:tcW w:w="1800" w:type="dxa"/>
          </w:tcPr>
          <w:p w14:paraId="00D312F7" w14:textId="1AF7CA9B" w:rsidR="00643110" w:rsidRPr="00FF37CC" w:rsidRDefault="00643110" w:rsidP="00E821FE">
            <w:pPr>
              <w:ind w:left="0"/>
            </w:pPr>
            <w:r>
              <w:rPr>
                <w:szCs w:val="24"/>
              </w:rPr>
              <w:t>Mã số thuế</w:t>
            </w:r>
          </w:p>
        </w:tc>
        <w:tc>
          <w:tcPr>
            <w:tcW w:w="1980" w:type="dxa"/>
          </w:tcPr>
          <w:p w14:paraId="3C8B2FAC" w14:textId="16A60E4A" w:rsidR="00643110" w:rsidRPr="00FF37CC" w:rsidRDefault="00643110" w:rsidP="00E821FE">
            <w:pPr>
              <w:ind w:left="0"/>
            </w:pPr>
            <w:r>
              <w:rPr>
                <w:szCs w:val="24"/>
              </w:rPr>
              <w:t>Tax_code</w:t>
            </w:r>
          </w:p>
        </w:tc>
        <w:tc>
          <w:tcPr>
            <w:tcW w:w="1417" w:type="dxa"/>
          </w:tcPr>
          <w:p w14:paraId="5CAA0E56" w14:textId="77777777" w:rsidR="00643110" w:rsidRDefault="00643110" w:rsidP="00E821FE">
            <w:pPr>
              <w:ind w:left="0"/>
            </w:pPr>
            <w:r>
              <w:t>String</w:t>
            </w:r>
          </w:p>
          <w:p w14:paraId="42B0BE30" w14:textId="02F4D183" w:rsidR="00643110" w:rsidRPr="00FF37CC" w:rsidRDefault="00643110" w:rsidP="00E821FE">
            <w:pPr>
              <w:ind w:left="0"/>
            </w:pPr>
            <w:r>
              <w:t>Text box</w:t>
            </w:r>
          </w:p>
        </w:tc>
        <w:tc>
          <w:tcPr>
            <w:tcW w:w="630" w:type="dxa"/>
          </w:tcPr>
          <w:p w14:paraId="117D218A" w14:textId="611C4B60" w:rsidR="00643110" w:rsidRPr="00FF37CC" w:rsidRDefault="00643110" w:rsidP="00E821FE">
            <w:pPr>
              <w:pStyle w:val="Sothutu-1so"/>
              <w:spacing w:before="120" w:after="120" w:line="276" w:lineRule="auto"/>
              <w:jc w:val="left"/>
              <w:rPr>
                <w:szCs w:val="24"/>
              </w:rPr>
            </w:pPr>
            <w:r>
              <w:rPr>
                <w:szCs w:val="24"/>
              </w:rPr>
              <w:t>20</w:t>
            </w:r>
          </w:p>
        </w:tc>
        <w:tc>
          <w:tcPr>
            <w:tcW w:w="540" w:type="dxa"/>
          </w:tcPr>
          <w:p w14:paraId="087C6668" w14:textId="3BECCE9D"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27714AE5" w14:textId="06BF353B" w:rsidR="00643110" w:rsidRPr="00FF37CC" w:rsidRDefault="00643110" w:rsidP="00E821FE">
            <w:pPr>
              <w:pStyle w:val="Sothutu-1so"/>
              <w:spacing w:before="120" w:after="120" w:line="276" w:lineRule="auto"/>
              <w:jc w:val="left"/>
              <w:rPr>
                <w:szCs w:val="24"/>
              </w:rPr>
            </w:pPr>
            <w:r>
              <w:rPr>
                <w:szCs w:val="24"/>
              </w:rPr>
              <w:t>N</w:t>
            </w:r>
          </w:p>
        </w:tc>
        <w:tc>
          <w:tcPr>
            <w:tcW w:w="540" w:type="dxa"/>
          </w:tcPr>
          <w:p w14:paraId="405305FD" w14:textId="7069C3E4" w:rsidR="00643110" w:rsidRPr="00165004" w:rsidRDefault="00643110" w:rsidP="00E821FE">
            <w:pPr>
              <w:pStyle w:val="Sothutu-1so"/>
              <w:spacing w:before="120" w:after="120" w:line="276" w:lineRule="auto"/>
              <w:jc w:val="center"/>
              <w:rPr>
                <w:szCs w:val="24"/>
              </w:rPr>
            </w:pPr>
            <w:r>
              <w:rPr>
                <w:szCs w:val="24"/>
              </w:rPr>
              <w:t>Y</w:t>
            </w:r>
          </w:p>
        </w:tc>
        <w:tc>
          <w:tcPr>
            <w:tcW w:w="7380" w:type="dxa"/>
          </w:tcPr>
          <w:p w14:paraId="4C1989BC" w14:textId="77777777" w:rsidR="00643110" w:rsidRPr="000039A0" w:rsidRDefault="00643110" w:rsidP="00E821FE">
            <w:pPr>
              <w:pStyle w:val="Sothutu-1so"/>
              <w:spacing w:before="120" w:after="120" w:line="276" w:lineRule="auto"/>
              <w:jc w:val="left"/>
              <w:rPr>
                <w:szCs w:val="24"/>
              </w:rPr>
            </w:pPr>
          </w:p>
        </w:tc>
      </w:tr>
      <w:tr w:rsidR="00643110" w:rsidRPr="000039A0" w14:paraId="6CEFE9F6" w14:textId="77777777" w:rsidTr="00940807">
        <w:trPr>
          <w:cantSplit/>
          <w:trHeight w:val="827"/>
        </w:trPr>
        <w:tc>
          <w:tcPr>
            <w:tcW w:w="1800" w:type="dxa"/>
          </w:tcPr>
          <w:p w14:paraId="618D49B2" w14:textId="7258BDF2" w:rsidR="00643110" w:rsidRDefault="00643110" w:rsidP="00E821FE">
            <w:pPr>
              <w:ind w:left="0"/>
              <w:rPr>
                <w:szCs w:val="24"/>
              </w:rPr>
            </w:pPr>
            <w:r>
              <w:rPr>
                <w:szCs w:val="24"/>
              </w:rPr>
              <w:t>Địa chỉ</w:t>
            </w:r>
          </w:p>
        </w:tc>
        <w:tc>
          <w:tcPr>
            <w:tcW w:w="1980" w:type="dxa"/>
            <w:vAlign w:val="bottom"/>
          </w:tcPr>
          <w:p w14:paraId="0451158C" w14:textId="185A444B" w:rsidR="00643110" w:rsidRDefault="00643110" w:rsidP="00E821FE">
            <w:pPr>
              <w:ind w:left="0"/>
              <w:rPr>
                <w:szCs w:val="24"/>
              </w:rPr>
            </w:pPr>
            <w:r>
              <w:rPr>
                <w:szCs w:val="24"/>
              </w:rPr>
              <w:t>Address</w:t>
            </w:r>
          </w:p>
        </w:tc>
        <w:tc>
          <w:tcPr>
            <w:tcW w:w="1417" w:type="dxa"/>
          </w:tcPr>
          <w:p w14:paraId="33298444" w14:textId="77777777" w:rsidR="00643110" w:rsidRDefault="00643110" w:rsidP="00E821FE">
            <w:pPr>
              <w:ind w:left="0"/>
            </w:pPr>
            <w:r>
              <w:t>String</w:t>
            </w:r>
          </w:p>
          <w:p w14:paraId="620F3F82" w14:textId="5AC3F7A6" w:rsidR="00643110" w:rsidRDefault="00643110" w:rsidP="00E821FE">
            <w:pPr>
              <w:ind w:left="0"/>
            </w:pPr>
            <w:r>
              <w:t>Text box</w:t>
            </w:r>
          </w:p>
        </w:tc>
        <w:tc>
          <w:tcPr>
            <w:tcW w:w="630" w:type="dxa"/>
          </w:tcPr>
          <w:p w14:paraId="7E043849" w14:textId="2B007811" w:rsidR="00643110" w:rsidRDefault="00643110" w:rsidP="00E821FE">
            <w:pPr>
              <w:pStyle w:val="Sothutu-1so"/>
              <w:spacing w:before="120" w:after="120" w:line="276" w:lineRule="auto"/>
              <w:jc w:val="left"/>
              <w:rPr>
                <w:szCs w:val="24"/>
              </w:rPr>
            </w:pPr>
            <w:r>
              <w:rPr>
                <w:szCs w:val="24"/>
              </w:rPr>
              <w:t>100</w:t>
            </w:r>
          </w:p>
        </w:tc>
        <w:tc>
          <w:tcPr>
            <w:tcW w:w="540" w:type="dxa"/>
          </w:tcPr>
          <w:p w14:paraId="02F05577" w14:textId="4C0AF912" w:rsidR="00643110" w:rsidRDefault="00643110" w:rsidP="00E821FE">
            <w:pPr>
              <w:pStyle w:val="Sothutu-1so"/>
              <w:spacing w:before="120" w:after="120" w:line="276" w:lineRule="auto"/>
              <w:jc w:val="left"/>
              <w:rPr>
                <w:szCs w:val="24"/>
              </w:rPr>
            </w:pPr>
            <w:r>
              <w:rPr>
                <w:szCs w:val="24"/>
              </w:rPr>
              <w:t>N</w:t>
            </w:r>
          </w:p>
        </w:tc>
        <w:tc>
          <w:tcPr>
            <w:tcW w:w="450" w:type="dxa"/>
          </w:tcPr>
          <w:p w14:paraId="590B5CF8" w14:textId="5C01F9A9" w:rsidR="00643110" w:rsidRDefault="00643110" w:rsidP="00E821FE">
            <w:pPr>
              <w:pStyle w:val="Sothutu-1so"/>
              <w:spacing w:before="120" w:after="120" w:line="276" w:lineRule="auto"/>
              <w:jc w:val="left"/>
              <w:rPr>
                <w:szCs w:val="24"/>
              </w:rPr>
            </w:pPr>
            <w:r>
              <w:rPr>
                <w:szCs w:val="24"/>
              </w:rPr>
              <w:t>Y</w:t>
            </w:r>
          </w:p>
        </w:tc>
        <w:tc>
          <w:tcPr>
            <w:tcW w:w="540" w:type="dxa"/>
          </w:tcPr>
          <w:p w14:paraId="23FA6C6A" w14:textId="52D3A53B" w:rsidR="00643110" w:rsidRDefault="00643110" w:rsidP="00E821FE">
            <w:pPr>
              <w:pStyle w:val="Sothutu-1so"/>
              <w:spacing w:before="120" w:after="120" w:line="276" w:lineRule="auto"/>
              <w:jc w:val="center"/>
              <w:rPr>
                <w:szCs w:val="24"/>
              </w:rPr>
            </w:pPr>
            <w:r>
              <w:rPr>
                <w:szCs w:val="24"/>
              </w:rPr>
              <w:t>Y</w:t>
            </w:r>
          </w:p>
        </w:tc>
        <w:tc>
          <w:tcPr>
            <w:tcW w:w="7380" w:type="dxa"/>
          </w:tcPr>
          <w:p w14:paraId="591DF293" w14:textId="332EB16D" w:rsidR="00643110" w:rsidRDefault="00643110" w:rsidP="00E821FE">
            <w:pPr>
              <w:pStyle w:val="Sothutu-1so"/>
              <w:spacing w:before="120" w:after="120" w:line="276" w:lineRule="auto"/>
              <w:rPr>
                <w:szCs w:val="24"/>
              </w:rPr>
            </w:pPr>
          </w:p>
        </w:tc>
      </w:tr>
      <w:tr w:rsidR="00866F13" w:rsidRPr="000039A0" w14:paraId="1DE15B52" w14:textId="77777777" w:rsidTr="00940807">
        <w:trPr>
          <w:cantSplit/>
          <w:trHeight w:val="827"/>
        </w:trPr>
        <w:tc>
          <w:tcPr>
            <w:tcW w:w="1800" w:type="dxa"/>
          </w:tcPr>
          <w:p w14:paraId="4AEF662C" w14:textId="6D52F0C2" w:rsidR="00866F13" w:rsidRDefault="00866F13" w:rsidP="00E821FE">
            <w:pPr>
              <w:ind w:left="0"/>
              <w:rPr>
                <w:szCs w:val="24"/>
              </w:rPr>
            </w:pPr>
            <w:r>
              <w:rPr>
                <w:szCs w:val="24"/>
              </w:rPr>
              <w:lastRenderedPageBreak/>
              <w:t>Người nhận</w:t>
            </w:r>
          </w:p>
        </w:tc>
        <w:tc>
          <w:tcPr>
            <w:tcW w:w="1980" w:type="dxa"/>
            <w:vAlign w:val="bottom"/>
          </w:tcPr>
          <w:p w14:paraId="5D2F7DB9" w14:textId="4B24095E" w:rsidR="00866F13" w:rsidRPr="00643110" w:rsidRDefault="00866F13" w:rsidP="00E821FE">
            <w:pPr>
              <w:ind w:left="0"/>
              <w:rPr>
                <w:b/>
                <w:szCs w:val="24"/>
              </w:rPr>
            </w:pPr>
          </w:p>
        </w:tc>
        <w:tc>
          <w:tcPr>
            <w:tcW w:w="1417" w:type="dxa"/>
          </w:tcPr>
          <w:p w14:paraId="02EBD30B" w14:textId="77777777" w:rsidR="00866F13" w:rsidRDefault="00866F13" w:rsidP="00E821FE">
            <w:pPr>
              <w:ind w:left="0"/>
            </w:pPr>
            <w:r>
              <w:t>String</w:t>
            </w:r>
          </w:p>
          <w:p w14:paraId="01F716F3" w14:textId="132E2315" w:rsidR="00866F13" w:rsidRDefault="00866F13" w:rsidP="00E821FE">
            <w:pPr>
              <w:ind w:left="0"/>
            </w:pPr>
            <w:r>
              <w:t>SL</w:t>
            </w:r>
          </w:p>
        </w:tc>
        <w:tc>
          <w:tcPr>
            <w:tcW w:w="630" w:type="dxa"/>
          </w:tcPr>
          <w:p w14:paraId="7F381B9A" w14:textId="0D394605" w:rsidR="00866F13" w:rsidRDefault="00866F13" w:rsidP="00E821FE">
            <w:pPr>
              <w:pStyle w:val="Sothutu-1so"/>
              <w:spacing w:before="120" w:after="120" w:line="276" w:lineRule="auto"/>
              <w:jc w:val="left"/>
              <w:rPr>
                <w:szCs w:val="24"/>
              </w:rPr>
            </w:pPr>
            <w:r>
              <w:rPr>
                <w:szCs w:val="24"/>
              </w:rPr>
              <w:t>20</w:t>
            </w:r>
          </w:p>
        </w:tc>
        <w:tc>
          <w:tcPr>
            <w:tcW w:w="540" w:type="dxa"/>
          </w:tcPr>
          <w:p w14:paraId="2687CD0C" w14:textId="52126EB0" w:rsidR="00866F13" w:rsidRDefault="00866F13" w:rsidP="00E821FE">
            <w:pPr>
              <w:pStyle w:val="Sothutu-1so"/>
              <w:spacing w:before="120" w:after="120" w:line="276" w:lineRule="auto"/>
              <w:jc w:val="left"/>
              <w:rPr>
                <w:szCs w:val="24"/>
              </w:rPr>
            </w:pPr>
            <w:r>
              <w:rPr>
                <w:szCs w:val="24"/>
              </w:rPr>
              <w:t>N</w:t>
            </w:r>
          </w:p>
        </w:tc>
        <w:tc>
          <w:tcPr>
            <w:tcW w:w="450" w:type="dxa"/>
          </w:tcPr>
          <w:p w14:paraId="42D217B5" w14:textId="282D2D15" w:rsidR="00866F13" w:rsidRDefault="00866F13" w:rsidP="00E821FE">
            <w:pPr>
              <w:pStyle w:val="Sothutu-1so"/>
              <w:spacing w:before="120" w:after="120" w:line="276" w:lineRule="auto"/>
              <w:jc w:val="left"/>
              <w:rPr>
                <w:szCs w:val="24"/>
              </w:rPr>
            </w:pPr>
            <w:r>
              <w:rPr>
                <w:szCs w:val="24"/>
              </w:rPr>
              <w:t>Y</w:t>
            </w:r>
          </w:p>
        </w:tc>
        <w:tc>
          <w:tcPr>
            <w:tcW w:w="540" w:type="dxa"/>
          </w:tcPr>
          <w:p w14:paraId="10E44623" w14:textId="68273B9E" w:rsidR="00866F13" w:rsidRDefault="00866F13" w:rsidP="00E821FE">
            <w:pPr>
              <w:pStyle w:val="Sothutu-1so"/>
              <w:spacing w:before="120" w:after="120" w:line="276" w:lineRule="auto"/>
              <w:jc w:val="center"/>
              <w:rPr>
                <w:szCs w:val="24"/>
              </w:rPr>
            </w:pPr>
            <w:r>
              <w:rPr>
                <w:szCs w:val="24"/>
              </w:rPr>
              <w:t>Y</w:t>
            </w:r>
          </w:p>
        </w:tc>
        <w:tc>
          <w:tcPr>
            <w:tcW w:w="7380" w:type="dxa"/>
          </w:tcPr>
          <w:p w14:paraId="79726D8A" w14:textId="5383C7B0" w:rsidR="00866F13" w:rsidRDefault="00866F13" w:rsidP="00E821FE">
            <w:pPr>
              <w:pStyle w:val="Sothutu-1so"/>
              <w:spacing w:before="120" w:after="120" w:line="276" w:lineRule="auto"/>
            </w:pPr>
            <w:r>
              <w:rPr>
                <w:szCs w:val="24"/>
              </w:rPr>
              <w:t>Mặc định đọc tại phần cấu hình phê duyệt (</w:t>
            </w:r>
            <w:r>
              <w:t>C_Approve_Config). Tìm bản ghi cấu hình có thông tin:</w:t>
            </w:r>
          </w:p>
          <w:p w14:paraId="35E1501A" w14:textId="51CB6C06" w:rsidR="00866F13" w:rsidRDefault="00C81D0B" w:rsidP="00E821FE">
            <w:pPr>
              <w:pStyle w:val="Sothutu-1so"/>
              <w:spacing w:before="120" w:after="120" w:line="276" w:lineRule="auto"/>
            </w:pPr>
            <w:r>
              <w:t>+ Đ</w:t>
            </w:r>
            <w:r w:rsidR="00866F13">
              <w:t>ơn vị = đơn vị bản ghi để xuất</w:t>
            </w:r>
          </w:p>
          <w:p w14:paraId="1FCAD0C9" w14:textId="77777777" w:rsidR="00866F13" w:rsidRDefault="00866F13" w:rsidP="00E821FE">
            <w:pPr>
              <w:pStyle w:val="Sothutu-1so"/>
              <w:spacing w:before="120" w:after="120" w:line="276" w:lineRule="auto"/>
            </w:pPr>
            <w:r>
              <w:t>+ Chức năng = ‘Đề xuất khai báo đối tượng’.</w:t>
            </w:r>
          </w:p>
          <w:p w14:paraId="42B8729B" w14:textId="77777777" w:rsidR="00866F13" w:rsidRDefault="00866F13" w:rsidP="00E821FE">
            <w:pPr>
              <w:pStyle w:val="Sothutu-1so"/>
              <w:spacing w:before="120" w:after="120" w:line="276" w:lineRule="auto"/>
              <w:rPr>
                <w:szCs w:val="24"/>
              </w:rPr>
            </w:pPr>
            <w:r>
              <w:t xml:space="preserve">Nếu tìm được thì lấy trường </w:t>
            </w:r>
            <w:r>
              <w:rPr>
                <w:szCs w:val="24"/>
              </w:rPr>
              <w:t>Approver _ID làm giá trị mặc định.</w:t>
            </w:r>
          </w:p>
          <w:p w14:paraId="39117801" w14:textId="77777777" w:rsidR="00866F13" w:rsidRDefault="00866F13" w:rsidP="00E821FE">
            <w:pPr>
              <w:pStyle w:val="Sothutu-1so"/>
              <w:spacing w:before="120" w:after="120" w:line="276" w:lineRule="auto"/>
              <w:rPr>
                <w:szCs w:val="24"/>
              </w:rPr>
            </w:pPr>
            <w:r>
              <w:rPr>
                <w:szCs w:val="24"/>
              </w:rPr>
              <w:t>Danh sách user có trong hệ thống.</w:t>
            </w:r>
          </w:p>
          <w:p w14:paraId="6E359414" w14:textId="77777777" w:rsidR="00866F13" w:rsidRDefault="00866F13" w:rsidP="00E821FE">
            <w:pPr>
              <w:pStyle w:val="Sothutu-1so"/>
              <w:spacing w:before="120" w:after="120" w:line="276" w:lineRule="auto"/>
              <w:rPr>
                <w:szCs w:val="24"/>
              </w:rPr>
            </w:pPr>
            <w:r>
              <w:rPr>
                <w:szCs w:val="24"/>
              </w:rPr>
              <w:t>Sau khi CO trường này vẫn cho phép sửa với user đăng nhập = user nhận.</w:t>
            </w:r>
          </w:p>
          <w:p w14:paraId="206355DA" w14:textId="187EBBAE" w:rsidR="00866F13" w:rsidRDefault="00866F13" w:rsidP="00E821FE">
            <w:pPr>
              <w:pStyle w:val="Sothutu-1so"/>
              <w:spacing w:before="120" w:after="120" w:line="276" w:lineRule="auto"/>
              <w:rPr>
                <w:szCs w:val="24"/>
              </w:rPr>
            </w:pPr>
            <w:r>
              <w:rPr>
                <w:szCs w:val="24"/>
              </w:rPr>
              <w:t>User nhận có thể sửa trường này sang user khác thực hiện</w:t>
            </w:r>
          </w:p>
        </w:tc>
      </w:tr>
      <w:tr w:rsidR="00866F13" w14:paraId="3099F7A7" w14:textId="77777777" w:rsidTr="00F10301">
        <w:trPr>
          <w:cantSplit/>
          <w:trHeight w:val="827"/>
        </w:trPr>
        <w:tc>
          <w:tcPr>
            <w:tcW w:w="1800" w:type="dxa"/>
          </w:tcPr>
          <w:p w14:paraId="69792B6F" w14:textId="5359BA9D" w:rsidR="00866F13" w:rsidRDefault="00866F13" w:rsidP="00E821FE">
            <w:pPr>
              <w:ind w:left="0"/>
            </w:pPr>
            <w:r>
              <w:t>Mô tả</w:t>
            </w:r>
          </w:p>
        </w:tc>
        <w:tc>
          <w:tcPr>
            <w:tcW w:w="1980" w:type="dxa"/>
          </w:tcPr>
          <w:p w14:paraId="68842893" w14:textId="70348CCE" w:rsidR="00866F13" w:rsidRDefault="00866F13" w:rsidP="00E821FE">
            <w:pPr>
              <w:ind w:left="0"/>
            </w:pPr>
            <w:r>
              <w:t>Description</w:t>
            </w:r>
          </w:p>
        </w:tc>
        <w:tc>
          <w:tcPr>
            <w:tcW w:w="1417" w:type="dxa"/>
          </w:tcPr>
          <w:p w14:paraId="2F24B26B" w14:textId="77777777" w:rsidR="00866F13" w:rsidRDefault="00866F13" w:rsidP="00E821FE">
            <w:pPr>
              <w:ind w:left="0"/>
            </w:pPr>
            <w:r>
              <w:t>String</w:t>
            </w:r>
          </w:p>
          <w:p w14:paraId="1F2DED48" w14:textId="2DDD7C27" w:rsidR="00866F13" w:rsidRDefault="00866F13" w:rsidP="00E821FE">
            <w:pPr>
              <w:ind w:left="0"/>
            </w:pPr>
            <w:r>
              <w:t>Text box</w:t>
            </w:r>
          </w:p>
        </w:tc>
        <w:tc>
          <w:tcPr>
            <w:tcW w:w="630" w:type="dxa"/>
          </w:tcPr>
          <w:p w14:paraId="3FF4A7B7" w14:textId="33DDA7DB" w:rsidR="00866F13" w:rsidRDefault="00866F13" w:rsidP="00E821FE">
            <w:pPr>
              <w:pStyle w:val="Sothutu-1so"/>
              <w:spacing w:before="120" w:after="120" w:line="276" w:lineRule="auto"/>
              <w:jc w:val="left"/>
              <w:rPr>
                <w:szCs w:val="24"/>
              </w:rPr>
            </w:pPr>
            <w:r>
              <w:rPr>
                <w:szCs w:val="24"/>
              </w:rPr>
              <w:t>250</w:t>
            </w:r>
          </w:p>
        </w:tc>
        <w:tc>
          <w:tcPr>
            <w:tcW w:w="540" w:type="dxa"/>
          </w:tcPr>
          <w:p w14:paraId="27D2F90A" w14:textId="7BC4C099" w:rsidR="00866F13" w:rsidRDefault="00866F13" w:rsidP="00E821FE">
            <w:pPr>
              <w:pStyle w:val="Sothutu-1so"/>
              <w:spacing w:before="120" w:after="120" w:line="276" w:lineRule="auto"/>
              <w:jc w:val="left"/>
              <w:rPr>
                <w:szCs w:val="24"/>
              </w:rPr>
            </w:pPr>
            <w:r>
              <w:rPr>
                <w:szCs w:val="24"/>
              </w:rPr>
              <w:t>N</w:t>
            </w:r>
          </w:p>
        </w:tc>
        <w:tc>
          <w:tcPr>
            <w:tcW w:w="450" w:type="dxa"/>
          </w:tcPr>
          <w:p w14:paraId="63A8BB23" w14:textId="6634E06B" w:rsidR="00866F13" w:rsidRDefault="00866F13" w:rsidP="00E821FE">
            <w:pPr>
              <w:pStyle w:val="Sothutu-1so"/>
              <w:spacing w:before="120" w:after="120" w:line="276" w:lineRule="auto"/>
              <w:jc w:val="left"/>
              <w:rPr>
                <w:szCs w:val="24"/>
              </w:rPr>
            </w:pPr>
            <w:r>
              <w:rPr>
                <w:szCs w:val="24"/>
              </w:rPr>
              <w:t>N</w:t>
            </w:r>
          </w:p>
        </w:tc>
        <w:tc>
          <w:tcPr>
            <w:tcW w:w="540" w:type="dxa"/>
          </w:tcPr>
          <w:p w14:paraId="5B202AFE" w14:textId="3F3BC1E1" w:rsidR="00866F13" w:rsidRDefault="00866F13" w:rsidP="00E821FE">
            <w:pPr>
              <w:pStyle w:val="Sothutu-1so"/>
              <w:spacing w:before="120" w:after="120" w:line="276" w:lineRule="auto"/>
              <w:jc w:val="center"/>
              <w:rPr>
                <w:szCs w:val="24"/>
              </w:rPr>
            </w:pPr>
            <w:r>
              <w:rPr>
                <w:szCs w:val="24"/>
              </w:rPr>
              <w:t>Y</w:t>
            </w:r>
          </w:p>
        </w:tc>
        <w:tc>
          <w:tcPr>
            <w:tcW w:w="7380" w:type="dxa"/>
          </w:tcPr>
          <w:p w14:paraId="7C1E4715" w14:textId="04931F6D" w:rsidR="00866F13" w:rsidRDefault="00866F13" w:rsidP="00E821FE">
            <w:pPr>
              <w:pStyle w:val="Sothutu-1so"/>
              <w:spacing w:before="120" w:after="120" w:line="276" w:lineRule="auto"/>
              <w:jc w:val="left"/>
              <w:rPr>
                <w:szCs w:val="24"/>
              </w:rPr>
            </w:pPr>
          </w:p>
        </w:tc>
      </w:tr>
      <w:tr w:rsidR="00866F13" w14:paraId="6A6A1E1D" w14:textId="77777777" w:rsidTr="00F10301">
        <w:trPr>
          <w:cantSplit/>
          <w:trHeight w:val="827"/>
        </w:trPr>
        <w:tc>
          <w:tcPr>
            <w:tcW w:w="1800" w:type="dxa"/>
          </w:tcPr>
          <w:p w14:paraId="1DBE816F" w14:textId="652A6A83" w:rsidR="00866F13" w:rsidRDefault="00866F13" w:rsidP="00E821FE">
            <w:pPr>
              <w:ind w:left="0"/>
              <w:rPr>
                <w:szCs w:val="24"/>
              </w:rPr>
            </w:pPr>
            <w:r>
              <w:rPr>
                <w:szCs w:val="24"/>
              </w:rPr>
              <w:t>Thông tin phản hồi</w:t>
            </w:r>
          </w:p>
        </w:tc>
        <w:tc>
          <w:tcPr>
            <w:tcW w:w="1980" w:type="dxa"/>
          </w:tcPr>
          <w:p w14:paraId="307848E8" w14:textId="75B3DB16" w:rsidR="00866F13" w:rsidRDefault="00C51E6A" w:rsidP="00E821FE">
            <w:pPr>
              <w:ind w:left="0"/>
              <w:rPr>
                <w:szCs w:val="24"/>
              </w:rPr>
            </w:pPr>
            <w:r w:rsidRPr="008C4813">
              <w:rPr>
                <w:szCs w:val="24"/>
                <w:highlight w:val="yellow"/>
              </w:rPr>
              <w:t>FEEDBACK</w:t>
            </w:r>
          </w:p>
        </w:tc>
        <w:tc>
          <w:tcPr>
            <w:tcW w:w="1417" w:type="dxa"/>
          </w:tcPr>
          <w:p w14:paraId="2306386F" w14:textId="77777777" w:rsidR="00866F13" w:rsidRDefault="00866F13" w:rsidP="00E821FE">
            <w:pPr>
              <w:ind w:left="0"/>
            </w:pPr>
            <w:r>
              <w:t>String</w:t>
            </w:r>
          </w:p>
          <w:p w14:paraId="1191ADFF" w14:textId="40AFB704" w:rsidR="00866F13" w:rsidRDefault="00866F13" w:rsidP="00E821FE">
            <w:pPr>
              <w:ind w:left="0"/>
            </w:pPr>
            <w:r>
              <w:t>Text box</w:t>
            </w:r>
          </w:p>
        </w:tc>
        <w:tc>
          <w:tcPr>
            <w:tcW w:w="630" w:type="dxa"/>
          </w:tcPr>
          <w:p w14:paraId="1CCCCE94" w14:textId="4B5FBD85" w:rsidR="00866F13" w:rsidRDefault="00866F13" w:rsidP="00E821FE">
            <w:pPr>
              <w:pStyle w:val="Sothutu-1so"/>
              <w:spacing w:before="120" w:after="120" w:line="276" w:lineRule="auto"/>
              <w:jc w:val="left"/>
              <w:rPr>
                <w:szCs w:val="24"/>
              </w:rPr>
            </w:pPr>
            <w:r>
              <w:rPr>
                <w:szCs w:val="24"/>
              </w:rPr>
              <w:t>250</w:t>
            </w:r>
          </w:p>
        </w:tc>
        <w:tc>
          <w:tcPr>
            <w:tcW w:w="540" w:type="dxa"/>
          </w:tcPr>
          <w:p w14:paraId="781DCD6B" w14:textId="48F2BCE0" w:rsidR="00866F13" w:rsidRDefault="00866F13" w:rsidP="00E821FE">
            <w:pPr>
              <w:pStyle w:val="Sothutu-1so"/>
              <w:spacing w:before="120" w:after="120" w:line="276" w:lineRule="auto"/>
              <w:jc w:val="left"/>
              <w:rPr>
                <w:szCs w:val="24"/>
              </w:rPr>
            </w:pPr>
            <w:r>
              <w:rPr>
                <w:szCs w:val="24"/>
              </w:rPr>
              <w:t>Y</w:t>
            </w:r>
          </w:p>
        </w:tc>
        <w:tc>
          <w:tcPr>
            <w:tcW w:w="450" w:type="dxa"/>
          </w:tcPr>
          <w:p w14:paraId="2A5E70EB" w14:textId="6D395311" w:rsidR="00866F13" w:rsidRDefault="00866F13" w:rsidP="00E821FE">
            <w:pPr>
              <w:pStyle w:val="Sothutu-1so"/>
              <w:spacing w:before="120" w:after="120" w:line="276" w:lineRule="auto"/>
              <w:jc w:val="left"/>
              <w:rPr>
                <w:szCs w:val="24"/>
              </w:rPr>
            </w:pPr>
            <w:r>
              <w:rPr>
                <w:szCs w:val="24"/>
              </w:rPr>
              <w:t>N</w:t>
            </w:r>
          </w:p>
        </w:tc>
        <w:tc>
          <w:tcPr>
            <w:tcW w:w="540" w:type="dxa"/>
          </w:tcPr>
          <w:p w14:paraId="041EA258" w14:textId="429A8A36" w:rsidR="00866F13" w:rsidRDefault="00866F13" w:rsidP="00E821FE">
            <w:pPr>
              <w:pStyle w:val="Sothutu-1so"/>
              <w:spacing w:before="120" w:after="120" w:line="276" w:lineRule="auto"/>
              <w:jc w:val="center"/>
              <w:rPr>
                <w:szCs w:val="24"/>
              </w:rPr>
            </w:pPr>
            <w:r>
              <w:rPr>
                <w:szCs w:val="24"/>
              </w:rPr>
              <w:t>Y</w:t>
            </w:r>
          </w:p>
        </w:tc>
        <w:tc>
          <w:tcPr>
            <w:tcW w:w="7380" w:type="dxa"/>
          </w:tcPr>
          <w:p w14:paraId="68EB4760" w14:textId="77777777" w:rsidR="00866F13" w:rsidRDefault="00866F13" w:rsidP="00E821FE">
            <w:pPr>
              <w:pStyle w:val="Sothutu-1so"/>
              <w:spacing w:before="120" w:after="120" w:line="276" w:lineRule="auto"/>
              <w:rPr>
                <w:szCs w:val="24"/>
              </w:rPr>
            </w:pPr>
            <w:r>
              <w:rPr>
                <w:szCs w:val="24"/>
              </w:rPr>
              <w:t>Sau khi CO trường này vẫn cho phép sửa với user đăng nhập = user nhận.</w:t>
            </w:r>
          </w:p>
          <w:p w14:paraId="0296B353" w14:textId="251E1BB9" w:rsidR="00866F13" w:rsidRDefault="00866F13" w:rsidP="00E821FE">
            <w:pPr>
              <w:pStyle w:val="Sothutu-1so"/>
              <w:spacing w:before="120" w:after="120" w:line="276" w:lineRule="auto"/>
              <w:rPr>
                <w:szCs w:val="24"/>
              </w:rPr>
            </w:pPr>
            <w:r>
              <w:rPr>
                <w:szCs w:val="24"/>
              </w:rPr>
              <w:t>Ghi thông tin phản hồi về việc thêm mới đối tượng (nếu có)</w:t>
            </w:r>
          </w:p>
        </w:tc>
      </w:tr>
      <w:tr w:rsidR="00866F13" w14:paraId="1FD1C9B3" w14:textId="77777777" w:rsidTr="00F10301">
        <w:trPr>
          <w:cantSplit/>
          <w:trHeight w:val="827"/>
        </w:trPr>
        <w:tc>
          <w:tcPr>
            <w:tcW w:w="1800" w:type="dxa"/>
          </w:tcPr>
          <w:p w14:paraId="041229C4" w14:textId="4C19258A" w:rsidR="00866F13" w:rsidRDefault="00866F13" w:rsidP="00E821FE">
            <w:pPr>
              <w:ind w:left="0"/>
              <w:rPr>
                <w:szCs w:val="24"/>
              </w:rPr>
            </w:pPr>
            <w:r>
              <w:rPr>
                <w:szCs w:val="24"/>
              </w:rPr>
              <w:t>Trạng thái</w:t>
            </w:r>
          </w:p>
        </w:tc>
        <w:tc>
          <w:tcPr>
            <w:tcW w:w="1980" w:type="dxa"/>
          </w:tcPr>
          <w:p w14:paraId="47D8E58C" w14:textId="225DE028" w:rsidR="00866F13" w:rsidRDefault="00EB360D" w:rsidP="00E821FE">
            <w:pPr>
              <w:ind w:left="0"/>
              <w:rPr>
                <w:szCs w:val="24"/>
              </w:rPr>
            </w:pPr>
            <w:r w:rsidRPr="00EB360D">
              <w:rPr>
                <w:szCs w:val="24"/>
              </w:rPr>
              <w:t>DOCSTATUS</w:t>
            </w:r>
          </w:p>
        </w:tc>
        <w:tc>
          <w:tcPr>
            <w:tcW w:w="1417" w:type="dxa"/>
          </w:tcPr>
          <w:p w14:paraId="4F8A1F25" w14:textId="77777777" w:rsidR="00866F13" w:rsidRDefault="00866F13" w:rsidP="00E821FE">
            <w:pPr>
              <w:ind w:left="0"/>
            </w:pPr>
            <w:r>
              <w:t>String</w:t>
            </w:r>
          </w:p>
          <w:p w14:paraId="604C60F3" w14:textId="2CA4EF61" w:rsidR="00866F13" w:rsidRDefault="00866F13" w:rsidP="00E821FE">
            <w:pPr>
              <w:ind w:left="0"/>
            </w:pPr>
            <w:r>
              <w:t>CL</w:t>
            </w:r>
          </w:p>
        </w:tc>
        <w:tc>
          <w:tcPr>
            <w:tcW w:w="630" w:type="dxa"/>
          </w:tcPr>
          <w:p w14:paraId="6D3030ED" w14:textId="7CA8A4B7" w:rsidR="00866F13" w:rsidRDefault="00866F13" w:rsidP="00E821FE">
            <w:pPr>
              <w:pStyle w:val="Sothutu-1so"/>
              <w:spacing w:before="120" w:after="120" w:line="276" w:lineRule="auto"/>
              <w:jc w:val="left"/>
              <w:rPr>
                <w:szCs w:val="24"/>
              </w:rPr>
            </w:pPr>
            <w:r>
              <w:rPr>
                <w:szCs w:val="24"/>
              </w:rPr>
              <w:t>50</w:t>
            </w:r>
          </w:p>
        </w:tc>
        <w:tc>
          <w:tcPr>
            <w:tcW w:w="540" w:type="dxa"/>
          </w:tcPr>
          <w:p w14:paraId="6CD1EE74" w14:textId="44D8048A" w:rsidR="00866F13" w:rsidRDefault="00866F13" w:rsidP="00E821FE">
            <w:pPr>
              <w:pStyle w:val="Sothutu-1so"/>
              <w:spacing w:before="120" w:after="120" w:line="276" w:lineRule="auto"/>
              <w:jc w:val="left"/>
              <w:rPr>
                <w:szCs w:val="24"/>
              </w:rPr>
            </w:pPr>
            <w:r>
              <w:rPr>
                <w:szCs w:val="24"/>
              </w:rPr>
              <w:t>Y</w:t>
            </w:r>
          </w:p>
        </w:tc>
        <w:tc>
          <w:tcPr>
            <w:tcW w:w="450" w:type="dxa"/>
          </w:tcPr>
          <w:p w14:paraId="4CB5C9CE" w14:textId="253DDCF7" w:rsidR="00866F13" w:rsidRDefault="00866F13" w:rsidP="00E821FE">
            <w:pPr>
              <w:pStyle w:val="Sothutu-1so"/>
              <w:spacing w:before="120" w:after="120" w:line="276" w:lineRule="auto"/>
              <w:jc w:val="left"/>
              <w:rPr>
                <w:szCs w:val="24"/>
              </w:rPr>
            </w:pPr>
            <w:r>
              <w:rPr>
                <w:szCs w:val="24"/>
              </w:rPr>
              <w:t>N</w:t>
            </w:r>
          </w:p>
        </w:tc>
        <w:tc>
          <w:tcPr>
            <w:tcW w:w="540" w:type="dxa"/>
          </w:tcPr>
          <w:p w14:paraId="750BD2CD" w14:textId="72FB750B" w:rsidR="00866F13" w:rsidRDefault="00866F13" w:rsidP="00E821FE">
            <w:pPr>
              <w:pStyle w:val="Sothutu-1so"/>
              <w:spacing w:before="120" w:after="120" w:line="276" w:lineRule="auto"/>
              <w:jc w:val="center"/>
              <w:rPr>
                <w:szCs w:val="24"/>
              </w:rPr>
            </w:pPr>
            <w:r>
              <w:rPr>
                <w:szCs w:val="24"/>
              </w:rPr>
              <w:t>Y</w:t>
            </w:r>
          </w:p>
        </w:tc>
        <w:tc>
          <w:tcPr>
            <w:tcW w:w="7380" w:type="dxa"/>
          </w:tcPr>
          <w:p w14:paraId="6DF571C9" w14:textId="35DBC0AD" w:rsidR="00866F13" w:rsidRPr="00327450" w:rsidRDefault="00866F13" w:rsidP="00E821FE">
            <w:pPr>
              <w:pStyle w:val="Sothutu-1so"/>
              <w:spacing w:before="120" w:after="120" w:line="276" w:lineRule="auto"/>
              <w:jc w:val="left"/>
              <w:rPr>
                <w:szCs w:val="24"/>
              </w:rPr>
            </w:pPr>
            <w:r w:rsidRPr="00327450">
              <w:rPr>
                <w:szCs w:val="24"/>
              </w:rPr>
              <w:t>Bao gồm 2 trạng thái:</w:t>
            </w:r>
          </w:p>
          <w:p w14:paraId="0E93DA55" w14:textId="5DD06FE9" w:rsidR="00866F13" w:rsidRPr="00327450" w:rsidRDefault="00866F13" w:rsidP="004E37AB">
            <w:pPr>
              <w:pStyle w:val="Sothutu-1so"/>
              <w:numPr>
                <w:ilvl w:val="2"/>
                <w:numId w:val="34"/>
              </w:numPr>
              <w:spacing w:before="120" w:after="120" w:line="276" w:lineRule="auto"/>
              <w:ind w:left="527"/>
              <w:jc w:val="left"/>
              <w:rPr>
                <w:szCs w:val="24"/>
              </w:rPr>
            </w:pPr>
            <w:r w:rsidRPr="00327450">
              <w:rPr>
                <w:szCs w:val="24"/>
              </w:rPr>
              <w:t>Nháp</w:t>
            </w:r>
            <w:r>
              <w:rPr>
                <w:szCs w:val="24"/>
              </w:rPr>
              <w:t>: Khi mới tạo</w:t>
            </w:r>
          </w:p>
          <w:p w14:paraId="71C14DC7" w14:textId="6330AA24" w:rsidR="00866F13" w:rsidRDefault="00866F13" w:rsidP="004E37AB">
            <w:pPr>
              <w:pStyle w:val="Sothutu-1so"/>
              <w:numPr>
                <w:ilvl w:val="2"/>
                <w:numId w:val="34"/>
              </w:numPr>
              <w:spacing w:before="120" w:after="120" w:line="276" w:lineRule="auto"/>
              <w:ind w:left="527"/>
              <w:jc w:val="left"/>
              <w:rPr>
                <w:szCs w:val="24"/>
              </w:rPr>
            </w:pPr>
            <w:r w:rsidRPr="00327450">
              <w:rPr>
                <w:szCs w:val="24"/>
              </w:rPr>
              <w:t>Hoàn thành</w:t>
            </w:r>
          </w:p>
        </w:tc>
      </w:tr>
      <w:tr w:rsidR="00866F13" w14:paraId="6151B601" w14:textId="77777777" w:rsidTr="00F10301">
        <w:trPr>
          <w:cantSplit/>
          <w:trHeight w:val="827"/>
        </w:trPr>
        <w:tc>
          <w:tcPr>
            <w:tcW w:w="1800" w:type="dxa"/>
          </w:tcPr>
          <w:p w14:paraId="4E339BFD" w14:textId="40F0B5BA" w:rsidR="00866F13" w:rsidRDefault="00866F13" w:rsidP="00E821FE">
            <w:pPr>
              <w:ind w:left="0"/>
              <w:rPr>
                <w:szCs w:val="24"/>
              </w:rPr>
            </w:pPr>
            <w:r>
              <w:rPr>
                <w:szCs w:val="24"/>
              </w:rPr>
              <w:t>Đối tượng</w:t>
            </w:r>
          </w:p>
        </w:tc>
        <w:tc>
          <w:tcPr>
            <w:tcW w:w="1980" w:type="dxa"/>
          </w:tcPr>
          <w:p w14:paraId="2CF40916" w14:textId="67627CB6" w:rsidR="00866F13" w:rsidRPr="00164DA9" w:rsidRDefault="00866F13" w:rsidP="00E821FE">
            <w:pPr>
              <w:ind w:left="0"/>
              <w:rPr>
                <w:szCs w:val="24"/>
              </w:rPr>
            </w:pPr>
          </w:p>
        </w:tc>
        <w:tc>
          <w:tcPr>
            <w:tcW w:w="1417" w:type="dxa"/>
          </w:tcPr>
          <w:p w14:paraId="3A30106E" w14:textId="77777777" w:rsidR="00866F13" w:rsidRDefault="00866F13" w:rsidP="00E821FE">
            <w:pPr>
              <w:ind w:left="0"/>
            </w:pPr>
            <w:r>
              <w:t>String</w:t>
            </w:r>
          </w:p>
          <w:p w14:paraId="7F13A9BA" w14:textId="60F32892" w:rsidR="00866F13" w:rsidRDefault="00866F13" w:rsidP="00E821FE">
            <w:pPr>
              <w:ind w:left="0"/>
            </w:pPr>
            <w:r>
              <w:t>CL</w:t>
            </w:r>
          </w:p>
        </w:tc>
        <w:tc>
          <w:tcPr>
            <w:tcW w:w="630" w:type="dxa"/>
          </w:tcPr>
          <w:p w14:paraId="30632F32" w14:textId="3FC7940C" w:rsidR="00866F13" w:rsidRDefault="00866F13" w:rsidP="00E821FE">
            <w:pPr>
              <w:pStyle w:val="Sothutu-1so"/>
              <w:spacing w:before="120" w:after="120" w:line="276" w:lineRule="auto"/>
              <w:jc w:val="left"/>
              <w:rPr>
                <w:szCs w:val="24"/>
              </w:rPr>
            </w:pPr>
            <w:r>
              <w:rPr>
                <w:szCs w:val="24"/>
              </w:rPr>
              <w:t>100</w:t>
            </w:r>
          </w:p>
        </w:tc>
        <w:tc>
          <w:tcPr>
            <w:tcW w:w="540" w:type="dxa"/>
          </w:tcPr>
          <w:p w14:paraId="681656EC" w14:textId="3D8808BD" w:rsidR="00866F13" w:rsidRDefault="00866F13" w:rsidP="00E821FE">
            <w:pPr>
              <w:pStyle w:val="Sothutu-1so"/>
              <w:spacing w:before="120" w:after="120" w:line="276" w:lineRule="auto"/>
              <w:jc w:val="left"/>
              <w:rPr>
                <w:szCs w:val="24"/>
              </w:rPr>
            </w:pPr>
            <w:r>
              <w:rPr>
                <w:szCs w:val="24"/>
              </w:rPr>
              <w:t>Y</w:t>
            </w:r>
          </w:p>
        </w:tc>
        <w:tc>
          <w:tcPr>
            <w:tcW w:w="450" w:type="dxa"/>
          </w:tcPr>
          <w:p w14:paraId="3C1179B2" w14:textId="173AA4CE" w:rsidR="00866F13" w:rsidRDefault="00866F13" w:rsidP="00E821FE">
            <w:pPr>
              <w:pStyle w:val="Sothutu-1so"/>
              <w:spacing w:before="120" w:after="120" w:line="276" w:lineRule="auto"/>
              <w:jc w:val="left"/>
              <w:rPr>
                <w:szCs w:val="24"/>
              </w:rPr>
            </w:pPr>
            <w:r>
              <w:rPr>
                <w:szCs w:val="24"/>
              </w:rPr>
              <w:t>N</w:t>
            </w:r>
          </w:p>
        </w:tc>
        <w:tc>
          <w:tcPr>
            <w:tcW w:w="540" w:type="dxa"/>
          </w:tcPr>
          <w:p w14:paraId="057672F7" w14:textId="5ED26329" w:rsidR="00866F13" w:rsidRDefault="00866F13" w:rsidP="00E821FE">
            <w:pPr>
              <w:pStyle w:val="Sothutu-1so"/>
              <w:spacing w:before="120" w:after="120" w:line="276" w:lineRule="auto"/>
              <w:jc w:val="center"/>
              <w:rPr>
                <w:szCs w:val="24"/>
              </w:rPr>
            </w:pPr>
            <w:r>
              <w:rPr>
                <w:szCs w:val="24"/>
              </w:rPr>
              <w:t>Y</w:t>
            </w:r>
          </w:p>
        </w:tc>
        <w:tc>
          <w:tcPr>
            <w:tcW w:w="7380" w:type="dxa"/>
          </w:tcPr>
          <w:p w14:paraId="1BCD7E9A" w14:textId="77777777" w:rsidR="006D0851" w:rsidRDefault="006D0851" w:rsidP="00E821FE">
            <w:pPr>
              <w:pStyle w:val="Sothutu-1so"/>
              <w:spacing w:before="120" w:after="120" w:line="276" w:lineRule="auto"/>
              <w:ind w:left="360" w:hanging="360"/>
              <w:rPr>
                <w:szCs w:val="24"/>
              </w:rPr>
            </w:pPr>
            <w:r>
              <w:rPr>
                <w:szCs w:val="24"/>
              </w:rPr>
              <w:t>Trường này cập nhật giá trị = NULL khi CO bản ghi</w:t>
            </w:r>
          </w:p>
          <w:p w14:paraId="27ED9AA0" w14:textId="0FD0BD43" w:rsidR="00866F13" w:rsidRDefault="006D0851" w:rsidP="00E821FE">
            <w:pPr>
              <w:pStyle w:val="Sothutu-1so"/>
              <w:spacing w:before="120" w:after="120" w:line="276" w:lineRule="auto"/>
              <w:ind w:left="360" w:hanging="360"/>
              <w:rPr>
                <w:szCs w:val="24"/>
              </w:rPr>
            </w:pPr>
            <w:r>
              <w:rPr>
                <w:szCs w:val="24"/>
              </w:rPr>
              <w:t>Không readonly với user đăng nhập = người nhận</w:t>
            </w:r>
          </w:p>
        </w:tc>
      </w:tr>
      <w:tr w:rsidR="00866F13" w14:paraId="24441CB9" w14:textId="77777777" w:rsidTr="00F10301">
        <w:trPr>
          <w:cantSplit/>
          <w:trHeight w:val="827"/>
        </w:trPr>
        <w:tc>
          <w:tcPr>
            <w:tcW w:w="1800" w:type="dxa"/>
          </w:tcPr>
          <w:p w14:paraId="4CEC2243" w14:textId="15F7D1A6" w:rsidR="00866F13" w:rsidRDefault="00866F13" w:rsidP="00E821FE">
            <w:pPr>
              <w:ind w:left="0"/>
              <w:rPr>
                <w:szCs w:val="24"/>
              </w:rPr>
            </w:pPr>
            <w:r>
              <w:rPr>
                <w:szCs w:val="24"/>
              </w:rPr>
              <w:t>Người tạo</w:t>
            </w:r>
          </w:p>
        </w:tc>
        <w:tc>
          <w:tcPr>
            <w:tcW w:w="1980" w:type="dxa"/>
          </w:tcPr>
          <w:p w14:paraId="19EB3231" w14:textId="4963B998" w:rsidR="00866F13" w:rsidRPr="00164DA9" w:rsidRDefault="00866F13" w:rsidP="00E821FE">
            <w:pPr>
              <w:ind w:left="0"/>
              <w:rPr>
                <w:szCs w:val="24"/>
              </w:rPr>
            </w:pPr>
            <w:r>
              <w:rPr>
                <w:szCs w:val="24"/>
              </w:rPr>
              <w:t>CREATEDBY</w:t>
            </w:r>
          </w:p>
        </w:tc>
        <w:tc>
          <w:tcPr>
            <w:tcW w:w="1417" w:type="dxa"/>
          </w:tcPr>
          <w:p w14:paraId="58EE4B45" w14:textId="77777777" w:rsidR="00866F13" w:rsidRDefault="00866F13" w:rsidP="00E821FE">
            <w:pPr>
              <w:ind w:left="0"/>
            </w:pPr>
            <w:r>
              <w:t>String</w:t>
            </w:r>
          </w:p>
          <w:p w14:paraId="6EF15113" w14:textId="48CA6DF5" w:rsidR="00866F13" w:rsidRDefault="00866F13" w:rsidP="00E821FE">
            <w:pPr>
              <w:ind w:left="0"/>
            </w:pPr>
            <w:r>
              <w:t>CL</w:t>
            </w:r>
          </w:p>
        </w:tc>
        <w:tc>
          <w:tcPr>
            <w:tcW w:w="630" w:type="dxa"/>
          </w:tcPr>
          <w:p w14:paraId="3AC0267C" w14:textId="5CF030BC" w:rsidR="00866F13" w:rsidRDefault="00866F13" w:rsidP="00E821FE">
            <w:pPr>
              <w:pStyle w:val="Sothutu-1so"/>
              <w:spacing w:before="120" w:after="120" w:line="276" w:lineRule="auto"/>
              <w:jc w:val="left"/>
              <w:rPr>
                <w:szCs w:val="24"/>
              </w:rPr>
            </w:pPr>
            <w:r>
              <w:rPr>
                <w:szCs w:val="24"/>
              </w:rPr>
              <w:t>50</w:t>
            </w:r>
          </w:p>
        </w:tc>
        <w:tc>
          <w:tcPr>
            <w:tcW w:w="540" w:type="dxa"/>
          </w:tcPr>
          <w:p w14:paraId="78914221" w14:textId="669B87AB" w:rsidR="00866F13" w:rsidRDefault="00866F13" w:rsidP="00E821FE">
            <w:pPr>
              <w:pStyle w:val="Sothutu-1so"/>
              <w:spacing w:before="120" w:after="120" w:line="276" w:lineRule="auto"/>
              <w:jc w:val="left"/>
              <w:rPr>
                <w:szCs w:val="24"/>
              </w:rPr>
            </w:pPr>
            <w:r>
              <w:rPr>
                <w:szCs w:val="24"/>
              </w:rPr>
              <w:t>Y</w:t>
            </w:r>
          </w:p>
        </w:tc>
        <w:tc>
          <w:tcPr>
            <w:tcW w:w="450" w:type="dxa"/>
          </w:tcPr>
          <w:p w14:paraId="77A2D915" w14:textId="4FCDEF60" w:rsidR="00866F13" w:rsidRDefault="00866F13" w:rsidP="00E821FE">
            <w:pPr>
              <w:pStyle w:val="Sothutu-1so"/>
              <w:spacing w:before="120" w:after="120" w:line="276" w:lineRule="auto"/>
              <w:jc w:val="left"/>
              <w:rPr>
                <w:szCs w:val="24"/>
              </w:rPr>
            </w:pPr>
            <w:r>
              <w:rPr>
                <w:szCs w:val="24"/>
              </w:rPr>
              <w:t>N</w:t>
            </w:r>
          </w:p>
        </w:tc>
        <w:tc>
          <w:tcPr>
            <w:tcW w:w="540" w:type="dxa"/>
          </w:tcPr>
          <w:p w14:paraId="3D6EE674" w14:textId="76F10F13" w:rsidR="00866F13" w:rsidRDefault="00866F13" w:rsidP="00E821FE">
            <w:pPr>
              <w:pStyle w:val="Sothutu-1so"/>
              <w:spacing w:before="120" w:after="120" w:line="276" w:lineRule="auto"/>
              <w:jc w:val="center"/>
              <w:rPr>
                <w:szCs w:val="24"/>
              </w:rPr>
            </w:pPr>
            <w:r>
              <w:rPr>
                <w:szCs w:val="24"/>
              </w:rPr>
              <w:t>N</w:t>
            </w:r>
          </w:p>
        </w:tc>
        <w:tc>
          <w:tcPr>
            <w:tcW w:w="7380" w:type="dxa"/>
          </w:tcPr>
          <w:p w14:paraId="628BB24D" w14:textId="77777777" w:rsidR="00866F13" w:rsidRDefault="00866F13" w:rsidP="00E821FE">
            <w:pPr>
              <w:pStyle w:val="Sothutu-1so"/>
              <w:spacing w:before="120" w:after="120" w:line="276" w:lineRule="auto"/>
              <w:rPr>
                <w:szCs w:val="24"/>
              </w:rPr>
            </w:pPr>
          </w:p>
        </w:tc>
      </w:tr>
      <w:tr w:rsidR="00866F13" w14:paraId="43499261" w14:textId="77777777" w:rsidTr="00F10301">
        <w:trPr>
          <w:cantSplit/>
          <w:trHeight w:val="827"/>
        </w:trPr>
        <w:tc>
          <w:tcPr>
            <w:tcW w:w="1800" w:type="dxa"/>
          </w:tcPr>
          <w:p w14:paraId="5A5639B8" w14:textId="66513E10" w:rsidR="00866F13" w:rsidRDefault="00866F13" w:rsidP="00E821FE">
            <w:pPr>
              <w:ind w:left="0"/>
              <w:rPr>
                <w:szCs w:val="24"/>
              </w:rPr>
            </w:pPr>
            <w:r>
              <w:rPr>
                <w:szCs w:val="24"/>
              </w:rPr>
              <w:lastRenderedPageBreak/>
              <w:t>Người cập nhật</w:t>
            </w:r>
          </w:p>
        </w:tc>
        <w:tc>
          <w:tcPr>
            <w:tcW w:w="1980" w:type="dxa"/>
          </w:tcPr>
          <w:p w14:paraId="38F129DA" w14:textId="0A6A2900" w:rsidR="00866F13" w:rsidRPr="00164DA9" w:rsidRDefault="00866F13" w:rsidP="00E821FE">
            <w:pPr>
              <w:ind w:left="0"/>
              <w:rPr>
                <w:szCs w:val="24"/>
              </w:rPr>
            </w:pPr>
            <w:r>
              <w:rPr>
                <w:szCs w:val="24"/>
              </w:rPr>
              <w:t>UPDATEDBY</w:t>
            </w:r>
          </w:p>
        </w:tc>
        <w:tc>
          <w:tcPr>
            <w:tcW w:w="1417" w:type="dxa"/>
          </w:tcPr>
          <w:p w14:paraId="7A7240AB" w14:textId="77777777" w:rsidR="00866F13" w:rsidRDefault="00866F13" w:rsidP="00E821FE">
            <w:pPr>
              <w:ind w:left="0"/>
            </w:pPr>
            <w:r>
              <w:t>String</w:t>
            </w:r>
          </w:p>
          <w:p w14:paraId="16DF5A27" w14:textId="0C27E0C7" w:rsidR="00866F13" w:rsidRDefault="00866F13" w:rsidP="00E821FE">
            <w:pPr>
              <w:ind w:left="0"/>
            </w:pPr>
            <w:r>
              <w:t>CL</w:t>
            </w:r>
          </w:p>
        </w:tc>
        <w:tc>
          <w:tcPr>
            <w:tcW w:w="630" w:type="dxa"/>
          </w:tcPr>
          <w:p w14:paraId="1192485D" w14:textId="64DEB5B4" w:rsidR="00866F13" w:rsidRDefault="00866F13" w:rsidP="00E821FE">
            <w:pPr>
              <w:pStyle w:val="Sothutu-1so"/>
              <w:spacing w:before="120" w:after="120" w:line="276" w:lineRule="auto"/>
              <w:jc w:val="left"/>
              <w:rPr>
                <w:szCs w:val="24"/>
              </w:rPr>
            </w:pPr>
            <w:r>
              <w:rPr>
                <w:szCs w:val="24"/>
              </w:rPr>
              <w:t>50</w:t>
            </w:r>
          </w:p>
        </w:tc>
        <w:tc>
          <w:tcPr>
            <w:tcW w:w="540" w:type="dxa"/>
          </w:tcPr>
          <w:p w14:paraId="33EEC21F" w14:textId="301C992E" w:rsidR="00866F13" w:rsidRDefault="00866F13" w:rsidP="00E821FE">
            <w:pPr>
              <w:pStyle w:val="Sothutu-1so"/>
              <w:spacing w:before="120" w:after="120" w:line="276" w:lineRule="auto"/>
              <w:jc w:val="left"/>
              <w:rPr>
                <w:szCs w:val="24"/>
              </w:rPr>
            </w:pPr>
            <w:r>
              <w:rPr>
                <w:szCs w:val="24"/>
              </w:rPr>
              <w:t>Y</w:t>
            </w:r>
          </w:p>
        </w:tc>
        <w:tc>
          <w:tcPr>
            <w:tcW w:w="450" w:type="dxa"/>
          </w:tcPr>
          <w:p w14:paraId="6999EACA" w14:textId="542D51FA" w:rsidR="00866F13" w:rsidRDefault="00866F13" w:rsidP="00E821FE">
            <w:pPr>
              <w:pStyle w:val="Sothutu-1so"/>
              <w:spacing w:before="120" w:after="120" w:line="276" w:lineRule="auto"/>
              <w:jc w:val="left"/>
              <w:rPr>
                <w:szCs w:val="24"/>
              </w:rPr>
            </w:pPr>
            <w:r>
              <w:rPr>
                <w:szCs w:val="24"/>
              </w:rPr>
              <w:t>N</w:t>
            </w:r>
          </w:p>
        </w:tc>
        <w:tc>
          <w:tcPr>
            <w:tcW w:w="540" w:type="dxa"/>
          </w:tcPr>
          <w:p w14:paraId="50D124D1" w14:textId="69AEBC9C" w:rsidR="00866F13" w:rsidRDefault="00866F13" w:rsidP="00E821FE">
            <w:pPr>
              <w:pStyle w:val="Sothutu-1so"/>
              <w:spacing w:before="120" w:after="120" w:line="276" w:lineRule="auto"/>
              <w:jc w:val="center"/>
              <w:rPr>
                <w:szCs w:val="24"/>
              </w:rPr>
            </w:pPr>
            <w:r>
              <w:rPr>
                <w:szCs w:val="24"/>
              </w:rPr>
              <w:t>N</w:t>
            </w:r>
          </w:p>
        </w:tc>
        <w:tc>
          <w:tcPr>
            <w:tcW w:w="7380" w:type="dxa"/>
          </w:tcPr>
          <w:p w14:paraId="027E532D" w14:textId="77777777" w:rsidR="00866F13" w:rsidRDefault="00866F13" w:rsidP="00E821FE">
            <w:pPr>
              <w:pStyle w:val="Sothutu-1so"/>
              <w:spacing w:before="120" w:after="120" w:line="276" w:lineRule="auto"/>
              <w:rPr>
                <w:szCs w:val="24"/>
              </w:rPr>
            </w:pPr>
          </w:p>
        </w:tc>
      </w:tr>
    </w:tbl>
    <w:p w14:paraId="11C2E483" w14:textId="40945862" w:rsidR="00C32C13" w:rsidRDefault="00C32C13" w:rsidP="00E821FE">
      <w:pPr>
        <w:ind w:left="0"/>
      </w:pPr>
    </w:p>
    <w:p w14:paraId="160F7681" w14:textId="77777777" w:rsidR="006D5753" w:rsidRPr="00FF37CC" w:rsidRDefault="006D5753" w:rsidP="00E821FE">
      <w:pPr>
        <w:ind w:left="0"/>
      </w:pPr>
    </w:p>
    <w:p w14:paraId="7CC53367" w14:textId="77777777" w:rsidR="00C32C13" w:rsidRPr="00FF37CC" w:rsidRDefault="00C32C13"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1D6B1E" w:rsidRPr="00FF37CC" w14:paraId="674F1624" w14:textId="77777777" w:rsidTr="00F10301">
        <w:trPr>
          <w:trHeight w:val="530"/>
          <w:tblHeader/>
        </w:trPr>
        <w:tc>
          <w:tcPr>
            <w:tcW w:w="2424" w:type="dxa"/>
            <w:shd w:val="clear" w:color="auto" w:fill="D9D9D9"/>
          </w:tcPr>
          <w:p w14:paraId="713B7334" w14:textId="77777777" w:rsidR="001D6B1E" w:rsidRPr="00FF37CC" w:rsidRDefault="001D6B1E" w:rsidP="00E821FE">
            <w:pPr>
              <w:ind w:left="0"/>
              <w:rPr>
                <w:b/>
              </w:rPr>
            </w:pPr>
            <w:r w:rsidRPr="00FF37CC">
              <w:rPr>
                <w:b/>
              </w:rPr>
              <w:t>Thao tác</w:t>
            </w:r>
          </w:p>
        </w:tc>
        <w:tc>
          <w:tcPr>
            <w:tcW w:w="1176" w:type="dxa"/>
            <w:shd w:val="clear" w:color="auto" w:fill="D9D9D9"/>
          </w:tcPr>
          <w:p w14:paraId="10BF8402" w14:textId="77777777" w:rsidR="001D6B1E" w:rsidRPr="00FF37CC" w:rsidRDefault="001D6B1E" w:rsidP="00E821FE">
            <w:pPr>
              <w:ind w:left="0"/>
              <w:rPr>
                <w:b/>
                <w:color w:val="000000"/>
              </w:rPr>
            </w:pPr>
            <w:r w:rsidRPr="00FF37CC">
              <w:rPr>
                <w:b/>
                <w:color w:val="000000"/>
              </w:rPr>
              <w:t>Hiển thị</w:t>
            </w:r>
          </w:p>
        </w:tc>
        <w:tc>
          <w:tcPr>
            <w:tcW w:w="10710" w:type="dxa"/>
            <w:shd w:val="clear" w:color="auto" w:fill="D9D9D9"/>
          </w:tcPr>
          <w:p w14:paraId="1E380CC8" w14:textId="77777777" w:rsidR="001D6B1E" w:rsidRPr="00FF37CC" w:rsidRDefault="001D6B1E" w:rsidP="00E821FE">
            <w:pPr>
              <w:ind w:left="0"/>
              <w:rPr>
                <w:b/>
              </w:rPr>
            </w:pPr>
            <w:r w:rsidRPr="00FF37CC">
              <w:rPr>
                <w:b/>
              </w:rPr>
              <w:t>Mô tả</w:t>
            </w:r>
          </w:p>
        </w:tc>
      </w:tr>
      <w:tr w:rsidR="001D6B1E" w:rsidRPr="00FF37CC" w14:paraId="53496E00" w14:textId="77777777" w:rsidTr="00F10301">
        <w:tc>
          <w:tcPr>
            <w:tcW w:w="2424" w:type="dxa"/>
          </w:tcPr>
          <w:p w14:paraId="601159D6" w14:textId="77777777" w:rsidR="001D6B1E" w:rsidRPr="00FF37CC" w:rsidRDefault="001D6B1E" w:rsidP="00E821FE">
            <w:pPr>
              <w:pStyle w:val="Sothutu-1so"/>
              <w:spacing w:before="120" w:line="276" w:lineRule="auto"/>
              <w:jc w:val="left"/>
              <w:rPr>
                <w:szCs w:val="24"/>
              </w:rPr>
            </w:pPr>
            <w:r>
              <w:rPr>
                <w:szCs w:val="24"/>
              </w:rPr>
              <w:t>Lưu</w:t>
            </w:r>
          </w:p>
        </w:tc>
        <w:tc>
          <w:tcPr>
            <w:tcW w:w="1176" w:type="dxa"/>
          </w:tcPr>
          <w:p w14:paraId="14B06320" w14:textId="77777777" w:rsidR="001D6B1E" w:rsidRPr="00FF37CC" w:rsidRDefault="001D6B1E" w:rsidP="00E821FE">
            <w:pPr>
              <w:pStyle w:val="Sothutu-1so"/>
              <w:spacing w:before="120" w:line="276" w:lineRule="auto"/>
              <w:jc w:val="left"/>
              <w:rPr>
                <w:szCs w:val="24"/>
              </w:rPr>
            </w:pPr>
            <w:r w:rsidRPr="00FF37CC">
              <w:rPr>
                <w:szCs w:val="24"/>
              </w:rPr>
              <w:t>Có</w:t>
            </w:r>
          </w:p>
        </w:tc>
        <w:tc>
          <w:tcPr>
            <w:tcW w:w="10710" w:type="dxa"/>
          </w:tcPr>
          <w:p w14:paraId="4DD78A2E" w14:textId="77777777" w:rsidR="001D6B1E" w:rsidRDefault="001D6B1E" w:rsidP="00E821FE">
            <w:pPr>
              <w:pStyle w:val="Sothutu-1so"/>
              <w:spacing w:before="120" w:line="276" w:lineRule="auto"/>
              <w:rPr>
                <w:szCs w:val="24"/>
              </w:rPr>
            </w:pPr>
            <w:r>
              <w:rPr>
                <w:szCs w:val="24"/>
              </w:rPr>
              <w:t>Kiểm tra điều kiện như mô tả tại phần danh sách các trường thông tin chung.</w:t>
            </w:r>
          </w:p>
          <w:p w14:paraId="46EA7806" w14:textId="77777777" w:rsidR="001D6B1E" w:rsidRDefault="001D6B1E" w:rsidP="00E821FE">
            <w:pPr>
              <w:pStyle w:val="Sothutu-1so"/>
              <w:spacing w:before="120" w:line="276" w:lineRule="auto"/>
              <w:rPr>
                <w:szCs w:val="24"/>
              </w:rPr>
            </w:pPr>
            <w:r>
              <w:rPr>
                <w:szCs w:val="24"/>
              </w:rPr>
              <w:t>Ghi vào CSDL nếu các điều kiện kiểm tra đảm bảo.</w:t>
            </w:r>
          </w:p>
          <w:p w14:paraId="4F53003D" w14:textId="77777777" w:rsidR="006D0851" w:rsidRDefault="006D0851" w:rsidP="00E821FE">
            <w:pPr>
              <w:pStyle w:val="Sothutu-1so"/>
              <w:spacing w:before="120" w:line="276" w:lineRule="auto"/>
              <w:rPr>
                <w:szCs w:val="24"/>
              </w:rPr>
            </w:pPr>
            <w:r>
              <w:rPr>
                <w:szCs w:val="24"/>
              </w:rPr>
              <w:t xml:space="preserve">Kiểm tra trường Mã số thuế hoặc CMT xem đã tồn tại trong bảng c_request_partner chưa, nếu có không lưu và thông báo ‘Số CMT hoặc Mã số thuế đã được người dùng [Createdby </w:t>
            </w:r>
            <w:r w:rsidRPr="007D167D">
              <w:rPr>
                <w:szCs w:val="24"/>
              </w:rPr>
              <w:sym w:font="Wingdings" w:char="F0E0"/>
            </w:r>
            <w:r>
              <w:rPr>
                <w:szCs w:val="24"/>
              </w:rPr>
              <w:t xml:space="preserve"> tên người dùng] đề nghị tại đơn vị [ad_org_id </w:t>
            </w:r>
            <w:r w:rsidRPr="007D167D">
              <w:rPr>
                <w:szCs w:val="24"/>
              </w:rPr>
              <w:sym w:font="Wingdings" w:char="F0E0"/>
            </w:r>
            <w:r>
              <w:rPr>
                <w:szCs w:val="24"/>
              </w:rPr>
              <w:t xml:space="preserve"> name]</w:t>
            </w:r>
          </w:p>
          <w:p w14:paraId="0E61A6D2" w14:textId="3E3D1228" w:rsidR="00355B85" w:rsidRPr="00BB54EB" w:rsidRDefault="006D0851" w:rsidP="00E821FE">
            <w:pPr>
              <w:pStyle w:val="Sothutu-1so"/>
              <w:spacing w:before="120" w:line="276" w:lineRule="auto"/>
              <w:rPr>
                <w:szCs w:val="24"/>
              </w:rPr>
            </w:pPr>
            <w:r>
              <w:rPr>
                <w:szCs w:val="24"/>
              </w:rPr>
              <w:t>Kiểm tra trường Mã số thuế hoặc CMT xem đã tồn tại trong bảng c_partner chưa, nếu có không lưu và thông báo ‘Số CMT hoặc Mã số thuế đã được khai báo cho đối tượng [danh sách mã-tên đối tượng tìm thấy]’.</w:t>
            </w:r>
          </w:p>
        </w:tc>
      </w:tr>
      <w:tr w:rsidR="006D0851" w:rsidRPr="00FF37CC" w14:paraId="11517023" w14:textId="77777777" w:rsidTr="00F10301">
        <w:tc>
          <w:tcPr>
            <w:tcW w:w="2424" w:type="dxa"/>
          </w:tcPr>
          <w:p w14:paraId="4F8D5DEC" w14:textId="1A23588C" w:rsidR="006D0851" w:rsidRDefault="006D0851" w:rsidP="00E821FE">
            <w:pPr>
              <w:pStyle w:val="Sothutu-1so"/>
              <w:spacing w:before="120" w:line="276" w:lineRule="auto"/>
              <w:jc w:val="left"/>
              <w:rPr>
                <w:szCs w:val="24"/>
              </w:rPr>
            </w:pPr>
            <w:r>
              <w:rPr>
                <w:szCs w:val="24"/>
              </w:rPr>
              <w:t>CO (Hoàn thành)</w:t>
            </w:r>
          </w:p>
        </w:tc>
        <w:tc>
          <w:tcPr>
            <w:tcW w:w="1176" w:type="dxa"/>
          </w:tcPr>
          <w:p w14:paraId="7D590B0F" w14:textId="66D99E8D" w:rsidR="006D0851" w:rsidRPr="00FF37CC" w:rsidRDefault="006D0851" w:rsidP="00E821FE">
            <w:pPr>
              <w:pStyle w:val="Sothutu-1so"/>
              <w:spacing w:before="120" w:line="276" w:lineRule="auto"/>
              <w:jc w:val="left"/>
              <w:rPr>
                <w:szCs w:val="24"/>
              </w:rPr>
            </w:pPr>
            <w:r>
              <w:rPr>
                <w:szCs w:val="24"/>
              </w:rPr>
              <w:t>Có</w:t>
            </w:r>
          </w:p>
        </w:tc>
        <w:tc>
          <w:tcPr>
            <w:tcW w:w="10710" w:type="dxa"/>
          </w:tcPr>
          <w:p w14:paraId="1E4E3F45" w14:textId="77777777" w:rsidR="006D0851" w:rsidRDefault="006D0851" w:rsidP="00E821FE">
            <w:pPr>
              <w:pStyle w:val="Sothutu-1so"/>
              <w:spacing w:before="120" w:line="276" w:lineRule="auto"/>
              <w:rPr>
                <w:szCs w:val="24"/>
              </w:rPr>
            </w:pPr>
            <w:r>
              <w:rPr>
                <w:szCs w:val="24"/>
              </w:rPr>
              <w:t>Chuyển trạng thái đề xuất thành ‘Hoàn thành’ khi đó người nhận đề xuất sẽ nhìn thấy các bản ghi này</w:t>
            </w:r>
          </w:p>
          <w:p w14:paraId="5C0A46F8" w14:textId="0389A03E" w:rsidR="00243570" w:rsidRDefault="00243570" w:rsidP="00E821FE">
            <w:pPr>
              <w:pStyle w:val="Sothutu-1so"/>
              <w:spacing w:before="120" w:line="276" w:lineRule="auto"/>
              <w:rPr>
                <w:szCs w:val="24"/>
              </w:rPr>
            </w:pPr>
            <w:r w:rsidRPr="00E53D7D">
              <w:rPr>
                <w:szCs w:val="24"/>
              </w:rPr>
              <w:t>Hiển thị chức năng Hủy hoàn thành</w:t>
            </w:r>
          </w:p>
        </w:tc>
      </w:tr>
      <w:tr w:rsidR="006D0851" w:rsidRPr="00FF37CC" w14:paraId="5751030B" w14:textId="77777777" w:rsidTr="00F10301">
        <w:tc>
          <w:tcPr>
            <w:tcW w:w="2424" w:type="dxa"/>
          </w:tcPr>
          <w:p w14:paraId="2118C2CD" w14:textId="471DB8C3" w:rsidR="006D0851" w:rsidRDefault="006D0851" w:rsidP="00E821FE">
            <w:pPr>
              <w:pStyle w:val="Sothutu-1so"/>
              <w:spacing w:before="120" w:line="276" w:lineRule="auto"/>
              <w:jc w:val="left"/>
              <w:rPr>
                <w:szCs w:val="24"/>
              </w:rPr>
            </w:pPr>
            <w:r>
              <w:rPr>
                <w:szCs w:val="24"/>
              </w:rPr>
              <w:t>RA (Hủy hoàn thành)</w:t>
            </w:r>
          </w:p>
        </w:tc>
        <w:tc>
          <w:tcPr>
            <w:tcW w:w="1176" w:type="dxa"/>
          </w:tcPr>
          <w:p w14:paraId="4DF608A4" w14:textId="1114EB37" w:rsidR="006D0851" w:rsidRPr="00FF37CC" w:rsidRDefault="006D0851" w:rsidP="00E821FE">
            <w:pPr>
              <w:pStyle w:val="Sothutu-1so"/>
              <w:spacing w:before="120" w:line="276" w:lineRule="auto"/>
              <w:jc w:val="left"/>
              <w:rPr>
                <w:szCs w:val="24"/>
              </w:rPr>
            </w:pPr>
            <w:r>
              <w:rPr>
                <w:szCs w:val="24"/>
              </w:rPr>
              <w:t>Có</w:t>
            </w:r>
          </w:p>
        </w:tc>
        <w:tc>
          <w:tcPr>
            <w:tcW w:w="10710" w:type="dxa"/>
          </w:tcPr>
          <w:p w14:paraId="4CE91DF5" w14:textId="57A9F49A" w:rsidR="006C2966" w:rsidRDefault="006C2966" w:rsidP="00E821FE">
            <w:pPr>
              <w:pStyle w:val="Sothutu-1so"/>
              <w:spacing w:before="120" w:line="276" w:lineRule="auto"/>
              <w:ind w:left="360" w:hanging="360"/>
              <w:rPr>
                <w:szCs w:val="24"/>
              </w:rPr>
            </w:pPr>
            <w:r>
              <w:rPr>
                <w:szCs w:val="24"/>
              </w:rPr>
              <w:t>Chỉ thực hiện nếu:</w:t>
            </w:r>
          </w:p>
          <w:p w14:paraId="262F1EA4" w14:textId="467C3CE6" w:rsidR="006C2966" w:rsidRDefault="006C2966" w:rsidP="004E37AB">
            <w:pPr>
              <w:pStyle w:val="Sothutu-1so"/>
              <w:numPr>
                <w:ilvl w:val="0"/>
                <w:numId w:val="42"/>
              </w:numPr>
              <w:spacing w:before="120" w:line="276" w:lineRule="auto"/>
              <w:rPr>
                <w:szCs w:val="24"/>
              </w:rPr>
            </w:pPr>
            <w:r>
              <w:rPr>
                <w:szCs w:val="24"/>
              </w:rPr>
              <w:t>User đăng nhập = user tạo bản ghi</w:t>
            </w:r>
          </w:p>
          <w:p w14:paraId="27391C1F" w14:textId="05FC8273" w:rsidR="00243570" w:rsidRDefault="00243570" w:rsidP="004E37AB">
            <w:pPr>
              <w:pStyle w:val="Sothutu-1so"/>
              <w:numPr>
                <w:ilvl w:val="0"/>
                <w:numId w:val="42"/>
              </w:numPr>
              <w:spacing w:before="120" w:line="276" w:lineRule="auto"/>
              <w:rPr>
                <w:szCs w:val="24"/>
              </w:rPr>
            </w:pPr>
            <w:r>
              <w:rPr>
                <w:szCs w:val="24"/>
              </w:rPr>
              <w:t>Chuyển trạng thái bản ghi sang “Nháp”</w:t>
            </w:r>
          </w:p>
          <w:p w14:paraId="6A8901E2" w14:textId="77777777" w:rsidR="006D0851" w:rsidRDefault="006C2966" w:rsidP="00E821FE">
            <w:pPr>
              <w:pStyle w:val="Sothutu-1so"/>
              <w:spacing w:before="120" w:line="276" w:lineRule="auto"/>
              <w:rPr>
                <w:szCs w:val="24"/>
              </w:rPr>
            </w:pPr>
            <w:r>
              <w:rPr>
                <w:szCs w:val="24"/>
              </w:rPr>
              <w:t>Bản ghi chưa được sử dụng để tạo đối tượng.</w:t>
            </w:r>
          </w:p>
          <w:p w14:paraId="72B65112" w14:textId="113C2FAB" w:rsidR="00243570" w:rsidRDefault="00243570" w:rsidP="00E821FE">
            <w:pPr>
              <w:pStyle w:val="Sothutu-1so"/>
              <w:spacing w:before="120" w:line="276" w:lineRule="auto"/>
              <w:rPr>
                <w:szCs w:val="24"/>
              </w:rPr>
            </w:pPr>
            <w:r>
              <w:rPr>
                <w:szCs w:val="24"/>
              </w:rPr>
              <w:t>Hủy hoàn thành thành công hiển thị nút CO (Hoàn thành)</w:t>
            </w:r>
          </w:p>
        </w:tc>
      </w:tr>
      <w:tr w:rsidR="006D0851" w:rsidRPr="00FF37CC" w14:paraId="192A7EC9" w14:textId="77777777" w:rsidTr="00F10301">
        <w:tc>
          <w:tcPr>
            <w:tcW w:w="2424" w:type="dxa"/>
          </w:tcPr>
          <w:p w14:paraId="430DDA2E" w14:textId="77777777" w:rsidR="006D0851" w:rsidRPr="00FF37CC" w:rsidRDefault="006D0851" w:rsidP="00E821FE">
            <w:pPr>
              <w:pStyle w:val="Sothutu-1so"/>
              <w:spacing w:before="120" w:line="276" w:lineRule="auto"/>
              <w:jc w:val="left"/>
              <w:rPr>
                <w:szCs w:val="24"/>
              </w:rPr>
            </w:pPr>
            <w:r>
              <w:rPr>
                <w:szCs w:val="24"/>
              </w:rPr>
              <w:lastRenderedPageBreak/>
              <w:t>Hiển thị</w:t>
            </w:r>
          </w:p>
        </w:tc>
        <w:tc>
          <w:tcPr>
            <w:tcW w:w="1176" w:type="dxa"/>
          </w:tcPr>
          <w:p w14:paraId="0577EAEF" w14:textId="77777777" w:rsidR="006D0851" w:rsidRPr="00FF37CC" w:rsidRDefault="006D0851" w:rsidP="00E821FE">
            <w:pPr>
              <w:pStyle w:val="Sothutu-1so"/>
              <w:spacing w:before="120" w:line="276" w:lineRule="auto"/>
              <w:jc w:val="left"/>
              <w:rPr>
                <w:szCs w:val="24"/>
              </w:rPr>
            </w:pPr>
            <w:r>
              <w:rPr>
                <w:szCs w:val="24"/>
              </w:rPr>
              <w:t>Có</w:t>
            </w:r>
          </w:p>
        </w:tc>
        <w:tc>
          <w:tcPr>
            <w:tcW w:w="10710" w:type="dxa"/>
          </w:tcPr>
          <w:p w14:paraId="647C8C98" w14:textId="77777777" w:rsidR="006D0851" w:rsidRPr="00FF37CC" w:rsidRDefault="006D0851" w:rsidP="00E821FE">
            <w:pPr>
              <w:pStyle w:val="Sothutu-1so"/>
              <w:spacing w:before="120" w:line="276" w:lineRule="auto"/>
              <w:rPr>
                <w:szCs w:val="24"/>
              </w:rPr>
            </w:pPr>
            <w:r>
              <w:rPr>
                <w:szCs w:val="24"/>
              </w:rPr>
              <w:t>Cho phép xem tất cả các trường thông tin trên tờ trình (Extend Group)</w:t>
            </w:r>
          </w:p>
        </w:tc>
      </w:tr>
      <w:tr w:rsidR="006D0851" w:rsidRPr="00FF37CC" w14:paraId="7A05635B" w14:textId="77777777" w:rsidTr="00F10301">
        <w:tc>
          <w:tcPr>
            <w:tcW w:w="2424" w:type="dxa"/>
          </w:tcPr>
          <w:p w14:paraId="0E4E9726" w14:textId="77777777" w:rsidR="006D0851" w:rsidRPr="00FF37CC" w:rsidRDefault="006D0851" w:rsidP="00E821FE">
            <w:pPr>
              <w:pStyle w:val="Sothutu-1so"/>
              <w:spacing w:before="120" w:line="276" w:lineRule="auto"/>
              <w:jc w:val="left"/>
              <w:rPr>
                <w:lang w:eastAsia="ar-SA"/>
              </w:rPr>
            </w:pPr>
            <w:r w:rsidRPr="00FF37CC">
              <w:rPr>
                <w:lang w:eastAsia="ar-SA"/>
              </w:rPr>
              <w:t>Đính kèm</w:t>
            </w:r>
          </w:p>
        </w:tc>
        <w:tc>
          <w:tcPr>
            <w:tcW w:w="1176" w:type="dxa"/>
          </w:tcPr>
          <w:p w14:paraId="78095422" w14:textId="77777777" w:rsidR="006D0851" w:rsidRPr="00FF37CC" w:rsidRDefault="006D0851" w:rsidP="00E821FE">
            <w:pPr>
              <w:pStyle w:val="Sothutu-1so"/>
              <w:spacing w:before="120" w:line="276" w:lineRule="auto"/>
              <w:jc w:val="left"/>
              <w:rPr>
                <w:lang w:eastAsia="ar-SA"/>
              </w:rPr>
            </w:pPr>
            <w:r>
              <w:rPr>
                <w:lang w:eastAsia="ar-SA"/>
              </w:rPr>
              <w:t>Có</w:t>
            </w:r>
          </w:p>
        </w:tc>
        <w:tc>
          <w:tcPr>
            <w:tcW w:w="10710" w:type="dxa"/>
          </w:tcPr>
          <w:p w14:paraId="18ED998F" w14:textId="77777777" w:rsidR="006D0851" w:rsidRDefault="006D0851" w:rsidP="00E821FE">
            <w:pPr>
              <w:pStyle w:val="Sothutu-1so"/>
              <w:spacing w:before="120" w:line="276" w:lineRule="auto"/>
              <w:rPr>
                <w:szCs w:val="24"/>
              </w:rPr>
            </w:pPr>
            <w:r>
              <w:rPr>
                <w:szCs w:val="24"/>
              </w:rPr>
              <w:t>Cho phép đính kèm theo 3 lựa chọn:</w:t>
            </w:r>
          </w:p>
          <w:p w14:paraId="6E28CA81" w14:textId="77777777" w:rsidR="006D0851" w:rsidRDefault="006D0851" w:rsidP="004E37AB">
            <w:pPr>
              <w:pStyle w:val="Sothutu-1so"/>
              <w:numPr>
                <w:ilvl w:val="0"/>
                <w:numId w:val="11"/>
              </w:numPr>
              <w:spacing w:before="120" w:line="276" w:lineRule="auto"/>
              <w:rPr>
                <w:szCs w:val="24"/>
              </w:rPr>
            </w:pPr>
            <w:r>
              <w:rPr>
                <w:szCs w:val="24"/>
              </w:rPr>
              <w:t>Chụp ảnh</w:t>
            </w:r>
          </w:p>
          <w:p w14:paraId="2DEDA29D" w14:textId="77777777" w:rsidR="006D0851" w:rsidRDefault="006D0851" w:rsidP="004E37AB">
            <w:pPr>
              <w:pStyle w:val="Sothutu-1so"/>
              <w:numPr>
                <w:ilvl w:val="0"/>
                <w:numId w:val="11"/>
              </w:numPr>
              <w:spacing w:before="120" w:line="276" w:lineRule="auto"/>
              <w:rPr>
                <w:szCs w:val="24"/>
              </w:rPr>
            </w:pPr>
            <w:r>
              <w:rPr>
                <w:szCs w:val="24"/>
              </w:rPr>
              <w:t>Chọn từ thư viện ảnh</w:t>
            </w:r>
          </w:p>
          <w:p w14:paraId="10841C4F" w14:textId="77777777" w:rsidR="006D0851" w:rsidRDefault="006D0851" w:rsidP="004E37AB">
            <w:pPr>
              <w:pStyle w:val="Sothutu-1so"/>
              <w:numPr>
                <w:ilvl w:val="0"/>
                <w:numId w:val="11"/>
              </w:numPr>
              <w:spacing w:before="120" w:line="276" w:lineRule="auto"/>
              <w:rPr>
                <w:szCs w:val="24"/>
              </w:rPr>
            </w:pPr>
            <w:r>
              <w:rPr>
                <w:szCs w:val="24"/>
              </w:rPr>
              <w:t>Chọn từ thư mục</w:t>
            </w:r>
          </w:p>
          <w:p w14:paraId="50BC6A9E" w14:textId="77777777" w:rsidR="006D0851" w:rsidRDefault="006D0851" w:rsidP="00E821FE">
            <w:pPr>
              <w:pStyle w:val="Sothutu-1so"/>
              <w:spacing w:before="120" w:line="276" w:lineRule="auto"/>
              <w:rPr>
                <w:szCs w:val="24"/>
              </w:rPr>
            </w:pPr>
            <w:r>
              <w:rPr>
                <w:szCs w:val="24"/>
              </w:rPr>
              <w:t>Sau khi chọn file thành công, lưu vào danh sách đính kèm</w:t>
            </w:r>
          </w:p>
          <w:p w14:paraId="434490FE" w14:textId="77777777" w:rsidR="00315676" w:rsidRPr="00AA459A" w:rsidRDefault="00315676" w:rsidP="00315676">
            <w:pPr>
              <w:pStyle w:val="Sothutu-1so"/>
              <w:spacing w:before="120" w:line="276" w:lineRule="auto"/>
              <w:rPr>
                <w:szCs w:val="24"/>
                <w:highlight w:val="yellow"/>
              </w:rPr>
            </w:pPr>
            <w:r w:rsidRPr="00AA459A">
              <w:rPr>
                <w:szCs w:val="24"/>
                <w:highlight w:val="yellow"/>
              </w:rPr>
              <w:t xml:space="preserve">Lưu file theo quy </w:t>
            </w:r>
            <w:proofErr w:type="gramStart"/>
            <w:r w:rsidRPr="00AA459A">
              <w:rPr>
                <w:szCs w:val="24"/>
                <w:highlight w:val="yellow"/>
              </w:rPr>
              <w:t>tắc :</w:t>
            </w:r>
            <w:proofErr w:type="gramEnd"/>
          </w:p>
          <w:p w14:paraId="387B3E9C"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 xml:space="preserve">Đẩy file vào thư mục storage trên server </w:t>
            </w:r>
            <w:proofErr w:type="gramStart"/>
            <w:r w:rsidRPr="00AA459A">
              <w:rPr>
                <w:szCs w:val="24"/>
                <w:highlight w:val="yellow"/>
              </w:rPr>
              <w:t>theo  từng</w:t>
            </w:r>
            <w:proofErr w:type="gramEnd"/>
            <w:r w:rsidRPr="00AA459A">
              <w:rPr>
                <w:szCs w:val="24"/>
                <w:highlight w:val="yellow"/>
              </w:rPr>
              <w:t xml:space="preserve"> cấp folder </w:t>
            </w:r>
          </w:p>
          <w:p w14:paraId="6B1DB472" w14:textId="77777777" w:rsidR="00315676" w:rsidRPr="00AA459A" w:rsidRDefault="00315676" w:rsidP="00315676">
            <w:pPr>
              <w:pStyle w:val="Sothutu-1so"/>
              <w:spacing w:before="120" w:line="276" w:lineRule="auto"/>
              <w:ind w:left="720"/>
              <w:rPr>
                <w:szCs w:val="24"/>
                <w:highlight w:val="yellow"/>
              </w:rPr>
            </w:pPr>
            <w:r w:rsidRPr="00AA459A">
              <w:rPr>
                <w:szCs w:val="24"/>
                <w:highlight w:val="yellow"/>
              </w:rPr>
              <w:t xml:space="preserve">Ví </w:t>
            </w:r>
            <w:proofErr w:type="gramStart"/>
            <w:r w:rsidRPr="00AA459A">
              <w:rPr>
                <w:szCs w:val="24"/>
                <w:highlight w:val="yellow"/>
              </w:rPr>
              <w:t>dụ  :/</w:t>
            </w:r>
            <w:proofErr w:type="gramEnd"/>
            <w:r w:rsidRPr="00AA459A">
              <w:rPr>
                <w:szCs w:val="24"/>
                <w:highlight w:val="yellow"/>
              </w:rPr>
              <w:t>u01/app/erp_test_buid/tomcat_8081/temp/2020/4/13</w:t>
            </w:r>
          </w:p>
          <w:p w14:paraId="6DA06815"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Lưu bản ghi tương ứng vào bảng AD_ATTACHMENT với trường hợp chưa có bản ghi:</w:t>
            </w:r>
          </w:p>
          <w:p w14:paraId="3DC5D26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6925C57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FOLDER  :</w:t>
            </w:r>
            <w:proofErr w:type="gramEnd"/>
            <w:r w:rsidRPr="00AA459A">
              <w:rPr>
                <w:rFonts w:ascii="Consolas" w:hAnsi="Consolas" w:cs="Consolas"/>
                <w:snapToGrid/>
                <w:sz w:val="20"/>
                <w:highlight w:val="yellow"/>
              </w:rPr>
              <w:t xml:space="preserve"> Tên path lưu file </w:t>
            </w:r>
            <w:r w:rsidRPr="00AA459A">
              <w:rPr>
                <w:szCs w:val="24"/>
                <w:highlight w:val="yellow"/>
              </w:rPr>
              <w:t>Ví dụ :/u01/app/erp_test_buid/tomcat_8081/temp/2020/4/13</w:t>
            </w:r>
          </w:p>
          <w:p w14:paraId="691505F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tên bảng dữ liệu thao tác Ví dụ C_STATEMENT thì AD_TABLE_ID = 1000077</w:t>
            </w:r>
          </w:p>
          <w:p w14:paraId="6694087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ID của bản ghi đang theo tác</w:t>
            </w:r>
          </w:p>
          <w:p w14:paraId="581493B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FILE_</w:t>
            </w:r>
            <w:proofErr w:type="gramStart"/>
            <w:r w:rsidRPr="00AA459A">
              <w:rPr>
                <w:rFonts w:ascii="Consolas" w:hAnsi="Consolas" w:cs="Consolas"/>
                <w:snapToGrid/>
                <w:sz w:val="20"/>
                <w:highlight w:val="yellow"/>
              </w:rPr>
              <w:t>NAME :</w:t>
            </w:r>
            <w:proofErr w:type="gramEnd"/>
            <w:r w:rsidRPr="00AA459A">
              <w:rPr>
                <w:rFonts w:ascii="Consolas" w:hAnsi="Consolas" w:cs="Consolas"/>
                <w:snapToGrid/>
                <w:sz w:val="20"/>
                <w:highlight w:val="yellow"/>
              </w:rPr>
              <w:t xml:space="preserve"> tên file</w:t>
            </w:r>
          </w:p>
          <w:p w14:paraId="2874BEC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 :</w:t>
            </w:r>
            <w:proofErr w:type="gramEnd"/>
            <w:r w:rsidRPr="00AA459A">
              <w:rPr>
                <w:rFonts w:ascii="Consolas" w:hAnsi="Consolas" w:cs="Consolas"/>
                <w:snapToGrid/>
                <w:sz w:val="20"/>
                <w:highlight w:val="yellow"/>
              </w:rPr>
              <w:t xml:space="preserve"> tên file mã hóa</w:t>
            </w:r>
          </w:p>
          <w:p w14:paraId="21C8DC6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 :</w:t>
            </w:r>
            <w:proofErr w:type="gramEnd"/>
            <w:r w:rsidRPr="00AA459A">
              <w:rPr>
                <w:rFonts w:ascii="Consolas" w:hAnsi="Consolas" w:cs="Consolas"/>
                <w:snapToGrid/>
                <w:sz w:val="20"/>
                <w:highlight w:val="yellow"/>
              </w:rPr>
              <w:t xml:space="preserve"> dung lượng file</w:t>
            </w:r>
          </w:p>
          <w:p w14:paraId="31BCF12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 :</w:t>
            </w:r>
            <w:proofErr w:type="gramEnd"/>
            <w:r w:rsidRPr="00AA459A">
              <w:rPr>
                <w:rFonts w:ascii="Consolas" w:hAnsi="Consolas" w:cs="Consolas"/>
                <w:snapToGrid/>
                <w:sz w:val="20"/>
                <w:highlight w:val="yellow"/>
              </w:rPr>
              <w:t xml:space="preserve"> ‘Y’</w:t>
            </w:r>
          </w:p>
          <w:p w14:paraId="387D324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IS_</w:t>
            </w:r>
            <w:proofErr w:type="gramStart"/>
            <w:r w:rsidRPr="00AA459A">
              <w:rPr>
                <w:rFonts w:ascii="Consolas" w:hAnsi="Consolas" w:cs="Consolas"/>
                <w:snapToGrid/>
                <w:sz w:val="20"/>
                <w:highlight w:val="yellow"/>
              </w:rPr>
              <w:t>DELETED :</w:t>
            </w:r>
            <w:proofErr w:type="gramEnd"/>
            <w:r w:rsidRPr="00AA459A">
              <w:rPr>
                <w:rFonts w:ascii="Consolas" w:hAnsi="Consolas" w:cs="Consolas"/>
                <w:snapToGrid/>
                <w:sz w:val="20"/>
                <w:highlight w:val="yellow"/>
              </w:rPr>
              <w:t xml:space="preserve"> ‘N’</w:t>
            </w:r>
          </w:p>
          <w:p w14:paraId="35FF7D7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 :</w:t>
            </w:r>
            <w:proofErr w:type="gramEnd"/>
            <w:r w:rsidRPr="00AA459A">
              <w:rPr>
                <w:rFonts w:ascii="Consolas" w:hAnsi="Consolas" w:cs="Consolas"/>
                <w:snapToGrid/>
                <w:sz w:val="20"/>
                <w:highlight w:val="yellow"/>
              </w:rPr>
              <w:t xml:space="preserve"> User attach file lấy từ session đăng nhập</w:t>
            </w:r>
          </w:p>
          <w:p w14:paraId="257D926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 :</w:t>
            </w:r>
            <w:proofErr w:type="gramEnd"/>
            <w:r w:rsidRPr="00AA459A">
              <w:rPr>
                <w:rFonts w:ascii="Consolas" w:hAnsi="Consolas" w:cs="Consolas"/>
                <w:snapToGrid/>
                <w:sz w:val="20"/>
                <w:highlight w:val="yellow"/>
              </w:rPr>
              <w:t xml:space="preserve"> ngày giờ thao tác attach</w:t>
            </w:r>
          </w:p>
          <w:p w14:paraId="5D67490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 :</w:t>
            </w:r>
            <w:proofErr w:type="gramEnd"/>
            <w:r w:rsidRPr="00AA459A">
              <w:rPr>
                <w:rFonts w:ascii="Consolas" w:hAnsi="Consolas" w:cs="Consolas"/>
                <w:snapToGrid/>
                <w:sz w:val="20"/>
                <w:highlight w:val="yellow"/>
              </w:rPr>
              <w:t xml:space="preserve"> User attach file lấy từ session đăng nhập</w:t>
            </w:r>
          </w:p>
          <w:p w14:paraId="5E69347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 :</w:t>
            </w:r>
            <w:proofErr w:type="gramEnd"/>
            <w:r w:rsidRPr="00AA459A">
              <w:rPr>
                <w:rFonts w:ascii="Consolas" w:hAnsi="Consolas" w:cs="Consolas"/>
                <w:snapToGrid/>
                <w:sz w:val="20"/>
                <w:highlight w:val="yellow"/>
              </w:rPr>
              <w:t xml:space="preserve"> ngày giờ thao tác attach</w:t>
            </w:r>
          </w:p>
          <w:p w14:paraId="050E5F1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136204F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32653FE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7150BE3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419EC44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lastRenderedPageBreak/>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02DDF3A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17D9F9A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Pr="00AA459A">
              <w:rPr>
                <w:rFonts w:ascii="Consolas" w:hAnsi="Consolas" w:cs="Consolas"/>
                <w:color w:val="2E74B5" w:themeColor="accent1" w:themeShade="BF"/>
                <w:sz w:val="18"/>
                <w:szCs w:val="18"/>
                <w:highlight w:val="yellow"/>
              </w:rPr>
              <w:t>erp-service/adAttachmentServiceRest</w:t>
            </w:r>
            <w:r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204C6D2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@POST</w:t>
            </w:r>
          </w:p>
          <w:p w14:paraId="2F03E24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430BD23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378BA84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03C4472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1BEB3B7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2A557EA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2CE8A38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73D5A01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656AB75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4A07841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1D63C5F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17AD88F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776D34F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3395C68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13ED8741" w14:textId="77777777" w:rsidR="00315676" w:rsidRPr="00AA459A" w:rsidRDefault="00315676" w:rsidP="00315676">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1A6A7F2A"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029D2ABB"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p>
          <w:p w14:paraId="627CEB7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6D61785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4F53739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4F86E9D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05C57922" w14:textId="77777777" w:rsidR="00315676" w:rsidRPr="00AA459A" w:rsidRDefault="00315676" w:rsidP="00315676">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 xml:space="preserve">);    </w:t>
            </w:r>
            <w:r w:rsidRPr="00AA459A">
              <w:rPr>
                <w:snapToGrid/>
                <w:color w:val="000000"/>
                <w:szCs w:val="24"/>
                <w:highlight w:val="yellow"/>
              </w:rPr>
              <w:t>Xóa file :</w:t>
            </w:r>
          </w:p>
          <w:p w14:paraId="03C4BE49"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2DC49B1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6A7E670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0E43F8D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60AE6D3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1EA1467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Pr="00AA459A">
              <w:rPr>
                <w:snapToGrid/>
                <w:color w:val="000000"/>
                <w:szCs w:val="24"/>
                <w:highlight w:val="yellow"/>
              </w:rPr>
              <w:tab/>
            </w:r>
          </w:p>
          <w:p w14:paraId="2C1897B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p>
          <w:p w14:paraId="4680736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48D864A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lastRenderedPageBreak/>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3099340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006DCB9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0F27E13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07F76C1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39F9CE4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3F6AA8C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79D8F67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1374F55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08F52C6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40B43EE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5DDF2B6B" w14:textId="77777777" w:rsidR="00315676" w:rsidRPr="00F27587" w:rsidRDefault="00315676" w:rsidP="00315676">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373EA9D0" w14:textId="3203A422" w:rsidR="00315676" w:rsidRPr="00EE735F" w:rsidRDefault="00315676" w:rsidP="00E821FE">
            <w:pPr>
              <w:pStyle w:val="Sothutu-1so"/>
              <w:spacing w:before="120" w:line="276" w:lineRule="auto"/>
              <w:rPr>
                <w:szCs w:val="24"/>
              </w:rPr>
            </w:pPr>
          </w:p>
        </w:tc>
      </w:tr>
    </w:tbl>
    <w:p w14:paraId="3451F100" w14:textId="77777777" w:rsidR="00C32C13" w:rsidRPr="00FF37CC" w:rsidRDefault="00C32C13" w:rsidP="00E821FE">
      <w:pPr>
        <w:ind w:left="0"/>
      </w:pPr>
    </w:p>
    <w:p w14:paraId="58E5EB03" w14:textId="77777777" w:rsidR="00C32C13" w:rsidRPr="00FF37CC" w:rsidRDefault="00C32C13" w:rsidP="00E821FE"/>
    <w:p w14:paraId="32FDE9B1" w14:textId="46659F17" w:rsidR="001D6B1E" w:rsidRDefault="001D6B1E" w:rsidP="00A97673">
      <w:pPr>
        <w:pStyle w:val="Heading5"/>
      </w:pPr>
      <w:r>
        <w:t>Danh sách đính kèm</w:t>
      </w:r>
    </w:p>
    <w:p w14:paraId="439513C4" w14:textId="35371529" w:rsidR="001D6B1E" w:rsidRDefault="001D6B1E" w:rsidP="00EA3129">
      <w:r>
        <w:t>Giống tờ trình</w:t>
      </w:r>
    </w:p>
    <w:p w14:paraId="24508E78" w14:textId="77777777" w:rsidR="002C698F" w:rsidRDefault="002C698F" w:rsidP="00EA3129">
      <w:pPr>
        <w:sectPr w:rsidR="002C698F" w:rsidSect="00646168">
          <w:pgSz w:w="16834" w:h="11909" w:orient="landscape" w:code="9"/>
          <w:pgMar w:top="1440" w:right="1152" w:bottom="1152" w:left="1238" w:header="432" w:footer="432" w:gutter="0"/>
          <w:cols w:space="709"/>
          <w:titlePg/>
          <w:docGrid w:linePitch="326"/>
        </w:sectPr>
      </w:pPr>
    </w:p>
    <w:p w14:paraId="7ECFC123" w14:textId="59B7CE7E" w:rsidR="00E87C02" w:rsidRPr="00FF37CC" w:rsidRDefault="00733C61" w:rsidP="00E821FE">
      <w:pPr>
        <w:pStyle w:val="Heading4"/>
        <w:rPr>
          <w:rFonts w:ascii="Times New Roman" w:hAnsi="Times New Roman"/>
          <w:b/>
          <w:i w:val="0"/>
          <w:lang w:eastAsia="ar-SA"/>
        </w:rPr>
      </w:pPr>
      <w:bookmarkStart w:id="37" w:name="_Toc40709260"/>
      <w:r>
        <w:rPr>
          <w:rFonts w:ascii="Times New Roman" w:hAnsi="Times New Roman"/>
          <w:b/>
          <w:i w:val="0"/>
          <w:lang w:eastAsia="ar-SA"/>
        </w:rPr>
        <w:lastRenderedPageBreak/>
        <w:t>Trình ký Voffice</w:t>
      </w:r>
      <w:bookmarkEnd w:id="37"/>
    </w:p>
    <w:p w14:paraId="0331636A" w14:textId="77777777" w:rsidR="00E87C02" w:rsidRPr="00FF37CC" w:rsidRDefault="00E87C02" w:rsidP="00A97673">
      <w:pPr>
        <w:pStyle w:val="Heading5"/>
      </w:pPr>
      <w:r w:rsidRPr="00FF37CC">
        <w:t>Thông tin chung chức năng</w:t>
      </w:r>
    </w:p>
    <w:p w14:paraId="18BF8B30" w14:textId="77777777" w:rsidR="00E87C02" w:rsidRPr="00FF37CC" w:rsidRDefault="00E87C02"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4446"/>
        <w:gridCol w:w="9534"/>
      </w:tblGrid>
      <w:tr w:rsidR="00E87C02" w:rsidRPr="00FF37CC" w14:paraId="300ECFF4" w14:textId="77777777" w:rsidTr="006472A8">
        <w:trPr>
          <w:trHeight w:val="284"/>
          <w:jc w:val="center"/>
        </w:trPr>
        <w:tc>
          <w:tcPr>
            <w:tcW w:w="1590" w:type="pct"/>
            <w:tcBorders>
              <w:top w:val="single" w:sz="18" w:space="0" w:color="808080"/>
              <w:left w:val="single" w:sz="18" w:space="0" w:color="808080"/>
            </w:tcBorders>
            <w:shd w:val="clear" w:color="auto" w:fill="F3F3F3"/>
            <w:vAlign w:val="center"/>
          </w:tcPr>
          <w:p w14:paraId="074B7454" w14:textId="77777777" w:rsidR="00E87C02" w:rsidRPr="00FF37CC" w:rsidRDefault="00E87C02"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4BA745B" w14:textId="04F2D1BB" w:rsidR="00E87C02" w:rsidRPr="00FF37CC" w:rsidRDefault="00486C56" w:rsidP="00E821FE">
            <w:pPr>
              <w:pStyle w:val="BodyText"/>
              <w:spacing w:before="120" w:line="276" w:lineRule="auto"/>
              <w:ind w:left="0"/>
              <w:rPr>
                <w:lang w:eastAsia="ar-SA"/>
              </w:rPr>
            </w:pPr>
            <w:r>
              <w:rPr>
                <w:lang w:eastAsia="ar-SA"/>
              </w:rPr>
              <w:t>Trình ký VOffice</w:t>
            </w:r>
          </w:p>
        </w:tc>
      </w:tr>
      <w:tr w:rsidR="00E87C02" w:rsidRPr="00FF37CC" w14:paraId="1F373953" w14:textId="77777777" w:rsidTr="006472A8">
        <w:trPr>
          <w:trHeight w:val="284"/>
          <w:jc w:val="center"/>
        </w:trPr>
        <w:tc>
          <w:tcPr>
            <w:tcW w:w="1590" w:type="pct"/>
            <w:tcBorders>
              <w:left w:val="single" w:sz="18" w:space="0" w:color="808080"/>
            </w:tcBorders>
            <w:shd w:val="clear" w:color="auto" w:fill="F3F3F3"/>
            <w:vAlign w:val="center"/>
          </w:tcPr>
          <w:p w14:paraId="434C9816" w14:textId="77777777" w:rsidR="00E87C02" w:rsidRPr="00FF37CC" w:rsidRDefault="00E87C02"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6C7352AA" w14:textId="09B3DE1C" w:rsidR="00E87C02" w:rsidRPr="00FF37CC" w:rsidRDefault="00E534C3" w:rsidP="00E821FE">
            <w:pPr>
              <w:pStyle w:val="BodyText"/>
              <w:spacing w:before="120" w:line="276" w:lineRule="auto"/>
              <w:ind w:left="0"/>
              <w:rPr>
                <w:lang w:eastAsia="ar-SA"/>
              </w:rPr>
            </w:pPr>
            <w:r>
              <w:rPr>
                <w:lang w:eastAsia="ar-SA"/>
              </w:rPr>
              <w:t>Thực hiện trình ký các chứng từ tờ trình, đề nghị thanh toán, bảng tổng hợp thanh toán.</w:t>
            </w:r>
          </w:p>
        </w:tc>
      </w:tr>
      <w:tr w:rsidR="00E87C02" w:rsidRPr="00FF37CC" w14:paraId="450DAC81" w14:textId="77777777" w:rsidTr="006472A8">
        <w:trPr>
          <w:trHeight w:val="395"/>
          <w:jc w:val="center"/>
        </w:trPr>
        <w:tc>
          <w:tcPr>
            <w:tcW w:w="1590" w:type="pct"/>
            <w:tcBorders>
              <w:left w:val="single" w:sz="18" w:space="0" w:color="808080"/>
            </w:tcBorders>
            <w:shd w:val="clear" w:color="auto" w:fill="F3F3F3"/>
            <w:vAlign w:val="center"/>
          </w:tcPr>
          <w:p w14:paraId="249ED87B" w14:textId="77777777" w:rsidR="00E87C02" w:rsidRPr="00FF37CC" w:rsidRDefault="00E87C02"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CE3AA6A" w14:textId="15D34002" w:rsidR="00E87C02" w:rsidRPr="00FF37CC" w:rsidRDefault="00E534C3" w:rsidP="00E821FE">
            <w:pPr>
              <w:pStyle w:val="BodyText"/>
              <w:spacing w:before="120" w:line="276" w:lineRule="auto"/>
              <w:ind w:left="0"/>
            </w:pPr>
            <w:r>
              <w:t>User phòng ban</w:t>
            </w:r>
            <w:r w:rsidR="00A35871">
              <w:t xml:space="preserve"> thường</w:t>
            </w:r>
          </w:p>
        </w:tc>
      </w:tr>
      <w:tr w:rsidR="00E87C02" w:rsidRPr="00FF37CC" w14:paraId="3420CFDD" w14:textId="77777777" w:rsidTr="006472A8">
        <w:trPr>
          <w:trHeight w:val="378"/>
          <w:jc w:val="center"/>
        </w:trPr>
        <w:tc>
          <w:tcPr>
            <w:tcW w:w="1590" w:type="pct"/>
            <w:tcBorders>
              <w:left w:val="single" w:sz="18" w:space="0" w:color="808080"/>
            </w:tcBorders>
            <w:shd w:val="clear" w:color="auto" w:fill="F3F3F3"/>
            <w:vAlign w:val="center"/>
          </w:tcPr>
          <w:p w14:paraId="389F9E6A" w14:textId="77777777" w:rsidR="00E87C02" w:rsidRPr="00FF37CC" w:rsidRDefault="00E87C02"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6768A222" w14:textId="7584BB3D" w:rsidR="00E87C02" w:rsidRPr="00FF37CC" w:rsidRDefault="00155A16" w:rsidP="00E821FE">
            <w:pPr>
              <w:pStyle w:val="BodyText"/>
              <w:spacing w:before="120" w:line="276" w:lineRule="auto"/>
              <w:ind w:left="0"/>
            </w:pPr>
            <w:r>
              <w:t xml:space="preserve">Người dùng CO </w:t>
            </w:r>
            <w:r w:rsidR="009E55AD">
              <w:t>thành công chứng từ</w:t>
            </w:r>
            <w:r w:rsidR="009E55AD">
              <w:rPr>
                <w:lang w:eastAsia="ar-SA"/>
              </w:rPr>
              <w:t xml:space="preserve"> tờ trình, đề nghị thanh toán, bảng tổng hợp thanh toán</w:t>
            </w:r>
          </w:p>
        </w:tc>
      </w:tr>
      <w:tr w:rsidR="00E87C02" w:rsidRPr="00FF37CC" w14:paraId="3455DA7E" w14:textId="77777777" w:rsidTr="006472A8">
        <w:trPr>
          <w:trHeight w:val="530"/>
          <w:jc w:val="center"/>
        </w:trPr>
        <w:tc>
          <w:tcPr>
            <w:tcW w:w="1590" w:type="pct"/>
            <w:tcBorders>
              <w:left w:val="single" w:sz="18" w:space="0" w:color="808080"/>
              <w:bottom w:val="single" w:sz="8" w:space="0" w:color="808080"/>
            </w:tcBorders>
            <w:shd w:val="clear" w:color="auto" w:fill="F3F3F3"/>
            <w:vAlign w:val="center"/>
          </w:tcPr>
          <w:p w14:paraId="69D31F22" w14:textId="77777777" w:rsidR="00E87C02" w:rsidRPr="00FF37CC" w:rsidRDefault="00E87C02"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635E50FD" w14:textId="1F4BCDA0" w:rsidR="00E87C02" w:rsidRPr="00FF37CC" w:rsidRDefault="00E87C02" w:rsidP="00E821FE">
            <w:pPr>
              <w:pStyle w:val="BodyText"/>
              <w:spacing w:before="120" w:line="276" w:lineRule="auto"/>
              <w:ind w:left="0"/>
              <w:rPr>
                <w:lang w:eastAsia="ar-SA"/>
              </w:rPr>
            </w:pPr>
          </w:p>
        </w:tc>
      </w:tr>
      <w:tr w:rsidR="00E87C02" w:rsidRPr="00FF37CC" w14:paraId="0F2425A9" w14:textId="77777777" w:rsidTr="006472A8">
        <w:trPr>
          <w:trHeight w:val="284"/>
          <w:jc w:val="center"/>
        </w:trPr>
        <w:tc>
          <w:tcPr>
            <w:tcW w:w="1590" w:type="pct"/>
            <w:tcBorders>
              <w:left w:val="single" w:sz="18" w:space="0" w:color="808080"/>
              <w:bottom w:val="single" w:sz="4" w:space="0" w:color="808080"/>
            </w:tcBorders>
            <w:shd w:val="clear" w:color="auto" w:fill="F3F3F3"/>
            <w:vAlign w:val="center"/>
          </w:tcPr>
          <w:p w14:paraId="5CABF2C8" w14:textId="77777777" w:rsidR="00E87C02" w:rsidRPr="00FF37CC" w:rsidRDefault="00E87C02"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195C909A" w14:textId="56ADDF2C" w:rsidR="00E87C02" w:rsidRPr="00FF37CC" w:rsidRDefault="00E87C02"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E87C02" w:rsidRPr="00FF37CC" w14:paraId="24D59750" w14:textId="77777777" w:rsidTr="006472A8">
        <w:trPr>
          <w:trHeight w:val="284"/>
          <w:jc w:val="center"/>
        </w:trPr>
        <w:tc>
          <w:tcPr>
            <w:tcW w:w="1590" w:type="pct"/>
            <w:tcBorders>
              <w:left w:val="single" w:sz="18" w:space="0" w:color="808080"/>
              <w:bottom w:val="single" w:sz="18" w:space="0" w:color="808080"/>
            </w:tcBorders>
            <w:shd w:val="clear" w:color="auto" w:fill="F3F3F3"/>
            <w:vAlign w:val="center"/>
          </w:tcPr>
          <w:p w14:paraId="78C58355" w14:textId="77777777" w:rsidR="00E87C02" w:rsidRPr="00FF37CC" w:rsidRDefault="00E87C02"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4C43E5" w14:textId="4DC046C7" w:rsidR="00E87C02" w:rsidRPr="00FF37CC" w:rsidRDefault="00934B4F" w:rsidP="00E821FE">
            <w:pPr>
              <w:pStyle w:val="BodyText"/>
              <w:spacing w:before="120" w:line="276" w:lineRule="auto"/>
              <w:ind w:left="0"/>
            </w:pPr>
            <w:r>
              <w:t>Kết nối đồng bộ với VOffice</w:t>
            </w:r>
          </w:p>
        </w:tc>
      </w:tr>
    </w:tbl>
    <w:p w14:paraId="311A99DA" w14:textId="77777777" w:rsidR="00E87C02" w:rsidRPr="00FF37CC" w:rsidRDefault="00E87C02" w:rsidP="00E821FE">
      <w:pPr>
        <w:ind w:left="0"/>
      </w:pPr>
    </w:p>
    <w:p w14:paraId="648D061A" w14:textId="77777777" w:rsidR="00E87C02" w:rsidRPr="00FF37CC" w:rsidRDefault="00E87C02" w:rsidP="00A97673">
      <w:pPr>
        <w:pStyle w:val="Heading5"/>
      </w:pPr>
      <w:r w:rsidRPr="00FF37CC">
        <w:t>Biểu đồ luồng xử lý chức năng</w:t>
      </w:r>
    </w:p>
    <w:p w14:paraId="112FFF58" w14:textId="77777777" w:rsidR="0087437F" w:rsidRPr="00FF37CC" w:rsidRDefault="0087437F" w:rsidP="00E821FE">
      <w:pPr>
        <w:rPr>
          <w:lang w:eastAsia="ar-SA"/>
        </w:rPr>
      </w:pPr>
    </w:p>
    <w:p w14:paraId="79639C05" w14:textId="51E6B445" w:rsidR="0087437F" w:rsidRPr="00FF37CC" w:rsidRDefault="00E71FE8" w:rsidP="00E71FE8">
      <w:pPr>
        <w:ind w:left="0"/>
        <w:rPr>
          <w:lang w:eastAsia="ar-SA"/>
        </w:rPr>
      </w:pPr>
      <w:r>
        <w:object w:dxaOrig="11715" w:dyaOrig="6346" w14:anchorId="3410CF83">
          <v:shape id="_x0000_i1044" type="#_x0000_t75" style="width:9in;height:345.75pt" o:ole="">
            <v:imagedata r:id="rId88" o:title=""/>
          </v:shape>
          <o:OLEObject Type="Embed" ProgID="Visio.Drawing.15" ShapeID="_x0000_i1044" DrawAspect="Content" ObjectID="_1657348844" r:id="rId89"/>
        </w:object>
      </w:r>
    </w:p>
    <w:p w14:paraId="7C2D1954" w14:textId="72E4531F" w:rsidR="00F60438" w:rsidRDefault="00F60438" w:rsidP="00E821FE">
      <w:pPr>
        <w:ind w:left="0"/>
        <w:rPr>
          <w:lang w:eastAsia="ar-SA"/>
        </w:rPr>
      </w:pPr>
    </w:p>
    <w:p w14:paraId="10A173E6" w14:textId="77777777" w:rsidR="0087437F" w:rsidRPr="00FF37CC" w:rsidRDefault="0087437F" w:rsidP="00E821FE">
      <w:pPr>
        <w:ind w:left="0"/>
        <w:rPr>
          <w:lang w:eastAsia="ar-SA"/>
        </w:rPr>
      </w:pPr>
      <w:r w:rsidRPr="00FF37CC">
        <w:rPr>
          <w:lang w:eastAsia="ar-SA"/>
        </w:rPr>
        <w:t>Phân quyền vai trò</w:t>
      </w:r>
    </w:p>
    <w:p w14:paraId="1CE7F4CE" w14:textId="77777777" w:rsidR="0087437F" w:rsidRPr="00FF37CC" w:rsidRDefault="0087437F"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87437F" w:rsidRPr="00FF37CC" w14:paraId="637E384F" w14:textId="77777777" w:rsidTr="006472A8">
        <w:trPr>
          <w:cantSplit/>
          <w:trHeight w:val="422"/>
          <w:tblHeader/>
        </w:trPr>
        <w:tc>
          <w:tcPr>
            <w:tcW w:w="3510" w:type="dxa"/>
            <w:shd w:val="clear" w:color="auto" w:fill="D9D9D9"/>
          </w:tcPr>
          <w:p w14:paraId="09A749CC" w14:textId="77777777" w:rsidR="0087437F" w:rsidRPr="00FF37CC" w:rsidRDefault="0087437F" w:rsidP="00E821FE">
            <w:pPr>
              <w:spacing w:after="120"/>
              <w:ind w:left="0"/>
              <w:jc w:val="center"/>
              <w:rPr>
                <w:b/>
              </w:rPr>
            </w:pPr>
            <w:r w:rsidRPr="00FF37CC">
              <w:rPr>
                <w:b/>
              </w:rPr>
              <w:lastRenderedPageBreak/>
              <w:t>Vai trò</w:t>
            </w:r>
          </w:p>
        </w:tc>
        <w:tc>
          <w:tcPr>
            <w:tcW w:w="540" w:type="dxa"/>
            <w:shd w:val="clear" w:color="auto" w:fill="D9D9D9"/>
          </w:tcPr>
          <w:p w14:paraId="71C6CB1B" w14:textId="77777777" w:rsidR="0087437F" w:rsidRPr="00FF37CC" w:rsidRDefault="0087437F" w:rsidP="00E821FE">
            <w:pPr>
              <w:spacing w:after="120"/>
              <w:ind w:left="0"/>
              <w:jc w:val="center"/>
              <w:rPr>
                <w:b/>
              </w:rPr>
            </w:pPr>
            <w:r w:rsidRPr="00FF37CC">
              <w:rPr>
                <w:b/>
              </w:rPr>
              <w:t>C</w:t>
            </w:r>
          </w:p>
        </w:tc>
        <w:tc>
          <w:tcPr>
            <w:tcW w:w="540" w:type="dxa"/>
            <w:shd w:val="clear" w:color="auto" w:fill="D9D9D9"/>
          </w:tcPr>
          <w:p w14:paraId="726ACD42" w14:textId="77777777" w:rsidR="0087437F" w:rsidRPr="00FF37CC" w:rsidRDefault="0087437F" w:rsidP="00E821FE">
            <w:pPr>
              <w:spacing w:after="120"/>
              <w:ind w:left="0"/>
              <w:jc w:val="center"/>
              <w:rPr>
                <w:b/>
              </w:rPr>
            </w:pPr>
            <w:r w:rsidRPr="00FF37CC">
              <w:rPr>
                <w:b/>
              </w:rPr>
              <w:t>R</w:t>
            </w:r>
          </w:p>
        </w:tc>
        <w:tc>
          <w:tcPr>
            <w:tcW w:w="450" w:type="dxa"/>
            <w:shd w:val="clear" w:color="auto" w:fill="D9D9D9"/>
          </w:tcPr>
          <w:p w14:paraId="06513FF6" w14:textId="77777777" w:rsidR="0087437F" w:rsidRPr="00FF37CC" w:rsidRDefault="0087437F" w:rsidP="00E821FE">
            <w:pPr>
              <w:spacing w:after="120"/>
              <w:ind w:left="0"/>
              <w:jc w:val="center"/>
              <w:rPr>
                <w:b/>
              </w:rPr>
            </w:pPr>
            <w:r w:rsidRPr="00FF37CC">
              <w:rPr>
                <w:b/>
              </w:rPr>
              <w:t>U</w:t>
            </w:r>
          </w:p>
        </w:tc>
        <w:tc>
          <w:tcPr>
            <w:tcW w:w="630" w:type="dxa"/>
            <w:shd w:val="clear" w:color="auto" w:fill="D9D9D9"/>
          </w:tcPr>
          <w:p w14:paraId="760F71E4" w14:textId="77777777" w:rsidR="0087437F" w:rsidRPr="00FF37CC" w:rsidRDefault="0087437F" w:rsidP="00E821FE">
            <w:pPr>
              <w:spacing w:after="120"/>
              <w:ind w:left="0"/>
              <w:jc w:val="center"/>
              <w:rPr>
                <w:b/>
              </w:rPr>
            </w:pPr>
            <w:r w:rsidRPr="00FF37CC">
              <w:rPr>
                <w:b/>
              </w:rPr>
              <w:t>D</w:t>
            </w:r>
          </w:p>
        </w:tc>
        <w:tc>
          <w:tcPr>
            <w:tcW w:w="4950" w:type="dxa"/>
            <w:shd w:val="clear" w:color="auto" w:fill="D9D9D9"/>
          </w:tcPr>
          <w:p w14:paraId="49913A81" w14:textId="77777777" w:rsidR="0087437F" w:rsidRPr="00FF37CC" w:rsidRDefault="0087437F" w:rsidP="00E821FE">
            <w:pPr>
              <w:spacing w:after="120"/>
              <w:ind w:left="0"/>
              <w:jc w:val="center"/>
              <w:rPr>
                <w:b/>
              </w:rPr>
            </w:pPr>
            <w:r w:rsidRPr="00FF37CC">
              <w:rPr>
                <w:b/>
              </w:rPr>
              <w:t>Mô tả</w:t>
            </w:r>
          </w:p>
        </w:tc>
      </w:tr>
      <w:tr w:rsidR="00A2143F" w:rsidRPr="00FF37CC" w14:paraId="57083827" w14:textId="77777777" w:rsidTr="006472A8">
        <w:trPr>
          <w:cantSplit/>
          <w:trHeight w:val="377"/>
        </w:trPr>
        <w:tc>
          <w:tcPr>
            <w:tcW w:w="3510" w:type="dxa"/>
            <w:vAlign w:val="center"/>
          </w:tcPr>
          <w:p w14:paraId="7C43198B" w14:textId="3D1D511E" w:rsidR="00A2143F" w:rsidRPr="00FF37CC" w:rsidRDefault="00E13CB8" w:rsidP="00E821FE">
            <w:pPr>
              <w:pStyle w:val="Sothutu-1so"/>
              <w:spacing w:before="0" w:after="120" w:line="276" w:lineRule="auto"/>
              <w:jc w:val="left"/>
              <w:rPr>
                <w:szCs w:val="24"/>
              </w:rPr>
            </w:pPr>
            <w:r>
              <w:rPr>
                <w:szCs w:val="24"/>
              </w:rPr>
              <w:t>Nhân viên phòng ban</w:t>
            </w:r>
          </w:p>
        </w:tc>
        <w:tc>
          <w:tcPr>
            <w:tcW w:w="540" w:type="dxa"/>
          </w:tcPr>
          <w:p w14:paraId="3537EA73"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540" w:type="dxa"/>
          </w:tcPr>
          <w:p w14:paraId="3D2A087B"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450" w:type="dxa"/>
          </w:tcPr>
          <w:p w14:paraId="10943433"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630" w:type="dxa"/>
          </w:tcPr>
          <w:p w14:paraId="20A33004"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4950" w:type="dxa"/>
          </w:tcPr>
          <w:p w14:paraId="2F75D8BB" w14:textId="77777777" w:rsidR="00A2143F" w:rsidRPr="00FF37CC" w:rsidRDefault="00A2143F" w:rsidP="00E821FE">
            <w:pPr>
              <w:pStyle w:val="Sothutu-1so"/>
              <w:spacing w:before="120" w:after="120" w:line="276" w:lineRule="auto"/>
              <w:jc w:val="left"/>
              <w:rPr>
                <w:szCs w:val="24"/>
              </w:rPr>
            </w:pPr>
          </w:p>
        </w:tc>
      </w:tr>
    </w:tbl>
    <w:p w14:paraId="21CACFEB" w14:textId="77777777" w:rsidR="00E13CB8" w:rsidRPr="0056684C" w:rsidRDefault="00E13CB8" w:rsidP="00E821FE"/>
    <w:p w14:paraId="66D61779" w14:textId="537DF272" w:rsidR="0087437F" w:rsidRPr="00FF37CC" w:rsidRDefault="0087437F" w:rsidP="00A97673">
      <w:pPr>
        <w:pStyle w:val="Heading5"/>
      </w:pPr>
      <w:r w:rsidRPr="00FF37CC">
        <w:t>Menu</w:t>
      </w:r>
    </w:p>
    <w:p w14:paraId="0AEEED0A" w14:textId="065BBC36" w:rsidR="00377802" w:rsidRDefault="00E13CB8" w:rsidP="004E37AB">
      <w:pPr>
        <w:numPr>
          <w:ilvl w:val="0"/>
          <w:numId w:val="11"/>
        </w:numPr>
      </w:pPr>
      <w:r>
        <w:t>Trang chủ</w:t>
      </w:r>
      <w:r w:rsidR="00A2143F" w:rsidRPr="00FF37CC">
        <w:t xml:space="preserve">\ </w:t>
      </w:r>
      <w:r>
        <w:t>Trình ký VOffice</w:t>
      </w:r>
    </w:p>
    <w:p w14:paraId="25CC7FAC" w14:textId="77777777" w:rsidR="00155A16" w:rsidRPr="00FF37CC" w:rsidRDefault="00155A16" w:rsidP="00E821FE">
      <w:pPr>
        <w:ind w:left="720"/>
      </w:pPr>
    </w:p>
    <w:p w14:paraId="0F4E52BE" w14:textId="6AD71E49" w:rsidR="002C698F" w:rsidRDefault="002C698F" w:rsidP="00A97673">
      <w:pPr>
        <w:pStyle w:val="Heading5"/>
      </w:pPr>
      <w:r>
        <w:t>Danh sách trình ký VOffice</w:t>
      </w:r>
    </w:p>
    <w:p w14:paraId="751CEB7F" w14:textId="77777777" w:rsidR="00E307E9" w:rsidRPr="00FF37CC" w:rsidRDefault="00E307E9" w:rsidP="00E821FE">
      <w:pPr>
        <w:pStyle w:val="Heading6"/>
      </w:pPr>
      <w:r w:rsidRPr="00FF37CC">
        <w:t>Prototype màn hình nhập liệu</w:t>
      </w:r>
    </w:p>
    <w:p w14:paraId="718356DA" w14:textId="1710D8DE" w:rsidR="00E307E9" w:rsidRDefault="00E307E9" w:rsidP="00E821FE">
      <w:pPr>
        <w:ind w:left="0"/>
        <w:rPr>
          <w:lang w:eastAsia="ar-SA"/>
        </w:rPr>
      </w:pPr>
    </w:p>
    <w:p w14:paraId="7C5C87CC" w14:textId="749A45AE" w:rsidR="001D01FA" w:rsidRDefault="001D01FA" w:rsidP="00E821FE">
      <w:pPr>
        <w:ind w:left="0"/>
        <w:rPr>
          <w:lang w:eastAsia="ar-SA"/>
        </w:rPr>
        <w:sectPr w:rsidR="001D01FA" w:rsidSect="00E307E9">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5D700CA9" wp14:editId="28FE24A7">
            <wp:extent cx="2744064" cy="57047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48877" cy="5714770"/>
                    </a:xfrm>
                    <a:prstGeom prst="rect">
                      <a:avLst/>
                    </a:prstGeom>
                  </pic:spPr>
                </pic:pic>
              </a:graphicData>
            </a:graphic>
          </wp:inline>
        </w:drawing>
      </w:r>
    </w:p>
    <w:p w14:paraId="56A7E2CE" w14:textId="77777777" w:rsidR="00E307E9" w:rsidRPr="00FF37CC" w:rsidRDefault="00E307E9" w:rsidP="00E821FE">
      <w:pPr>
        <w:pStyle w:val="Heading6"/>
      </w:pPr>
      <w:r w:rsidRPr="00FF37CC">
        <w:lastRenderedPageBreak/>
        <w:t>Danh sách trường dữ liệu</w:t>
      </w:r>
    </w:p>
    <w:p w14:paraId="01B4CB30" w14:textId="442E9950" w:rsidR="00E307E9" w:rsidRDefault="00E307E9" w:rsidP="004E37AB">
      <w:pPr>
        <w:numPr>
          <w:ilvl w:val="0"/>
          <w:numId w:val="11"/>
        </w:numPr>
      </w:pPr>
      <w:r w:rsidRPr="00FF37CC">
        <w:t>Bảng</w:t>
      </w:r>
      <w:r>
        <w:t xml:space="preserve"> </w:t>
      </w:r>
      <w:r w:rsidRPr="00E307E9">
        <w:t>C_DOCUMENTSIGN</w:t>
      </w:r>
    </w:p>
    <w:p w14:paraId="0FE39575" w14:textId="77777777" w:rsidR="00E307E9" w:rsidRDefault="00E307E9" w:rsidP="004E37AB">
      <w:pPr>
        <w:numPr>
          <w:ilvl w:val="0"/>
          <w:numId w:val="11"/>
        </w:numPr>
      </w:pPr>
      <w:r>
        <w:t>Hiển thị ở dạng List, sắp xếp theo tháng từ lớn xuống bé</w:t>
      </w:r>
    </w:p>
    <w:p w14:paraId="28E952A5" w14:textId="77777777" w:rsidR="00E307E9" w:rsidRPr="00FF37CC" w:rsidRDefault="00E307E9" w:rsidP="004E37AB">
      <w:pPr>
        <w:numPr>
          <w:ilvl w:val="0"/>
          <w:numId w:val="11"/>
        </w:numPr>
      </w:pPr>
      <w:r>
        <w:rPr>
          <w:lang w:eastAsia="ar-SA"/>
        </w:rPr>
        <w:t>S: Hiển thị trên màn hình nhập liệu</w:t>
      </w:r>
    </w:p>
    <w:p w14:paraId="1A1443B5" w14:textId="77777777" w:rsidR="00E307E9" w:rsidRPr="00FF37CC" w:rsidRDefault="00E307E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307E9" w:rsidRPr="00FF37CC" w14:paraId="327A1176" w14:textId="77777777" w:rsidTr="00F10301">
        <w:trPr>
          <w:cantSplit/>
          <w:trHeight w:val="422"/>
          <w:tblHeader/>
        </w:trPr>
        <w:tc>
          <w:tcPr>
            <w:tcW w:w="1800" w:type="dxa"/>
            <w:shd w:val="clear" w:color="auto" w:fill="D9D9D9"/>
            <w:vAlign w:val="center"/>
          </w:tcPr>
          <w:p w14:paraId="16764056" w14:textId="77777777" w:rsidR="00E307E9" w:rsidRPr="00FF37CC" w:rsidRDefault="00E307E9" w:rsidP="00E821FE">
            <w:pPr>
              <w:spacing w:after="120"/>
              <w:ind w:left="0"/>
              <w:jc w:val="center"/>
              <w:rPr>
                <w:b/>
              </w:rPr>
            </w:pPr>
            <w:r w:rsidRPr="00FF37CC">
              <w:rPr>
                <w:b/>
              </w:rPr>
              <w:t>Tên trường</w:t>
            </w:r>
          </w:p>
        </w:tc>
        <w:tc>
          <w:tcPr>
            <w:tcW w:w="1980" w:type="dxa"/>
            <w:shd w:val="clear" w:color="auto" w:fill="D9D9D9"/>
            <w:vAlign w:val="center"/>
          </w:tcPr>
          <w:p w14:paraId="518EE4F4" w14:textId="77777777" w:rsidR="00E307E9" w:rsidRPr="00FF37CC" w:rsidRDefault="00E307E9" w:rsidP="00E821FE">
            <w:pPr>
              <w:spacing w:after="120"/>
              <w:ind w:left="0"/>
              <w:jc w:val="center"/>
              <w:rPr>
                <w:b/>
              </w:rPr>
            </w:pPr>
            <w:r w:rsidRPr="00FF37CC">
              <w:rPr>
                <w:b/>
              </w:rPr>
              <w:t>Tên dữ liệu</w:t>
            </w:r>
          </w:p>
        </w:tc>
        <w:tc>
          <w:tcPr>
            <w:tcW w:w="1417" w:type="dxa"/>
            <w:shd w:val="clear" w:color="auto" w:fill="D9D9D9"/>
            <w:vAlign w:val="center"/>
          </w:tcPr>
          <w:p w14:paraId="71F249F1" w14:textId="77777777" w:rsidR="00E307E9" w:rsidRPr="00FF37CC" w:rsidRDefault="00E307E9" w:rsidP="00E821FE">
            <w:pPr>
              <w:spacing w:after="120"/>
              <w:ind w:left="0"/>
              <w:jc w:val="center"/>
              <w:rPr>
                <w:b/>
              </w:rPr>
            </w:pPr>
            <w:r w:rsidRPr="00FF37CC">
              <w:rPr>
                <w:b/>
              </w:rPr>
              <w:t>Loại DL</w:t>
            </w:r>
          </w:p>
        </w:tc>
        <w:tc>
          <w:tcPr>
            <w:tcW w:w="630" w:type="dxa"/>
            <w:shd w:val="clear" w:color="auto" w:fill="D9D9D9"/>
            <w:vAlign w:val="center"/>
          </w:tcPr>
          <w:p w14:paraId="770B9291" w14:textId="77777777" w:rsidR="00E307E9" w:rsidRPr="00FF37CC" w:rsidRDefault="00E307E9" w:rsidP="00E821FE">
            <w:pPr>
              <w:spacing w:after="120"/>
              <w:ind w:left="0"/>
              <w:jc w:val="center"/>
              <w:rPr>
                <w:b/>
              </w:rPr>
            </w:pPr>
            <w:r w:rsidRPr="00FF37CC">
              <w:rPr>
                <w:b/>
              </w:rPr>
              <w:t>L</w:t>
            </w:r>
          </w:p>
        </w:tc>
        <w:tc>
          <w:tcPr>
            <w:tcW w:w="540" w:type="dxa"/>
            <w:shd w:val="clear" w:color="auto" w:fill="D9D9D9"/>
            <w:vAlign w:val="center"/>
          </w:tcPr>
          <w:p w14:paraId="1202B3CC" w14:textId="77777777" w:rsidR="00E307E9" w:rsidRPr="00FF37CC" w:rsidRDefault="00E307E9" w:rsidP="00E821FE">
            <w:pPr>
              <w:spacing w:after="120"/>
              <w:ind w:left="0"/>
              <w:jc w:val="center"/>
              <w:rPr>
                <w:b/>
              </w:rPr>
            </w:pPr>
            <w:r w:rsidRPr="00FF37CC">
              <w:rPr>
                <w:b/>
              </w:rPr>
              <w:t>R</w:t>
            </w:r>
          </w:p>
        </w:tc>
        <w:tc>
          <w:tcPr>
            <w:tcW w:w="450" w:type="dxa"/>
            <w:shd w:val="clear" w:color="auto" w:fill="D9D9D9"/>
            <w:vAlign w:val="center"/>
          </w:tcPr>
          <w:p w14:paraId="0CB85AFA" w14:textId="77777777" w:rsidR="00E307E9" w:rsidRPr="00FF37CC" w:rsidRDefault="00E307E9" w:rsidP="00E821FE">
            <w:pPr>
              <w:spacing w:after="120"/>
              <w:ind w:left="0"/>
              <w:jc w:val="center"/>
              <w:rPr>
                <w:b/>
              </w:rPr>
            </w:pPr>
            <w:r w:rsidRPr="00FF37CC">
              <w:rPr>
                <w:b/>
              </w:rPr>
              <w:t>M</w:t>
            </w:r>
          </w:p>
        </w:tc>
        <w:tc>
          <w:tcPr>
            <w:tcW w:w="540" w:type="dxa"/>
            <w:shd w:val="clear" w:color="auto" w:fill="D9D9D9"/>
          </w:tcPr>
          <w:p w14:paraId="1786CF56" w14:textId="77777777" w:rsidR="00E307E9" w:rsidRPr="00926A39" w:rsidRDefault="00E307E9" w:rsidP="00E821FE">
            <w:pPr>
              <w:spacing w:after="120"/>
              <w:ind w:left="0"/>
              <w:jc w:val="center"/>
              <w:rPr>
                <w:b/>
                <w:sz w:val="22"/>
              </w:rPr>
            </w:pPr>
            <w:r>
              <w:rPr>
                <w:b/>
              </w:rPr>
              <w:t>S</w:t>
            </w:r>
          </w:p>
        </w:tc>
        <w:tc>
          <w:tcPr>
            <w:tcW w:w="7380" w:type="dxa"/>
            <w:shd w:val="clear" w:color="auto" w:fill="D9D9D9"/>
            <w:vAlign w:val="center"/>
          </w:tcPr>
          <w:p w14:paraId="29CCD7A8" w14:textId="77777777" w:rsidR="00E307E9" w:rsidRPr="00FF37CC" w:rsidRDefault="00E307E9" w:rsidP="00E821FE">
            <w:pPr>
              <w:spacing w:after="120"/>
              <w:ind w:left="0"/>
              <w:jc w:val="center"/>
              <w:rPr>
                <w:b/>
              </w:rPr>
            </w:pPr>
            <w:r w:rsidRPr="00FF37CC">
              <w:rPr>
                <w:b/>
              </w:rPr>
              <w:t>Mô tả</w:t>
            </w:r>
          </w:p>
        </w:tc>
      </w:tr>
      <w:tr w:rsidR="00E307E9" w:rsidRPr="00FF37CC" w14:paraId="79BDC84F" w14:textId="77777777" w:rsidTr="00F10301">
        <w:trPr>
          <w:cantSplit/>
          <w:trHeight w:val="827"/>
        </w:trPr>
        <w:tc>
          <w:tcPr>
            <w:tcW w:w="1800" w:type="dxa"/>
          </w:tcPr>
          <w:p w14:paraId="0FFCB602" w14:textId="77777777" w:rsidR="00E307E9" w:rsidRPr="00FF37CC" w:rsidRDefault="00E307E9" w:rsidP="00E821FE">
            <w:pPr>
              <w:ind w:left="0"/>
            </w:pPr>
            <w:r>
              <w:t>ID</w:t>
            </w:r>
          </w:p>
        </w:tc>
        <w:tc>
          <w:tcPr>
            <w:tcW w:w="1980" w:type="dxa"/>
          </w:tcPr>
          <w:p w14:paraId="6CDF31E8" w14:textId="28E5E3FB" w:rsidR="00E307E9" w:rsidRPr="00FF37CC" w:rsidRDefault="00E307E9" w:rsidP="00E821FE">
            <w:pPr>
              <w:ind w:left="0"/>
            </w:pPr>
            <w:r w:rsidRPr="00E307E9">
              <w:t>C_DOCUMENTSIGN</w:t>
            </w:r>
            <w:r>
              <w:rPr>
                <w:szCs w:val="24"/>
              </w:rPr>
              <w:t>_</w:t>
            </w:r>
            <w:r w:rsidRPr="00AB2F64">
              <w:rPr>
                <w:szCs w:val="24"/>
              </w:rPr>
              <w:t>ID</w:t>
            </w:r>
          </w:p>
        </w:tc>
        <w:tc>
          <w:tcPr>
            <w:tcW w:w="1417" w:type="dxa"/>
          </w:tcPr>
          <w:p w14:paraId="498A808D" w14:textId="77777777" w:rsidR="00E307E9" w:rsidRPr="00FF37CC" w:rsidRDefault="00E307E9" w:rsidP="00E821FE">
            <w:pPr>
              <w:ind w:left="0"/>
            </w:pPr>
            <w:r>
              <w:t>Number</w:t>
            </w:r>
          </w:p>
          <w:p w14:paraId="61727105" w14:textId="77777777" w:rsidR="00E307E9" w:rsidRPr="00FF37CC" w:rsidRDefault="00E307E9" w:rsidP="00E821FE">
            <w:pPr>
              <w:ind w:left="0"/>
            </w:pPr>
          </w:p>
        </w:tc>
        <w:tc>
          <w:tcPr>
            <w:tcW w:w="630" w:type="dxa"/>
          </w:tcPr>
          <w:p w14:paraId="7E66B7CF" w14:textId="77777777" w:rsidR="00E307E9" w:rsidRPr="00FF37CC" w:rsidRDefault="00E307E9" w:rsidP="00E821FE">
            <w:pPr>
              <w:pStyle w:val="Sothutu-1so"/>
              <w:spacing w:before="120" w:after="120" w:line="276" w:lineRule="auto"/>
              <w:jc w:val="left"/>
              <w:rPr>
                <w:szCs w:val="24"/>
              </w:rPr>
            </w:pPr>
            <w:r w:rsidRPr="00FF37CC">
              <w:rPr>
                <w:szCs w:val="24"/>
              </w:rPr>
              <w:t>50</w:t>
            </w:r>
          </w:p>
        </w:tc>
        <w:tc>
          <w:tcPr>
            <w:tcW w:w="540" w:type="dxa"/>
          </w:tcPr>
          <w:p w14:paraId="45A68F16"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21CC27D2" w14:textId="77777777" w:rsidR="00E307E9" w:rsidRPr="00FF37CC" w:rsidRDefault="00E307E9" w:rsidP="00E821FE">
            <w:pPr>
              <w:pStyle w:val="Sothutu-1so"/>
              <w:spacing w:before="120" w:after="120" w:line="276" w:lineRule="auto"/>
              <w:jc w:val="left"/>
              <w:rPr>
                <w:szCs w:val="24"/>
              </w:rPr>
            </w:pPr>
            <w:r>
              <w:rPr>
                <w:szCs w:val="24"/>
              </w:rPr>
              <w:t>N</w:t>
            </w:r>
          </w:p>
        </w:tc>
        <w:tc>
          <w:tcPr>
            <w:tcW w:w="540" w:type="dxa"/>
          </w:tcPr>
          <w:p w14:paraId="30205B30" w14:textId="77777777" w:rsidR="00E307E9" w:rsidRDefault="00E307E9" w:rsidP="00E821FE">
            <w:pPr>
              <w:pStyle w:val="Sothutu-1so"/>
              <w:spacing w:before="120" w:after="120" w:line="276" w:lineRule="auto"/>
              <w:ind w:left="360" w:hanging="360"/>
              <w:jc w:val="center"/>
              <w:rPr>
                <w:szCs w:val="24"/>
              </w:rPr>
            </w:pPr>
            <w:r>
              <w:rPr>
                <w:szCs w:val="24"/>
              </w:rPr>
              <w:t>N</w:t>
            </w:r>
          </w:p>
        </w:tc>
        <w:tc>
          <w:tcPr>
            <w:tcW w:w="7380" w:type="dxa"/>
          </w:tcPr>
          <w:p w14:paraId="6457073E" w14:textId="77777777" w:rsidR="00E307E9" w:rsidRPr="00FF37CC" w:rsidRDefault="00E307E9" w:rsidP="00E821FE">
            <w:pPr>
              <w:pStyle w:val="Sothutu-1so"/>
              <w:spacing w:before="120" w:after="120" w:line="276" w:lineRule="auto"/>
              <w:ind w:left="360" w:hanging="360"/>
              <w:jc w:val="left"/>
              <w:rPr>
                <w:szCs w:val="24"/>
              </w:rPr>
            </w:pPr>
            <w:r>
              <w:rPr>
                <w:szCs w:val="24"/>
              </w:rPr>
              <w:t>Key, tự sinh</w:t>
            </w:r>
          </w:p>
        </w:tc>
      </w:tr>
      <w:tr w:rsidR="00E307E9" w:rsidRPr="00FF37CC" w14:paraId="0F35A390" w14:textId="77777777" w:rsidTr="00F10301">
        <w:trPr>
          <w:cantSplit/>
          <w:trHeight w:val="827"/>
        </w:trPr>
        <w:tc>
          <w:tcPr>
            <w:tcW w:w="14737" w:type="dxa"/>
            <w:gridSpan w:val="8"/>
          </w:tcPr>
          <w:p w14:paraId="00BA8965" w14:textId="77777777" w:rsidR="00E307E9" w:rsidRPr="001E5A81" w:rsidRDefault="00E307E9"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E307E9" w:rsidRPr="00FF37CC" w14:paraId="02E5B14E" w14:textId="77777777" w:rsidTr="00F10301">
        <w:trPr>
          <w:cantSplit/>
          <w:trHeight w:val="827"/>
        </w:trPr>
        <w:tc>
          <w:tcPr>
            <w:tcW w:w="1800" w:type="dxa"/>
          </w:tcPr>
          <w:p w14:paraId="17D083D0" w14:textId="77777777" w:rsidR="00E307E9" w:rsidRPr="00FF37CC" w:rsidRDefault="00E307E9" w:rsidP="00E821FE">
            <w:pPr>
              <w:ind w:left="0"/>
            </w:pPr>
            <w:r>
              <w:rPr>
                <w:szCs w:val="24"/>
              </w:rPr>
              <w:t>Ngày lập</w:t>
            </w:r>
          </w:p>
        </w:tc>
        <w:tc>
          <w:tcPr>
            <w:tcW w:w="1980" w:type="dxa"/>
          </w:tcPr>
          <w:p w14:paraId="355D7FE4" w14:textId="77777777" w:rsidR="00E307E9" w:rsidRPr="00FF37CC" w:rsidRDefault="00E307E9" w:rsidP="00E821FE">
            <w:pPr>
              <w:ind w:left="0"/>
            </w:pPr>
            <w:r>
              <w:rPr>
                <w:szCs w:val="24"/>
              </w:rPr>
              <w:t>Trans_Date</w:t>
            </w:r>
          </w:p>
        </w:tc>
        <w:tc>
          <w:tcPr>
            <w:tcW w:w="1417" w:type="dxa"/>
          </w:tcPr>
          <w:p w14:paraId="5F002E4C" w14:textId="77777777" w:rsidR="00E307E9" w:rsidRPr="00FF37CC" w:rsidRDefault="00E307E9" w:rsidP="00E821FE">
            <w:pPr>
              <w:ind w:left="0"/>
            </w:pPr>
            <w:r>
              <w:t>Date</w:t>
            </w:r>
          </w:p>
        </w:tc>
        <w:tc>
          <w:tcPr>
            <w:tcW w:w="630" w:type="dxa"/>
          </w:tcPr>
          <w:p w14:paraId="24FD0159" w14:textId="77777777" w:rsidR="00E307E9" w:rsidRPr="00FF37CC" w:rsidRDefault="00E307E9" w:rsidP="00E821FE">
            <w:pPr>
              <w:pStyle w:val="Sothutu-1so"/>
              <w:spacing w:before="120" w:after="120" w:line="276" w:lineRule="auto"/>
              <w:jc w:val="left"/>
              <w:rPr>
                <w:szCs w:val="24"/>
              </w:rPr>
            </w:pPr>
          </w:p>
        </w:tc>
        <w:tc>
          <w:tcPr>
            <w:tcW w:w="540" w:type="dxa"/>
          </w:tcPr>
          <w:p w14:paraId="19298C80"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69FFC3D1" w14:textId="77777777" w:rsidR="00E307E9" w:rsidRPr="00FF37CC" w:rsidRDefault="00E307E9" w:rsidP="00E821FE">
            <w:pPr>
              <w:pStyle w:val="Sothutu-1so"/>
              <w:spacing w:before="120" w:after="120" w:line="276" w:lineRule="auto"/>
              <w:jc w:val="left"/>
              <w:rPr>
                <w:szCs w:val="24"/>
              </w:rPr>
            </w:pPr>
            <w:r>
              <w:rPr>
                <w:szCs w:val="24"/>
              </w:rPr>
              <w:t>Y</w:t>
            </w:r>
          </w:p>
        </w:tc>
        <w:tc>
          <w:tcPr>
            <w:tcW w:w="540" w:type="dxa"/>
          </w:tcPr>
          <w:p w14:paraId="14082768" w14:textId="77777777" w:rsidR="00E307E9" w:rsidRPr="00FF37CC" w:rsidRDefault="00E307E9" w:rsidP="00E821FE">
            <w:pPr>
              <w:pStyle w:val="Sothutu-1so"/>
              <w:spacing w:before="120" w:after="120" w:line="276" w:lineRule="auto"/>
              <w:jc w:val="center"/>
              <w:rPr>
                <w:szCs w:val="24"/>
              </w:rPr>
            </w:pPr>
            <w:r>
              <w:rPr>
                <w:szCs w:val="24"/>
              </w:rPr>
              <w:t>Y</w:t>
            </w:r>
          </w:p>
        </w:tc>
        <w:tc>
          <w:tcPr>
            <w:tcW w:w="7380" w:type="dxa"/>
          </w:tcPr>
          <w:p w14:paraId="17DC8BA3" w14:textId="77777777" w:rsidR="00E307E9" w:rsidRPr="00FF37CC" w:rsidRDefault="00E307E9" w:rsidP="00E821FE">
            <w:pPr>
              <w:pStyle w:val="Sothutu-1so"/>
              <w:spacing w:before="120" w:after="120" w:line="276" w:lineRule="auto"/>
              <w:jc w:val="left"/>
              <w:rPr>
                <w:szCs w:val="24"/>
              </w:rPr>
            </w:pPr>
            <w:r>
              <w:rPr>
                <w:szCs w:val="24"/>
              </w:rPr>
              <w:t>Lấy theo Tab Thông tin chung</w:t>
            </w:r>
          </w:p>
        </w:tc>
      </w:tr>
      <w:tr w:rsidR="00E307E9" w:rsidRPr="00FF37CC" w14:paraId="0EDD0F0F" w14:textId="77777777" w:rsidTr="00F10301">
        <w:trPr>
          <w:cantSplit/>
          <w:trHeight w:val="827"/>
        </w:trPr>
        <w:tc>
          <w:tcPr>
            <w:tcW w:w="1800" w:type="dxa"/>
          </w:tcPr>
          <w:p w14:paraId="40CF9C95" w14:textId="53906B5D" w:rsidR="00E307E9" w:rsidRPr="00FF37CC" w:rsidRDefault="00533368" w:rsidP="00E821FE">
            <w:pPr>
              <w:ind w:left="0"/>
            </w:pPr>
            <w:r>
              <w:rPr>
                <w:szCs w:val="24"/>
              </w:rPr>
              <w:t>Tiêu đề trình ký</w:t>
            </w:r>
          </w:p>
        </w:tc>
        <w:tc>
          <w:tcPr>
            <w:tcW w:w="1980" w:type="dxa"/>
          </w:tcPr>
          <w:p w14:paraId="77B6D027" w14:textId="3E2DFB87" w:rsidR="00E307E9" w:rsidRPr="00FF37CC" w:rsidRDefault="00E307E9" w:rsidP="00E821FE">
            <w:pPr>
              <w:ind w:left="0"/>
            </w:pPr>
          </w:p>
        </w:tc>
        <w:tc>
          <w:tcPr>
            <w:tcW w:w="1417" w:type="dxa"/>
          </w:tcPr>
          <w:p w14:paraId="3B5C58B6" w14:textId="77777777" w:rsidR="00E307E9" w:rsidRPr="00606D95" w:rsidRDefault="00E307E9" w:rsidP="00E821FE">
            <w:pPr>
              <w:ind w:left="0"/>
            </w:pPr>
            <w:r>
              <w:t>String</w:t>
            </w:r>
          </w:p>
        </w:tc>
        <w:tc>
          <w:tcPr>
            <w:tcW w:w="630" w:type="dxa"/>
          </w:tcPr>
          <w:p w14:paraId="60C4115C" w14:textId="77777777" w:rsidR="00E307E9" w:rsidRPr="00FF37CC" w:rsidRDefault="00E307E9" w:rsidP="00E821FE">
            <w:pPr>
              <w:pStyle w:val="Sothutu-1so"/>
              <w:spacing w:before="120" w:after="120" w:line="276" w:lineRule="auto"/>
              <w:jc w:val="left"/>
              <w:rPr>
                <w:szCs w:val="24"/>
              </w:rPr>
            </w:pPr>
            <w:r>
              <w:rPr>
                <w:szCs w:val="24"/>
              </w:rPr>
              <w:t>20</w:t>
            </w:r>
          </w:p>
        </w:tc>
        <w:tc>
          <w:tcPr>
            <w:tcW w:w="540" w:type="dxa"/>
          </w:tcPr>
          <w:p w14:paraId="5CDAEF0E"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5611D6DC" w14:textId="77777777" w:rsidR="00E307E9" w:rsidRPr="00FF37CC" w:rsidRDefault="00E307E9" w:rsidP="00E821FE">
            <w:pPr>
              <w:pStyle w:val="Sothutu-1so"/>
              <w:spacing w:before="120" w:after="120" w:line="276" w:lineRule="auto"/>
              <w:jc w:val="left"/>
              <w:rPr>
                <w:szCs w:val="24"/>
              </w:rPr>
            </w:pPr>
            <w:r>
              <w:rPr>
                <w:szCs w:val="24"/>
              </w:rPr>
              <w:t>Y</w:t>
            </w:r>
          </w:p>
        </w:tc>
        <w:tc>
          <w:tcPr>
            <w:tcW w:w="540" w:type="dxa"/>
          </w:tcPr>
          <w:p w14:paraId="056C898C" w14:textId="77777777" w:rsidR="00E307E9" w:rsidRPr="00FF37CC" w:rsidRDefault="00E307E9" w:rsidP="00E821FE">
            <w:pPr>
              <w:pStyle w:val="Sothutu-1so"/>
              <w:spacing w:before="120" w:after="120" w:line="276" w:lineRule="auto"/>
              <w:jc w:val="center"/>
              <w:rPr>
                <w:szCs w:val="24"/>
              </w:rPr>
            </w:pPr>
            <w:r>
              <w:rPr>
                <w:szCs w:val="24"/>
              </w:rPr>
              <w:t>Y</w:t>
            </w:r>
          </w:p>
        </w:tc>
        <w:tc>
          <w:tcPr>
            <w:tcW w:w="7380" w:type="dxa"/>
          </w:tcPr>
          <w:p w14:paraId="2FE5683F" w14:textId="77777777" w:rsidR="00E307E9" w:rsidRPr="00FF37CC" w:rsidRDefault="00E307E9" w:rsidP="00E821FE">
            <w:pPr>
              <w:pStyle w:val="Sothutu-1so"/>
              <w:spacing w:before="120" w:after="120" w:line="360" w:lineRule="auto"/>
              <w:jc w:val="left"/>
              <w:rPr>
                <w:szCs w:val="24"/>
              </w:rPr>
            </w:pPr>
            <w:r>
              <w:rPr>
                <w:szCs w:val="24"/>
              </w:rPr>
              <w:t>Lấy theo Tab Thông tin chung</w:t>
            </w:r>
          </w:p>
        </w:tc>
      </w:tr>
      <w:tr w:rsidR="00E307E9" w:rsidRPr="00FF37CC" w14:paraId="1D67DE84" w14:textId="77777777" w:rsidTr="00F10301">
        <w:trPr>
          <w:cantSplit/>
          <w:trHeight w:val="827"/>
        </w:trPr>
        <w:tc>
          <w:tcPr>
            <w:tcW w:w="1800" w:type="dxa"/>
          </w:tcPr>
          <w:p w14:paraId="61B27DD3" w14:textId="77777777" w:rsidR="00E307E9" w:rsidRDefault="00E307E9" w:rsidP="00E821FE">
            <w:pPr>
              <w:ind w:left="0"/>
              <w:rPr>
                <w:szCs w:val="24"/>
              </w:rPr>
            </w:pPr>
            <w:r>
              <w:rPr>
                <w:szCs w:val="24"/>
              </w:rPr>
              <w:t>Trạng thái + Date</w:t>
            </w:r>
          </w:p>
        </w:tc>
        <w:tc>
          <w:tcPr>
            <w:tcW w:w="1980" w:type="dxa"/>
          </w:tcPr>
          <w:p w14:paraId="1791E5B1" w14:textId="77777777" w:rsidR="00E307E9" w:rsidRDefault="00E307E9" w:rsidP="00E821FE">
            <w:pPr>
              <w:ind w:left="0"/>
              <w:rPr>
                <w:szCs w:val="24"/>
              </w:rPr>
            </w:pPr>
          </w:p>
        </w:tc>
        <w:tc>
          <w:tcPr>
            <w:tcW w:w="1417" w:type="dxa"/>
          </w:tcPr>
          <w:p w14:paraId="53256934" w14:textId="77777777" w:rsidR="00E307E9" w:rsidRDefault="00E307E9" w:rsidP="00E821FE">
            <w:pPr>
              <w:ind w:left="0"/>
            </w:pPr>
            <w:r>
              <w:t>String</w:t>
            </w:r>
          </w:p>
          <w:p w14:paraId="5D41C8AE" w14:textId="77777777" w:rsidR="00E307E9" w:rsidRDefault="00E307E9" w:rsidP="00E821FE">
            <w:pPr>
              <w:ind w:left="0"/>
            </w:pPr>
          </w:p>
        </w:tc>
        <w:tc>
          <w:tcPr>
            <w:tcW w:w="630" w:type="dxa"/>
          </w:tcPr>
          <w:p w14:paraId="3FBC9E6B" w14:textId="77777777" w:rsidR="00E307E9" w:rsidRDefault="00E307E9" w:rsidP="00E821FE">
            <w:pPr>
              <w:pStyle w:val="Sothutu-1so"/>
              <w:spacing w:before="120" w:after="120" w:line="276" w:lineRule="auto"/>
              <w:jc w:val="left"/>
              <w:rPr>
                <w:szCs w:val="24"/>
              </w:rPr>
            </w:pPr>
            <w:r>
              <w:rPr>
                <w:szCs w:val="24"/>
              </w:rPr>
              <w:t>20</w:t>
            </w:r>
          </w:p>
        </w:tc>
        <w:tc>
          <w:tcPr>
            <w:tcW w:w="540" w:type="dxa"/>
          </w:tcPr>
          <w:p w14:paraId="4216353B" w14:textId="77777777" w:rsidR="00E307E9" w:rsidRDefault="00E307E9" w:rsidP="00E821FE">
            <w:pPr>
              <w:pStyle w:val="Sothutu-1so"/>
              <w:spacing w:before="120" w:after="120" w:line="276" w:lineRule="auto"/>
              <w:jc w:val="left"/>
              <w:rPr>
                <w:szCs w:val="24"/>
              </w:rPr>
            </w:pPr>
            <w:r>
              <w:rPr>
                <w:szCs w:val="24"/>
              </w:rPr>
              <w:t>Y</w:t>
            </w:r>
          </w:p>
        </w:tc>
        <w:tc>
          <w:tcPr>
            <w:tcW w:w="450" w:type="dxa"/>
          </w:tcPr>
          <w:p w14:paraId="6904E169" w14:textId="77777777" w:rsidR="00E307E9" w:rsidRDefault="00E307E9" w:rsidP="00E821FE">
            <w:pPr>
              <w:pStyle w:val="Sothutu-1so"/>
              <w:spacing w:before="120" w:after="120" w:line="276" w:lineRule="auto"/>
              <w:jc w:val="left"/>
              <w:rPr>
                <w:szCs w:val="24"/>
              </w:rPr>
            </w:pPr>
            <w:r>
              <w:rPr>
                <w:szCs w:val="24"/>
              </w:rPr>
              <w:t>Y</w:t>
            </w:r>
          </w:p>
        </w:tc>
        <w:tc>
          <w:tcPr>
            <w:tcW w:w="540" w:type="dxa"/>
          </w:tcPr>
          <w:p w14:paraId="7B487632" w14:textId="77777777" w:rsidR="00E307E9" w:rsidRDefault="00E307E9" w:rsidP="00E821FE">
            <w:pPr>
              <w:pStyle w:val="Sothutu-1so"/>
              <w:spacing w:before="120" w:after="120" w:line="276" w:lineRule="auto"/>
              <w:jc w:val="center"/>
              <w:rPr>
                <w:szCs w:val="24"/>
              </w:rPr>
            </w:pPr>
            <w:r>
              <w:rPr>
                <w:szCs w:val="24"/>
              </w:rPr>
              <w:t>Y</w:t>
            </w:r>
          </w:p>
        </w:tc>
        <w:tc>
          <w:tcPr>
            <w:tcW w:w="7380" w:type="dxa"/>
          </w:tcPr>
          <w:p w14:paraId="25EB6270" w14:textId="77777777" w:rsidR="00E307E9" w:rsidRDefault="00E307E9" w:rsidP="00E821FE">
            <w:pPr>
              <w:pStyle w:val="Sothutu-1so"/>
              <w:spacing w:before="120" w:after="120" w:line="276" w:lineRule="auto"/>
              <w:jc w:val="left"/>
              <w:rPr>
                <w:szCs w:val="24"/>
              </w:rPr>
            </w:pPr>
            <w:r>
              <w:rPr>
                <w:szCs w:val="24"/>
              </w:rPr>
              <w:t>Hiển thị trạng thái theo thứ tự thỏa mãn điều kiện:</w:t>
            </w:r>
          </w:p>
          <w:p w14:paraId="522C2958" w14:textId="77777777" w:rsidR="00E307E9" w:rsidRPr="00096D32" w:rsidRDefault="00E307E9" w:rsidP="00096D32">
            <w:pPr>
              <w:ind w:left="0"/>
              <w:rPr>
                <w:b/>
              </w:rPr>
            </w:pPr>
            <w:bookmarkStart w:id="38" w:name="_Toc40708900"/>
            <w:r w:rsidRPr="00096D32">
              <w:rPr>
                <w:b/>
              </w:rPr>
              <w:t>Trạng thái tài liệu + Ngày cập nhật:</w:t>
            </w:r>
            <w:bookmarkEnd w:id="38"/>
            <w:r w:rsidRPr="00096D32">
              <w:rPr>
                <w:b/>
              </w:rPr>
              <w:t xml:space="preserve"> </w:t>
            </w:r>
          </w:p>
          <w:p w14:paraId="033AF9D4" w14:textId="77777777" w:rsidR="00E307E9" w:rsidRPr="00AA1517" w:rsidRDefault="00E307E9" w:rsidP="004E37AB">
            <w:pPr>
              <w:pStyle w:val="Sothutu-1so"/>
              <w:numPr>
                <w:ilvl w:val="0"/>
                <w:numId w:val="22"/>
              </w:numPr>
              <w:spacing w:before="120" w:after="120" w:line="276" w:lineRule="auto"/>
              <w:jc w:val="left"/>
              <w:rPr>
                <w:szCs w:val="24"/>
              </w:rPr>
            </w:pPr>
            <w:r>
              <w:rPr>
                <w:szCs w:val="24"/>
              </w:rPr>
              <w:t xml:space="preserve">Khi tạo mới hoặc sau khi CO chứng từ </w:t>
            </w:r>
          </w:p>
          <w:p w14:paraId="74B4565E" w14:textId="00BD8531" w:rsidR="00E307E9" w:rsidRPr="00096D32" w:rsidRDefault="00E307E9" w:rsidP="00096D32">
            <w:pPr>
              <w:ind w:left="0"/>
              <w:rPr>
                <w:b/>
              </w:rPr>
            </w:pPr>
            <w:bookmarkStart w:id="39" w:name="_Toc40708901"/>
            <w:r w:rsidRPr="00096D32">
              <w:rPr>
                <w:b/>
              </w:rPr>
              <w:t xml:space="preserve">Trạng thái ký + Ngày </w:t>
            </w:r>
            <w:r w:rsidR="00C60B20" w:rsidRPr="00096D32">
              <w:rPr>
                <w:b/>
              </w:rPr>
              <w:t>cập nhật</w:t>
            </w:r>
            <w:r w:rsidRPr="00096D32">
              <w:rPr>
                <w:b/>
              </w:rPr>
              <w:t>:</w:t>
            </w:r>
            <w:bookmarkEnd w:id="39"/>
          </w:p>
          <w:p w14:paraId="456254E0" w14:textId="355BEEC5" w:rsidR="00E307E9" w:rsidRDefault="00C60B20" w:rsidP="004E37AB">
            <w:pPr>
              <w:pStyle w:val="Sothutu-1so"/>
              <w:numPr>
                <w:ilvl w:val="0"/>
                <w:numId w:val="23"/>
              </w:numPr>
              <w:spacing w:before="120" w:after="120" w:line="276" w:lineRule="auto"/>
              <w:jc w:val="left"/>
              <w:rPr>
                <w:szCs w:val="24"/>
              </w:rPr>
            </w:pPr>
            <w:r>
              <w:rPr>
                <w:szCs w:val="24"/>
              </w:rPr>
              <w:t>Trạng thái tài liệu = “Hoàn thành</w:t>
            </w:r>
            <w:r w:rsidR="00E307E9">
              <w:rPr>
                <w:szCs w:val="24"/>
              </w:rPr>
              <w:t>”</w:t>
            </w:r>
          </w:p>
          <w:p w14:paraId="685EF19C" w14:textId="77777777" w:rsidR="00E307E9" w:rsidRPr="00A478CC" w:rsidRDefault="00E307E9" w:rsidP="004E37AB">
            <w:pPr>
              <w:pStyle w:val="Sothutu-1so"/>
              <w:numPr>
                <w:ilvl w:val="0"/>
                <w:numId w:val="23"/>
              </w:numPr>
              <w:spacing w:before="120" w:after="120" w:line="276" w:lineRule="auto"/>
              <w:jc w:val="left"/>
              <w:rPr>
                <w:szCs w:val="24"/>
              </w:rPr>
            </w:pPr>
            <w:r>
              <w:rPr>
                <w:szCs w:val="24"/>
              </w:rPr>
              <w:t>Trạng thái ký khác “Chưa ký”</w:t>
            </w:r>
          </w:p>
        </w:tc>
      </w:tr>
      <w:tr w:rsidR="00E307E9" w:rsidRPr="00FF37CC" w14:paraId="70A21EAF" w14:textId="77777777" w:rsidTr="00F10301">
        <w:trPr>
          <w:cantSplit/>
          <w:trHeight w:val="827"/>
        </w:trPr>
        <w:tc>
          <w:tcPr>
            <w:tcW w:w="1800" w:type="dxa"/>
          </w:tcPr>
          <w:p w14:paraId="4BE517C8" w14:textId="7855B410" w:rsidR="00E307E9" w:rsidRDefault="00956744" w:rsidP="00E821FE">
            <w:pPr>
              <w:ind w:left="0"/>
              <w:rPr>
                <w:szCs w:val="24"/>
              </w:rPr>
            </w:pPr>
            <w:r>
              <w:rPr>
                <w:szCs w:val="24"/>
              </w:rPr>
              <w:lastRenderedPageBreak/>
              <w:t>Tổng tiền trình ký (VNĐ)</w:t>
            </w:r>
            <w:r w:rsidR="00E307E9">
              <w:rPr>
                <w:szCs w:val="24"/>
              </w:rPr>
              <w:t xml:space="preserve"> </w:t>
            </w:r>
          </w:p>
        </w:tc>
        <w:tc>
          <w:tcPr>
            <w:tcW w:w="1980" w:type="dxa"/>
          </w:tcPr>
          <w:p w14:paraId="2ECE3B35" w14:textId="77777777" w:rsidR="00E307E9" w:rsidRDefault="00E307E9" w:rsidP="00E821FE">
            <w:pPr>
              <w:ind w:left="0"/>
              <w:rPr>
                <w:szCs w:val="24"/>
              </w:rPr>
            </w:pPr>
          </w:p>
        </w:tc>
        <w:tc>
          <w:tcPr>
            <w:tcW w:w="1417" w:type="dxa"/>
          </w:tcPr>
          <w:p w14:paraId="38C23B25" w14:textId="77777777" w:rsidR="00E307E9" w:rsidRDefault="00E307E9" w:rsidP="00E821FE">
            <w:pPr>
              <w:ind w:left="0"/>
            </w:pPr>
            <w:r>
              <w:t>Number</w:t>
            </w:r>
          </w:p>
        </w:tc>
        <w:tc>
          <w:tcPr>
            <w:tcW w:w="630" w:type="dxa"/>
          </w:tcPr>
          <w:p w14:paraId="0E63BA95" w14:textId="77777777" w:rsidR="00E307E9" w:rsidRDefault="00E307E9" w:rsidP="00E821FE">
            <w:pPr>
              <w:pStyle w:val="Sothutu-1so"/>
              <w:spacing w:before="120" w:after="120" w:line="276" w:lineRule="auto"/>
              <w:jc w:val="left"/>
              <w:rPr>
                <w:szCs w:val="24"/>
              </w:rPr>
            </w:pPr>
            <w:r>
              <w:rPr>
                <w:szCs w:val="24"/>
              </w:rPr>
              <w:t>20</w:t>
            </w:r>
          </w:p>
        </w:tc>
        <w:tc>
          <w:tcPr>
            <w:tcW w:w="540" w:type="dxa"/>
          </w:tcPr>
          <w:p w14:paraId="22F9AC30" w14:textId="77777777" w:rsidR="00E307E9" w:rsidRDefault="00E307E9" w:rsidP="00E821FE">
            <w:pPr>
              <w:pStyle w:val="Sothutu-1so"/>
              <w:spacing w:before="120" w:after="120" w:line="276" w:lineRule="auto"/>
              <w:jc w:val="left"/>
              <w:rPr>
                <w:szCs w:val="24"/>
              </w:rPr>
            </w:pPr>
            <w:r>
              <w:rPr>
                <w:szCs w:val="24"/>
              </w:rPr>
              <w:t>Y</w:t>
            </w:r>
          </w:p>
        </w:tc>
        <w:tc>
          <w:tcPr>
            <w:tcW w:w="450" w:type="dxa"/>
          </w:tcPr>
          <w:p w14:paraId="5F4F80E8" w14:textId="77777777" w:rsidR="00E307E9" w:rsidRDefault="00E307E9" w:rsidP="00E821FE">
            <w:pPr>
              <w:pStyle w:val="Sothutu-1so"/>
              <w:spacing w:before="120" w:after="120" w:line="276" w:lineRule="auto"/>
              <w:jc w:val="left"/>
              <w:rPr>
                <w:szCs w:val="24"/>
              </w:rPr>
            </w:pPr>
            <w:r>
              <w:rPr>
                <w:szCs w:val="24"/>
              </w:rPr>
              <w:t>Y</w:t>
            </w:r>
          </w:p>
        </w:tc>
        <w:tc>
          <w:tcPr>
            <w:tcW w:w="540" w:type="dxa"/>
          </w:tcPr>
          <w:p w14:paraId="08112B76" w14:textId="77777777" w:rsidR="00E307E9" w:rsidRDefault="00E307E9" w:rsidP="00E821FE">
            <w:pPr>
              <w:pStyle w:val="Sothutu-1so"/>
              <w:spacing w:before="120" w:after="120" w:line="276" w:lineRule="auto"/>
              <w:jc w:val="center"/>
              <w:rPr>
                <w:szCs w:val="24"/>
              </w:rPr>
            </w:pPr>
            <w:r>
              <w:rPr>
                <w:szCs w:val="24"/>
              </w:rPr>
              <w:t>Y</w:t>
            </w:r>
          </w:p>
        </w:tc>
        <w:tc>
          <w:tcPr>
            <w:tcW w:w="7380" w:type="dxa"/>
          </w:tcPr>
          <w:p w14:paraId="70A7CE4C" w14:textId="4A9265CA" w:rsidR="00E307E9" w:rsidRDefault="00E307E9" w:rsidP="00E821FE">
            <w:pPr>
              <w:pStyle w:val="Sothutu-1so"/>
              <w:spacing w:before="120" w:after="120" w:line="276" w:lineRule="auto"/>
              <w:rPr>
                <w:szCs w:val="24"/>
              </w:rPr>
            </w:pPr>
            <w:r w:rsidRPr="00311EE8">
              <w:rPr>
                <w:szCs w:val="24"/>
              </w:rPr>
              <w:t xml:space="preserve"> </w:t>
            </w:r>
            <w:r w:rsidR="00956744">
              <w:rPr>
                <w:szCs w:val="24"/>
              </w:rPr>
              <w:t>Lấy theo Tab Thông tin chung</w:t>
            </w:r>
          </w:p>
        </w:tc>
      </w:tr>
    </w:tbl>
    <w:p w14:paraId="16802121" w14:textId="77777777" w:rsidR="00E307E9" w:rsidRDefault="00E307E9" w:rsidP="00E821FE"/>
    <w:p w14:paraId="4C83A4B6" w14:textId="77777777" w:rsidR="00E307E9" w:rsidRPr="006E2F8B" w:rsidRDefault="00E307E9" w:rsidP="00E821FE">
      <w:pPr>
        <w:pStyle w:val="Heading6"/>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307E9" w:rsidRPr="00FF37CC" w14:paraId="0765EFCB" w14:textId="77777777" w:rsidTr="00F10301">
        <w:trPr>
          <w:trHeight w:val="530"/>
          <w:tblHeader/>
        </w:trPr>
        <w:tc>
          <w:tcPr>
            <w:tcW w:w="2424" w:type="dxa"/>
            <w:shd w:val="clear" w:color="auto" w:fill="D9D9D9"/>
          </w:tcPr>
          <w:p w14:paraId="7152BD05" w14:textId="77777777" w:rsidR="00E307E9" w:rsidRPr="00FF37CC" w:rsidRDefault="00E307E9" w:rsidP="00E821FE">
            <w:pPr>
              <w:ind w:left="0"/>
              <w:rPr>
                <w:b/>
              </w:rPr>
            </w:pPr>
            <w:r w:rsidRPr="00FF37CC">
              <w:rPr>
                <w:b/>
              </w:rPr>
              <w:t>Thao tác</w:t>
            </w:r>
          </w:p>
        </w:tc>
        <w:tc>
          <w:tcPr>
            <w:tcW w:w="1176" w:type="dxa"/>
            <w:shd w:val="clear" w:color="auto" w:fill="D9D9D9"/>
          </w:tcPr>
          <w:p w14:paraId="0E2A6008" w14:textId="77777777" w:rsidR="00E307E9" w:rsidRPr="00FF37CC" w:rsidRDefault="00E307E9" w:rsidP="00E821FE">
            <w:pPr>
              <w:ind w:left="0"/>
              <w:rPr>
                <w:b/>
                <w:color w:val="000000"/>
              </w:rPr>
            </w:pPr>
            <w:r w:rsidRPr="00FF37CC">
              <w:rPr>
                <w:b/>
                <w:color w:val="000000"/>
              </w:rPr>
              <w:t>Hiển thị</w:t>
            </w:r>
          </w:p>
        </w:tc>
        <w:tc>
          <w:tcPr>
            <w:tcW w:w="10710" w:type="dxa"/>
            <w:shd w:val="clear" w:color="auto" w:fill="D9D9D9"/>
          </w:tcPr>
          <w:p w14:paraId="0AB2C616" w14:textId="77777777" w:rsidR="00E307E9" w:rsidRPr="00FF37CC" w:rsidRDefault="00E307E9" w:rsidP="00E821FE">
            <w:pPr>
              <w:ind w:left="0"/>
              <w:rPr>
                <w:b/>
              </w:rPr>
            </w:pPr>
            <w:r w:rsidRPr="00FF37CC">
              <w:rPr>
                <w:b/>
              </w:rPr>
              <w:t>Mô tả</w:t>
            </w:r>
          </w:p>
        </w:tc>
      </w:tr>
      <w:tr w:rsidR="00E307E9" w:rsidRPr="00FF37CC" w14:paraId="25908A1B" w14:textId="77777777" w:rsidTr="00F10301">
        <w:tc>
          <w:tcPr>
            <w:tcW w:w="2424" w:type="dxa"/>
          </w:tcPr>
          <w:p w14:paraId="6CAD0241" w14:textId="77777777" w:rsidR="00E307E9" w:rsidRPr="00FF37CC" w:rsidRDefault="00E307E9" w:rsidP="00E821FE">
            <w:pPr>
              <w:pStyle w:val="Sothutu-1so"/>
              <w:spacing w:before="120" w:line="276" w:lineRule="auto"/>
              <w:jc w:val="left"/>
              <w:rPr>
                <w:szCs w:val="24"/>
              </w:rPr>
            </w:pPr>
            <w:r>
              <w:rPr>
                <w:szCs w:val="24"/>
              </w:rPr>
              <w:t>Tìm kiếm</w:t>
            </w:r>
          </w:p>
        </w:tc>
        <w:tc>
          <w:tcPr>
            <w:tcW w:w="1176" w:type="dxa"/>
          </w:tcPr>
          <w:p w14:paraId="443C6AB4"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5CD6553A" w14:textId="45DA045E" w:rsidR="00E307E9" w:rsidRPr="00FF37CC" w:rsidRDefault="00E307E9" w:rsidP="00E821FE">
            <w:pPr>
              <w:pStyle w:val="Sothutu-1so"/>
              <w:spacing w:before="120" w:line="276" w:lineRule="auto"/>
              <w:rPr>
                <w:szCs w:val="24"/>
              </w:rPr>
            </w:pPr>
            <w:r>
              <w:rPr>
                <w:szCs w:val="24"/>
              </w:rPr>
              <w:t>Cho p</w:t>
            </w:r>
            <w:r w:rsidR="006E7FEC">
              <w:rPr>
                <w:szCs w:val="24"/>
              </w:rPr>
              <w:t>hép tìm kiếm nhanh theo Tiêu đề trình ký</w:t>
            </w:r>
            <w:r>
              <w:rPr>
                <w:szCs w:val="24"/>
              </w:rPr>
              <w:t>, Số tiền</w:t>
            </w:r>
          </w:p>
        </w:tc>
      </w:tr>
      <w:tr w:rsidR="00E307E9" w:rsidRPr="00FF37CC" w14:paraId="1F7A30A1" w14:textId="77777777" w:rsidTr="00F10301">
        <w:tc>
          <w:tcPr>
            <w:tcW w:w="2424" w:type="dxa"/>
          </w:tcPr>
          <w:p w14:paraId="350F0733" w14:textId="77777777" w:rsidR="00E307E9" w:rsidRDefault="00E307E9" w:rsidP="00E821FE">
            <w:pPr>
              <w:pStyle w:val="Sothutu-1so"/>
              <w:spacing w:before="120" w:line="276" w:lineRule="auto"/>
              <w:jc w:val="left"/>
              <w:rPr>
                <w:szCs w:val="24"/>
              </w:rPr>
            </w:pPr>
            <w:r>
              <w:rPr>
                <w:szCs w:val="24"/>
              </w:rPr>
              <w:t>Lọc</w:t>
            </w:r>
          </w:p>
        </w:tc>
        <w:tc>
          <w:tcPr>
            <w:tcW w:w="1176" w:type="dxa"/>
          </w:tcPr>
          <w:p w14:paraId="1C93FDC1" w14:textId="77777777" w:rsidR="00E307E9" w:rsidRDefault="00E307E9" w:rsidP="00E821FE">
            <w:pPr>
              <w:pStyle w:val="Sothutu-1so"/>
              <w:spacing w:before="120" w:line="276" w:lineRule="auto"/>
              <w:jc w:val="left"/>
              <w:rPr>
                <w:szCs w:val="24"/>
              </w:rPr>
            </w:pPr>
            <w:r>
              <w:rPr>
                <w:szCs w:val="24"/>
              </w:rPr>
              <w:t>Có</w:t>
            </w:r>
          </w:p>
        </w:tc>
        <w:tc>
          <w:tcPr>
            <w:tcW w:w="10710" w:type="dxa"/>
          </w:tcPr>
          <w:p w14:paraId="747AA0DD" w14:textId="2A64CA7A" w:rsidR="00E307E9" w:rsidRDefault="00E307E9" w:rsidP="00E821FE">
            <w:pPr>
              <w:pStyle w:val="Sothutu-1so"/>
              <w:spacing w:before="120" w:line="276" w:lineRule="auto"/>
              <w:rPr>
                <w:szCs w:val="24"/>
              </w:rPr>
            </w:pPr>
            <w:r>
              <w:rPr>
                <w:szCs w:val="24"/>
              </w:rPr>
              <w:t xml:space="preserve">Lọc theo trạng thái tài liệu, trạng thái </w:t>
            </w:r>
            <w:r w:rsidR="006E7FEC">
              <w:rPr>
                <w:szCs w:val="24"/>
              </w:rPr>
              <w:t>ký</w:t>
            </w:r>
          </w:p>
        </w:tc>
      </w:tr>
      <w:tr w:rsidR="00E307E9" w:rsidRPr="00FF37CC" w14:paraId="04C29AE5" w14:textId="77777777" w:rsidTr="00F10301">
        <w:tc>
          <w:tcPr>
            <w:tcW w:w="2424" w:type="dxa"/>
          </w:tcPr>
          <w:p w14:paraId="2DA84B29" w14:textId="77777777" w:rsidR="00E307E9" w:rsidRPr="00FF37CC" w:rsidRDefault="00E307E9" w:rsidP="00E821FE">
            <w:pPr>
              <w:pStyle w:val="Sothutu-1so"/>
              <w:spacing w:before="120" w:line="276" w:lineRule="auto"/>
              <w:jc w:val="left"/>
              <w:rPr>
                <w:szCs w:val="24"/>
              </w:rPr>
            </w:pPr>
            <w:r w:rsidRPr="00FF37CC">
              <w:rPr>
                <w:szCs w:val="24"/>
              </w:rPr>
              <w:t>Sao chép</w:t>
            </w:r>
          </w:p>
        </w:tc>
        <w:tc>
          <w:tcPr>
            <w:tcW w:w="1176" w:type="dxa"/>
          </w:tcPr>
          <w:p w14:paraId="2C581FFD" w14:textId="6A36BDED" w:rsidR="00E307E9" w:rsidRPr="00FF37CC" w:rsidRDefault="006E7FEC" w:rsidP="00E821FE">
            <w:pPr>
              <w:pStyle w:val="Sothutu-1so"/>
              <w:spacing w:before="120" w:line="276" w:lineRule="auto"/>
              <w:jc w:val="left"/>
              <w:rPr>
                <w:szCs w:val="24"/>
              </w:rPr>
            </w:pPr>
            <w:r>
              <w:rPr>
                <w:szCs w:val="24"/>
              </w:rPr>
              <w:t>Không</w:t>
            </w:r>
          </w:p>
        </w:tc>
        <w:tc>
          <w:tcPr>
            <w:tcW w:w="10710" w:type="dxa"/>
          </w:tcPr>
          <w:p w14:paraId="4BCFFA50" w14:textId="172E0D39" w:rsidR="00E307E9" w:rsidRPr="00FF37CC" w:rsidRDefault="00E307E9" w:rsidP="00E821FE">
            <w:pPr>
              <w:pStyle w:val="Sothutu-1so"/>
              <w:spacing w:before="120" w:line="276" w:lineRule="auto"/>
              <w:rPr>
                <w:szCs w:val="24"/>
              </w:rPr>
            </w:pPr>
          </w:p>
        </w:tc>
      </w:tr>
      <w:tr w:rsidR="00E307E9" w:rsidRPr="00FF37CC" w14:paraId="3617D249" w14:textId="77777777" w:rsidTr="00F10301">
        <w:tc>
          <w:tcPr>
            <w:tcW w:w="2424" w:type="dxa"/>
          </w:tcPr>
          <w:p w14:paraId="38BCEFC6" w14:textId="77777777" w:rsidR="00E307E9" w:rsidRPr="00FF37CC" w:rsidRDefault="00E307E9" w:rsidP="00E821FE">
            <w:pPr>
              <w:pStyle w:val="Sothutu-1so"/>
              <w:spacing w:before="120" w:line="276" w:lineRule="auto"/>
              <w:jc w:val="left"/>
              <w:rPr>
                <w:szCs w:val="24"/>
              </w:rPr>
            </w:pPr>
            <w:r>
              <w:rPr>
                <w:szCs w:val="24"/>
              </w:rPr>
              <w:t>Chỉnh sửa</w:t>
            </w:r>
          </w:p>
        </w:tc>
        <w:tc>
          <w:tcPr>
            <w:tcW w:w="1176" w:type="dxa"/>
          </w:tcPr>
          <w:p w14:paraId="43475BB1"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23956A32" w14:textId="5CF70939" w:rsidR="00E307E9" w:rsidRDefault="00E307E9" w:rsidP="00E821FE">
            <w:pPr>
              <w:pStyle w:val="Sothutu-1so"/>
              <w:spacing w:before="120" w:line="276" w:lineRule="auto"/>
              <w:rPr>
                <w:szCs w:val="24"/>
              </w:rPr>
            </w:pPr>
            <w:r>
              <w:rPr>
                <w:szCs w:val="24"/>
              </w:rPr>
              <w:t xml:space="preserve">Chuyển sang màn hình chi tiết </w:t>
            </w:r>
            <w:r w:rsidR="006E7FEC">
              <w:rPr>
                <w:szCs w:val="24"/>
              </w:rPr>
              <w:t>Trình ký Voffice</w:t>
            </w:r>
            <w:r>
              <w:rPr>
                <w:szCs w:val="24"/>
              </w:rPr>
              <w:t xml:space="preserve"> để xem và chỉnh sửa thông tin</w:t>
            </w:r>
          </w:p>
        </w:tc>
      </w:tr>
      <w:tr w:rsidR="00E307E9" w:rsidRPr="00FF37CC" w14:paraId="42129891" w14:textId="77777777" w:rsidTr="00F10301">
        <w:tc>
          <w:tcPr>
            <w:tcW w:w="2424" w:type="dxa"/>
          </w:tcPr>
          <w:p w14:paraId="4AEB175B" w14:textId="77777777" w:rsidR="00E307E9" w:rsidRPr="00FF37CC" w:rsidRDefault="00E307E9" w:rsidP="00E821FE">
            <w:pPr>
              <w:pStyle w:val="Sothutu-1so"/>
              <w:spacing w:before="120" w:line="276" w:lineRule="auto"/>
              <w:jc w:val="left"/>
              <w:rPr>
                <w:szCs w:val="24"/>
              </w:rPr>
            </w:pPr>
            <w:r>
              <w:rPr>
                <w:szCs w:val="24"/>
              </w:rPr>
              <w:t>Xóa</w:t>
            </w:r>
          </w:p>
        </w:tc>
        <w:tc>
          <w:tcPr>
            <w:tcW w:w="1176" w:type="dxa"/>
          </w:tcPr>
          <w:p w14:paraId="37EBD9EC"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6E1400BB" w14:textId="77777777" w:rsidR="00E307E9" w:rsidRDefault="00E307E9" w:rsidP="00E821FE">
            <w:pPr>
              <w:pStyle w:val="Sothutu-1so"/>
              <w:spacing w:before="120" w:line="276" w:lineRule="auto"/>
              <w:rPr>
                <w:szCs w:val="24"/>
              </w:rPr>
            </w:pPr>
            <w:r>
              <w:rPr>
                <w:szCs w:val="24"/>
              </w:rPr>
              <w:t>Chỉ được xóa nếu Trạng thái tài liệu = “Nháp”</w:t>
            </w:r>
          </w:p>
          <w:p w14:paraId="106D0983" w14:textId="77777777" w:rsidR="00E307E9" w:rsidRDefault="00E307E9" w:rsidP="00E821FE">
            <w:pPr>
              <w:pStyle w:val="Sothutu-1so"/>
              <w:spacing w:before="120" w:line="276" w:lineRule="auto"/>
              <w:rPr>
                <w:szCs w:val="24"/>
              </w:rPr>
            </w:pPr>
            <w:r>
              <w:rPr>
                <w:szCs w:val="24"/>
              </w:rPr>
              <w:t>Xóa chứng từ và dòng chi tiết liên quan</w:t>
            </w:r>
          </w:p>
        </w:tc>
      </w:tr>
    </w:tbl>
    <w:p w14:paraId="62EB9BC2" w14:textId="77777777" w:rsidR="00D36112" w:rsidRPr="00FF37CC" w:rsidRDefault="00D36112" w:rsidP="00A97673">
      <w:pPr>
        <w:pStyle w:val="Heading5"/>
      </w:pPr>
      <w:r w:rsidRPr="00FF37CC">
        <w:lastRenderedPageBreak/>
        <w:t>Tab Thông tin chung</w:t>
      </w:r>
    </w:p>
    <w:p w14:paraId="03C34FA0" w14:textId="77777777" w:rsidR="00D36112" w:rsidRPr="00FF37CC" w:rsidRDefault="00D36112" w:rsidP="00E821FE">
      <w:pPr>
        <w:pStyle w:val="Heading6"/>
      </w:pPr>
      <w:r w:rsidRPr="00FF37CC">
        <w:t>Prototype màn hình nhập liệu</w:t>
      </w:r>
    </w:p>
    <w:p w14:paraId="76D2610C" w14:textId="7D6D06A2" w:rsidR="00D36112" w:rsidRDefault="001D01FA" w:rsidP="00E821FE">
      <w:pPr>
        <w:ind w:left="0"/>
        <w:rPr>
          <w:noProof/>
          <w:snapToGrid/>
        </w:rPr>
      </w:pPr>
      <w:r>
        <w:rPr>
          <w:noProof/>
          <w:snapToGrid/>
        </w:rPr>
        <w:drawing>
          <wp:inline distT="0" distB="0" distL="0" distR="0" wp14:anchorId="5AA472E1" wp14:editId="52EA36EE">
            <wp:extent cx="2500084" cy="52680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6870" cy="5282336"/>
                    </a:xfrm>
                    <a:prstGeom prst="rect">
                      <a:avLst/>
                    </a:prstGeom>
                  </pic:spPr>
                </pic:pic>
              </a:graphicData>
            </a:graphic>
          </wp:inline>
        </w:drawing>
      </w:r>
    </w:p>
    <w:p w14:paraId="1CE09322" w14:textId="77777777" w:rsidR="00D36112" w:rsidRPr="00FF37CC" w:rsidRDefault="00D36112" w:rsidP="00E821FE">
      <w:pPr>
        <w:pStyle w:val="Heading6"/>
      </w:pPr>
      <w:r w:rsidRPr="00FF37CC">
        <w:lastRenderedPageBreak/>
        <w:t>Danh sách trường dữ liệu</w:t>
      </w:r>
    </w:p>
    <w:p w14:paraId="6E794FE6" w14:textId="1BC379E5" w:rsidR="00D36112" w:rsidRDefault="00D36112" w:rsidP="004E37AB">
      <w:pPr>
        <w:numPr>
          <w:ilvl w:val="0"/>
          <w:numId w:val="11"/>
        </w:numPr>
      </w:pPr>
      <w:r w:rsidRPr="00FF37CC">
        <w:t xml:space="preserve">Bảng </w:t>
      </w:r>
      <w:r w:rsidRPr="00E307E9">
        <w:t>C_DOCUMENTSIGN</w:t>
      </w:r>
    </w:p>
    <w:p w14:paraId="3EFB0E82" w14:textId="77777777" w:rsidR="00D36112" w:rsidRPr="00FF37CC" w:rsidRDefault="00D36112" w:rsidP="004E37AB">
      <w:pPr>
        <w:numPr>
          <w:ilvl w:val="0"/>
          <w:numId w:val="11"/>
        </w:numPr>
      </w:pPr>
      <w:r>
        <w:rPr>
          <w:lang w:eastAsia="ar-SA"/>
        </w:rPr>
        <w:t>S: Hiển thị trên màn hình nhập liệu</w:t>
      </w:r>
    </w:p>
    <w:p w14:paraId="4068770E" w14:textId="77777777" w:rsidR="00D36112" w:rsidRPr="00FF37CC" w:rsidRDefault="00D3611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36112" w:rsidRPr="00FF37CC" w14:paraId="0C29BC79" w14:textId="77777777" w:rsidTr="00F10301">
        <w:trPr>
          <w:cantSplit/>
          <w:trHeight w:val="422"/>
          <w:tblHeader/>
        </w:trPr>
        <w:tc>
          <w:tcPr>
            <w:tcW w:w="1800" w:type="dxa"/>
            <w:shd w:val="clear" w:color="auto" w:fill="D9D9D9"/>
            <w:vAlign w:val="center"/>
          </w:tcPr>
          <w:p w14:paraId="02AC2829" w14:textId="77777777" w:rsidR="00D36112" w:rsidRPr="00FF37CC" w:rsidRDefault="00D36112" w:rsidP="00E821FE">
            <w:pPr>
              <w:spacing w:after="120"/>
              <w:ind w:left="0"/>
              <w:jc w:val="center"/>
              <w:rPr>
                <w:b/>
              </w:rPr>
            </w:pPr>
            <w:r w:rsidRPr="00FF37CC">
              <w:rPr>
                <w:b/>
              </w:rPr>
              <w:t>Tên trường</w:t>
            </w:r>
          </w:p>
        </w:tc>
        <w:tc>
          <w:tcPr>
            <w:tcW w:w="1980" w:type="dxa"/>
            <w:shd w:val="clear" w:color="auto" w:fill="D9D9D9"/>
            <w:vAlign w:val="center"/>
          </w:tcPr>
          <w:p w14:paraId="218D58BB" w14:textId="77777777" w:rsidR="00D36112" w:rsidRPr="00FF37CC" w:rsidRDefault="00D36112" w:rsidP="00E821FE">
            <w:pPr>
              <w:spacing w:after="120"/>
              <w:ind w:left="0"/>
              <w:jc w:val="center"/>
              <w:rPr>
                <w:b/>
              </w:rPr>
            </w:pPr>
            <w:r w:rsidRPr="00FF37CC">
              <w:rPr>
                <w:b/>
              </w:rPr>
              <w:t>Tên dữ liệu</w:t>
            </w:r>
          </w:p>
        </w:tc>
        <w:tc>
          <w:tcPr>
            <w:tcW w:w="1417" w:type="dxa"/>
            <w:shd w:val="clear" w:color="auto" w:fill="D9D9D9"/>
            <w:vAlign w:val="center"/>
          </w:tcPr>
          <w:p w14:paraId="4691BB61" w14:textId="77777777" w:rsidR="00D36112" w:rsidRPr="00FF37CC" w:rsidRDefault="00D36112" w:rsidP="00E821FE">
            <w:pPr>
              <w:spacing w:after="120"/>
              <w:ind w:left="0"/>
              <w:jc w:val="center"/>
              <w:rPr>
                <w:b/>
              </w:rPr>
            </w:pPr>
            <w:r w:rsidRPr="00FF37CC">
              <w:rPr>
                <w:b/>
              </w:rPr>
              <w:t>Loại DL</w:t>
            </w:r>
          </w:p>
        </w:tc>
        <w:tc>
          <w:tcPr>
            <w:tcW w:w="630" w:type="dxa"/>
            <w:shd w:val="clear" w:color="auto" w:fill="D9D9D9"/>
            <w:vAlign w:val="center"/>
          </w:tcPr>
          <w:p w14:paraId="5FCE409E" w14:textId="77777777" w:rsidR="00D36112" w:rsidRPr="00FF37CC" w:rsidRDefault="00D36112" w:rsidP="00E821FE">
            <w:pPr>
              <w:spacing w:after="120"/>
              <w:ind w:left="0"/>
              <w:jc w:val="center"/>
              <w:rPr>
                <w:b/>
              </w:rPr>
            </w:pPr>
            <w:r w:rsidRPr="00FF37CC">
              <w:rPr>
                <w:b/>
              </w:rPr>
              <w:t>L</w:t>
            </w:r>
          </w:p>
        </w:tc>
        <w:tc>
          <w:tcPr>
            <w:tcW w:w="540" w:type="dxa"/>
            <w:shd w:val="clear" w:color="auto" w:fill="D9D9D9"/>
            <w:vAlign w:val="center"/>
          </w:tcPr>
          <w:p w14:paraId="0691D913" w14:textId="77777777" w:rsidR="00D36112" w:rsidRPr="00FF37CC" w:rsidRDefault="00D36112" w:rsidP="00E821FE">
            <w:pPr>
              <w:spacing w:after="120"/>
              <w:ind w:left="0"/>
              <w:jc w:val="center"/>
              <w:rPr>
                <w:b/>
              </w:rPr>
            </w:pPr>
            <w:r w:rsidRPr="00FF37CC">
              <w:rPr>
                <w:b/>
              </w:rPr>
              <w:t>R</w:t>
            </w:r>
          </w:p>
        </w:tc>
        <w:tc>
          <w:tcPr>
            <w:tcW w:w="450" w:type="dxa"/>
            <w:shd w:val="clear" w:color="auto" w:fill="D9D9D9"/>
            <w:vAlign w:val="center"/>
          </w:tcPr>
          <w:p w14:paraId="2441620E" w14:textId="77777777" w:rsidR="00D36112" w:rsidRPr="00FF37CC" w:rsidRDefault="00D36112" w:rsidP="00E821FE">
            <w:pPr>
              <w:spacing w:after="120"/>
              <w:ind w:left="0"/>
              <w:jc w:val="center"/>
              <w:rPr>
                <w:b/>
              </w:rPr>
            </w:pPr>
            <w:r w:rsidRPr="00FF37CC">
              <w:rPr>
                <w:b/>
              </w:rPr>
              <w:t>M</w:t>
            </w:r>
          </w:p>
        </w:tc>
        <w:tc>
          <w:tcPr>
            <w:tcW w:w="540" w:type="dxa"/>
            <w:shd w:val="clear" w:color="auto" w:fill="D9D9D9"/>
          </w:tcPr>
          <w:p w14:paraId="7B5B76BE" w14:textId="77777777" w:rsidR="00D36112" w:rsidRPr="00926A39" w:rsidRDefault="00D36112" w:rsidP="00E821FE">
            <w:pPr>
              <w:spacing w:after="120"/>
              <w:ind w:left="0"/>
              <w:jc w:val="center"/>
              <w:rPr>
                <w:b/>
                <w:sz w:val="22"/>
              </w:rPr>
            </w:pPr>
            <w:r>
              <w:rPr>
                <w:b/>
              </w:rPr>
              <w:t>S</w:t>
            </w:r>
          </w:p>
        </w:tc>
        <w:tc>
          <w:tcPr>
            <w:tcW w:w="7380" w:type="dxa"/>
            <w:shd w:val="clear" w:color="auto" w:fill="D9D9D9"/>
            <w:vAlign w:val="center"/>
          </w:tcPr>
          <w:p w14:paraId="7EE7580C" w14:textId="77777777" w:rsidR="00D36112" w:rsidRPr="00FF37CC" w:rsidRDefault="00D36112" w:rsidP="00E821FE">
            <w:pPr>
              <w:spacing w:after="120"/>
              <w:ind w:left="0"/>
              <w:jc w:val="center"/>
              <w:rPr>
                <w:b/>
              </w:rPr>
            </w:pPr>
            <w:r w:rsidRPr="00FF37CC">
              <w:rPr>
                <w:b/>
              </w:rPr>
              <w:t>Mô tả</w:t>
            </w:r>
          </w:p>
        </w:tc>
      </w:tr>
      <w:tr w:rsidR="00D36112" w:rsidRPr="00FF37CC" w14:paraId="45BA901C" w14:textId="77777777" w:rsidTr="00F10301">
        <w:trPr>
          <w:cantSplit/>
          <w:trHeight w:val="827"/>
        </w:trPr>
        <w:tc>
          <w:tcPr>
            <w:tcW w:w="1800" w:type="dxa"/>
          </w:tcPr>
          <w:p w14:paraId="38302807" w14:textId="77777777" w:rsidR="00D36112" w:rsidRPr="00FF37CC" w:rsidRDefault="00D36112" w:rsidP="00E821FE">
            <w:pPr>
              <w:ind w:left="0"/>
            </w:pPr>
            <w:r>
              <w:t>ID</w:t>
            </w:r>
          </w:p>
        </w:tc>
        <w:tc>
          <w:tcPr>
            <w:tcW w:w="1980" w:type="dxa"/>
          </w:tcPr>
          <w:p w14:paraId="2A7C659E" w14:textId="606F42A4" w:rsidR="00D36112" w:rsidRPr="00FF37CC" w:rsidRDefault="00D36112" w:rsidP="00E821FE">
            <w:pPr>
              <w:ind w:left="0"/>
            </w:pPr>
            <w:r w:rsidRPr="00E307E9">
              <w:t>C_DOCUMENTSIGN</w:t>
            </w:r>
            <w:r>
              <w:rPr>
                <w:szCs w:val="24"/>
              </w:rPr>
              <w:t xml:space="preserve"> _</w:t>
            </w:r>
            <w:r w:rsidRPr="00AB2F64">
              <w:rPr>
                <w:szCs w:val="24"/>
              </w:rPr>
              <w:t>ID</w:t>
            </w:r>
          </w:p>
        </w:tc>
        <w:tc>
          <w:tcPr>
            <w:tcW w:w="1417" w:type="dxa"/>
          </w:tcPr>
          <w:p w14:paraId="01532669" w14:textId="77777777" w:rsidR="00D36112" w:rsidRPr="00FF37CC" w:rsidRDefault="00D36112" w:rsidP="00E821FE">
            <w:pPr>
              <w:ind w:left="0"/>
            </w:pPr>
            <w:r>
              <w:t>Number</w:t>
            </w:r>
          </w:p>
          <w:p w14:paraId="6DF52C9C" w14:textId="77777777" w:rsidR="00D36112" w:rsidRPr="00FF37CC" w:rsidRDefault="00D36112" w:rsidP="00E821FE">
            <w:pPr>
              <w:ind w:left="0"/>
            </w:pPr>
          </w:p>
        </w:tc>
        <w:tc>
          <w:tcPr>
            <w:tcW w:w="630" w:type="dxa"/>
          </w:tcPr>
          <w:p w14:paraId="71BD4BCA" w14:textId="77777777" w:rsidR="00D36112" w:rsidRPr="00FF37CC" w:rsidRDefault="00D36112" w:rsidP="00E821FE">
            <w:pPr>
              <w:pStyle w:val="Sothutu-1so"/>
              <w:spacing w:before="120" w:after="120" w:line="276" w:lineRule="auto"/>
              <w:jc w:val="left"/>
              <w:rPr>
                <w:szCs w:val="24"/>
              </w:rPr>
            </w:pPr>
            <w:r w:rsidRPr="00FF37CC">
              <w:rPr>
                <w:szCs w:val="24"/>
              </w:rPr>
              <w:t>50</w:t>
            </w:r>
          </w:p>
        </w:tc>
        <w:tc>
          <w:tcPr>
            <w:tcW w:w="540" w:type="dxa"/>
          </w:tcPr>
          <w:p w14:paraId="06117827" w14:textId="77777777" w:rsidR="00D36112" w:rsidRPr="00FF37CC" w:rsidRDefault="00D36112" w:rsidP="00E821FE">
            <w:pPr>
              <w:pStyle w:val="Sothutu-1so"/>
              <w:spacing w:before="120" w:after="120" w:line="276" w:lineRule="auto"/>
              <w:jc w:val="left"/>
              <w:rPr>
                <w:szCs w:val="24"/>
              </w:rPr>
            </w:pPr>
            <w:r>
              <w:rPr>
                <w:szCs w:val="24"/>
              </w:rPr>
              <w:t>Y</w:t>
            </w:r>
          </w:p>
        </w:tc>
        <w:tc>
          <w:tcPr>
            <w:tcW w:w="450" w:type="dxa"/>
          </w:tcPr>
          <w:p w14:paraId="673B15B4" w14:textId="77777777" w:rsidR="00D36112" w:rsidRPr="00FF37CC" w:rsidRDefault="00D36112" w:rsidP="00E821FE">
            <w:pPr>
              <w:pStyle w:val="Sothutu-1so"/>
              <w:spacing w:before="120" w:after="120" w:line="276" w:lineRule="auto"/>
              <w:jc w:val="left"/>
              <w:rPr>
                <w:szCs w:val="24"/>
              </w:rPr>
            </w:pPr>
            <w:r>
              <w:rPr>
                <w:szCs w:val="24"/>
              </w:rPr>
              <w:t>N</w:t>
            </w:r>
          </w:p>
        </w:tc>
        <w:tc>
          <w:tcPr>
            <w:tcW w:w="540" w:type="dxa"/>
          </w:tcPr>
          <w:p w14:paraId="60BC9AAB" w14:textId="77777777" w:rsidR="00D36112" w:rsidRDefault="00D36112" w:rsidP="00E821FE">
            <w:pPr>
              <w:pStyle w:val="Sothutu-1so"/>
              <w:spacing w:before="120" w:after="120" w:line="276" w:lineRule="auto"/>
              <w:ind w:left="360" w:hanging="360"/>
              <w:jc w:val="center"/>
              <w:rPr>
                <w:szCs w:val="24"/>
              </w:rPr>
            </w:pPr>
            <w:r>
              <w:rPr>
                <w:szCs w:val="24"/>
              </w:rPr>
              <w:t>N</w:t>
            </w:r>
          </w:p>
        </w:tc>
        <w:tc>
          <w:tcPr>
            <w:tcW w:w="7380" w:type="dxa"/>
          </w:tcPr>
          <w:p w14:paraId="3E866AC3" w14:textId="77777777" w:rsidR="00D36112" w:rsidRPr="00FF37CC" w:rsidRDefault="00D36112" w:rsidP="00E821FE">
            <w:pPr>
              <w:pStyle w:val="Sothutu-1so"/>
              <w:spacing w:before="120" w:after="120" w:line="276" w:lineRule="auto"/>
              <w:ind w:left="360" w:hanging="360"/>
              <w:jc w:val="left"/>
              <w:rPr>
                <w:szCs w:val="24"/>
              </w:rPr>
            </w:pPr>
            <w:r>
              <w:rPr>
                <w:szCs w:val="24"/>
              </w:rPr>
              <w:t>Key, tự sinh</w:t>
            </w:r>
          </w:p>
        </w:tc>
      </w:tr>
      <w:tr w:rsidR="00D36112" w:rsidRPr="00FF37CC" w14:paraId="62228429" w14:textId="77777777" w:rsidTr="00F10301">
        <w:trPr>
          <w:cantSplit/>
          <w:trHeight w:val="827"/>
        </w:trPr>
        <w:tc>
          <w:tcPr>
            <w:tcW w:w="14737" w:type="dxa"/>
            <w:gridSpan w:val="8"/>
          </w:tcPr>
          <w:p w14:paraId="213750C6" w14:textId="77777777" w:rsidR="00D36112" w:rsidRPr="001E5A81" w:rsidRDefault="00D36112" w:rsidP="00E821FE">
            <w:pPr>
              <w:pStyle w:val="Sothutu-1so"/>
              <w:spacing w:before="120" w:after="120" w:line="276" w:lineRule="auto"/>
              <w:ind w:left="360" w:hanging="360"/>
              <w:jc w:val="left"/>
              <w:rPr>
                <w:b/>
                <w:szCs w:val="24"/>
              </w:rPr>
            </w:pPr>
            <w:r w:rsidRPr="001E5A81">
              <w:rPr>
                <w:b/>
                <w:szCs w:val="24"/>
              </w:rPr>
              <w:t>Group: Thông tin chung</w:t>
            </w:r>
          </w:p>
        </w:tc>
      </w:tr>
      <w:tr w:rsidR="00D36112" w:rsidRPr="00FF37CC" w14:paraId="3B6AA39A" w14:textId="77777777" w:rsidTr="00F10301">
        <w:trPr>
          <w:cantSplit/>
          <w:trHeight w:val="827"/>
        </w:trPr>
        <w:tc>
          <w:tcPr>
            <w:tcW w:w="1800" w:type="dxa"/>
          </w:tcPr>
          <w:p w14:paraId="6134F6A1" w14:textId="77777777" w:rsidR="00D36112" w:rsidRPr="00FF37CC" w:rsidRDefault="00D36112" w:rsidP="00E821FE">
            <w:pPr>
              <w:ind w:left="0"/>
            </w:pPr>
            <w:r w:rsidRPr="00AB2F64">
              <w:rPr>
                <w:szCs w:val="24"/>
              </w:rPr>
              <w:t>Đơn vị</w:t>
            </w:r>
            <w:r>
              <w:rPr>
                <w:szCs w:val="24"/>
              </w:rPr>
              <w:t xml:space="preserve"> </w:t>
            </w:r>
          </w:p>
        </w:tc>
        <w:tc>
          <w:tcPr>
            <w:tcW w:w="1980" w:type="dxa"/>
          </w:tcPr>
          <w:p w14:paraId="47E6613E" w14:textId="77777777" w:rsidR="00D36112" w:rsidRPr="00FF37CC" w:rsidRDefault="00D36112" w:rsidP="00E821FE">
            <w:pPr>
              <w:ind w:left="0"/>
            </w:pPr>
            <w:r w:rsidRPr="00FF37CC">
              <w:t>AD_Org_ID</w:t>
            </w:r>
          </w:p>
        </w:tc>
        <w:tc>
          <w:tcPr>
            <w:tcW w:w="1417" w:type="dxa"/>
          </w:tcPr>
          <w:p w14:paraId="6C2D70CC" w14:textId="77777777" w:rsidR="00D36112" w:rsidRDefault="00D36112" w:rsidP="00E821FE">
            <w:pPr>
              <w:ind w:left="0"/>
            </w:pPr>
            <w:r w:rsidRPr="00FF37CC">
              <w:t>String</w:t>
            </w:r>
          </w:p>
          <w:p w14:paraId="264D23D1" w14:textId="77777777" w:rsidR="00D36112" w:rsidRPr="00FF37CC" w:rsidRDefault="00D36112" w:rsidP="00E821FE">
            <w:pPr>
              <w:ind w:left="0"/>
            </w:pPr>
            <w:r>
              <w:t>SL</w:t>
            </w:r>
          </w:p>
        </w:tc>
        <w:tc>
          <w:tcPr>
            <w:tcW w:w="630" w:type="dxa"/>
          </w:tcPr>
          <w:p w14:paraId="7863DD5E" w14:textId="77777777" w:rsidR="00D36112" w:rsidRPr="00FF37CC" w:rsidRDefault="00D36112" w:rsidP="00E821FE">
            <w:pPr>
              <w:pStyle w:val="Sothutu-1so"/>
              <w:spacing w:before="120" w:after="120" w:line="276" w:lineRule="auto"/>
              <w:jc w:val="left"/>
              <w:rPr>
                <w:szCs w:val="24"/>
              </w:rPr>
            </w:pPr>
            <w:r w:rsidRPr="00FF37CC">
              <w:rPr>
                <w:szCs w:val="24"/>
              </w:rPr>
              <w:t>50</w:t>
            </w:r>
          </w:p>
        </w:tc>
        <w:tc>
          <w:tcPr>
            <w:tcW w:w="540" w:type="dxa"/>
          </w:tcPr>
          <w:p w14:paraId="2A305430" w14:textId="77777777" w:rsidR="00D36112" w:rsidRPr="00FF37CC" w:rsidRDefault="00D36112" w:rsidP="00E821FE">
            <w:pPr>
              <w:pStyle w:val="Sothutu-1so"/>
              <w:spacing w:before="120" w:after="120" w:line="276" w:lineRule="auto"/>
              <w:jc w:val="left"/>
              <w:rPr>
                <w:szCs w:val="24"/>
              </w:rPr>
            </w:pPr>
            <w:r>
              <w:rPr>
                <w:szCs w:val="24"/>
              </w:rPr>
              <w:t>N</w:t>
            </w:r>
          </w:p>
        </w:tc>
        <w:tc>
          <w:tcPr>
            <w:tcW w:w="450" w:type="dxa"/>
          </w:tcPr>
          <w:p w14:paraId="1B1A84CA" w14:textId="77777777" w:rsidR="00D36112" w:rsidRPr="00FF37CC" w:rsidRDefault="00D36112" w:rsidP="00E821FE">
            <w:pPr>
              <w:pStyle w:val="Sothutu-1so"/>
              <w:spacing w:before="120" w:after="120" w:line="276" w:lineRule="auto"/>
              <w:jc w:val="left"/>
              <w:rPr>
                <w:szCs w:val="24"/>
              </w:rPr>
            </w:pPr>
            <w:r w:rsidRPr="00FF37CC">
              <w:rPr>
                <w:szCs w:val="24"/>
              </w:rPr>
              <w:t>Y</w:t>
            </w:r>
          </w:p>
        </w:tc>
        <w:tc>
          <w:tcPr>
            <w:tcW w:w="540" w:type="dxa"/>
          </w:tcPr>
          <w:p w14:paraId="6364FA92" w14:textId="77777777" w:rsidR="00D36112" w:rsidRPr="00FF37CC" w:rsidRDefault="00D36112" w:rsidP="00E821FE">
            <w:pPr>
              <w:pStyle w:val="Sothutu-1so"/>
              <w:spacing w:before="120" w:after="120" w:line="276" w:lineRule="auto"/>
              <w:jc w:val="center"/>
              <w:rPr>
                <w:szCs w:val="24"/>
              </w:rPr>
            </w:pPr>
            <w:r>
              <w:rPr>
                <w:szCs w:val="24"/>
              </w:rPr>
              <w:t>N</w:t>
            </w:r>
          </w:p>
        </w:tc>
        <w:tc>
          <w:tcPr>
            <w:tcW w:w="7380" w:type="dxa"/>
          </w:tcPr>
          <w:p w14:paraId="33ED8DEE" w14:textId="5489B6D7" w:rsidR="00D36112" w:rsidRPr="00470AF2" w:rsidRDefault="008E09E6" w:rsidP="00E821FE">
            <w:pPr>
              <w:pStyle w:val="Sothutu-1so"/>
              <w:spacing w:before="120" w:after="120" w:line="276" w:lineRule="auto"/>
              <w:jc w:val="left"/>
              <w:rPr>
                <w:szCs w:val="24"/>
                <w:highlight w:val="yellow"/>
              </w:rPr>
            </w:pPr>
            <w:r>
              <w:rPr>
                <w:szCs w:val="24"/>
              </w:rPr>
              <w:t>Mặc định đơn vị chứng từ trình ký</w:t>
            </w:r>
          </w:p>
        </w:tc>
      </w:tr>
      <w:tr w:rsidR="008E09E6" w:rsidRPr="00FF37CC" w14:paraId="6CE5CF9B" w14:textId="77777777" w:rsidTr="008E09E6">
        <w:trPr>
          <w:cantSplit/>
          <w:trHeight w:val="827"/>
        </w:trPr>
        <w:tc>
          <w:tcPr>
            <w:tcW w:w="1800" w:type="dxa"/>
          </w:tcPr>
          <w:p w14:paraId="05131102" w14:textId="47145AB5" w:rsidR="008E09E6" w:rsidRPr="00FF37CC" w:rsidRDefault="008E09E6" w:rsidP="00E821FE">
            <w:pPr>
              <w:ind w:left="0"/>
            </w:pPr>
            <w:r>
              <w:t>Người trình ký</w:t>
            </w:r>
          </w:p>
        </w:tc>
        <w:tc>
          <w:tcPr>
            <w:tcW w:w="1980" w:type="dxa"/>
          </w:tcPr>
          <w:p w14:paraId="478026D5" w14:textId="785DC757" w:rsidR="008E09E6" w:rsidRPr="00FF37CC" w:rsidRDefault="008E09E6" w:rsidP="00E821FE">
            <w:pPr>
              <w:ind w:left="0"/>
            </w:pPr>
            <w:r w:rsidRPr="00BC1CDF">
              <w:rPr>
                <w:szCs w:val="24"/>
              </w:rPr>
              <w:t>C_SIGNER_ID</w:t>
            </w:r>
          </w:p>
        </w:tc>
        <w:tc>
          <w:tcPr>
            <w:tcW w:w="1417" w:type="dxa"/>
          </w:tcPr>
          <w:p w14:paraId="1A5EA08F" w14:textId="77777777" w:rsidR="008E09E6" w:rsidRDefault="008E09E6" w:rsidP="00E821FE">
            <w:pPr>
              <w:ind w:left="0"/>
            </w:pPr>
            <w:r w:rsidRPr="00FF37CC">
              <w:t>String</w:t>
            </w:r>
          </w:p>
          <w:p w14:paraId="3B4245FF" w14:textId="77777777" w:rsidR="008E09E6" w:rsidRPr="00606D95" w:rsidRDefault="008E09E6" w:rsidP="00E821FE">
            <w:pPr>
              <w:ind w:left="0"/>
            </w:pPr>
            <w:r>
              <w:t>SL</w:t>
            </w:r>
          </w:p>
        </w:tc>
        <w:tc>
          <w:tcPr>
            <w:tcW w:w="630" w:type="dxa"/>
          </w:tcPr>
          <w:p w14:paraId="78841C61" w14:textId="77777777" w:rsidR="008E09E6" w:rsidRPr="00FF37CC" w:rsidRDefault="008E09E6"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7F419FC8"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139BC740" w14:textId="77777777" w:rsidR="008E09E6" w:rsidRPr="00FF37CC" w:rsidRDefault="008E09E6" w:rsidP="00E821FE">
            <w:pPr>
              <w:pStyle w:val="Sothutu-1so"/>
              <w:spacing w:before="120" w:after="120" w:line="276" w:lineRule="auto"/>
              <w:jc w:val="left"/>
              <w:rPr>
                <w:szCs w:val="24"/>
              </w:rPr>
            </w:pPr>
            <w:r w:rsidRPr="00FF37CC">
              <w:rPr>
                <w:szCs w:val="24"/>
              </w:rPr>
              <w:t>Y</w:t>
            </w:r>
          </w:p>
        </w:tc>
        <w:tc>
          <w:tcPr>
            <w:tcW w:w="540" w:type="dxa"/>
          </w:tcPr>
          <w:p w14:paraId="5A37A503" w14:textId="0B0EDDAE" w:rsidR="008E09E6" w:rsidRPr="00FF37CC" w:rsidRDefault="00AD317C" w:rsidP="00E821FE">
            <w:pPr>
              <w:pStyle w:val="Sothutu-1so"/>
              <w:spacing w:before="120" w:after="120" w:line="276" w:lineRule="auto"/>
              <w:jc w:val="center"/>
              <w:rPr>
                <w:szCs w:val="24"/>
              </w:rPr>
            </w:pPr>
            <w:r>
              <w:rPr>
                <w:szCs w:val="24"/>
              </w:rPr>
              <w:t>Y</w:t>
            </w:r>
          </w:p>
        </w:tc>
        <w:tc>
          <w:tcPr>
            <w:tcW w:w="7380" w:type="dxa"/>
          </w:tcPr>
          <w:p w14:paraId="1BBB4320" w14:textId="77777777" w:rsidR="008E09E6" w:rsidRDefault="008E09E6" w:rsidP="00E821FE">
            <w:pPr>
              <w:ind w:left="0"/>
              <w:rPr>
                <w:szCs w:val="24"/>
              </w:rPr>
            </w:pPr>
            <w:r>
              <w:rPr>
                <w:szCs w:val="24"/>
              </w:rPr>
              <w:t>Mặc định là user đăng nhập</w:t>
            </w:r>
          </w:p>
          <w:p w14:paraId="23C237DD" w14:textId="7A0AEDC6" w:rsidR="008E09E6" w:rsidRPr="00470AF2" w:rsidRDefault="008E09E6" w:rsidP="00E821FE">
            <w:pPr>
              <w:pStyle w:val="Sothutu-1so"/>
              <w:spacing w:before="120" w:after="120" w:line="360" w:lineRule="auto"/>
              <w:jc w:val="left"/>
              <w:rPr>
                <w:szCs w:val="24"/>
                <w:highlight w:val="yellow"/>
              </w:rPr>
            </w:pPr>
            <w:r>
              <w:rPr>
                <w:szCs w:val="24"/>
              </w:rPr>
              <w:t>(Lọc trong danh sách c_officestaff)</w:t>
            </w:r>
          </w:p>
        </w:tc>
      </w:tr>
      <w:tr w:rsidR="008E09E6" w:rsidRPr="00FF37CC" w14:paraId="5BB5BFD5" w14:textId="77777777" w:rsidTr="00F10301">
        <w:trPr>
          <w:cantSplit/>
          <w:trHeight w:val="827"/>
        </w:trPr>
        <w:tc>
          <w:tcPr>
            <w:tcW w:w="1800" w:type="dxa"/>
          </w:tcPr>
          <w:p w14:paraId="475A6199" w14:textId="174FCEC6" w:rsidR="008E09E6" w:rsidRDefault="008E09E6" w:rsidP="00E821FE">
            <w:pPr>
              <w:ind w:left="0"/>
            </w:pPr>
            <w:r>
              <w:rPr>
                <w:szCs w:val="24"/>
              </w:rPr>
              <w:t>Số chứng từ trình ký</w:t>
            </w:r>
          </w:p>
        </w:tc>
        <w:tc>
          <w:tcPr>
            <w:tcW w:w="1980" w:type="dxa"/>
          </w:tcPr>
          <w:p w14:paraId="715F00D2" w14:textId="1FE671E4" w:rsidR="008E09E6" w:rsidRPr="00D5370A" w:rsidRDefault="008E09E6" w:rsidP="00E821FE">
            <w:pPr>
              <w:ind w:left="0"/>
            </w:pPr>
            <w:r w:rsidRPr="00BC1CDF">
              <w:rPr>
                <w:szCs w:val="24"/>
              </w:rPr>
              <w:t>VOUCHERNO</w:t>
            </w:r>
          </w:p>
        </w:tc>
        <w:tc>
          <w:tcPr>
            <w:tcW w:w="1417" w:type="dxa"/>
          </w:tcPr>
          <w:p w14:paraId="64AF7B1D" w14:textId="77777777" w:rsidR="008E09E6" w:rsidRDefault="008E09E6" w:rsidP="00E821FE">
            <w:pPr>
              <w:ind w:left="0"/>
            </w:pPr>
            <w:r w:rsidRPr="00FF37CC">
              <w:t>String</w:t>
            </w:r>
          </w:p>
          <w:p w14:paraId="5F3767B7" w14:textId="1092B672" w:rsidR="008E09E6" w:rsidRPr="00FF37CC" w:rsidRDefault="008E09E6" w:rsidP="00E821FE">
            <w:pPr>
              <w:ind w:left="0"/>
            </w:pPr>
            <w:r>
              <w:t>Text box</w:t>
            </w:r>
          </w:p>
        </w:tc>
        <w:tc>
          <w:tcPr>
            <w:tcW w:w="630" w:type="dxa"/>
          </w:tcPr>
          <w:p w14:paraId="6B92D0F0" w14:textId="77777777" w:rsidR="008E09E6" w:rsidRDefault="008E09E6" w:rsidP="00E821FE">
            <w:pPr>
              <w:pStyle w:val="Sothutu-1so"/>
              <w:spacing w:before="120" w:after="120" w:line="276" w:lineRule="auto"/>
              <w:jc w:val="left"/>
              <w:rPr>
                <w:szCs w:val="24"/>
              </w:rPr>
            </w:pPr>
            <w:r>
              <w:rPr>
                <w:szCs w:val="24"/>
              </w:rPr>
              <w:t>50</w:t>
            </w:r>
          </w:p>
        </w:tc>
        <w:tc>
          <w:tcPr>
            <w:tcW w:w="540" w:type="dxa"/>
          </w:tcPr>
          <w:p w14:paraId="7A6671E2" w14:textId="1A828A02" w:rsidR="008E09E6" w:rsidRDefault="008E09E6" w:rsidP="00E821FE">
            <w:pPr>
              <w:pStyle w:val="Sothutu-1so"/>
              <w:spacing w:before="120" w:after="120" w:line="276" w:lineRule="auto"/>
              <w:jc w:val="left"/>
              <w:rPr>
                <w:szCs w:val="24"/>
              </w:rPr>
            </w:pPr>
            <w:r>
              <w:rPr>
                <w:szCs w:val="24"/>
              </w:rPr>
              <w:t>Y</w:t>
            </w:r>
          </w:p>
        </w:tc>
        <w:tc>
          <w:tcPr>
            <w:tcW w:w="450" w:type="dxa"/>
          </w:tcPr>
          <w:p w14:paraId="472BDE1E" w14:textId="77777777" w:rsidR="008E09E6" w:rsidRPr="00FF37CC" w:rsidRDefault="008E09E6" w:rsidP="00E821FE">
            <w:pPr>
              <w:pStyle w:val="Sothutu-1so"/>
              <w:spacing w:before="120" w:after="120" w:line="276" w:lineRule="auto"/>
              <w:jc w:val="left"/>
              <w:rPr>
                <w:szCs w:val="24"/>
              </w:rPr>
            </w:pPr>
            <w:r>
              <w:rPr>
                <w:szCs w:val="24"/>
              </w:rPr>
              <w:t>Y</w:t>
            </w:r>
          </w:p>
        </w:tc>
        <w:tc>
          <w:tcPr>
            <w:tcW w:w="540" w:type="dxa"/>
          </w:tcPr>
          <w:p w14:paraId="78F4F7D7" w14:textId="77777777" w:rsidR="008E09E6" w:rsidRDefault="008E09E6" w:rsidP="00E821FE">
            <w:pPr>
              <w:pStyle w:val="Sothutu-1so"/>
              <w:spacing w:before="120" w:after="120" w:line="276" w:lineRule="auto"/>
              <w:jc w:val="center"/>
              <w:rPr>
                <w:szCs w:val="24"/>
              </w:rPr>
            </w:pPr>
            <w:r>
              <w:rPr>
                <w:szCs w:val="24"/>
              </w:rPr>
              <w:t>Y</w:t>
            </w:r>
          </w:p>
        </w:tc>
        <w:tc>
          <w:tcPr>
            <w:tcW w:w="7380" w:type="dxa"/>
          </w:tcPr>
          <w:p w14:paraId="3C59CA61" w14:textId="2E32D114" w:rsidR="008E09E6" w:rsidRDefault="008E09E6" w:rsidP="00E821FE">
            <w:pPr>
              <w:pStyle w:val="Sothutu-1so"/>
              <w:spacing w:before="120" w:after="120" w:line="360" w:lineRule="auto"/>
              <w:jc w:val="left"/>
              <w:rPr>
                <w:szCs w:val="24"/>
              </w:rPr>
            </w:pPr>
            <w:r>
              <w:rPr>
                <w:szCs w:val="24"/>
              </w:rPr>
              <w:t>Mặc định số chứng từ bản ghi trình ký (document_no)</w:t>
            </w:r>
          </w:p>
        </w:tc>
      </w:tr>
      <w:tr w:rsidR="008E09E6" w:rsidRPr="00FF37CC" w14:paraId="0DAB7FB5" w14:textId="77777777" w:rsidTr="00F10301">
        <w:trPr>
          <w:cantSplit/>
          <w:trHeight w:val="827"/>
        </w:trPr>
        <w:tc>
          <w:tcPr>
            <w:tcW w:w="1800" w:type="dxa"/>
          </w:tcPr>
          <w:p w14:paraId="668D2AFD" w14:textId="16E66D3C" w:rsidR="008E09E6" w:rsidRPr="00FF37CC" w:rsidRDefault="00276801" w:rsidP="00E821FE">
            <w:pPr>
              <w:ind w:left="0"/>
            </w:pPr>
            <w:r>
              <w:t>Mật khẩu</w:t>
            </w:r>
          </w:p>
        </w:tc>
        <w:tc>
          <w:tcPr>
            <w:tcW w:w="1980" w:type="dxa"/>
          </w:tcPr>
          <w:p w14:paraId="50B7193B" w14:textId="5E954DBC" w:rsidR="008E09E6" w:rsidRPr="00FF37CC" w:rsidRDefault="00276801" w:rsidP="00E821FE">
            <w:pPr>
              <w:ind w:left="0"/>
            </w:pPr>
            <w:r>
              <w:rPr>
                <w:szCs w:val="24"/>
              </w:rPr>
              <w:t>Password</w:t>
            </w:r>
          </w:p>
        </w:tc>
        <w:tc>
          <w:tcPr>
            <w:tcW w:w="1417" w:type="dxa"/>
          </w:tcPr>
          <w:p w14:paraId="1B4FC6CD" w14:textId="77777777" w:rsidR="008E09E6" w:rsidRDefault="008E09E6" w:rsidP="00E821FE">
            <w:pPr>
              <w:ind w:left="0"/>
            </w:pPr>
            <w:r w:rsidRPr="00FF37CC">
              <w:t>String</w:t>
            </w:r>
          </w:p>
          <w:p w14:paraId="5E8A5C32" w14:textId="6951B08A" w:rsidR="008E09E6" w:rsidRPr="002714DC" w:rsidRDefault="00276801" w:rsidP="00E821FE">
            <w:pPr>
              <w:ind w:left="0"/>
            </w:pPr>
            <w:r>
              <w:t>Text box</w:t>
            </w:r>
          </w:p>
        </w:tc>
        <w:tc>
          <w:tcPr>
            <w:tcW w:w="630" w:type="dxa"/>
          </w:tcPr>
          <w:p w14:paraId="7CFFCD11" w14:textId="77777777" w:rsidR="008E09E6" w:rsidRPr="00FF37CC" w:rsidRDefault="008E09E6" w:rsidP="00E821FE">
            <w:pPr>
              <w:pStyle w:val="Sothutu-1so"/>
              <w:spacing w:before="120" w:after="120" w:line="276" w:lineRule="auto"/>
              <w:jc w:val="left"/>
              <w:rPr>
                <w:szCs w:val="24"/>
              </w:rPr>
            </w:pPr>
            <w:r>
              <w:rPr>
                <w:szCs w:val="24"/>
              </w:rPr>
              <w:t>20</w:t>
            </w:r>
          </w:p>
        </w:tc>
        <w:tc>
          <w:tcPr>
            <w:tcW w:w="540" w:type="dxa"/>
          </w:tcPr>
          <w:p w14:paraId="7C6AFC62" w14:textId="7F9C141A" w:rsidR="008E09E6" w:rsidRPr="00FF37CC" w:rsidRDefault="00276801" w:rsidP="00E821FE">
            <w:pPr>
              <w:pStyle w:val="Sothutu-1so"/>
              <w:spacing w:before="120" w:after="120" w:line="276" w:lineRule="auto"/>
              <w:jc w:val="left"/>
              <w:rPr>
                <w:szCs w:val="24"/>
              </w:rPr>
            </w:pPr>
            <w:r>
              <w:rPr>
                <w:szCs w:val="24"/>
              </w:rPr>
              <w:t>N</w:t>
            </w:r>
          </w:p>
        </w:tc>
        <w:tc>
          <w:tcPr>
            <w:tcW w:w="450" w:type="dxa"/>
          </w:tcPr>
          <w:p w14:paraId="2F613B81" w14:textId="77777777" w:rsidR="008E09E6" w:rsidRPr="00FF37CC" w:rsidRDefault="008E09E6" w:rsidP="00E821FE">
            <w:pPr>
              <w:pStyle w:val="Sothutu-1so"/>
              <w:spacing w:before="120" w:after="120" w:line="276" w:lineRule="auto"/>
              <w:jc w:val="left"/>
              <w:rPr>
                <w:szCs w:val="24"/>
              </w:rPr>
            </w:pPr>
            <w:r>
              <w:rPr>
                <w:szCs w:val="24"/>
              </w:rPr>
              <w:t>Y</w:t>
            </w:r>
          </w:p>
        </w:tc>
        <w:tc>
          <w:tcPr>
            <w:tcW w:w="540" w:type="dxa"/>
          </w:tcPr>
          <w:p w14:paraId="4034A01A" w14:textId="529CE01D" w:rsidR="008E09E6" w:rsidRDefault="00276801" w:rsidP="00E821FE">
            <w:pPr>
              <w:pStyle w:val="Sothutu-1so"/>
              <w:spacing w:before="120" w:after="120" w:line="276" w:lineRule="auto"/>
              <w:jc w:val="center"/>
              <w:rPr>
                <w:szCs w:val="24"/>
              </w:rPr>
            </w:pPr>
            <w:r>
              <w:rPr>
                <w:szCs w:val="24"/>
              </w:rPr>
              <w:t>Y</w:t>
            </w:r>
          </w:p>
        </w:tc>
        <w:tc>
          <w:tcPr>
            <w:tcW w:w="7380" w:type="dxa"/>
          </w:tcPr>
          <w:p w14:paraId="1AC38516" w14:textId="77777777" w:rsidR="008E09E6" w:rsidRDefault="00276801" w:rsidP="00E821FE">
            <w:pPr>
              <w:pStyle w:val="Sothutu-1so"/>
              <w:spacing w:before="120" w:after="120" w:line="276" w:lineRule="auto"/>
              <w:jc w:val="left"/>
              <w:rPr>
                <w:szCs w:val="24"/>
              </w:rPr>
            </w:pPr>
            <w:r>
              <w:rPr>
                <w:szCs w:val="24"/>
              </w:rPr>
              <w:t>Hiển thị dạng ***** khi người dùng nhập</w:t>
            </w:r>
          </w:p>
          <w:p w14:paraId="3DEECFED" w14:textId="62CF8D1B" w:rsidR="00276801" w:rsidRPr="000039A0" w:rsidRDefault="00276801" w:rsidP="00E821FE">
            <w:pPr>
              <w:pStyle w:val="Sothutu-1so"/>
              <w:spacing w:before="120" w:after="120" w:line="276" w:lineRule="auto"/>
              <w:jc w:val="left"/>
              <w:rPr>
                <w:szCs w:val="24"/>
              </w:rPr>
            </w:pPr>
            <w:r>
              <w:rPr>
                <w:szCs w:val="24"/>
              </w:rPr>
              <w:t>Mật khẩu đăng nhập VOffice</w:t>
            </w:r>
          </w:p>
        </w:tc>
      </w:tr>
      <w:tr w:rsidR="008E09E6" w:rsidRPr="00FF37CC" w14:paraId="2155BE19" w14:textId="77777777" w:rsidTr="00F10301">
        <w:trPr>
          <w:cantSplit/>
          <w:trHeight w:val="827"/>
        </w:trPr>
        <w:tc>
          <w:tcPr>
            <w:tcW w:w="1800" w:type="dxa"/>
          </w:tcPr>
          <w:p w14:paraId="074EF69C" w14:textId="1EF9D456" w:rsidR="008E09E6" w:rsidRPr="00FF37CC" w:rsidRDefault="00276801" w:rsidP="00E821FE">
            <w:pPr>
              <w:ind w:left="0"/>
            </w:pPr>
            <w:r>
              <w:rPr>
                <w:szCs w:val="24"/>
              </w:rPr>
              <w:t>Hình thức vắn bản</w:t>
            </w:r>
          </w:p>
        </w:tc>
        <w:tc>
          <w:tcPr>
            <w:tcW w:w="1980" w:type="dxa"/>
          </w:tcPr>
          <w:p w14:paraId="7B576675" w14:textId="0AEEDB01" w:rsidR="008E09E6" w:rsidRPr="00FF37CC" w:rsidRDefault="00276801" w:rsidP="00E821FE">
            <w:pPr>
              <w:ind w:left="0"/>
            </w:pPr>
            <w:r>
              <w:rPr>
                <w:szCs w:val="24"/>
              </w:rPr>
              <w:t>C_doctype_id</w:t>
            </w:r>
          </w:p>
        </w:tc>
        <w:tc>
          <w:tcPr>
            <w:tcW w:w="1417" w:type="dxa"/>
          </w:tcPr>
          <w:p w14:paraId="279DF38B" w14:textId="77777777" w:rsidR="00276801" w:rsidRDefault="00276801" w:rsidP="00E821FE">
            <w:pPr>
              <w:ind w:left="0"/>
            </w:pPr>
            <w:r w:rsidRPr="00FF37CC">
              <w:t>String</w:t>
            </w:r>
          </w:p>
          <w:p w14:paraId="6AE70673" w14:textId="24E3A09E" w:rsidR="008E09E6" w:rsidRPr="00FF37CC" w:rsidRDefault="00276801" w:rsidP="00E821FE">
            <w:pPr>
              <w:ind w:left="0"/>
            </w:pPr>
            <w:r>
              <w:t>SL</w:t>
            </w:r>
          </w:p>
        </w:tc>
        <w:tc>
          <w:tcPr>
            <w:tcW w:w="630" w:type="dxa"/>
          </w:tcPr>
          <w:p w14:paraId="3BEF6017" w14:textId="77777777" w:rsidR="008E09E6" w:rsidRPr="00FF37CC" w:rsidRDefault="008E09E6" w:rsidP="00E821FE">
            <w:pPr>
              <w:pStyle w:val="Sothutu-1so"/>
              <w:spacing w:before="120" w:after="120" w:line="276" w:lineRule="auto"/>
              <w:jc w:val="left"/>
              <w:rPr>
                <w:szCs w:val="24"/>
              </w:rPr>
            </w:pPr>
            <w:r>
              <w:rPr>
                <w:szCs w:val="24"/>
              </w:rPr>
              <w:t>20</w:t>
            </w:r>
          </w:p>
        </w:tc>
        <w:tc>
          <w:tcPr>
            <w:tcW w:w="540" w:type="dxa"/>
          </w:tcPr>
          <w:p w14:paraId="69462500"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43065840" w14:textId="77777777" w:rsidR="008E09E6" w:rsidRPr="00FF37CC" w:rsidRDefault="008E09E6" w:rsidP="00E821FE">
            <w:pPr>
              <w:pStyle w:val="Sothutu-1so"/>
              <w:spacing w:before="120" w:after="120" w:line="276" w:lineRule="auto"/>
              <w:jc w:val="left"/>
              <w:rPr>
                <w:szCs w:val="24"/>
              </w:rPr>
            </w:pPr>
            <w:r>
              <w:rPr>
                <w:szCs w:val="24"/>
              </w:rPr>
              <w:t>N</w:t>
            </w:r>
          </w:p>
        </w:tc>
        <w:tc>
          <w:tcPr>
            <w:tcW w:w="540" w:type="dxa"/>
          </w:tcPr>
          <w:p w14:paraId="657474A0" w14:textId="77777777" w:rsidR="008E09E6" w:rsidRPr="00165004" w:rsidRDefault="008E09E6" w:rsidP="00E821FE">
            <w:pPr>
              <w:pStyle w:val="Sothutu-1so"/>
              <w:spacing w:before="120" w:after="120" w:line="276" w:lineRule="auto"/>
              <w:jc w:val="center"/>
              <w:rPr>
                <w:szCs w:val="24"/>
              </w:rPr>
            </w:pPr>
            <w:r>
              <w:rPr>
                <w:szCs w:val="24"/>
              </w:rPr>
              <w:t>Y</w:t>
            </w:r>
          </w:p>
        </w:tc>
        <w:tc>
          <w:tcPr>
            <w:tcW w:w="7380" w:type="dxa"/>
          </w:tcPr>
          <w:p w14:paraId="3FAB151D" w14:textId="525CF73D" w:rsidR="008E09E6" w:rsidRPr="000039A0" w:rsidRDefault="00276801" w:rsidP="00E821FE">
            <w:pPr>
              <w:ind w:left="0"/>
              <w:rPr>
                <w:szCs w:val="24"/>
              </w:rPr>
            </w:pPr>
            <w:r>
              <w:rPr>
                <w:szCs w:val="24"/>
              </w:rPr>
              <w:t>Mặc định loại chứng từ trình ký (C_Document_Type_ID)</w:t>
            </w:r>
          </w:p>
        </w:tc>
      </w:tr>
      <w:tr w:rsidR="008E09E6" w:rsidRPr="00FF37CC" w14:paraId="092F00A9" w14:textId="77777777" w:rsidTr="00766BCB">
        <w:trPr>
          <w:cantSplit/>
          <w:trHeight w:val="827"/>
        </w:trPr>
        <w:tc>
          <w:tcPr>
            <w:tcW w:w="1800" w:type="dxa"/>
          </w:tcPr>
          <w:p w14:paraId="716A8046" w14:textId="446C2886" w:rsidR="008E09E6" w:rsidRPr="00FF37CC" w:rsidRDefault="00B710A4" w:rsidP="00E821FE">
            <w:pPr>
              <w:ind w:left="0"/>
            </w:pPr>
            <w:r>
              <w:lastRenderedPageBreak/>
              <w:t>Ký hiệu văn bản</w:t>
            </w:r>
          </w:p>
        </w:tc>
        <w:tc>
          <w:tcPr>
            <w:tcW w:w="1980" w:type="dxa"/>
          </w:tcPr>
          <w:p w14:paraId="1DC7EA4E" w14:textId="105AA458" w:rsidR="008E09E6" w:rsidRPr="00FF37CC" w:rsidRDefault="00B710A4" w:rsidP="00E821FE">
            <w:pPr>
              <w:ind w:left="0"/>
            </w:pPr>
            <w:r w:rsidRPr="000844E0">
              <w:rPr>
                <w:szCs w:val="24"/>
              </w:rPr>
              <w:t>SIGNCODE</w:t>
            </w:r>
          </w:p>
        </w:tc>
        <w:tc>
          <w:tcPr>
            <w:tcW w:w="1417" w:type="dxa"/>
          </w:tcPr>
          <w:p w14:paraId="197462F8" w14:textId="77777777" w:rsidR="008E09E6" w:rsidRDefault="008E09E6" w:rsidP="00E821FE">
            <w:pPr>
              <w:ind w:left="0"/>
            </w:pPr>
            <w:r>
              <w:t>String</w:t>
            </w:r>
          </w:p>
          <w:p w14:paraId="21057327" w14:textId="203D349B" w:rsidR="008E09E6" w:rsidRPr="00FF37CC" w:rsidRDefault="00B710A4" w:rsidP="00E821FE">
            <w:pPr>
              <w:ind w:left="0"/>
            </w:pPr>
            <w:r>
              <w:t>Text box</w:t>
            </w:r>
          </w:p>
        </w:tc>
        <w:tc>
          <w:tcPr>
            <w:tcW w:w="630" w:type="dxa"/>
          </w:tcPr>
          <w:p w14:paraId="691F5557" w14:textId="77777777" w:rsidR="008E09E6" w:rsidRPr="00FF37CC" w:rsidRDefault="008E09E6" w:rsidP="00E821FE">
            <w:pPr>
              <w:pStyle w:val="Sothutu-1so"/>
              <w:spacing w:before="120" w:after="120" w:line="276" w:lineRule="auto"/>
              <w:jc w:val="left"/>
              <w:rPr>
                <w:szCs w:val="24"/>
              </w:rPr>
            </w:pPr>
            <w:r>
              <w:rPr>
                <w:szCs w:val="24"/>
              </w:rPr>
              <w:t>50</w:t>
            </w:r>
          </w:p>
        </w:tc>
        <w:tc>
          <w:tcPr>
            <w:tcW w:w="540" w:type="dxa"/>
          </w:tcPr>
          <w:p w14:paraId="7219D0F4"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6372257D" w14:textId="61872C80" w:rsidR="008E09E6" w:rsidRPr="00FF37CC" w:rsidRDefault="00B710A4" w:rsidP="00E821FE">
            <w:pPr>
              <w:pStyle w:val="Sothutu-1so"/>
              <w:spacing w:before="120" w:after="120" w:line="276" w:lineRule="auto"/>
              <w:jc w:val="left"/>
              <w:rPr>
                <w:szCs w:val="24"/>
              </w:rPr>
            </w:pPr>
            <w:r>
              <w:rPr>
                <w:szCs w:val="24"/>
              </w:rPr>
              <w:t>Y</w:t>
            </w:r>
          </w:p>
        </w:tc>
        <w:tc>
          <w:tcPr>
            <w:tcW w:w="540" w:type="dxa"/>
          </w:tcPr>
          <w:p w14:paraId="2D150833" w14:textId="77777777" w:rsidR="008E09E6" w:rsidRPr="00165004" w:rsidRDefault="008E09E6" w:rsidP="00E821FE">
            <w:pPr>
              <w:pStyle w:val="Sothutu-1so"/>
              <w:spacing w:before="120" w:after="120" w:line="276" w:lineRule="auto"/>
              <w:jc w:val="center"/>
              <w:rPr>
                <w:szCs w:val="24"/>
              </w:rPr>
            </w:pPr>
            <w:r>
              <w:rPr>
                <w:szCs w:val="24"/>
              </w:rPr>
              <w:t>Y</w:t>
            </w:r>
          </w:p>
        </w:tc>
        <w:tc>
          <w:tcPr>
            <w:tcW w:w="7380" w:type="dxa"/>
            <w:shd w:val="clear" w:color="auto" w:fill="auto"/>
          </w:tcPr>
          <w:p w14:paraId="67502882" w14:textId="1C767E97" w:rsidR="008E09E6" w:rsidRPr="00E05082" w:rsidRDefault="00766BCB" w:rsidP="00E821FE">
            <w:pPr>
              <w:pStyle w:val="Sothutu-1so"/>
              <w:spacing w:before="120" w:after="120" w:line="276" w:lineRule="auto"/>
              <w:jc w:val="left"/>
              <w:rPr>
                <w:szCs w:val="24"/>
                <w:highlight w:val="yellow"/>
              </w:rPr>
            </w:pPr>
            <w:r w:rsidRPr="00766BCB">
              <w:rPr>
                <w:szCs w:val="24"/>
              </w:rPr>
              <w:t>Mặc định = Số chứng từ trình ký</w:t>
            </w:r>
          </w:p>
        </w:tc>
      </w:tr>
      <w:tr w:rsidR="00B710A4" w:rsidRPr="00FF37CC" w14:paraId="0580F0D5" w14:textId="77777777" w:rsidTr="00F10301">
        <w:trPr>
          <w:cantSplit/>
          <w:trHeight w:val="827"/>
        </w:trPr>
        <w:tc>
          <w:tcPr>
            <w:tcW w:w="1800" w:type="dxa"/>
          </w:tcPr>
          <w:p w14:paraId="2048BB5F" w14:textId="30803F2B" w:rsidR="00B710A4" w:rsidRDefault="00B710A4" w:rsidP="00E821FE">
            <w:pPr>
              <w:ind w:left="0"/>
              <w:rPr>
                <w:szCs w:val="24"/>
              </w:rPr>
            </w:pPr>
            <w:r>
              <w:rPr>
                <w:szCs w:val="24"/>
              </w:rPr>
              <w:t>Ngày chứng từ</w:t>
            </w:r>
          </w:p>
        </w:tc>
        <w:tc>
          <w:tcPr>
            <w:tcW w:w="1980" w:type="dxa"/>
          </w:tcPr>
          <w:p w14:paraId="2148E9A1" w14:textId="1D10E01A" w:rsidR="00B710A4" w:rsidRDefault="00B710A4" w:rsidP="00E821FE">
            <w:pPr>
              <w:ind w:left="0"/>
              <w:rPr>
                <w:szCs w:val="24"/>
              </w:rPr>
            </w:pPr>
            <w:r>
              <w:rPr>
                <w:szCs w:val="24"/>
              </w:rPr>
              <w:t>DateAcct</w:t>
            </w:r>
          </w:p>
        </w:tc>
        <w:tc>
          <w:tcPr>
            <w:tcW w:w="1417" w:type="dxa"/>
          </w:tcPr>
          <w:p w14:paraId="05378F39" w14:textId="77777777" w:rsidR="00B710A4" w:rsidRDefault="00B710A4" w:rsidP="00E821FE">
            <w:pPr>
              <w:ind w:left="0"/>
            </w:pPr>
            <w:r>
              <w:t>Date</w:t>
            </w:r>
          </w:p>
          <w:p w14:paraId="3F7E26FE" w14:textId="77777777" w:rsidR="00B710A4" w:rsidRDefault="00B710A4" w:rsidP="00E821FE">
            <w:pPr>
              <w:ind w:left="0"/>
            </w:pPr>
            <w:r>
              <w:t>Calendar</w:t>
            </w:r>
          </w:p>
        </w:tc>
        <w:tc>
          <w:tcPr>
            <w:tcW w:w="630" w:type="dxa"/>
          </w:tcPr>
          <w:p w14:paraId="65AABB55" w14:textId="75478CDE" w:rsidR="00B710A4" w:rsidRDefault="00B710A4" w:rsidP="00E821FE">
            <w:pPr>
              <w:pStyle w:val="Sothutu-1so"/>
              <w:spacing w:before="120" w:after="120" w:line="276" w:lineRule="auto"/>
              <w:jc w:val="left"/>
              <w:rPr>
                <w:szCs w:val="24"/>
              </w:rPr>
            </w:pPr>
            <w:r>
              <w:rPr>
                <w:szCs w:val="24"/>
              </w:rPr>
              <w:t>10</w:t>
            </w:r>
          </w:p>
        </w:tc>
        <w:tc>
          <w:tcPr>
            <w:tcW w:w="540" w:type="dxa"/>
          </w:tcPr>
          <w:p w14:paraId="61E19CA5" w14:textId="65116359" w:rsidR="00B710A4" w:rsidRDefault="00B710A4" w:rsidP="00E821FE">
            <w:pPr>
              <w:pStyle w:val="Sothutu-1so"/>
              <w:spacing w:before="120" w:after="120" w:line="276" w:lineRule="auto"/>
              <w:jc w:val="left"/>
              <w:rPr>
                <w:szCs w:val="24"/>
              </w:rPr>
            </w:pPr>
            <w:r>
              <w:rPr>
                <w:szCs w:val="24"/>
              </w:rPr>
              <w:t>Y</w:t>
            </w:r>
          </w:p>
        </w:tc>
        <w:tc>
          <w:tcPr>
            <w:tcW w:w="450" w:type="dxa"/>
          </w:tcPr>
          <w:p w14:paraId="27434DF2" w14:textId="638B34CA" w:rsidR="00B710A4" w:rsidRDefault="00B710A4" w:rsidP="00E821FE">
            <w:pPr>
              <w:pStyle w:val="Sothutu-1so"/>
              <w:spacing w:before="120" w:after="120" w:line="276" w:lineRule="auto"/>
              <w:jc w:val="left"/>
              <w:rPr>
                <w:szCs w:val="24"/>
              </w:rPr>
            </w:pPr>
            <w:r>
              <w:rPr>
                <w:szCs w:val="24"/>
              </w:rPr>
              <w:t>N</w:t>
            </w:r>
          </w:p>
        </w:tc>
        <w:tc>
          <w:tcPr>
            <w:tcW w:w="540" w:type="dxa"/>
          </w:tcPr>
          <w:p w14:paraId="5C11F4E2"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37EC763E" w14:textId="063B2297" w:rsidR="00B710A4" w:rsidRDefault="00B710A4" w:rsidP="00E821FE">
            <w:pPr>
              <w:pStyle w:val="Sothutu-1so"/>
              <w:spacing w:before="120" w:after="120" w:line="276" w:lineRule="auto"/>
              <w:rPr>
                <w:szCs w:val="24"/>
              </w:rPr>
            </w:pPr>
            <w:r>
              <w:rPr>
                <w:szCs w:val="24"/>
              </w:rPr>
              <w:t xml:space="preserve">Ngày hệ thống </w:t>
            </w:r>
          </w:p>
        </w:tc>
      </w:tr>
      <w:tr w:rsidR="00B710A4" w:rsidRPr="00FF37CC" w14:paraId="21142E8C" w14:textId="77777777" w:rsidTr="00F10301">
        <w:trPr>
          <w:cantSplit/>
          <w:trHeight w:val="827"/>
        </w:trPr>
        <w:tc>
          <w:tcPr>
            <w:tcW w:w="1800" w:type="dxa"/>
          </w:tcPr>
          <w:p w14:paraId="3EA3D9B8" w14:textId="11BA1907" w:rsidR="00B710A4" w:rsidRDefault="00B710A4" w:rsidP="00E821FE">
            <w:pPr>
              <w:ind w:left="0"/>
              <w:rPr>
                <w:szCs w:val="24"/>
              </w:rPr>
            </w:pPr>
            <w:r>
              <w:rPr>
                <w:szCs w:val="24"/>
              </w:rPr>
              <w:t>Số đăng ký</w:t>
            </w:r>
          </w:p>
        </w:tc>
        <w:tc>
          <w:tcPr>
            <w:tcW w:w="1980" w:type="dxa"/>
          </w:tcPr>
          <w:p w14:paraId="2EE4467B" w14:textId="4782A875" w:rsidR="00B710A4" w:rsidRDefault="00766BCB" w:rsidP="00E821FE">
            <w:pPr>
              <w:ind w:left="0"/>
              <w:rPr>
                <w:szCs w:val="24"/>
              </w:rPr>
            </w:pPr>
            <w:r w:rsidRPr="000844E0">
              <w:rPr>
                <w:szCs w:val="24"/>
              </w:rPr>
              <w:t>DOCUMENTCODE</w:t>
            </w:r>
          </w:p>
        </w:tc>
        <w:tc>
          <w:tcPr>
            <w:tcW w:w="1417" w:type="dxa"/>
          </w:tcPr>
          <w:p w14:paraId="06709FF9" w14:textId="77777777" w:rsidR="00B710A4" w:rsidRDefault="00B710A4" w:rsidP="00E821FE">
            <w:pPr>
              <w:ind w:left="0"/>
            </w:pPr>
            <w:r>
              <w:t>String</w:t>
            </w:r>
          </w:p>
          <w:p w14:paraId="29B5CB48" w14:textId="77777777" w:rsidR="00B710A4" w:rsidRDefault="00B710A4" w:rsidP="00E821FE">
            <w:pPr>
              <w:ind w:left="0"/>
            </w:pPr>
            <w:r>
              <w:t>Text Box</w:t>
            </w:r>
          </w:p>
        </w:tc>
        <w:tc>
          <w:tcPr>
            <w:tcW w:w="630" w:type="dxa"/>
          </w:tcPr>
          <w:p w14:paraId="3E4448FF" w14:textId="77777777" w:rsidR="00B710A4" w:rsidRDefault="00B710A4" w:rsidP="00E821FE">
            <w:pPr>
              <w:pStyle w:val="Sothutu-1so"/>
              <w:spacing w:before="120" w:after="120" w:line="276" w:lineRule="auto"/>
              <w:jc w:val="left"/>
              <w:rPr>
                <w:szCs w:val="24"/>
              </w:rPr>
            </w:pPr>
            <w:r>
              <w:rPr>
                <w:szCs w:val="24"/>
              </w:rPr>
              <w:t>250</w:t>
            </w:r>
          </w:p>
        </w:tc>
        <w:tc>
          <w:tcPr>
            <w:tcW w:w="540" w:type="dxa"/>
          </w:tcPr>
          <w:p w14:paraId="5CB12F2F"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146C0208" w14:textId="77777777" w:rsidR="00B710A4" w:rsidRDefault="00B710A4" w:rsidP="00E821FE">
            <w:pPr>
              <w:pStyle w:val="Sothutu-1so"/>
              <w:spacing w:before="120" w:after="120" w:line="276" w:lineRule="auto"/>
              <w:jc w:val="left"/>
              <w:rPr>
                <w:szCs w:val="24"/>
              </w:rPr>
            </w:pPr>
            <w:r>
              <w:rPr>
                <w:szCs w:val="24"/>
              </w:rPr>
              <w:t>N</w:t>
            </w:r>
          </w:p>
        </w:tc>
        <w:tc>
          <w:tcPr>
            <w:tcW w:w="540" w:type="dxa"/>
          </w:tcPr>
          <w:p w14:paraId="0E96AC39" w14:textId="264E030F" w:rsidR="00B710A4" w:rsidRDefault="00EF42EA" w:rsidP="00E821FE">
            <w:pPr>
              <w:pStyle w:val="Sothutu-1so"/>
              <w:spacing w:before="120" w:after="120" w:line="276" w:lineRule="auto"/>
              <w:jc w:val="center"/>
              <w:rPr>
                <w:szCs w:val="24"/>
              </w:rPr>
            </w:pPr>
            <w:r>
              <w:rPr>
                <w:szCs w:val="24"/>
              </w:rPr>
              <w:t>N</w:t>
            </w:r>
          </w:p>
        </w:tc>
        <w:tc>
          <w:tcPr>
            <w:tcW w:w="7380" w:type="dxa"/>
          </w:tcPr>
          <w:p w14:paraId="4559CCD7" w14:textId="20066913" w:rsidR="00B710A4" w:rsidRDefault="00766BCB" w:rsidP="00E821FE">
            <w:pPr>
              <w:pStyle w:val="Sothutu-1so"/>
              <w:spacing w:before="120" w:after="120" w:line="276" w:lineRule="auto"/>
              <w:rPr>
                <w:szCs w:val="24"/>
              </w:rPr>
            </w:pPr>
            <w:r>
              <w:rPr>
                <w:szCs w:val="24"/>
              </w:rPr>
              <w:t>Mặc định = Ký hiệu văn bản</w:t>
            </w:r>
          </w:p>
        </w:tc>
      </w:tr>
      <w:tr w:rsidR="00B710A4" w:rsidRPr="00FF37CC" w14:paraId="14D1A125" w14:textId="77777777" w:rsidTr="00F10301">
        <w:trPr>
          <w:cantSplit/>
          <w:trHeight w:val="827"/>
        </w:trPr>
        <w:tc>
          <w:tcPr>
            <w:tcW w:w="1800" w:type="dxa"/>
          </w:tcPr>
          <w:p w14:paraId="1E4A6D8E" w14:textId="40E0D38D" w:rsidR="00B710A4" w:rsidRDefault="00EF42EA" w:rsidP="00E821FE">
            <w:pPr>
              <w:ind w:left="0"/>
              <w:rPr>
                <w:szCs w:val="24"/>
              </w:rPr>
            </w:pPr>
            <w:r>
              <w:rPr>
                <w:szCs w:val="24"/>
              </w:rPr>
              <w:t>Tiêu đề trình ký</w:t>
            </w:r>
          </w:p>
        </w:tc>
        <w:tc>
          <w:tcPr>
            <w:tcW w:w="1980" w:type="dxa"/>
          </w:tcPr>
          <w:p w14:paraId="28599902" w14:textId="67776EC9" w:rsidR="00B710A4" w:rsidRDefault="00EF42EA" w:rsidP="00E821FE">
            <w:pPr>
              <w:ind w:left="0"/>
              <w:rPr>
                <w:szCs w:val="24"/>
              </w:rPr>
            </w:pPr>
            <w:r w:rsidRPr="009D0232">
              <w:rPr>
                <w:szCs w:val="24"/>
              </w:rPr>
              <w:t>TITLESIGN</w:t>
            </w:r>
          </w:p>
        </w:tc>
        <w:tc>
          <w:tcPr>
            <w:tcW w:w="1417" w:type="dxa"/>
          </w:tcPr>
          <w:p w14:paraId="104FB2F4" w14:textId="77777777" w:rsidR="00B710A4" w:rsidRDefault="00B710A4" w:rsidP="00E821FE">
            <w:pPr>
              <w:ind w:left="0"/>
            </w:pPr>
            <w:r>
              <w:t>String</w:t>
            </w:r>
          </w:p>
          <w:p w14:paraId="5C90EA38" w14:textId="6C3B1744" w:rsidR="00B710A4" w:rsidRDefault="009C3D56" w:rsidP="00E821FE">
            <w:pPr>
              <w:ind w:left="0"/>
            </w:pPr>
            <w:r>
              <w:t>Text box</w:t>
            </w:r>
          </w:p>
        </w:tc>
        <w:tc>
          <w:tcPr>
            <w:tcW w:w="630" w:type="dxa"/>
          </w:tcPr>
          <w:p w14:paraId="3E764D4C" w14:textId="5EA5B134" w:rsidR="00B710A4" w:rsidRDefault="00EF42EA" w:rsidP="00E821FE">
            <w:pPr>
              <w:pStyle w:val="Sothutu-1so"/>
              <w:spacing w:before="120" w:after="120" w:line="276" w:lineRule="auto"/>
              <w:jc w:val="left"/>
              <w:rPr>
                <w:szCs w:val="24"/>
              </w:rPr>
            </w:pPr>
            <w:r>
              <w:rPr>
                <w:szCs w:val="24"/>
              </w:rPr>
              <w:t>250</w:t>
            </w:r>
          </w:p>
        </w:tc>
        <w:tc>
          <w:tcPr>
            <w:tcW w:w="540" w:type="dxa"/>
          </w:tcPr>
          <w:p w14:paraId="5B80261D"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5E4307A4" w14:textId="51368580" w:rsidR="00B710A4" w:rsidRDefault="00EF42EA" w:rsidP="00E821FE">
            <w:pPr>
              <w:pStyle w:val="Sothutu-1so"/>
              <w:spacing w:before="120" w:after="120" w:line="276" w:lineRule="auto"/>
              <w:jc w:val="left"/>
              <w:rPr>
                <w:szCs w:val="24"/>
              </w:rPr>
            </w:pPr>
            <w:r>
              <w:rPr>
                <w:szCs w:val="24"/>
              </w:rPr>
              <w:t>Y</w:t>
            </w:r>
          </w:p>
        </w:tc>
        <w:tc>
          <w:tcPr>
            <w:tcW w:w="540" w:type="dxa"/>
          </w:tcPr>
          <w:p w14:paraId="4C890800" w14:textId="2C98D6FA" w:rsidR="00B710A4" w:rsidRDefault="00EF42EA" w:rsidP="00E821FE">
            <w:pPr>
              <w:pStyle w:val="Sothutu-1so"/>
              <w:spacing w:before="120" w:after="120" w:line="276" w:lineRule="auto"/>
              <w:jc w:val="center"/>
              <w:rPr>
                <w:szCs w:val="24"/>
              </w:rPr>
            </w:pPr>
            <w:r>
              <w:rPr>
                <w:szCs w:val="24"/>
              </w:rPr>
              <w:t>Y</w:t>
            </w:r>
          </w:p>
        </w:tc>
        <w:tc>
          <w:tcPr>
            <w:tcW w:w="7380" w:type="dxa"/>
          </w:tcPr>
          <w:p w14:paraId="4004D7A5" w14:textId="513CBDF1" w:rsidR="00B710A4" w:rsidRDefault="00EF42EA" w:rsidP="00E821FE">
            <w:pPr>
              <w:pStyle w:val="Sothutu-1so"/>
              <w:spacing w:before="120" w:after="120" w:line="276" w:lineRule="auto"/>
              <w:rPr>
                <w:szCs w:val="24"/>
              </w:rPr>
            </w:pPr>
            <w:r>
              <w:rPr>
                <w:szCs w:val="24"/>
              </w:rPr>
              <w:t>Mặc định trường nội dung (description) của bản ghi trình ký</w:t>
            </w:r>
          </w:p>
        </w:tc>
      </w:tr>
      <w:tr w:rsidR="00B710A4" w:rsidRPr="00FF37CC" w14:paraId="4FCA8BC0" w14:textId="77777777" w:rsidTr="00F10301">
        <w:trPr>
          <w:cantSplit/>
          <w:trHeight w:val="827"/>
        </w:trPr>
        <w:tc>
          <w:tcPr>
            <w:tcW w:w="1800" w:type="dxa"/>
          </w:tcPr>
          <w:p w14:paraId="491FD7DD" w14:textId="1506DF31" w:rsidR="00B710A4" w:rsidRDefault="009C3D56" w:rsidP="00E821FE">
            <w:pPr>
              <w:ind w:left="0"/>
              <w:rPr>
                <w:szCs w:val="24"/>
              </w:rPr>
            </w:pPr>
            <w:r>
              <w:rPr>
                <w:szCs w:val="24"/>
              </w:rPr>
              <w:t>Nội dung</w:t>
            </w:r>
          </w:p>
        </w:tc>
        <w:tc>
          <w:tcPr>
            <w:tcW w:w="1980" w:type="dxa"/>
          </w:tcPr>
          <w:p w14:paraId="65A927CD" w14:textId="77777777" w:rsidR="00B710A4" w:rsidRDefault="00B710A4" w:rsidP="00E821FE">
            <w:pPr>
              <w:ind w:left="0"/>
              <w:rPr>
                <w:szCs w:val="24"/>
              </w:rPr>
            </w:pPr>
            <w:r>
              <w:rPr>
                <w:szCs w:val="24"/>
              </w:rPr>
              <w:t>IS_SPONSOR</w:t>
            </w:r>
          </w:p>
        </w:tc>
        <w:tc>
          <w:tcPr>
            <w:tcW w:w="1417" w:type="dxa"/>
          </w:tcPr>
          <w:p w14:paraId="06ADB203" w14:textId="77777777" w:rsidR="009C3D56" w:rsidRDefault="009C3D56" w:rsidP="00E821FE">
            <w:pPr>
              <w:ind w:left="0"/>
            </w:pPr>
            <w:r>
              <w:t>String</w:t>
            </w:r>
          </w:p>
          <w:p w14:paraId="437D5AD2" w14:textId="5092D583" w:rsidR="00B710A4" w:rsidRDefault="009C3D56" w:rsidP="00E821FE">
            <w:pPr>
              <w:ind w:left="0"/>
            </w:pPr>
            <w:r>
              <w:t>Text box</w:t>
            </w:r>
          </w:p>
        </w:tc>
        <w:tc>
          <w:tcPr>
            <w:tcW w:w="630" w:type="dxa"/>
          </w:tcPr>
          <w:p w14:paraId="3B121330" w14:textId="5C7E422F" w:rsidR="00B710A4" w:rsidRDefault="009C3D56" w:rsidP="00E821FE">
            <w:pPr>
              <w:pStyle w:val="Sothutu-1so"/>
              <w:spacing w:before="120" w:after="120" w:line="276" w:lineRule="auto"/>
              <w:jc w:val="left"/>
              <w:rPr>
                <w:szCs w:val="24"/>
              </w:rPr>
            </w:pPr>
            <w:r>
              <w:rPr>
                <w:szCs w:val="24"/>
              </w:rPr>
              <w:t>250</w:t>
            </w:r>
          </w:p>
        </w:tc>
        <w:tc>
          <w:tcPr>
            <w:tcW w:w="540" w:type="dxa"/>
          </w:tcPr>
          <w:p w14:paraId="3F76FDAA"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52EE4BCE" w14:textId="77777777" w:rsidR="00B710A4" w:rsidRDefault="00B710A4" w:rsidP="00E821FE">
            <w:pPr>
              <w:pStyle w:val="Sothutu-1so"/>
              <w:spacing w:before="120" w:after="120" w:line="276" w:lineRule="auto"/>
              <w:jc w:val="left"/>
              <w:rPr>
                <w:szCs w:val="24"/>
              </w:rPr>
            </w:pPr>
            <w:r>
              <w:rPr>
                <w:szCs w:val="24"/>
              </w:rPr>
              <w:t>N</w:t>
            </w:r>
          </w:p>
        </w:tc>
        <w:tc>
          <w:tcPr>
            <w:tcW w:w="540" w:type="dxa"/>
          </w:tcPr>
          <w:p w14:paraId="1ADF1101" w14:textId="4D9B492C" w:rsidR="00B710A4" w:rsidRDefault="009C3D56" w:rsidP="00E821FE">
            <w:pPr>
              <w:pStyle w:val="Sothutu-1so"/>
              <w:spacing w:before="120" w:after="120" w:line="276" w:lineRule="auto"/>
              <w:jc w:val="center"/>
              <w:rPr>
                <w:szCs w:val="24"/>
              </w:rPr>
            </w:pPr>
            <w:r>
              <w:rPr>
                <w:szCs w:val="24"/>
              </w:rPr>
              <w:t>N</w:t>
            </w:r>
          </w:p>
        </w:tc>
        <w:tc>
          <w:tcPr>
            <w:tcW w:w="7380" w:type="dxa"/>
          </w:tcPr>
          <w:p w14:paraId="7A9C0DCE" w14:textId="4990018F" w:rsidR="00B710A4" w:rsidRPr="000146A2" w:rsidRDefault="009C3D56" w:rsidP="00E821FE">
            <w:pPr>
              <w:pStyle w:val="Sothutu-1so"/>
              <w:spacing w:before="120" w:after="120" w:line="276" w:lineRule="auto"/>
              <w:rPr>
                <w:szCs w:val="24"/>
              </w:rPr>
            </w:pPr>
            <w:r>
              <w:rPr>
                <w:szCs w:val="24"/>
              </w:rPr>
              <w:t>Mặc định trường nội dung (description) của bản ghi trình ký</w:t>
            </w:r>
          </w:p>
        </w:tc>
      </w:tr>
      <w:tr w:rsidR="00B710A4" w:rsidRPr="00FF37CC" w14:paraId="2F43DC93" w14:textId="77777777" w:rsidTr="00F10301">
        <w:trPr>
          <w:cantSplit/>
          <w:trHeight w:val="827"/>
        </w:trPr>
        <w:tc>
          <w:tcPr>
            <w:tcW w:w="1800" w:type="dxa"/>
          </w:tcPr>
          <w:p w14:paraId="28601E97" w14:textId="7DA04FB7" w:rsidR="00B710A4" w:rsidRPr="003D315D" w:rsidRDefault="009C3D56" w:rsidP="00E821FE">
            <w:pPr>
              <w:ind w:left="0"/>
              <w:rPr>
                <w:szCs w:val="24"/>
              </w:rPr>
            </w:pPr>
            <w:r>
              <w:rPr>
                <w:szCs w:val="24"/>
              </w:rPr>
              <w:t>Độ ưu tiên</w:t>
            </w:r>
          </w:p>
        </w:tc>
        <w:tc>
          <w:tcPr>
            <w:tcW w:w="1980" w:type="dxa"/>
          </w:tcPr>
          <w:p w14:paraId="0A825888" w14:textId="6EBC4A03" w:rsidR="00B710A4" w:rsidRDefault="009C3D56" w:rsidP="00E821FE">
            <w:pPr>
              <w:ind w:left="0"/>
              <w:rPr>
                <w:szCs w:val="24"/>
              </w:rPr>
            </w:pPr>
            <w:r w:rsidRPr="009D0232">
              <w:rPr>
                <w:szCs w:val="24"/>
              </w:rPr>
              <w:t>PRIORITY</w:t>
            </w:r>
          </w:p>
        </w:tc>
        <w:tc>
          <w:tcPr>
            <w:tcW w:w="1417" w:type="dxa"/>
          </w:tcPr>
          <w:p w14:paraId="252F933A" w14:textId="77777777" w:rsidR="009C3D56" w:rsidRDefault="009C3D56" w:rsidP="00E821FE">
            <w:pPr>
              <w:ind w:left="0"/>
            </w:pPr>
            <w:r>
              <w:t>String</w:t>
            </w:r>
          </w:p>
          <w:p w14:paraId="0268CC8E" w14:textId="54657291" w:rsidR="00B710A4" w:rsidRDefault="009C3D56" w:rsidP="00E821FE">
            <w:pPr>
              <w:ind w:left="0"/>
            </w:pPr>
            <w:r>
              <w:t>CL</w:t>
            </w:r>
          </w:p>
        </w:tc>
        <w:tc>
          <w:tcPr>
            <w:tcW w:w="630" w:type="dxa"/>
          </w:tcPr>
          <w:p w14:paraId="097C08FB" w14:textId="15B1F434" w:rsidR="00B710A4" w:rsidRDefault="009C3D56" w:rsidP="00E821FE">
            <w:pPr>
              <w:pStyle w:val="Sothutu-1so"/>
              <w:spacing w:before="120" w:after="120" w:line="276" w:lineRule="auto"/>
              <w:jc w:val="left"/>
              <w:rPr>
                <w:szCs w:val="24"/>
              </w:rPr>
            </w:pPr>
            <w:r>
              <w:rPr>
                <w:szCs w:val="24"/>
              </w:rPr>
              <w:t>50</w:t>
            </w:r>
          </w:p>
        </w:tc>
        <w:tc>
          <w:tcPr>
            <w:tcW w:w="540" w:type="dxa"/>
          </w:tcPr>
          <w:p w14:paraId="76712ACC"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6E83CBFC" w14:textId="69DB65EA" w:rsidR="00B710A4" w:rsidRDefault="009C3D56" w:rsidP="00E821FE">
            <w:pPr>
              <w:pStyle w:val="Sothutu-1so"/>
              <w:spacing w:before="120" w:after="120" w:line="276" w:lineRule="auto"/>
              <w:jc w:val="left"/>
              <w:rPr>
                <w:szCs w:val="24"/>
              </w:rPr>
            </w:pPr>
            <w:r>
              <w:rPr>
                <w:szCs w:val="24"/>
              </w:rPr>
              <w:t>Y</w:t>
            </w:r>
          </w:p>
        </w:tc>
        <w:tc>
          <w:tcPr>
            <w:tcW w:w="540" w:type="dxa"/>
          </w:tcPr>
          <w:p w14:paraId="5135653A"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72484F42" w14:textId="77777777" w:rsidR="00B710A4" w:rsidRDefault="009C3D56" w:rsidP="00E821FE">
            <w:pPr>
              <w:pStyle w:val="Sothutu-1so"/>
              <w:spacing w:before="120" w:after="120" w:line="276" w:lineRule="auto"/>
              <w:rPr>
                <w:szCs w:val="24"/>
              </w:rPr>
            </w:pPr>
            <w:r>
              <w:rPr>
                <w:szCs w:val="24"/>
              </w:rPr>
              <w:t>Bao gồm 4 giá trị:</w:t>
            </w:r>
          </w:p>
          <w:p w14:paraId="30938024" w14:textId="77777777" w:rsidR="009C3D56" w:rsidRDefault="009C3D56" w:rsidP="004E37AB">
            <w:pPr>
              <w:pStyle w:val="Sothutu-1so"/>
              <w:numPr>
                <w:ilvl w:val="0"/>
                <w:numId w:val="35"/>
              </w:numPr>
              <w:spacing w:before="120" w:after="120" w:line="276" w:lineRule="auto"/>
              <w:rPr>
                <w:szCs w:val="24"/>
              </w:rPr>
            </w:pPr>
            <w:r>
              <w:rPr>
                <w:szCs w:val="24"/>
              </w:rPr>
              <w:t>Bình thường</w:t>
            </w:r>
          </w:p>
          <w:p w14:paraId="70F5D11E" w14:textId="77777777" w:rsidR="009C3D56" w:rsidRDefault="009C3D56" w:rsidP="004E37AB">
            <w:pPr>
              <w:pStyle w:val="Sothutu-1so"/>
              <w:numPr>
                <w:ilvl w:val="0"/>
                <w:numId w:val="35"/>
              </w:numPr>
              <w:spacing w:before="120" w:after="120" w:line="276" w:lineRule="auto"/>
              <w:rPr>
                <w:szCs w:val="24"/>
              </w:rPr>
            </w:pPr>
            <w:r>
              <w:rPr>
                <w:szCs w:val="24"/>
              </w:rPr>
              <w:t>Khẩn</w:t>
            </w:r>
          </w:p>
          <w:p w14:paraId="2C425A4A" w14:textId="77777777" w:rsidR="009C3D56" w:rsidRDefault="009C3D56" w:rsidP="004E37AB">
            <w:pPr>
              <w:pStyle w:val="Sothutu-1so"/>
              <w:numPr>
                <w:ilvl w:val="0"/>
                <w:numId w:val="35"/>
              </w:numPr>
              <w:spacing w:before="120" w:after="120" w:line="276" w:lineRule="auto"/>
              <w:rPr>
                <w:szCs w:val="24"/>
              </w:rPr>
            </w:pPr>
            <w:r>
              <w:rPr>
                <w:szCs w:val="24"/>
              </w:rPr>
              <w:t>Thượng khẩn</w:t>
            </w:r>
          </w:p>
          <w:p w14:paraId="08794474" w14:textId="76F2C309" w:rsidR="009C3D56" w:rsidRPr="000146A2" w:rsidRDefault="009C3D56" w:rsidP="004E37AB">
            <w:pPr>
              <w:pStyle w:val="Sothutu-1so"/>
              <w:numPr>
                <w:ilvl w:val="0"/>
                <w:numId w:val="35"/>
              </w:numPr>
              <w:spacing w:before="120" w:after="120" w:line="276" w:lineRule="auto"/>
              <w:rPr>
                <w:szCs w:val="24"/>
              </w:rPr>
            </w:pPr>
            <w:r>
              <w:rPr>
                <w:szCs w:val="24"/>
              </w:rPr>
              <w:t>Hỏa tốc</w:t>
            </w:r>
          </w:p>
        </w:tc>
      </w:tr>
      <w:tr w:rsidR="003A145D" w:rsidRPr="00FF37CC" w14:paraId="64A9606C" w14:textId="77777777" w:rsidTr="00F10301">
        <w:trPr>
          <w:cantSplit/>
          <w:trHeight w:val="827"/>
        </w:trPr>
        <w:tc>
          <w:tcPr>
            <w:tcW w:w="1800" w:type="dxa"/>
          </w:tcPr>
          <w:p w14:paraId="7CAD9A04" w14:textId="79BB2005" w:rsidR="003A145D" w:rsidRDefault="003A145D" w:rsidP="00E821FE">
            <w:pPr>
              <w:ind w:left="0"/>
              <w:rPr>
                <w:szCs w:val="24"/>
              </w:rPr>
            </w:pPr>
            <w:r>
              <w:rPr>
                <w:szCs w:val="24"/>
              </w:rPr>
              <w:t>Lĩnh vực</w:t>
            </w:r>
          </w:p>
        </w:tc>
        <w:tc>
          <w:tcPr>
            <w:tcW w:w="1980" w:type="dxa"/>
          </w:tcPr>
          <w:p w14:paraId="2AFA80DE" w14:textId="0A8FCE19" w:rsidR="003A145D" w:rsidRPr="009D0232" w:rsidRDefault="003A145D" w:rsidP="00E821FE">
            <w:pPr>
              <w:ind w:left="0"/>
              <w:rPr>
                <w:szCs w:val="24"/>
              </w:rPr>
            </w:pPr>
            <w:r w:rsidRPr="000844E0">
              <w:rPr>
                <w:szCs w:val="24"/>
              </w:rPr>
              <w:t>AREACODE</w:t>
            </w:r>
          </w:p>
        </w:tc>
        <w:tc>
          <w:tcPr>
            <w:tcW w:w="1417" w:type="dxa"/>
          </w:tcPr>
          <w:p w14:paraId="78652D4A" w14:textId="77777777" w:rsidR="003A145D" w:rsidRDefault="003A145D" w:rsidP="00E821FE">
            <w:pPr>
              <w:ind w:left="0"/>
            </w:pPr>
            <w:r>
              <w:t>String</w:t>
            </w:r>
          </w:p>
          <w:p w14:paraId="672E9066" w14:textId="32CDB477" w:rsidR="003A145D" w:rsidRDefault="003A145D" w:rsidP="00E821FE">
            <w:pPr>
              <w:ind w:left="0"/>
            </w:pPr>
            <w:r>
              <w:t>CL</w:t>
            </w:r>
          </w:p>
        </w:tc>
        <w:tc>
          <w:tcPr>
            <w:tcW w:w="630" w:type="dxa"/>
          </w:tcPr>
          <w:p w14:paraId="00668B66" w14:textId="5D98B899" w:rsidR="003A145D" w:rsidRDefault="00E0145B" w:rsidP="00E821FE">
            <w:pPr>
              <w:pStyle w:val="Sothutu-1so"/>
              <w:spacing w:before="120" w:after="120" w:line="276" w:lineRule="auto"/>
              <w:jc w:val="left"/>
              <w:rPr>
                <w:szCs w:val="24"/>
              </w:rPr>
            </w:pPr>
            <w:r>
              <w:rPr>
                <w:szCs w:val="24"/>
              </w:rPr>
              <w:t>50</w:t>
            </w:r>
          </w:p>
        </w:tc>
        <w:tc>
          <w:tcPr>
            <w:tcW w:w="540" w:type="dxa"/>
          </w:tcPr>
          <w:p w14:paraId="78FE8292" w14:textId="0009E423" w:rsidR="003A145D" w:rsidRDefault="00E0145B" w:rsidP="00E821FE">
            <w:pPr>
              <w:pStyle w:val="Sothutu-1so"/>
              <w:spacing w:before="120" w:after="120" w:line="276" w:lineRule="auto"/>
              <w:jc w:val="left"/>
              <w:rPr>
                <w:szCs w:val="24"/>
              </w:rPr>
            </w:pPr>
            <w:r>
              <w:rPr>
                <w:szCs w:val="24"/>
              </w:rPr>
              <w:t>N</w:t>
            </w:r>
          </w:p>
        </w:tc>
        <w:tc>
          <w:tcPr>
            <w:tcW w:w="450" w:type="dxa"/>
          </w:tcPr>
          <w:p w14:paraId="56E415EC" w14:textId="2299EF56" w:rsidR="003A145D" w:rsidRDefault="00E0145B" w:rsidP="00E821FE">
            <w:pPr>
              <w:pStyle w:val="Sothutu-1so"/>
              <w:spacing w:before="120" w:after="120" w:line="276" w:lineRule="auto"/>
              <w:jc w:val="left"/>
              <w:rPr>
                <w:szCs w:val="24"/>
              </w:rPr>
            </w:pPr>
            <w:r>
              <w:rPr>
                <w:szCs w:val="24"/>
              </w:rPr>
              <w:t>Y</w:t>
            </w:r>
          </w:p>
        </w:tc>
        <w:tc>
          <w:tcPr>
            <w:tcW w:w="540" w:type="dxa"/>
          </w:tcPr>
          <w:p w14:paraId="0729E2C4" w14:textId="0BDFFCB7" w:rsidR="003A145D" w:rsidRDefault="00E0145B" w:rsidP="00E821FE">
            <w:pPr>
              <w:pStyle w:val="Sothutu-1so"/>
              <w:spacing w:before="120" w:after="120" w:line="276" w:lineRule="auto"/>
              <w:jc w:val="center"/>
              <w:rPr>
                <w:szCs w:val="24"/>
              </w:rPr>
            </w:pPr>
            <w:r>
              <w:rPr>
                <w:szCs w:val="24"/>
              </w:rPr>
              <w:t>Y</w:t>
            </w:r>
          </w:p>
        </w:tc>
        <w:tc>
          <w:tcPr>
            <w:tcW w:w="7380" w:type="dxa"/>
          </w:tcPr>
          <w:p w14:paraId="70986DC3" w14:textId="65FEC932" w:rsidR="003A145D" w:rsidRDefault="003A145D" w:rsidP="00E821FE">
            <w:pPr>
              <w:pStyle w:val="Sothutu-1so"/>
              <w:spacing w:before="120" w:after="120" w:line="276" w:lineRule="auto"/>
              <w:rPr>
                <w:szCs w:val="24"/>
              </w:rPr>
            </w:pPr>
            <w:r>
              <w:rPr>
                <w:szCs w:val="24"/>
              </w:rPr>
              <w:t>Danh sách lĩnh vực</w:t>
            </w:r>
          </w:p>
          <w:p w14:paraId="6CED3F7C" w14:textId="755247C6" w:rsidR="003A145D" w:rsidRDefault="003A145D" w:rsidP="00E821FE">
            <w:pPr>
              <w:pStyle w:val="Sothutu-1so"/>
              <w:spacing w:before="120" w:after="120" w:line="276" w:lineRule="auto"/>
              <w:rPr>
                <w:szCs w:val="24"/>
              </w:rPr>
            </w:pPr>
            <w:r>
              <w:rPr>
                <w:szCs w:val="24"/>
              </w:rPr>
              <w:t>Mặc định ‘Tài chính’ (4)</w:t>
            </w:r>
          </w:p>
        </w:tc>
      </w:tr>
      <w:tr w:rsidR="00B710A4" w:rsidRPr="00FF37CC" w14:paraId="5E127F1E" w14:textId="77777777" w:rsidTr="00E0145B">
        <w:trPr>
          <w:cantSplit/>
          <w:trHeight w:val="827"/>
        </w:trPr>
        <w:tc>
          <w:tcPr>
            <w:tcW w:w="1800" w:type="dxa"/>
            <w:vAlign w:val="bottom"/>
          </w:tcPr>
          <w:p w14:paraId="2601148A" w14:textId="0262B5A3" w:rsidR="00B710A4" w:rsidRDefault="00B710A4" w:rsidP="00E821FE">
            <w:pPr>
              <w:ind w:left="0"/>
              <w:rPr>
                <w:szCs w:val="24"/>
              </w:rPr>
            </w:pPr>
            <w:r w:rsidRPr="00311EE8">
              <w:rPr>
                <w:szCs w:val="24"/>
              </w:rPr>
              <w:t xml:space="preserve">Tổng tiền </w:t>
            </w:r>
            <w:r w:rsidR="00E0145B">
              <w:rPr>
                <w:szCs w:val="24"/>
              </w:rPr>
              <w:t>trình ký (VNĐ)</w:t>
            </w:r>
          </w:p>
        </w:tc>
        <w:tc>
          <w:tcPr>
            <w:tcW w:w="1980" w:type="dxa"/>
          </w:tcPr>
          <w:p w14:paraId="127DA9F5" w14:textId="39F2B01E" w:rsidR="00B710A4" w:rsidRPr="00311EE8" w:rsidRDefault="00E0145B" w:rsidP="00E821FE">
            <w:pPr>
              <w:ind w:left="0"/>
              <w:rPr>
                <w:szCs w:val="24"/>
              </w:rPr>
            </w:pPr>
            <w:r w:rsidRPr="00E0145B">
              <w:rPr>
                <w:szCs w:val="24"/>
              </w:rPr>
              <w:t>AMOUNT</w:t>
            </w:r>
          </w:p>
        </w:tc>
        <w:tc>
          <w:tcPr>
            <w:tcW w:w="1417" w:type="dxa"/>
          </w:tcPr>
          <w:p w14:paraId="79EDDBD7" w14:textId="77777777" w:rsidR="00B710A4" w:rsidRDefault="00B710A4" w:rsidP="00E821FE">
            <w:pPr>
              <w:ind w:left="0"/>
            </w:pPr>
            <w:r>
              <w:t>Number</w:t>
            </w:r>
          </w:p>
        </w:tc>
        <w:tc>
          <w:tcPr>
            <w:tcW w:w="630" w:type="dxa"/>
          </w:tcPr>
          <w:p w14:paraId="3517BE05" w14:textId="77777777" w:rsidR="00B710A4" w:rsidRDefault="00B710A4" w:rsidP="00E821FE">
            <w:pPr>
              <w:pStyle w:val="Sothutu-1so"/>
              <w:spacing w:before="120" w:after="120" w:line="276" w:lineRule="auto"/>
              <w:jc w:val="left"/>
              <w:rPr>
                <w:szCs w:val="24"/>
              </w:rPr>
            </w:pPr>
            <w:r>
              <w:rPr>
                <w:szCs w:val="24"/>
              </w:rPr>
              <w:t>20</w:t>
            </w:r>
          </w:p>
        </w:tc>
        <w:tc>
          <w:tcPr>
            <w:tcW w:w="540" w:type="dxa"/>
          </w:tcPr>
          <w:p w14:paraId="6AE1837B" w14:textId="110129C2" w:rsidR="00B710A4" w:rsidRDefault="00E0145B" w:rsidP="00E821FE">
            <w:pPr>
              <w:pStyle w:val="Sothutu-1so"/>
              <w:spacing w:before="120" w:after="120" w:line="276" w:lineRule="auto"/>
              <w:jc w:val="left"/>
              <w:rPr>
                <w:szCs w:val="24"/>
              </w:rPr>
            </w:pPr>
            <w:r>
              <w:rPr>
                <w:szCs w:val="24"/>
              </w:rPr>
              <w:t>Y</w:t>
            </w:r>
          </w:p>
        </w:tc>
        <w:tc>
          <w:tcPr>
            <w:tcW w:w="450" w:type="dxa"/>
          </w:tcPr>
          <w:p w14:paraId="687DF254" w14:textId="13F1C8CF" w:rsidR="00B710A4" w:rsidRDefault="00EB3CB4" w:rsidP="00E821FE">
            <w:pPr>
              <w:pStyle w:val="Sothutu-1so"/>
              <w:spacing w:before="120" w:after="120" w:line="276" w:lineRule="auto"/>
              <w:jc w:val="left"/>
              <w:rPr>
                <w:szCs w:val="24"/>
              </w:rPr>
            </w:pPr>
            <w:r>
              <w:rPr>
                <w:szCs w:val="24"/>
              </w:rPr>
              <w:t>Y</w:t>
            </w:r>
          </w:p>
        </w:tc>
        <w:tc>
          <w:tcPr>
            <w:tcW w:w="540" w:type="dxa"/>
          </w:tcPr>
          <w:p w14:paraId="42C6690A"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5314BFE4" w14:textId="081FB30B" w:rsidR="00B710A4" w:rsidRDefault="00E0145B" w:rsidP="00E821FE">
            <w:pPr>
              <w:pStyle w:val="Sothutu-1so"/>
              <w:spacing w:before="120" w:after="120" w:line="276" w:lineRule="auto"/>
              <w:rPr>
                <w:szCs w:val="24"/>
              </w:rPr>
            </w:pPr>
            <w:r>
              <w:rPr>
                <w:szCs w:val="24"/>
              </w:rPr>
              <w:t xml:space="preserve">Số tiền quy đổi thành VND của chứng từ trình ký </w:t>
            </w:r>
            <w:r w:rsidR="00EB3CB4">
              <w:rPr>
                <w:szCs w:val="24"/>
              </w:rPr>
              <w:t>(Tổng tiền được duyệt * Tỷ giá)</w:t>
            </w:r>
          </w:p>
        </w:tc>
      </w:tr>
      <w:tr w:rsidR="008F3706" w:rsidRPr="00FF37CC" w14:paraId="397BF41A" w14:textId="77777777" w:rsidTr="00F10301">
        <w:trPr>
          <w:cantSplit/>
          <w:trHeight w:val="827"/>
        </w:trPr>
        <w:tc>
          <w:tcPr>
            <w:tcW w:w="1800" w:type="dxa"/>
          </w:tcPr>
          <w:p w14:paraId="0BC5E969" w14:textId="50AAACC3" w:rsidR="008F3706" w:rsidRPr="00555E4D" w:rsidRDefault="008F3706" w:rsidP="00E821FE">
            <w:pPr>
              <w:pStyle w:val="Sothutu-1so"/>
              <w:spacing w:before="120" w:after="120" w:line="276" w:lineRule="auto"/>
              <w:jc w:val="left"/>
              <w:rPr>
                <w:szCs w:val="24"/>
              </w:rPr>
            </w:pPr>
            <w:r>
              <w:rPr>
                <w:szCs w:val="24"/>
              </w:rPr>
              <w:lastRenderedPageBreak/>
              <w:t>Mẫu trình ký</w:t>
            </w:r>
          </w:p>
        </w:tc>
        <w:tc>
          <w:tcPr>
            <w:tcW w:w="1980" w:type="dxa"/>
          </w:tcPr>
          <w:p w14:paraId="429810CD" w14:textId="4BE26835" w:rsidR="008F3706" w:rsidRPr="00555E4D" w:rsidRDefault="00E4045E" w:rsidP="00E821FE">
            <w:pPr>
              <w:ind w:left="0"/>
              <w:rPr>
                <w:szCs w:val="24"/>
              </w:rPr>
            </w:pPr>
            <w:r>
              <w:rPr>
                <w:szCs w:val="24"/>
              </w:rPr>
              <w:t>Is_Template</w:t>
            </w:r>
          </w:p>
        </w:tc>
        <w:tc>
          <w:tcPr>
            <w:tcW w:w="1417" w:type="dxa"/>
          </w:tcPr>
          <w:p w14:paraId="08565185" w14:textId="77777777" w:rsidR="008F3706" w:rsidRDefault="008F3706" w:rsidP="00E821FE">
            <w:pPr>
              <w:ind w:left="0"/>
            </w:pPr>
            <w:r>
              <w:t>Boolean</w:t>
            </w:r>
          </w:p>
          <w:p w14:paraId="6C10084A" w14:textId="72821622" w:rsidR="008F3706" w:rsidRDefault="008F3706" w:rsidP="00E821FE">
            <w:pPr>
              <w:ind w:left="0"/>
            </w:pPr>
            <w:r>
              <w:t>Check box</w:t>
            </w:r>
          </w:p>
        </w:tc>
        <w:tc>
          <w:tcPr>
            <w:tcW w:w="630" w:type="dxa"/>
          </w:tcPr>
          <w:p w14:paraId="3E1AE05D" w14:textId="748562DC" w:rsidR="008F3706" w:rsidRDefault="008F3706" w:rsidP="00E821FE">
            <w:pPr>
              <w:pStyle w:val="Sothutu-1so"/>
              <w:spacing w:before="120" w:after="120" w:line="276" w:lineRule="auto"/>
              <w:jc w:val="left"/>
              <w:rPr>
                <w:szCs w:val="24"/>
              </w:rPr>
            </w:pPr>
          </w:p>
        </w:tc>
        <w:tc>
          <w:tcPr>
            <w:tcW w:w="540" w:type="dxa"/>
          </w:tcPr>
          <w:p w14:paraId="281E35C4" w14:textId="41C67BA2" w:rsidR="008F3706" w:rsidRDefault="008F3706" w:rsidP="00E821FE">
            <w:pPr>
              <w:pStyle w:val="Sothutu-1so"/>
              <w:spacing w:before="120" w:after="120" w:line="276" w:lineRule="auto"/>
              <w:jc w:val="left"/>
              <w:rPr>
                <w:szCs w:val="24"/>
              </w:rPr>
            </w:pPr>
            <w:r>
              <w:rPr>
                <w:szCs w:val="24"/>
              </w:rPr>
              <w:t>N</w:t>
            </w:r>
          </w:p>
        </w:tc>
        <w:tc>
          <w:tcPr>
            <w:tcW w:w="450" w:type="dxa"/>
          </w:tcPr>
          <w:p w14:paraId="2A015BD9" w14:textId="63A5F83D" w:rsidR="008F3706" w:rsidRDefault="008F3706" w:rsidP="00E821FE">
            <w:pPr>
              <w:pStyle w:val="Sothutu-1so"/>
              <w:spacing w:before="120" w:after="120" w:line="276" w:lineRule="auto"/>
              <w:jc w:val="left"/>
              <w:rPr>
                <w:szCs w:val="24"/>
              </w:rPr>
            </w:pPr>
            <w:r>
              <w:rPr>
                <w:szCs w:val="24"/>
              </w:rPr>
              <w:t>N</w:t>
            </w:r>
          </w:p>
        </w:tc>
        <w:tc>
          <w:tcPr>
            <w:tcW w:w="540" w:type="dxa"/>
          </w:tcPr>
          <w:p w14:paraId="112D5DCA" w14:textId="713124AF" w:rsidR="008F3706" w:rsidRDefault="008F3706" w:rsidP="00E821FE">
            <w:pPr>
              <w:pStyle w:val="Sothutu-1so"/>
              <w:spacing w:before="120" w:after="120" w:line="276" w:lineRule="auto"/>
              <w:jc w:val="center"/>
              <w:rPr>
                <w:szCs w:val="24"/>
              </w:rPr>
            </w:pPr>
            <w:r>
              <w:rPr>
                <w:szCs w:val="24"/>
              </w:rPr>
              <w:t>Y</w:t>
            </w:r>
          </w:p>
        </w:tc>
        <w:tc>
          <w:tcPr>
            <w:tcW w:w="7380" w:type="dxa"/>
          </w:tcPr>
          <w:p w14:paraId="1473CC94" w14:textId="0D560528" w:rsidR="008F3706" w:rsidRPr="00311EE8" w:rsidRDefault="008F3706" w:rsidP="00E821FE">
            <w:pPr>
              <w:pStyle w:val="Sothutu-1so"/>
              <w:spacing w:before="120" w:after="120" w:line="276" w:lineRule="auto"/>
              <w:rPr>
                <w:szCs w:val="24"/>
              </w:rPr>
            </w:pPr>
          </w:p>
        </w:tc>
      </w:tr>
      <w:tr w:rsidR="008F3706" w:rsidRPr="00FF37CC" w14:paraId="427ED5A1" w14:textId="77777777" w:rsidTr="00F10301">
        <w:trPr>
          <w:cantSplit/>
          <w:trHeight w:val="827"/>
        </w:trPr>
        <w:tc>
          <w:tcPr>
            <w:tcW w:w="1800" w:type="dxa"/>
          </w:tcPr>
          <w:p w14:paraId="1BD8B1E5" w14:textId="60A6F27B" w:rsidR="008F3706" w:rsidRPr="00555E4D" w:rsidRDefault="008F3706" w:rsidP="00E821FE">
            <w:pPr>
              <w:pStyle w:val="Sothutu-1so"/>
              <w:spacing w:before="120" w:after="120" w:line="276" w:lineRule="auto"/>
              <w:jc w:val="left"/>
              <w:rPr>
                <w:szCs w:val="24"/>
              </w:rPr>
            </w:pPr>
            <w:r>
              <w:rPr>
                <w:szCs w:val="24"/>
              </w:rPr>
              <w:t>Ban hành tự động</w:t>
            </w:r>
          </w:p>
        </w:tc>
        <w:tc>
          <w:tcPr>
            <w:tcW w:w="1980" w:type="dxa"/>
          </w:tcPr>
          <w:p w14:paraId="632D6512" w14:textId="3500E1DD" w:rsidR="008F3706" w:rsidRPr="00555E4D" w:rsidRDefault="00E4045E" w:rsidP="00E821FE">
            <w:pPr>
              <w:ind w:left="0"/>
              <w:rPr>
                <w:szCs w:val="24"/>
              </w:rPr>
            </w:pPr>
            <w:r w:rsidRPr="000844E0">
              <w:rPr>
                <w:szCs w:val="24"/>
              </w:rPr>
              <w:t>ISPROMULGATE</w:t>
            </w:r>
          </w:p>
        </w:tc>
        <w:tc>
          <w:tcPr>
            <w:tcW w:w="1417" w:type="dxa"/>
          </w:tcPr>
          <w:p w14:paraId="1DD51F67" w14:textId="77777777" w:rsidR="008F3706" w:rsidRDefault="008F3706" w:rsidP="00E821FE">
            <w:pPr>
              <w:ind w:left="0"/>
            </w:pPr>
            <w:r>
              <w:t>Boolean</w:t>
            </w:r>
          </w:p>
          <w:p w14:paraId="00870CD2" w14:textId="142283B8" w:rsidR="008F3706" w:rsidRDefault="008F3706" w:rsidP="00E821FE">
            <w:pPr>
              <w:ind w:left="0"/>
            </w:pPr>
            <w:r>
              <w:t>Check box</w:t>
            </w:r>
          </w:p>
        </w:tc>
        <w:tc>
          <w:tcPr>
            <w:tcW w:w="630" w:type="dxa"/>
          </w:tcPr>
          <w:p w14:paraId="58039075" w14:textId="5ACD6080" w:rsidR="008F3706" w:rsidRDefault="008F3706" w:rsidP="00E821FE">
            <w:pPr>
              <w:pStyle w:val="Sothutu-1so"/>
              <w:spacing w:before="120" w:after="120" w:line="276" w:lineRule="auto"/>
              <w:jc w:val="left"/>
              <w:rPr>
                <w:szCs w:val="24"/>
              </w:rPr>
            </w:pPr>
          </w:p>
        </w:tc>
        <w:tc>
          <w:tcPr>
            <w:tcW w:w="540" w:type="dxa"/>
          </w:tcPr>
          <w:p w14:paraId="1BC9ACE0" w14:textId="088D11E1" w:rsidR="008F3706" w:rsidRDefault="008F3706" w:rsidP="00E821FE">
            <w:pPr>
              <w:pStyle w:val="Sothutu-1so"/>
              <w:spacing w:before="120" w:after="120" w:line="276" w:lineRule="auto"/>
              <w:jc w:val="left"/>
              <w:rPr>
                <w:szCs w:val="24"/>
              </w:rPr>
            </w:pPr>
            <w:r>
              <w:rPr>
                <w:szCs w:val="24"/>
              </w:rPr>
              <w:t>N</w:t>
            </w:r>
          </w:p>
        </w:tc>
        <w:tc>
          <w:tcPr>
            <w:tcW w:w="450" w:type="dxa"/>
          </w:tcPr>
          <w:p w14:paraId="22F9E08C" w14:textId="00210A65" w:rsidR="008F3706" w:rsidRDefault="008F3706" w:rsidP="00E821FE">
            <w:pPr>
              <w:pStyle w:val="Sothutu-1so"/>
              <w:spacing w:before="120" w:after="120" w:line="276" w:lineRule="auto"/>
              <w:jc w:val="left"/>
              <w:rPr>
                <w:szCs w:val="24"/>
              </w:rPr>
            </w:pPr>
            <w:r>
              <w:rPr>
                <w:szCs w:val="24"/>
              </w:rPr>
              <w:t>N</w:t>
            </w:r>
          </w:p>
        </w:tc>
        <w:tc>
          <w:tcPr>
            <w:tcW w:w="540" w:type="dxa"/>
          </w:tcPr>
          <w:p w14:paraId="67282629" w14:textId="0E987FAA" w:rsidR="008F3706" w:rsidRDefault="008F3706" w:rsidP="00E821FE">
            <w:pPr>
              <w:pStyle w:val="Sothutu-1so"/>
              <w:spacing w:before="120" w:after="120" w:line="276" w:lineRule="auto"/>
              <w:jc w:val="center"/>
              <w:rPr>
                <w:szCs w:val="24"/>
              </w:rPr>
            </w:pPr>
            <w:r>
              <w:rPr>
                <w:szCs w:val="24"/>
              </w:rPr>
              <w:t>Y</w:t>
            </w:r>
          </w:p>
        </w:tc>
        <w:tc>
          <w:tcPr>
            <w:tcW w:w="7380" w:type="dxa"/>
          </w:tcPr>
          <w:p w14:paraId="0A4CE1CB" w14:textId="6D4A21F7" w:rsidR="008F3706" w:rsidRPr="00AA0869" w:rsidRDefault="008F3706" w:rsidP="00E821FE">
            <w:pPr>
              <w:pStyle w:val="Sothutu-1so"/>
              <w:spacing w:before="120" w:after="120" w:line="276" w:lineRule="auto"/>
              <w:rPr>
                <w:szCs w:val="24"/>
              </w:rPr>
            </w:pPr>
          </w:p>
        </w:tc>
      </w:tr>
      <w:tr w:rsidR="008F3706" w:rsidRPr="00FF37CC" w14:paraId="0B4DC814" w14:textId="77777777" w:rsidTr="00F10301">
        <w:trPr>
          <w:cantSplit/>
          <w:trHeight w:val="827"/>
        </w:trPr>
        <w:tc>
          <w:tcPr>
            <w:tcW w:w="1800" w:type="dxa"/>
          </w:tcPr>
          <w:p w14:paraId="370D4552" w14:textId="2860EA42" w:rsidR="008F3706" w:rsidRDefault="008F3706" w:rsidP="00E821FE">
            <w:pPr>
              <w:pStyle w:val="Sothutu-1so"/>
              <w:spacing w:before="120" w:after="120" w:line="276" w:lineRule="auto"/>
              <w:jc w:val="left"/>
              <w:rPr>
                <w:szCs w:val="24"/>
              </w:rPr>
            </w:pPr>
            <w:r>
              <w:rPr>
                <w:szCs w:val="24"/>
              </w:rPr>
              <w:t>Tự động chuyển văn bản</w:t>
            </w:r>
          </w:p>
        </w:tc>
        <w:tc>
          <w:tcPr>
            <w:tcW w:w="1980" w:type="dxa"/>
          </w:tcPr>
          <w:p w14:paraId="13293142" w14:textId="2CD63B54" w:rsidR="008F3706" w:rsidRPr="00555E4D" w:rsidRDefault="008F3706" w:rsidP="00E821FE">
            <w:pPr>
              <w:ind w:left="0"/>
              <w:rPr>
                <w:szCs w:val="24"/>
              </w:rPr>
            </w:pPr>
            <w:r w:rsidRPr="000844E0">
              <w:rPr>
                <w:szCs w:val="24"/>
              </w:rPr>
              <w:t>ISPUBLIC</w:t>
            </w:r>
          </w:p>
        </w:tc>
        <w:tc>
          <w:tcPr>
            <w:tcW w:w="1417" w:type="dxa"/>
          </w:tcPr>
          <w:p w14:paraId="6087CE32" w14:textId="77777777" w:rsidR="008F3706" w:rsidRDefault="008F3706" w:rsidP="00E821FE">
            <w:pPr>
              <w:ind w:left="0"/>
            </w:pPr>
            <w:r>
              <w:t>Boolean</w:t>
            </w:r>
          </w:p>
          <w:p w14:paraId="2E537BFB" w14:textId="54FE2C47" w:rsidR="008F3706" w:rsidRDefault="008F3706" w:rsidP="00E821FE">
            <w:pPr>
              <w:ind w:left="0"/>
            </w:pPr>
            <w:r>
              <w:t>Check box</w:t>
            </w:r>
          </w:p>
        </w:tc>
        <w:tc>
          <w:tcPr>
            <w:tcW w:w="630" w:type="dxa"/>
          </w:tcPr>
          <w:p w14:paraId="53C81F34" w14:textId="77777777" w:rsidR="008F3706" w:rsidRDefault="008F3706" w:rsidP="00E821FE">
            <w:pPr>
              <w:pStyle w:val="Sothutu-1so"/>
              <w:spacing w:before="120" w:after="120" w:line="276" w:lineRule="auto"/>
              <w:jc w:val="left"/>
              <w:rPr>
                <w:szCs w:val="24"/>
              </w:rPr>
            </w:pPr>
          </w:p>
        </w:tc>
        <w:tc>
          <w:tcPr>
            <w:tcW w:w="540" w:type="dxa"/>
          </w:tcPr>
          <w:p w14:paraId="3F61F19F" w14:textId="49810D10" w:rsidR="008F3706" w:rsidRDefault="008F3706" w:rsidP="00E821FE">
            <w:pPr>
              <w:pStyle w:val="Sothutu-1so"/>
              <w:spacing w:before="120" w:after="120" w:line="276" w:lineRule="auto"/>
              <w:jc w:val="left"/>
              <w:rPr>
                <w:szCs w:val="24"/>
              </w:rPr>
            </w:pPr>
            <w:r>
              <w:rPr>
                <w:szCs w:val="24"/>
              </w:rPr>
              <w:t>N</w:t>
            </w:r>
          </w:p>
        </w:tc>
        <w:tc>
          <w:tcPr>
            <w:tcW w:w="450" w:type="dxa"/>
          </w:tcPr>
          <w:p w14:paraId="2B7F3189" w14:textId="61A2BF99" w:rsidR="008F3706" w:rsidRDefault="008F3706" w:rsidP="00E821FE">
            <w:pPr>
              <w:pStyle w:val="Sothutu-1so"/>
              <w:spacing w:before="120" w:after="120" w:line="276" w:lineRule="auto"/>
              <w:jc w:val="left"/>
              <w:rPr>
                <w:szCs w:val="24"/>
              </w:rPr>
            </w:pPr>
            <w:r>
              <w:rPr>
                <w:szCs w:val="24"/>
              </w:rPr>
              <w:t>N</w:t>
            </w:r>
          </w:p>
        </w:tc>
        <w:tc>
          <w:tcPr>
            <w:tcW w:w="540" w:type="dxa"/>
          </w:tcPr>
          <w:p w14:paraId="499C2744" w14:textId="1B4296F0" w:rsidR="008F3706" w:rsidRDefault="008F3706" w:rsidP="00E821FE">
            <w:pPr>
              <w:pStyle w:val="Sothutu-1so"/>
              <w:spacing w:before="120" w:after="120" w:line="276" w:lineRule="auto"/>
              <w:jc w:val="center"/>
              <w:rPr>
                <w:szCs w:val="24"/>
              </w:rPr>
            </w:pPr>
            <w:r>
              <w:rPr>
                <w:szCs w:val="24"/>
              </w:rPr>
              <w:t>Y</w:t>
            </w:r>
          </w:p>
        </w:tc>
        <w:tc>
          <w:tcPr>
            <w:tcW w:w="7380" w:type="dxa"/>
          </w:tcPr>
          <w:p w14:paraId="069B3505" w14:textId="259E3955" w:rsidR="008F3706" w:rsidRPr="00AA0869" w:rsidRDefault="00E4045E" w:rsidP="00E821FE">
            <w:pPr>
              <w:pStyle w:val="Sothutu-1so"/>
              <w:spacing w:before="120" w:after="120" w:line="276" w:lineRule="auto"/>
              <w:rPr>
                <w:szCs w:val="24"/>
              </w:rPr>
            </w:pPr>
            <w:r>
              <w:rPr>
                <w:szCs w:val="24"/>
              </w:rPr>
              <w:t>Nếu chọn thì sau khi duyệt xong tại VOffice sẽ chuyển văn bản tới các user có trong danh sách cá nhân nhận văn bản</w:t>
            </w:r>
          </w:p>
        </w:tc>
      </w:tr>
      <w:tr w:rsidR="008F3706" w:rsidRPr="00FF37CC" w14:paraId="05E43D77" w14:textId="77777777" w:rsidTr="00F10301">
        <w:trPr>
          <w:cantSplit/>
          <w:trHeight w:val="827"/>
        </w:trPr>
        <w:tc>
          <w:tcPr>
            <w:tcW w:w="1800" w:type="dxa"/>
          </w:tcPr>
          <w:p w14:paraId="49F7750A" w14:textId="417C7F6A" w:rsidR="008F3706" w:rsidRDefault="008F3706" w:rsidP="00E821FE">
            <w:pPr>
              <w:pStyle w:val="Sothutu-1so"/>
              <w:spacing w:before="120" w:after="120" w:line="276" w:lineRule="auto"/>
              <w:jc w:val="left"/>
              <w:rPr>
                <w:szCs w:val="24"/>
              </w:rPr>
            </w:pPr>
            <w:r>
              <w:rPr>
                <w:szCs w:val="24"/>
              </w:rPr>
              <w:t>Trình ký song song</w:t>
            </w:r>
          </w:p>
        </w:tc>
        <w:tc>
          <w:tcPr>
            <w:tcW w:w="1980" w:type="dxa"/>
          </w:tcPr>
          <w:p w14:paraId="3551E44A" w14:textId="77777777" w:rsidR="008F3706" w:rsidRPr="00555E4D" w:rsidRDefault="008F3706" w:rsidP="00E821FE">
            <w:pPr>
              <w:ind w:left="0"/>
              <w:rPr>
                <w:szCs w:val="24"/>
              </w:rPr>
            </w:pPr>
          </w:p>
        </w:tc>
        <w:tc>
          <w:tcPr>
            <w:tcW w:w="1417" w:type="dxa"/>
          </w:tcPr>
          <w:p w14:paraId="647E5D7C" w14:textId="77777777" w:rsidR="008F3706" w:rsidRDefault="008F3706" w:rsidP="00E821FE">
            <w:pPr>
              <w:ind w:left="0"/>
            </w:pPr>
            <w:r>
              <w:t>Boolean</w:t>
            </w:r>
          </w:p>
          <w:p w14:paraId="21AFB4B0" w14:textId="5ED5510F" w:rsidR="008F3706" w:rsidRDefault="008F3706" w:rsidP="00E821FE">
            <w:pPr>
              <w:ind w:left="0"/>
            </w:pPr>
            <w:r>
              <w:t>Check box</w:t>
            </w:r>
          </w:p>
        </w:tc>
        <w:tc>
          <w:tcPr>
            <w:tcW w:w="630" w:type="dxa"/>
          </w:tcPr>
          <w:p w14:paraId="6CB39A8D" w14:textId="77777777" w:rsidR="008F3706" w:rsidRDefault="008F3706" w:rsidP="00E821FE">
            <w:pPr>
              <w:pStyle w:val="Sothutu-1so"/>
              <w:spacing w:before="120" w:after="120" w:line="276" w:lineRule="auto"/>
              <w:jc w:val="left"/>
              <w:rPr>
                <w:szCs w:val="24"/>
              </w:rPr>
            </w:pPr>
          </w:p>
        </w:tc>
        <w:tc>
          <w:tcPr>
            <w:tcW w:w="540" w:type="dxa"/>
          </w:tcPr>
          <w:p w14:paraId="413D1287" w14:textId="62E3A140" w:rsidR="008F3706" w:rsidRDefault="008F3706" w:rsidP="00E821FE">
            <w:pPr>
              <w:pStyle w:val="Sothutu-1so"/>
              <w:spacing w:before="120" w:after="120" w:line="276" w:lineRule="auto"/>
              <w:jc w:val="left"/>
              <w:rPr>
                <w:szCs w:val="24"/>
              </w:rPr>
            </w:pPr>
            <w:r>
              <w:rPr>
                <w:szCs w:val="24"/>
              </w:rPr>
              <w:t>N</w:t>
            </w:r>
          </w:p>
        </w:tc>
        <w:tc>
          <w:tcPr>
            <w:tcW w:w="450" w:type="dxa"/>
          </w:tcPr>
          <w:p w14:paraId="5EFC8FE5" w14:textId="1876FB53" w:rsidR="008F3706" w:rsidRDefault="008F3706" w:rsidP="00E821FE">
            <w:pPr>
              <w:pStyle w:val="Sothutu-1so"/>
              <w:spacing w:before="120" w:after="120" w:line="276" w:lineRule="auto"/>
              <w:jc w:val="left"/>
              <w:rPr>
                <w:szCs w:val="24"/>
              </w:rPr>
            </w:pPr>
            <w:r>
              <w:rPr>
                <w:szCs w:val="24"/>
              </w:rPr>
              <w:t>N</w:t>
            </w:r>
          </w:p>
        </w:tc>
        <w:tc>
          <w:tcPr>
            <w:tcW w:w="540" w:type="dxa"/>
          </w:tcPr>
          <w:p w14:paraId="1A292FA4" w14:textId="008EB807" w:rsidR="008F3706" w:rsidRDefault="008F3706" w:rsidP="00E821FE">
            <w:pPr>
              <w:pStyle w:val="Sothutu-1so"/>
              <w:spacing w:before="120" w:after="120" w:line="276" w:lineRule="auto"/>
              <w:jc w:val="center"/>
              <w:rPr>
                <w:szCs w:val="24"/>
              </w:rPr>
            </w:pPr>
            <w:r>
              <w:rPr>
                <w:szCs w:val="24"/>
              </w:rPr>
              <w:t>Y</w:t>
            </w:r>
          </w:p>
        </w:tc>
        <w:tc>
          <w:tcPr>
            <w:tcW w:w="7380" w:type="dxa"/>
          </w:tcPr>
          <w:p w14:paraId="39156C30" w14:textId="77777777" w:rsidR="008F3706" w:rsidRPr="00AA0869" w:rsidRDefault="008F3706" w:rsidP="00E821FE">
            <w:pPr>
              <w:pStyle w:val="Sothutu-1so"/>
              <w:spacing w:before="120" w:after="120" w:line="276" w:lineRule="auto"/>
              <w:rPr>
                <w:szCs w:val="24"/>
              </w:rPr>
            </w:pPr>
          </w:p>
        </w:tc>
      </w:tr>
      <w:tr w:rsidR="008F3706" w:rsidRPr="00FF37CC" w14:paraId="553DAD4F" w14:textId="77777777" w:rsidTr="00F10301">
        <w:trPr>
          <w:cantSplit/>
          <w:trHeight w:val="827"/>
        </w:trPr>
        <w:tc>
          <w:tcPr>
            <w:tcW w:w="1800" w:type="dxa"/>
          </w:tcPr>
          <w:p w14:paraId="16D653C3" w14:textId="2A9192A2" w:rsidR="008F3706" w:rsidRPr="00555E4D" w:rsidRDefault="00E4045E" w:rsidP="00E821FE">
            <w:pPr>
              <w:pStyle w:val="Sothutu-1so"/>
              <w:spacing w:before="120" w:after="120" w:line="276" w:lineRule="auto"/>
              <w:jc w:val="left"/>
              <w:rPr>
                <w:szCs w:val="24"/>
              </w:rPr>
            </w:pPr>
            <w:r>
              <w:rPr>
                <w:szCs w:val="24"/>
              </w:rPr>
              <w:t>Trạng thái tài liệu</w:t>
            </w:r>
          </w:p>
        </w:tc>
        <w:tc>
          <w:tcPr>
            <w:tcW w:w="1980" w:type="dxa"/>
          </w:tcPr>
          <w:p w14:paraId="10505000" w14:textId="77777777" w:rsidR="008F3706" w:rsidRDefault="00443B0F" w:rsidP="00E821FE">
            <w:pPr>
              <w:ind w:left="0"/>
              <w:rPr>
                <w:strike/>
                <w:szCs w:val="24"/>
              </w:rPr>
            </w:pPr>
            <w:r w:rsidRPr="00646680">
              <w:rPr>
                <w:strike/>
                <w:szCs w:val="24"/>
              </w:rPr>
              <w:t>DOCACTION</w:t>
            </w:r>
          </w:p>
          <w:p w14:paraId="37582440" w14:textId="3238B689" w:rsidR="00646680" w:rsidRPr="00646680" w:rsidRDefault="00646680" w:rsidP="00E821FE">
            <w:pPr>
              <w:ind w:left="0"/>
              <w:rPr>
                <w:szCs w:val="24"/>
              </w:rPr>
            </w:pPr>
            <w:r>
              <w:rPr>
                <w:szCs w:val="24"/>
              </w:rPr>
              <w:t>DocStatus</w:t>
            </w:r>
          </w:p>
        </w:tc>
        <w:tc>
          <w:tcPr>
            <w:tcW w:w="1417" w:type="dxa"/>
          </w:tcPr>
          <w:p w14:paraId="4B737EDF" w14:textId="77777777" w:rsidR="008F3706" w:rsidRDefault="008F3706" w:rsidP="00E821FE">
            <w:pPr>
              <w:ind w:left="0"/>
            </w:pPr>
            <w:r>
              <w:t>String</w:t>
            </w:r>
          </w:p>
          <w:p w14:paraId="28D6FFC3" w14:textId="77777777" w:rsidR="008F3706" w:rsidRDefault="008F3706" w:rsidP="00E821FE">
            <w:pPr>
              <w:ind w:left="0"/>
            </w:pPr>
            <w:r>
              <w:t>CL</w:t>
            </w:r>
          </w:p>
        </w:tc>
        <w:tc>
          <w:tcPr>
            <w:tcW w:w="630" w:type="dxa"/>
          </w:tcPr>
          <w:p w14:paraId="5B1EB202" w14:textId="77777777" w:rsidR="008F3706" w:rsidRDefault="008F3706" w:rsidP="00E821FE">
            <w:pPr>
              <w:pStyle w:val="Sothutu-1so"/>
              <w:spacing w:before="120" w:after="120" w:line="276" w:lineRule="auto"/>
              <w:jc w:val="left"/>
              <w:rPr>
                <w:szCs w:val="24"/>
              </w:rPr>
            </w:pPr>
            <w:r>
              <w:rPr>
                <w:szCs w:val="24"/>
              </w:rPr>
              <w:t>20</w:t>
            </w:r>
          </w:p>
        </w:tc>
        <w:tc>
          <w:tcPr>
            <w:tcW w:w="540" w:type="dxa"/>
          </w:tcPr>
          <w:p w14:paraId="439FCC38"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646A63D9"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60855E10" w14:textId="77777777" w:rsidR="008F3706" w:rsidRDefault="008F3706" w:rsidP="00E821FE">
            <w:pPr>
              <w:pStyle w:val="Sothutu-1so"/>
              <w:spacing w:before="120" w:after="120" w:line="276" w:lineRule="auto"/>
              <w:jc w:val="center"/>
              <w:rPr>
                <w:szCs w:val="24"/>
              </w:rPr>
            </w:pPr>
            <w:r>
              <w:rPr>
                <w:szCs w:val="24"/>
              </w:rPr>
              <w:t>Y</w:t>
            </w:r>
          </w:p>
        </w:tc>
        <w:tc>
          <w:tcPr>
            <w:tcW w:w="7380" w:type="dxa"/>
          </w:tcPr>
          <w:p w14:paraId="192CE063" w14:textId="77777777" w:rsidR="008F3706" w:rsidRDefault="00443B0F" w:rsidP="00E821FE">
            <w:pPr>
              <w:pStyle w:val="Sothutu-1so"/>
              <w:spacing w:before="120" w:after="120" w:line="276" w:lineRule="auto"/>
              <w:rPr>
                <w:szCs w:val="24"/>
              </w:rPr>
            </w:pPr>
            <w:r>
              <w:rPr>
                <w:szCs w:val="24"/>
              </w:rPr>
              <w:t>Bao gồm các giá trị:</w:t>
            </w:r>
          </w:p>
          <w:p w14:paraId="13E0C6A7" w14:textId="7ECF54BF" w:rsidR="00443B0F" w:rsidRDefault="00443B0F" w:rsidP="004E37AB">
            <w:pPr>
              <w:pStyle w:val="Sothutu-1so"/>
              <w:numPr>
                <w:ilvl w:val="0"/>
                <w:numId w:val="36"/>
              </w:numPr>
              <w:spacing w:before="120" w:after="120" w:line="276" w:lineRule="auto"/>
              <w:rPr>
                <w:szCs w:val="24"/>
              </w:rPr>
            </w:pPr>
            <w:r>
              <w:rPr>
                <w:szCs w:val="24"/>
              </w:rPr>
              <w:t>Đang Nháp</w:t>
            </w:r>
            <w:r w:rsidR="00AD6B03">
              <w:rPr>
                <w:szCs w:val="24"/>
              </w:rPr>
              <w:t>: Chứng từ mới tạo, trước khi CO bản ghi hoặc sau khi RA bản ghi</w:t>
            </w:r>
          </w:p>
          <w:p w14:paraId="6E768E4A" w14:textId="731AC943" w:rsidR="00443B0F" w:rsidRPr="00311EE8" w:rsidRDefault="00443B0F" w:rsidP="004E37AB">
            <w:pPr>
              <w:pStyle w:val="Sothutu-1so"/>
              <w:numPr>
                <w:ilvl w:val="0"/>
                <w:numId w:val="36"/>
              </w:numPr>
              <w:spacing w:before="120" w:after="120" w:line="276" w:lineRule="auto"/>
              <w:rPr>
                <w:szCs w:val="24"/>
              </w:rPr>
            </w:pPr>
            <w:r>
              <w:rPr>
                <w:szCs w:val="24"/>
              </w:rPr>
              <w:t>Hoàn thành</w:t>
            </w:r>
          </w:p>
        </w:tc>
      </w:tr>
      <w:tr w:rsidR="008F3706" w:rsidRPr="00FF37CC" w14:paraId="2EC01971" w14:textId="77777777" w:rsidTr="00F10301">
        <w:trPr>
          <w:cantSplit/>
          <w:trHeight w:val="827"/>
        </w:trPr>
        <w:tc>
          <w:tcPr>
            <w:tcW w:w="1800" w:type="dxa"/>
          </w:tcPr>
          <w:p w14:paraId="3A2E966D" w14:textId="5EFE69BD" w:rsidR="008F3706" w:rsidRPr="00555E4D" w:rsidRDefault="00443B0F" w:rsidP="00E821FE">
            <w:pPr>
              <w:pStyle w:val="Sothutu-1so"/>
              <w:spacing w:before="120" w:after="120" w:line="276" w:lineRule="auto"/>
              <w:jc w:val="left"/>
              <w:rPr>
                <w:szCs w:val="24"/>
              </w:rPr>
            </w:pPr>
            <w:r>
              <w:rPr>
                <w:szCs w:val="24"/>
              </w:rPr>
              <w:t>Trạng thái ký</w:t>
            </w:r>
          </w:p>
        </w:tc>
        <w:tc>
          <w:tcPr>
            <w:tcW w:w="1980" w:type="dxa"/>
          </w:tcPr>
          <w:p w14:paraId="284DAE90" w14:textId="08773A10" w:rsidR="008F3706" w:rsidRPr="00555E4D" w:rsidRDefault="00AD6B03" w:rsidP="00E821FE">
            <w:pPr>
              <w:ind w:left="0"/>
              <w:rPr>
                <w:szCs w:val="24"/>
              </w:rPr>
            </w:pPr>
            <w:r w:rsidRPr="009D0232">
              <w:rPr>
                <w:szCs w:val="24"/>
              </w:rPr>
              <w:t>APPROVALSTATUS</w:t>
            </w:r>
          </w:p>
        </w:tc>
        <w:tc>
          <w:tcPr>
            <w:tcW w:w="1417" w:type="dxa"/>
          </w:tcPr>
          <w:p w14:paraId="6BDB8921" w14:textId="77777777" w:rsidR="00AD6B03" w:rsidRDefault="00AD6B03" w:rsidP="00E821FE">
            <w:pPr>
              <w:ind w:left="0"/>
            </w:pPr>
            <w:r>
              <w:t>String</w:t>
            </w:r>
          </w:p>
          <w:p w14:paraId="472E916B" w14:textId="6028A282" w:rsidR="008F3706" w:rsidRDefault="00AD6B03" w:rsidP="00E821FE">
            <w:pPr>
              <w:ind w:left="0"/>
            </w:pPr>
            <w:r>
              <w:t>CL</w:t>
            </w:r>
          </w:p>
        </w:tc>
        <w:tc>
          <w:tcPr>
            <w:tcW w:w="630" w:type="dxa"/>
          </w:tcPr>
          <w:p w14:paraId="608D9E2B" w14:textId="77777777" w:rsidR="008F3706" w:rsidRDefault="008F3706" w:rsidP="00E821FE">
            <w:pPr>
              <w:pStyle w:val="Sothutu-1so"/>
              <w:spacing w:before="120" w:after="120" w:line="276" w:lineRule="auto"/>
              <w:jc w:val="left"/>
              <w:rPr>
                <w:szCs w:val="24"/>
              </w:rPr>
            </w:pPr>
          </w:p>
        </w:tc>
        <w:tc>
          <w:tcPr>
            <w:tcW w:w="540" w:type="dxa"/>
          </w:tcPr>
          <w:p w14:paraId="33F9D1D5"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11F395AC"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48C1B14A" w14:textId="77777777" w:rsidR="008F3706" w:rsidRDefault="008F3706" w:rsidP="00E821FE">
            <w:pPr>
              <w:pStyle w:val="Sothutu-1so"/>
              <w:spacing w:before="120" w:after="120" w:line="276" w:lineRule="auto"/>
              <w:jc w:val="center"/>
              <w:rPr>
                <w:szCs w:val="24"/>
              </w:rPr>
            </w:pPr>
            <w:r>
              <w:rPr>
                <w:szCs w:val="24"/>
              </w:rPr>
              <w:t>Y</w:t>
            </w:r>
          </w:p>
        </w:tc>
        <w:tc>
          <w:tcPr>
            <w:tcW w:w="7380" w:type="dxa"/>
          </w:tcPr>
          <w:p w14:paraId="31663728" w14:textId="77777777" w:rsidR="00AD6B03" w:rsidRDefault="00AD6B03" w:rsidP="00E821FE">
            <w:pPr>
              <w:ind w:left="0"/>
              <w:rPr>
                <w:szCs w:val="24"/>
              </w:rPr>
            </w:pPr>
            <w:r>
              <w:rPr>
                <w:szCs w:val="24"/>
              </w:rPr>
              <w:t>Ban đầu là ‘Chưa ký’</w:t>
            </w:r>
          </w:p>
          <w:p w14:paraId="395EC4D6" w14:textId="77777777" w:rsidR="00AD6B03" w:rsidRDefault="00AD6B03" w:rsidP="00E821FE">
            <w:pPr>
              <w:ind w:left="0"/>
              <w:rPr>
                <w:szCs w:val="24"/>
              </w:rPr>
            </w:pPr>
            <w:r>
              <w:rPr>
                <w:szCs w:val="24"/>
              </w:rPr>
              <w:t>Khi chuyển sang Voffice chuyển thành ‘Chờ ký’</w:t>
            </w:r>
          </w:p>
          <w:p w14:paraId="49BB3A80" w14:textId="03B20E47" w:rsidR="008F3706" w:rsidRPr="00311EE8" w:rsidRDefault="00AD6B03" w:rsidP="00E821FE">
            <w:pPr>
              <w:pStyle w:val="Sothutu-1so"/>
              <w:spacing w:before="120" w:after="120" w:line="276" w:lineRule="auto"/>
              <w:rPr>
                <w:szCs w:val="24"/>
              </w:rPr>
            </w:pPr>
            <w:r>
              <w:rPr>
                <w:szCs w:val="24"/>
              </w:rPr>
              <w:t>Sau  đó lấy các trạng thái ký từ VOffice</w:t>
            </w:r>
          </w:p>
        </w:tc>
      </w:tr>
      <w:tr w:rsidR="008F3706" w:rsidRPr="00FF37CC" w14:paraId="00639A5D" w14:textId="77777777" w:rsidTr="00F10301">
        <w:trPr>
          <w:cantSplit/>
          <w:trHeight w:val="827"/>
        </w:trPr>
        <w:tc>
          <w:tcPr>
            <w:tcW w:w="1800" w:type="dxa"/>
          </w:tcPr>
          <w:p w14:paraId="2604A490" w14:textId="77777777" w:rsidR="008F3706" w:rsidRDefault="008F3706" w:rsidP="00E821FE">
            <w:pPr>
              <w:pStyle w:val="Sothutu-1so"/>
              <w:spacing w:before="120" w:after="120" w:line="276" w:lineRule="auto"/>
              <w:jc w:val="left"/>
              <w:rPr>
                <w:szCs w:val="24"/>
              </w:rPr>
            </w:pPr>
            <w:r>
              <w:rPr>
                <w:szCs w:val="24"/>
              </w:rPr>
              <w:t>Người tạo</w:t>
            </w:r>
          </w:p>
        </w:tc>
        <w:tc>
          <w:tcPr>
            <w:tcW w:w="1980" w:type="dxa"/>
          </w:tcPr>
          <w:p w14:paraId="1B29F27E" w14:textId="77777777" w:rsidR="008F3706" w:rsidRPr="00555E4D" w:rsidRDefault="008F3706" w:rsidP="00E821FE">
            <w:pPr>
              <w:ind w:left="0"/>
            </w:pPr>
          </w:p>
        </w:tc>
        <w:tc>
          <w:tcPr>
            <w:tcW w:w="1417" w:type="dxa"/>
          </w:tcPr>
          <w:p w14:paraId="33489EDF" w14:textId="77777777" w:rsidR="008F3706" w:rsidRDefault="008F3706" w:rsidP="00E821FE">
            <w:pPr>
              <w:ind w:left="0"/>
            </w:pPr>
            <w:r>
              <w:t>String</w:t>
            </w:r>
          </w:p>
          <w:p w14:paraId="0403955A" w14:textId="77777777" w:rsidR="008F3706" w:rsidRDefault="008F3706" w:rsidP="00E821FE">
            <w:pPr>
              <w:ind w:left="0"/>
            </w:pPr>
            <w:r>
              <w:t>Text box</w:t>
            </w:r>
          </w:p>
        </w:tc>
        <w:tc>
          <w:tcPr>
            <w:tcW w:w="630" w:type="dxa"/>
          </w:tcPr>
          <w:p w14:paraId="188543FD" w14:textId="77777777" w:rsidR="008F3706" w:rsidRDefault="008F3706" w:rsidP="00E821FE">
            <w:pPr>
              <w:pStyle w:val="Sothutu-1so"/>
              <w:spacing w:before="120" w:after="120" w:line="276" w:lineRule="auto"/>
              <w:jc w:val="left"/>
              <w:rPr>
                <w:szCs w:val="24"/>
              </w:rPr>
            </w:pPr>
            <w:r>
              <w:rPr>
                <w:szCs w:val="24"/>
              </w:rPr>
              <w:t>50</w:t>
            </w:r>
          </w:p>
        </w:tc>
        <w:tc>
          <w:tcPr>
            <w:tcW w:w="540" w:type="dxa"/>
          </w:tcPr>
          <w:p w14:paraId="4B8DED6B"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1ED9F7AB"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2AFF0DC6"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15C036AE" w14:textId="77777777" w:rsidR="008F3706" w:rsidRDefault="008F3706" w:rsidP="00E821FE">
            <w:pPr>
              <w:pStyle w:val="Sothutu-1so"/>
              <w:spacing w:before="120" w:after="120" w:line="276" w:lineRule="auto"/>
              <w:rPr>
                <w:szCs w:val="24"/>
              </w:rPr>
            </w:pPr>
            <w:r>
              <w:rPr>
                <w:szCs w:val="24"/>
              </w:rPr>
              <w:t xml:space="preserve">Là user tạo chứng từ </w:t>
            </w:r>
          </w:p>
          <w:p w14:paraId="09FE6B36" w14:textId="77777777" w:rsidR="008F3706" w:rsidRPr="00311EE8" w:rsidRDefault="008F3706" w:rsidP="00E821FE">
            <w:pPr>
              <w:pStyle w:val="Sothutu-1so"/>
              <w:spacing w:before="120" w:after="120" w:line="276" w:lineRule="auto"/>
              <w:rPr>
                <w:szCs w:val="24"/>
              </w:rPr>
            </w:pPr>
            <w:r>
              <w:rPr>
                <w:szCs w:val="24"/>
              </w:rPr>
              <w:t>Hiển thị {Mã nhân viên}- {Tên}</w:t>
            </w:r>
          </w:p>
        </w:tc>
      </w:tr>
      <w:tr w:rsidR="008F3706" w:rsidRPr="00FF37CC" w14:paraId="006AC8E1" w14:textId="77777777" w:rsidTr="00F10301">
        <w:trPr>
          <w:cantSplit/>
          <w:trHeight w:val="827"/>
        </w:trPr>
        <w:tc>
          <w:tcPr>
            <w:tcW w:w="1800" w:type="dxa"/>
          </w:tcPr>
          <w:p w14:paraId="0825878E" w14:textId="77777777" w:rsidR="008F3706" w:rsidRDefault="008F3706" w:rsidP="00E821FE">
            <w:pPr>
              <w:pStyle w:val="Sothutu-1so"/>
              <w:spacing w:before="120" w:after="120" w:line="276" w:lineRule="auto"/>
              <w:jc w:val="left"/>
              <w:rPr>
                <w:szCs w:val="24"/>
              </w:rPr>
            </w:pPr>
            <w:r>
              <w:rPr>
                <w:szCs w:val="24"/>
              </w:rPr>
              <w:t>Ngày tạo</w:t>
            </w:r>
          </w:p>
        </w:tc>
        <w:tc>
          <w:tcPr>
            <w:tcW w:w="1980" w:type="dxa"/>
          </w:tcPr>
          <w:p w14:paraId="22CDF4AF" w14:textId="77777777" w:rsidR="008F3706" w:rsidRPr="00555E4D" w:rsidRDefault="008F3706" w:rsidP="00E821FE">
            <w:pPr>
              <w:ind w:left="0"/>
            </w:pPr>
          </w:p>
        </w:tc>
        <w:tc>
          <w:tcPr>
            <w:tcW w:w="1417" w:type="dxa"/>
          </w:tcPr>
          <w:p w14:paraId="523091DD" w14:textId="77777777" w:rsidR="008F3706" w:rsidRDefault="008F3706" w:rsidP="00E821FE">
            <w:pPr>
              <w:ind w:left="0"/>
            </w:pPr>
            <w:r>
              <w:t>Date</w:t>
            </w:r>
          </w:p>
        </w:tc>
        <w:tc>
          <w:tcPr>
            <w:tcW w:w="630" w:type="dxa"/>
          </w:tcPr>
          <w:p w14:paraId="2C58B400" w14:textId="77777777" w:rsidR="008F3706" w:rsidRDefault="008F3706" w:rsidP="00E821FE">
            <w:pPr>
              <w:pStyle w:val="Sothutu-1so"/>
              <w:spacing w:before="120" w:after="120" w:line="276" w:lineRule="auto"/>
              <w:jc w:val="left"/>
              <w:rPr>
                <w:szCs w:val="24"/>
              </w:rPr>
            </w:pPr>
            <w:r>
              <w:rPr>
                <w:szCs w:val="24"/>
              </w:rPr>
              <w:t>20</w:t>
            </w:r>
          </w:p>
        </w:tc>
        <w:tc>
          <w:tcPr>
            <w:tcW w:w="540" w:type="dxa"/>
          </w:tcPr>
          <w:p w14:paraId="61FE2496"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6DCE7E5C"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25D27088"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1533D478" w14:textId="77777777" w:rsidR="008F3706" w:rsidRPr="00311EE8" w:rsidRDefault="008F3706" w:rsidP="00E821FE">
            <w:pPr>
              <w:pStyle w:val="Sothutu-1so"/>
              <w:spacing w:before="120" w:after="120" w:line="276" w:lineRule="auto"/>
              <w:rPr>
                <w:szCs w:val="24"/>
              </w:rPr>
            </w:pPr>
          </w:p>
        </w:tc>
      </w:tr>
      <w:tr w:rsidR="008F3706" w:rsidRPr="00FF37CC" w14:paraId="0E9BBAB5" w14:textId="77777777" w:rsidTr="00F10301">
        <w:trPr>
          <w:cantSplit/>
          <w:trHeight w:val="827"/>
        </w:trPr>
        <w:tc>
          <w:tcPr>
            <w:tcW w:w="1800" w:type="dxa"/>
          </w:tcPr>
          <w:p w14:paraId="1BA90594" w14:textId="77777777" w:rsidR="008F3706" w:rsidRDefault="008F3706" w:rsidP="00E821FE">
            <w:pPr>
              <w:pStyle w:val="Sothutu-1so"/>
              <w:spacing w:before="120" w:after="120" w:line="276" w:lineRule="auto"/>
              <w:jc w:val="left"/>
              <w:rPr>
                <w:szCs w:val="24"/>
              </w:rPr>
            </w:pPr>
            <w:r>
              <w:rPr>
                <w:szCs w:val="24"/>
              </w:rPr>
              <w:lastRenderedPageBreak/>
              <w:t>Người cập nhật</w:t>
            </w:r>
          </w:p>
        </w:tc>
        <w:tc>
          <w:tcPr>
            <w:tcW w:w="1980" w:type="dxa"/>
          </w:tcPr>
          <w:p w14:paraId="3E47CE31" w14:textId="77777777" w:rsidR="008F3706" w:rsidRPr="00555E4D" w:rsidRDefault="008F3706" w:rsidP="00E821FE">
            <w:pPr>
              <w:ind w:left="0"/>
            </w:pPr>
          </w:p>
        </w:tc>
        <w:tc>
          <w:tcPr>
            <w:tcW w:w="1417" w:type="dxa"/>
          </w:tcPr>
          <w:p w14:paraId="63BE0175" w14:textId="77777777" w:rsidR="008F3706" w:rsidRDefault="008F3706" w:rsidP="00E821FE">
            <w:pPr>
              <w:ind w:left="0"/>
            </w:pPr>
            <w:r>
              <w:t>String</w:t>
            </w:r>
          </w:p>
          <w:p w14:paraId="0B4ACAF6" w14:textId="77777777" w:rsidR="008F3706" w:rsidRDefault="008F3706" w:rsidP="00E821FE">
            <w:pPr>
              <w:ind w:left="0"/>
            </w:pPr>
            <w:r>
              <w:t>Text box</w:t>
            </w:r>
          </w:p>
        </w:tc>
        <w:tc>
          <w:tcPr>
            <w:tcW w:w="630" w:type="dxa"/>
          </w:tcPr>
          <w:p w14:paraId="4F58F098" w14:textId="77777777" w:rsidR="008F3706" w:rsidRDefault="008F3706" w:rsidP="00E821FE">
            <w:pPr>
              <w:pStyle w:val="Sothutu-1so"/>
              <w:spacing w:before="120" w:after="120" w:line="276" w:lineRule="auto"/>
              <w:jc w:val="left"/>
              <w:rPr>
                <w:szCs w:val="24"/>
              </w:rPr>
            </w:pPr>
            <w:r>
              <w:rPr>
                <w:szCs w:val="24"/>
              </w:rPr>
              <w:t>50</w:t>
            </w:r>
          </w:p>
        </w:tc>
        <w:tc>
          <w:tcPr>
            <w:tcW w:w="540" w:type="dxa"/>
          </w:tcPr>
          <w:p w14:paraId="2212DE06"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48DC47BF"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45B953BC"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71CE3BF8" w14:textId="77777777" w:rsidR="008F3706" w:rsidRDefault="008F3706" w:rsidP="00E821FE">
            <w:pPr>
              <w:pStyle w:val="Sothutu-1so"/>
              <w:spacing w:before="120" w:after="120" w:line="276" w:lineRule="auto"/>
              <w:rPr>
                <w:szCs w:val="24"/>
              </w:rPr>
            </w:pPr>
            <w:r>
              <w:rPr>
                <w:szCs w:val="24"/>
              </w:rPr>
              <w:t>Người cập nhật lại bất kì thông tin nào</w:t>
            </w:r>
          </w:p>
          <w:p w14:paraId="0FDF8FC9" w14:textId="77777777" w:rsidR="008F3706" w:rsidRPr="00311EE8" w:rsidRDefault="008F3706" w:rsidP="00E821FE">
            <w:pPr>
              <w:pStyle w:val="Sothutu-1so"/>
              <w:spacing w:before="120" w:after="120" w:line="276" w:lineRule="auto"/>
              <w:rPr>
                <w:szCs w:val="24"/>
              </w:rPr>
            </w:pPr>
            <w:r>
              <w:rPr>
                <w:szCs w:val="24"/>
              </w:rPr>
              <w:t>Hiển thị {Mã nhân viên}- {Tên}</w:t>
            </w:r>
          </w:p>
        </w:tc>
      </w:tr>
      <w:tr w:rsidR="008F3706" w:rsidRPr="00FF37CC" w14:paraId="0483274F" w14:textId="77777777" w:rsidTr="00F10301">
        <w:trPr>
          <w:cantSplit/>
          <w:trHeight w:val="827"/>
        </w:trPr>
        <w:tc>
          <w:tcPr>
            <w:tcW w:w="1800" w:type="dxa"/>
          </w:tcPr>
          <w:p w14:paraId="07567D6F" w14:textId="77777777" w:rsidR="008F3706" w:rsidRDefault="008F3706" w:rsidP="00E821FE">
            <w:pPr>
              <w:pStyle w:val="Sothutu-1so"/>
              <w:spacing w:before="120" w:after="120" w:line="276" w:lineRule="auto"/>
              <w:jc w:val="left"/>
              <w:rPr>
                <w:szCs w:val="24"/>
              </w:rPr>
            </w:pPr>
            <w:r>
              <w:rPr>
                <w:szCs w:val="24"/>
              </w:rPr>
              <w:t>Ngày cập nhật</w:t>
            </w:r>
          </w:p>
        </w:tc>
        <w:tc>
          <w:tcPr>
            <w:tcW w:w="1980" w:type="dxa"/>
          </w:tcPr>
          <w:p w14:paraId="1C16D056" w14:textId="77777777" w:rsidR="008F3706" w:rsidRPr="00555E4D" w:rsidRDefault="008F3706" w:rsidP="00E821FE">
            <w:pPr>
              <w:ind w:left="0"/>
            </w:pPr>
          </w:p>
        </w:tc>
        <w:tc>
          <w:tcPr>
            <w:tcW w:w="1417" w:type="dxa"/>
          </w:tcPr>
          <w:p w14:paraId="324331E2" w14:textId="77777777" w:rsidR="008F3706" w:rsidRDefault="008F3706" w:rsidP="00E821FE">
            <w:pPr>
              <w:ind w:left="0"/>
            </w:pPr>
            <w:r>
              <w:t>Date</w:t>
            </w:r>
          </w:p>
        </w:tc>
        <w:tc>
          <w:tcPr>
            <w:tcW w:w="630" w:type="dxa"/>
          </w:tcPr>
          <w:p w14:paraId="56DD7F3F" w14:textId="77777777" w:rsidR="008F3706" w:rsidRDefault="008F3706" w:rsidP="00E821FE">
            <w:pPr>
              <w:pStyle w:val="Sothutu-1so"/>
              <w:spacing w:before="120" w:after="120" w:line="276" w:lineRule="auto"/>
              <w:jc w:val="left"/>
              <w:rPr>
                <w:szCs w:val="24"/>
              </w:rPr>
            </w:pPr>
          </w:p>
        </w:tc>
        <w:tc>
          <w:tcPr>
            <w:tcW w:w="540" w:type="dxa"/>
          </w:tcPr>
          <w:p w14:paraId="0A676D0E"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3CCF6B68"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7C584CE5"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628ADE68" w14:textId="77777777" w:rsidR="008F3706" w:rsidRPr="00311EE8" w:rsidRDefault="008F3706" w:rsidP="00E821FE">
            <w:pPr>
              <w:pStyle w:val="Sothutu-1so"/>
              <w:spacing w:before="120" w:after="120" w:line="276" w:lineRule="auto"/>
              <w:rPr>
                <w:szCs w:val="24"/>
              </w:rPr>
            </w:pPr>
          </w:p>
        </w:tc>
      </w:tr>
    </w:tbl>
    <w:p w14:paraId="3687A7EA" w14:textId="77777777" w:rsidR="00D36112" w:rsidRDefault="00D36112" w:rsidP="00E821FE">
      <w:pPr>
        <w:ind w:left="0"/>
      </w:pPr>
    </w:p>
    <w:p w14:paraId="0D4187EA" w14:textId="77777777" w:rsidR="00D36112" w:rsidRPr="00FF37CC" w:rsidRDefault="00D36112" w:rsidP="00E821FE">
      <w:pPr>
        <w:ind w:left="0"/>
      </w:pPr>
    </w:p>
    <w:p w14:paraId="2607CF8F" w14:textId="77777777" w:rsidR="00D36112" w:rsidRPr="00FF37CC" w:rsidRDefault="00D36112"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D36112" w:rsidRPr="00FF37CC" w14:paraId="25506E4E" w14:textId="77777777" w:rsidTr="00F10301">
        <w:trPr>
          <w:trHeight w:val="530"/>
          <w:tblHeader/>
        </w:trPr>
        <w:tc>
          <w:tcPr>
            <w:tcW w:w="2424" w:type="dxa"/>
            <w:shd w:val="clear" w:color="auto" w:fill="D9D9D9"/>
          </w:tcPr>
          <w:p w14:paraId="14B27998" w14:textId="77777777" w:rsidR="00D36112" w:rsidRPr="00FF37CC" w:rsidRDefault="00D36112" w:rsidP="00E821FE">
            <w:pPr>
              <w:ind w:left="0"/>
              <w:rPr>
                <w:b/>
              </w:rPr>
            </w:pPr>
            <w:r w:rsidRPr="00FF37CC">
              <w:rPr>
                <w:b/>
              </w:rPr>
              <w:t>Thao tác</w:t>
            </w:r>
          </w:p>
        </w:tc>
        <w:tc>
          <w:tcPr>
            <w:tcW w:w="1176" w:type="dxa"/>
            <w:shd w:val="clear" w:color="auto" w:fill="D9D9D9"/>
          </w:tcPr>
          <w:p w14:paraId="1DEF6B20" w14:textId="77777777" w:rsidR="00D36112" w:rsidRPr="00FF37CC" w:rsidRDefault="00D36112" w:rsidP="00E821FE">
            <w:pPr>
              <w:ind w:left="0"/>
              <w:rPr>
                <w:b/>
                <w:color w:val="000000"/>
              </w:rPr>
            </w:pPr>
            <w:r w:rsidRPr="00FF37CC">
              <w:rPr>
                <w:b/>
                <w:color w:val="000000"/>
              </w:rPr>
              <w:t>Hiển thị</w:t>
            </w:r>
          </w:p>
        </w:tc>
        <w:tc>
          <w:tcPr>
            <w:tcW w:w="10710" w:type="dxa"/>
            <w:shd w:val="clear" w:color="auto" w:fill="D9D9D9"/>
          </w:tcPr>
          <w:p w14:paraId="04ED793B" w14:textId="77777777" w:rsidR="00D36112" w:rsidRPr="00FF37CC" w:rsidRDefault="00D36112" w:rsidP="00E821FE">
            <w:pPr>
              <w:ind w:left="0"/>
              <w:rPr>
                <w:b/>
              </w:rPr>
            </w:pPr>
            <w:r w:rsidRPr="00FF37CC">
              <w:rPr>
                <w:b/>
              </w:rPr>
              <w:t>Mô tả</w:t>
            </w:r>
          </w:p>
        </w:tc>
      </w:tr>
      <w:tr w:rsidR="00D36112" w:rsidRPr="00FF37CC" w14:paraId="2E7DC735" w14:textId="77777777" w:rsidTr="00F10301">
        <w:tc>
          <w:tcPr>
            <w:tcW w:w="2424" w:type="dxa"/>
          </w:tcPr>
          <w:p w14:paraId="19A45DB6" w14:textId="77777777" w:rsidR="00D36112" w:rsidRPr="00FF37CC" w:rsidRDefault="00D36112" w:rsidP="00E821FE">
            <w:pPr>
              <w:pStyle w:val="Sothutu-1so"/>
              <w:spacing w:before="120" w:line="276" w:lineRule="auto"/>
              <w:jc w:val="left"/>
              <w:rPr>
                <w:szCs w:val="24"/>
              </w:rPr>
            </w:pPr>
            <w:r>
              <w:rPr>
                <w:szCs w:val="24"/>
              </w:rPr>
              <w:t>Lưu</w:t>
            </w:r>
          </w:p>
        </w:tc>
        <w:tc>
          <w:tcPr>
            <w:tcW w:w="1176" w:type="dxa"/>
          </w:tcPr>
          <w:p w14:paraId="51ABCB82" w14:textId="77777777" w:rsidR="00D36112" w:rsidRPr="00FF37CC" w:rsidRDefault="00D36112" w:rsidP="00E821FE">
            <w:pPr>
              <w:pStyle w:val="Sothutu-1so"/>
              <w:spacing w:before="120" w:line="276" w:lineRule="auto"/>
              <w:jc w:val="left"/>
              <w:rPr>
                <w:szCs w:val="24"/>
              </w:rPr>
            </w:pPr>
            <w:r w:rsidRPr="00FF37CC">
              <w:rPr>
                <w:szCs w:val="24"/>
              </w:rPr>
              <w:t>Có</w:t>
            </w:r>
          </w:p>
        </w:tc>
        <w:tc>
          <w:tcPr>
            <w:tcW w:w="10710" w:type="dxa"/>
          </w:tcPr>
          <w:p w14:paraId="46AB2380" w14:textId="1BE11B28" w:rsidR="00D36112" w:rsidRPr="00FF37CC" w:rsidRDefault="001C1958" w:rsidP="00E821FE">
            <w:pPr>
              <w:pStyle w:val="Sothutu-1so"/>
              <w:spacing w:before="120" w:line="276" w:lineRule="auto"/>
              <w:rPr>
                <w:szCs w:val="24"/>
              </w:rPr>
            </w:pPr>
            <w:r>
              <w:rPr>
                <w:szCs w:val="24"/>
              </w:rPr>
              <w:t>Lưu vào CSDL</w:t>
            </w:r>
          </w:p>
        </w:tc>
      </w:tr>
      <w:tr w:rsidR="00D36112" w:rsidRPr="00FF37CC" w14:paraId="665D547B" w14:textId="77777777" w:rsidTr="00F10301">
        <w:tc>
          <w:tcPr>
            <w:tcW w:w="2424" w:type="dxa"/>
          </w:tcPr>
          <w:p w14:paraId="2A5010B3" w14:textId="77777777" w:rsidR="00D36112" w:rsidRPr="00FF37CC" w:rsidRDefault="00D36112" w:rsidP="00E821FE">
            <w:pPr>
              <w:pStyle w:val="BodyText"/>
              <w:ind w:left="0"/>
              <w:jc w:val="left"/>
              <w:rPr>
                <w:lang w:eastAsia="ar-SA"/>
              </w:rPr>
            </w:pPr>
            <w:r w:rsidRPr="00FF37CC">
              <w:rPr>
                <w:lang w:eastAsia="ar-SA"/>
              </w:rPr>
              <w:t>Hoàn thành</w:t>
            </w:r>
          </w:p>
          <w:p w14:paraId="5C9D71B3" w14:textId="77777777" w:rsidR="00D36112" w:rsidRPr="00FF37CC" w:rsidRDefault="00D36112" w:rsidP="00E821FE">
            <w:pPr>
              <w:pStyle w:val="Sothutu-1so"/>
              <w:spacing w:before="120" w:line="276" w:lineRule="auto"/>
              <w:jc w:val="left"/>
              <w:rPr>
                <w:szCs w:val="24"/>
              </w:rPr>
            </w:pPr>
            <w:r w:rsidRPr="00FF37CC">
              <w:rPr>
                <w:lang w:eastAsia="ar-SA"/>
              </w:rPr>
              <w:t>(CO)</w:t>
            </w:r>
          </w:p>
        </w:tc>
        <w:tc>
          <w:tcPr>
            <w:tcW w:w="1176" w:type="dxa"/>
          </w:tcPr>
          <w:p w14:paraId="1F1FD598" w14:textId="77777777" w:rsidR="00D36112" w:rsidRPr="00FF37CC" w:rsidRDefault="00D36112" w:rsidP="00E821FE">
            <w:pPr>
              <w:pStyle w:val="Sothutu-1so"/>
              <w:spacing w:before="120" w:line="276" w:lineRule="auto"/>
              <w:jc w:val="left"/>
              <w:rPr>
                <w:szCs w:val="24"/>
              </w:rPr>
            </w:pPr>
            <w:r w:rsidRPr="00FF37CC">
              <w:rPr>
                <w:lang w:eastAsia="ar-SA"/>
              </w:rPr>
              <w:t>Có</w:t>
            </w:r>
          </w:p>
        </w:tc>
        <w:tc>
          <w:tcPr>
            <w:tcW w:w="10710" w:type="dxa"/>
          </w:tcPr>
          <w:p w14:paraId="2351DB79" w14:textId="77777777" w:rsidR="00D36112" w:rsidRDefault="00D36112" w:rsidP="00E821FE">
            <w:pPr>
              <w:pStyle w:val="Sothutu-1so"/>
              <w:spacing w:before="120" w:line="276" w:lineRule="auto"/>
              <w:rPr>
                <w:szCs w:val="24"/>
              </w:rPr>
            </w:pPr>
            <w:r>
              <w:rPr>
                <w:szCs w:val="24"/>
              </w:rPr>
              <w:t>Chuyển trạng thái chứng từ sang Hoàn thành</w:t>
            </w:r>
          </w:p>
          <w:p w14:paraId="165D6DBA" w14:textId="77777777" w:rsidR="00D36112" w:rsidRDefault="00D36112" w:rsidP="00E821FE">
            <w:pPr>
              <w:pStyle w:val="Sothutu-1so"/>
              <w:spacing w:before="120" w:line="276" w:lineRule="auto"/>
              <w:rPr>
                <w:szCs w:val="24"/>
              </w:rPr>
            </w:pPr>
            <w:r>
              <w:rPr>
                <w:szCs w:val="24"/>
              </w:rPr>
              <w:t>Không cho phép sửa các trường dữ liệu ở tất cả các tab (trừ trường được quy định sửa dành cho user phòng tài chính)</w:t>
            </w:r>
          </w:p>
          <w:p w14:paraId="194737F6" w14:textId="77777777" w:rsidR="00D36112" w:rsidRDefault="00D36112" w:rsidP="00E821FE">
            <w:pPr>
              <w:pStyle w:val="Sothutu-1so"/>
              <w:spacing w:before="120" w:line="276" w:lineRule="auto"/>
              <w:rPr>
                <w:szCs w:val="24"/>
              </w:rPr>
            </w:pPr>
            <w:r>
              <w:rPr>
                <w:szCs w:val="24"/>
              </w:rPr>
              <w:t>Hiển thị chức năng Hủy hoàn thành (RA)</w:t>
            </w:r>
          </w:p>
          <w:p w14:paraId="6ECA6A4F" w14:textId="4C1155FF" w:rsidR="00D36112" w:rsidRPr="00FF37CC" w:rsidRDefault="00D36112" w:rsidP="00E821FE">
            <w:pPr>
              <w:pStyle w:val="Sothutu-1so"/>
              <w:spacing w:before="120" w:line="276" w:lineRule="auto"/>
              <w:rPr>
                <w:szCs w:val="24"/>
              </w:rPr>
            </w:pPr>
            <w:r>
              <w:rPr>
                <w:szCs w:val="24"/>
              </w:rPr>
              <w:t>Chỉ cho CO thành công khi bản ghi có dữ liệu Tab chi tiết.</w:t>
            </w:r>
          </w:p>
        </w:tc>
      </w:tr>
      <w:tr w:rsidR="00D36112" w:rsidRPr="00FF37CC" w14:paraId="444D159F" w14:textId="77777777" w:rsidTr="00F10301">
        <w:tc>
          <w:tcPr>
            <w:tcW w:w="2424" w:type="dxa"/>
          </w:tcPr>
          <w:p w14:paraId="257ECF39" w14:textId="77777777" w:rsidR="00D36112" w:rsidRPr="00FF37CC" w:rsidRDefault="00D36112" w:rsidP="00E821FE">
            <w:pPr>
              <w:pStyle w:val="BodyText"/>
              <w:ind w:left="0"/>
              <w:jc w:val="left"/>
              <w:rPr>
                <w:lang w:eastAsia="ar-SA"/>
              </w:rPr>
            </w:pPr>
            <w:r w:rsidRPr="00FF37CC">
              <w:rPr>
                <w:lang w:eastAsia="ar-SA"/>
              </w:rPr>
              <w:t>Hủy hoàn thành (RA)</w:t>
            </w:r>
          </w:p>
        </w:tc>
        <w:tc>
          <w:tcPr>
            <w:tcW w:w="1176" w:type="dxa"/>
          </w:tcPr>
          <w:p w14:paraId="0CE07DB3" w14:textId="77777777" w:rsidR="00D36112" w:rsidRPr="00FF37CC" w:rsidRDefault="00D36112" w:rsidP="00E821FE">
            <w:pPr>
              <w:pStyle w:val="Sothutu-1so"/>
              <w:spacing w:before="120" w:line="276" w:lineRule="auto"/>
              <w:jc w:val="left"/>
              <w:rPr>
                <w:lang w:eastAsia="ar-SA"/>
              </w:rPr>
            </w:pPr>
            <w:r w:rsidRPr="00FF37CC">
              <w:rPr>
                <w:lang w:eastAsia="ar-SA"/>
              </w:rPr>
              <w:t>Có</w:t>
            </w:r>
          </w:p>
        </w:tc>
        <w:tc>
          <w:tcPr>
            <w:tcW w:w="10710" w:type="dxa"/>
          </w:tcPr>
          <w:p w14:paraId="1B42F427" w14:textId="523002AF" w:rsidR="00D36112" w:rsidRPr="00A5214B" w:rsidRDefault="00D36112" w:rsidP="00E821FE">
            <w:pPr>
              <w:pStyle w:val="Sothutu-1so"/>
              <w:spacing w:before="120" w:line="276" w:lineRule="auto"/>
              <w:rPr>
                <w:szCs w:val="24"/>
              </w:rPr>
            </w:pPr>
            <w:r w:rsidRPr="00A5214B">
              <w:rPr>
                <w:szCs w:val="24"/>
              </w:rPr>
              <w:t>Chuyển trạng thái chứng từ sang ‘</w:t>
            </w:r>
            <w:r w:rsidR="008520FF">
              <w:rPr>
                <w:szCs w:val="24"/>
              </w:rPr>
              <w:t xml:space="preserve">Đang </w:t>
            </w:r>
            <w:r w:rsidRPr="00A5214B">
              <w:rPr>
                <w:szCs w:val="24"/>
              </w:rPr>
              <w:t>Nháp’. Hiển thị chức năng ‘Hoàn thành’</w:t>
            </w:r>
          </w:p>
          <w:p w14:paraId="729D3184" w14:textId="77777777" w:rsidR="00D36112" w:rsidRPr="00A5214B" w:rsidRDefault="00D36112" w:rsidP="00E821FE">
            <w:pPr>
              <w:pStyle w:val="Sothutu-1so"/>
              <w:spacing w:before="120" w:line="276" w:lineRule="auto"/>
              <w:rPr>
                <w:szCs w:val="24"/>
              </w:rPr>
            </w:pPr>
            <w:r w:rsidRPr="00A5214B">
              <w:rPr>
                <w:szCs w:val="24"/>
              </w:rPr>
              <w:t>Chỉ được chuyển trong các trường hợp sau:</w:t>
            </w:r>
          </w:p>
          <w:p w14:paraId="69671DC4" w14:textId="5E1067DD" w:rsidR="00D36112" w:rsidRPr="00A5214B" w:rsidRDefault="00D40058" w:rsidP="004E37AB">
            <w:pPr>
              <w:pStyle w:val="Sothutu-1so"/>
              <w:numPr>
                <w:ilvl w:val="0"/>
                <w:numId w:val="20"/>
              </w:numPr>
              <w:spacing w:before="120" w:line="276" w:lineRule="auto"/>
              <w:rPr>
                <w:szCs w:val="24"/>
              </w:rPr>
            </w:pPr>
            <w:r>
              <w:rPr>
                <w:szCs w:val="24"/>
              </w:rPr>
              <w:t>Bản ghi có trạng thái ký</w:t>
            </w:r>
            <w:r w:rsidR="00D36112" w:rsidRPr="00A5214B">
              <w:rPr>
                <w:szCs w:val="24"/>
              </w:rPr>
              <w:t xml:space="preserve"> = Chưa </w:t>
            </w:r>
            <w:r>
              <w:rPr>
                <w:szCs w:val="24"/>
              </w:rPr>
              <w:t>ký</w:t>
            </w:r>
            <w:r w:rsidR="008520FF">
              <w:rPr>
                <w:szCs w:val="24"/>
              </w:rPr>
              <w:t xml:space="preserve"> hoặc Chờ ký</w:t>
            </w:r>
          </w:p>
          <w:p w14:paraId="43EF0985" w14:textId="50D9D9CD" w:rsidR="00D36112" w:rsidRPr="008520FF" w:rsidRDefault="00D36112" w:rsidP="004E37AB">
            <w:pPr>
              <w:pStyle w:val="Sothutu-1so"/>
              <w:numPr>
                <w:ilvl w:val="0"/>
                <w:numId w:val="20"/>
              </w:numPr>
              <w:spacing w:before="120" w:line="276" w:lineRule="auto"/>
              <w:rPr>
                <w:szCs w:val="24"/>
              </w:rPr>
            </w:pPr>
            <w:r w:rsidRPr="00A5214B">
              <w:rPr>
                <w:szCs w:val="24"/>
              </w:rPr>
              <w:t>User nào tạo thì User đó mới được hủy</w:t>
            </w:r>
          </w:p>
        </w:tc>
      </w:tr>
      <w:tr w:rsidR="00D36112" w:rsidRPr="00FF37CC" w14:paraId="4986350D" w14:textId="77777777" w:rsidTr="00F10301">
        <w:tc>
          <w:tcPr>
            <w:tcW w:w="2424" w:type="dxa"/>
          </w:tcPr>
          <w:p w14:paraId="5C435A96" w14:textId="77777777" w:rsidR="00D36112" w:rsidRPr="00FF37CC" w:rsidRDefault="00D36112" w:rsidP="00E821FE">
            <w:pPr>
              <w:pStyle w:val="Sothutu-1so"/>
              <w:spacing w:before="120" w:line="276" w:lineRule="auto"/>
              <w:jc w:val="left"/>
              <w:rPr>
                <w:szCs w:val="24"/>
              </w:rPr>
            </w:pPr>
            <w:r>
              <w:rPr>
                <w:szCs w:val="24"/>
              </w:rPr>
              <w:t>Hiển thị</w:t>
            </w:r>
          </w:p>
        </w:tc>
        <w:tc>
          <w:tcPr>
            <w:tcW w:w="1176" w:type="dxa"/>
          </w:tcPr>
          <w:p w14:paraId="1EF726ED" w14:textId="77777777" w:rsidR="00D36112" w:rsidRPr="00FF37CC" w:rsidRDefault="00D36112" w:rsidP="00E821FE">
            <w:pPr>
              <w:pStyle w:val="Sothutu-1so"/>
              <w:spacing w:before="120" w:line="276" w:lineRule="auto"/>
              <w:jc w:val="left"/>
              <w:rPr>
                <w:szCs w:val="24"/>
              </w:rPr>
            </w:pPr>
            <w:r>
              <w:rPr>
                <w:szCs w:val="24"/>
              </w:rPr>
              <w:t>Có</w:t>
            </w:r>
          </w:p>
        </w:tc>
        <w:tc>
          <w:tcPr>
            <w:tcW w:w="10710" w:type="dxa"/>
          </w:tcPr>
          <w:p w14:paraId="0A9D244C" w14:textId="77777777" w:rsidR="00D36112" w:rsidRPr="00FF37CC" w:rsidRDefault="00D36112" w:rsidP="00E821FE">
            <w:pPr>
              <w:pStyle w:val="Sothutu-1so"/>
              <w:spacing w:before="120" w:line="276" w:lineRule="auto"/>
              <w:rPr>
                <w:szCs w:val="24"/>
              </w:rPr>
            </w:pPr>
            <w:r>
              <w:rPr>
                <w:szCs w:val="24"/>
              </w:rPr>
              <w:t>Cho phép xem tất cả các trường thông tin trên tờ trình (Extend Group)</w:t>
            </w:r>
          </w:p>
        </w:tc>
      </w:tr>
      <w:tr w:rsidR="00D36112" w:rsidRPr="00FF37CC" w14:paraId="3353879D" w14:textId="77777777" w:rsidTr="00F10301">
        <w:tc>
          <w:tcPr>
            <w:tcW w:w="2424" w:type="dxa"/>
          </w:tcPr>
          <w:p w14:paraId="3CAE0B77" w14:textId="77777777" w:rsidR="00D36112" w:rsidRPr="00FF37CC" w:rsidRDefault="00D36112" w:rsidP="00E821FE">
            <w:pPr>
              <w:pStyle w:val="Sothutu-1so"/>
              <w:spacing w:before="120" w:line="276" w:lineRule="auto"/>
              <w:jc w:val="left"/>
              <w:rPr>
                <w:lang w:eastAsia="ar-SA"/>
              </w:rPr>
            </w:pPr>
            <w:r w:rsidRPr="00FF37CC">
              <w:rPr>
                <w:lang w:eastAsia="ar-SA"/>
              </w:rPr>
              <w:lastRenderedPageBreak/>
              <w:t>Đính kèm</w:t>
            </w:r>
          </w:p>
        </w:tc>
        <w:tc>
          <w:tcPr>
            <w:tcW w:w="1176" w:type="dxa"/>
          </w:tcPr>
          <w:p w14:paraId="7BFAA29A" w14:textId="77777777" w:rsidR="00D36112" w:rsidRPr="00FF37CC" w:rsidRDefault="00D36112" w:rsidP="00E821FE">
            <w:pPr>
              <w:pStyle w:val="Sothutu-1so"/>
              <w:spacing w:before="120" w:line="276" w:lineRule="auto"/>
              <w:jc w:val="left"/>
              <w:rPr>
                <w:lang w:eastAsia="ar-SA"/>
              </w:rPr>
            </w:pPr>
            <w:r>
              <w:rPr>
                <w:lang w:eastAsia="ar-SA"/>
              </w:rPr>
              <w:t>Có</w:t>
            </w:r>
          </w:p>
        </w:tc>
        <w:tc>
          <w:tcPr>
            <w:tcW w:w="10710" w:type="dxa"/>
          </w:tcPr>
          <w:p w14:paraId="593CEDFF" w14:textId="77777777" w:rsidR="00D36112" w:rsidRDefault="00D36112" w:rsidP="00E821FE">
            <w:pPr>
              <w:pStyle w:val="Sothutu-1so"/>
              <w:spacing w:before="120" w:line="276" w:lineRule="auto"/>
              <w:rPr>
                <w:szCs w:val="24"/>
              </w:rPr>
            </w:pPr>
            <w:r>
              <w:rPr>
                <w:szCs w:val="24"/>
              </w:rPr>
              <w:t>Cho phép đính kèm theo 3 lựa chọn:</w:t>
            </w:r>
          </w:p>
          <w:p w14:paraId="118339D0" w14:textId="77777777" w:rsidR="00D36112" w:rsidRDefault="00D36112" w:rsidP="004E37AB">
            <w:pPr>
              <w:pStyle w:val="Sothutu-1so"/>
              <w:numPr>
                <w:ilvl w:val="0"/>
                <w:numId w:val="11"/>
              </w:numPr>
              <w:spacing w:before="120" w:line="276" w:lineRule="auto"/>
              <w:rPr>
                <w:szCs w:val="24"/>
              </w:rPr>
            </w:pPr>
            <w:r>
              <w:rPr>
                <w:szCs w:val="24"/>
              </w:rPr>
              <w:t>Chụp ảnh</w:t>
            </w:r>
          </w:p>
          <w:p w14:paraId="724DA2CC" w14:textId="77777777" w:rsidR="00D36112" w:rsidRDefault="00D36112" w:rsidP="004E37AB">
            <w:pPr>
              <w:pStyle w:val="Sothutu-1so"/>
              <w:numPr>
                <w:ilvl w:val="0"/>
                <w:numId w:val="11"/>
              </w:numPr>
              <w:spacing w:before="120" w:line="276" w:lineRule="auto"/>
              <w:rPr>
                <w:szCs w:val="24"/>
              </w:rPr>
            </w:pPr>
            <w:r>
              <w:rPr>
                <w:szCs w:val="24"/>
              </w:rPr>
              <w:t>Chọn từ thư viện ảnh</w:t>
            </w:r>
          </w:p>
          <w:p w14:paraId="276B5BD4" w14:textId="77777777" w:rsidR="00D36112" w:rsidRDefault="00D36112" w:rsidP="004E37AB">
            <w:pPr>
              <w:pStyle w:val="Sothutu-1so"/>
              <w:numPr>
                <w:ilvl w:val="0"/>
                <w:numId w:val="11"/>
              </w:numPr>
              <w:spacing w:before="120" w:line="276" w:lineRule="auto"/>
              <w:rPr>
                <w:szCs w:val="24"/>
              </w:rPr>
            </w:pPr>
            <w:r>
              <w:rPr>
                <w:szCs w:val="24"/>
              </w:rPr>
              <w:t>Chọn từ thư mục</w:t>
            </w:r>
          </w:p>
          <w:p w14:paraId="25C0798F" w14:textId="77777777" w:rsidR="00D36112" w:rsidRDefault="00D36112" w:rsidP="00E821FE">
            <w:pPr>
              <w:pStyle w:val="Sothutu-1so"/>
              <w:spacing w:before="120" w:line="276" w:lineRule="auto"/>
              <w:rPr>
                <w:szCs w:val="24"/>
              </w:rPr>
            </w:pPr>
            <w:r>
              <w:rPr>
                <w:szCs w:val="24"/>
              </w:rPr>
              <w:t>Sau khi chọn file thành công, lưu vào danh sách đính kèm</w:t>
            </w:r>
          </w:p>
          <w:p w14:paraId="787316D6" w14:textId="77777777" w:rsidR="00315676" w:rsidRPr="00AA459A" w:rsidRDefault="00315676" w:rsidP="00315676">
            <w:pPr>
              <w:pStyle w:val="Sothutu-1so"/>
              <w:spacing w:before="120" w:line="276" w:lineRule="auto"/>
              <w:rPr>
                <w:szCs w:val="24"/>
                <w:highlight w:val="yellow"/>
              </w:rPr>
            </w:pPr>
            <w:r w:rsidRPr="00AA459A">
              <w:rPr>
                <w:szCs w:val="24"/>
                <w:highlight w:val="yellow"/>
              </w:rPr>
              <w:t xml:space="preserve">Lưu file theo quy </w:t>
            </w:r>
            <w:proofErr w:type="gramStart"/>
            <w:r w:rsidRPr="00AA459A">
              <w:rPr>
                <w:szCs w:val="24"/>
                <w:highlight w:val="yellow"/>
              </w:rPr>
              <w:t>tắc :</w:t>
            </w:r>
            <w:proofErr w:type="gramEnd"/>
          </w:p>
          <w:p w14:paraId="723FF87D"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 xml:space="preserve">Đẩy file vào thư mục storage trên server </w:t>
            </w:r>
            <w:proofErr w:type="gramStart"/>
            <w:r w:rsidRPr="00AA459A">
              <w:rPr>
                <w:szCs w:val="24"/>
                <w:highlight w:val="yellow"/>
              </w:rPr>
              <w:t>theo  từng</w:t>
            </w:r>
            <w:proofErr w:type="gramEnd"/>
            <w:r w:rsidRPr="00AA459A">
              <w:rPr>
                <w:szCs w:val="24"/>
                <w:highlight w:val="yellow"/>
              </w:rPr>
              <w:t xml:space="preserve"> cấp folder </w:t>
            </w:r>
          </w:p>
          <w:p w14:paraId="1B2CD138" w14:textId="77777777" w:rsidR="00315676" w:rsidRPr="00AA459A" w:rsidRDefault="00315676" w:rsidP="00315676">
            <w:pPr>
              <w:pStyle w:val="Sothutu-1so"/>
              <w:spacing w:before="120" w:line="276" w:lineRule="auto"/>
              <w:ind w:left="720"/>
              <w:rPr>
                <w:szCs w:val="24"/>
                <w:highlight w:val="yellow"/>
              </w:rPr>
            </w:pPr>
            <w:r w:rsidRPr="00AA459A">
              <w:rPr>
                <w:szCs w:val="24"/>
                <w:highlight w:val="yellow"/>
              </w:rPr>
              <w:t xml:space="preserve">Ví </w:t>
            </w:r>
            <w:proofErr w:type="gramStart"/>
            <w:r w:rsidRPr="00AA459A">
              <w:rPr>
                <w:szCs w:val="24"/>
                <w:highlight w:val="yellow"/>
              </w:rPr>
              <w:t>dụ  :/</w:t>
            </w:r>
            <w:proofErr w:type="gramEnd"/>
            <w:r w:rsidRPr="00AA459A">
              <w:rPr>
                <w:szCs w:val="24"/>
                <w:highlight w:val="yellow"/>
              </w:rPr>
              <w:t>u01/app/erp_test_buid/tomcat_8081/temp/2020/4/13</w:t>
            </w:r>
          </w:p>
          <w:p w14:paraId="216303EC" w14:textId="77777777" w:rsidR="00315676" w:rsidRPr="00AA459A" w:rsidRDefault="00315676" w:rsidP="00315676">
            <w:pPr>
              <w:pStyle w:val="Sothutu-1so"/>
              <w:numPr>
                <w:ilvl w:val="0"/>
                <w:numId w:val="48"/>
              </w:numPr>
              <w:spacing w:before="120" w:line="276" w:lineRule="auto"/>
              <w:rPr>
                <w:szCs w:val="24"/>
                <w:highlight w:val="yellow"/>
              </w:rPr>
            </w:pPr>
            <w:r w:rsidRPr="00AA459A">
              <w:rPr>
                <w:szCs w:val="24"/>
                <w:highlight w:val="yellow"/>
              </w:rPr>
              <w:t>Lưu bản ghi tương ứng vào bảng AD_ATTACHMENT với trường hợp chưa có bản ghi:</w:t>
            </w:r>
          </w:p>
          <w:p w14:paraId="6E9A3F8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szCs w:val="24"/>
                <w:highlight w:val="yellow"/>
              </w:rPr>
              <w:t xml:space="preserve">            Check bản ghi có chưa theo tiêu </w:t>
            </w:r>
            <w:proofErr w:type="gramStart"/>
            <w:r w:rsidRPr="00AA459A">
              <w:rPr>
                <w:szCs w:val="24"/>
                <w:highlight w:val="yellow"/>
              </w:rPr>
              <w:t>chí :</w:t>
            </w:r>
            <w:proofErr w:type="gramEnd"/>
            <w:r w:rsidRPr="00AA459A">
              <w:rPr>
                <w:szCs w:val="24"/>
                <w:highlight w:val="yellow"/>
              </w:rPr>
              <w:t xml:space="preserve"> </w:t>
            </w:r>
            <w:r w:rsidRPr="00AA459A">
              <w:rPr>
                <w:rFonts w:ascii="Consolas" w:hAnsi="Consolas" w:cs="Consolas"/>
                <w:snapToGrid/>
                <w:sz w:val="20"/>
                <w:highlight w:val="yellow"/>
              </w:rPr>
              <w:t>AD_TABLE_ID</w:t>
            </w:r>
            <w:r w:rsidRPr="00AA459A">
              <w:rPr>
                <w:rFonts w:ascii="Consolas" w:hAnsi="Consolas" w:cs="Consolas"/>
                <w:sz w:val="20"/>
                <w:highlight w:val="yellow"/>
              </w:rPr>
              <w:t xml:space="preserve">, </w:t>
            </w:r>
            <w:r w:rsidRPr="00AA459A">
              <w:rPr>
                <w:rFonts w:ascii="Consolas" w:hAnsi="Consolas" w:cs="Consolas"/>
                <w:snapToGrid/>
                <w:sz w:val="20"/>
                <w:highlight w:val="yellow"/>
              </w:rPr>
              <w:t>RECORD_ID, FILE_NAME</w:t>
            </w:r>
          </w:p>
          <w:p w14:paraId="2E83691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FOLDER  :</w:t>
            </w:r>
            <w:proofErr w:type="gramEnd"/>
            <w:r w:rsidRPr="00AA459A">
              <w:rPr>
                <w:rFonts w:ascii="Consolas" w:hAnsi="Consolas" w:cs="Consolas"/>
                <w:snapToGrid/>
                <w:sz w:val="20"/>
                <w:highlight w:val="yellow"/>
              </w:rPr>
              <w:t xml:space="preserve"> Tên path lưu file </w:t>
            </w:r>
            <w:r w:rsidRPr="00AA459A">
              <w:rPr>
                <w:szCs w:val="24"/>
                <w:highlight w:val="yellow"/>
              </w:rPr>
              <w:t>Ví dụ :/u01/app/erp_test_buid/tomcat_8081/temp/2020/4/13</w:t>
            </w:r>
          </w:p>
          <w:p w14:paraId="0262A15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AD_TABLE_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tên bảng dữ liệu thao tác Ví dụ C_STATEMENT thì AD_TABLE_ID = 1000077</w:t>
            </w:r>
          </w:p>
          <w:p w14:paraId="1CD4839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RECORD_</w:t>
            </w:r>
            <w:proofErr w:type="gramStart"/>
            <w:r w:rsidRPr="00AA459A">
              <w:rPr>
                <w:rFonts w:ascii="Consolas" w:hAnsi="Consolas" w:cs="Consolas"/>
                <w:snapToGrid/>
                <w:sz w:val="20"/>
                <w:highlight w:val="yellow"/>
              </w:rPr>
              <w:t>ID :</w:t>
            </w:r>
            <w:proofErr w:type="gramEnd"/>
            <w:r w:rsidRPr="00AA459A">
              <w:rPr>
                <w:rFonts w:ascii="Consolas" w:hAnsi="Consolas" w:cs="Consolas"/>
                <w:snapToGrid/>
                <w:sz w:val="20"/>
                <w:highlight w:val="yellow"/>
              </w:rPr>
              <w:t xml:space="preserve"> ID của bản ghi đang theo tác</w:t>
            </w:r>
          </w:p>
          <w:p w14:paraId="1FC8EA7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FILE_</w:t>
            </w:r>
            <w:proofErr w:type="gramStart"/>
            <w:r w:rsidRPr="00AA459A">
              <w:rPr>
                <w:rFonts w:ascii="Consolas" w:hAnsi="Consolas" w:cs="Consolas"/>
                <w:snapToGrid/>
                <w:sz w:val="20"/>
                <w:highlight w:val="yellow"/>
              </w:rPr>
              <w:t>NAME :</w:t>
            </w:r>
            <w:proofErr w:type="gramEnd"/>
            <w:r w:rsidRPr="00AA459A">
              <w:rPr>
                <w:rFonts w:ascii="Consolas" w:hAnsi="Consolas" w:cs="Consolas"/>
                <w:snapToGrid/>
                <w:sz w:val="20"/>
                <w:highlight w:val="yellow"/>
              </w:rPr>
              <w:t xml:space="preserve"> tên file</w:t>
            </w:r>
          </w:p>
          <w:p w14:paraId="79D6861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TITLE :</w:t>
            </w:r>
            <w:proofErr w:type="gramEnd"/>
            <w:r w:rsidRPr="00AA459A">
              <w:rPr>
                <w:rFonts w:ascii="Consolas" w:hAnsi="Consolas" w:cs="Consolas"/>
                <w:snapToGrid/>
                <w:sz w:val="20"/>
                <w:highlight w:val="yellow"/>
              </w:rPr>
              <w:t xml:space="preserve"> tên file mã hóa</w:t>
            </w:r>
          </w:p>
          <w:p w14:paraId="35E3953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FILESIZE :</w:t>
            </w:r>
            <w:proofErr w:type="gramEnd"/>
            <w:r w:rsidRPr="00AA459A">
              <w:rPr>
                <w:rFonts w:ascii="Consolas" w:hAnsi="Consolas" w:cs="Consolas"/>
                <w:snapToGrid/>
                <w:sz w:val="20"/>
                <w:highlight w:val="yellow"/>
              </w:rPr>
              <w:t xml:space="preserve"> dung lượng file</w:t>
            </w:r>
          </w:p>
          <w:p w14:paraId="76E0764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ISACTIVE :</w:t>
            </w:r>
            <w:proofErr w:type="gramEnd"/>
            <w:r w:rsidRPr="00AA459A">
              <w:rPr>
                <w:rFonts w:ascii="Consolas" w:hAnsi="Consolas" w:cs="Consolas"/>
                <w:snapToGrid/>
                <w:sz w:val="20"/>
                <w:highlight w:val="yellow"/>
              </w:rPr>
              <w:t xml:space="preserve"> ‘Y’</w:t>
            </w:r>
          </w:p>
          <w:p w14:paraId="1C25B7E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IS_</w:t>
            </w:r>
            <w:proofErr w:type="gramStart"/>
            <w:r w:rsidRPr="00AA459A">
              <w:rPr>
                <w:rFonts w:ascii="Consolas" w:hAnsi="Consolas" w:cs="Consolas"/>
                <w:snapToGrid/>
                <w:sz w:val="20"/>
                <w:highlight w:val="yellow"/>
              </w:rPr>
              <w:t>DELETED :</w:t>
            </w:r>
            <w:proofErr w:type="gramEnd"/>
            <w:r w:rsidRPr="00AA459A">
              <w:rPr>
                <w:rFonts w:ascii="Consolas" w:hAnsi="Consolas" w:cs="Consolas"/>
                <w:snapToGrid/>
                <w:sz w:val="20"/>
                <w:highlight w:val="yellow"/>
              </w:rPr>
              <w:t xml:space="preserve"> ‘N’</w:t>
            </w:r>
          </w:p>
          <w:p w14:paraId="6E0D623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CREATEDBY :</w:t>
            </w:r>
            <w:proofErr w:type="gramEnd"/>
            <w:r w:rsidRPr="00AA459A">
              <w:rPr>
                <w:rFonts w:ascii="Consolas" w:hAnsi="Consolas" w:cs="Consolas"/>
                <w:snapToGrid/>
                <w:sz w:val="20"/>
                <w:highlight w:val="yellow"/>
              </w:rPr>
              <w:t xml:space="preserve"> User attach file lấy từ session đăng nhập</w:t>
            </w:r>
          </w:p>
          <w:p w14:paraId="127F0DB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CREATED :</w:t>
            </w:r>
            <w:proofErr w:type="gramEnd"/>
            <w:r w:rsidRPr="00AA459A">
              <w:rPr>
                <w:rFonts w:ascii="Consolas" w:hAnsi="Consolas" w:cs="Consolas"/>
                <w:snapToGrid/>
                <w:sz w:val="20"/>
                <w:highlight w:val="yellow"/>
              </w:rPr>
              <w:t xml:space="preserve"> ngày giờ thao tác attach</w:t>
            </w:r>
          </w:p>
          <w:p w14:paraId="2F3DDEA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UPDATEDBY :</w:t>
            </w:r>
            <w:proofErr w:type="gramEnd"/>
            <w:r w:rsidRPr="00AA459A">
              <w:rPr>
                <w:rFonts w:ascii="Consolas" w:hAnsi="Consolas" w:cs="Consolas"/>
                <w:snapToGrid/>
                <w:sz w:val="20"/>
                <w:highlight w:val="yellow"/>
              </w:rPr>
              <w:t xml:space="preserve"> User attach file lấy từ session đăng nhập</w:t>
            </w:r>
          </w:p>
          <w:p w14:paraId="739376D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w:t>
            </w:r>
            <w:proofErr w:type="gramStart"/>
            <w:r w:rsidRPr="00AA459A">
              <w:rPr>
                <w:rFonts w:ascii="Consolas" w:hAnsi="Consolas" w:cs="Consolas"/>
                <w:snapToGrid/>
                <w:sz w:val="20"/>
                <w:highlight w:val="yellow"/>
              </w:rPr>
              <w:t>UPDATED :</w:t>
            </w:r>
            <w:proofErr w:type="gramEnd"/>
            <w:r w:rsidRPr="00AA459A">
              <w:rPr>
                <w:rFonts w:ascii="Consolas" w:hAnsi="Consolas" w:cs="Consolas"/>
                <w:snapToGrid/>
                <w:sz w:val="20"/>
                <w:highlight w:val="yellow"/>
              </w:rPr>
              <w:t xml:space="preserve"> ngày giờ thao tác attach</w:t>
            </w:r>
          </w:p>
          <w:p w14:paraId="7B4335E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Trường hợp có bản ghi rồi thì ghi đè cập nhật các thông </w:t>
            </w:r>
            <w:proofErr w:type="gramStart"/>
            <w:r w:rsidRPr="00AA459A">
              <w:rPr>
                <w:rFonts w:ascii="Consolas" w:hAnsi="Consolas" w:cs="Consolas"/>
                <w:snapToGrid/>
                <w:sz w:val="20"/>
                <w:highlight w:val="yellow"/>
              </w:rPr>
              <w:t>tin :</w:t>
            </w:r>
            <w:proofErr w:type="gramEnd"/>
            <w:r w:rsidRPr="00AA459A">
              <w:rPr>
                <w:rFonts w:ascii="Consolas" w:hAnsi="Consolas" w:cs="Consolas"/>
                <w:snapToGrid/>
                <w:sz w:val="20"/>
                <w:highlight w:val="yellow"/>
              </w:rPr>
              <w:t xml:space="preserve"> </w:t>
            </w:r>
          </w:p>
          <w:p w14:paraId="5C78AFD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A3E3E"/>
                <w:sz w:val="20"/>
                <w:highlight w:val="yellow"/>
              </w:rPr>
              <w:t xml:space="preserve">             FILESIZE</w:t>
            </w:r>
          </w:p>
          <w:p w14:paraId="1CFFD1B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TITLE</w:t>
            </w:r>
          </w:p>
          <w:p w14:paraId="1D1CE279"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sz w:val="20"/>
                <w:highlight w:val="yellow"/>
              </w:rPr>
              <w:t xml:space="preserve">             FOLDER</w:t>
            </w:r>
          </w:p>
          <w:p w14:paraId="78290E0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UPDATEDBY</w:t>
            </w:r>
          </w:p>
          <w:p w14:paraId="5A0B123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sz w:val="20"/>
                <w:highlight w:val="yellow"/>
              </w:rPr>
              <w:t>UPDATED</w:t>
            </w:r>
          </w:p>
          <w:p w14:paraId="75C7419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sz w:val="20"/>
                <w:highlight w:val="yellow"/>
              </w:rPr>
              <w:lastRenderedPageBreak/>
              <w:t xml:space="preserve">Gọi </w:t>
            </w:r>
            <w:proofErr w:type="gramStart"/>
            <w:r w:rsidRPr="00AA459A">
              <w:rPr>
                <w:rFonts w:ascii="Consolas" w:hAnsi="Consolas" w:cs="Consolas"/>
                <w:snapToGrid/>
                <w:sz w:val="20"/>
                <w:highlight w:val="yellow"/>
              </w:rPr>
              <w:t>API :</w:t>
            </w:r>
            <w:proofErr w:type="gramEnd"/>
            <w:r w:rsidRPr="00AA459A">
              <w:rPr>
                <w:rFonts w:ascii="Consolas" w:hAnsi="Consolas" w:cs="Consolas"/>
                <w:snapToGrid/>
                <w:sz w:val="20"/>
                <w:highlight w:val="yellow"/>
              </w:rPr>
              <w:t xml:space="preserve"> </w:t>
            </w:r>
            <w:r w:rsidRPr="00AA459A">
              <w:rPr>
                <w:rFonts w:ascii="Consolas" w:hAnsi="Consolas" w:cs="Consolas"/>
                <w:color w:val="2E74B5" w:themeColor="accent1" w:themeShade="BF"/>
                <w:sz w:val="18"/>
                <w:szCs w:val="18"/>
                <w:highlight w:val="yellow"/>
              </w:rPr>
              <w:t>erp-service/adAttachmentServiceRest</w:t>
            </w:r>
            <w:r w:rsidRPr="00AA459A">
              <w:rPr>
                <w:rFonts w:ascii="Consolas" w:hAnsi="Consolas" w:cs="Consolas"/>
                <w:snapToGrid/>
                <w:color w:val="2A00FF"/>
                <w:sz w:val="20"/>
                <w:highlight w:val="yellow"/>
              </w:rPr>
              <w:t xml:space="preserve"> </w:t>
            </w:r>
            <w:r w:rsidRPr="00AA459A">
              <w:rPr>
                <w:rFonts w:ascii="Consolas" w:hAnsi="Consolas" w:cs="Consolas"/>
                <w:snapToGrid/>
                <w:color w:val="2E74B5" w:themeColor="accent1" w:themeShade="BF"/>
                <w:sz w:val="20"/>
                <w:highlight w:val="yellow"/>
              </w:rPr>
              <w:t>/attachFile/{adTableId}/{recordId}/{lineId}/{createdBy}/{updatedBy}</w:t>
            </w:r>
          </w:p>
          <w:p w14:paraId="782B333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@POST</w:t>
            </w:r>
          </w:p>
          <w:p w14:paraId="2C5983C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"/attachFile/{adTableId}/{recordId}/{lineId}/{createdBy}/{updatedBy}"</w:t>
            </w:r>
            <w:r w:rsidRPr="00AA459A">
              <w:rPr>
                <w:rFonts w:ascii="Consolas" w:hAnsi="Consolas" w:cs="Consolas"/>
                <w:snapToGrid/>
                <w:color w:val="000000"/>
                <w:sz w:val="20"/>
                <w:highlight w:val="yellow"/>
              </w:rPr>
              <w:t>)</w:t>
            </w:r>
          </w:p>
          <w:p w14:paraId="012224D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MULTIPART_FORM_DATA</w:t>
            </w:r>
            <w:r w:rsidRPr="00AA459A">
              <w:rPr>
                <w:rFonts w:ascii="Consolas" w:hAnsi="Consolas" w:cs="Consolas"/>
                <w:snapToGrid/>
                <w:color w:val="000000"/>
                <w:sz w:val="20"/>
                <w:highlight w:val="yellow"/>
              </w:rPr>
              <w:t xml:space="preserve"> +</w:t>
            </w:r>
            <w:r w:rsidRPr="00AA459A">
              <w:rPr>
                <w:rFonts w:ascii="Consolas" w:hAnsi="Consolas" w:cs="Consolas"/>
                <w:snapToGrid/>
                <w:color w:val="2A00FF"/>
                <w:sz w:val="20"/>
                <w:highlight w:val="yellow"/>
              </w:rPr>
              <w:t>";charset=UTF-8"</w:t>
            </w:r>
            <w:r w:rsidRPr="00AA459A">
              <w:rPr>
                <w:rFonts w:ascii="Consolas" w:hAnsi="Consolas" w:cs="Consolas"/>
                <w:snapToGrid/>
                <w:color w:val="000000"/>
                <w:sz w:val="20"/>
                <w:highlight w:val="yellow"/>
              </w:rPr>
              <w:t>})</w:t>
            </w:r>
          </w:p>
          <w:p w14:paraId="15EB3B7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7C563B3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attachFile(</w:t>
            </w:r>
            <w:proofErr w:type="gramEnd"/>
          </w:p>
          <w:p w14:paraId="132BC98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 xml:space="preserve">List&lt;Attachment&gt; </w:t>
            </w:r>
            <w:r w:rsidRPr="00AA459A">
              <w:rPr>
                <w:rFonts w:ascii="Consolas" w:hAnsi="Consolas" w:cs="Consolas"/>
                <w:snapToGrid/>
                <w:color w:val="6A3E3E"/>
                <w:sz w:val="20"/>
                <w:highlight w:val="yellow"/>
              </w:rPr>
              <w:t>attachments</w:t>
            </w:r>
          </w:p>
          <w:p w14:paraId="11DDFB0F"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HttpServletRequest </w:t>
            </w:r>
            <w:r w:rsidRPr="00AA459A">
              <w:rPr>
                <w:rFonts w:ascii="Consolas" w:hAnsi="Consolas" w:cs="Consolas"/>
                <w:snapToGrid/>
                <w:color w:val="6A3E3E"/>
                <w:sz w:val="20"/>
                <w:highlight w:val="yellow"/>
              </w:rPr>
              <w:t>request</w:t>
            </w:r>
          </w:p>
          <w:p w14:paraId="0BF533D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58D253DC"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17E804D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"lineId"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lineId</w:t>
            </w:r>
          </w:p>
          <w:p w14:paraId="3B0DEDB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"createdBy"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createdBy</w:t>
            </w:r>
          </w:p>
          <w:p w14:paraId="20646D6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"updatedBy"</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updatedBy</w:t>
            </w:r>
          </w:p>
          <w:p w14:paraId="47C4E00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66D44D4E"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79A6897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2E74B5" w:themeColor="accent1" w:themeShade="BF"/>
                <w:sz w:val="20"/>
                <w:highlight w:val="yellow"/>
              </w:rPr>
            </w:pPr>
          </w:p>
          <w:p w14:paraId="04F49C29" w14:textId="77777777" w:rsidR="00315676" w:rsidRPr="00AA459A" w:rsidRDefault="00315676" w:rsidP="00315676">
            <w:pPr>
              <w:widowControl/>
              <w:autoSpaceDE w:val="0"/>
              <w:autoSpaceDN w:val="0"/>
              <w:adjustRightInd w:val="0"/>
              <w:spacing w:line="240" w:lineRule="auto"/>
              <w:ind w:left="0"/>
              <w:rPr>
                <w:snapToGrid/>
                <w:sz w:val="28"/>
                <w:szCs w:val="28"/>
                <w:highlight w:val="yellow"/>
              </w:rPr>
            </w:pPr>
            <w:r w:rsidRPr="00AA459A">
              <w:rPr>
                <w:snapToGrid/>
                <w:sz w:val="28"/>
                <w:szCs w:val="28"/>
                <w:highlight w:val="yellow"/>
              </w:rPr>
              <w:t xml:space="preserve">Download </w:t>
            </w:r>
            <w:proofErr w:type="gramStart"/>
            <w:r w:rsidRPr="00AA459A">
              <w:rPr>
                <w:snapToGrid/>
                <w:sz w:val="28"/>
                <w:szCs w:val="28"/>
                <w:highlight w:val="yellow"/>
              </w:rPr>
              <w:t>file :</w:t>
            </w:r>
            <w:proofErr w:type="gramEnd"/>
          </w:p>
          <w:p w14:paraId="3717832C"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rFonts w:ascii="Consolas" w:hAnsi="Consolas" w:cs="Consolas"/>
                <w:snapToGrid/>
                <w:color w:val="2E74B5" w:themeColor="accent1" w:themeShade="BF"/>
                <w:sz w:val="20"/>
                <w:highlight w:val="yellow"/>
              </w:rPr>
              <w:t xml:space="preserve">Gọi </w:t>
            </w:r>
            <w:proofErr w:type="gramStart"/>
            <w:r w:rsidRPr="00AA459A">
              <w:rPr>
                <w:rFonts w:ascii="Consolas" w:hAnsi="Consolas" w:cs="Consolas"/>
                <w:snapToGrid/>
                <w:color w:val="2E74B5" w:themeColor="accent1" w:themeShade="BF"/>
                <w:sz w:val="20"/>
                <w:highlight w:val="yellow"/>
              </w:rPr>
              <w:t>API :</w:t>
            </w:r>
            <w:proofErr w:type="gramEnd"/>
            <w:r w:rsidRPr="00AA459A">
              <w:rPr>
                <w:rFonts w:ascii="Consolas" w:hAnsi="Consolas" w:cs="Consolas"/>
                <w:snapToGrid/>
                <w:color w:val="2E74B5" w:themeColor="accent1" w:themeShade="BF"/>
                <w:sz w:val="20"/>
                <w:highlight w:val="yellow"/>
              </w:rPr>
              <w:t xml:space="preserve"> </w:t>
            </w:r>
            <w:r w:rsidRPr="00AA459A">
              <w:rPr>
                <w:rFonts w:ascii="Consolas" w:hAnsi="Consolas" w:cs="Consolas"/>
                <w:color w:val="222222"/>
                <w:sz w:val="18"/>
                <w:szCs w:val="18"/>
                <w:highlight w:val="yellow"/>
              </w:rPr>
              <w:t>erp-service/adAttachmentServiceRest/downloadFile</w:t>
            </w:r>
          </w:p>
          <w:p w14:paraId="1C100441"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p>
          <w:p w14:paraId="2D80003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2295063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"/downloadFile"</w:t>
            </w:r>
            <w:r w:rsidRPr="00AA459A">
              <w:rPr>
                <w:rFonts w:ascii="Consolas" w:hAnsi="Consolas" w:cs="Consolas"/>
                <w:snapToGrid/>
                <w:color w:val="000000"/>
                <w:sz w:val="20"/>
                <w:highlight w:val="yellow"/>
              </w:rPr>
              <w:t>)</w:t>
            </w:r>
          </w:p>
          <w:p w14:paraId="4A1C235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3485167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w:t>
            </w:r>
          </w:p>
          <w:p w14:paraId="70BB230D" w14:textId="77777777" w:rsidR="00315676" w:rsidRPr="00AA459A" w:rsidRDefault="00315676" w:rsidP="00315676">
            <w:pPr>
              <w:widowControl/>
              <w:autoSpaceDE w:val="0"/>
              <w:autoSpaceDN w:val="0"/>
              <w:adjustRightInd w:val="0"/>
              <w:spacing w:line="240" w:lineRule="auto"/>
              <w:ind w:left="0"/>
              <w:rPr>
                <w:snapToGrid/>
                <w:color w:val="000000"/>
                <w:szCs w:val="24"/>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w:t>
            </w:r>
            <w:r w:rsidRPr="00AA459A">
              <w:rPr>
                <w:rFonts w:ascii="Consolas" w:hAnsi="Consolas" w:cs="Consolas"/>
                <w:b/>
                <w:bCs/>
                <w:snapToGrid/>
                <w:color w:val="7F0055"/>
                <w:sz w:val="20"/>
                <w:highlight w:val="yellow"/>
              </w:rPr>
              <w:t>void</w:t>
            </w:r>
            <w:r w:rsidRPr="00AA459A">
              <w:rPr>
                <w:rFonts w:ascii="Consolas" w:hAnsi="Consolas" w:cs="Consolas"/>
                <w:snapToGrid/>
                <w:color w:val="000000"/>
                <w:sz w:val="20"/>
                <w:highlight w:val="yellow"/>
              </w:rPr>
              <w:t xml:space="preserve"> </w:t>
            </w:r>
            <w:proofErr w:type="gramStart"/>
            <w:r w:rsidRPr="00AA459A">
              <w:rPr>
                <w:rFonts w:ascii="Consolas" w:hAnsi="Consolas" w:cs="Consolas"/>
                <w:snapToGrid/>
                <w:color w:val="000000"/>
                <w:sz w:val="20"/>
                <w:highlight w:val="yellow"/>
              </w:rPr>
              <w:t>downloadFile(</w:t>
            </w:r>
            <w:proofErr w:type="gramEnd"/>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HttpServletResponse </w:t>
            </w:r>
            <w:r w:rsidRPr="00AA459A">
              <w:rPr>
                <w:rFonts w:ascii="Consolas" w:hAnsi="Consolas" w:cs="Consolas"/>
                <w:snapToGrid/>
                <w:color w:val="6A3E3E"/>
                <w:sz w:val="20"/>
                <w:highlight w:val="yellow"/>
              </w:rPr>
              <w:t>response</w:t>
            </w:r>
            <w:r w:rsidRPr="00AA459A">
              <w:rPr>
                <w:rFonts w:ascii="Consolas" w:hAnsi="Consolas" w:cs="Consolas"/>
                <w:snapToGrid/>
                <w:color w:val="000000"/>
                <w:sz w:val="20"/>
                <w:highlight w:val="yellow"/>
              </w:rPr>
              <w:t xml:space="preserve">, </w:t>
            </w:r>
            <w:r w:rsidRPr="00AA459A">
              <w:rPr>
                <w:rFonts w:ascii="Consolas" w:hAnsi="Consolas" w:cs="Consolas"/>
                <w:snapToGrid/>
                <w:color w:val="646464"/>
                <w:sz w:val="20"/>
                <w:highlight w:val="yellow"/>
              </w:rPr>
              <w:t>@Context</w:t>
            </w:r>
            <w:r w:rsidRPr="00AA459A">
              <w:rPr>
                <w:rFonts w:ascii="Consolas" w:hAnsi="Consolas" w:cs="Consolas"/>
                <w:snapToGrid/>
                <w:color w:val="000000"/>
                <w:sz w:val="20"/>
                <w:highlight w:val="yellow"/>
              </w:rPr>
              <w:t xml:space="preserve"> UriInfo </w:t>
            </w:r>
            <w:r w:rsidRPr="00AA459A">
              <w:rPr>
                <w:rFonts w:ascii="Consolas" w:hAnsi="Consolas" w:cs="Consolas"/>
                <w:snapToGrid/>
                <w:color w:val="6A3E3E"/>
                <w:sz w:val="20"/>
                <w:highlight w:val="yellow"/>
              </w:rPr>
              <w:t>query</w:t>
            </w:r>
            <w:r w:rsidRPr="00AA459A">
              <w:rPr>
                <w:rFonts w:ascii="Consolas" w:hAnsi="Consolas" w:cs="Consolas"/>
                <w:snapToGrid/>
                <w:color w:val="000000"/>
                <w:sz w:val="20"/>
                <w:highlight w:val="yellow"/>
              </w:rPr>
              <w:t xml:space="preserve">);    </w:t>
            </w:r>
            <w:r w:rsidRPr="00AA459A">
              <w:rPr>
                <w:snapToGrid/>
                <w:color w:val="000000"/>
                <w:szCs w:val="24"/>
                <w:highlight w:val="yellow"/>
              </w:rPr>
              <w:t>Xóa file :</w:t>
            </w:r>
          </w:p>
          <w:p w14:paraId="563C8B6E" w14:textId="77777777" w:rsidR="00315676" w:rsidRPr="00AA459A" w:rsidRDefault="00315676" w:rsidP="00315676">
            <w:pPr>
              <w:widowControl/>
              <w:autoSpaceDE w:val="0"/>
              <w:autoSpaceDN w:val="0"/>
              <w:adjustRightInd w:val="0"/>
              <w:spacing w:line="240" w:lineRule="auto"/>
              <w:ind w:left="0"/>
              <w:rPr>
                <w:rFonts w:ascii="Consolas" w:hAnsi="Consolas" w:cs="Consolas"/>
                <w:color w:val="222222"/>
                <w:sz w:val="18"/>
                <w:szCs w:val="18"/>
                <w:highlight w:val="yellow"/>
              </w:rPr>
            </w:pPr>
            <w:r w:rsidRPr="00AA459A">
              <w:rPr>
                <w:snapToGrid/>
                <w:color w:val="000000"/>
                <w:szCs w:val="24"/>
                <w:highlight w:val="yellow"/>
              </w:rPr>
              <w:t xml:space="preserve">gọi </w:t>
            </w:r>
            <w:proofErr w:type="gramStart"/>
            <w:r w:rsidRPr="00AA459A">
              <w:rPr>
                <w:snapToGrid/>
                <w:color w:val="000000"/>
                <w:szCs w:val="24"/>
                <w:highlight w:val="yellow"/>
              </w:rPr>
              <w:t>API :</w:t>
            </w:r>
            <w:proofErr w:type="gramEnd"/>
            <w:r w:rsidRPr="00AA459A">
              <w:rPr>
                <w:snapToGrid/>
                <w:color w:val="000000"/>
                <w:szCs w:val="24"/>
                <w:highlight w:val="yellow"/>
              </w:rPr>
              <w:t xml:space="preserve"> </w:t>
            </w:r>
            <w:r w:rsidRPr="00AA459A">
              <w:rPr>
                <w:rFonts w:ascii="Consolas" w:hAnsi="Consolas" w:cs="Consolas"/>
                <w:color w:val="222222"/>
                <w:sz w:val="18"/>
                <w:szCs w:val="18"/>
                <w:highlight w:val="yellow"/>
              </w:rPr>
              <w:t>erp-service/adAttachmentServiceRest/adAttachment/deleteList</w:t>
            </w:r>
          </w:p>
          <w:p w14:paraId="6BBDCF6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color w:val="222222"/>
                <w:sz w:val="18"/>
                <w:szCs w:val="18"/>
                <w:highlight w:val="yellow"/>
              </w:rPr>
              <w:t xml:space="preserve"> </w:t>
            </w:r>
            <w:r w:rsidRPr="00AA459A">
              <w:rPr>
                <w:rFonts w:ascii="Consolas" w:hAnsi="Consolas" w:cs="Consolas"/>
                <w:snapToGrid/>
                <w:color w:val="646464"/>
                <w:sz w:val="20"/>
                <w:highlight w:val="yellow"/>
              </w:rPr>
              <w:t>@POST</w:t>
            </w:r>
          </w:p>
          <w:p w14:paraId="6BCA9774"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"/adAttachment/deleteList/"</w:t>
            </w:r>
            <w:r w:rsidRPr="00AA459A">
              <w:rPr>
                <w:rFonts w:ascii="Consolas" w:hAnsi="Consolas" w:cs="Consolas"/>
                <w:snapToGrid/>
                <w:color w:val="000000"/>
                <w:sz w:val="20"/>
                <w:highlight w:val="yellow"/>
              </w:rPr>
              <w:t>)</w:t>
            </w:r>
          </w:p>
          <w:p w14:paraId="562132DA"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52A8BCD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2E60A62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deleteList(List&lt;Long&gt; </w:t>
            </w:r>
            <w:r w:rsidRPr="00AA459A">
              <w:rPr>
                <w:rFonts w:ascii="Consolas" w:hAnsi="Consolas" w:cs="Consolas"/>
                <w:snapToGrid/>
                <w:color w:val="6A3E3E"/>
                <w:sz w:val="20"/>
                <w:highlight w:val="yellow"/>
              </w:rPr>
              <w:t>ids</w:t>
            </w:r>
            <w:r w:rsidRPr="00AA459A">
              <w:rPr>
                <w:rFonts w:ascii="Consolas" w:hAnsi="Consolas" w:cs="Consolas"/>
                <w:snapToGrid/>
                <w:color w:val="000000"/>
                <w:sz w:val="20"/>
                <w:highlight w:val="yellow"/>
              </w:rPr>
              <w:t>);</w:t>
            </w:r>
            <w:r w:rsidRPr="00AA459A">
              <w:rPr>
                <w:snapToGrid/>
                <w:color w:val="000000"/>
                <w:szCs w:val="24"/>
                <w:highlight w:val="yellow"/>
              </w:rPr>
              <w:tab/>
            </w:r>
          </w:p>
          <w:p w14:paraId="4CD2BBD2"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p>
          <w:p w14:paraId="4B7C5416"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Tìm kiếm </w:t>
            </w:r>
            <w:proofErr w:type="gramStart"/>
            <w:r w:rsidRPr="00AA459A">
              <w:rPr>
                <w:rFonts w:ascii="Consolas" w:hAnsi="Consolas" w:cs="Consolas"/>
                <w:snapToGrid/>
                <w:color w:val="000000"/>
                <w:sz w:val="20"/>
                <w:highlight w:val="yellow"/>
              </w:rPr>
              <w:t>file :</w:t>
            </w:r>
            <w:proofErr w:type="gramEnd"/>
            <w:r w:rsidRPr="00AA459A">
              <w:rPr>
                <w:rFonts w:ascii="Consolas" w:hAnsi="Consolas" w:cs="Consolas"/>
                <w:snapToGrid/>
                <w:color w:val="000000"/>
                <w:sz w:val="20"/>
                <w:highlight w:val="yellow"/>
              </w:rPr>
              <w:t xml:space="preserve"> </w:t>
            </w:r>
          </w:p>
          <w:p w14:paraId="7BB29FF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000000"/>
                <w:sz w:val="20"/>
                <w:highlight w:val="yellow"/>
              </w:rPr>
            </w:pPr>
            <w:r w:rsidRPr="00AA459A">
              <w:rPr>
                <w:rFonts w:ascii="Consolas" w:hAnsi="Consolas" w:cs="Consolas"/>
                <w:snapToGrid/>
                <w:color w:val="000000"/>
                <w:sz w:val="20"/>
                <w:highlight w:val="yellow"/>
              </w:rPr>
              <w:t xml:space="preserve">Gọi </w:t>
            </w:r>
            <w:proofErr w:type="gramStart"/>
            <w:r w:rsidRPr="00AA459A">
              <w:rPr>
                <w:rFonts w:ascii="Consolas" w:hAnsi="Consolas" w:cs="Consolas"/>
                <w:snapToGrid/>
                <w:color w:val="000000"/>
                <w:sz w:val="20"/>
                <w:highlight w:val="yellow"/>
              </w:rPr>
              <w:t>API :</w:t>
            </w:r>
            <w:proofErr w:type="gramEnd"/>
            <w:r w:rsidRPr="00AA459A">
              <w:rPr>
                <w:rFonts w:ascii="Consolas" w:hAnsi="Consolas" w:cs="Consolas"/>
                <w:snapToGrid/>
                <w:color w:val="000000"/>
                <w:sz w:val="20"/>
                <w:highlight w:val="yellow"/>
              </w:rPr>
              <w:t xml:space="preserve"> </w:t>
            </w:r>
            <w:r w:rsidRPr="00AA459A">
              <w:rPr>
                <w:rFonts w:ascii="Consolas" w:hAnsi="Consolas" w:cs="Consolas"/>
                <w:color w:val="222222"/>
                <w:sz w:val="18"/>
                <w:szCs w:val="18"/>
                <w:highlight w:val="yellow"/>
              </w:rPr>
              <w:t>erp-service/adAttachmentServiceRest/doSearch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{adTableId}/{recordId}</w:t>
            </w:r>
          </w:p>
          <w:p w14:paraId="0EAEB320"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5F1A8CB1"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189459BD" w14:textId="77777777" w:rsidR="00315676" w:rsidRPr="00AA459A" w:rsidRDefault="00315676" w:rsidP="00315676">
            <w:pPr>
              <w:widowControl/>
              <w:autoSpaceDE w:val="0"/>
              <w:autoSpaceDN w:val="0"/>
              <w:adjustRightInd w:val="0"/>
              <w:spacing w:line="240" w:lineRule="auto"/>
              <w:ind w:left="0"/>
              <w:rPr>
                <w:rFonts w:ascii="Consolas" w:hAnsi="Consolas" w:cs="Consolas"/>
                <w:snapToGrid/>
                <w:color w:val="646464"/>
                <w:sz w:val="20"/>
                <w:highlight w:val="yellow"/>
              </w:rPr>
            </w:pPr>
          </w:p>
          <w:p w14:paraId="0E436FAB"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646464"/>
                <w:sz w:val="20"/>
                <w:highlight w:val="yellow"/>
              </w:rPr>
              <w:t xml:space="preserve">       @GET</w:t>
            </w:r>
          </w:p>
          <w:p w14:paraId="4C1FBBF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"/doSearch/{adTableId}/{recordId}"</w:t>
            </w:r>
            <w:r w:rsidRPr="00AA459A">
              <w:rPr>
                <w:rFonts w:ascii="Consolas" w:hAnsi="Consolas" w:cs="Consolas"/>
                <w:snapToGrid/>
                <w:color w:val="000000"/>
                <w:sz w:val="20"/>
                <w:highlight w:val="yellow"/>
              </w:rPr>
              <w:t>)</w:t>
            </w:r>
          </w:p>
          <w:p w14:paraId="787A486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Consumes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063832D8"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w:t>
            </w:r>
            <w:proofErr w:type="gramStart"/>
            <w:r w:rsidRPr="00AA459A">
              <w:rPr>
                <w:rFonts w:ascii="Consolas" w:hAnsi="Consolas" w:cs="Consolas"/>
                <w:snapToGrid/>
                <w:color w:val="646464"/>
                <w:sz w:val="20"/>
                <w:highlight w:val="yellow"/>
              </w:rPr>
              <w:t>Produces</w:t>
            </w:r>
            <w:r w:rsidRPr="00AA459A">
              <w:rPr>
                <w:rFonts w:ascii="Consolas" w:hAnsi="Consolas" w:cs="Consolas"/>
                <w:snapToGrid/>
                <w:color w:val="000000"/>
                <w:sz w:val="20"/>
                <w:highlight w:val="yellow"/>
              </w:rPr>
              <w:t>(</w:t>
            </w:r>
            <w:proofErr w:type="gramEnd"/>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APPLICATION_JSON</w:t>
            </w:r>
            <w:r w:rsidRPr="00AA459A">
              <w:rPr>
                <w:rFonts w:ascii="Consolas" w:hAnsi="Consolas" w:cs="Consolas"/>
                <w:snapToGrid/>
                <w:color w:val="000000"/>
                <w:sz w:val="20"/>
                <w:highlight w:val="yellow"/>
              </w:rPr>
              <w:t>, MediaType.</w:t>
            </w:r>
            <w:r w:rsidRPr="00AA459A">
              <w:rPr>
                <w:rFonts w:ascii="Consolas" w:hAnsi="Consolas" w:cs="Consolas"/>
                <w:b/>
                <w:bCs/>
                <w:i/>
                <w:iCs/>
                <w:snapToGrid/>
                <w:color w:val="0000C0"/>
                <w:sz w:val="20"/>
                <w:highlight w:val="yellow"/>
              </w:rPr>
              <w:t>APPLICATION_XML</w:t>
            </w:r>
            <w:r w:rsidRPr="00AA459A">
              <w:rPr>
                <w:rFonts w:ascii="Consolas" w:hAnsi="Consolas" w:cs="Consolas"/>
                <w:snapToGrid/>
                <w:color w:val="000000"/>
                <w:sz w:val="20"/>
                <w:highlight w:val="yellow"/>
              </w:rPr>
              <w:t xml:space="preserve"> })</w:t>
            </w:r>
          </w:p>
          <w:p w14:paraId="35034E87"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b/>
                <w:bCs/>
                <w:snapToGrid/>
                <w:color w:val="7F0055"/>
                <w:sz w:val="20"/>
                <w:highlight w:val="yellow"/>
              </w:rPr>
              <w:t>public</w:t>
            </w:r>
            <w:r w:rsidRPr="00AA459A">
              <w:rPr>
                <w:rFonts w:ascii="Consolas" w:hAnsi="Consolas" w:cs="Consolas"/>
                <w:snapToGrid/>
                <w:color w:val="000000"/>
                <w:sz w:val="20"/>
                <w:highlight w:val="yellow"/>
              </w:rPr>
              <w:t xml:space="preserve"> Response </w:t>
            </w:r>
            <w:proofErr w:type="gramStart"/>
            <w:r w:rsidRPr="00AA459A">
              <w:rPr>
                <w:rFonts w:ascii="Consolas" w:hAnsi="Consolas" w:cs="Consolas"/>
                <w:snapToGrid/>
                <w:color w:val="000000"/>
                <w:sz w:val="20"/>
                <w:highlight w:val="yellow"/>
              </w:rPr>
              <w:t>doSearch(</w:t>
            </w:r>
            <w:proofErr w:type="gramEnd"/>
          </w:p>
          <w:p w14:paraId="5AE86483"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"adTableId"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adTableId</w:t>
            </w:r>
          </w:p>
          <w:p w14:paraId="2064DCC5" w14:textId="77777777" w:rsidR="00315676" w:rsidRPr="00AA459A" w:rsidRDefault="00315676" w:rsidP="00315676">
            <w:pPr>
              <w:widowControl/>
              <w:autoSpaceDE w:val="0"/>
              <w:autoSpaceDN w:val="0"/>
              <w:adjustRightInd w:val="0"/>
              <w:spacing w:line="240" w:lineRule="auto"/>
              <w:ind w:left="0"/>
              <w:rPr>
                <w:rFonts w:ascii="Consolas" w:hAnsi="Consolas" w:cs="Consolas"/>
                <w:snapToGrid/>
                <w:sz w:val="20"/>
                <w:highlight w:val="yellow"/>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proofErr w:type="gramStart"/>
            <w:r w:rsidRPr="00AA459A">
              <w:rPr>
                <w:rFonts w:ascii="Consolas" w:hAnsi="Consolas" w:cs="Consolas"/>
                <w:snapToGrid/>
                <w:color w:val="000000"/>
                <w:sz w:val="20"/>
                <w:highlight w:val="yellow"/>
              </w:rPr>
              <w:t>,</w:t>
            </w:r>
            <w:r w:rsidRPr="00AA459A">
              <w:rPr>
                <w:rFonts w:ascii="Consolas" w:hAnsi="Consolas" w:cs="Consolas"/>
                <w:snapToGrid/>
                <w:color w:val="646464"/>
                <w:sz w:val="20"/>
                <w:highlight w:val="yellow"/>
              </w:rPr>
              <w:t>@</w:t>
            </w:r>
            <w:proofErr w:type="gramEnd"/>
            <w:r w:rsidRPr="00AA459A">
              <w:rPr>
                <w:rFonts w:ascii="Consolas" w:hAnsi="Consolas" w:cs="Consolas"/>
                <w:snapToGrid/>
                <w:color w:val="646464"/>
                <w:sz w:val="20"/>
                <w:highlight w:val="yellow"/>
              </w:rPr>
              <w:t>PathParam</w:t>
            </w:r>
            <w:r w:rsidRPr="00AA459A">
              <w:rPr>
                <w:rFonts w:ascii="Consolas" w:hAnsi="Consolas" w:cs="Consolas"/>
                <w:snapToGrid/>
                <w:color w:val="000000"/>
                <w:sz w:val="20"/>
                <w:highlight w:val="yellow"/>
              </w:rPr>
              <w:t>(</w:t>
            </w:r>
            <w:r w:rsidRPr="00AA459A">
              <w:rPr>
                <w:rFonts w:ascii="Consolas" w:hAnsi="Consolas" w:cs="Consolas"/>
                <w:snapToGrid/>
                <w:color w:val="2A00FF"/>
                <w:sz w:val="20"/>
                <w:highlight w:val="yellow"/>
              </w:rPr>
              <w:t>"recordId"</w:t>
            </w:r>
            <w:r w:rsidRPr="00AA459A">
              <w:rPr>
                <w:rFonts w:ascii="Consolas" w:hAnsi="Consolas" w:cs="Consolas"/>
                <w:snapToGrid/>
                <w:color w:val="000000"/>
                <w:sz w:val="20"/>
                <w:highlight w:val="yellow"/>
              </w:rPr>
              <w:t xml:space="preserve">) Long </w:t>
            </w:r>
            <w:r w:rsidRPr="00AA459A">
              <w:rPr>
                <w:rFonts w:ascii="Consolas" w:hAnsi="Consolas" w:cs="Consolas"/>
                <w:snapToGrid/>
                <w:color w:val="6A3E3E"/>
                <w:sz w:val="20"/>
                <w:highlight w:val="yellow"/>
              </w:rPr>
              <w:t>recordId</w:t>
            </w:r>
          </w:p>
          <w:p w14:paraId="5876299D" w14:textId="77777777" w:rsidR="00315676" w:rsidRPr="00F27587" w:rsidRDefault="00315676" w:rsidP="00315676">
            <w:pPr>
              <w:widowControl/>
              <w:autoSpaceDE w:val="0"/>
              <w:autoSpaceDN w:val="0"/>
              <w:adjustRightInd w:val="0"/>
              <w:spacing w:line="240" w:lineRule="auto"/>
              <w:ind w:left="0"/>
              <w:rPr>
                <w:rFonts w:ascii="Consolas" w:hAnsi="Consolas" w:cs="Consolas"/>
                <w:snapToGrid/>
                <w:color w:val="000000"/>
                <w:sz w:val="20"/>
              </w:rPr>
            </w:pP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r>
            <w:r w:rsidRPr="00AA459A">
              <w:rPr>
                <w:rFonts w:ascii="Consolas" w:hAnsi="Consolas" w:cs="Consolas"/>
                <w:snapToGrid/>
                <w:color w:val="000000"/>
                <w:sz w:val="20"/>
                <w:highlight w:val="yellow"/>
              </w:rPr>
              <w:tab/>
              <w:t>);</w:t>
            </w:r>
          </w:p>
          <w:p w14:paraId="5CAEA742" w14:textId="31B91DFE" w:rsidR="00315676" w:rsidRPr="00EE735F" w:rsidRDefault="00315676" w:rsidP="00E821FE">
            <w:pPr>
              <w:pStyle w:val="Sothutu-1so"/>
              <w:spacing w:before="120" w:line="276" w:lineRule="auto"/>
              <w:rPr>
                <w:szCs w:val="24"/>
              </w:rPr>
            </w:pPr>
          </w:p>
        </w:tc>
      </w:tr>
    </w:tbl>
    <w:p w14:paraId="59B1BE4B" w14:textId="77777777" w:rsidR="002C698F" w:rsidRPr="002C698F" w:rsidRDefault="002C698F" w:rsidP="00E821FE"/>
    <w:p w14:paraId="293FAADE" w14:textId="75C054FE" w:rsidR="00F10301" w:rsidRPr="00FF37CC" w:rsidRDefault="00F10301" w:rsidP="00A97673">
      <w:pPr>
        <w:pStyle w:val="Heading5"/>
      </w:pPr>
      <w:r w:rsidRPr="00FF37CC">
        <w:t xml:space="preserve">Tab </w:t>
      </w:r>
      <w:r>
        <w:t>File trình ký</w:t>
      </w:r>
    </w:p>
    <w:p w14:paraId="0A8AD3C1" w14:textId="77777777" w:rsidR="00F10301" w:rsidRPr="00FF37CC" w:rsidRDefault="00F10301" w:rsidP="00E821FE">
      <w:pPr>
        <w:pStyle w:val="Heading6"/>
      </w:pPr>
      <w:r w:rsidRPr="00FF37CC">
        <w:t>Prototype màn hình nhập liệu</w:t>
      </w:r>
    </w:p>
    <w:p w14:paraId="0AEA4312" w14:textId="77777777" w:rsidR="00F10301" w:rsidRDefault="00F10301" w:rsidP="00E821FE">
      <w:pPr>
        <w:ind w:left="0"/>
        <w:rPr>
          <w:noProof/>
          <w:snapToGrid/>
        </w:rPr>
      </w:pPr>
    </w:p>
    <w:p w14:paraId="581BC69B" w14:textId="5DC83016" w:rsidR="00F10301" w:rsidRPr="00FF37CC" w:rsidRDefault="002A1673" w:rsidP="00E821FE">
      <w:pPr>
        <w:ind w:left="0"/>
        <w:rPr>
          <w:noProof/>
          <w:snapToGrid/>
        </w:rPr>
      </w:pPr>
      <w:r>
        <w:rPr>
          <w:noProof/>
          <w:snapToGrid/>
        </w:rPr>
        <w:lastRenderedPageBreak/>
        <w:drawing>
          <wp:inline distT="0" distB="0" distL="0" distR="0" wp14:anchorId="63E9B0F5" wp14:editId="1736863E">
            <wp:extent cx="2828571" cy="580952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8571" cy="5809524"/>
                    </a:xfrm>
                    <a:prstGeom prst="rect">
                      <a:avLst/>
                    </a:prstGeom>
                  </pic:spPr>
                </pic:pic>
              </a:graphicData>
            </a:graphic>
          </wp:inline>
        </w:drawing>
      </w:r>
    </w:p>
    <w:p w14:paraId="3C9F0392" w14:textId="77777777" w:rsidR="00F10301" w:rsidRPr="00FF37CC" w:rsidRDefault="00F10301" w:rsidP="00E821FE">
      <w:pPr>
        <w:pStyle w:val="Heading6"/>
      </w:pPr>
      <w:r w:rsidRPr="00FF37CC">
        <w:lastRenderedPageBreak/>
        <w:t>Danh sách trường dữ liệu</w:t>
      </w:r>
    </w:p>
    <w:p w14:paraId="3B58DB05" w14:textId="1C0C8A7B" w:rsidR="00F10301" w:rsidRDefault="00F10301" w:rsidP="004E37AB">
      <w:pPr>
        <w:numPr>
          <w:ilvl w:val="0"/>
          <w:numId w:val="11"/>
        </w:numPr>
      </w:pPr>
      <w:r w:rsidRPr="00FF37CC">
        <w:t xml:space="preserve">Bảng </w:t>
      </w:r>
      <w:r w:rsidRPr="00422B1E">
        <w:t>C_ATTACHMENTINFO</w:t>
      </w:r>
    </w:p>
    <w:p w14:paraId="5AD726A2" w14:textId="77777777" w:rsidR="00F10301" w:rsidRPr="00FF37CC" w:rsidRDefault="00F10301" w:rsidP="004E37AB">
      <w:pPr>
        <w:numPr>
          <w:ilvl w:val="0"/>
          <w:numId w:val="11"/>
        </w:numPr>
      </w:pPr>
      <w:r>
        <w:rPr>
          <w:lang w:eastAsia="ar-SA"/>
        </w:rPr>
        <w:t>S: Hiển thị trên màn hình nhập liệu</w:t>
      </w:r>
    </w:p>
    <w:p w14:paraId="0AF1EA33" w14:textId="77777777" w:rsidR="00F10301" w:rsidRPr="00FF37CC" w:rsidRDefault="00F10301"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F10301" w:rsidRPr="00FF37CC" w14:paraId="6EE4CCBB" w14:textId="77777777" w:rsidTr="00F10301">
        <w:trPr>
          <w:cantSplit/>
          <w:trHeight w:val="422"/>
          <w:tblHeader/>
        </w:trPr>
        <w:tc>
          <w:tcPr>
            <w:tcW w:w="1800" w:type="dxa"/>
            <w:shd w:val="clear" w:color="auto" w:fill="D9D9D9"/>
            <w:vAlign w:val="center"/>
          </w:tcPr>
          <w:p w14:paraId="7DB255BB" w14:textId="77777777" w:rsidR="00F10301" w:rsidRPr="00FF37CC" w:rsidRDefault="00F10301" w:rsidP="00E821FE">
            <w:pPr>
              <w:spacing w:after="120"/>
              <w:ind w:left="0"/>
              <w:jc w:val="center"/>
              <w:rPr>
                <w:b/>
              </w:rPr>
            </w:pPr>
            <w:r w:rsidRPr="00FF37CC">
              <w:rPr>
                <w:b/>
              </w:rPr>
              <w:t>Tên trường</w:t>
            </w:r>
          </w:p>
        </w:tc>
        <w:tc>
          <w:tcPr>
            <w:tcW w:w="1980" w:type="dxa"/>
            <w:shd w:val="clear" w:color="auto" w:fill="D9D9D9"/>
            <w:vAlign w:val="center"/>
          </w:tcPr>
          <w:p w14:paraId="3D8FD168" w14:textId="77777777" w:rsidR="00F10301" w:rsidRPr="00FF37CC" w:rsidRDefault="00F10301" w:rsidP="00E821FE">
            <w:pPr>
              <w:spacing w:after="120"/>
              <w:ind w:left="0"/>
              <w:jc w:val="center"/>
              <w:rPr>
                <w:b/>
              </w:rPr>
            </w:pPr>
            <w:r w:rsidRPr="00FF37CC">
              <w:rPr>
                <w:b/>
              </w:rPr>
              <w:t>Tên dữ liệu</w:t>
            </w:r>
          </w:p>
        </w:tc>
        <w:tc>
          <w:tcPr>
            <w:tcW w:w="1417" w:type="dxa"/>
            <w:shd w:val="clear" w:color="auto" w:fill="D9D9D9"/>
            <w:vAlign w:val="center"/>
          </w:tcPr>
          <w:p w14:paraId="516160F7" w14:textId="77777777" w:rsidR="00F10301" w:rsidRPr="00FF37CC" w:rsidRDefault="00F10301" w:rsidP="00E821FE">
            <w:pPr>
              <w:spacing w:after="120"/>
              <w:ind w:left="0"/>
              <w:jc w:val="center"/>
              <w:rPr>
                <w:b/>
              </w:rPr>
            </w:pPr>
            <w:r w:rsidRPr="00FF37CC">
              <w:rPr>
                <w:b/>
              </w:rPr>
              <w:t>Loại DL</w:t>
            </w:r>
          </w:p>
        </w:tc>
        <w:tc>
          <w:tcPr>
            <w:tcW w:w="630" w:type="dxa"/>
            <w:shd w:val="clear" w:color="auto" w:fill="D9D9D9"/>
            <w:vAlign w:val="center"/>
          </w:tcPr>
          <w:p w14:paraId="1FD1C9EF" w14:textId="77777777" w:rsidR="00F10301" w:rsidRPr="00FF37CC" w:rsidRDefault="00F10301" w:rsidP="00E821FE">
            <w:pPr>
              <w:spacing w:after="120"/>
              <w:ind w:left="0"/>
              <w:jc w:val="center"/>
              <w:rPr>
                <w:b/>
              </w:rPr>
            </w:pPr>
            <w:r w:rsidRPr="00FF37CC">
              <w:rPr>
                <w:b/>
              </w:rPr>
              <w:t>L</w:t>
            </w:r>
          </w:p>
        </w:tc>
        <w:tc>
          <w:tcPr>
            <w:tcW w:w="540" w:type="dxa"/>
            <w:shd w:val="clear" w:color="auto" w:fill="D9D9D9"/>
            <w:vAlign w:val="center"/>
          </w:tcPr>
          <w:p w14:paraId="4E3CA65F" w14:textId="77777777" w:rsidR="00F10301" w:rsidRPr="00FF37CC" w:rsidRDefault="00F10301" w:rsidP="00E821FE">
            <w:pPr>
              <w:spacing w:after="120"/>
              <w:ind w:left="0"/>
              <w:jc w:val="center"/>
              <w:rPr>
                <w:b/>
              </w:rPr>
            </w:pPr>
            <w:r w:rsidRPr="00FF37CC">
              <w:rPr>
                <w:b/>
              </w:rPr>
              <w:t>R</w:t>
            </w:r>
          </w:p>
        </w:tc>
        <w:tc>
          <w:tcPr>
            <w:tcW w:w="450" w:type="dxa"/>
            <w:shd w:val="clear" w:color="auto" w:fill="D9D9D9"/>
            <w:vAlign w:val="center"/>
          </w:tcPr>
          <w:p w14:paraId="07C76E78" w14:textId="77777777" w:rsidR="00F10301" w:rsidRPr="00FF37CC" w:rsidRDefault="00F10301" w:rsidP="00E821FE">
            <w:pPr>
              <w:spacing w:after="120"/>
              <w:ind w:left="0"/>
              <w:jc w:val="center"/>
              <w:rPr>
                <w:b/>
              </w:rPr>
            </w:pPr>
            <w:r w:rsidRPr="00FF37CC">
              <w:rPr>
                <w:b/>
              </w:rPr>
              <w:t>M</w:t>
            </w:r>
          </w:p>
        </w:tc>
        <w:tc>
          <w:tcPr>
            <w:tcW w:w="540" w:type="dxa"/>
            <w:shd w:val="clear" w:color="auto" w:fill="D9D9D9"/>
          </w:tcPr>
          <w:p w14:paraId="08E5B0E9" w14:textId="77777777" w:rsidR="00F10301" w:rsidRPr="00926A39" w:rsidRDefault="00F10301" w:rsidP="00E821FE">
            <w:pPr>
              <w:spacing w:after="120"/>
              <w:ind w:left="0"/>
              <w:jc w:val="center"/>
              <w:rPr>
                <w:b/>
                <w:sz w:val="22"/>
              </w:rPr>
            </w:pPr>
            <w:r>
              <w:rPr>
                <w:b/>
              </w:rPr>
              <w:t>S</w:t>
            </w:r>
          </w:p>
        </w:tc>
        <w:tc>
          <w:tcPr>
            <w:tcW w:w="7380" w:type="dxa"/>
            <w:shd w:val="clear" w:color="auto" w:fill="D9D9D9"/>
            <w:vAlign w:val="center"/>
          </w:tcPr>
          <w:p w14:paraId="6EC0A0C6" w14:textId="77777777" w:rsidR="00F10301" w:rsidRPr="00FF37CC" w:rsidRDefault="00F10301" w:rsidP="00E821FE">
            <w:pPr>
              <w:spacing w:after="120"/>
              <w:ind w:left="0"/>
              <w:jc w:val="center"/>
              <w:rPr>
                <w:b/>
              </w:rPr>
            </w:pPr>
            <w:r w:rsidRPr="00FF37CC">
              <w:rPr>
                <w:b/>
              </w:rPr>
              <w:t>Mô tả</w:t>
            </w:r>
          </w:p>
        </w:tc>
      </w:tr>
      <w:tr w:rsidR="00F10301" w:rsidRPr="00FF37CC" w14:paraId="7E42C51A" w14:textId="77777777" w:rsidTr="00F10301">
        <w:trPr>
          <w:cantSplit/>
          <w:trHeight w:val="827"/>
        </w:trPr>
        <w:tc>
          <w:tcPr>
            <w:tcW w:w="1800" w:type="dxa"/>
          </w:tcPr>
          <w:p w14:paraId="5A8F0510" w14:textId="77777777" w:rsidR="00F10301" w:rsidRPr="00FF37CC" w:rsidRDefault="00F10301" w:rsidP="00E821FE">
            <w:pPr>
              <w:ind w:left="0"/>
            </w:pPr>
            <w:r>
              <w:t>ID</w:t>
            </w:r>
          </w:p>
        </w:tc>
        <w:tc>
          <w:tcPr>
            <w:tcW w:w="1980" w:type="dxa"/>
          </w:tcPr>
          <w:p w14:paraId="3BC21CA4" w14:textId="1FBA1B6D" w:rsidR="00F10301" w:rsidRPr="00FF37CC" w:rsidRDefault="00F10301" w:rsidP="00E821FE">
            <w:pPr>
              <w:ind w:left="0"/>
            </w:pPr>
            <w:r w:rsidRPr="00422B1E">
              <w:t>C_ATTACHMENTINFO</w:t>
            </w:r>
            <w:r>
              <w:rPr>
                <w:szCs w:val="24"/>
              </w:rPr>
              <w:t xml:space="preserve"> _</w:t>
            </w:r>
            <w:r w:rsidRPr="00AB2F64">
              <w:rPr>
                <w:szCs w:val="24"/>
              </w:rPr>
              <w:t>ID</w:t>
            </w:r>
          </w:p>
        </w:tc>
        <w:tc>
          <w:tcPr>
            <w:tcW w:w="1417" w:type="dxa"/>
          </w:tcPr>
          <w:p w14:paraId="20D193A6" w14:textId="77777777" w:rsidR="00F10301" w:rsidRPr="00FF37CC" w:rsidRDefault="00F10301" w:rsidP="00E821FE">
            <w:pPr>
              <w:ind w:left="0"/>
            </w:pPr>
            <w:r>
              <w:t>Number</w:t>
            </w:r>
          </w:p>
          <w:p w14:paraId="231A1981" w14:textId="77777777" w:rsidR="00F10301" w:rsidRPr="00FF37CC" w:rsidRDefault="00F10301" w:rsidP="00E821FE">
            <w:pPr>
              <w:ind w:left="0"/>
            </w:pPr>
          </w:p>
        </w:tc>
        <w:tc>
          <w:tcPr>
            <w:tcW w:w="630" w:type="dxa"/>
          </w:tcPr>
          <w:p w14:paraId="3B51274E" w14:textId="77777777" w:rsidR="00F10301" w:rsidRPr="00FF37CC" w:rsidRDefault="00F10301" w:rsidP="00E821FE">
            <w:pPr>
              <w:pStyle w:val="Sothutu-1so"/>
              <w:spacing w:before="120" w:after="120" w:line="276" w:lineRule="auto"/>
              <w:jc w:val="left"/>
              <w:rPr>
                <w:szCs w:val="24"/>
              </w:rPr>
            </w:pPr>
            <w:r w:rsidRPr="00FF37CC">
              <w:rPr>
                <w:szCs w:val="24"/>
              </w:rPr>
              <w:t>50</w:t>
            </w:r>
          </w:p>
        </w:tc>
        <w:tc>
          <w:tcPr>
            <w:tcW w:w="540" w:type="dxa"/>
          </w:tcPr>
          <w:p w14:paraId="335DB314" w14:textId="77777777" w:rsidR="00F10301" w:rsidRPr="00FF37CC" w:rsidRDefault="00F10301" w:rsidP="00E821FE">
            <w:pPr>
              <w:pStyle w:val="Sothutu-1so"/>
              <w:spacing w:before="120" w:after="120" w:line="276" w:lineRule="auto"/>
              <w:jc w:val="left"/>
              <w:rPr>
                <w:szCs w:val="24"/>
              </w:rPr>
            </w:pPr>
            <w:r>
              <w:rPr>
                <w:szCs w:val="24"/>
              </w:rPr>
              <w:t>Y</w:t>
            </w:r>
          </w:p>
        </w:tc>
        <w:tc>
          <w:tcPr>
            <w:tcW w:w="450" w:type="dxa"/>
          </w:tcPr>
          <w:p w14:paraId="2CABD4A4" w14:textId="77777777" w:rsidR="00F10301" w:rsidRPr="00FF37CC" w:rsidRDefault="00F10301" w:rsidP="00E821FE">
            <w:pPr>
              <w:pStyle w:val="Sothutu-1so"/>
              <w:spacing w:before="120" w:after="120" w:line="276" w:lineRule="auto"/>
              <w:jc w:val="left"/>
              <w:rPr>
                <w:szCs w:val="24"/>
              </w:rPr>
            </w:pPr>
            <w:r>
              <w:rPr>
                <w:szCs w:val="24"/>
              </w:rPr>
              <w:t>N</w:t>
            </w:r>
          </w:p>
        </w:tc>
        <w:tc>
          <w:tcPr>
            <w:tcW w:w="540" w:type="dxa"/>
          </w:tcPr>
          <w:p w14:paraId="57097144" w14:textId="77777777" w:rsidR="00F10301" w:rsidRDefault="00F10301" w:rsidP="00E821FE">
            <w:pPr>
              <w:pStyle w:val="Sothutu-1so"/>
              <w:spacing w:before="120" w:after="120" w:line="276" w:lineRule="auto"/>
              <w:ind w:left="360" w:hanging="360"/>
              <w:jc w:val="center"/>
              <w:rPr>
                <w:szCs w:val="24"/>
              </w:rPr>
            </w:pPr>
            <w:r>
              <w:rPr>
                <w:szCs w:val="24"/>
              </w:rPr>
              <w:t>N</w:t>
            </w:r>
          </w:p>
        </w:tc>
        <w:tc>
          <w:tcPr>
            <w:tcW w:w="7380" w:type="dxa"/>
          </w:tcPr>
          <w:p w14:paraId="204B27CE" w14:textId="77777777" w:rsidR="00F10301" w:rsidRPr="00FF37CC" w:rsidRDefault="00F10301" w:rsidP="00E821FE">
            <w:pPr>
              <w:pStyle w:val="Sothutu-1so"/>
              <w:spacing w:before="120" w:after="120" w:line="276" w:lineRule="auto"/>
              <w:ind w:left="360" w:hanging="360"/>
              <w:jc w:val="left"/>
              <w:rPr>
                <w:szCs w:val="24"/>
              </w:rPr>
            </w:pPr>
            <w:r>
              <w:rPr>
                <w:szCs w:val="24"/>
              </w:rPr>
              <w:t>Key, tự sinh</w:t>
            </w:r>
          </w:p>
        </w:tc>
      </w:tr>
      <w:tr w:rsidR="00F10301" w:rsidRPr="00FF37CC" w14:paraId="16296B23" w14:textId="77777777" w:rsidTr="00F10301">
        <w:trPr>
          <w:cantSplit/>
          <w:trHeight w:val="827"/>
        </w:trPr>
        <w:tc>
          <w:tcPr>
            <w:tcW w:w="1800" w:type="dxa"/>
          </w:tcPr>
          <w:p w14:paraId="30D7414B" w14:textId="6F41168F" w:rsidR="00F10301" w:rsidRPr="00FF37CC" w:rsidRDefault="00072595" w:rsidP="00E821FE">
            <w:pPr>
              <w:ind w:left="0"/>
            </w:pPr>
            <w:r>
              <w:rPr>
                <w:szCs w:val="24"/>
              </w:rPr>
              <w:t>Thứ tự</w:t>
            </w:r>
          </w:p>
        </w:tc>
        <w:tc>
          <w:tcPr>
            <w:tcW w:w="1980" w:type="dxa"/>
          </w:tcPr>
          <w:p w14:paraId="4CF09CC8" w14:textId="0554A568" w:rsidR="00F10301" w:rsidRPr="00FF37CC" w:rsidRDefault="00824A0E" w:rsidP="00E821FE">
            <w:pPr>
              <w:ind w:left="0"/>
            </w:pPr>
            <w:r>
              <w:t>LINE_NO</w:t>
            </w:r>
          </w:p>
        </w:tc>
        <w:tc>
          <w:tcPr>
            <w:tcW w:w="1417" w:type="dxa"/>
          </w:tcPr>
          <w:p w14:paraId="45BB89E2" w14:textId="77777777" w:rsidR="00F10301" w:rsidRDefault="00F10301" w:rsidP="00E821FE">
            <w:pPr>
              <w:ind w:left="0"/>
            </w:pPr>
            <w:r w:rsidRPr="00FF37CC">
              <w:t>String</w:t>
            </w:r>
          </w:p>
          <w:p w14:paraId="46A58C27" w14:textId="7719C9F1" w:rsidR="00F10301" w:rsidRPr="00FF37CC" w:rsidRDefault="00402D18" w:rsidP="00E821FE">
            <w:pPr>
              <w:ind w:left="0"/>
            </w:pPr>
            <w:r>
              <w:t>Text box</w:t>
            </w:r>
          </w:p>
        </w:tc>
        <w:tc>
          <w:tcPr>
            <w:tcW w:w="630" w:type="dxa"/>
          </w:tcPr>
          <w:p w14:paraId="57FE80F8" w14:textId="77777777" w:rsidR="00F10301" w:rsidRPr="00FF37CC" w:rsidRDefault="00F10301" w:rsidP="00E821FE">
            <w:pPr>
              <w:pStyle w:val="Sothutu-1so"/>
              <w:spacing w:before="120" w:after="120" w:line="276" w:lineRule="auto"/>
              <w:jc w:val="left"/>
              <w:rPr>
                <w:szCs w:val="24"/>
              </w:rPr>
            </w:pPr>
            <w:r>
              <w:rPr>
                <w:szCs w:val="24"/>
              </w:rPr>
              <w:t>20</w:t>
            </w:r>
          </w:p>
        </w:tc>
        <w:tc>
          <w:tcPr>
            <w:tcW w:w="540" w:type="dxa"/>
          </w:tcPr>
          <w:p w14:paraId="59A68AE6" w14:textId="77777777" w:rsidR="00F10301" w:rsidRPr="00FF37CC" w:rsidRDefault="00F10301" w:rsidP="00E821FE">
            <w:pPr>
              <w:pStyle w:val="Sothutu-1so"/>
              <w:spacing w:before="120" w:after="120" w:line="276" w:lineRule="auto"/>
              <w:jc w:val="left"/>
              <w:rPr>
                <w:szCs w:val="24"/>
              </w:rPr>
            </w:pPr>
            <w:r>
              <w:rPr>
                <w:szCs w:val="24"/>
              </w:rPr>
              <w:t>N</w:t>
            </w:r>
          </w:p>
        </w:tc>
        <w:tc>
          <w:tcPr>
            <w:tcW w:w="450" w:type="dxa"/>
          </w:tcPr>
          <w:p w14:paraId="652B8D78" w14:textId="622DD00F" w:rsidR="00F10301" w:rsidRPr="00FF37CC" w:rsidRDefault="00F9321A" w:rsidP="00E821FE">
            <w:pPr>
              <w:pStyle w:val="Sothutu-1so"/>
              <w:spacing w:before="120" w:after="120" w:line="276" w:lineRule="auto"/>
              <w:jc w:val="left"/>
              <w:rPr>
                <w:szCs w:val="24"/>
              </w:rPr>
            </w:pPr>
            <w:r>
              <w:rPr>
                <w:szCs w:val="24"/>
              </w:rPr>
              <w:t>Y</w:t>
            </w:r>
          </w:p>
        </w:tc>
        <w:tc>
          <w:tcPr>
            <w:tcW w:w="540" w:type="dxa"/>
          </w:tcPr>
          <w:p w14:paraId="52DF0E5B" w14:textId="77777777" w:rsidR="00F10301" w:rsidRPr="00165004" w:rsidRDefault="00F10301" w:rsidP="00E821FE">
            <w:pPr>
              <w:pStyle w:val="Sothutu-1so"/>
              <w:spacing w:before="120" w:after="120" w:line="276" w:lineRule="auto"/>
              <w:jc w:val="center"/>
              <w:rPr>
                <w:szCs w:val="24"/>
              </w:rPr>
            </w:pPr>
            <w:r>
              <w:rPr>
                <w:szCs w:val="24"/>
              </w:rPr>
              <w:t>Y</w:t>
            </w:r>
          </w:p>
        </w:tc>
        <w:tc>
          <w:tcPr>
            <w:tcW w:w="7380" w:type="dxa"/>
          </w:tcPr>
          <w:p w14:paraId="5236AA20" w14:textId="08F1F042" w:rsidR="00F10301" w:rsidRPr="000039A0" w:rsidRDefault="00F10301" w:rsidP="00E821FE">
            <w:pPr>
              <w:ind w:left="0"/>
              <w:rPr>
                <w:szCs w:val="24"/>
              </w:rPr>
            </w:pPr>
          </w:p>
        </w:tc>
      </w:tr>
      <w:tr w:rsidR="00402D18" w:rsidRPr="00FF37CC" w14:paraId="6248BBD1" w14:textId="77777777" w:rsidTr="00F10301">
        <w:trPr>
          <w:cantSplit/>
          <w:trHeight w:val="827"/>
        </w:trPr>
        <w:tc>
          <w:tcPr>
            <w:tcW w:w="1800" w:type="dxa"/>
          </w:tcPr>
          <w:p w14:paraId="5E542AAB" w14:textId="212FDD41" w:rsidR="00402D18" w:rsidRDefault="00402D18" w:rsidP="00E821FE">
            <w:pPr>
              <w:ind w:left="0"/>
              <w:rPr>
                <w:szCs w:val="24"/>
              </w:rPr>
            </w:pPr>
            <w:r>
              <w:rPr>
                <w:szCs w:val="24"/>
              </w:rPr>
              <w:t>Loại file</w:t>
            </w:r>
          </w:p>
        </w:tc>
        <w:tc>
          <w:tcPr>
            <w:tcW w:w="1980" w:type="dxa"/>
          </w:tcPr>
          <w:p w14:paraId="5DF5C387" w14:textId="77777777" w:rsidR="00402D18" w:rsidRDefault="00402D18" w:rsidP="00E821FE">
            <w:pPr>
              <w:ind w:left="0"/>
              <w:rPr>
                <w:szCs w:val="24"/>
              </w:rPr>
            </w:pPr>
          </w:p>
        </w:tc>
        <w:tc>
          <w:tcPr>
            <w:tcW w:w="1417" w:type="dxa"/>
          </w:tcPr>
          <w:p w14:paraId="6AC0F80B" w14:textId="77777777" w:rsidR="00402D18" w:rsidRDefault="00CA7F08" w:rsidP="00E821FE">
            <w:pPr>
              <w:ind w:left="0"/>
            </w:pPr>
            <w:r>
              <w:t>String</w:t>
            </w:r>
          </w:p>
          <w:p w14:paraId="385AF0FA" w14:textId="25F9F8BC" w:rsidR="00CA7F08" w:rsidRPr="00FF37CC" w:rsidRDefault="00CA7F08" w:rsidP="00E821FE">
            <w:pPr>
              <w:ind w:left="0"/>
            </w:pPr>
            <w:r>
              <w:t>Text box</w:t>
            </w:r>
          </w:p>
        </w:tc>
        <w:tc>
          <w:tcPr>
            <w:tcW w:w="630" w:type="dxa"/>
          </w:tcPr>
          <w:p w14:paraId="13DB85FB" w14:textId="2DF3AD87" w:rsidR="00402D18" w:rsidRDefault="00F9321A" w:rsidP="00E821FE">
            <w:pPr>
              <w:pStyle w:val="Sothutu-1so"/>
              <w:spacing w:before="120" w:after="120" w:line="276" w:lineRule="auto"/>
              <w:jc w:val="left"/>
              <w:rPr>
                <w:szCs w:val="24"/>
              </w:rPr>
            </w:pPr>
            <w:r>
              <w:rPr>
                <w:szCs w:val="24"/>
              </w:rPr>
              <w:t>20</w:t>
            </w:r>
          </w:p>
        </w:tc>
        <w:tc>
          <w:tcPr>
            <w:tcW w:w="540" w:type="dxa"/>
          </w:tcPr>
          <w:p w14:paraId="67AFBBE2" w14:textId="00670947" w:rsidR="00402D18" w:rsidRDefault="009F5F68" w:rsidP="00E821FE">
            <w:pPr>
              <w:pStyle w:val="Sothutu-1so"/>
              <w:spacing w:before="120" w:after="120" w:line="276" w:lineRule="auto"/>
              <w:jc w:val="left"/>
              <w:rPr>
                <w:szCs w:val="24"/>
              </w:rPr>
            </w:pPr>
            <w:r>
              <w:rPr>
                <w:szCs w:val="24"/>
              </w:rPr>
              <w:t>Y</w:t>
            </w:r>
          </w:p>
        </w:tc>
        <w:tc>
          <w:tcPr>
            <w:tcW w:w="450" w:type="dxa"/>
          </w:tcPr>
          <w:p w14:paraId="5BC7B4CD" w14:textId="01FF5671" w:rsidR="00402D18" w:rsidRDefault="009F5F68" w:rsidP="00E821FE">
            <w:pPr>
              <w:pStyle w:val="Sothutu-1so"/>
              <w:spacing w:before="120" w:after="120" w:line="276" w:lineRule="auto"/>
              <w:jc w:val="left"/>
              <w:rPr>
                <w:szCs w:val="24"/>
              </w:rPr>
            </w:pPr>
            <w:r>
              <w:rPr>
                <w:szCs w:val="24"/>
              </w:rPr>
              <w:t>Y</w:t>
            </w:r>
          </w:p>
        </w:tc>
        <w:tc>
          <w:tcPr>
            <w:tcW w:w="540" w:type="dxa"/>
          </w:tcPr>
          <w:p w14:paraId="1770054D" w14:textId="0D1532D9" w:rsidR="00402D18" w:rsidRDefault="00F7792F" w:rsidP="00E821FE">
            <w:pPr>
              <w:pStyle w:val="Sothutu-1so"/>
              <w:spacing w:before="120" w:after="120" w:line="276" w:lineRule="auto"/>
              <w:jc w:val="center"/>
              <w:rPr>
                <w:szCs w:val="24"/>
              </w:rPr>
            </w:pPr>
            <w:r>
              <w:rPr>
                <w:szCs w:val="24"/>
              </w:rPr>
              <w:t>Y</w:t>
            </w:r>
          </w:p>
        </w:tc>
        <w:tc>
          <w:tcPr>
            <w:tcW w:w="7380" w:type="dxa"/>
          </w:tcPr>
          <w:p w14:paraId="2BA0178E" w14:textId="77777777" w:rsidR="00CA7F08" w:rsidRDefault="00CA7F08" w:rsidP="00E821FE">
            <w:pPr>
              <w:ind w:left="0"/>
            </w:pPr>
            <w:r>
              <w:t>Bao gồm 2 loại:</w:t>
            </w:r>
          </w:p>
          <w:p w14:paraId="5146EF87" w14:textId="2B572982" w:rsidR="00402D18" w:rsidRDefault="00CA7F08" w:rsidP="004E37AB">
            <w:pPr>
              <w:pStyle w:val="ListParagraph"/>
              <w:numPr>
                <w:ilvl w:val="0"/>
                <w:numId w:val="37"/>
              </w:numPr>
              <w:spacing w:line="360" w:lineRule="auto"/>
              <w:ind w:left="785"/>
            </w:pPr>
            <w:r>
              <w:t>File ký</w:t>
            </w:r>
            <w:r w:rsidR="00313A69">
              <w:t>: Là file được chọn là file ký chính</w:t>
            </w:r>
          </w:p>
          <w:p w14:paraId="3F8812DF" w14:textId="29CAC9C2" w:rsidR="00CA7F08" w:rsidRPr="00CA7F08" w:rsidRDefault="00CA7F08" w:rsidP="004E37AB">
            <w:pPr>
              <w:pStyle w:val="ListParagraph"/>
              <w:numPr>
                <w:ilvl w:val="0"/>
                <w:numId w:val="37"/>
              </w:numPr>
              <w:spacing w:line="360" w:lineRule="auto"/>
              <w:ind w:left="785"/>
            </w:pPr>
            <w:r>
              <w:t>File đính kèm</w:t>
            </w:r>
            <w:r w:rsidR="00F74465">
              <w:t>: Không được tích chọn là file ký chính</w:t>
            </w:r>
          </w:p>
        </w:tc>
      </w:tr>
      <w:tr w:rsidR="00F10301" w:rsidRPr="00FF37CC" w14:paraId="3C65791A" w14:textId="77777777" w:rsidTr="00F10301">
        <w:trPr>
          <w:cantSplit/>
          <w:trHeight w:val="827"/>
        </w:trPr>
        <w:tc>
          <w:tcPr>
            <w:tcW w:w="1800" w:type="dxa"/>
          </w:tcPr>
          <w:p w14:paraId="4DFFEB91" w14:textId="28A3AE4F" w:rsidR="00F10301" w:rsidRPr="00FF37CC" w:rsidRDefault="00072595" w:rsidP="00E821FE">
            <w:pPr>
              <w:ind w:left="0"/>
            </w:pPr>
            <w:r>
              <w:t>Tên file</w:t>
            </w:r>
          </w:p>
        </w:tc>
        <w:tc>
          <w:tcPr>
            <w:tcW w:w="1980" w:type="dxa"/>
          </w:tcPr>
          <w:p w14:paraId="6DFCE8F3" w14:textId="4A76E898" w:rsidR="00F10301" w:rsidRPr="00FF37CC" w:rsidRDefault="00824A0E" w:rsidP="00E821FE">
            <w:pPr>
              <w:ind w:left="0"/>
            </w:pPr>
            <w:r>
              <w:t>FileName</w:t>
            </w:r>
          </w:p>
        </w:tc>
        <w:tc>
          <w:tcPr>
            <w:tcW w:w="1417" w:type="dxa"/>
          </w:tcPr>
          <w:p w14:paraId="00B00B3F" w14:textId="77777777" w:rsidR="00824A0E" w:rsidRDefault="00824A0E" w:rsidP="00E821FE">
            <w:pPr>
              <w:ind w:left="0"/>
            </w:pPr>
            <w:r>
              <w:t>String</w:t>
            </w:r>
          </w:p>
          <w:p w14:paraId="77EBE101" w14:textId="7CAC1FB0" w:rsidR="00F10301" w:rsidRPr="00FF37CC" w:rsidRDefault="00824A0E" w:rsidP="00E821FE">
            <w:pPr>
              <w:ind w:left="0"/>
            </w:pPr>
            <w:r>
              <w:t>Text box</w:t>
            </w:r>
          </w:p>
        </w:tc>
        <w:tc>
          <w:tcPr>
            <w:tcW w:w="630" w:type="dxa"/>
          </w:tcPr>
          <w:p w14:paraId="2F23D076" w14:textId="270F10B5" w:rsidR="00F10301" w:rsidRPr="00FF37CC" w:rsidRDefault="00F9321A" w:rsidP="00E821FE">
            <w:pPr>
              <w:pStyle w:val="Sothutu-1so"/>
              <w:spacing w:before="120" w:after="120" w:line="276" w:lineRule="auto"/>
              <w:jc w:val="left"/>
              <w:rPr>
                <w:szCs w:val="24"/>
              </w:rPr>
            </w:pPr>
            <w:r>
              <w:rPr>
                <w:szCs w:val="24"/>
              </w:rPr>
              <w:t>50</w:t>
            </w:r>
          </w:p>
        </w:tc>
        <w:tc>
          <w:tcPr>
            <w:tcW w:w="540" w:type="dxa"/>
          </w:tcPr>
          <w:p w14:paraId="0C010454" w14:textId="5E922608" w:rsidR="00F10301" w:rsidRPr="00FF37CC" w:rsidRDefault="00EC7041" w:rsidP="00E821FE">
            <w:pPr>
              <w:pStyle w:val="Sothutu-1so"/>
              <w:spacing w:before="120" w:after="120" w:line="276" w:lineRule="auto"/>
              <w:jc w:val="left"/>
              <w:rPr>
                <w:szCs w:val="24"/>
              </w:rPr>
            </w:pPr>
            <w:r>
              <w:rPr>
                <w:szCs w:val="24"/>
              </w:rPr>
              <w:t>Y</w:t>
            </w:r>
          </w:p>
        </w:tc>
        <w:tc>
          <w:tcPr>
            <w:tcW w:w="450" w:type="dxa"/>
          </w:tcPr>
          <w:p w14:paraId="1E0FCC9B" w14:textId="77777777" w:rsidR="00F10301" w:rsidRPr="00FF37CC" w:rsidRDefault="00F10301" w:rsidP="00E821FE">
            <w:pPr>
              <w:pStyle w:val="Sothutu-1so"/>
              <w:spacing w:before="120" w:after="120" w:line="276" w:lineRule="auto"/>
              <w:jc w:val="left"/>
              <w:rPr>
                <w:szCs w:val="24"/>
              </w:rPr>
            </w:pPr>
            <w:r>
              <w:rPr>
                <w:szCs w:val="24"/>
              </w:rPr>
              <w:t>Y</w:t>
            </w:r>
          </w:p>
        </w:tc>
        <w:tc>
          <w:tcPr>
            <w:tcW w:w="540" w:type="dxa"/>
          </w:tcPr>
          <w:p w14:paraId="5F2911BA" w14:textId="77777777" w:rsidR="00F10301" w:rsidRPr="00165004" w:rsidRDefault="00F10301" w:rsidP="00E821FE">
            <w:pPr>
              <w:pStyle w:val="Sothutu-1so"/>
              <w:spacing w:before="120" w:after="120" w:line="276" w:lineRule="auto"/>
              <w:jc w:val="center"/>
              <w:rPr>
                <w:szCs w:val="24"/>
              </w:rPr>
            </w:pPr>
            <w:r>
              <w:rPr>
                <w:szCs w:val="24"/>
              </w:rPr>
              <w:t>Y</w:t>
            </w:r>
          </w:p>
        </w:tc>
        <w:tc>
          <w:tcPr>
            <w:tcW w:w="7380" w:type="dxa"/>
            <w:shd w:val="clear" w:color="auto" w:fill="auto"/>
          </w:tcPr>
          <w:p w14:paraId="4599E7FC" w14:textId="7C0212A7" w:rsidR="00F10301" w:rsidRPr="00E05082" w:rsidRDefault="002A1673" w:rsidP="00E821FE">
            <w:pPr>
              <w:pStyle w:val="Sothutu-1so"/>
              <w:spacing w:before="120" w:after="120" w:line="276" w:lineRule="auto"/>
              <w:jc w:val="left"/>
              <w:rPr>
                <w:szCs w:val="24"/>
                <w:highlight w:val="yellow"/>
              </w:rPr>
            </w:pPr>
            <w:r>
              <w:rPr>
                <w:szCs w:val="24"/>
              </w:rPr>
              <w:t xml:space="preserve">Là </w:t>
            </w:r>
            <w:r w:rsidR="004D3E80" w:rsidRPr="00EC7041">
              <w:rPr>
                <w:szCs w:val="24"/>
              </w:rPr>
              <w:t>file đ</w:t>
            </w:r>
            <w:r w:rsidR="00EC7041">
              <w:rPr>
                <w:szCs w:val="24"/>
              </w:rPr>
              <w:t>ược lấy từ các file đính kèm thuộc</w:t>
            </w:r>
            <w:r w:rsidR="004D3E80" w:rsidRPr="00EC7041">
              <w:rPr>
                <w:szCs w:val="24"/>
              </w:rPr>
              <w:t xml:space="preserve"> các bản ghi trình ký</w:t>
            </w:r>
          </w:p>
        </w:tc>
      </w:tr>
      <w:tr w:rsidR="00F10301" w:rsidRPr="00FF37CC" w14:paraId="08E79765" w14:textId="77777777" w:rsidTr="00F10301">
        <w:trPr>
          <w:cantSplit/>
          <w:trHeight w:val="827"/>
        </w:trPr>
        <w:tc>
          <w:tcPr>
            <w:tcW w:w="1800" w:type="dxa"/>
          </w:tcPr>
          <w:p w14:paraId="1BE3AA06" w14:textId="61E94232" w:rsidR="00F10301" w:rsidRDefault="00072595" w:rsidP="00E821FE">
            <w:pPr>
              <w:ind w:left="0"/>
              <w:rPr>
                <w:szCs w:val="24"/>
              </w:rPr>
            </w:pPr>
            <w:r>
              <w:rPr>
                <w:szCs w:val="24"/>
              </w:rPr>
              <w:t>File ký chính</w:t>
            </w:r>
          </w:p>
        </w:tc>
        <w:tc>
          <w:tcPr>
            <w:tcW w:w="1980" w:type="dxa"/>
          </w:tcPr>
          <w:p w14:paraId="3061EBB0" w14:textId="77777777" w:rsidR="004D3E80" w:rsidRDefault="004D3E80" w:rsidP="00E821FE">
            <w:pPr>
              <w:pStyle w:val="Sothutu-1so"/>
              <w:spacing w:before="120" w:after="120" w:line="276" w:lineRule="auto"/>
            </w:pPr>
            <w:r w:rsidRPr="004262EC">
              <w:t>ISFILESIGN</w:t>
            </w:r>
          </w:p>
          <w:p w14:paraId="07FE57EA" w14:textId="379B7D95" w:rsidR="00F10301" w:rsidRDefault="004D3E80" w:rsidP="00E821FE">
            <w:pPr>
              <w:ind w:left="0"/>
              <w:rPr>
                <w:szCs w:val="24"/>
              </w:rPr>
            </w:pPr>
            <w:r w:rsidRPr="004262EC">
              <w:t>ISSIGNFILE</w:t>
            </w:r>
          </w:p>
        </w:tc>
        <w:tc>
          <w:tcPr>
            <w:tcW w:w="1417" w:type="dxa"/>
          </w:tcPr>
          <w:p w14:paraId="58935237" w14:textId="77777777" w:rsidR="00F10301" w:rsidRDefault="00CA7F08" w:rsidP="00E821FE">
            <w:pPr>
              <w:ind w:left="0"/>
            </w:pPr>
            <w:r>
              <w:t>Boolean</w:t>
            </w:r>
          </w:p>
          <w:p w14:paraId="06CCDD40" w14:textId="53275985" w:rsidR="00CA7F08" w:rsidRDefault="00CA7F08" w:rsidP="00E821FE">
            <w:pPr>
              <w:ind w:left="0"/>
            </w:pPr>
            <w:r>
              <w:t>Checkbox</w:t>
            </w:r>
          </w:p>
        </w:tc>
        <w:tc>
          <w:tcPr>
            <w:tcW w:w="630" w:type="dxa"/>
          </w:tcPr>
          <w:p w14:paraId="7C509BBD" w14:textId="1DF85BDC" w:rsidR="00F10301" w:rsidRDefault="00F10301" w:rsidP="00E821FE">
            <w:pPr>
              <w:pStyle w:val="Sothutu-1so"/>
              <w:spacing w:before="120" w:after="120" w:line="276" w:lineRule="auto"/>
              <w:jc w:val="left"/>
              <w:rPr>
                <w:szCs w:val="24"/>
              </w:rPr>
            </w:pPr>
          </w:p>
        </w:tc>
        <w:tc>
          <w:tcPr>
            <w:tcW w:w="540" w:type="dxa"/>
          </w:tcPr>
          <w:p w14:paraId="3B73AA68" w14:textId="5AED0F86" w:rsidR="00F10301" w:rsidRDefault="00C01AE9" w:rsidP="00E821FE">
            <w:pPr>
              <w:pStyle w:val="Sothutu-1so"/>
              <w:spacing w:before="120" w:after="120" w:line="276" w:lineRule="auto"/>
              <w:jc w:val="left"/>
              <w:rPr>
                <w:szCs w:val="24"/>
              </w:rPr>
            </w:pPr>
            <w:r>
              <w:rPr>
                <w:szCs w:val="24"/>
              </w:rPr>
              <w:t>N</w:t>
            </w:r>
          </w:p>
        </w:tc>
        <w:tc>
          <w:tcPr>
            <w:tcW w:w="450" w:type="dxa"/>
          </w:tcPr>
          <w:p w14:paraId="5F5D1E4A" w14:textId="77777777" w:rsidR="00F10301" w:rsidRDefault="00F10301" w:rsidP="00E821FE">
            <w:pPr>
              <w:pStyle w:val="Sothutu-1so"/>
              <w:spacing w:before="120" w:after="120" w:line="276" w:lineRule="auto"/>
              <w:jc w:val="left"/>
              <w:rPr>
                <w:szCs w:val="24"/>
              </w:rPr>
            </w:pPr>
            <w:r>
              <w:rPr>
                <w:szCs w:val="24"/>
              </w:rPr>
              <w:t>N</w:t>
            </w:r>
          </w:p>
        </w:tc>
        <w:tc>
          <w:tcPr>
            <w:tcW w:w="540" w:type="dxa"/>
          </w:tcPr>
          <w:p w14:paraId="125FD3CE" w14:textId="77777777" w:rsidR="00F10301" w:rsidRDefault="00F10301" w:rsidP="00E821FE">
            <w:pPr>
              <w:pStyle w:val="Sothutu-1so"/>
              <w:spacing w:before="120" w:after="120" w:line="276" w:lineRule="auto"/>
              <w:jc w:val="center"/>
              <w:rPr>
                <w:szCs w:val="24"/>
              </w:rPr>
            </w:pPr>
            <w:r>
              <w:rPr>
                <w:szCs w:val="24"/>
              </w:rPr>
              <w:t>Y</w:t>
            </w:r>
          </w:p>
        </w:tc>
        <w:tc>
          <w:tcPr>
            <w:tcW w:w="7380" w:type="dxa"/>
          </w:tcPr>
          <w:p w14:paraId="014D2DED" w14:textId="4564954A" w:rsidR="00F10301" w:rsidRDefault="00F10301" w:rsidP="00E821FE">
            <w:pPr>
              <w:pStyle w:val="Sothutu-1so"/>
              <w:spacing w:before="120" w:after="120" w:line="276" w:lineRule="auto"/>
              <w:rPr>
                <w:szCs w:val="24"/>
              </w:rPr>
            </w:pPr>
          </w:p>
        </w:tc>
      </w:tr>
    </w:tbl>
    <w:p w14:paraId="4574FF59" w14:textId="77777777" w:rsidR="00F10301" w:rsidRDefault="00F10301" w:rsidP="00E821FE">
      <w:pPr>
        <w:ind w:left="0"/>
      </w:pPr>
    </w:p>
    <w:p w14:paraId="3474D4D2" w14:textId="77777777" w:rsidR="00F10301" w:rsidRPr="00FF37CC" w:rsidRDefault="00F10301" w:rsidP="00E821FE">
      <w:pPr>
        <w:ind w:left="0"/>
      </w:pPr>
    </w:p>
    <w:p w14:paraId="01154DD1" w14:textId="50986C6D" w:rsidR="00F10301" w:rsidRDefault="00F10301" w:rsidP="00E821FE">
      <w:pPr>
        <w:pStyle w:val="Heading6"/>
      </w:pPr>
      <w:r w:rsidRPr="00FF37CC">
        <w:t>Danh sách thao tác</w:t>
      </w:r>
    </w:p>
    <w:p w14:paraId="028479AD" w14:textId="77777777" w:rsidR="00A16282" w:rsidRPr="00A16282" w:rsidRDefault="00A16282" w:rsidP="00A16282"/>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596833B9" w14:textId="77777777" w:rsidTr="00023C37">
        <w:trPr>
          <w:trHeight w:val="530"/>
          <w:tblHeader/>
        </w:trPr>
        <w:tc>
          <w:tcPr>
            <w:tcW w:w="2424" w:type="dxa"/>
            <w:shd w:val="clear" w:color="auto" w:fill="D9D9D9"/>
          </w:tcPr>
          <w:p w14:paraId="58DDB3F8" w14:textId="77777777" w:rsidR="00A16282" w:rsidRPr="00FF37CC" w:rsidRDefault="00A16282" w:rsidP="00023C37">
            <w:pPr>
              <w:ind w:left="0"/>
              <w:rPr>
                <w:b/>
              </w:rPr>
            </w:pPr>
            <w:r w:rsidRPr="00FF37CC">
              <w:rPr>
                <w:b/>
              </w:rPr>
              <w:lastRenderedPageBreak/>
              <w:t>Thao tác</w:t>
            </w:r>
          </w:p>
        </w:tc>
        <w:tc>
          <w:tcPr>
            <w:tcW w:w="1176" w:type="dxa"/>
            <w:shd w:val="clear" w:color="auto" w:fill="D9D9D9"/>
          </w:tcPr>
          <w:p w14:paraId="4C4E1C9E" w14:textId="77777777" w:rsidR="00A16282" w:rsidRPr="00FF37CC" w:rsidRDefault="00A16282" w:rsidP="00023C37">
            <w:pPr>
              <w:ind w:left="0"/>
              <w:rPr>
                <w:b/>
                <w:color w:val="000000"/>
              </w:rPr>
            </w:pPr>
            <w:r w:rsidRPr="00FF37CC">
              <w:rPr>
                <w:b/>
                <w:color w:val="000000"/>
              </w:rPr>
              <w:t>Hiển thị</w:t>
            </w:r>
          </w:p>
        </w:tc>
        <w:tc>
          <w:tcPr>
            <w:tcW w:w="10710" w:type="dxa"/>
            <w:shd w:val="clear" w:color="auto" w:fill="D9D9D9"/>
          </w:tcPr>
          <w:p w14:paraId="6BACA5F9" w14:textId="77777777" w:rsidR="00A16282" w:rsidRPr="00FF37CC" w:rsidRDefault="00A16282" w:rsidP="00023C37">
            <w:pPr>
              <w:ind w:left="0"/>
              <w:rPr>
                <w:b/>
              </w:rPr>
            </w:pPr>
            <w:r w:rsidRPr="00FF37CC">
              <w:rPr>
                <w:b/>
              </w:rPr>
              <w:t>Mô tả</w:t>
            </w:r>
          </w:p>
        </w:tc>
      </w:tr>
      <w:tr w:rsidR="00A16282" w:rsidRPr="00FF37CC" w14:paraId="294B153C" w14:textId="77777777" w:rsidTr="00023C37">
        <w:tc>
          <w:tcPr>
            <w:tcW w:w="2424" w:type="dxa"/>
          </w:tcPr>
          <w:p w14:paraId="0D951A33" w14:textId="77777777" w:rsidR="00A16282" w:rsidRPr="00FF37CC" w:rsidRDefault="00A16282" w:rsidP="00023C37">
            <w:pPr>
              <w:pStyle w:val="Sothutu-1so"/>
              <w:spacing w:before="120" w:line="276" w:lineRule="auto"/>
              <w:jc w:val="left"/>
              <w:rPr>
                <w:szCs w:val="24"/>
              </w:rPr>
            </w:pPr>
            <w:r>
              <w:rPr>
                <w:szCs w:val="24"/>
              </w:rPr>
              <w:t>Thêm mới</w:t>
            </w:r>
          </w:p>
        </w:tc>
        <w:tc>
          <w:tcPr>
            <w:tcW w:w="1176" w:type="dxa"/>
          </w:tcPr>
          <w:p w14:paraId="2C1ACFC6" w14:textId="77777777" w:rsidR="00A16282" w:rsidRPr="00FF37CC" w:rsidRDefault="00A16282" w:rsidP="00023C37">
            <w:pPr>
              <w:pStyle w:val="Sothutu-1so"/>
              <w:spacing w:before="120" w:line="276" w:lineRule="auto"/>
              <w:jc w:val="left"/>
              <w:rPr>
                <w:szCs w:val="24"/>
              </w:rPr>
            </w:pPr>
            <w:r w:rsidRPr="00FF37CC">
              <w:rPr>
                <w:szCs w:val="24"/>
              </w:rPr>
              <w:t>Có</w:t>
            </w:r>
          </w:p>
        </w:tc>
        <w:tc>
          <w:tcPr>
            <w:tcW w:w="10710" w:type="dxa"/>
          </w:tcPr>
          <w:p w14:paraId="1BA1B014" w14:textId="77777777" w:rsidR="00A16282" w:rsidRDefault="00A16282" w:rsidP="00023C37">
            <w:pPr>
              <w:pStyle w:val="Sothutu-1so"/>
              <w:spacing w:before="120" w:line="276" w:lineRule="auto"/>
              <w:rPr>
                <w:szCs w:val="24"/>
              </w:rPr>
            </w:pPr>
            <w:r>
              <w:rPr>
                <w:szCs w:val="24"/>
              </w:rPr>
              <w:t>Thêm mới file đính kèm và hiển thị các trường thông tin như danh sách trường dữ liệu</w:t>
            </w:r>
          </w:p>
          <w:p w14:paraId="24ECBE3E" w14:textId="77777777" w:rsidR="00A16282" w:rsidRPr="00FF37CC" w:rsidRDefault="00A16282" w:rsidP="00023C37">
            <w:pPr>
              <w:pStyle w:val="Sothutu-1so"/>
              <w:spacing w:before="120" w:line="276" w:lineRule="auto"/>
              <w:rPr>
                <w:szCs w:val="24"/>
              </w:rPr>
            </w:pPr>
            <w:r>
              <w:rPr>
                <w:szCs w:val="24"/>
              </w:rPr>
              <w:t>Không được thêm mới nếu trạng thái tài liệu = “Hoàn thành”</w:t>
            </w:r>
          </w:p>
        </w:tc>
      </w:tr>
      <w:tr w:rsidR="00A16282" w:rsidRPr="00FF37CC" w14:paraId="79B01190" w14:textId="77777777" w:rsidTr="00023C37">
        <w:tc>
          <w:tcPr>
            <w:tcW w:w="2424" w:type="dxa"/>
          </w:tcPr>
          <w:p w14:paraId="407A67ED" w14:textId="77777777" w:rsidR="00A16282" w:rsidRDefault="00A16282" w:rsidP="00023C37">
            <w:pPr>
              <w:pStyle w:val="Sothutu-1so"/>
              <w:spacing w:before="120" w:line="276" w:lineRule="auto"/>
              <w:jc w:val="left"/>
              <w:rPr>
                <w:szCs w:val="24"/>
              </w:rPr>
            </w:pPr>
            <w:r w:rsidRPr="00FF37CC">
              <w:rPr>
                <w:szCs w:val="24"/>
              </w:rPr>
              <w:t>Sao chép</w:t>
            </w:r>
          </w:p>
        </w:tc>
        <w:tc>
          <w:tcPr>
            <w:tcW w:w="1176" w:type="dxa"/>
          </w:tcPr>
          <w:p w14:paraId="32F1D3BA" w14:textId="77777777" w:rsidR="00A16282" w:rsidRDefault="00A16282" w:rsidP="00023C37">
            <w:pPr>
              <w:pStyle w:val="Sothutu-1so"/>
              <w:spacing w:before="120" w:line="276" w:lineRule="auto"/>
              <w:jc w:val="left"/>
              <w:rPr>
                <w:szCs w:val="24"/>
              </w:rPr>
            </w:pPr>
            <w:r>
              <w:rPr>
                <w:szCs w:val="24"/>
              </w:rPr>
              <w:t>Không</w:t>
            </w:r>
          </w:p>
        </w:tc>
        <w:tc>
          <w:tcPr>
            <w:tcW w:w="10710" w:type="dxa"/>
          </w:tcPr>
          <w:p w14:paraId="02545E3E" w14:textId="77777777" w:rsidR="00A16282" w:rsidRDefault="00A16282" w:rsidP="00023C37">
            <w:pPr>
              <w:pStyle w:val="Sothutu-1so"/>
              <w:spacing w:before="120" w:line="276" w:lineRule="auto"/>
              <w:rPr>
                <w:szCs w:val="24"/>
              </w:rPr>
            </w:pPr>
          </w:p>
        </w:tc>
      </w:tr>
      <w:tr w:rsidR="00A16282" w:rsidRPr="00FF37CC" w14:paraId="25C9041F" w14:textId="77777777" w:rsidTr="00023C37">
        <w:tc>
          <w:tcPr>
            <w:tcW w:w="2424" w:type="dxa"/>
          </w:tcPr>
          <w:p w14:paraId="729EC57C" w14:textId="77777777" w:rsidR="00A16282" w:rsidRPr="00FF37CC" w:rsidRDefault="00A16282" w:rsidP="00023C37">
            <w:pPr>
              <w:pStyle w:val="Sothutu-1so"/>
              <w:spacing w:before="120" w:line="276" w:lineRule="auto"/>
              <w:jc w:val="left"/>
              <w:rPr>
                <w:szCs w:val="24"/>
              </w:rPr>
            </w:pPr>
            <w:r>
              <w:rPr>
                <w:szCs w:val="24"/>
              </w:rPr>
              <w:t>Chỉnh sửa</w:t>
            </w:r>
          </w:p>
        </w:tc>
        <w:tc>
          <w:tcPr>
            <w:tcW w:w="1176" w:type="dxa"/>
          </w:tcPr>
          <w:p w14:paraId="500B26D9" w14:textId="77777777" w:rsidR="00A16282" w:rsidRDefault="00A16282" w:rsidP="00023C37">
            <w:pPr>
              <w:pStyle w:val="Sothutu-1so"/>
              <w:spacing w:before="120" w:line="276" w:lineRule="auto"/>
              <w:jc w:val="left"/>
              <w:rPr>
                <w:szCs w:val="24"/>
              </w:rPr>
            </w:pPr>
            <w:r>
              <w:rPr>
                <w:szCs w:val="24"/>
              </w:rPr>
              <w:t>Có</w:t>
            </w:r>
          </w:p>
        </w:tc>
        <w:tc>
          <w:tcPr>
            <w:tcW w:w="10710" w:type="dxa"/>
          </w:tcPr>
          <w:p w14:paraId="56DE35F6" w14:textId="77777777" w:rsidR="00A16282" w:rsidRDefault="00A16282" w:rsidP="00023C37">
            <w:pPr>
              <w:pStyle w:val="Sothutu-1so"/>
              <w:spacing w:before="120" w:line="276" w:lineRule="auto"/>
              <w:rPr>
                <w:szCs w:val="24"/>
              </w:rPr>
            </w:pPr>
            <w:r>
              <w:rPr>
                <w:szCs w:val="24"/>
              </w:rPr>
              <w:t>Không được sửa nếu trạng thái tài liệu = “Hoàn thành”</w:t>
            </w:r>
          </w:p>
        </w:tc>
      </w:tr>
      <w:tr w:rsidR="00A16282" w:rsidRPr="00FF37CC" w14:paraId="0F3A3833" w14:textId="77777777" w:rsidTr="00023C37">
        <w:tc>
          <w:tcPr>
            <w:tcW w:w="2424" w:type="dxa"/>
          </w:tcPr>
          <w:p w14:paraId="2BAFE65D" w14:textId="77777777" w:rsidR="00A16282" w:rsidRDefault="00A16282" w:rsidP="00023C37">
            <w:pPr>
              <w:pStyle w:val="Sothutu-1so"/>
              <w:spacing w:before="120" w:line="276" w:lineRule="auto"/>
              <w:jc w:val="left"/>
              <w:rPr>
                <w:szCs w:val="24"/>
              </w:rPr>
            </w:pPr>
            <w:r>
              <w:rPr>
                <w:szCs w:val="24"/>
              </w:rPr>
              <w:t>Xóa</w:t>
            </w:r>
          </w:p>
        </w:tc>
        <w:tc>
          <w:tcPr>
            <w:tcW w:w="1176" w:type="dxa"/>
          </w:tcPr>
          <w:p w14:paraId="1625541B" w14:textId="77777777" w:rsidR="00A16282" w:rsidRDefault="00A16282" w:rsidP="00023C37">
            <w:pPr>
              <w:pStyle w:val="Sothutu-1so"/>
              <w:spacing w:before="120" w:line="276" w:lineRule="auto"/>
              <w:jc w:val="left"/>
              <w:rPr>
                <w:szCs w:val="24"/>
              </w:rPr>
            </w:pPr>
            <w:r>
              <w:rPr>
                <w:szCs w:val="24"/>
              </w:rPr>
              <w:t>Có</w:t>
            </w:r>
          </w:p>
        </w:tc>
        <w:tc>
          <w:tcPr>
            <w:tcW w:w="10710" w:type="dxa"/>
          </w:tcPr>
          <w:p w14:paraId="31184CE0" w14:textId="77777777" w:rsidR="00A16282" w:rsidRDefault="00A16282" w:rsidP="00023C37">
            <w:pPr>
              <w:pStyle w:val="Sothutu-1so"/>
              <w:spacing w:before="120" w:line="276" w:lineRule="auto"/>
              <w:rPr>
                <w:szCs w:val="24"/>
              </w:rPr>
            </w:pPr>
            <w:r>
              <w:rPr>
                <w:szCs w:val="24"/>
              </w:rPr>
              <w:t>Không được xóa file phiếu in ra khỏi danh sách</w:t>
            </w:r>
          </w:p>
          <w:p w14:paraId="0C4A08A4" w14:textId="77777777" w:rsidR="00A16282" w:rsidRDefault="00A16282" w:rsidP="00023C37">
            <w:pPr>
              <w:pStyle w:val="Sothutu-1so"/>
              <w:spacing w:before="120" w:line="276" w:lineRule="auto"/>
              <w:rPr>
                <w:szCs w:val="24"/>
              </w:rPr>
            </w:pPr>
            <w:r>
              <w:rPr>
                <w:szCs w:val="24"/>
              </w:rPr>
              <w:t>Không được xóa nếu trạng thái tài liệu = “Hoàn thành”</w:t>
            </w:r>
          </w:p>
        </w:tc>
      </w:tr>
      <w:tr w:rsidR="00A16282" w:rsidRPr="00FF37CC" w14:paraId="5929FE25" w14:textId="77777777" w:rsidTr="00023C37">
        <w:tc>
          <w:tcPr>
            <w:tcW w:w="2424" w:type="dxa"/>
          </w:tcPr>
          <w:p w14:paraId="478AADFB" w14:textId="77777777" w:rsidR="00A16282" w:rsidRDefault="00A16282" w:rsidP="00023C37">
            <w:pPr>
              <w:pStyle w:val="Sothutu-1so"/>
              <w:spacing w:before="120" w:line="276" w:lineRule="auto"/>
              <w:jc w:val="left"/>
              <w:rPr>
                <w:szCs w:val="24"/>
              </w:rPr>
            </w:pPr>
            <w:r>
              <w:rPr>
                <w:szCs w:val="24"/>
              </w:rPr>
              <w:t>Xem nội dung file</w:t>
            </w:r>
          </w:p>
        </w:tc>
        <w:tc>
          <w:tcPr>
            <w:tcW w:w="1176" w:type="dxa"/>
          </w:tcPr>
          <w:p w14:paraId="2E414B87" w14:textId="77777777" w:rsidR="00A16282" w:rsidRDefault="00A16282" w:rsidP="00023C37">
            <w:pPr>
              <w:pStyle w:val="Sothutu-1so"/>
              <w:spacing w:before="120" w:line="276" w:lineRule="auto"/>
              <w:jc w:val="left"/>
              <w:rPr>
                <w:szCs w:val="24"/>
              </w:rPr>
            </w:pPr>
            <w:r>
              <w:rPr>
                <w:szCs w:val="24"/>
              </w:rPr>
              <w:t>Có</w:t>
            </w:r>
          </w:p>
        </w:tc>
        <w:tc>
          <w:tcPr>
            <w:tcW w:w="10710" w:type="dxa"/>
          </w:tcPr>
          <w:p w14:paraId="19FB4F9D" w14:textId="77777777" w:rsidR="00A16282" w:rsidRDefault="00A16282" w:rsidP="00023C37">
            <w:pPr>
              <w:pStyle w:val="Sothutu-1so"/>
              <w:spacing w:before="120" w:line="276" w:lineRule="auto"/>
              <w:rPr>
                <w:szCs w:val="24"/>
              </w:rPr>
            </w:pPr>
            <w:r>
              <w:rPr>
                <w:szCs w:val="24"/>
              </w:rPr>
              <w:t xml:space="preserve">Xem nội dung file như tờ trình </w:t>
            </w:r>
          </w:p>
        </w:tc>
      </w:tr>
    </w:tbl>
    <w:p w14:paraId="4739B56D" w14:textId="7B6A9EF9" w:rsidR="002C698F" w:rsidRDefault="002C698F" w:rsidP="00E821FE"/>
    <w:p w14:paraId="47522AD4" w14:textId="390B1A31" w:rsidR="00B854DE" w:rsidRPr="00FF37CC" w:rsidRDefault="00B854DE" w:rsidP="00A97673">
      <w:pPr>
        <w:pStyle w:val="Heading5"/>
      </w:pPr>
      <w:r w:rsidRPr="00FF37CC">
        <w:lastRenderedPageBreak/>
        <w:t xml:space="preserve">Tab </w:t>
      </w:r>
      <w:r>
        <w:t>Danh sách ký</w:t>
      </w:r>
    </w:p>
    <w:p w14:paraId="3641CEDF" w14:textId="77777777" w:rsidR="00B854DE" w:rsidRPr="00FF37CC" w:rsidRDefault="00B854DE" w:rsidP="00E821FE">
      <w:pPr>
        <w:pStyle w:val="Heading6"/>
      </w:pPr>
      <w:r w:rsidRPr="00FF37CC">
        <w:t>Prototype màn hình nhập liệu</w:t>
      </w:r>
    </w:p>
    <w:p w14:paraId="15AA2246" w14:textId="2FDAA85E" w:rsidR="00B854DE" w:rsidRDefault="002A1673" w:rsidP="00E821FE">
      <w:pPr>
        <w:ind w:left="0"/>
        <w:rPr>
          <w:noProof/>
          <w:snapToGrid/>
        </w:rPr>
      </w:pPr>
      <w:r>
        <w:rPr>
          <w:noProof/>
          <w:snapToGrid/>
        </w:rPr>
        <w:drawing>
          <wp:inline distT="0" distB="0" distL="0" distR="0" wp14:anchorId="7279F630" wp14:editId="52B0122A">
            <wp:extent cx="2480502" cy="521344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85406" cy="5223753"/>
                    </a:xfrm>
                    <a:prstGeom prst="rect">
                      <a:avLst/>
                    </a:prstGeom>
                  </pic:spPr>
                </pic:pic>
              </a:graphicData>
            </a:graphic>
          </wp:inline>
        </w:drawing>
      </w:r>
    </w:p>
    <w:p w14:paraId="5E178736" w14:textId="77777777" w:rsidR="00B854DE" w:rsidRPr="00FF37CC" w:rsidRDefault="00B854DE" w:rsidP="00E821FE">
      <w:pPr>
        <w:pStyle w:val="Heading6"/>
      </w:pPr>
      <w:r w:rsidRPr="00FF37CC">
        <w:lastRenderedPageBreak/>
        <w:t>Danh sách trường dữ liệu</w:t>
      </w:r>
    </w:p>
    <w:p w14:paraId="47AB15EF" w14:textId="308EA172" w:rsidR="00B854DE" w:rsidRDefault="00B854DE" w:rsidP="004E37AB">
      <w:pPr>
        <w:numPr>
          <w:ilvl w:val="0"/>
          <w:numId w:val="11"/>
        </w:numPr>
      </w:pPr>
      <w:r w:rsidRPr="00FF37CC">
        <w:t xml:space="preserve">Bảng </w:t>
      </w:r>
      <w:r w:rsidRPr="00422B1E">
        <w:t>C_</w:t>
      </w:r>
      <w:r w:rsidR="00C66C38" w:rsidRPr="00C66C38">
        <w:t xml:space="preserve"> </w:t>
      </w:r>
      <w:r w:rsidR="00C66C38" w:rsidRPr="00BD5674">
        <w:t>SIGNINFOMATION</w:t>
      </w:r>
    </w:p>
    <w:p w14:paraId="09753A35" w14:textId="77777777" w:rsidR="00B854DE" w:rsidRPr="00FF37CC" w:rsidRDefault="00B854DE" w:rsidP="004E37AB">
      <w:pPr>
        <w:numPr>
          <w:ilvl w:val="0"/>
          <w:numId w:val="11"/>
        </w:numPr>
      </w:pPr>
      <w:r>
        <w:rPr>
          <w:lang w:eastAsia="ar-SA"/>
        </w:rPr>
        <w:t>S: Hiển thị trên màn hình nhập liệu</w:t>
      </w:r>
    </w:p>
    <w:p w14:paraId="7146C88F" w14:textId="77777777" w:rsidR="00B854DE" w:rsidRPr="00FF37CC" w:rsidRDefault="00B854D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854DE" w:rsidRPr="00FF37CC" w14:paraId="71309517" w14:textId="77777777" w:rsidTr="003A4017">
        <w:trPr>
          <w:cantSplit/>
          <w:trHeight w:val="422"/>
          <w:tblHeader/>
        </w:trPr>
        <w:tc>
          <w:tcPr>
            <w:tcW w:w="1800" w:type="dxa"/>
            <w:shd w:val="clear" w:color="auto" w:fill="D9D9D9"/>
            <w:vAlign w:val="center"/>
          </w:tcPr>
          <w:p w14:paraId="438916D3" w14:textId="77777777" w:rsidR="00B854DE" w:rsidRPr="00FF37CC" w:rsidRDefault="00B854DE" w:rsidP="00E821FE">
            <w:pPr>
              <w:spacing w:after="120"/>
              <w:ind w:left="0"/>
              <w:jc w:val="center"/>
              <w:rPr>
                <w:b/>
              </w:rPr>
            </w:pPr>
            <w:r w:rsidRPr="00FF37CC">
              <w:rPr>
                <w:b/>
              </w:rPr>
              <w:t>Tên trường</w:t>
            </w:r>
          </w:p>
        </w:tc>
        <w:tc>
          <w:tcPr>
            <w:tcW w:w="1980" w:type="dxa"/>
            <w:shd w:val="clear" w:color="auto" w:fill="D9D9D9"/>
            <w:vAlign w:val="center"/>
          </w:tcPr>
          <w:p w14:paraId="7D3D86AC" w14:textId="77777777" w:rsidR="00B854DE" w:rsidRPr="00FF37CC" w:rsidRDefault="00B854DE" w:rsidP="00E821FE">
            <w:pPr>
              <w:spacing w:after="120"/>
              <w:ind w:left="0"/>
              <w:jc w:val="center"/>
              <w:rPr>
                <w:b/>
              </w:rPr>
            </w:pPr>
            <w:r w:rsidRPr="00FF37CC">
              <w:rPr>
                <w:b/>
              </w:rPr>
              <w:t>Tên dữ liệu</w:t>
            </w:r>
          </w:p>
        </w:tc>
        <w:tc>
          <w:tcPr>
            <w:tcW w:w="1417" w:type="dxa"/>
            <w:shd w:val="clear" w:color="auto" w:fill="D9D9D9"/>
            <w:vAlign w:val="center"/>
          </w:tcPr>
          <w:p w14:paraId="3C647583" w14:textId="77777777" w:rsidR="00B854DE" w:rsidRPr="00FF37CC" w:rsidRDefault="00B854DE" w:rsidP="00E821FE">
            <w:pPr>
              <w:spacing w:after="120"/>
              <w:ind w:left="0"/>
              <w:jc w:val="center"/>
              <w:rPr>
                <w:b/>
              </w:rPr>
            </w:pPr>
            <w:r w:rsidRPr="00FF37CC">
              <w:rPr>
                <w:b/>
              </w:rPr>
              <w:t>Loại DL</w:t>
            </w:r>
          </w:p>
        </w:tc>
        <w:tc>
          <w:tcPr>
            <w:tcW w:w="630" w:type="dxa"/>
            <w:shd w:val="clear" w:color="auto" w:fill="D9D9D9"/>
            <w:vAlign w:val="center"/>
          </w:tcPr>
          <w:p w14:paraId="74FCF455" w14:textId="77777777" w:rsidR="00B854DE" w:rsidRPr="00FF37CC" w:rsidRDefault="00B854DE" w:rsidP="00E821FE">
            <w:pPr>
              <w:spacing w:after="120"/>
              <w:ind w:left="0"/>
              <w:jc w:val="center"/>
              <w:rPr>
                <w:b/>
              </w:rPr>
            </w:pPr>
            <w:r w:rsidRPr="00FF37CC">
              <w:rPr>
                <w:b/>
              </w:rPr>
              <w:t>L</w:t>
            </w:r>
          </w:p>
        </w:tc>
        <w:tc>
          <w:tcPr>
            <w:tcW w:w="540" w:type="dxa"/>
            <w:shd w:val="clear" w:color="auto" w:fill="D9D9D9"/>
            <w:vAlign w:val="center"/>
          </w:tcPr>
          <w:p w14:paraId="2736679A" w14:textId="77777777" w:rsidR="00B854DE" w:rsidRPr="00FF37CC" w:rsidRDefault="00B854DE" w:rsidP="00E821FE">
            <w:pPr>
              <w:spacing w:after="120"/>
              <w:ind w:left="0"/>
              <w:jc w:val="center"/>
              <w:rPr>
                <w:b/>
              </w:rPr>
            </w:pPr>
            <w:r w:rsidRPr="00FF37CC">
              <w:rPr>
                <w:b/>
              </w:rPr>
              <w:t>R</w:t>
            </w:r>
          </w:p>
        </w:tc>
        <w:tc>
          <w:tcPr>
            <w:tcW w:w="450" w:type="dxa"/>
            <w:shd w:val="clear" w:color="auto" w:fill="D9D9D9"/>
            <w:vAlign w:val="center"/>
          </w:tcPr>
          <w:p w14:paraId="6D314932" w14:textId="77777777" w:rsidR="00B854DE" w:rsidRPr="00FF37CC" w:rsidRDefault="00B854DE" w:rsidP="00E821FE">
            <w:pPr>
              <w:spacing w:after="120"/>
              <w:ind w:left="0"/>
              <w:jc w:val="center"/>
              <w:rPr>
                <w:b/>
              </w:rPr>
            </w:pPr>
            <w:r w:rsidRPr="00FF37CC">
              <w:rPr>
                <w:b/>
              </w:rPr>
              <w:t>M</w:t>
            </w:r>
          </w:p>
        </w:tc>
        <w:tc>
          <w:tcPr>
            <w:tcW w:w="540" w:type="dxa"/>
            <w:shd w:val="clear" w:color="auto" w:fill="D9D9D9"/>
          </w:tcPr>
          <w:p w14:paraId="16D20398" w14:textId="77777777" w:rsidR="00B854DE" w:rsidRPr="00926A39" w:rsidRDefault="00B854DE" w:rsidP="00E821FE">
            <w:pPr>
              <w:spacing w:after="120"/>
              <w:ind w:left="0"/>
              <w:jc w:val="center"/>
              <w:rPr>
                <w:b/>
                <w:sz w:val="22"/>
              </w:rPr>
            </w:pPr>
            <w:r>
              <w:rPr>
                <w:b/>
              </w:rPr>
              <w:t>S</w:t>
            </w:r>
          </w:p>
        </w:tc>
        <w:tc>
          <w:tcPr>
            <w:tcW w:w="7380" w:type="dxa"/>
            <w:shd w:val="clear" w:color="auto" w:fill="D9D9D9"/>
            <w:vAlign w:val="center"/>
          </w:tcPr>
          <w:p w14:paraId="11E09E96" w14:textId="77777777" w:rsidR="00B854DE" w:rsidRPr="00FF37CC" w:rsidRDefault="00B854DE" w:rsidP="00E821FE">
            <w:pPr>
              <w:spacing w:after="120"/>
              <w:ind w:left="0"/>
              <w:jc w:val="center"/>
              <w:rPr>
                <w:b/>
              </w:rPr>
            </w:pPr>
            <w:r w:rsidRPr="00FF37CC">
              <w:rPr>
                <w:b/>
              </w:rPr>
              <w:t>Mô tả</w:t>
            </w:r>
          </w:p>
        </w:tc>
      </w:tr>
      <w:tr w:rsidR="00B854DE" w:rsidRPr="00FF37CC" w14:paraId="26F99743" w14:textId="77777777" w:rsidTr="003A4017">
        <w:trPr>
          <w:cantSplit/>
          <w:trHeight w:val="827"/>
        </w:trPr>
        <w:tc>
          <w:tcPr>
            <w:tcW w:w="1800" w:type="dxa"/>
          </w:tcPr>
          <w:p w14:paraId="6FD480D3" w14:textId="77777777" w:rsidR="00B854DE" w:rsidRPr="00FF37CC" w:rsidRDefault="00B854DE" w:rsidP="00E821FE">
            <w:pPr>
              <w:ind w:left="0"/>
            </w:pPr>
            <w:r>
              <w:t>ID</w:t>
            </w:r>
          </w:p>
        </w:tc>
        <w:tc>
          <w:tcPr>
            <w:tcW w:w="1980" w:type="dxa"/>
          </w:tcPr>
          <w:p w14:paraId="465F0707" w14:textId="46CE823D" w:rsidR="00B854DE" w:rsidRPr="00FF37CC" w:rsidRDefault="00B854DE" w:rsidP="00E821FE">
            <w:pPr>
              <w:ind w:left="0"/>
            </w:pPr>
            <w:r w:rsidRPr="00422B1E">
              <w:t>C_</w:t>
            </w:r>
            <w:r w:rsidR="00C66C38" w:rsidRPr="00BD5674">
              <w:t xml:space="preserve"> SIGNINFOMATION</w:t>
            </w:r>
            <w:r>
              <w:rPr>
                <w:szCs w:val="24"/>
              </w:rPr>
              <w:t xml:space="preserve"> _</w:t>
            </w:r>
            <w:r w:rsidRPr="00AB2F64">
              <w:rPr>
                <w:szCs w:val="24"/>
              </w:rPr>
              <w:t>ID</w:t>
            </w:r>
          </w:p>
        </w:tc>
        <w:tc>
          <w:tcPr>
            <w:tcW w:w="1417" w:type="dxa"/>
          </w:tcPr>
          <w:p w14:paraId="469D726E" w14:textId="77777777" w:rsidR="00B854DE" w:rsidRPr="00FF37CC" w:rsidRDefault="00B854DE" w:rsidP="00E821FE">
            <w:pPr>
              <w:ind w:left="0"/>
            </w:pPr>
            <w:r>
              <w:t>Number</w:t>
            </w:r>
          </w:p>
          <w:p w14:paraId="213BCC77" w14:textId="77777777" w:rsidR="00B854DE" w:rsidRPr="00FF37CC" w:rsidRDefault="00B854DE" w:rsidP="00E821FE">
            <w:pPr>
              <w:ind w:left="0"/>
            </w:pPr>
          </w:p>
        </w:tc>
        <w:tc>
          <w:tcPr>
            <w:tcW w:w="630" w:type="dxa"/>
          </w:tcPr>
          <w:p w14:paraId="0E1FB74B" w14:textId="77777777" w:rsidR="00B854DE" w:rsidRPr="00FF37CC" w:rsidRDefault="00B854DE" w:rsidP="00E821FE">
            <w:pPr>
              <w:pStyle w:val="Sothutu-1so"/>
              <w:spacing w:before="120" w:after="120" w:line="276" w:lineRule="auto"/>
              <w:jc w:val="left"/>
              <w:rPr>
                <w:szCs w:val="24"/>
              </w:rPr>
            </w:pPr>
            <w:r w:rsidRPr="00FF37CC">
              <w:rPr>
                <w:szCs w:val="24"/>
              </w:rPr>
              <w:t>50</w:t>
            </w:r>
          </w:p>
        </w:tc>
        <w:tc>
          <w:tcPr>
            <w:tcW w:w="540" w:type="dxa"/>
          </w:tcPr>
          <w:p w14:paraId="71C7655A" w14:textId="77777777" w:rsidR="00B854DE" w:rsidRPr="00FF37CC" w:rsidRDefault="00B854DE" w:rsidP="00E821FE">
            <w:pPr>
              <w:pStyle w:val="Sothutu-1so"/>
              <w:spacing w:before="120" w:after="120" w:line="276" w:lineRule="auto"/>
              <w:jc w:val="left"/>
              <w:rPr>
                <w:szCs w:val="24"/>
              </w:rPr>
            </w:pPr>
            <w:r>
              <w:rPr>
                <w:szCs w:val="24"/>
              </w:rPr>
              <w:t>Y</w:t>
            </w:r>
          </w:p>
        </w:tc>
        <w:tc>
          <w:tcPr>
            <w:tcW w:w="450" w:type="dxa"/>
          </w:tcPr>
          <w:p w14:paraId="098814E0" w14:textId="77777777" w:rsidR="00B854DE" w:rsidRPr="00FF37CC" w:rsidRDefault="00B854DE" w:rsidP="00E821FE">
            <w:pPr>
              <w:pStyle w:val="Sothutu-1so"/>
              <w:spacing w:before="120" w:after="120" w:line="276" w:lineRule="auto"/>
              <w:jc w:val="left"/>
              <w:rPr>
                <w:szCs w:val="24"/>
              </w:rPr>
            </w:pPr>
            <w:r>
              <w:rPr>
                <w:szCs w:val="24"/>
              </w:rPr>
              <w:t>N</w:t>
            </w:r>
          </w:p>
        </w:tc>
        <w:tc>
          <w:tcPr>
            <w:tcW w:w="540" w:type="dxa"/>
          </w:tcPr>
          <w:p w14:paraId="44958D7F" w14:textId="77777777" w:rsidR="00B854DE" w:rsidRDefault="00B854DE" w:rsidP="00E821FE">
            <w:pPr>
              <w:pStyle w:val="Sothutu-1so"/>
              <w:spacing w:before="120" w:after="120" w:line="276" w:lineRule="auto"/>
              <w:ind w:left="360" w:hanging="360"/>
              <w:jc w:val="center"/>
              <w:rPr>
                <w:szCs w:val="24"/>
              </w:rPr>
            </w:pPr>
            <w:r>
              <w:rPr>
                <w:szCs w:val="24"/>
              </w:rPr>
              <w:t>N</w:t>
            </w:r>
          </w:p>
        </w:tc>
        <w:tc>
          <w:tcPr>
            <w:tcW w:w="7380" w:type="dxa"/>
          </w:tcPr>
          <w:p w14:paraId="38621CDA" w14:textId="77777777" w:rsidR="00B854DE" w:rsidRPr="00FF37CC" w:rsidRDefault="00B854DE" w:rsidP="00E821FE">
            <w:pPr>
              <w:pStyle w:val="Sothutu-1so"/>
              <w:spacing w:before="120" w:after="120" w:line="276" w:lineRule="auto"/>
              <w:ind w:left="360" w:hanging="360"/>
              <w:jc w:val="left"/>
              <w:rPr>
                <w:szCs w:val="24"/>
              </w:rPr>
            </w:pPr>
            <w:r>
              <w:rPr>
                <w:szCs w:val="24"/>
              </w:rPr>
              <w:t>Key, tự sinh</w:t>
            </w:r>
          </w:p>
        </w:tc>
      </w:tr>
      <w:tr w:rsidR="00B854DE" w:rsidRPr="00FF37CC" w14:paraId="48B28727" w14:textId="77777777" w:rsidTr="003A4017">
        <w:trPr>
          <w:cantSplit/>
          <w:trHeight w:val="827"/>
        </w:trPr>
        <w:tc>
          <w:tcPr>
            <w:tcW w:w="1800" w:type="dxa"/>
          </w:tcPr>
          <w:p w14:paraId="502CA46E" w14:textId="7EBA3716" w:rsidR="00B854DE" w:rsidRPr="00FF37CC" w:rsidRDefault="00B854DE" w:rsidP="00E821FE">
            <w:pPr>
              <w:ind w:left="0"/>
            </w:pPr>
            <w:r>
              <w:rPr>
                <w:szCs w:val="24"/>
              </w:rPr>
              <w:t>Thứ tự</w:t>
            </w:r>
            <w:r w:rsidR="005E0264">
              <w:rPr>
                <w:szCs w:val="24"/>
              </w:rPr>
              <w:t xml:space="preserve"> ký</w:t>
            </w:r>
          </w:p>
        </w:tc>
        <w:tc>
          <w:tcPr>
            <w:tcW w:w="1980" w:type="dxa"/>
          </w:tcPr>
          <w:p w14:paraId="5BACE78D" w14:textId="049FC4EC" w:rsidR="00B854DE" w:rsidRPr="00FF37CC" w:rsidRDefault="005E0264" w:rsidP="00E821FE">
            <w:pPr>
              <w:ind w:left="0"/>
            </w:pPr>
            <w:r>
              <w:t>LineNO</w:t>
            </w:r>
          </w:p>
        </w:tc>
        <w:tc>
          <w:tcPr>
            <w:tcW w:w="1417" w:type="dxa"/>
          </w:tcPr>
          <w:p w14:paraId="133BF307" w14:textId="77777777" w:rsidR="00B854DE" w:rsidRDefault="00B854DE" w:rsidP="00E821FE">
            <w:pPr>
              <w:ind w:left="0"/>
            </w:pPr>
            <w:r w:rsidRPr="00FF37CC">
              <w:t>String</w:t>
            </w:r>
          </w:p>
          <w:p w14:paraId="7DE70F1C" w14:textId="77777777" w:rsidR="00B854DE" w:rsidRPr="00FF37CC" w:rsidRDefault="00B854DE" w:rsidP="00E821FE">
            <w:pPr>
              <w:ind w:left="0"/>
            </w:pPr>
            <w:r>
              <w:t>Text box</w:t>
            </w:r>
          </w:p>
        </w:tc>
        <w:tc>
          <w:tcPr>
            <w:tcW w:w="630" w:type="dxa"/>
          </w:tcPr>
          <w:p w14:paraId="243B8E86" w14:textId="77777777" w:rsidR="00B854DE" w:rsidRPr="00FF37CC" w:rsidRDefault="00B854DE" w:rsidP="00E821FE">
            <w:pPr>
              <w:pStyle w:val="Sothutu-1so"/>
              <w:spacing w:before="120" w:after="120" w:line="276" w:lineRule="auto"/>
              <w:jc w:val="left"/>
              <w:rPr>
                <w:szCs w:val="24"/>
              </w:rPr>
            </w:pPr>
            <w:r>
              <w:rPr>
                <w:szCs w:val="24"/>
              </w:rPr>
              <w:t>20</w:t>
            </w:r>
          </w:p>
        </w:tc>
        <w:tc>
          <w:tcPr>
            <w:tcW w:w="540" w:type="dxa"/>
          </w:tcPr>
          <w:p w14:paraId="1BD76D25" w14:textId="4971D8B5" w:rsidR="00B854DE" w:rsidRPr="00FF37CC" w:rsidRDefault="007C71FE" w:rsidP="00E821FE">
            <w:pPr>
              <w:pStyle w:val="Sothutu-1so"/>
              <w:spacing w:before="120" w:after="120" w:line="276" w:lineRule="auto"/>
              <w:jc w:val="left"/>
              <w:rPr>
                <w:szCs w:val="24"/>
              </w:rPr>
            </w:pPr>
            <w:r w:rsidRPr="007C71FE">
              <w:rPr>
                <w:szCs w:val="24"/>
                <w:highlight w:val="yellow"/>
              </w:rPr>
              <w:t>Y</w:t>
            </w:r>
          </w:p>
        </w:tc>
        <w:tc>
          <w:tcPr>
            <w:tcW w:w="450" w:type="dxa"/>
          </w:tcPr>
          <w:p w14:paraId="3282DC57" w14:textId="77777777" w:rsidR="00B854DE" w:rsidRPr="00FF37CC" w:rsidRDefault="00B854DE" w:rsidP="00E821FE">
            <w:pPr>
              <w:pStyle w:val="Sothutu-1so"/>
              <w:spacing w:before="120" w:after="120" w:line="276" w:lineRule="auto"/>
              <w:jc w:val="left"/>
              <w:rPr>
                <w:szCs w:val="24"/>
              </w:rPr>
            </w:pPr>
            <w:r>
              <w:rPr>
                <w:szCs w:val="24"/>
              </w:rPr>
              <w:t>Y</w:t>
            </w:r>
          </w:p>
        </w:tc>
        <w:tc>
          <w:tcPr>
            <w:tcW w:w="540" w:type="dxa"/>
          </w:tcPr>
          <w:p w14:paraId="614BBC69" w14:textId="77777777" w:rsidR="00B854DE" w:rsidRPr="00165004" w:rsidRDefault="00B854DE" w:rsidP="00E821FE">
            <w:pPr>
              <w:pStyle w:val="Sothutu-1so"/>
              <w:spacing w:before="120" w:after="120" w:line="276" w:lineRule="auto"/>
              <w:jc w:val="center"/>
              <w:rPr>
                <w:szCs w:val="24"/>
              </w:rPr>
            </w:pPr>
            <w:r>
              <w:rPr>
                <w:szCs w:val="24"/>
              </w:rPr>
              <w:t>Y</w:t>
            </w:r>
          </w:p>
        </w:tc>
        <w:tc>
          <w:tcPr>
            <w:tcW w:w="7380" w:type="dxa"/>
          </w:tcPr>
          <w:p w14:paraId="3187FAF0" w14:textId="77777777" w:rsidR="00B854DE" w:rsidRPr="000039A0" w:rsidRDefault="00B854DE" w:rsidP="00E821FE">
            <w:pPr>
              <w:ind w:left="0"/>
              <w:rPr>
                <w:szCs w:val="24"/>
              </w:rPr>
            </w:pPr>
          </w:p>
        </w:tc>
      </w:tr>
      <w:tr w:rsidR="00B854DE" w:rsidRPr="00FF37CC" w14:paraId="4B54BFE4" w14:textId="77777777" w:rsidTr="003A4017">
        <w:trPr>
          <w:cantSplit/>
          <w:trHeight w:val="827"/>
        </w:trPr>
        <w:tc>
          <w:tcPr>
            <w:tcW w:w="1800" w:type="dxa"/>
          </w:tcPr>
          <w:p w14:paraId="03F7C554" w14:textId="0CB3F12B" w:rsidR="00B854DE" w:rsidRDefault="005E0264" w:rsidP="00E821FE">
            <w:pPr>
              <w:ind w:left="0"/>
              <w:rPr>
                <w:szCs w:val="24"/>
              </w:rPr>
            </w:pPr>
            <w:r>
              <w:rPr>
                <w:szCs w:val="24"/>
              </w:rPr>
              <w:t>Người ký</w:t>
            </w:r>
          </w:p>
        </w:tc>
        <w:tc>
          <w:tcPr>
            <w:tcW w:w="1980" w:type="dxa"/>
          </w:tcPr>
          <w:p w14:paraId="5359D90B" w14:textId="41A786EC" w:rsidR="00B854DE" w:rsidRDefault="002B3A46" w:rsidP="00E821FE">
            <w:pPr>
              <w:ind w:left="0"/>
              <w:rPr>
                <w:szCs w:val="24"/>
              </w:rPr>
            </w:pPr>
            <w:r>
              <w:t>C_Signer_ID</w:t>
            </w:r>
          </w:p>
        </w:tc>
        <w:tc>
          <w:tcPr>
            <w:tcW w:w="1417" w:type="dxa"/>
          </w:tcPr>
          <w:p w14:paraId="38E8574F" w14:textId="77777777" w:rsidR="00B854DE" w:rsidRDefault="00B854DE" w:rsidP="00E821FE">
            <w:pPr>
              <w:ind w:left="0"/>
            </w:pPr>
            <w:r>
              <w:t>String</w:t>
            </w:r>
          </w:p>
          <w:p w14:paraId="446A4325" w14:textId="4A295ECA" w:rsidR="00B854DE" w:rsidRPr="00FF37CC" w:rsidRDefault="002B3A46" w:rsidP="00E821FE">
            <w:pPr>
              <w:ind w:left="0"/>
            </w:pPr>
            <w:r>
              <w:t>SL</w:t>
            </w:r>
          </w:p>
        </w:tc>
        <w:tc>
          <w:tcPr>
            <w:tcW w:w="630" w:type="dxa"/>
          </w:tcPr>
          <w:p w14:paraId="3B9ECD4A" w14:textId="77777777" w:rsidR="00B854DE" w:rsidRDefault="00B854DE" w:rsidP="00E821FE">
            <w:pPr>
              <w:pStyle w:val="Sothutu-1so"/>
              <w:spacing w:before="120" w:after="120" w:line="276" w:lineRule="auto"/>
              <w:jc w:val="left"/>
              <w:rPr>
                <w:szCs w:val="24"/>
              </w:rPr>
            </w:pPr>
            <w:r>
              <w:rPr>
                <w:szCs w:val="24"/>
              </w:rPr>
              <w:t>20</w:t>
            </w:r>
          </w:p>
        </w:tc>
        <w:tc>
          <w:tcPr>
            <w:tcW w:w="540" w:type="dxa"/>
          </w:tcPr>
          <w:p w14:paraId="56366A78" w14:textId="1D0B60F7" w:rsidR="00B854DE" w:rsidRDefault="002B3A46" w:rsidP="00E821FE">
            <w:pPr>
              <w:pStyle w:val="Sothutu-1so"/>
              <w:spacing w:before="120" w:after="120" w:line="276" w:lineRule="auto"/>
              <w:jc w:val="left"/>
              <w:rPr>
                <w:szCs w:val="24"/>
              </w:rPr>
            </w:pPr>
            <w:r>
              <w:rPr>
                <w:szCs w:val="24"/>
              </w:rPr>
              <w:t>N</w:t>
            </w:r>
          </w:p>
        </w:tc>
        <w:tc>
          <w:tcPr>
            <w:tcW w:w="450" w:type="dxa"/>
          </w:tcPr>
          <w:p w14:paraId="009F6E97" w14:textId="77777777" w:rsidR="00B854DE" w:rsidRDefault="00B854DE" w:rsidP="00E821FE">
            <w:pPr>
              <w:pStyle w:val="Sothutu-1so"/>
              <w:spacing w:before="120" w:after="120" w:line="276" w:lineRule="auto"/>
              <w:jc w:val="left"/>
              <w:rPr>
                <w:szCs w:val="24"/>
              </w:rPr>
            </w:pPr>
            <w:r>
              <w:rPr>
                <w:szCs w:val="24"/>
              </w:rPr>
              <w:t>Y</w:t>
            </w:r>
          </w:p>
        </w:tc>
        <w:tc>
          <w:tcPr>
            <w:tcW w:w="540" w:type="dxa"/>
          </w:tcPr>
          <w:p w14:paraId="7F624708" w14:textId="7E5BB221" w:rsidR="00B854DE" w:rsidRDefault="002B3A46" w:rsidP="00E821FE">
            <w:pPr>
              <w:pStyle w:val="Sothutu-1so"/>
              <w:spacing w:before="120" w:after="120" w:line="276" w:lineRule="auto"/>
              <w:jc w:val="center"/>
              <w:rPr>
                <w:szCs w:val="24"/>
              </w:rPr>
            </w:pPr>
            <w:r>
              <w:rPr>
                <w:szCs w:val="24"/>
              </w:rPr>
              <w:t>Y</w:t>
            </w:r>
          </w:p>
        </w:tc>
        <w:tc>
          <w:tcPr>
            <w:tcW w:w="7380" w:type="dxa"/>
          </w:tcPr>
          <w:p w14:paraId="4DD6FA7F" w14:textId="16928B76" w:rsidR="00B854DE" w:rsidRPr="00CA7F08" w:rsidRDefault="00DF51D6" w:rsidP="00E821FE">
            <w:pPr>
              <w:ind w:left="0"/>
            </w:pPr>
            <w:r>
              <w:rPr>
                <w:szCs w:val="24"/>
              </w:rPr>
              <w:t>Lọc từ bảng C_OfficeStaff</w:t>
            </w:r>
          </w:p>
        </w:tc>
      </w:tr>
      <w:tr w:rsidR="00B854DE" w:rsidRPr="00FF37CC" w14:paraId="148BB25B" w14:textId="77777777" w:rsidTr="003A4017">
        <w:trPr>
          <w:cantSplit/>
          <w:trHeight w:val="827"/>
        </w:trPr>
        <w:tc>
          <w:tcPr>
            <w:tcW w:w="1800" w:type="dxa"/>
          </w:tcPr>
          <w:p w14:paraId="0D525AEF" w14:textId="2E468D26" w:rsidR="00B854DE" w:rsidRPr="00FF37CC" w:rsidRDefault="005E0264" w:rsidP="00E821FE">
            <w:pPr>
              <w:ind w:left="0"/>
            </w:pPr>
            <w:r>
              <w:t>Vai trò người ký</w:t>
            </w:r>
          </w:p>
        </w:tc>
        <w:tc>
          <w:tcPr>
            <w:tcW w:w="1980" w:type="dxa"/>
          </w:tcPr>
          <w:p w14:paraId="2B7732C8" w14:textId="60378C72" w:rsidR="00B854DE" w:rsidRPr="00FF37CC" w:rsidRDefault="002B3A46" w:rsidP="00E821FE">
            <w:pPr>
              <w:ind w:left="0"/>
            </w:pPr>
            <w:r>
              <w:t>C_OfficePosition_ID</w:t>
            </w:r>
          </w:p>
        </w:tc>
        <w:tc>
          <w:tcPr>
            <w:tcW w:w="1417" w:type="dxa"/>
          </w:tcPr>
          <w:p w14:paraId="7C039F34" w14:textId="77777777" w:rsidR="002B3A46" w:rsidRDefault="002B3A46" w:rsidP="00E821FE">
            <w:pPr>
              <w:ind w:left="0"/>
            </w:pPr>
            <w:r>
              <w:t>String</w:t>
            </w:r>
          </w:p>
          <w:p w14:paraId="3F0A9778" w14:textId="31FF89F9" w:rsidR="00B854DE" w:rsidRPr="00FF37CC" w:rsidRDefault="002B3A46" w:rsidP="00E821FE">
            <w:pPr>
              <w:ind w:left="0"/>
            </w:pPr>
            <w:r>
              <w:t>SL</w:t>
            </w:r>
          </w:p>
        </w:tc>
        <w:tc>
          <w:tcPr>
            <w:tcW w:w="630" w:type="dxa"/>
          </w:tcPr>
          <w:p w14:paraId="1461B994" w14:textId="77777777" w:rsidR="00B854DE" w:rsidRPr="00FF37CC" w:rsidRDefault="00B854DE" w:rsidP="00E821FE">
            <w:pPr>
              <w:pStyle w:val="Sothutu-1so"/>
              <w:spacing w:before="120" w:after="120" w:line="276" w:lineRule="auto"/>
              <w:jc w:val="left"/>
              <w:rPr>
                <w:szCs w:val="24"/>
              </w:rPr>
            </w:pPr>
            <w:r>
              <w:rPr>
                <w:szCs w:val="24"/>
              </w:rPr>
              <w:t>50</w:t>
            </w:r>
          </w:p>
        </w:tc>
        <w:tc>
          <w:tcPr>
            <w:tcW w:w="540" w:type="dxa"/>
          </w:tcPr>
          <w:p w14:paraId="04191439" w14:textId="68D560B7" w:rsidR="00B854DE" w:rsidRPr="00FF37CC" w:rsidRDefault="002B3A46" w:rsidP="00E821FE">
            <w:pPr>
              <w:pStyle w:val="Sothutu-1so"/>
              <w:spacing w:before="120" w:after="120" w:line="276" w:lineRule="auto"/>
              <w:jc w:val="left"/>
              <w:rPr>
                <w:szCs w:val="24"/>
              </w:rPr>
            </w:pPr>
            <w:r>
              <w:rPr>
                <w:szCs w:val="24"/>
              </w:rPr>
              <w:t>N</w:t>
            </w:r>
          </w:p>
        </w:tc>
        <w:tc>
          <w:tcPr>
            <w:tcW w:w="450" w:type="dxa"/>
          </w:tcPr>
          <w:p w14:paraId="51297DB0" w14:textId="77777777" w:rsidR="00B854DE" w:rsidRPr="00FF37CC" w:rsidRDefault="00B854DE" w:rsidP="00E821FE">
            <w:pPr>
              <w:pStyle w:val="Sothutu-1so"/>
              <w:spacing w:before="120" w:after="120" w:line="276" w:lineRule="auto"/>
              <w:jc w:val="left"/>
              <w:rPr>
                <w:szCs w:val="24"/>
              </w:rPr>
            </w:pPr>
            <w:r>
              <w:rPr>
                <w:szCs w:val="24"/>
              </w:rPr>
              <w:t>Y</w:t>
            </w:r>
          </w:p>
        </w:tc>
        <w:tc>
          <w:tcPr>
            <w:tcW w:w="540" w:type="dxa"/>
          </w:tcPr>
          <w:p w14:paraId="3FC79E82" w14:textId="77777777" w:rsidR="00B854DE" w:rsidRPr="00165004" w:rsidRDefault="00B854DE" w:rsidP="00E821FE">
            <w:pPr>
              <w:pStyle w:val="Sothutu-1so"/>
              <w:spacing w:before="120" w:after="120" w:line="276" w:lineRule="auto"/>
              <w:jc w:val="center"/>
              <w:rPr>
                <w:szCs w:val="24"/>
              </w:rPr>
            </w:pPr>
            <w:r>
              <w:rPr>
                <w:szCs w:val="24"/>
              </w:rPr>
              <w:t>Y</w:t>
            </w:r>
          </w:p>
        </w:tc>
        <w:tc>
          <w:tcPr>
            <w:tcW w:w="7380" w:type="dxa"/>
            <w:shd w:val="clear" w:color="auto" w:fill="auto"/>
          </w:tcPr>
          <w:p w14:paraId="724AFB1F" w14:textId="77777777" w:rsidR="00A02E0C" w:rsidRDefault="00A02E0C" w:rsidP="00E821FE">
            <w:pPr>
              <w:pStyle w:val="Sothutu-1so"/>
              <w:spacing w:before="120" w:after="120" w:line="276" w:lineRule="auto"/>
              <w:rPr>
                <w:szCs w:val="24"/>
              </w:rPr>
            </w:pPr>
            <w:r>
              <w:rPr>
                <w:szCs w:val="24"/>
              </w:rPr>
              <w:t>Hiển thị danh sách vai trò của Người ký</w:t>
            </w:r>
          </w:p>
          <w:p w14:paraId="4190BB37" w14:textId="77777777" w:rsidR="00A02E0C" w:rsidRDefault="00A02E0C" w:rsidP="00E821FE">
            <w:pPr>
              <w:pStyle w:val="Sothutu-1so"/>
              <w:spacing w:before="120" w:after="120" w:line="276" w:lineRule="auto"/>
              <w:jc w:val="left"/>
              <w:rPr>
                <w:szCs w:val="24"/>
              </w:rPr>
            </w:pPr>
            <w:r>
              <w:rPr>
                <w:szCs w:val="24"/>
              </w:rPr>
              <w:t>C_OfficeStaff.</w:t>
            </w:r>
            <w:r>
              <w:t xml:space="preserve"> </w:t>
            </w:r>
            <w:r>
              <w:rPr>
                <w:szCs w:val="24"/>
              </w:rPr>
              <w:t xml:space="preserve">Employee_ID </w:t>
            </w:r>
            <w:r w:rsidRPr="004262EC">
              <w:rPr>
                <w:szCs w:val="24"/>
              </w:rPr>
              <w:sym w:font="Wingdings" w:char="F0E0"/>
            </w:r>
            <w:r>
              <w:rPr>
                <w:szCs w:val="24"/>
              </w:rPr>
              <w:t xml:space="preserve"> danh sách vai trò (lấy online theo webservice)</w:t>
            </w:r>
          </w:p>
          <w:p w14:paraId="6818A556" w14:textId="686AF6A2" w:rsidR="00B854DE" w:rsidRPr="00E05082" w:rsidRDefault="00A02E0C" w:rsidP="00E821FE">
            <w:pPr>
              <w:pStyle w:val="Sothutu-1so"/>
              <w:spacing w:before="120" w:after="120" w:line="276" w:lineRule="auto"/>
              <w:jc w:val="left"/>
              <w:rPr>
                <w:szCs w:val="24"/>
                <w:highlight w:val="yellow"/>
              </w:rPr>
            </w:pPr>
            <w:r>
              <w:rPr>
                <w:szCs w:val="24"/>
              </w:rPr>
              <w:t>Nếu người ký chỉ có 1 vai trò thì nhận vai trò đó làm mặc định</w:t>
            </w:r>
          </w:p>
        </w:tc>
      </w:tr>
      <w:tr w:rsidR="00B854DE" w:rsidRPr="00FF37CC" w14:paraId="7BB44364" w14:textId="77777777" w:rsidTr="003A4017">
        <w:trPr>
          <w:cantSplit/>
          <w:trHeight w:val="827"/>
        </w:trPr>
        <w:tc>
          <w:tcPr>
            <w:tcW w:w="1800" w:type="dxa"/>
          </w:tcPr>
          <w:p w14:paraId="4E4605EE" w14:textId="0DFD1F98" w:rsidR="00B854DE" w:rsidRDefault="005E0264" w:rsidP="00E821FE">
            <w:pPr>
              <w:ind w:left="0"/>
              <w:rPr>
                <w:szCs w:val="24"/>
              </w:rPr>
            </w:pPr>
            <w:r>
              <w:rPr>
                <w:szCs w:val="24"/>
              </w:rPr>
              <w:t>Vị trí ký</w:t>
            </w:r>
          </w:p>
        </w:tc>
        <w:tc>
          <w:tcPr>
            <w:tcW w:w="1980" w:type="dxa"/>
          </w:tcPr>
          <w:p w14:paraId="1034E592" w14:textId="04F517AB" w:rsidR="00B854DE" w:rsidRDefault="005E0264" w:rsidP="00E821FE">
            <w:pPr>
              <w:ind w:left="0"/>
              <w:rPr>
                <w:szCs w:val="24"/>
              </w:rPr>
            </w:pPr>
            <w:r>
              <w:t>imageNote</w:t>
            </w:r>
          </w:p>
        </w:tc>
        <w:tc>
          <w:tcPr>
            <w:tcW w:w="1417" w:type="dxa"/>
          </w:tcPr>
          <w:p w14:paraId="5857D4F3" w14:textId="77777777" w:rsidR="00B854DE" w:rsidRDefault="00B854DE" w:rsidP="00E821FE">
            <w:pPr>
              <w:ind w:left="0"/>
            </w:pPr>
            <w:r>
              <w:t>Boolean</w:t>
            </w:r>
          </w:p>
          <w:p w14:paraId="3C914FFC" w14:textId="77777777" w:rsidR="00B854DE" w:rsidRDefault="00B854DE" w:rsidP="00E821FE">
            <w:pPr>
              <w:ind w:left="0"/>
            </w:pPr>
            <w:r>
              <w:t>Checkbox</w:t>
            </w:r>
          </w:p>
        </w:tc>
        <w:tc>
          <w:tcPr>
            <w:tcW w:w="630" w:type="dxa"/>
          </w:tcPr>
          <w:p w14:paraId="2DB64AFE" w14:textId="742C9BF5" w:rsidR="00B854DE" w:rsidRDefault="002B3A46" w:rsidP="00E821FE">
            <w:pPr>
              <w:pStyle w:val="Sothutu-1so"/>
              <w:spacing w:before="120" w:after="120" w:line="276" w:lineRule="auto"/>
              <w:jc w:val="left"/>
              <w:rPr>
                <w:szCs w:val="24"/>
              </w:rPr>
            </w:pPr>
            <w:r>
              <w:rPr>
                <w:szCs w:val="24"/>
              </w:rPr>
              <w:t>2</w:t>
            </w:r>
          </w:p>
        </w:tc>
        <w:tc>
          <w:tcPr>
            <w:tcW w:w="540" w:type="dxa"/>
          </w:tcPr>
          <w:p w14:paraId="4567C0F3" w14:textId="77777777" w:rsidR="00B854DE" w:rsidRDefault="00B854DE" w:rsidP="00E821FE">
            <w:pPr>
              <w:pStyle w:val="Sothutu-1so"/>
              <w:spacing w:before="120" w:after="120" w:line="276" w:lineRule="auto"/>
              <w:jc w:val="left"/>
              <w:rPr>
                <w:szCs w:val="24"/>
              </w:rPr>
            </w:pPr>
            <w:r>
              <w:rPr>
                <w:szCs w:val="24"/>
              </w:rPr>
              <w:t>N</w:t>
            </w:r>
          </w:p>
        </w:tc>
        <w:tc>
          <w:tcPr>
            <w:tcW w:w="450" w:type="dxa"/>
          </w:tcPr>
          <w:p w14:paraId="3861F97A" w14:textId="77777777" w:rsidR="00B854DE" w:rsidRDefault="00B854DE" w:rsidP="00E821FE">
            <w:pPr>
              <w:pStyle w:val="Sothutu-1so"/>
              <w:spacing w:before="120" w:after="120" w:line="276" w:lineRule="auto"/>
              <w:jc w:val="left"/>
              <w:rPr>
                <w:szCs w:val="24"/>
              </w:rPr>
            </w:pPr>
            <w:r>
              <w:rPr>
                <w:szCs w:val="24"/>
              </w:rPr>
              <w:t>N</w:t>
            </w:r>
          </w:p>
        </w:tc>
        <w:tc>
          <w:tcPr>
            <w:tcW w:w="540" w:type="dxa"/>
          </w:tcPr>
          <w:p w14:paraId="21AC96F0" w14:textId="77777777" w:rsidR="00B854DE" w:rsidRDefault="00B854DE" w:rsidP="00E821FE">
            <w:pPr>
              <w:pStyle w:val="Sothutu-1so"/>
              <w:spacing w:before="120" w:after="120" w:line="276" w:lineRule="auto"/>
              <w:jc w:val="center"/>
              <w:rPr>
                <w:szCs w:val="24"/>
              </w:rPr>
            </w:pPr>
            <w:r>
              <w:rPr>
                <w:szCs w:val="24"/>
              </w:rPr>
              <w:t>Y</w:t>
            </w:r>
          </w:p>
        </w:tc>
        <w:tc>
          <w:tcPr>
            <w:tcW w:w="7380" w:type="dxa"/>
          </w:tcPr>
          <w:p w14:paraId="752731F4" w14:textId="31DB4124" w:rsidR="00B854DE" w:rsidRDefault="00A02E0C" w:rsidP="00E821FE">
            <w:pPr>
              <w:pStyle w:val="Sothutu-1so"/>
              <w:spacing w:before="120" w:after="120" w:line="276" w:lineRule="auto"/>
              <w:rPr>
                <w:szCs w:val="24"/>
              </w:rPr>
            </w:pPr>
            <w:r>
              <w:rPr>
                <w:szCs w:val="24"/>
              </w:rPr>
              <w:t>Thứ tự chân ký trong file trình ký</w:t>
            </w:r>
          </w:p>
        </w:tc>
      </w:tr>
      <w:tr w:rsidR="00F866B3" w:rsidRPr="00FF37CC" w14:paraId="224CAC62" w14:textId="77777777" w:rsidTr="003A4017">
        <w:trPr>
          <w:cantSplit/>
          <w:trHeight w:val="827"/>
        </w:trPr>
        <w:tc>
          <w:tcPr>
            <w:tcW w:w="1800" w:type="dxa"/>
          </w:tcPr>
          <w:p w14:paraId="4ECF746E" w14:textId="6BDB0E07" w:rsidR="00F866B3" w:rsidRPr="00F866B3" w:rsidRDefault="00F866B3" w:rsidP="00E821FE">
            <w:pPr>
              <w:ind w:left="0"/>
              <w:rPr>
                <w:szCs w:val="24"/>
                <w:highlight w:val="yellow"/>
              </w:rPr>
            </w:pPr>
            <w:r w:rsidRPr="00F866B3">
              <w:rPr>
                <w:szCs w:val="24"/>
                <w:highlight w:val="yellow"/>
              </w:rPr>
              <w:lastRenderedPageBreak/>
              <w:t>Nhóm ký song song</w:t>
            </w:r>
          </w:p>
        </w:tc>
        <w:tc>
          <w:tcPr>
            <w:tcW w:w="1980" w:type="dxa"/>
          </w:tcPr>
          <w:p w14:paraId="07B2845E" w14:textId="3F5009B1" w:rsidR="00F866B3" w:rsidRPr="00F866B3" w:rsidRDefault="009467F7" w:rsidP="00E821FE">
            <w:pPr>
              <w:ind w:left="0"/>
              <w:rPr>
                <w:highlight w:val="yellow"/>
              </w:rPr>
            </w:pPr>
            <w:r>
              <w:rPr>
                <w:highlight w:val="yellow"/>
              </w:rPr>
              <w:t>ParallelSignLevel</w:t>
            </w:r>
          </w:p>
        </w:tc>
        <w:tc>
          <w:tcPr>
            <w:tcW w:w="1417" w:type="dxa"/>
          </w:tcPr>
          <w:p w14:paraId="1E0CAE49" w14:textId="77777777" w:rsidR="00F866B3" w:rsidRPr="00F866B3" w:rsidRDefault="00F866B3" w:rsidP="00E821FE">
            <w:pPr>
              <w:ind w:left="0"/>
              <w:rPr>
                <w:highlight w:val="yellow"/>
              </w:rPr>
            </w:pPr>
            <w:r w:rsidRPr="00F866B3">
              <w:rPr>
                <w:highlight w:val="yellow"/>
              </w:rPr>
              <w:t>String</w:t>
            </w:r>
          </w:p>
          <w:p w14:paraId="668CCCE8" w14:textId="06D76B5C" w:rsidR="00F866B3" w:rsidRPr="00F866B3" w:rsidRDefault="00F866B3" w:rsidP="00E821FE">
            <w:pPr>
              <w:ind w:left="0"/>
              <w:rPr>
                <w:highlight w:val="yellow"/>
              </w:rPr>
            </w:pPr>
            <w:r w:rsidRPr="00F866B3">
              <w:rPr>
                <w:highlight w:val="yellow"/>
              </w:rPr>
              <w:t>CL</w:t>
            </w:r>
          </w:p>
        </w:tc>
        <w:tc>
          <w:tcPr>
            <w:tcW w:w="630" w:type="dxa"/>
          </w:tcPr>
          <w:p w14:paraId="429DDA6A" w14:textId="2086F5E9" w:rsidR="00F866B3" w:rsidRPr="00F866B3" w:rsidRDefault="00F866B3" w:rsidP="00E821FE">
            <w:pPr>
              <w:pStyle w:val="Sothutu-1so"/>
              <w:spacing w:before="120" w:after="120" w:line="276" w:lineRule="auto"/>
              <w:jc w:val="left"/>
              <w:rPr>
                <w:szCs w:val="24"/>
                <w:highlight w:val="yellow"/>
              </w:rPr>
            </w:pPr>
            <w:r w:rsidRPr="00F866B3">
              <w:rPr>
                <w:szCs w:val="24"/>
                <w:highlight w:val="yellow"/>
              </w:rPr>
              <w:t>50</w:t>
            </w:r>
          </w:p>
        </w:tc>
        <w:tc>
          <w:tcPr>
            <w:tcW w:w="540" w:type="dxa"/>
          </w:tcPr>
          <w:p w14:paraId="3CD0F132" w14:textId="1EBABA56" w:rsidR="00F866B3" w:rsidRPr="00F866B3" w:rsidRDefault="00F866B3" w:rsidP="00E821FE">
            <w:pPr>
              <w:pStyle w:val="Sothutu-1so"/>
              <w:spacing w:before="120" w:after="120" w:line="276" w:lineRule="auto"/>
              <w:jc w:val="left"/>
              <w:rPr>
                <w:szCs w:val="24"/>
                <w:highlight w:val="yellow"/>
              </w:rPr>
            </w:pPr>
            <w:r>
              <w:rPr>
                <w:szCs w:val="24"/>
                <w:highlight w:val="yellow"/>
              </w:rPr>
              <w:t>N</w:t>
            </w:r>
          </w:p>
        </w:tc>
        <w:tc>
          <w:tcPr>
            <w:tcW w:w="450" w:type="dxa"/>
          </w:tcPr>
          <w:p w14:paraId="36C1D917" w14:textId="1A70F8FE" w:rsidR="00F866B3" w:rsidRPr="00F866B3" w:rsidRDefault="00F866B3" w:rsidP="00E821FE">
            <w:pPr>
              <w:pStyle w:val="Sothutu-1so"/>
              <w:spacing w:before="120" w:after="120" w:line="276" w:lineRule="auto"/>
              <w:jc w:val="left"/>
              <w:rPr>
                <w:szCs w:val="24"/>
                <w:highlight w:val="yellow"/>
              </w:rPr>
            </w:pPr>
            <w:r>
              <w:rPr>
                <w:szCs w:val="24"/>
                <w:highlight w:val="yellow"/>
              </w:rPr>
              <w:t>Y</w:t>
            </w:r>
          </w:p>
        </w:tc>
        <w:tc>
          <w:tcPr>
            <w:tcW w:w="540" w:type="dxa"/>
          </w:tcPr>
          <w:p w14:paraId="45B21D99" w14:textId="5EE4BBAC" w:rsidR="00F866B3" w:rsidRPr="00F866B3" w:rsidRDefault="00F866B3" w:rsidP="00E821FE">
            <w:pPr>
              <w:pStyle w:val="Sothutu-1so"/>
              <w:spacing w:before="120" w:after="120" w:line="276" w:lineRule="auto"/>
              <w:jc w:val="center"/>
              <w:rPr>
                <w:szCs w:val="24"/>
                <w:highlight w:val="yellow"/>
              </w:rPr>
            </w:pPr>
            <w:r>
              <w:rPr>
                <w:szCs w:val="24"/>
                <w:highlight w:val="yellow"/>
              </w:rPr>
              <w:t>Y</w:t>
            </w:r>
          </w:p>
        </w:tc>
        <w:tc>
          <w:tcPr>
            <w:tcW w:w="7380" w:type="dxa"/>
          </w:tcPr>
          <w:p w14:paraId="60A7DEEB" w14:textId="77777777" w:rsidR="00F866B3" w:rsidRDefault="00F866B3" w:rsidP="00E821FE">
            <w:pPr>
              <w:pStyle w:val="Sothutu-1so"/>
              <w:spacing w:before="120" w:after="120" w:line="276" w:lineRule="auto"/>
              <w:rPr>
                <w:szCs w:val="24"/>
                <w:highlight w:val="yellow"/>
              </w:rPr>
            </w:pPr>
            <w:r>
              <w:rPr>
                <w:szCs w:val="24"/>
                <w:highlight w:val="yellow"/>
              </w:rPr>
              <w:t>Chỉ hiển thị trong TH tích chọn “Trình ký song song” ở tab Thông tin chung.</w:t>
            </w:r>
          </w:p>
          <w:p w14:paraId="4E7B2F20" w14:textId="77777777" w:rsidR="0085322B" w:rsidRDefault="00F866B3" w:rsidP="00E821FE">
            <w:pPr>
              <w:pStyle w:val="Sothutu-1so"/>
              <w:spacing w:before="120" w:after="120" w:line="276" w:lineRule="auto"/>
              <w:rPr>
                <w:szCs w:val="24"/>
                <w:highlight w:val="yellow"/>
              </w:rPr>
            </w:pPr>
            <w:r>
              <w:rPr>
                <w:szCs w:val="24"/>
                <w:highlight w:val="yellow"/>
              </w:rPr>
              <w:t xml:space="preserve">Bao gồm các </w:t>
            </w:r>
            <w:r w:rsidR="0085322B">
              <w:rPr>
                <w:szCs w:val="24"/>
                <w:highlight w:val="yellow"/>
              </w:rPr>
              <w:t>giá trị:</w:t>
            </w:r>
          </w:p>
          <w:p w14:paraId="30521CBD"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Null</w:t>
            </w:r>
          </w:p>
          <w:p w14:paraId="18CA1F9D"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 xml:space="preserve">Nhóm 1 </w:t>
            </w:r>
          </w:p>
          <w:p w14:paraId="1134946E"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2</w:t>
            </w:r>
          </w:p>
          <w:p w14:paraId="5733E345"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3</w:t>
            </w:r>
          </w:p>
          <w:p w14:paraId="0F71C8E1"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4</w:t>
            </w:r>
          </w:p>
          <w:p w14:paraId="6E1B08F7"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5</w:t>
            </w:r>
          </w:p>
          <w:p w14:paraId="24C8F697"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6</w:t>
            </w:r>
          </w:p>
          <w:p w14:paraId="5A6C5E06"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7</w:t>
            </w:r>
          </w:p>
          <w:p w14:paraId="0698186D"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8</w:t>
            </w:r>
          </w:p>
          <w:p w14:paraId="6E46C354" w14:textId="77777777" w:rsidR="0085322B" w:rsidRDefault="0085322B" w:rsidP="0085322B">
            <w:pPr>
              <w:pStyle w:val="Sothutu-1so"/>
              <w:numPr>
                <w:ilvl w:val="0"/>
                <w:numId w:val="48"/>
              </w:numPr>
              <w:spacing w:before="120" w:after="120" w:line="276" w:lineRule="auto"/>
              <w:rPr>
                <w:szCs w:val="24"/>
                <w:highlight w:val="yellow"/>
              </w:rPr>
            </w:pPr>
            <w:r>
              <w:rPr>
                <w:szCs w:val="24"/>
                <w:highlight w:val="yellow"/>
              </w:rPr>
              <w:t>Nhóm 9</w:t>
            </w:r>
          </w:p>
          <w:p w14:paraId="5D26530B" w14:textId="5ADEF040" w:rsidR="00F866B3" w:rsidRPr="00F866B3" w:rsidRDefault="0085322B" w:rsidP="0085322B">
            <w:pPr>
              <w:pStyle w:val="Sothutu-1so"/>
              <w:numPr>
                <w:ilvl w:val="0"/>
                <w:numId w:val="48"/>
              </w:numPr>
              <w:spacing w:before="120" w:after="120" w:line="276" w:lineRule="auto"/>
              <w:rPr>
                <w:szCs w:val="24"/>
                <w:highlight w:val="yellow"/>
              </w:rPr>
            </w:pPr>
            <w:r>
              <w:rPr>
                <w:szCs w:val="24"/>
                <w:highlight w:val="yellow"/>
              </w:rPr>
              <w:t>Nhóm 10</w:t>
            </w:r>
            <w:r w:rsidR="00F866B3">
              <w:rPr>
                <w:szCs w:val="24"/>
                <w:highlight w:val="yellow"/>
              </w:rPr>
              <w:t xml:space="preserve"> </w:t>
            </w:r>
          </w:p>
        </w:tc>
      </w:tr>
      <w:tr w:rsidR="005E0264" w:rsidRPr="00FF37CC" w14:paraId="09A2B2DB" w14:textId="77777777" w:rsidTr="003A4017">
        <w:trPr>
          <w:cantSplit/>
          <w:trHeight w:val="827"/>
        </w:trPr>
        <w:tc>
          <w:tcPr>
            <w:tcW w:w="1800" w:type="dxa"/>
          </w:tcPr>
          <w:p w14:paraId="2B7BD597" w14:textId="4B53B045" w:rsidR="005E0264" w:rsidRDefault="005E0264" w:rsidP="00E821FE">
            <w:pPr>
              <w:ind w:left="0"/>
              <w:rPr>
                <w:szCs w:val="24"/>
              </w:rPr>
            </w:pPr>
            <w:r>
              <w:rPr>
                <w:szCs w:val="24"/>
              </w:rPr>
              <w:t>Hiện chữ ký</w:t>
            </w:r>
          </w:p>
        </w:tc>
        <w:tc>
          <w:tcPr>
            <w:tcW w:w="1980" w:type="dxa"/>
          </w:tcPr>
          <w:p w14:paraId="48BDDADF" w14:textId="2E064801" w:rsidR="005E0264" w:rsidRPr="004262EC" w:rsidRDefault="005E0264" w:rsidP="00E821FE">
            <w:pPr>
              <w:pStyle w:val="Sothutu-1so"/>
              <w:spacing w:before="120" w:after="120" w:line="276" w:lineRule="auto"/>
            </w:pPr>
            <w:r>
              <w:t>SignImage</w:t>
            </w:r>
          </w:p>
        </w:tc>
        <w:tc>
          <w:tcPr>
            <w:tcW w:w="1417" w:type="dxa"/>
          </w:tcPr>
          <w:p w14:paraId="1FF80E25" w14:textId="77777777" w:rsidR="00F05940" w:rsidRDefault="00F05940" w:rsidP="00E821FE">
            <w:pPr>
              <w:ind w:left="0"/>
            </w:pPr>
            <w:r>
              <w:t>Boolean</w:t>
            </w:r>
          </w:p>
          <w:p w14:paraId="36826EC2" w14:textId="0A43561F" w:rsidR="005E0264" w:rsidRDefault="00F05940" w:rsidP="00E821FE">
            <w:pPr>
              <w:ind w:left="0"/>
            </w:pPr>
            <w:r>
              <w:t>Checkbox</w:t>
            </w:r>
          </w:p>
        </w:tc>
        <w:tc>
          <w:tcPr>
            <w:tcW w:w="630" w:type="dxa"/>
          </w:tcPr>
          <w:p w14:paraId="44DFE8D6" w14:textId="77777777" w:rsidR="005E0264" w:rsidRDefault="005E0264" w:rsidP="00E821FE">
            <w:pPr>
              <w:pStyle w:val="Sothutu-1so"/>
              <w:spacing w:before="120" w:after="120" w:line="276" w:lineRule="auto"/>
              <w:jc w:val="left"/>
              <w:rPr>
                <w:szCs w:val="24"/>
              </w:rPr>
            </w:pPr>
          </w:p>
        </w:tc>
        <w:tc>
          <w:tcPr>
            <w:tcW w:w="540" w:type="dxa"/>
          </w:tcPr>
          <w:p w14:paraId="5CF423D8" w14:textId="1E7348AC" w:rsidR="005E0264" w:rsidRDefault="00F05940" w:rsidP="00E821FE">
            <w:pPr>
              <w:pStyle w:val="Sothutu-1so"/>
              <w:spacing w:before="120" w:after="120" w:line="276" w:lineRule="auto"/>
              <w:jc w:val="left"/>
              <w:rPr>
                <w:szCs w:val="24"/>
              </w:rPr>
            </w:pPr>
            <w:r>
              <w:rPr>
                <w:szCs w:val="24"/>
              </w:rPr>
              <w:t>N</w:t>
            </w:r>
          </w:p>
        </w:tc>
        <w:tc>
          <w:tcPr>
            <w:tcW w:w="450" w:type="dxa"/>
          </w:tcPr>
          <w:p w14:paraId="1D1007F6" w14:textId="6F505E58" w:rsidR="005E0264" w:rsidRDefault="00F05940" w:rsidP="00E821FE">
            <w:pPr>
              <w:pStyle w:val="Sothutu-1so"/>
              <w:spacing w:before="120" w:after="120" w:line="276" w:lineRule="auto"/>
              <w:jc w:val="left"/>
              <w:rPr>
                <w:szCs w:val="24"/>
              </w:rPr>
            </w:pPr>
            <w:r>
              <w:rPr>
                <w:szCs w:val="24"/>
              </w:rPr>
              <w:t>N</w:t>
            </w:r>
          </w:p>
        </w:tc>
        <w:tc>
          <w:tcPr>
            <w:tcW w:w="540" w:type="dxa"/>
          </w:tcPr>
          <w:p w14:paraId="0B0E30D4" w14:textId="3DCBD5A8" w:rsidR="005E0264" w:rsidRDefault="00F05940" w:rsidP="00E821FE">
            <w:pPr>
              <w:pStyle w:val="Sothutu-1so"/>
              <w:spacing w:before="120" w:after="120" w:line="276" w:lineRule="auto"/>
              <w:jc w:val="center"/>
              <w:rPr>
                <w:szCs w:val="24"/>
              </w:rPr>
            </w:pPr>
            <w:r>
              <w:rPr>
                <w:szCs w:val="24"/>
              </w:rPr>
              <w:t>N</w:t>
            </w:r>
          </w:p>
        </w:tc>
        <w:tc>
          <w:tcPr>
            <w:tcW w:w="7380" w:type="dxa"/>
          </w:tcPr>
          <w:p w14:paraId="3A73DAEE" w14:textId="77777777" w:rsidR="005E0264" w:rsidRDefault="005E0264" w:rsidP="00E821FE">
            <w:pPr>
              <w:pStyle w:val="Sothutu-1so"/>
              <w:spacing w:before="120" w:after="120" w:line="276" w:lineRule="auto"/>
              <w:rPr>
                <w:szCs w:val="24"/>
              </w:rPr>
            </w:pPr>
          </w:p>
        </w:tc>
      </w:tr>
      <w:tr w:rsidR="005E0264" w:rsidRPr="00FF37CC" w14:paraId="25C9DD42" w14:textId="77777777" w:rsidTr="003A4017">
        <w:trPr>
          <w:cantSplit/>
          <w:trHeight w:val="827"/>
        </w:trPr>
        <w:tc>
          <w:tcPr>
            <w:tcW w:w="1800" w:type="dxa"/>
          </w:tcPr>
          <w:p w14:paraId="40394544" w14:textId="7796E6A1" w:rsidR="005E0264" w:rsidRDefault="005E0264" w:rsidP="00E821FE">
            <w:pPr>
              <w:ind w:left="0"/>
              <w:rPr>
                <w:szCs w:val="24"/>
              </w:rPr>
            </w:pPr>
            <w:r>
              <w:rPr>
                <w:szCs w:val="24"/>
              </w:rPr>
              <w:t>Đơn vị ban hành</w:t>
            </w:r>
          </w:p>
        </w:tc>
        <w:tc>
          <w:tcPr>
            <w:tcW w:w="1980" w:type="dxa"/>
          </w:tcPr>
          <w:p w14:paraId="70231B04" w14:textId="40F82CEF" w:rsidR="005E0264" w:rsidRPr="004262EC" w:rsidRDefault="005E0264" w:rsidP="00E821FE">
            <w:pPr>
              <w:pStyle w:val="Sothutu-1so"/>
              <w:spacing w:before="120" w:after="120" w:line="276" w:lineRule="auto"/>
            </w:pPr>
            <w:r>
              <w:t>Ispublished</w:t>
            </w:r>
          </w:p>
        </w:tc>
        <w:tc>
          <w:tcPr>
            <w:tcW w:w="1417" w:type="dxa"/>
          </w:tcPr>
          <w:p w14:paraId="0052CB44" w14:textId="77777777" w:rsidR="00F05940" w:rsidRDefault="00F05940" w:rsidP="00E821FE">
            <w:pPr>
              <w:ind w:left="0"/>
            </w:pPr>
            <w:r>
              <w:t>Boolean</w:t>
            </w:r>
          </w:p>
          <w:p w14:paraId="0DD05614" w14:textId="034C9C97" w:rsidR="005E0264" w:rsidRDefault="00F05940" w:rsidP="00E821FE">
            <w:pPr>
              <w:ind w:left="0"/>
            </w:pPr>
            <w:r>
              <w:t>Checkbox</w:t>
            </w:r>
          </w:p>
        </w:tc>
        <w:tc>
          <w:tcPr>
            <w:tcW w:w="630" w:type="dxa"/>
          </w:tcPr>
          <w:p w14:paraId="0C82E6DB" w14:textId="77777777" w:rsidR="005E0264" w:rsidRDefault="005E0264" w:rsidP="00E821FE">
            <w:pPr>
              <w:pStyle w:val="Sothutu-1so"/>
              <w:spacing w:before="120" w:after="120" w:line="276" w:lineRule="auto"/>
              <w:jc w:val="left"/>
              <w:rPr>
                <w:szCs w:val="24"/>
              </w:rPr>
            </w:pPr>
          </w:p>
        </w:tc>
        <w:tc>
          <w:tcPr>
            <w:tcW w:w="540" w:type="dxa"/>
          </w:tcPr>
          <w:p w14:paraId="14DF0BC5" w14:textId="7823F30B" w:rsidR="005E0264" w:rsidRDefault="00F05940" w:rsidP="00E821FE">
            <w:pPr>
              <w:pStyle w:val="Sothutu-1so"/>
              <w:spacing w:before="120" w:after="120" w:line="276" w:lineRule="auto"/>
              <w:jc w:val="left"/>
              <w:rPr>
                <w:szCs w:val="24"/>
              </w:rPr>
            </w:pPr>
            <w:r>
              <w:rPr>
                <w:szCs w:val="24"/>
              </w:rPr>
              <w:t>N</w:t>
            </w:r>
          </w:p>
        </w:tc>
        <w:tc>
          <w:tcPr>
            <w:tcW w:w="450" w:type="dxa"/>
          </w:tcPr>
          <w:p w14:paraId="4BD33E7C" w14:textId="695E3D9C" w:rsidR="005E0264" w:rsidRDefault="00F05940" w:rsidP="00E821FE">
            <w:pPr>
              <w:pStyle w:val="Sothutu-1so"/>
              <w:spacing w:before="120" w:after="120" w:line="276" w:lineRule="auto"/>
              <w:jc w:val="left"/>
              <w:rPr>
                <w:szCs w:val="24"/>
              </w:rPr>
            </w:pPr>
            <w:r>
              <w:rPr>
                <w:szCs w:val="24"/>
              </w:rPr>
              <w:t>N</w:t>
            </w:r>
          </w:p>
        </w:tc>
        <w:tc>
          <w:tcPr>
            <w:tcW w:w="540" w:type="dxa"/>
          </w:tcPr>
          <w:p w14:paraId="0211048D" w14:textId="0206655E" w:rsidR="005E0264" w:rsidRDefault="00F05940" w:rsidP="00E821FE">
            <w:pPr>
              <w:pStyle w:val="Sothutu-1so"/>
              <w:spacing w:before="120" w:after="120" w:line="276" w:lineRule="auto"/>
              <w:jc w:val="center"/>
              <w:rPr>
                <w:szCs w:val="24"/>
              </w:rPr>
            </w:pPr>
            <w:r>
              <w:rPr>
                <w:szCs w:val="24"/>
              </w:rPr>
              <w:t>N</w:t>
            </w:r>
          </w:p>
        </w:tc>
        <w:tc>
          <w:tcPr>
            <w:tcW w:w="7380" w:type="dxa"/>
          </w:tcPr>
          <w:p w14:paraId="61E83F1B" w14:textId="77777777" w:rsidR="005E0264" w:rsidRDefault="005E0264" w:rsidP="00E821FE">
            <w:pPr>
              <w:pStyle w:val="Sothutu-1so"/>
              <w:spacing w:before="120" w:after="120" w:line="276" w:lineRule="auto"/>
              <w:rPr>
                <w:szCs w:val="24"/>
              </w:rPr>
            </w:pPr>
          </w:p>
        </w:tc>
      </w:tr>
    </w:tbl>
    <w:p w14:paraId="4D8A46F1" w14:textId="77777777" w:rsidR="00B854DE" w:rsidRDefault="00B854DE" w:rsidP="00E821FE">
      <w:pPr>
        <w:ind w:left="0"/>
      </w:pPr>
    </w:p>
    <w:p w14:paraId="4CD06FE1" w14:textId="77777777" w:rsidR="00B854DE" w:rsidRPr="00FF37CC" w:rsidRDefault="00B854DE" w:rsidP="00E821FE">
      <w:pPr>
        <w:ind w:left="0"/>
      </w:pPr>
    </w:p>
    <w:p w14:paraId="7360ECE4" w14:textId="77777777" w:rsidR="00B854DE" w:rsidRPr="00FF37CC" w:rsidRDefault="00B854DE" w:rsidP="00E821FE">
      <w:pPr>
        <w:pStyle w:val="Heading6"/>
      </w:pPr>
      <w:r w:rsidRPr="00FF37CC">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11500F84" w14:textId="77777777" w:rsidTr="00023C37">
        <w:trPr>
          <w:trHeight w:val="530"/>
          <w:tblHeader/>
        </w:trPr>
        <w:tc>
          <w:tcPr>
            <w:tcW w:w="2424" w:type="dxa"/>
            <w:shd w:val="clear" w:color="auto" w:fill="D9D9D9"/>
          </w:tcPr>
          <w:p w14:paraId="5F219FB0" w14:textId="77777777" w:rsidR="00A16282" w:rsidRPr="00FF37CC" w:rsidRDefault="00A16282" w:rsidP="00023C37">
            <w:pPr>
              <w:ind w:left="0"/>
              <w:rPr>
                <w:b/>
              </w:rPr>
            </w:pPr>
            <w:r w:rsidRPr="00FF37CC">
              <w:rPr>
                <w:b/>
              </w:rPr>
              <w:t>Thao tác</w:t>
            </w:r>
          </w:p>
        </w:tc>
        <w:tc>
          <w:tcPr>
            <w:tcW w:w="1176" w:type="dxa"/>
            <w:shd w:val="clear" w:color="auto" w:fill="D9D9D9"/>
          </w:tcPr>
          <w:p w14:paraId="27F8040C" w14:textId="77777777" w:rsidR="00A16282" w:rsidRPr="00FF37CC" w:rsidRDefault="00A16282" w:rsidP="00023C37">
            <w:pPr>
              <w:ind w:left="0"/>
              <w:rPr>
                <w:b/>
                <w:color w:val="000000"/>
              </w:rPr>
            </w:pPr>
            <w:r w:rsidRPr="00FF37CC">
              <w:rPr>
                <w:b/>
                <w:color w:val="000000"/>
              </w:rPr>
              <w:t>Hiển thị</w:t>
            </w:r>
          </w:p>
        </w:tc>
        <w:tc>
          <w:tcPr>
            <w:tcW w:w="10710" w:type="dxa"/>
            <w:shd w:val="clear" w:color="auto" w:fill="D9D9D9"/>
          </w:tcPr>
          <w:p w14:paraId="70C0036B" w14:textId="77777777" w:rsidR="00A16282" w:rsidRPr="00FF37CC" w:rsidRDefault="00A16282" w:rsidP="00023C37">
            <w:pPr>
              <w:ind w:left="0"/>
              <w:rPr>
                <w:b/>
              </w:rPr>
            </w:pPr>
            <w:r w:rsidRPr="00FF37CC">
              <w:rPr>
                <w:b/>
              </w:rPr>
              <w:t>Mô tả</w:t>
            </w:r>
          </w:p>
        </w:tc>
      </w:tr>
      <w:tr w:rsidR="00A16282" w:rsidRPr="00FF37CC" w14:paraId="68FB8702" w14:textId="77777777" w:rsidTr="00023C37">
        <w:tc>
          <w:tcPr>
            <w:tcW w:w="2424" w:type="dxa"/>
          </w:tcPr>
          <w:p w14:paraId="4770074E" w14:textId="77777777" w:rsidR="00A16282" w:rsidRPr="00FF37CC" w:rsidRDefault="00A16282" w:rsidP="00023C37">
            <w:pPr>
              <w:pStyle w:val="Sothutu-1so"/>
              <w:spacing w:before="120" w:line="276" w:lineRule="auto"/>
              <w:jc w:val="left"/>
              <w:rPr>
                <w:szCs w:val="24"/>
              </w:rPr>
            </w:pPr>
            <w:r>
              <w:rPr>
                <w:szCs w:val="24"/>
              </w:rPr>
              <w:t>Thêm mới</w:t>
            </w:r>
          </w:p>
        </w:tc>
        <w:tc>
          <w:tcPr>
            <w:tcW w:w="1176" w:type="dxa"/>
          </w:tcPr>
          <w:p w14:paraId="2FD518B3" w14:textId="77777777" w:rsidR="00A16282" w:rsidRPr="00FF37CC" w:rsidRDefault="00A16282" w:rsidP="00023C37">
            <w:pPr>
              <w:pStyle w:val="Sothutu-1so"/>
              <w:spacing w:before="120" w:line="276" w:lineRule="auto"/>
              <w:jc w:val="left"/>
              <w:rPr>
                <w:szCs w:val="24"/>
              </w:rPr>
            </w:pPr>
            <w:r w:rsidRPr="00FF37CC">
              <w:rPr>
                <w:szCs w:val="24"/>
              </w:rPr>
              <w:t>Có</w:t>
            </w:r>
          </w:p>
        </w:tc>
        <w:tc>
          <w:tcPr>
            <w:tcW w:w="10710" w:type="dxa"/>
          </w:tcPr>
          <w:p w14:paraId="1D214AF2" w14:textId="77777777" w:rsidR="00A16282" w:rsidRDefault="00A16282" w:rsidP="00023C37">
            <w:pPr>
              <w:pStyle w:val="Sothutu-1so"/>
              <w:spacing w:before="120" w:line="276" w:lineRule="auto"/>
              <w:rPr>
                <w:szCs w:val="24"/>
              </w:rPr>
            </w:pPr>
            <w:r>
              <w:rPr>
                <w:szCs w:val="24"/>
              </w:rPr>
              <w:t>Thêm mới người ký và hiển thị các trường thông tin như danh sách trường dữ liệu</w:t>
            </w:r>
          </w:p>
          <w:p w14:paraId="2144D712" w14:textId="77777777" w:rsidR="00A16282" w:rsidRPr="00FF37CC" w:rsidRDefault="00A16282" w:rsidP="00023C37">
            <w:pPr>
              <w:pStyle w:val="Sothutu-1so"/>
              <w:spacing w:before="120" w:line="276" w:lineRule="auto"/>
              <w:rPr>
                <w:szCs w:val="24"/>
              </w:rPr>
            </w:pPr>
            <w:r>
              <w:rPr>
                <w:szCs w:val="24"/>
              </w:rPr>
              <w:t>Không được thêm mới nếu trạng thái tài liệu = “Hoàn thành”</w:t>
            </w:r>
          </w:p>
        </w:tc>
      </w:tr>
      <w:tr w:rsidR="00A16282" w:rsidRPr="00FF37CC" w14:paraId="1B548C7C" w14:textId="77777777" w:rsidTr="00023C37">
        <w:tc>
          <w:tcPr>
            <w:tcW w:w="2424" w:type="dxa"/>
          </w:tcPr>
          <w:p w14:paraId="14773DC8" w14:textId="77777777" w:rsidR="00A16282" w:rsidRDefault="00A16282" w:rsidP="00023C37">
            <w:pPr>
              <w:pStyle w:val="Sothutu-1so"/>
              <w:spacing w:before="120" w:line="276" w:lineRule="auto"/>
              <w:jc w:val="left"/>
              <w:rPr>
                <w:szCs w:val="24"/>
              </w:rPr>
            </w:pPr>
            <w:r w:rsidRPr="00FF37CC">
              <w:rPr>
                <w:szCs w:val="24"/>
              </w:rPr>
              <w:t>Sao chép</w:t>
            </w:r>
          </w:p>
        </w:tc>
        <w:tc>
          <w:tcPr>
            <w:tcW w:w="1176" w:type="dxa"/>
          </w:tcPr>
          <w:p w14:paraId="3D89E445" w14:textId="77777777" w:rsidR="00A16282" w:rsidRPr="00FF37CC" w:rsidRDefault="00A16282" w:rsidP="00023C37">
            <w:pPr>
              <w:pStyle w:val="Sothutu-1so"/>
              <w:spacing w:before="120" w:line="276" w:lineRule="auto"/>
              <w:jc w:val="left"/>
              <w:rPr>
                <w:szCs w:val="24"/>
              </w:rPr>
            </w:pPr>
            <w:r>
              <w:rPr>
                <w:szCs w:val="24"/>
              </w:rPr>
              <w:t>Không</w:t>
            </w:r>
          </w:p>
        </w:tc>
        <w:tc>
          <w:tcPr>
            <w:tcW w:w="10710" w:type="dxa"/>
          </w:tcPr>
          <w:p w14:paraId="6E06F0E6" w14:textId="77777777" w:rsidR="00A16282" w:rsidRDefault="00A16282" w:rsidP="00023C37">
            <w:pPr>
              <w:pStyle w:val="Sothutu-1so"/>
              <w:spacing w:before="120" w:line="276" w:lineRule="auto"/>
              <w:rPr>
                <w:szCs w:val="24"/>
              </w:rPr>
            </w:pPr>
          </w:p>
        </w:tc>
      </w:tr>
      <w:tr w:rsidR="00A16282" w:rsidRPr="00FF37CC" w14:paraId="1FCA680C" w14:textId="77777777" w:rsidTr="00023C37">
        <w:tc>
          <w:tcPr>
            <w:tcW w:w="2424" w:type="dxa"/>
          </w:tcPr>
          <w:p w14:paraId="159E3E4D" w14:textId="77777777" w:rsidR="00A16282" w:rsidRPr="00FF37CC" w:rsidRDefault="00A16282" w:rsidP="00023C37">
            <w:pPr>
              <w:pStyle w:val="Sothutu-1so"/>
              <w:spacing w:before="120" w:line="276" w:lineRule="auto"/>
              <w:jc w:val="left"/>
              <w:rPr>
                <w:szCs w:val="24"/>
              </w:rPr>
            </w:pPr>
            <w:r>
              <w:rPr>
                <w:szCs w:val="24"/>
              </w:rPr>
              <w:t>Chỉnh sửa</w:t>
            </w:r>
          </w:p>
        </w:tc>
        <w:tc>
          <w:tcPr>
            <w:tcW w:w="1176" w:type="dxa"/>
          </w:tcPr>
          <w:p w14:paraId="72C8CDDC" w14:textId="77777777" w:rsidR="00A16282" w:rsidRDefault="00A16282" w:rsidP="00023C37">
            <w:pPr>
              <w:pStyle w:val="Sothutu-1so"/>
              <w:spacing w:before="120" w:line="276" w:lineRule="auto"/>
              <w:jc w:val="left"/>
              <w:rPr>
                <w:szCs w:val="24"/>
              </w:rPr>
            </w:pPr>
            <w:r>
              <w:rPr>
                <w:szCs w:val="24"/>
              </w:rPr>
              <w:t>Có</w:t>
            </w:r>
          </w:p>
        </w:tc>
        <w:tc>
          <w:tcPr>
            <w:tcW w:w="10710" w:type="dxa"/>
          </w:tcPr>
          <w:p w14:paraId="1C8E727A" w14:textId="77777777" w:rsidR="00A16282" w:rsidRDefault="00A16282" w:rsidP="00023C37">
            <w:pPr>
              <w:pStyle w:val="Sothutu-1so"/>
              <w:spacing w:before="120" w:line="276" w:lineRule="auto"/>
              <w:rPr>
                <w:szCs w:val="24"/>
              </w:rPr>
            </w:pPr>
            <w:r>
              <w:rPr>
                <w:szCs w:val="24"/>
              </w:rPr>
              <w:t>Không được sửa nếu trạng thái tài liệu = “Hoàn thành”</w:t>
            </w:r>
          </w:p>
        </w:tc>
      </w:tr>
      <w:tr w:rsidR="00A16282" w:rsidRPr="00FF37CC" w14:paraId="09DFBB51" w14:textId="77777777" w:rsidTr="00023C37">
        <w:tc>
          <w:tcPr>
            <w:tcW w:w="2424" w:type="dxa"/>
          </w:tcPr>
          <w:p w14:paraId="330650E7" w14:textId="77777777" w:rsidR="00A16282" w:rsidRDefault="00A16282" w:rsidP="00023C37">
            <w:pPr>
              <w:pStyle w:val="Sothutu-1so"/>
              <w:spacing w:before="120" w:line="276" w:lineRule="auto"/>
              <w:jc w:val="left"/>
              <w:rPr>
                <w:szCs w:val="24"/>
              </w:rPr>
            </w:pPr>
            <w:r>
              <w:rPr>
                <w:szCs w:val="24"/>
              </w:rPr>
              <w:t>Xóa</w:t>
            </w:r>
          </w:p>
        </w:tc>
        <w:tc>
          <w:tcPr>
            <w:tcW w:w="1176" w:type="dxa"/>
          </w:tcPr>
          <w:p w14:paraId="145A7EC5" w14:textId="77777777" w:rsidR="00A16282" w:rsidRDefault="00A16282" w:rsidP="00023C37">
            <w:pPr>
              <w:pStyle w:val="Sothutu-1so"/>
              <w:spacing w:before="120" w:line="276" w:lineRule="auto"/>
              <w:jc w:val="left"/>
              <w:rPr>
                <w:szCs w:val="24"/>
              </w:rPr>
            </w:pPr>
            <w:r>
              <w:rPr>
                <w:szCs w:val="24"/>
              </w:rPr>
              <w:t>Có</w:t>
            </w:r>
          </w:p>
        </w:tc>
        <w:tc>
          <w:tcPr>
            <w:tcW w:w="10710" w:type="dxa"/>
          </w:tcPr>
          <w:p w14:paraId="6EBDFEAA" w14:textId="77777777" w:rsidR="00A16282" w:rsidRDefault="00A16282" w:rsidP="00023C37">
            <w:pPr>
              <w:pStyle w:val="Sothutu-1so"/>
              <w:spacing w:before="120" w:line="276" w:lineRule="auto"/>
              <w:rPr>
                <w:szCs w:val="24"/>
              </w:rPr>
            </w:pPr>
            <w:r>
              <w:rPr>
                <w:szCs w:val="24"/>
              </w:rPr>
              <w:t>Không được xóa nếu trạng thái tài liệu = “Hoàn thành”</w:t>
            </w:r>
          </w:p>
        </w:tc>
      </w:tr>
    </w:tbl>
    <w:p w14:paraId="4461B490" w14:textId="141258FC" w:rsidR="00B854DE" w:rsidRDefault="00B854DE" w:rsidP="00E821FE">
      <w:pPr>
        <w:ind w:left="0"/>
      </w:pPr>
    </w:p>
    <w:p w14:paraId="457B3E0F" w14:textId="0A8C2067" w:rsidR="0002594B" w:rsidRPr="00FF37CC" w:rsidRDefault="0002594B" w:rsidP="00A97673">
      <w:pPr>
        <w:pStyle w:val="Heading5"/>
      </w:pPr>
      <w:r w:rsidRPr="00FF37CC">
        <w:lastRenderedPageBreak/>
        <w:t xml:space="preserve">Tab </w:t>
      </w:r>
      <w:r>
        <w:t>Cá nhân nhận văn bản</w:t>
      </w:r>
    </w:p>
    <w:p w14:paraId="2408AB0E" w14:textId="77777777" w:rsidR="0002594B" w:rsidRPr="00FF37CC" w:rsidRDefault="0002594B" w:rsidP="00E821FE">
      <w:pPr>
        <w:pStyle w:val="Heading6"/>
      </w:pPr>
      <w:r w:rsidRPr="00FF37CC">
        <w:t>Prototype màn hình nhập liệu</w:t>
      </w:r>
    </w:p>
    <w:p w14:paraId="7B96F73F" w14:textId="2AEE3F72" w:rsidR="0002594B" w:rsidRDefault="00001C78" w:rsidP="00E821FE">
      <w:pPr>
        <w:ind w:left="0"/>
        <w:rPr>
          <w:noProof/>
          <w:snapToGrid/>
        </w:rPr>
      </w:pPr>
      <w:r>
        <w:rPr>
          <w:noProof/>
          <w:snapToGrid/>
        </w:rPr>
        <w:drawing>
          <wp:inline distT="0" distB="0" distL="0" distR="0" wp14:anchorId="55EBDD97" wp14:editId="3ECBE3CC">
            <wp:extent cx="2565516" cy="53362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71014" cy="5347711"/>
                    </a:xfrm>
                    <a:prstGeom prst="rect">
                      <a:avLst/>
                    </a:prstGeom>
                  </pic:spPr>
                </pic:pic>
              </a:graphicData>
            </a:graphic>
          </wp:inline>
        </w:drawing>
      </w:r>
    </w:p>
    <w:p w14:paraId="0E955808" w14:textId="77777777" w:rsidR="0002594B" w:rsidRPr="00FF37CC" w:rsidRDefault="0002594B" w:rsidP="00E821FE">
      <w:pPr>
        <w:pStyle w:val="Heading6"/>
      </w:pPr>
      <w:r w:rsidRPr="00FF37CC">
        <w:lastRenderedPageBreak/>
        <w:t>Danh sách trường dữ liệu</w:t>
      </w:r>
    </w:p>
    <w:p w14:paraId="125EF4CA" w14:textId="442C835A" w:rsidR="0002594B" w:rsidRDefault="0002594B" w:rsidP="004E37AB">
      <w:pPr>
        <w:numPr>
          <w:ilvl w:val="0"/>
          <w:numId w:val="11"/>
        </w:numPr>
      </w:pPr>
      <w:r w:rsidRPr="00FF37CC">
        <w:t xml:space="preserve">Bảng </w:t>
      </w:r>
      <w:r>
        <w:t>C_StaffSend</w:t>
      </w:r>
    </w:p>
    <w:p w14:paraId="5FE1A09A" w14:textId="77777777" w:rsidR="0002594B" w:rsidRPr="00FF37CC" w:rsidRDefault="0002594B" w:rsidP="004E37AB">
      <w:pPr>
        <w:numPr>
          <w:ilvl w:val="0"/>
          <w:numId w:val="11"/>
        </w:numPr>
      </w:pPr>
      <w:r>
        <w:rPr>
          <w:lang w:eastAsia="ar-SA"/>
        </w:rPr>
        <w:t>S: Hiển thị trên màn hình nhập liệu</w:t>
      </w:r>
    </w:p>
    <w:p w14:paraId="6DDB2F20" w14:textId="77777777" w:rsidR="0002594B" w:rsidRPr="00FF37CC" w:rsidRDefault="0002594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2594B" w:rsidRPr="00FF37CC" w14:paraId="31C8844D" w14:textId="77777777" w:rsidTr="003A4017">
        <w:trPr>
          <w:cantSplit/>
          <w:trHeight w:val="422"/>
          <w:tblHeader/>
        </w:trPr>
        <w:tc>
          <w:tcPr>
            <w:tcW w:w="1800" w:type="dxa"/>
            <w:shd w:val="clear" w:color="auto" w:fill="D9D9D9"/>
            <w:vAlign w:val="center"/>
          </w:tcPr>
          <w:p w14:paraId="0CABD025" w14:textId="77777777" w:rsidR="0002594B" w:rsidRPr="00FF37CC" w:rsidRDefault="0002594B" w:rsidP="00E821FE">
            <w:pPr>
              <w:spacing w:after="120"/>
              <w:ind w:left="0"/>
              <w:jc w:val="center"/>
              <w:rPr>
                <w:b/>
              </w:rPr>
            </w:pPr>
            <w:r w:rsidRPr="00FF37CC">
              <w:rPr>
                <w:b/>
              </w:rPr>
              <w:t>Tên trường</w:t>
            </w:r>
          </w:p>
        </w:tc>
        <w:tc>
          <w:tcPr>
            <w:tcW w:w="1980" w:type="dxa"/>
            <w:shd w:val="clear" w:color="auto" w:fill="D9D9D9"/>
            <w:vAlign w:val="center"/>
          </w:tcPr>
          <w:p w14:paraId="365CD61C" w14:textId="77777777" w:rsidR="0002594B" w:rsidRPr="00FF37CC" w:rsidRDefault="0002594B" w:rsidP="00E821FE">
            <w:pPr>
              <w:spacing w:after="120"/>
              <w:ind w:left="0"/>
              <w:jc w:val="center"/>
              <w:rPr>
                <w:b/>
              </w:rPr>
            </w:pPr>
            <w:r w:rsidRPr="00FF37CC">
              <w:rPr>
                <w:b/>
              </w:rPr>
              <w:t>Tên dữ liệu</w:t>
            </w:r>
          </w:p>
        </w:tc>
        <w:tc>
          <w:tcPr>
            <w:tcW w:w="1417" w:type="dxa"/>
            <w:shd w:val="clear" w:color="auto" w:fill="D9D9D9"/>
            <w:vAlign w:val="center"/>
          </w:tcPr>
          <w:p w14:paraId="228ED2A1" w14:textId="77777777" w:rsidR="0002594B" w:rsidRPr="00FF37CC" w:rsidRDefault="0002594B" w:rsidP="00E821FE">
            <w:pPr>
              <w:spacing w:after="120"/>
              <w:ind w:left="0"/>
              <w:jc w:val="center"/>
              <w:rPr>
                <w:b/>
              </w:rPr>
            </w:pPr>
            <w:r w:rsidRPr="00FF37CC">
              <w:rPr>
                <w:b/>
              </w:rPr>
              <w:t>Loại DL</w:t>
            </w:r>
          </w:p>
        </w:tc>
        <w:tc>
          <w:tcPr>
            <w:tcW w:w="630" w:type="dxa"/>
            <w:shd w:val="clear" w:color="auto" w:fill="D9D9D9"/>
            <w:vAlign w:val="center"/>
          </w:tcPr>
          <w:p w14:paraId="5C3337E3" w14:textId="77777777" w:rsidR="0002594B" w:rsidRPr="00FF37CC" w:rsidRDefault="0002594B" w:rsidP="00E821FE">
            <w:pPr>
              <w:spacing w:after="120"/>
              <w:ind w:left="0"/>
              <w:jc w:val="center"/>
              <w:rPr>
                <w:b/>
              </w:rPr>
            </w:pPr>
            <w:r w:rsidRPr="00FF37CC">
              <w:rPr>
                <w:b/>
              </w:rPr>
              <w:t>L</w:t>
            </w:r>
          </w:p>
        </w:tc>
        <w:tc>
          <w:tcPr>
            <w:tcW w:w="540" w:type="dxa"/>
            <w:shd w:val="clear" w:color="auto" w:fill="D9D9D9"/>
            <w:vAlign w:val="center"/>
          </w:tcPr>
          <w:p w14:paraId="33F3F1A8" w14:textId="77777777" w:rsidR="0002594B" w:rsidRPr="00FF37CC" w:rsidRDefault="0002594B" w:rsidP="00E821FE">
            <w:pPr>
              <w:spacing w:after="120"/>
              <w:ind w:left="0"/>
              <w:jc w:val="center"/>
              <w:rPr>
                <w:b/>
              </w:rPr>
            </w:pPr>
            <w:r w:rsidRPr="00FF37CC">
              <w:rPr>
                <w:b/>
              </w:rPr>
              <w:t>R</w:t>
            </w:r>
          </w:p>
        </w:tc>
        <w:tc>
          <w:tcPr>
            <w:tcW w:w="450" w:type="dxa"/>
            <w:shd w:val="clear" w:color="auto" w:fill="D9D9D9"/>
            <w:vAlign w:val="center"/>
          </w:tcPr>
          <w:p w14:paraId="308A8CFA" w14:textId="77777777" w:rsidR="0002594B" w:rsidRPr="00FF37CC" w:rsidRDefault="0002594B" w:rsidP="00E821FE">
            <w:pPr>
              <w:spacing w:after="120"/>
              <w:ind w:left="0"/>
              <w:jc w:val="center"/>
              <w:rPr>
                <w:b/>
              </w:rPr>
            </w:pPr>
            <w:r w:rsidRPr="00FF37CC">
              <w:rPr>
                <w:b/>
              </w:rPr>
              <w:t>M</w:t>
            </w:r>
          </w:p>
        </w:tc>
        <w:tc>
          <w:tcPr>
            <w:tcW w:w="540" w:type="dxa"/>
            <w:shd w:val="clear" w:color="auto" w:fill="D9D9D9"/>
          </w:tcPr>
          <w:p w14:paraId="4E4F2F95" w14:textId="77777777" w:rsidR="0002594B" w:rsidRPr="00926A39" w:rsidRDefault="0002594B" w:rsidP="00E821FE">
            <w:pPr>
              <w:spacing w:after="120"/>
              <w:ind w:left="0"/>
              <w:jc w:val="center"/>
              <w:rPr>
                <w:b/>
                <w:sz w:val="22"/>
              </w:rPr>
            </w:pPr>
            <w:r>
              <w:rPr>
                <w:b/>
              </w:rPr>
              <w:t>S</w:t>
            </w:r>
          </w:p>
        </w:tc>
        <w:tc>
          <w:tcPr>
            <w:tcW w:w="7380" w:type="dxa"/>
            <w:shd w:val="clear" w:color="auto" w:fill="D9D9D9"/>
            <w:vAlign w:val="center"/>
          </w:tcPr>
          <w:p w14:paraId="4EE13C06" w14:textId="77777777" w:rsidR="0002594B" w:rsidRPr="00FF37CC" w:rsidRDefault="0002594B" w:rsidP="00E821FE">
            <w:pPr>
              <w:spacing w:after="120"/>
              <w:ind w:left="0"/>
              <w:jc w:val="center"/>
              <w:rPr>
                <w:b/>
              </w:rPr>
            </w:pPr>
            <w:r w:rsidRPr="00FF37CC">
              <w:rPr>
                <w:b/>
              </w:rPr>
              <w:t>Mô tả</w:t>
            </w:r>
          </w:p>
        </w:tc>
      </w:tr>
      <w:tr w:rsidR="0002594B" w:rsidRPr="00FF37CC" w14:paraId="2B41C1EB" w14:textId="77777777" w:rsidTr="003A4017">
        <w:trPr>
          <w:cantSplit/>
          <w:trHeight w:val="827"/>
        </w:trPr>
        <w:tc>
          <w:tcPr>
            <w:tcW w:w="1800" w:type="dxa"/>
          </w:tcPr>
          <w:p w14:paraId="74885ACE" w14:textId="77777777" w:rsidR="0002594B" w:rsidRPr="00FF37CC" w:rsidRDefault="0002594B" w:rsidP="00E821FE">
            <w:pPr>
              <w:ind w:left="0"/>
            </w:pPr>
            <w:r>
              <w:t>ID</w:t>
            </w:r>
          </w:p>
        </w:tc>
        <w:tc>
          <w:tcPr>
            <w:tcW w:w="1980" w:type="dxa"/>
          </w:tcPr>
          <w:p w14:paraId="2E109310" w14:textId="77777777" w:rsidR="0002594B" w:rsidRPr="00FF37CC" w:rsidRDefault="0002594B" w:rsidP="00E821FE">
            <w:pPr>
              <w:ind w:left="0"/>
            </w:pPr>
            <w:r w:rsidRPr="00422B1E">
              <w:t>C_</w:t>
            </w:r>
            <w:r w:rsidRPr="00BD5674">
              <w:t xml:space="preserve"> SIGNINFOMATION</w:t>
            </w:r>
            <w:r>
              <w:rPr>
                <w:szCs w:val="24"/>
              </w:rPr>
              <w:t xml:space="preserve"> _</w:t>
            </w:r>
            <w:r w:rsidRPr="00AB2F64">
              <w:rPr>
                <w:szCs w:val="24"/>
              </w:rPr>
              <w:t>ID</w:t>
            </w:r>
          </w:p>
        </w:tc>
        <w:tc>
          <w:tcPr>
            <w:tcW w:w="1417" w:type="dxa"/>
          </w:tcPr>
          <w:p w14:paraId="4CE69AF6" w14:textId="77777777" w:rsidR="0002594B" w:rsidRPr="00FF37CC" w:rsidRDefault="0002594B" w:rsidP="00E821FE">
            <w:pPr>
              <w:ind w:left="0"/>
            </w:pPr>
            <w:r>
              <w:t>Number</w:t>
            </w:r>
          </w:p>
          <w:p w14:paraId="45D3BA84" w14:textId="77777777" w:rsidR="0002594B" w:rsidRPr="00FF37CC" w:rsidRDefault="0002594B" w:rsidP="00E821FE">
            <w:pPr>
              <w:ind w:left="0"/>
            </w:pPr>
          </w:p>
        </w:tc>
        <w:tc>
          <w:tcPr>
            <w:tcW w:w="630" w:type="dxa"/>
          </w:tcPr>
          <w:p w14:paraId="66A72A0D" w14:textId="77777777" w:rsidR="0002594B" w:rsidRPr="00FF37CC" w:rsidRDefault="0002594B" w:rsidP="00E821FE">
            <w:pPr>
              <w:pStyle w:val="Sothutu-1so"/>
              <w:spacing w:before="120" w:after="120" w:line="276" w:lineRule="auto"/>
              <w:jc w:val="left"/>
              <w:rPr>
                <w:szCs w:val="24"/>
              </w:rPr>
            </w:pPr>
            <w:r w:rsidRPr="00FF37CC">
              <w:rPr>
                <w:szCs w:val="24"/>
              </w:rPr>
              <w:t>50</w:t>
            </w:r>
          </w:p>
        </w:tc>
        <w:tc>
          <w:tcPr>
            <w:tcW w:w="540" w:type="dxa"/>
          </w:tcPr>
          <w:p w14:paraId="3605153B" w14:textId="77777777" w:rsidR="0002594B" w:rsidRPr="00FF37CC" w:rsidRDefault="0002594B" w:rsidP="00E821FE">
            <w:pPr>
              <w:pStyle w:val="Sothutu-1so"/>
              <w:spacing w:before="120" w:after="120" w:line="276" w:lineRule="auto"/>
              <w:jc w:val="left"/>
              <w:rPr>
                <w:szCs w:val="24"/>
              </w:rPr>
            </w:pPr>
            <w:r>
              <w:rPr>
                <w:szCs w:val="24"/>
              </w:rPr>
              <w:t>Y</w:t>
            </w:r>
          </w:p>
        </w:tc>
        <w:tc>
          <w:tcPr>
            <w:tcW w:w="450" w:type="dxa"/>
          </w:tcPr>
          <w:p w14:paraId="7C0C5079" w14:textId="77777777" w:rsidR="0002594B" w:rsidRPr="00FF37CC" w:rsidRDefault="0002594B" w:rsidP="00E821FE">
            <w:pPr>
              <w:pStyle w:val="Sothutu-1so"/>
              <w:spacing w:before="120" w:after="120" w:line="276" w:lineRule="auto"/>
              <w:jc w:val="left"/>
              <w:rPr>
                <w:szCs w:val="24"/>
              </w:rPr>
            </w:pPr>
            <w:r>
              <w:rPr>
                <w:szCs w:val="24"/>
              </w:rPr>
              <w:t>N</w:t>
            </w:r>
          </w:p>
        </w:tc>
        <w:tc>
          <w:tcPr>
            <w:tcW w:w="540" w:type="dxa"/>
          </w:tcPr>
          <w:p w14:paraId="7F781C34" w14:textId="77777777" w:rsidR="0002594B" w:rsidRDefault="0002594B" w:rsidP="00E821FE">
            <w:pPr>
              <w:pStyle w:val="Sothutu-1so"/>
              <w:spacing w:before="120" w:after="120" w:line="276" w:lineRule="auto"/>
              <w:ind w:left="360" w:hanging="360"/>
              <w:jc w:val="center"/>
              <w:rPr>
                <w:szCs w:val="24"/>
              </w:rPr>
            </w:pPr>
            <w:r>
              <w:rPr>
                <w:szCs w:val="24"/>
              </w:rPr>
              <w:t>N</w:t>
            </w:r>
          </w:p>
        </w:tc>
        <w:tc>
          <w:tcPr>
            <w:tcW w:w="7380" w:type="dxa"/>
          </w:tcPr>
          <w:p w14:paraId="3DDEE69C" w14:textId="77777777" w:rsidR="0002594B" w:rsidRPr="00FF37CC" w:rsidRDefault="0002594B" w:rsidP="00E821FE">
            <w:pPr>
              <w:pStyle w:val="Sothutu-1so"/>
              <w:spacing w:before="120" w:after="120" w:line="276" w:lineRule="auto"/>
              <w:ind w:left="360" w:hanging="360"/>
              <w:jc w:val="left"/>
              <w:rPr>
                <w:szCs w:val="24"/>
              </w:rPr>
            </w:pPr>
            <w:r>
              <w:rPr>
                <w:szCs w:val="24"/>
              </w:rPr>
              <w:t>Key, tự sinh</w:t>
            </w:r>
          </w:p>
        </w:tc>
      </w:tr>
      <w:tr w:rsidR="0002594B" w:rsidRPr="00FF37CC" w14:paraId="45144907" w14:textId="77777777" w:rsidTr="003A4017">
        <w:trPr>
          <w:cantSplit/>
          <w:trHeight w:val="827"/>
        </w:trPr>
        <w:tc>
          <w:tcPr>
            <w:tcW w:w="1800" w:type="dxa"/>
          </w:tcPr>
          <w:p w14:paraId="14B926A5" w14:textId="4D2BB657" w:rsidR="0002594B" w:rsidRPr="00FF37CC" w:rsidRDefault="00995E89" w:rsidP="00E821FE">
            <w:pPr>
              <w:ind w:left="0"/>
            </w:pPr>
            <w:r>
              <w:rPr>
                <w:szCs w:val="24"/>
              </w:rPr>
              <w:t>Thứ tự</w:t>
            </w:r>
          </w:p>
        </w:tc>
        <w:tc>
          <w:tcPr>
            <w:tcW w:w="1980" w:type="dxa"/>
          </w:tcPr>
          <w:p w14:paraId="1E0C4C5A" w14:textId="77777777" w:rsidR="0002594B" w:rsidRPr="00FF37CC" w:rsidRDefault="0002594B" w:rsidP="00E821FE">
            <w:pPr>
              <w:ind w:left="0"/>
            </w:pPr>
            <w:r>
              <w:t>LineNO</w:t>
            </w:r>
          </w:p>
        </w:tc>
        <w:tc>
          <w:tcPr>
            <w:tcW w:w="1417" w:type="dxa"/>
          </w:tcPr>
          <w:p w14:paraId="58D9EC50" w14:textId="77777777" w:rsidR="0002594B" w:rsidRDefault="0002594B" w:rsidP="00E821FE">
            <w:pPr>
              <w:ind w:left="0"/>
            </w:pPr>
            <w:r w:rsidRPr="00FF37CC">
              <w:t>String</w:t>
            </w:r>
          </w:p>
          <w:p w14:paraId="3B4BAE2D" w14:textId="77777777" w:rsidR="0002594B" w:rsidRPr="00FF37CC" w:rsidRDefault="0002594B" w:rsidP="00E821FE">
            <w:pPr>
              <w:ind w:left="0"/>
            </w:pPr>
            <w:r>
              <w:t>Text box</w:t>
            </w:r>
          </w:p>
        </w:tc>
        <w:tc>
          <w:tcPr>
            <w:tcW w:w="630" w:type="dxa"/>
          </w:tcPr>
          <w:p w14:paraId="6165CA83" w14:textId="77777777" w:rsidR="0002594B" w:rsidRPr="00FF37CC" w:rsidRDefault="0002594B" w:rsidP="00E821FE">
            <w:pPr>
              <w:pStyle w:val="Sothutu-1so"/>
              <w:spacing w:before="120" w:after="120" w:line="276" w:lineRule="auto"/>
              <w:jc w:val="left"/>
              <w:rPr>
                <w:szCs w:val="24"/>
              </w:rPr>
            </w:pPr>
            <w:r>
              <w:rPr>
                <w:szCs w:val="24"/>
              </w:rPr>
              <w:t>20</w:t>
            </w:r>
          </w:p>
        </w:tc>
        <w:tc>
          <w:tcPr>
            <w:tcW w:w="540" w:type="dxa"/>
          </w:tcPr>
          <w:p w14:paraId="1916FF73" w14:textId="77777777" w:rsidR="0002594B" w:rsidRPr="00FF37CC" w:rsidRDefault="0002594B" w:rsidP="00E821FE">
            <w:pPr>
              <w:pStyle w:val="Sothutu-1so"/>
              <w:spacing w:before="120" w:after="120" w:line="276" w:lineRule="auto"/>
              <w:jc w:val="left"/>
              <w:rPr>
                <w:szCs w:val="24"/>
              </w:rPr>
            </w:pPr>
            <w:r>
              <w:rPr>
                <w:szCs w:val="24"/>
              </w:rPr>
              <w:t>N</w:t>
            </w:r>
          </w:p>
        </w:tc>
        <w:tc>
          <w:tcPr>
            <w:tcW w:w="450" w:type="dxa"/>
          </w:tcPr>
          <w:p w14:paraId="22529BEC" w14:textId="77777777" w:rsidR="0002594B" w:rsidRPr="00FF37CC" w:rsidRDefault="0002594B" w:rsidP="00E821FE">
            <w:pPr>
              <w:pStyle w:val="Sothutu-1so"/>
              <w:spacing w:before="120" w:after="120" w:line="276" w:lineRule="auto"/>
              <w:jc w:val="left"/>
              <w:rPr>
                <w:szCs w:val="24"/>
              </w:rPr>
            </w:pPr>
            <w:r>
              <w:rPr>
                <w:szCs w:val="24"/>
              </w:rPr>
              <w:t>Y</w:t>
            </w:r>
          </w:p>
        </w:tc>
        <w:tc>
          <w:tcPr>
            <w:tcW w:w="540" w:type="dxa"/>
          </w:tcPr>
          <w:p w14:paraId="5634689A" w14:textId="77777777" w:rsidR="0002594B" w:rsidRPr="00165004" w:rsidRDefault="0002594B" w:rsidP="00E821FE">
            <w:pPr>
              <w:pStyle w:val="Sothutu-1so"/>
              <w:spacing w:before="120" w:after="120" w:line="276" w:lineRule="auto"/>
              <w:jc w:val="center"/>
              <w:rPr>
                <w:szCs w:val="24"/>
              </w:rPr>
            </w:pPr>
            <w:r>
              <w:rPr>
                <w:szCs w:val="24"/>
              </w:rPr>
              <w:t>Y</w:t>
            </w:r>
          </w:p>
        </w:tc>
        <w:tc>
          <w:tcPr>
            <w:tcW w:w="7380" w:type="dxa"/>
          </w:tcPr>
          <w:p w14:paraId="339DBACE" w14:textId="77777777" w:rsidR="0002594B" w:rsidRPr="000039A0" w:rsidRDefault="0002594B" w:rsidP="00E821FE">
            <w:pPr>
              <w:ind w:left="0"/>
              <w:rPr>
                <w:szCs w:val="24"/>
              </w:rPr>
            </w:pPr>
          </w:p>
        </w:tc>
      </w:tr>
      <w:tr w:rsidR="0002594B" w:rsidRPr="00FF37CC" w14:paraId="7AF114CC" w14:textId="77777777" w:rsidTr="003A4017">
        <w:trPr>
          <w:cantSplit/>
          <w:trHeight w:val="827"/>
        </w:trPr>
        <w:tc>
          <w:tcPr>
            <w:tcW w:w="1800" w:type="dxa"/>
          </w:tcPr>
          <w:p w14:paraId="3642635E" w14:textId="4FCEC896" w:rsidR="0002594B" w:rsidRDefault="0002594B" w:rsidP="00E821FE">
            <w:pPr>
              <w:ind w:left="0"/>
              <w:rPr>
                <w:szCs w:val="24"/>
              </w:rPr>
            </w:pPr>
            <w:r>
              <w:rPr>
                <w:szCs w:val="24"/>
              </w:rPr>
              <w:t xml:space="preserve">Người </w:t>
            </w:r>
            <w:r w:rsidR="00995E89">
              <w:rPr>
                <w:szCs w:val="24"/>
              </w:rPr>
              <w:t>nhận</w:t>
            </w:r>
          </w:p>
        </w:tc>
        <w:tc>
          <w:tcPr>
            <w:tcW w:w="1980" w:type="dxa"/>
          </w:tcPr>
          <w:p w14:paraId="2BEACE1D" w14:textId="77777777" w:rsidR="0002594B" w:rsidRDefault="0002594B" w:rsidP="00E821FE">
            <w:pPr>
              <w:ind w:left="0"/>
              <w:rPr>
                <w:szCs w:val="24"/>
              </w:rPr>
            </w:pPr>
            <w:r>
              <w:t>C_Signer_ID</w:t>
            </w:r>
          </w:p>
        </w:tc>
        <w:tc>
          <w:tcPr>
            <w:tcW w:w="1417" w:type="dxa"/>
          </w:tcPr>
          <w:p w14:paraId="69F1F484" w14:textId="77777777" w:rsidR="0002594B" w:rsidRDefault="0002594B" w:rsidP="00E821FE">
            <w:pPr>
              <w:ind w:left="0"/>
            </w:pPr>
            <w:r>
              <w:t>String</w:t>
            </w:r>
          </w:p>
          <w:p w14:paraId="023E5ED3" w14:textId="77777777" w:rsidR="0002594B" w:rsidRPr="00FF37CC" w:rsidRDefault="0002594B" w:rsidP="00E821FE">
            <w:pPr>
              <w:ind w:left="0"/>
            </w:pPr>
            <w:r>
              <w:t>SL</w:t>
            </w:r>
          </w:p>
        </w:tc>
        <w:tc>
          <w:tcPr>
            <w:tcW w:w="630" w:type="dxa"/>
          </w:tcPr>
          <w:p w14:paraId="2DC86339" w14:textId="77777777" w:rsidR="0002594B" w:rsidRDefault="0002594B" w:rsidP="00E821FE">
            <w:pPr>
              <w:pStyle w:val="Sothutu-1so"/>
              <w:spacing w:before="120" w:after="120" w:line="276" w:lineRule="auto"/>
              <w:jc w:val="left"/>
              <w:rPr>
                <w:szCs w:val="24"/>
              </w:rPr>
            </w:pPr>
            <w:r>
              <w:rPr>
                <w:szCs w:val="24"/>
              </w:rPr>
              <w:t>20</w:t>
            </w:r>
          </w:p>
        </w:tc>
        <w:tc>
          <w:tcPr>
            <w:tcW w:w="540" w:type="dxa"/>
          </w:tcPr>
          <w:p w14:paraId="7B935FBE" w14:textId="77777777" w:rsidR="0002594B" w:rsidRDefault="0002594B" w:rsidP="00E821FE">
            <w:pPr>
              <w:pStyle w:val="Sothutu-1so"/>
              <w:spacing w:before="120" w:after="120" w:line="276" w:lineRule="auto"/>
              <w:jc w:val="left"/>
              <w:rPr>
                <w:szCs w:val="24"/>
              </w:rPr>
            </w:pPr>
            <w:r>
              <w:rPr>
                <w:szCs w:val="24"/>
              </w:rPr>
              <w:t>N</w:t>
            </w:r>
          </w:p>
        </w:tc>
        <w:tc>
          <w:tcPr>
            <w:tcW w:w="450" w:type="dxa"/>
          </w:tcPr>
          <w:p w14:paraId="5FCCEB4A" w14:textId="77777777" w:rsidR="0002594B" w:rsidRDefault="0002594B" w:rsidP="00E821FE">
            <w:pPr>
              <w:pStyle w:val="Sothutu-1so"/>
              <w:spacing w:before="120" w:after="120" w:line="276" w:lineRule="auto"/>
              <w:jc w:val="left"/>
              <w:rPr>
                <w:szCs w:val="24"/>
              </w:rPr>
            </w:pPr>
            <w:r>
              <w:rPr>
                <w:szCs w:val="24"/>
              </w:rPr>
              <w:t>Y</w:t>
            </w:r>
          </w:p>
        </w:tc>
        <w:tc>
          <w:tcPr>
            <w:tcW w:w="540" w:type="dxa"/>
          </w:tcPr>
          <w:p w14:paraId="536B6C0B" w14:textId="77777777" w:rsidR="0002594B" w:rsidRDefault="0002594B" w:rsidP="00E821FE">
            <w:pPr>
              <w:pStyle w:val="Sothutu-1so"/>
              <w:spacing w:before="120" w:after="120" w:line="276" w:lineRule="auto"/>
              <w:jc w:val="center"/>
              <w:rPr>
                <w:szCs w:val="24"/>
              </w:rPr>
            </w:pPr>
            <w:r>
              <w:rPr>
                <w:szCs w:val="24"/>
              </w:rPr>
              <w:t>Y</w:t>
            </w:r>
          </w:p>
        </w:tc>
        <w:tc>
          <w:tcPr>
            <w:tcW w:w="7380" w:type="dxa"/>
          </w:tcPr>
          <w:p w14:paraId="5B1CCCFE" w14:textId="77777777" w:rsidR="0002594B" w:rsidRPr="00CA7F08" w:rsidRDefault="0002594B" w:rsidP="00E821FE">
            <w:pPr>
              <w:ind w:left="0"/>
            </w:pPr>
            <w:r>
              <w:rPr>
                <w:szCs w:val="24"/>
              </w:rPr>
              <w:t>Lọc từ bảng C_OfficeStaff</w:t>
            </w:r>
          </w:p>
        </w:tc>
      </w:tr>
    </w:tbl>
    <w:p w14:paraId="32C50EC1" w14:textId="77777777" w:rsidR="0002594B" w:rsidRDefault="0002594B" w:rsidP="00E821FE">
      <w:pPr>
        <w:ind w:left="0"/>
      </w:pPr>
    </w:p>
    <w:p w14:paraId="4CD3D249" w14:textId="77777777" w:rsidR="0002594B" w:rsidRPr="00FF37CC" w:rsidRDefault="0002594B" w:rsidP="00E821FE">
      <w:pPr>
        <w:ind w:left="0"/>
      </w:pPr>
    </w:p>
    <w:p w14:paraId="753721FE" w14:textId="77777777" w:rsidR="0002594B" w:rsidRPr="00FF37CC" w:rsidRDefault="0002594B"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7435EB9B" w14:textId="77777777" w:rsidTr="00023C37">
        <w:trPr>
          <w:trHeight w:val="530"/>
          <w:tblHeader/>
        </w:trPr>
        <w:tc>
          <w:tcPr>
            <w:tcW w:w="2424" w:type="dxa"/>
            <w:shd w:val="clear" w:color="auto" w:fill="D9D9D9"/>
          </w:tcPr>
          <w:p w14:paraId="383691B7" w14:textId="77777777" w:rsidR="00A16282" w:rsidRPr="00FF37CC" w:rsidRDefault="00A16282" w:rsidP="00023C37">
            <w:pPr>
              <w:ind w:left="0"/>
              <w:rPr>
                <w:b/>
              </w:rPr>
            </w:pPr>
            <w:r w:rsidRPr="00FF37CC">
              <w:rPr>
                <w:b/>
              </w:rPr>
              <w:t>Thao tác</w:t>
            </w:r>
          </w:p>
        </w:tc>
        <w:tc>
          <w:tcPr>
            <w:tcW w:w="1176" w:type="dxa"/>
            <w:shd w:val="clear" w:color="auto" w:fill="D9D9D9"/>
          </w:tcPr>
          <w:p w14:paraId="2080E60F" w14:textId="77777777" w:rsidR="00A16282" w:rsidRPr="00FF37CC" w:rsidRDefault="00A16282" w:rsidP="00023C37">
            <w:pPr>
              <w:ind w:left="0"/>
              <w:rPr>
                <w:b/>
                <w:color w:val="000000"/>
              </w:rPr>
            </w:pPr>
            <w:r w:rsidRPr="00FF37CC">
              <w:rPr>
                <w:b/>
                <w:color w:val="000000"/>
              </w:rPr>
              <w:t>Hiển thị</w:t>
            </w:r>
          </w:p>
        </w:tc>
        <w:tc>
          <w:tcPr>
            <w:tcW w:w="10710" w:type="dxa"/>
            <w:shd w:val="clear" w:color="auto" w:fill="D9D9D9"/>
          </w:tcPr>
          <w:p w14:paraId="0C06995B" w14:textId="77777777" w:rsidR="00A16282" w:rsidRPr="00FF37CC" w:rsidRDefault="00A16282" w:rsidP="00023C37">
            <w:pPr>
              <w:ind w:left="0"/>
              <w:rPr>
                <w:b/>
              </w:rPr>
            </w:pPr>
            <w:r w:rsidRPr="00FF37CC">
              <w:rPr>
                <w:b/>
              </w:rPr>
              <w:t>Mô tả</w:t>
            </w:r>
          </w:p>
        </w:tc>
      </w:tr>
      <w:tr w:rsidR="00A16282" w:rsidRPr="00FF37CC" w14:paraId="34A4F9CE" w14:textId="77777777" w:rsidTr="00023C37">
        <w:tc>
          <w:tcPr>
            <w:tcW w:w="2424" w:type="dxa"/>
          </w:tcPr>
          <w:p w14:paraId="539C9850" w14:textId="77777777" w:rsidR="00A16282" w:rsidRPr="00FF37CC" w:rsidRDefault="00A16282" w:rsidP="00023C37">
            <w:pPr>
              <w:pStyle w:val="Sothutu-1so"/>
              <w:spacing w:before="120" w:line="276" w:lineRule="auto"/>
              <w:jc w:val="left"/>
              <w:rPr>
                <w:szCs w:val="24"/>
              </w:rPr>
            </w:pPr>
            <w:r>
              <w:rPr>
                <w:szCs w:val="24"/>
              </w:rPr>
              <w:t>Thêm mới</w:t>
            </w:r>
          </w:p>
        </w:tc>
        <w:tc>
          <w:tcPr>
            <w:tcW w:w="1176" w:type="dxa"/>
          </w:tcPr>
          <w:p w14:paraId="398C0A68" w14:textId="77777777" w:rsidR="00A16282" w:rsidRPr="00FF37CC" w:rsidRDefault="00A16282" w:rsidP="00023C37">
            <w:pPr>
              <w:pStyle w:val="Sothutu-1so"/>
              <w:spacing w:before="120" w:line="276" w:lineRule="auto"/>
              <w:jc w:val="left"/>
              <w:rPr>
                <w:szCs w:val="24"/>
              </w:rPr>
            </w:pPr>
            <w:r w:rsidRPr="00FF37CC">
              <w:rPr>
                <w:szCs w:val="24"/>
              </w:rPr>
              <w:t>Có</w:t>
            </w:r>
          </w:p>
        </w:tc>
        <w:tc>
          <w:tcPr>
            <w:tcW w:w="10710" w:type="dxa"/>
          </w:tcPr>
          <w:p w14:paraId="4C780D59" w14:textId="77777777" w:rsidR="00A16282" w:rsidRPr="00FF37CC" w:rsidRDefault="00A16282" w:rsidP="00023C37">
            <w:pPr>
              <w:pStyle w:val="Sothutu-1so"/>
              <w:spacing w:before="120" w:line="276" w:lineRule="auto"/>
              <w:rPr>
                <w:szCs w:val="24"/>
              </w:rPr>
            </w:pPr>
            <w:r>
              <w:rPr>
                <w:szCs w:val="24"/>
              </w:rPr>
              <w:t>Thêm mới người nhận và hiển thị các trường thông tin như danh sách trường dữ liệu</w:t>
            </w:r>
          </w:p>
        </w:tc>
      </w:tr>
      <w:tr w:rsidR="00A16282" w:rsidRPr="00FF37CC" w14:paraId="0FC2238A" w14:textId="77777777" w:rsidTr="00023C37">
        <w:tc>
          <w:tcPr>
            <w:tcW w:w="2424" w:type="dxa"/>
          </w:tcPr>
          <w:p w14:paraId="381031F2" w14:textId="77777777" w:rsidR="00A16282" w:rsidRDefault="00A16282" w:rsidP="00023C37">
            <w:pPr>
              <w:pStyle w:val="Sothutu-1so"/>
              <w:spacing w:before="120" w:line="276" w:lineRule="auto"/>
              <w:jc w:val="left"/>
              <w:rPr>
                <w:szCs w:val="24"/>
              </w:rPr>
            </w:pPr>
            <w:r w:rsidRPr="00FF37CC">
              <w:rPr>
                <w:szCs w:val="24"/>
              </w:rPr>
              <w:t>Sao chép</w:t>
            </w:r>
          </w:p>
        </w:tc>
        <w:tc>
          <w:tcPr>
            <w:tcW w:w="1176" w:type="dxa"/>
          </w:tcPr>
          <w:p w14:paraId="6058F025" w14:textId="77777777" w:rsidR="00A16282" w:rsidRPr="00FF37CC" w:rsidRDefault="00A16282" w:rsidP="00023C37">
            <w:pPr>
              <w:pStyle w:val="Sothutu-1so"/>
              <w:spacing w:before="120" w:line="276" w:lineRule="auto"/>
              <w:jc w:val="left"/>
              <w:rPr>
                <w:szCs w:val="24"/>
              </w:rPr>
            </w:pPr>
            <w:r>
              <w:rPr>
                <w:szCs w:val="24"/>
              </w:rPr>
              <w:t>Không</w:t>
            </w:r>
          </w:p>
        </w:tc>
        <w:tc>
          <w:tcPr>
            <w:tcW w:w="10710" w:type="dxa"/>
          </w:tcPr>
          <w:p w14:paraId="4F01B679" w14:textId="77777777" w:rsidR="00A16282" w:rsidRDefault="00A16282" w:rsidP="00023C37">
            <w:pPr>
              <w:pStyle w:val="Sothutu-1so"/>
              <w:spacing w:before="120" w:line="276" w:lineRule="auto"/>
              <w:rPr>
                <w:szCs w:val="24"/>
              </w:rPr>
            </w:pPr>
          </w:p>
        </w:tc>
      </w:tr>
      <w:tr w:rsidR="00A16282" w:rsidRPr="00FF37CC" w14:paraId="3359D037" w14:textId="77777777" w:rsidTr="00023C37">
        <w:tc>
          <w:tcPr>
            <w:tcW w:w="2424" w:type="dxa"/>
          </w:tcPr>
          <w:p w14:paraId="25DA27F9" w14:textId="77777777" w:rsidR="00A16282" w:rsidRPr="00FF37CC" w:rsidRDefault="00A16282" w:rsidP="00023C37">
            <w:pPr>
              <w:pStyle w:val="Sothutu-1so"/>
              <w:spacing w:before="120" w:line="276" w:lineRule="auto"/>
              <w:jc w:val="left"/>
              <w:rPr>
                <w:szCs w:val="24"/>
              </w:rPr>
            </w:pPr>
            <w:r>
              <w:rPr>
                <w:szCs w:val="24"/>
              </w:rPr>
              <w:t>Chỉnh sửa</w:t>
            </w:r>
          </w:p>
        </w:tc>
        <w:tc>
          <w:tcPr>
            <w:tcW w:w="1176" w:type="dxa"/>
          </w:tcPr>
          <w:p w14:paraId="3D3C2FD5" w14:textId="77777777" w:rsidR="00A16282" w:rsidRDefault="00A16282" w:rsidP="00023C37">
            <w:pPr>
              <w:pStyle w:val="Sothutu-1so"/>
              <w:spacing w:before="120" w:line="276" w:lineRule="auto"/>
              <w:jc w:val="left"/>
              <w:rPr>
                <w:szCs w:val="24"/>
              </w:rPr>
            </w:pPr>
            <w:r>
              <w:rPr>
                <w:szCs w:val="24"/>
              </w:rPr>
              <w:t>Có</w:t>
            </w:r>
          </w:p>
        </w:tc>
        <w:tc>
          <w:tcPr>
            <w:tcW w:w="10710" w:type="dxa"/>
          </w:tcPr>
          <w:p w14:paraId="4903D6F2" w14:textId="77777777" w:rsidR="00A16282" w:rsidRDefault="00A16282" w:rsidP="00023C37">
            <w:pPr>
              <w:pStyle w:val="Sothutu-1so"/>
              <w:spacing w:before="120" w:line="276" w:lineRule="auto"/>
              <w:rPr>
                <w:szCs w:val="24"/>
              </w:rPr>
            </w:pPr>
            <w:r>
              <w:rPr>
                <w:szCs w:val="24"/>
              </w:rPr>
              <w:t>Không được sửa nếu trạng thái tài liệu = “Hoàn thành”</w:t>
            </w:r>
          </w:p>
        </w:tc>
      </w:tr>
      <w:tr w:rsidR="00A16282" w:rsidRPr="00FF37CC" w14:paraId="27F9CF71" w14:textId="77777777" w:rsidTr="00023C37">
        <w:tc>
          <w:tcPr>
            <w:tcW w:w="2424" w:type="dxa"/>
          </w:tcPr>
          <w:p w14:paraId="1795A0B4" w14:textId="77777777" w:rsidR="00A16282" w:rsidRDefault="00A16282" w:rsidP="00023C37">
            <w:pPr>
              <w:pStyle w:val="Sothutu-1so"/>
              <w:spacing w:before="120" w:line="276" w:lineRule="auto"/>
              <w:jc w:val="left"/>
              <w:rPr>
                <w:szCs w:val="24"/>
              </w:rPr>
            </w:pPr>
            <w:r>
              <w:rPr>
                <w:szCs w:val="24"/>
              </w:rPr>
              <w:t>Xóa</w:t>
            </w:r>
          </w:p>
        </w:tc>
        <w:tc>
          <w:tcPr>
            <w:tcW w:w="1176" w:type="dxa"/>
          </w:tcPr>
          <w:p w14:paraId="6242E13F" w14:textId="77777777" w:rsidR="00A16282" w:rsidRDefault="00A16282" w:rsidP="00023C37">
            <w:pPr>
              <w:pStyle w:val="Sothutu-1so"/>
              <w:spacing w:before="120" w:line="276" w:lineRule="auto"/>
              <w:jc w:val="left"/>
              <w:rPr>
                <w:szCs w:val="24"/>
              </w:rPr>
            </w:pPr>
            <w:r>
              <w:rPr>
                <w:szCs w:val="24"/>
              </w:rPr>
              <w:t>Có</w:t>
            </w:r>
          </w:p>
        </w:tc>
        <w:tc>
          <w:tcPr>
            <w:tcW w:w="10710" w:type="dxa"/>
          </w:tcPr>
          <w:p w14:paraId="3AC80F25" w14:textId="77777777" w:rsidR="00A16282" w:rsidRDefault="00A16282" w:rsidP="00023C37">
            <w:pPr>
              <w:pStyle w:val="Sothutu-1so"/>
              <w:spacing w:before="120" w:line="276" w:lineRule="auto"/>
              <w:rPr>
                <w:szCs w:val="24"/>
              </w:rPr>
            </w:pPr>
            <w:r>
              <w:rPr>
                <w:szCs w:val="24"/>
              </w:rPr>
              <w:t>Không được xóa nếu trạng thái tài liệu = “Hoàn thành”</w:t>
            </w:r>
          </w:p>
        </w:tc>
      </w:tr>
    </w:tbl>
    <w:p w14:paraId="1EEC8701" w14:textId="77777777" w:rsidR="0002594B" w:rsidRPr="002C698F" w:rsidRDefault="0002594B" w:rsidP="0002594B">
      <w:pPr>
        <w:ind w:left="0"/>
      </w:pPr>
    </w:p>
    <w:p w14:paraId="551B68F7" w14:textId="77777777" w:rsidR="00B70CEA" w:rsidRPr="00FF37CC" w:rsidRDefault="00B70CEA" w:rsidP="00B70CEA">
      <w:pPr>
        <w:pStyle w:val="Heading1"/>
        <w:spacing w:before="120" w:after="120"/>
        <w:rPr>
          <w:szCs w:val="24"/>
        </w:rPr>
      </w:pPr>
      <w:bookmarkStart w:id="40" w:name="_Toc18079587"/>
      <w:bookmarkStart w:id="41" w:name="_Toc40709261"/>
      <w:r w:rsidRPr="00FF37CC">
        <w:rPr>
          <w:szCs w:val="24"/>
        </w:rPr>
        <w:lastRenderedPageBreak/>
        <w:t xml:space="preserve">CÁC YÊU CẦU </w:t>
      </w:r>
      <w:bookmarkEnd w:id="40"/>
      <w:r w:rsidR="0085676C" w:rsidRPr="00FF37CC">
        <w:rPr>
          <w:szCs w:val="24"/>
        </w:rPr>
        <w:t>KHÁC</w:t>
      </w:r>
      <w:bookmarkEnd w:id="41"/>
    </w:p>
    <w:p w14:paraId="1796AE57" w14:textId="3DFCCCB7" w:rsidR="00B70CEA" w:rsidRPr="00FF37CC" w:rsidRDefault="00B70CEA" w:rsidP="00B70CEA">
      <w:pPr>
        <w:pStyle w:val="Heading2"/>
        <w:rPr>
          <w:rFonts w:ascii="Times New Roman" w:hAnsi="Times New Roman"/>
          <w:szCs w:val="24"/>
        </w:rPr>
      </w:pPr>
      <w:bookmarkStart w:id="42" w:name="_Toc18079588"/>
      <w:bookmarkStart w:id="43" w:name="_Toc40709262"/>
      <w:r w:rsidRPr="00FF37CC">
        <w:rPr>
          <w:rFonts w:ascii="Times New Roman" w:hAnsi="Times New Roman"/>
          <w:szCs w:val="24"/>
        </w:rPr>
        <w:t>Yêu cầu bảo mật</w:t>
      </w:r>
      <w:bookmarkEnd w:id="42"/>
      <w:bookmarkEnd w:id="43"/>
    </w:p>
    <w:p w14:paraId="0AAAF495" w14:textId="77777777" w:rsidR="00B70CEA" w:rsidRPr="00FF37CC" w:rsidRDefault="00B70CEA" w:rsidP="00B70CEA">
      <w:pPr>
        <w:pStyle w:val="GachH63"/>
        <w:rPr>
          <w:sz w:val="26"/>
          <w:szCs w:val="26"/>
        </w:rPr>
      </w:pPr>
      <w:bookmarkStart w:id="44" w:name="OLE_LINK1"/>
      <w:bookmarkStart w:id="45" w:name="OLE_LINK2"/>
    </w:p>
    <w:p w14:paraId="5B75BBB6" w14:textId="6EF8FA2C" w:rsidR="00B70CEA" w:rsidRPr="00FF37CC" w:rsidRDefault="00B70CEA" w:rsidP="00B70CEA">
      <w:pPr>
        <w:pStyle w:val="Heading2"/>
        <w:rPr>
          <w:rFonts w:ascii="Times New Roman" w:hAnsi="Times New Roman"/>
          <w:szCs w:val="24"/>
        </w:rPr>
      </w:pPr>
      <w:bookmarkStart w:id="46" w:name="_Toc18079589"/>
      <w:bookmarkStart w:id="47" w:name="_Toc40709263"/>
      <w:bookmarkEnd w:id="44"/>
      <w:bookmarkEnd w:id="45"/>
      <w:r w:rsidRPr="00FF37CC">
        <w:rPr>
          <w:rFonts w:ascii="Times New Roman" w:hAnsi="Times New Roman"/>
          <w:szCs w:val="24"/>
        </w:rPr>
        <w:t>Yêu cầu sao lưu</w:t>
      </w:r>
      <w:bookmarkEnd w:id="46"/>
      <w:bookmarkEnd w:id="47"/>
    </w:p>
    <w:p w14:paraId="4EAF2F2D" w14:textId="78034D06" w:rsidR="00B70CEA" w:rsidRPr="00FF37CC" w:rsidRDefault="00B70CEA" w:rsidP="00B70CEA">
      <w:pPr>
        <w:pStyle w:val="Heading2"/>
        <w:rPr>
          <w:rFonts w:ascii="Times New Roman" w:hAnsi="Times New Roman"/>
          <w:szCs w:val="24"/>
          <w:lang w:val="vi-VN"/>
        </w:rPr>
      </w:pPr>
      <w:bookmarkStart w:id="48" w:name="_Toc18079590"/>
      <w:bookmarkStart w:id="49" w:name="_Toc40709264"/>
      <w:r w:rsidRPr="00FF37CC">
        <w:rPr>
          <w:rFonts w:ascii="Times New Roman" w:hAnsi="Times New Roman"/>
          <w:szCs w:val="24"/>
          <w:lang w:val="vi-VN"/>
        </w:rPr>
        <w:t>Yêu cầu về tính sử dụng</w:t>
      </w:r>
      <w:bookmarkEnd w:id="48"/>
      <w:bookmarkEnd w:id="49"/>
    </w:p>
    <w:p w14:paraId="31B1A711" w14:textId="7AB805F5" w:rsidR="00B70CEA" w:rsidRPr="00FF37CC" w:rsidRDefault="00B70CEA" w:rsidP="00B70CEA">
      <w:pPr>
        <w:pStyle w:val="Heading2"/>
        <w:rPr>
          <w:rFonts w:ascii="Times New Roman" w:hAnsi="Times New Roman"/>
          <w:szCs w:val="24"/>
          <w:lang w:val="vi-VN"/>
        </w:rPr>
      </w:pPr>
      <w:bookmarkStart w:id="50" w:name="_Toc18079591"/>
      <w:bookmarkStart w:id="51" w:name="_Toc40709265"/>
      <w:r w:rsidRPr="00FF37CC">
        <w:rPr>
          <w:rFonts w:ascii="Times New Roman" w:hAnsi="Times New Roman"/>
          <w:szCs w:val="24"/>
          <w:lang w:val="vi-VN"/>
        </w:rPr>
        <w:t>Yêu cầu về tính ổn định</w:t>
      </w:r>
      <w:bookmarkEnd w:id="50"/>
      <w:bookmarkEnd w:id="51"/>
    </w:p>
    <w:p w14:paraId="0763093A" w14:textId="743D1E00" w:rsidR="00B70CEA" w:rsidRPr="00FF37CC" w:rsidRDefault="00B70CEA" w:rsidP="00B70CEA">
      <w:pPr>
        <w:pStyle w:val="Heading2"/>
        <w:rPr>
          <w:rFonts w:ascii="Times New Roman" w:hAnsi="Times New Roman"/>
          <w:szCs w:val="24"/>
        </w:rPr>
      </w:pPr>
      <w:bookmarkStart w:id="52" w:name="_Toc113243430"/>
      <w:bookmarkStart w:id="53" w:name="_Toc18079592"/>
      <w:bookmarkStart w:id="54" w:name="_Toc40709266"/>
      <w:r w:rsidRPr="00FF37CC">
        <w:rPr>
          <w:rFonts w:ascii="Times New Roman" w:hAnsi="Times New Roman"/>
          <w:szCs w:val="24"/>
        </w:rPr>
        <w:t xml:space="preserve">Yêu cầu về </w:t>
      </w:r>
      <w:bookmarkEnd w:id="52"/>
      <w:r w:rsidRPr="00FF37CC">
        <w:rPr>
          <w:rFonts w:ascii="Times New Roman" w:hAnsi="Times New Roman"/>
          <w:szCs w:val="24"/>
        </w:rPr>
        <w:t>hiệu năng</w:t>
      </w:r>
      <w:bookmarkEnd w:id="53"/>
      <w:bookmarkEnd w:id="54"/>
    </w:p>
    <w:p w14:paraId="7D65A592" w14:textId="77777777" w:rsidR="00B70CEA" w:rsidRPr="00FF37CC" w:rsidRDefault="00B70CEA" w:rsidP="00B70CEA">
      <w:pPr>
        <w:pStyle w:val="GachH-L063"/>
        <w:rPr>
          <w:lang w:val="vi-VN"/>
        </w:rPr>
      </w:pPr>
      <w:r w:rsidRPr="00FF37CC">
        <w:rPr>
          <w:lang w:val="vi-VN"/>
        </w:rPr>
        <w:t>Các tác vụ thực hiện tức thời trong thời gian ngừng cho phép chấp nhận dưới 100s.</w:t>
      </w:r>
    </w:p>
    <w:p w14:paraId="3F8DD863" w14:textId="77777777" w:rsidR="00B70CEA" w:rsidRPr="00FF37CC" w:rsidRDefault="00B70CEA" w:rsidP="00B70CEA">
      <w:pPr>
        <w:pStyle w:val="GachH-L063"/>
        <w:rPr>
          <w:lang w:val="vi-VN"/>
        </w:rPr>
      </w:pPr>
      <w:r w:rsidRPr="00FF37CC">
        <w:rPr>
          <w:lang w:val="vi-VN"/>
        </w:rPr>
        <w:t>Hệ thống đảm bảo phục vụ nhu cầu truy cập online của 500 người cùng lúc.</w:t>
      </w:r>
    </w:p>
    <w:p w14:paraId="3FB31BAA" w14:textId="77777777" w:rsidR="00B70CEA" w:rsidRPr="00FF37CC" w:rsidRDefault="00B70CEA" w:rsidP="00B70CEA">
      <w:pPr>
        <w:pStyle w:val="Heading2"/>
        <w:rPr>
          <w:rFonts w:ascii="Times New Roman" w:hAnsi="Times New Roman"/>
          <w:szCs w:val="24"/>
          <w:lang w:val="vi-VN"/>
        </w:rPr>
      </w:pPr>
      <w:bookmarkStart w:id="55" w:name="_Toc18079593"/>
      <w:bookmarkStart w:id="56" w:name="_Toc40709267"/>
      <w:r w:rsidRPr="00FF37CC">
        <w:rPr>
          <w:rFonts w:ascii="Times New Roman" w:hAnsi="Times New Roman"/>
          <w:szCs w:val="24"/>
          <w:lang w:val="vi-VN"/>
        </w:rPr>
        <w:t>Yêu cầu về tính hỗ trợ</w:t>
      </w:r>
      <w:bookmarkEnd w:id="55"/>
      <w:bookmarkEnd w:id="56"/>
    </w:p>
    <w:p w14:paraId="55393075" w14:textId="77777777" w:rsidR="00B70CEA" w:rsidRPr="00FF37CC" w:rsidRDefault="00B70CEA" w:rsidP="00B70CEA">
      <w:pPr>
        <w:pStyle w:val="GachH-L063"/>
        <w:rPr>
          <w:lang w:val="vi-VN"/>
        </w:rPr>
      </w:pPr>
    </w:p>
    <w:p w14:paraId="0E04E155" w14:textId="77777777" w:rsidR="00B70CEA" w:rsidRPr="00FF37CC" w:rsidRDefault="00B70CEA" w:rsidP="00B70CEA">
      <w:pPr>
        <w:pStyle w:val="Heading2"/>
        <w:rPr>
          <w:rFonts w:ascii="Times New Roman" w:hAnsi="Times New Roman"/>
          <w:szCs w:val="24"/>
          <w:lang w:val="vi-VN"/>
        </w:rPr>
      </w:pPr>
      <w:bookmarkStart w:id="57" w:name="_Toc18079594"/>
      <w:bookmarkStart w:id="58" w:name="_Toc40709268"/>
      <w:r w:rsidRPr="00FF37CC">
        <w:rPr>
          <w:rFonts w:ascii="Times New Roman" w:hAnsi="Times New Roman"/>
          <w:szCs w:val="24"/>
          <w:lang w:val="vi-VN"/>
        </w:rPr>
        <w:t>Yêu cầu về công nghệ và các ràng buộc</w:t>
      </w:r>
      <w:bookmarkEnd w:id="57"/>
      <w:bookmarkEnd w:id="58"/>
    </w:p>
    <w:p w14:paraId="6C4531C6" w14:textId="77777777" w:rsidR="00B70CEA" w:rsidRPr="00FF37CC" w:rsidRDefault="00B70CEA" w:rsidP="00B70CEA">
      <w:pPr>
        <w:pStyle w:val="GachH-L063"/>
        <w:rPr>
          <w:lang w:val="vi-VN"/>
        </w:rPr>
      </w:pPr>
      <w:r w:rsidRPr="00FF37CC">
        <w:rPr>
          <w:lang w:val="vi-VN"/>
        </w:rPr>
        <w:t>Sử dụng ngôn ngữ Java, công nghệ là Struts và Hibernate</w:t>
      </w:r>
    </w:p>
    <w:p w14:paraId="3593661A" w14:textId="77777777" w:rsidR="00B70CEA" w:rsidRPr="00FF37CC" w:rsidRDefault="00B70CEA" w:rsidP="00B70CEA">
      <w:pPr>
        <w:pStyle w:val="GachH-L063"/>
        <w:rPr>
          <w:lang w:val="vi-VN"/>
        </w:rPr>
      </w:pPr>
      <w:r w:rsidRPr="00FF37CC">
        <w:rPr>
          <w:lang w:val="vi-VN"/>
        </w:rPr>
        <w:t>Web browser là IE hoặc FireFox, khuyến cáo sử dụng Firefox 3.5 trở lên.</w:t>
      </w:r>
    </w:p>
    <w:p w14:paraId="72C0BFF2" w14:textId="77777777" w:rsidR="00B70CEA" w:rsidRPr="00FF37CC" w:rsidRDefault="00B70CEA" w:rsidP="00B70CEA">
      <w:pPr>
        <w:pStyle w:val="GachH-L063"/>
        <w:rPr>
          <w:lang w:val="vi-VN"/>
        </w:rPr>
      </w:pPr>
      <w:r w:rsidRPr="00FF37CC">
        <w:rPr>
          <w:lang w:val="vi-VN"/>
        </w:rPr>
        <w:t>Hệ quản trị cơ sở dữ liệu là Oracle</w:t>
      </w:r>
    </w:p>
    <w:p w14:paraId="67909236" w14:textId="77777777" w:rsidR="00B70CEA" w:rsidRPr="00FF37CC" w:rsidRDefault="00B70CEA" w:rsidP="00B70CEA">
      <w:pPr>
        <w:pStyle w:val="GachH-L063"/>
        <w:rPr>
          <w:lang w:val="vi-VN"/>
        </w:rPr>
      </w:pPr>
      <w:r w:rsidRPr="00FF37CC">
        <w:rPr>
          <w:lang w:val="vi-VN"/>
        </w:rPr>
        <w:t>Công cụ phát triển là NetBeans</w:t>
      </w:r>
      <w:r w:rsidRPr="00FF37CC">
        <w:t>, SQL Navigator, Dreamweaver, Photoshop.</w:t>
      </w:r>
    </w:p>
    <w:p w14:paraId="3045FFA7" w14:textId="77777777" w:rsidR="00B70CEA" w:rsidRPr="00FF37CC" w:rsidRDefault="00B70CEA" w:rsidP="00B70CEA">
      <w:pPr>
        <w:pStyle w:val="Heading2"/>
        <w:rPr>
          <w:rFonts w:ascii="Times New Roman" w:hAnsi="Times New Roman"/>
          <w:szCs w:val="24"/>
        </w:rPr>
      </w:pPr>
      <w:bookmarkStart w:id="59" w:name="_Toc18079595"/>
      <w:bookmarkStart w:id="60" w:name="_Toc40709269"/>
      <w:r w:rsidRPr="00FF37CC">
        <w:rPr>
          <w:rFonts w:ascii="Times New Roman" w:hAnsi="Times New Roman"/>
          <w:szCs w:val="24"/>
        </w:rPr>
        <w:lastRenderedPageBreak/>
        <w:t>Yêu cầu về giao tiếp</w:t>
      </w:r>
      <w:bookmarkEnd w:id="59"/>
      <w:bookmarkEnd w:id="60"/>
    </w:p>
    <w:p w14:paraId="086D81F0" w14:textId="63041279" w:rsidR="00B70CEA" w:rsidRPr="00FF37CC" w:rsidRDefault="00B70CEA" w:rsidP="00B70CEA">
      <w:pPr>
        <w:pStyle w:val="Heading3"/>
        <w:rPr>
          <w:rFonts w:ascii="Times New Roman" w:hAnsi="Times New Roman"/>
          <w:szCs w:val="24"/>
        </w:rPr>
      </w:pPr>
      <w:bookmarkStart w:id="61" w:name="_Toc18079596"/>
      <w:bookmarkStart w:id="62" w:name="_Toc40709270"/>
      <w:r w:rsidRPr="00FF37CC">
        <w:rPr>
          <w:rFonts w:ascii="Times New Roman" w:hAnsi="Times New Roman"/>
          <w:szCs w:val="24"/>
        </w:rPr>
        <w:t>Giao tiếp người dùng</w:t>
      </w:r>
      <w:bookmarkEnd w:id="61"/>
      <w:bookmarkEnd w:id="62"/>
    </w:p>
    <w:p w14:paraId="6C1E869D" w14:textId="77777777" w:rsidR="00B70CEA" w:rsidRPr="00FF37CC" w:rsidRDefault="00B70CEA" w:rsidP="00B70CEA">
      <w:pPr>
        <w:pStyle w:val="GachH-L063"/>
        <w:rPr>
          <w:lang w:val="vi-VN"/>
        </w:rPr>
      </w:pPr>
      <w:bookmarkStart w:id="63" w:name="OLE_LINK23"/>
      <w:bookmarkStart w:id="64" w:name="OLE_LINK24"/>
      <w:r w:rsidRPr="00FF37CC">
        <w:rPr>
          <w:lang w:val="vi-VN"/>
        </w:rPr>
        <w:t>Hệ thống đáp ứng các yêu cầu:</w:t>
      </w:r>
    </w:p>
    <w:p w14:paraId="6A1F183D" w14:textId="77777777" w:rsidR="00B70CEA" w:rsidRPr="00FF37CC" w:rsidRDefault="00B70CEA" w:rsidP="004E37AB">
      <w:pPr>
        <w:pStyle w:val="GachH-L063"/>
        <w:numPr>
          <w:ilvl w:val="1"/>
          <w:numId w:val="14"/>
        </w:numPr>
        <w:rPr>
          <w:lang w:val="vi-VN"/>
        </w:rPr>
      </w:pPr>
      <w:r w:rsidRPr="00FF37CC">
        <w:rPr>
          <w:lang w:val="vi-VN"/>
        </w:rPr>
        <w:t>Giao diện web</w:t>
      </w:r>
    </w:p>
    <w:p w14:paraId="45F1C8E2" w14:textId="77777777" w:rsidR="00B70CEA" w:rsidRPr="00FF37CC" w:rsidRDefault="00B70CEA" w:rsidP="004E37AB">
      <w:pPr>
        <w:pStyle w:val="GachH-L063"/>
        <w:numPr>
          <w:ilvl w:val="1"/>
          <w:numId w:val="14"/>
        </w:numPr>
        <w:rPr>
          <w:lang w:val="vi-VN"/>
        </w:rPr>
      </w:pPr>
      <w:r w:rsidRPr="00FF37CC">
        <w:rPr>
          <w:lang w:val="vi-VN"/>
        </w:rPr>
        <w:t>Font chữ Unicode</w:t>
      </w:r>
    </w:p>
    <w:p w14:paraId="67B44F14" w14:textId="77777777" w:rsidR="00B70CEA" w:rsidRPr="00FF37CC" w:rsidRDefault="00B70CEA" w:rsidP="004E37AB">
      <w:pPr>
        <w:pStyle w:val="GachH-L063"/>
        <w:numPr>
          <w:ilvl w:val="1"/>
          <w:numId w:val="14"/>
        </w:numPr>
        <w:rPr>
          <w:lang w:val="vi-VN"/>
        </w:rPr>
      </w:pPr>
      <w:r w:rsidRPr="00FF37CC">
        <w:rPr>
          <w:lang w:val="vi-VN"/>
        </w:rPr>
        <w:t>Giao diện thiết kế trên màn hình độ phân giải tối thiểu 800x600, chế độ màu tối thiểu high color (16 bits)</w:t>
      </w:r>
    </w:p>
    <w:p w14:paraId="0B4AAF53" w14:textId="77777777" w:rsidR="00B70CEA" w:rsidRPr="00FF37CC" w:rsidRDefault="00B70CEA" w:rsidP="004E37AB">
      <w:pPr>
        <w:pStyle w:val="GachH-L063"/>
        <w:numPr>
          <w:ilvl w:val="1"/>
          <w:numId w:val="14"/>
        </w:numPr>
        <w:rPr>
          <w:lang w:val="vi-VN"/>
        </w:rPr>
      </w:pPr>
      <w:r w:rsidRPr="00FF37CC">
        <w:rPr>
          <w:lang w:val="vi-VN"/>
        </w:rPr>
        <w:t>Ngôn ngữ sử dụng trong toàn bộ hệ thống là tiếng việt</w:t>
      </w:r>
    </w:p>
    <w:p w14:paraId="4B34BCB2" w14:textId="77777777" w:rsidR="00B70CEA" w:rsidRPr="00FF37CC" w:rsidRDefault="00B70CEA" w:rsidP="004E37AB">
      <w:pPr>
        <w:pStyle w:val="GachH-L063"/>
        <w:numPr>
          <w:ilvl w:val="1"/>
          <w:numId w:val="14"/>
        </w:numPr>
        <w:rPr>
          <w:lang w:val="vi-VN"/>
        </w:rPr>
      </w:pPr>
      <w:r w:rsidRPr="00FF37CC">
        <w:rPr>
          <w:lang w:val="vi-VN"/>
        </w:rPr>
        <w:t>Định dạng ngày được sử dụng trong hệ thống là dd/mm/yyyy</w:t>
      </w:r>
    </w:p>
    <w:p w14:paraId="4137E5AF" w14:textId="57F8B469" w:rsidR="00B70CEA" w:rsidRPr="00FF37CC" w:rsidRDefault="00B70CEA" w:rsidP="004E37AB">
      <w:pPr>
        <w:pStyle w:val="GachH-L063"/>
        <w:numPr>
          <w:ilvl w:val="1"/>
          <w:numId w:val="14"/>
        </w:numPr>
        <w:rPr>
          <w:lang w:val="vi-VN"/>
        </w:rPr>
      </w:pPr>
      <w:r w:rsidRPr="00FF37CC">
        <w:rPr>
          <w:lang w:val="vi-VN"/>
        </w:rPr>
        <w:t>Định dạng số được sử dụng trong hệ thống là số nguyên dương</w:t>
      </w:r>
      <w:bookmarkEnd w:id="63"/>
      <w:bookmarkEnd w:id="64"/>
    </w:p>
    <w:p w14:paraId="18734F6E" w14:textId="77777777" w:rsidR="00B70CEA" w:rsidRPr="00FF37CC" w:rsidRDefault="00B70CEA" w:rsidP="00B70CEA">
      <w:pPr>
        <w:pStyle w:val="Heading3"/>
        <w:rPr>
          <w:rFonts w:ascii="Times New Roman" w:hAnsi="Times New Roman"/>
          <w:szCs w:val="24"/>
        </w:rPr>
      </w:pPr>
      <w:bookmarkStart w:id="65" w:name="_Toc18079597"/>
      <w:bookmarkStart w:id="66" w:name="_Toc40709271"/>
      <w:r w:rsidRPr="00FF37CC">
        <w:rPr>
          <w:rFonts w:ascii="Times New Roman" w:hAnsi="Times New Roman"/>
          <w:szCs w:val="24"/>
        </w:rPr>
        <w:t>Giao tiếp phần cứng</w:t>
      </w:r>
      <w:bookmarkEnd w:id="65"/>
      <w:bookmarkEnd w:id="66"/>
    </w:p>
    <w:p w14:paraId="1ABAF52C" w14:textId="77777777" w:rsidR="00B70CEA" w:rsidRPr="00FF37CC" w:rsidRDefault="00B70CEA" w:rsidP="00B70CEA">
      <w:pPr>
        <w:pStyle w:val="Heading4"/>
        <w:spacing w:line="240" w:lineRule="auto"/>
        <w:jc w:val="both"/>
        <w:rPr>
          <w:rFonts w:ascii="Times New Roman" w:hAnsi="Times New Roman"/>
          <w:b/>
          <w:lang w:val="vi-VN"/>
        </w:rPr>
      </w:pPr>
      <w:bookmarkStart w:id="67" w:name="_Toc242260617"/>
      <w:bookmarkStart w:id="68" w:name="_Toc40709272"/>
      <w:bookmarkStart w:id="69" w:name="_Toc217986069"/>
      <w:r w:rsidRPr="00FF37CC">
        <w:rPr>
          <w:rFonts w:ascii="Times New Roman" w:hAnsi="Times New Roman"/>
          <w:b/>
          <w:lang w:val="vi-VN"/>
        </w:rPr>
        <w:t>Cấu hình máy chủ ứng dụng</w:t>
      </w:r>
      <w:bookmarkEnd w:id="67"/>
      <w:bookmarkEnd w:id="68"/>
    </w:p>
    <w:p w14:paraId="115C5408" w14:textId="77777777" w:rsidR="00B70CEA" w:rsidRPr="00FF37CC" w:rsidRDefault="00B70CEA" w:rsidP="00B70CEA">
      <w:pPr>
        <w:pStyle w:val="GachH-L125"/>
        <w:numPr>
          <w:ilvl w:val="0"/>
          <w:numId w:val="0"/>
        </w:numPr>
        <w:ind w:left="1440"/>
      </w:pPr>
      <w:r w:rsidRPr="00FF37CC">
        <w:t xml:space="preserve"> </w:t>
      </w:r>
    </w:p>
    <w:p w14:paraId="1E106F7B" w14:textId="12B474FB" w:rsidR="00B70CEA" w:rsidRPr="00FF37CC" w:rsidRDefault="00B70CEA" w:rsidP="00B70CEA">
      <w:pPr>
        <w:pStyle w:val="Heading4"/>
        <w:spacing w:line="240" w:lineRule="auto"/>
        <w:jc w:val="both"/>
        <w:rPr>
          <w:rFonts w:ascii="Times New Roman" w:hAnsi="Times New Roman"/>
          <w:b/>
        </w:rPr>
      </w:pPr>
      <w:bookmarkStart w:id="70" w:name="_Toc242260618"/>
      <w:bookmarkStart w:id="71" w:name="_Toc40709273"/>
      <w:r w:rsidRPr="00FF37CC">
        <w:rPr>
          <w:rFonts w:ascii="Times New Roman" w:hAnsi="Times New Roman"/>
          <w:b/>
        </w:rPr>
        <w:t>Cấu hình database</w:t>
      </w:r>
      <w:bookmarkEnd w:id="69"/>
      <w:bookmarkEnd w:id="70"/>
      <w:bookmarkEnd w:id="71"/>
    </w:p>
    <w:p w14:paraId="77917A7A" w14:textId="77777777" w:rsidR="00B70CEA" w:rsidRPr="00FF37CC" w:rsidRDefault="00B70CEA" w:rsidP="00B70CEA">
      <w:pPr>
        <w:pStyle w:val="GachH-L125"/>
      </w:pPr>
    </w:p>
    <w:p w14:paraId="23148E63" w14:textId="77777777" w:rsidR="00B70CEA" w:rsidRPr="00FF37CC" w:rsidRDefault="00B70CEA" w:rsidP="00B70CEA">
      <w:pPr>
        <w:pStyle w:val="Heading3"/>
        <w:rPr>
          <w:rFonts w:ascii="Times New Roman" w:hAnsi="Times New Roman"/>
          <w:szCs w:val="24"/>
        </w:rPr>
      </w:pPr>
      <w:bookmarkStart w:id="72" w:name="_Toc18079598"/>
      <w:bookmarkStart w:id="73" w:name="_Toc40709274"/>
      <w:r w:rsidRPr="00FF37CC">
        <w:rPr>
          <w:rFonts w:ascii="Times New Roman" w:hAnsi="Times New Roman"/>
          <w:szCs w:val="24"/>
        </w:rPr>
        <w:t>Giao tiếp phần mềm</w:t>
      </w:r>
      <w:bookmarkEnd w:id="72"/>
      <w:bookmarkEnd w:id="73"/>
    </w:p>
    <w:p w14:paraId="66A72D60" w14:textId="77777777" w:rsidR="00B70CEA" w:rsidRPr="00FF37CC" w:rsidRDefault="00B70CEA" w:rsidP="00B70CEA">
      <w:pPr>
        <w:pStyle w:val="Heading4"/>
        <w:spacing w:line="240" w:lineRule="auto"/>
        <w:jc w:val="both"/>
        <w:rPr>
          <w:rFonts w:ascii="Times New Roman" w:hAnsi="Times New Roman"/>
          <w:b/>
        </w:rPr>
      </w:pPr>
      <w:bookmarkStart w:id="74" w:name="_Toc235414369"/>
      <w:bookmarkStart w:id="75" w:name="_Toc247027427"/>
      <w:bookmarkStart w:id="76" w:name="_Toc40709275"/>
      <w:bookmarkStart w:id="77" w:name="_Toc113158481"/>
      <w:bookmarkStart w:id="78" w:name="_Toc116715980"/>
      <w:r w:rsidRPr="00FF37CC">
        <w:rPr>
          <w:rFonts w:ascii="Times New Roman" w:hAnsi="Times New Roman"/>
          <w:b/>
        </w:rPr>
        <w:t>Giao tiếp bên ngoài</w:t>
      </w:r>
      <w:bookmarkEnd w:id="74"/>
      <w:bookmarkEnd w:id="75"/>
      <w:bookmarkEnd w:id="76"/>
    </w:p>
    <w:p w14:paraId="3684ABAB" w14:textId="77777777" w:rsidR="00B70CEA" w:rsidRPr="00FF37CC" w:rsidRDefault="00B70CEA" w:rsidP="00B70CEA">
      <w:pPr>
        <w:pStyle w:val="GachH-L063"/>
        <w:rPr>
          <w:lang w:val="vi-VN"/>
        </w:rPr>
      </w:pPr>
      <w:r w:rsidRPr="00FF37CC">
        <w:rPr>
          <w:lang w:val="vi-VN"/>
        </w:rPr>
        <w:t>Các giao tiếp bên ngoài phải đảm bảo không cần nhập lại các thông tin để truy vấn đã có (đã nhập ở hệ thống khác trước đó).</w:t>
      </w:r>
    </w:p>
    <w:p w14:paraId="1ABA9943" w14:textId="77777777" w:rsidR="00B70CEA" w:rsidRPr="00FF37CC" w:rsidRDefault="00B70CEA" w:rsidP="00B70CEA">
      <w:pPr>
        <w:pStyle w:val="GachH-L063"/>
        <w:rPr>
          <w:lang w:val="vi-VN"/>
        </w:rPr>
      </w:pPr>
      <w:r w:rsidRPr="00FF37CC">
        <w:rPr>
          <w:lang w:val="vi-VN"/>
        </w:rPr>
        <w:t>Các giao tiếp phải thiết kế cài đặt đảm bảo truy vấn thông tin nhanh.</w:t>
      </w:r>
    </w:p>
    <w:p w14:paraId="03966687" w14:textId="77777777" w:rsidR="00B70CEA" w:rsidRPr="00FF37CC" w:rsidRDefault="00B70CEA" w:rsidP="00B70CEA">
      <w:pPr>
        <w:pStyle w:val="Heading4"/>
        <w:spacing w:line="240" w:lineRule="auto"/>
        <w:jc w:val="both"/>
        <w:rPr>
          <w:rFonts w:ascii="Times New Roman" w:hAnsi="Times New Roman"/>
          <w:b/>
        </w:rPr>
      </w:pPr>
      <w:bookmarkStart w:id="79" w:name="_Toc235414370"/>
      <w:bookmarkStart w:id="80" w:name="_Toc247027428"/>
      <w:bookmarkStart w:id="81" w:name="_Toc40709276"/>
      <w:r w:rsidRPr="00FF37CC">
        <w:rPr>
          <w:rFonts w:ascii="Times New Roman" w:hAnsi="Times New Roman"/>
          <w:b/>
        </w:rPr>
        <w:lastRenderedPageBreak/>
        <w:t>Giao tiếp bên trong</w:t>
      </w:r>
      <w:bookmarkEnd w:id="79"/>
      <w:bookmarkEnd w:id="80"/>
      <w:bookmarkEnd w:id="81"/>
    </w:p>
    <w:p w14:paraId="3BE7EB96" w14:textId="77777777" w:rsidR="00B70CEA" w:rsidRPr="00FF37CC" w:rsidRDefault="00B70CEA" w:rsidP="00B70CEA">
      <w:pPr>
        <w:jc w:val="both"/>
        <w:rPr>
          <w:szCs w:val="22"/>
        </w:rPr>
      </w:pPr>
    </w:p>
    <w:p w14:paraId="4B45A937" w14:textId="77777777" w:rsidR="00B70CEA" w:rsidRPr="00FF37CC" w:rsidRDefault="00B70CEA" w:rsidP="00B70CEA">
      <w:pPr>
        <w:pStyle w:val="Heading4"/>
        <w:spacing w:line="240" w:lineRule="auto"/>
        <w:jc w:val="both"/>
        <w:rPr>
          <w:rFonts w:ascii="Times New Roman" w:hAnsi="Times New Roman"/>
          <w:b/>
        </w:rPr>
      </w:pPr>
      <w:bookmarkStart w:id="82" w:name="_Toc235414371"/>
      <w:bookmarkStart w:id="83" w:name="_Toc247027429"/>
      <w:bookmarkStart w:id="84" w:name="_Toc40709277"/>
      <w:r w:rsidRPr="00FF37CC">
        <w:rPr>
          <w:rFonts w:ascii="Times New Roman" w:hAnsi="Times New Roman"/>
          <w:b/>
        </w:rPr>
        <w:t>Giao tiếp truyền thông</w:t>
      </w:r>
      <w:bookmarkEnd w:id="82"/>
      <w:bookmarkEnd w:id="83"/>
      <w:bookmarkEnd w:id="84"/>
    </w:p>
    <w:p w14:paraId="4A798702" w14:textId="77777777" w:rsidR="00B70CEA" w:rsidRPr="00FF37CC" w:rsidRDefault="00B70CEA" w:rsidP="00B70CEA">
      <w:pPr>
        <w:pStyle w:val="GachH-L063"/>
      </w:pPr>
      <w:r w:rsidRPr="00FF37CC">
        <w:t>N/A</w:t>
      </w:r>
    </w:p>
    <w:p w14:paraId="333D4460" w14:textId="14B202D0" w:rsidR="00B70CEA" w:rsidRPr="00FF37CC" w:rsidRDefault="00B70CEA" w:rsidP="00B70CEA">
      <w:pPr>
        <w:pStyle w:val="Heading2"/>
        <w:rPr>
          <w:rFonts w:ascii="Times New Roman" w:hAnsi="Times New Roman"/>
          <w:szCs w:val="24"/>
        </w:rPr>
      </w:pPr>
      <w:bookmarkStart w:id="85" w:name="_Toc18079599"/>
      <w:bookmarkStart w:id="86" w:name="_Toc40709278"/>
      <w:r w:rsidRPr="00FF37CC">
        <w:rPr>
          <w:rFonts w:ascii="Times New Roman" w:hAnsi="Times New Roman"/>
          <w:szCs w:val="24"/>
        </w:rPr>
        <w:t>Các yêu cầu tài liệu người dùng và hỗ trợ trực tuyến</w:t>
      </w:r>
      <w:bookmarkEnd w:id="77"/>
      <w:bookmarkEnd w:id="78"/>
      <w:bookmarkEnd w:id="85"/>
      <w:bookmarkEnd w:id="86"/>
    </w:p>
    <w:p w14:paraId="5074D8E3" w14:textId="77777777" w:rsidR="00B70CEA" w:rsidRPr="00FF37CC" w:rsidRDefault="00B70CEA" w:rsidP="00B70CEA">
      <w:pPr>
        <w:pStyle w:val="GachH-L063"/>
        <w:rPr>
          <w:lang w:val="vi-VN"/>
        </w:rPr>
      </w:pPr>
    </w:p>
    <w:p w14:paraId="2DB15748" w14:textId="77777777" w:rsidR="00B70CEA" w:rsidRPr="00FF37CC" w:rsidRDefault="00B70CEA" w:rsidP="00B70CEA">
      <w:pPr>
        <w:pStyle w:val="Heading2"/>
        <w:rPr>
          <w:rFonts w:ascii="Times New Roman" w:hAnsi="Times New Roman"/>
          <w:szCs w:val="24"/>
        </w:rPr>
      </w:pPr>
      <w:bookmarkStart w:id="87" w:name="_Toc113158482"/>
      <w:bookmarkStart w:id="88" w:name="_Toc116715981"/>
      <w:bookmarkStart w:id="89" w:name="_Toc18079600"/>
      <w:bookmarkStart w:id="90" w:name="_Toc40709279"/>
      <w:r w:rsidRPr="00FF37CC">
        <w:rPr>
          <w:rFonts w:ascii="Times New Roman" w:hAnsi="Times New Roman"/>
          <w:szCs w:val="24"/>
        </w:rPr>
        <w:t>Các thành phần mua ngoài</w:t>
      </w:r>
      <w:bookmarkEnd w:id="87"/>
      <w:bookmarkEnd w:id="88"/>
      <w:bookmarkEnd w:id="89"/>
      <w:bookmarkEnd w:id="90"/>
    </w:p>
    <w:p w14:paraId="076E1E55" w14:textId="77777777" w:rsidR="00B70CEA" w:rsidRPr="00FF37CC" w:rsidRDefault="00B70CEA" w:rsidP="00B70CEA">
      <w:pPr>
        <w:pStyle w:val="GachH-L063"/>
        <w:rPr>
          <w:lang w:val="vi-VN"/>
        </w:rPr>
      </w:pPr>
      <w:r w:rsidRPr="00FF37CC">
        <w:rPr>
          <w:lang w:val="vi-VN"/>
        </w:rPr>
        <w:t>N/A</w:t>
      </w:r>
    </w:p>
    <w:p w14:paraId="268E46B2" w14:textId="77777777" w:rsidR="00B70CEA" w:rsidRPr="00FF37CC" w:rsidRDefault="00B70CEA" w:rsidP="00B70CEA">
      <w:pPr>
        <w:pStyle w:val="Heading2"/>
        <w:rPr>
          <w:rFonts w:ascii="Times New Roman" w:hAnsi="Times New Roman"/>
          <w:szCs w:val="24"/>
          <w:lang w:val="vi-VN"/>
        </w:rPr>
      </w:pPr>
      <w:bookmarkStart w:id="91" w:name="_Toc18079601"/>
      <w:bookmarkStart w:id="92" w:name="_Toc40709280"/>
      <w:r w:rsidRPr="00FF37CC">
        <w:rPr>
          <w:rFonts w:ascii="Times New Roman" w:hAnsi="Times New Roman"/>
          <w:szCs w:val="24"/>
          <w:lang w:val="vi-VN"/>
        </w:rPr>
        <w:t>Các yêu cầu pháp lý, bản quyền và những ghi chú khác</w:t>
      </w:r>
      <w:bookmarkEnd w:id="91"/>
      <w:bookmarkEnd w:id="92"/>
    </w:p>
    <w:p w14:paraId="3B3AEDC3" w14:textId="1FE8048F" w:rsidR="00B70CEA" w:rsidRPr="00FF37CC" w:rsidRDefault="00B70CEA" w:rsidP="00B70CEA">
      <w:pPr>
        <w:pStyle w:val="Heading2"/>
        <w:rPr>
          <w:rFonts w:ascii="Times New Roman" w:hAnsi="Times New Roman"/>
          <w:szCs w:val="24"/>
        </w:rPr>
      </w:pPr>
      <w:bookmarkStart w:id="93" w:name="_Toc113158486"/>
      <w:bookmarkStart w:id="94" w:name="_Toc116715989"/>
      <w:bookmarkStart w:id="95" w:name="_Toc18079602"/>
      <w:bookmarkStart w:id="96" w:name="_Toc40709281"/>
      <w:r w:rsidRPr="00FF37CC">
        <w:rPr>
          <w:rFonts w:ascii="Times New Roman" w:hAnsi="Times New Roman"/>
          <w:szCs w:val="24"/>
        </w:rPr>
        <w:t>Các tiêu chuẩn áp dụng</w:t>
      </w:r>
      <w:bookmarkEnd w:id="93"/>
      <w:bookmarkEnd w:id="94"/>
      <w:bookmarkEnd w:id="95"/>
      <w:bookmarkEnd w:id="96"/>
    </w:p>
    <w:p w14:paraId="5EC0162C" w14:textId="77777777" w:rsidR="00BC262C" w:rsidRPr="00FF37CC" w:rsidRDefault="00BC262C" w:rsidP="00E35B29">
      <w:pPr>
        <w:pStyle w:val="NormalIndent"/>
        <w:rPr>
          <w:snapToGrid/>
          <w:lang w:eastAsia="ar-SA"/>
        </w:rPr>
      </w:pPr>
    </w:p>
    <w:p w14:paraId="0A1F8901" w14:textId="77777777" w:rsidR="00D67B11" w:rsidRPr="00FF37CC" w:rsidRDefault="00D67B11" w:rsidP="00D67B11">
      <w:pPr>
        <w:pStyle w:val="Heading1"/>
        <w:spacing w:line="240" w:lineRule="auto"/>
      </w:pPr>
      <w:bookmarkStart w:id="97" w:name="_Toc237859168"/>
      <w:bookmarkStart w:id="98" w:name="_Toc40709282"/>
      <w:bookmarkEnd w:id="13"/>
      <w:r w:rsidRPr="00FF37CC">
        <w:t>PHỤ LỤC</w:t>
      </w:r>
      <w:bookmarkEnd w:id="97"/>
      <w:bookmarkEnd w:id="98"/>
    </w:p>
    <w:p w14:paraId="76D797DE" w14:textId="77777777" w:rsidR="00D67B11" w:rsidRPr="00FF37CC" w:rsidRDefault="00D67B11" w:rsidP="00E35B29">
      <w:pPr>
        <w:pStyle w:val="NormalIndent"/>
        <w:rPr>
          <w:snapToGrid/>
          <w:lang w:eastAsia="ar-SA"/>
        </w:rPr>
      </w:pPr>
      <w:r w:rsidRPr="00FF37CC">
        <w:rPr>
          <w:snapToGrid/>
          <w:lang w:eastAsia="ar-SA"/>
        </w:rPr>
        <w:t>[Phần này trình bày bảng tham chiếu các dự liệu gốc bao gồm các báo cáo, biểu mẫu, dữ liệu mà khách hàng cung cấp]</w:t>
      </w:r>
    </w:p>
    <w:p w14:paraId="47EA1BCE" w14:textId="77777777" w:rsidR="00D67B11" w:rsidRPr="00FF37CC" w:rsidRDefault="00D67B11" w:rsidP="00E35B29">
      <w:pPr>
        <w:pStyle w:val="NormalIndent"/>
        <w:rPr>
          <w:snapToGrid/>
          <w:lang w:eastAsia="ar-SA"/>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7"/>
        <w:gridCol w:w="1907"/>
        <w:gridCol w:w="1907"/>
      </w:tblGrid>
      <w:tr w:rsidR="00D67B11" w:rsidRPr="00FF37CC" w14:paraId="01D8FF2E" w14:textId="77777777" w:rsidTr="00041755">
        <w:tc>
          <w:tcPr>
            <w:tcW w:w="1906" w:type="dxa"/>
          </w:tcPr>
          <w:p w14:paraId="7B3986EC" w14:textId="77777777" w:rsidR="00D67B11" w:rsidRPr="00FF37CC" w:rsidRDefault="00D67B11" w:rsidP="00E35B29">
            <w:pPr>
              <w:pStyle w:val="NormalIndent"/>
              <w:rPr>
                <w:snapToGrid/>
                <w:lang w:eastAsia="ar-SA"/>
              </w:rPr>
            </w:pPr>
            <w:r w:rsidRPr="00FF37CC">
              <w:rPr>
                <w:snapToGrid/>
                <w:lang w:eastAsia="ar-SA"/>
              </w:rPr>
              <w:t>STT</w:t>
            </w:r>
          </w:p>
        </w:tc>
        <w:tc>
          <w:tcPr>
            <w:tcW w:w="1906" w:type="dxa"/>
          </w:tcPr>
          <w:p w14:paraId="68FA0AD0" w14:textId="77777777" w:rsidR="00D67B11" w:rsidRPr="00FF37CC" w:rsidRDefault="00D67B11" w:rsidP="00E35B29">
            <w:pPr>
              <w:pStyle w:val="NormalIndent"/>
              <w:rPr>
                <w:snapToGrid/>
                <w:lang w:eastAsia="ar-SA"/>
              </w:rPr>
            </w:pPr>
            <w:r w:rsidRPr="00FF37CC">
              <w:rPr>
                <w:snapToGrid/>
                <w:lang w:eastAsia="ar-SA"/>
              </w:rPr>
              <w:t>Mã tài liệu</w:t>
            </w:r>
          </w:p>
        </w:tc>
        <w:tc>
          <w:tcPr>
            <w:tcW w:w="1907" w:type="dxa"/>
          </w:tcPr>
          <w:p w14:paraId="5B7DA9CC" w14:textId="77777777" w:rsidR="00D67B11" w:rsidRPr="00FF37CC" w:rsidRDefault="00D67B11" w:rsidP="00E35B29">
            <w:pPr>
              <w:pStyle w:val="NormalIndent"/>
              <w:rPr>
                <w:snapToGrid/>
                <w:lang w:eastAsia="ar-SA"/>
              </w:rPr>
            </w:pPr>
            <w:r w:rsidRPr="00FF37CC">
              <w:rPr>
                <w:snapToGrid/>
                <w:lang w:eastAsia="ar-SA"/>
              </w:rPr>
              <w:t>Tên tài liệu</w:t>
            </w:r>
          </w:p>
        </w:tc>
        <w:tc>
          <w:tcPr>
            <w:tcW w:w="1907" w:type="dxa"/>
          </w:tcPr>
          <w:p w14:paraId="7EE7E7F3" w14:textId="77777777" w:rsidR="00D67B11" w:rsidRPr="00FF37CC" w:rsidRDefault="00D67B11" w:rsidP="00E35B29">
            <w:pPr>
              <w:pStyle w:val="NormalIndent"/>
              <w:rPr>
                <w:snapToGrid/>
                <w:lang w:eastAsia="ar-SA"/>
              </w:rPr>
            </w:pPr>
            <w:r w:rsidRPr="00FF37CC">
              <w:rPr>
                <w:snapToGrid/>
                <w:lang w:eastAsia="ar-SA"/>
              </w:rPr>
              <w:t>Mô tả tài liệu</w:t>
            </w:r>
          </w:p>
        </w:tc>
        <w:tc>
          <w:tcPr>
            <w:tcW w:w="1907" w:type="dxa"/>
          </w:tcPr>
          <w:p w14:paraId="21BA4440" w14:textId="77777777" w:rsidR="00D67B11" w:rsidRPr="00FF37CC" w:rsidRDefault="00D67B11" w:rsidP="00E35B29">
            <w:pPr>
              <w:pStyle w:val="NormalIndent"/>
              <w:rPr>
                <w:snapToGrid/>
                <w:lang w:eastAsia="ar-SA"/>
              </w:rPr>
            </w:pPr>
            <w:r w:rsidRPr="00FF37CC">
              <w:rPr>
                <w:snapToGrid/>
                <w:lang w:eastAsia="ar-SA"/>
              </w:rPr>
              <w:t>Link</w:t>
            </w:r>
          </w:p>
        </w:tc>
      </w:tr>
      <w:tr w:rsidR="00D67B11" w:rsidRPr="00FF37CC" w14:paraId="0E9DB797" w14:textId="77777777" w:rsidTr="00041755">
        <w:tc>
          <w:tcPr>
            <w:tcW w:w="1906" w:type="dxa"/>
          </w:tcPr>
          <w:p w14:paraId="7CC23676" w14:textId="77777777" w:rsidR="00D67B11" w:rsidRPr="00FF37CC" w:rsidRDefault="00D67B11" w:rsidP="00E35B29">
            <w:pPr>
              <w:pStyle w:val="NormalIndent"/>
              <w:rPr>
                <w:snapToGrid/>
                <w:lang w:eastAsia="ar-SA"/>
              </w:rPr>
            </w:pPr>
          </w:p>
        </w:tc>
        <w:tc>
          <w:tcPr>
            <w:tcW w:w="1906" w:type="dxa"/>
          </w:tcPr>
          <w:p w14:paraId="41B05A42" w14:textId="77777777" w:rsidR="00D67B11" w:rsidRPr="00FF37CC" w:rsidRDefault="00D67B11" w:rsidP="00E35B29">
            <w:pPr>
              <w:pStyle w:val="NormalIndent"/>
              <w:rPr>
                <w:snapToGrid/>
                <w:lang w:eastAsia="ar-SA"/>
              </w:rPr>
            </w:pPr>
          </w:p>
        </w:tc>
        <w:tc>
          <w:tcPr>
            <w:tcW w:w="1907" w:type="dxa"/>
          </w:tcPr>
          <w:p w14:paraId="25837D74" w14:textId="77777777" w:rsidR="00D67B11" w:rsidRPr="00FF37CC" w:rsidRDefault="00D67B11" w:rsidP="00E35B29">
            <w:pPr>
              <w:pStyle w:val="NormalIndent"/>
              <w:rPr>
                <w:snapToGrid/>
                <w:lang w:eastAsia="ar-SA"/>
              </w:rPr>
            </w:pPr>
          </w:p>
        </w:tc>
        <w:tc>
          <w:tcPr>
            <w:tcW w:w="1907" w:type="dxa"/>
          </w:tcPr>
          <w:p w14:paraId="40709F10" w14:textId="77777777" w:rsidR="00D67B11" w:rsidRPr="00FF37CC" w:rsidRDefault="00D67B11" w:rsidP="00E35B29">
            <w:pPr>
              <w:pStyle w:val="NormalIndent"/>
              <w:rPr>
                <w:snapToGrid/>
                <w:lang w:eastAsia="ar-SA"/>
              </w:rPr>
            </w:pPr>
          </w:p>
        </w:tc>
        <w:tc>
          <w:tcPr>
            <w:tcW w:w="1907" w:type="dxa"/>
          </w:tcPr>
          <w:p w14:paraId="3B92ED13" w14:textId="77777777" w:rsidR="00D67B11" w:rsidRPr="00FF37CC" w:rsidRDefault="00D67B11" w:rsidP="00E35B29">
            <w:pPr>
              <w:pStyle w:val="NormalIndent"/>
              <w:rPr>
                <w:snapToGrid/>
                <w:lang w:eastAsia="ar-SA"/>
              </w:rPr>
            </w:pPr>
          </w:p>
        </w:tc>
      </w:tr>
    </w:tbl>
    <w:p w14:paraId="5398CC7C" w14:textId="77777777" w:rsidR="00524B03" w:rsidRPr="00FF37CC" w:rsidRDefault="00524B03" w:rsidP="00E35B29">
      <w:pPr>
        <w:pStyle w:val="NormalIndent"/>
      </w:pPr>
    </w:p>
    <w:sectPr w:rsidR="00524B03" w:rsidRPr="00FF37CC" w:rsidSect="0087437F">
      <w:type w:val="continuous"/>
      <w:pgSz w:w="16834" w:h="11909" w:orient="landscape" w:code="9"/>
      <w:pgMar w:top="1440" w:right="1152" w:bottom="1152" w:left="1238" w:header="432" w:footer="432" w:gutter="0"/>
      <w:cols w:space="709"/>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56843D" w14:textId="77777777" w:rsidR="00E63806" w:rsidRDefault="00E63806">
      <w:r>
        <w:separator/>
      </w:r>
    </w:p>
  </w:endnote>
  <w:endnote w:type="continuationSeparator" w:id="0">
    <w:p w14:paraId="4D64618C" w14:textId="77777777" w:rsidR="00E63806" w:rsidRDefault="00E63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ddingText B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3" w:csb1="00000000"/>
  </w:font>
  <w:font w:name=".VnHelvetIns">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Condensed">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DA0C6" w14:textId="77777777" w:rsidR="00DE7881" w:rsidRDefault="00DE7881">
    <w:pPr>
      <w:pStyle w:val="Footer"/>
      <w:rPr>
        <w:sz w:val="22"/>
        <w:szCs w:val="22"/>
      </w:rPr>
    </w:pPr>
    <w:r>
      <w:rPr>
        <w:sz w:val="22"/>
        <w:szCs w:val="22"/>
      </w:rPr>
      <w:t>____________________________________________________________________________________</w:t>
    </w:r>
  </w:p>
  <w:p w14:paraId="64ADA491" w14:textId="2C8FEA37" w:rsidR="00DE7881" w:rsidRPr="001A28C0" w:rsidRDefault="00DE7881">
    <w:pPr>
      <w:pStyle w:val="Footer"/>
      <w:rPr>
        <w:sz w:val="22"/>
        <w:szCs w:val="22"/>
      </w:rPr>
    </w:pPr>
    <w:r>
      <w:rPr>
        <w:sz w:val="22"/>
        <w:szCs w:val="22"/>
      </w:rPr>
      <w:tab/>
    </w:r>
    <w:r>
      <w:rPr>
        <w:sz w:val="22"/>
        <w:szCs w:val="22"/>
      </w:rPr>
      <w:tab/>
    </w:r>
    <w:r w:rsidRPr="001A28C0">
      <w:rPr>
        <w:rStyle w:val="PageNumber"/>
        <w:sz w:val="22"/>
        <w:szCs w:val="22"/>
      </w:rPr>
      <w:fldChar w:fldCharType="begin"/>
    </w:r>
    <w:r w:rsidRPr="001A28C0">
      <w:rPr>
        <w:rStyle w:val="PageNumber"/>
        <w:sz w:val="22"/>
        <w:szCs w:val="22"/>
      </w:rPr>
      <w:instrText xml:space="preserve"> PAGE </w:instrText>
    </w:r>
    <w:r w:rsidRPr="001A28C0">
      <w:rPr>
        <w:rStyle w:val="PageNumber"/>
        <w:sz w:val="22"/>
        <w:szCs w:val="22"/>
      </w:rPr>
      <w:fldChar w:fldCharType="separate"/>
    </w:r>
    <w:r w:rsidR="00982A48">
      <w:rPr>
        <w:rStyle w:val="PageNumber"/>
        <w:noProof/>
        <w:sz w:val="22"/>
        <w:szCs w:val="22"/>
      </w:rPr>
      <w:t>159</w:t>
    </w:r>
    <w:r w:rsidRPr="001A28C0">
      <w:rPr>
        <w:rStyle w:val="PageNumber"/>
        <w:sz w:val="22"/>
        <w:szCs w:val="22"/>
      </w:rPr>
      <w:fldChar w:fldCharType="end"/>
    </w:r>
    <w:r w:rsidRPr="001A28C0">
      <w:rPr>
        <w:rStyle w:val="PageNumber"/>
        <w:sz w:val="22"/>
        <w:szCs w:val="22"/>
      </w:rPr>
      <w:t>/</w:t>
    </w:r>
    <w:r w:rsidRPr="001A28C0">
      <w:rPr>
        <w:rStyle w:val="PageNumber"/>
        <w:sz w:val="22"/>
        <w:szCs w:val="22"/>
      </w:rPr>
      <w:fldChar w:fldCharType="begin"/>
    </w:r>
    <w:r w:rsidRPr="001A28C0">
      <w:rPr>
        <w:rStyle w:val="PageNumber"/>
        <w:sz w:val="22"/>
        <w:szCs w:val="22"/>
      </w:rPr>
      <w:instrText xml:space="preserve"> NUMPAGES </w:instrText>
    </w:r>
    <w:r w:rsidRPr="001A28C0">
      <w:rPr>
        <w:rStyle w:val="PageNumber"/>
        <w:sz w:val="22"/>
        <w:szCs w:val="22"/>
      </w:rPr>
      <w:fldChar w:fldCharType="separate"/>
    </w:r>
    <w:r w:rsidR="00982A48">
      <w:rPr>
        <w:rStyle w:val="PageNumber"/>
        <w:noProof/>
        <w:sz w:val="22"/>
        <w:szCs w:val="22"/>
      </w:rPr>
      <w:t>275</w:t>
    </w:r>
    <w:r w:rsidRPr="001A28C0">
      <w:rPr>
        <w:rStyle w:val="PageNumber"/>
        <w:sz w:val="22"/>
        <w:szCs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A87C1" w14:textId="77777777" w:rsidR="00E63806" w:rsidRDefault="00E63806">
      <w:r>
        <w:separator/>
      </w:r>
    </w:p>
  </w:footnote>
  <w:footnote w:type="continuationSeparator" w:id="0">
    <w:p w14:paraId="525A5F61" w14:textId="77777777" w:rsidR="00E63806" w:rsidRDefault="00E638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CC59" w14:textId="77777777" w:rsidR="00DE7881" w:rsidRPr="001A28C0" w:rsidRDefault="00DE7881" w:rsidP="0043699C">
    <w:pPr>
      <w:pStyle w:val="Header"/>
      <w:pBdr>
        <w:bottom w:val="single" w:sz="4" w:space="1" w:color="auto"/>
      </w:pBdr>
      <w:tabs>
        <w:tab w:val="clear" w:pos="8640"/>
        <w:tab w:val="right" w:pos="8222"/>
      </w:tabs>
      <w:rPr>
        <w:sz w:val="22"/>
        <w:szCs w:val="22"/>
        <w:lang w:val="fr-FR"/>
      </w:rPr>
    </w:pPr>
    <w:r w:rsidRPr="001A28C0">
      <w:rPr>
        <w:sz w:val="22"/>
        <w:szCs w:val="22"/>
        <w:lang w:val="fr-FR"/>
      </w:rPr>
      <w:t xml:space="preserve">&lt;Mã hiệu dự án&gt;- </w:t>
    </w:r>
    <w:r>
      <w:rPr>
        <w:sz w:val="22"/>
        <w:szCs w:val="22"/>
        <w:lang w:val="fr-FR"/>
      </w:rPr>
      <w:t xml:space="preserve">Tài liệu đặc tả yêu cầu người dùng   </w:t>
    </w:r>
    <w:r w:rsidRPr="001A28C0">
      <w:rPr>
        <w:sz w:val="22"/>
        <w:szCs w:val="22"/>
        <w:lang w:val="fr-FR"/>
      </w:rPr>
      <w:t xml:space="preserve">                                                                   v&lt;x.x&gt;</w:t>
    </w:r>
  </w:p>
  <w:p w14:paraId="2D4C3EE9" w14:textId="77777777" w:rsidR="00DE7881" w:rsidRPr="0043699C" w:rsidRDefault="00DE7881" w:rsidP="002933F3">
    <w:pPr>
      <w:pStyle w:val="Header"/>
      <w:rPr>
        <w:lang w:val="fr-F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5749"/>
    <w:multiLevelType w:val="hybridMultilevel"/>
    <w:tmpl w:val="EBB0720C"/>
    <w:lvl w:ilvl="0" w:tplc="1D0A4B66">
      <w:start w:val="1"/>
      <w:numFmt w:val="bullet"/>
      <w:lvlText w:val="-"/>
      <w:lvlJc w:val="left"/>
      <w:pPr>
        <w:ind w:left="720" w:hanging="360"/>
      </w:pPr>
      <w:rPr>
        <w:rFonts w:ascii="Arial" w:eastAsiaTheme="minorEastAsia" w:hAnsi="Arial" w:cs="Aria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D1455"/>
    <w:multiLevelType w:val="hybridMultilevel"/>
    <w:tmpl w:val="5A54E0DA"/>
    <w:lvl w:ilvl="0" w:tplc="44FCCBA8">
      <w:start w:val="1"/>
      <w:numFmt w:val="bullet"/>
      <w:pStyle w:val="GachH63"/>
      <w:lvlText w:val="–"/>
      <w:lvlJc w:val="left"/>
      <w:pPr>
        <w:tabs>
          <w:tab w:val="num" w:pos="1267"/>
        </w:tabs>
        <w:ind w:left="1267" w:hanging="360"/>
      </w:pPr>
      <w:rPr>
        <w:rFonts w:ascii="WeddingText BT" w:hAnsi="WeddingText BT" w:hint="default"/>
        <w:color w:val="auto"/>
      </w:rPr>
    </w:lvl>
    <w:lvl w:ilvl="1" w:tplc="AE0A583C">
      <w:numFmt w:val="bullet"/>
      <w:lvlText w:val=""/>
      <w:lvlJc w:val="left"/>
      <w:pPr>
        <w:ind w:left="1260" w:hanging="360"/>
      </w:pPr>
      <w:rPr>
        <w:rFonts w:ascii="Symbol" w:eastAsia="Times New Roman" w:hAnsi="Symbol" w:cs="Aria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7630520"/>
    <w:multiLevelType w:val="hybridMultilevel"/>
    <w:tmpl w:val="CBCA97F2"/>
    <w:lvl w:ilvl="0" w:tplc="85C0AD14">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E0C0F"/>
    <w:multiLevelType w:val="multilevel"/>
    <w:tmpl w:val="5F107F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rFonts w:ascii="Times New Roman" w:hAnsi="Times New Roman" w:cs="Times New Roman" w:hint="default"/>
        <w:sz w:val="24"/>
        <w:szCs w:val="24"/>
      </w:rPr>
    </w:lvl>
    <w:lvl w:ilvl="6">
      <w:start w:val="1"/>
      <w:numFmt w:val="decimal"/>
      <w:pStyle w:val="Heading7"/>
      <w:lvlText w:val="%1.%2.%3.%4.%5.%6.%7"/>
      <w:lvlJc w:val="left"/>
      <w:pPr>
        <w:tabs>
          <w:tab w:val="num" w:pos="3006"/>
        </w:tabs>
        <w:ind w:left="300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6"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15:restartNumberingAfterBreak="0">
    <w:nsid w:val="0DC5788C"/>
    <w:multiLevelType w:val="hybridMultilevel"/>
    <w:tmpl w:val="D8F6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33BBE"/>
    <w:multiLevelType w:val="hybridMultilevel"/>
    <w:tmpl w:val="EC5416A6"/>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1214362C"/>
    <w:multiLevelType w:val="hybridMultilevel"/>
    <w:tmpl w:val="BDCA7386"/>
    <w:lvl w:ilvl="0" w:tplc="04090001">
      <w:start w:val="1"/>
      <w:numFmt w:val="bullet"/>
      <w:lvlText w:val=""/>
      <w:lvlJc w:val="left"/>
      <w:pPr>
        <w:tabs>
          <w:tab w:val="num" w:pos="1980"/>
        </w:tabs>
        <w:ind w:left="198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2CC5559"/>
    <w:multiLevelType w:val="hybridMultilevel"/>
    <w:tmpl w:val="0C08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EE4225"/>
    <w:multiLevelType w:val="hybridMultilevel"/>
    <w:tmpl w:val="9EFA4C94"/>
    <w:lvl w:ilvl="0" w:tplc="04090001">
      <w:start w:val="1"/>
      <w:numFmt w:val="bullet"/>
      <w:lvlText w:val=""/>
      <w:lvlJc w:val="left"/>
      <w:pPr>
        <w:ind w:left="67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033AC"/>
    <w:multiLevelType w:val="hybridMultilevel"/>
    <w:tmpl w:val="D2C44EDA"/>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9563F40"/>
    <w:multiLevelType w:val="hybridMultilevel"/>
    <w:tmpl w:val="5CE6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6" w15:restartNumberingAfterBreak="0">
    <w:nsid w:val="19A75E58"/>
    <w:multiLevelType w:val="multilevel"/>
    <w:tmpl w:val="849CFB1A"/>
    <w:lvl w:ilvl="0">
      <w:start w:val="1"/>
      <w:numFmt w:val="decimal"/>
      <w:lvlText w:val="%1."/>
      <w:lvlJc w:val="left"/>
      <w:pPr>
        <w:tabs>
          <w:tab w:val="num" w:pos="720"/>
        </w:tabs>
        <w:ind w:left="720" w:hanging="360"/>
      </w:pPr>
      <w:rPr>
        <w:rFonts w:hint="default"/>
      </w:rPr>
    </w:lvl>
    <w:lvl w:ilvl="1">
      <w:start w:val="1"/>
      <w:numFmt w:val="decimal"/>
      <w:pStyle w:val="VIETTELStyle2"/>
      <w:isLgl/>
      <w:lvlText w:val="%1.%2"/>
      <w:lvlJc w:val="left"/>
      <w:pPr>
        <w:tabs>
          <w:tab w:val="num" w:pos="780"/>
        </w:tabs>
        <w:ind w:left="780" w:hanging="420"/>
      </w:pPr>
      <w:rPr>
        <w:rFonts w:hint="default"/>
      </w:rPr>
    </w:lvl>
    <w:lvl w:ilvl="2">
      <w:start w:val="1"/>
      <w:numFmt w:val="decimal"/>
      <w:pStyle w:val="VIETTELStyle3"/>
      <w:isLgl/>
      <w:lvlText w:val="%1.%2.%3"/>
      <w:lvlJc w:val="left"/>
      <w:pPr>
        <w:tabs>
          <w:tab w:val="num" w:pos="1080"/>
        </w:tabs>
        <w:ind w:left="1080" w:hanging="720"/>
      </w:pPr>
      <w:rPr>
        <w:rFonts w:hint="default"/>
      </w:rPr>
    </w:lvl>
    <w:lvl w:ilvl="3">
      <w:start w:val="1"/>
      <w:numFmt w:val="decimal"/>
      <w:pStyle w:val="VIETTELStyle4"/>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7" w15:restartNumberingAfterBreak="0">
    <w:nsid w:val="1ABC5BCF"/>
    <w:multiLevelType w:val="hybridMultilevel"/>
    <w:tmpl w:val="BBD8D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ABE25E6"/>
    <w:multiLevelType w:val="hybridMultilevel"/>
    <w:tmpl w:val="6AB874A8"/>
    <w:lvl w:ilvl="0" w:tplc="85C0AD14">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20" w15:restartNumberingAfterBreak="0">
    <w:nsid w:val="1B6C3271"/>
    <w:multiLevelType w:val="multilevel"/>
    <w:tmpl w:val="6056286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hint="default"/>
      </w:rPr>
    </w:lvl>
    <w:lvl w:ilvl="5">
      <w:start w:val="1"/>
      <w:numFmt w:val="decimal"/>
      <w:lvlText w:val="%1.%2.%3.%4.%5.%6"/>
      <w:lvlJc w:val="left"/>
      <w:pPr>
        <w:tabs>
          <w:tab w:val="num" w:pos="5562"/>
        </w:tabs>
        <w:ind w:left="556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CBB585D"/>
    <w:multiLevelType w:val="multilevel"/>
    <w:tmpl w:val="45A43480"/>
    <w:lvl w:ilvl="0">
      <w:start w:val="1"/>
      <w:numFmt w:val="decimal"/>
      <w:lvlText w:val="%1."/>
      <w:lvlJc w:val="left"/>
      <w:pPr>
        <w:ind w:left="720" w:hanging="360"/>
      </w:pPr>
      <w:rPr>
        <w:rFonts w:hint="default"/>
      </w:rPr>
    </w:lvl>
    <w:lvl w:ilvl="1">
      <w:start w:val="1"/>
      <w:numFmt w:val="decimal"/>
      <w:isLgl/>
      <w:lvlText w:val="%1.%2"/>
      <w:lvlJc w:val="left"/>
      <w:pPr>
        <w:ind w:left="2622" w:hanging="1020"/>
      </w:pPr>
      <w:rPr>
        <w:rFonts w:hint="default"/>
      </w:rPr>
    </w:lvl>
    <w:lvl w:ilvl="2">
      <w:start w:val="5"/>
      <w:numFmt w:val="decimal"/>
      <w:isLgl/>
      <w:lvlText w:val="%1.%2.%3"/>
      <w:lvlJc w:val="left"/>
      <w:pPr>
        <w:ind w:left="3864" w:hanging="1020"/>
      </w:pPr>
      <w:rPr>
        <w:rFonts w:hint="default"/>
      </w:rPr>
    </w:lvl>
    <w:lvl w:ilvl="3">
      <w:start w:val="3"/>
      <w:numFmt w:val="decimal"/>
      <w:isLgl/>
      <w:lvlText w:val="%1.%2.%3.%4"/>
      <w:lvlJc w:val="left"/>
      <w:pPr>
        <w:ind w:left="5106" w:hanging="1020"/>
      </w:pPr>
      <w:rPr>
        <w:rFonts w:hint="default"/>
      </w:rPr>
    </w:lvl>
    <w:lvl w:ilvl="4">
      <w:start w:val="4"/>
      <w:numFmt w:val="decimal"/>
      <w:isLgl/>
      <w:lvlText w:val="%1.%2.%3.%4.%5"/>
      <w:lvlJc w:val="left"/>
      <w:pPr>
        <w:ind w:left="6408" w:hanging="1080"/>
      </w:pPr>
      <w:rPr>
        <w:rFonts w:hint="default"/>
      </w:rPr>
    </w:lvl>
    <w:lvl w:ilvl="5">
      <w:start w:val="3"/>
      <w:numFmt w:val="decimal"/>
      <w:isLgl/>
      <w:lvlText w:val="%1.%2.%3.%4.%5.%6"/>
      <w:lvlJc w:val="left"/>
      <w:pPr>
        <w:ind w:left="7650" w:hanging="1080"/>
      </w:pPr>
      <w:rPr>
        <w:rFonts w:hint="default"/>
      </w:rPr>
    </w:lvl>
    <w:lvl w:ilvl="6">
      <w:start w:val="1"/>
      <w:numFmt w:val="decimal"/>
      <w:isLgl/>
      <w:lvlText w:val="%1.%2.%3.%4.%5.%6.%7"/>
      <w:lvlJc w:val="left"/>
      <w:pPr>
        <w:ind w:left="9252" w:hanging="1440"/>
      </w:pPr>
      <w:rPr>
        <w:rFonts w:hint="default"/>
      </w:rPr>
    </w:lvl>
    <w:lvl w:ilvl="7">
      <w:start w:val="1"/>
      <w:numFmt w:val="decimal"/>
      <w:isLgl/>
      <w:lvlText w:val="%1.%2.%3.%4.%5.%6.%7.%8"/>
      <w:lvlJc w:val="left"/>
      <w:pPr>
        <w:ind w:left="10494" w:hanging="1440"/>
      </w:pPr>
      <w:rPr>
        <w:rFonts w:hint="default"/>
      </w:rPr>
    </w:lvl>
    <w:lvl w:ilvl="8">
      <w:start w:val="1"/>
      <w:numFmt w:val="decimal"/>
      <w:isLgl/>
      <w:lvlText w:val="%1.%2.%3.%4.%5.%6.%7.%8.%9"/>
      <w:lvlJc w:val="left"/>
      <w:pPr>
        <w:ind w:left="12096" w:hanging="1800"/>
      </w:pPr>
      <w:rPr>
        <w:rFonts w:hint="default"/>
      </w:rPr>
    </w:lvl>
  </w:abstractNum>
  <w:abstractNum w:abstractNumId="22"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4" w15:restartNumberingAfterBreak="0">
    <w:nsid w:val="1F01268C"/>
    <w:multiLevelType w:val="hybridMultilevel"/>
    <w:tmpl w:val="0518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B1695B"/>
    <w:multiLevelType w:val="hybridMultilevel"/>
    <w:tmpl w:val="0720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4A03D3"/>
    <w:multiLevelType w:val="hybridMultilevel"/>
    <w:tmpl w:val="D13A36C6"/>
    <w:lvl w:ilvl="0" w:tplc="C5362EE0">
      <w:start w:val="1"/>
      <w:numFmt w:val="bullet"/>
      <w:pStyle w:val="GachH-L125"/>
      <w:lvlText w:val="­"/>
      <w:lvlJc w:val="left"/>
      <w:pPr>
        <w:tabs>
          <w:tab w:val="num" w:pos="1440"/>
        </w:tabs>
        <w:ind w:left="1440" w:hanging="288"/>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23B22BA4"/>
    <w:multiLevelType w:val="hybridMultilevel"/>
    <w:tmpl w:val="44584ECA"/>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9"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0" w15:restartNumberingAfterBreak="0">
    <w:nsid w:val="258523EC"/>
    <w:multiLevelType w:val="hybridMultilevel"/>
    <w:tmpl w:val="B842656C"/>
    <w:lvl w:ilvl="0" w:tplc="F4FE4F7A">
      <w:numFmt w:val="bullet"/>
      <w:lvlText w:val="-"/>
      <w:lvlJc w:val="left"/>
      <w:pPr>
        <w:ind w:left="3068" w:hanging="360"/>
      </w:pPr>
      <w:rPr>
        <w:rFonts w:ascii="Times New Roman" w:eastAsia="Times New Roman"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1">
      <w:start w:val="1"/>
      <w:numFmt w:val="bullet"/>
      <w:lvlText w:val=""/>
      <w:lvlJc w:val="left"/>
      <w:pPr>
        <w:ind w:left="3780" w:hanging="360"/>
      </w:pPr>
      <w:rPr>
        <w:rFonts w:ascii="Symbol" w:hAnsi="Symbol"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15:restartNumberingAfterBreak="0">
    <w:nsid w:val="2F5D515F"/>
    <w:multiLevelType w:val="hybridMultilevel"/>
    <w:tmpl w:val="F4A4F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0F90F32"/>
    <w:multiLevelType w:val="hybridMultilevel"/>
    <w:tmpl w:val="547A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9D136B"/>
    <w:multiLevelType w:val="hybridMultilevel"/>
    <w:tmpl w:val="26CE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2908AC"/>
    <w:multiLevelType w:val="hybridMultilevel"/>
    <w:tmpl w:val="E37835E0"/>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36"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38"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9" w15:restartNumberingAfterBreak="0">
    <w:nsid w:val="3EFC7D26"/>
    <w:multiLevelType w:val="hybridMultilevel"/>
    <w:tmpl w:val="0630E1AC"/>
    <w:lvl w:ilvl="0" w:tplc="FFFFFFFF">
      <w:numFmt w:val="bullet"/>
      <w:pStyle w:val="GachH-L063"/>
      <w:lvlText w:val="­"/>
      <w:lvlJc w:val="left"/>
      <w:pPr>
        <w:tabs>
          <w:tab w:val="num" w:pos="1278"/>
        </w:tabs>
        <w:ind w:left="1278" w:hanging="288"/>
      </w:pPr>
      <w:rPr>
        <w:rFonts w:ascii="Courier New" w:eastAsia="Times New Roman" w:hAnsi="Courier New" w:hint="default"/>
        <w:i/>
        <w:color w:val="auto"/>
      </w:rPr>
    </w:lvl>
    <w:lvl w:ilvl="1" w:tplc="FFFFFFFF">
      <w:start w:val="1"/>
      <w:numFmt w:val="bullet"/>
      <w:lvlText w:val="o"/>
      <w:lvlJc w:val="left"/>
      <w:pPr>
        <w:tabs>
          <w:tab w:val="num" w:pos="2074"/>
        </w:tabs>
        <w:ind w:left="2074" w:hanging="360"/>
      </w:pPr>
      <w:rPr>
        <w:rFonts w:ascii="Courier New" w:hAnsi="Courier New" w:cs="Courier New" w:hint="default"/>
      </w:rPr>
    </w:lvl>
    <w:lvl w:ilvl="2" w:tplc="FFFFFFFF" w:tentative="1">
      <w:start w:val="1"/>
      <w:numFmt w:val="bullet"/>
      <w:lvlText w:val=""/>
      <w:lvlJc w:val="left"/>
      <w:pPr>
        <w:tabs>
          <w:tab w:val="num" w:pos="2794"/>
        </w:tabs>
        <w:ind w:left="2794" w:hanging="360"/>
      </w:pPr>
      <w:rPr>
        <w:rFonts w:ascii="Wingdings" w:hAnsi="Wingdings" w:hint="default"/>
      </w:rPr>
    </w:lvl>
    <w:lvl w:ilvl="3" w:tplc="FFFFFFFF">
      <w:start w:val="1"/>
      <w:numFmt w:val="bullet"/>
      <w:lvlText w:val=""/>
      <w:lvlJc w:val="left"/>
      <w:pPr>
        <w:tabs>
          <w:tab w:val="num" w:pos="3514"/>
        </w:tabs>
        <w:ind w:left="3514" w:hanging="360"/>
      </w:pPr>
      <w:rPr>
        <w:rFonts w:ascii="Symbol" w:hAnsi="Symbol" w:hint="default"/>
      </w:rPr>
    </w:lvl>
    <w:lvl w:ilvl="4" w:tplc="FFFFFFFF" w:tentative="1">
      <w:start w:val="1"/>
      <w:numFmt w:val="bullet"/>
      <w:lvlText w:val="o"/>
      <w:lvlJc w:val="left"/>
      <w:pPr>
        <w:tabs>
          <w:tab w:val="num" w:pos="4234"/>
        </w:tabs>
        <w:ind w:left="4234" w:hanging="360"/>
      </w:pPr>
      <w:rPr>
        <w:rFonts w:ascii="Courier New" w:hAnsi="Courier New" w:cs="Courier New" w:hint="default"/>
      </w:rPr>
    </w:lvl>
    <w:lvl w:ilvl="5" w:tplc="FFFFFFFF" w:tentative="1">
      <w:start w:val="1"/>
      <w:numFmt w:val="bullet"/>
      <w:lvlText w:val=""/>
      <w:lvlJc w:val="left"/>
      <w:pPr>
        <w:tabs>
          <w:tab w:val="num" w:pos="4954"/>
        </w:tabs>
        <w:ind w:left="4954" w:hanging="360"/>
      </w:pPr>
      <w:rPr>
        <w:rFonts w:ascii="Wingdings" w:hAnsi="Wingdings" w:hint="default"/>
      </w:rPr>
    </w:lvl>
    <w:lvl w:ilvl="6" w:tplc="FFFFFFFF" w:tentative="1">
      <w:start w:val="1"/>
      <w:numFmt w:val="bullet"/>
      <w:lvlText w:val=""/>
      <w:lvlJc w:val="left"/>
      <w:pPr>
        <w:tabs>
          <w:tab w:val="num" w:pos="5674"/>
        </w:tabs>
        <w:ind w:left="5674" w:hanging="360"/>
      </w:pPr>
      <w:rPr>
        <w:rFonts w:ascii="Symbol" w:hAnsi="Symbol" w:hint="default"/>
      </w:rPr>
    </w:lvl>
    <w:lvl w:ilvl="7" w:tplc="FFFFFFFF" w:tentative="1">
      <w:start w:val="1"/>
      <w:numFmt w:val="bullet"/>
      <w:lvlText w:val="o"/>
      <w:lvlJc w:val="left"/>
      <w:pPr>
        <w:tabs>
          <w:tab w:val="num" w:pos="6394"/>
        </w:tabs>
        <w:ind w:left="6394" w:hanging="360"/>
      </w:pPr>
      <w:rPr>
        <w:rFonts w:ascii="Courier New" w:hAnsi="Courier New" w:cs="Courier New" w:hint="default"/>
      </w:rPr>
    </w:lvl>
    <w:lvl w:ilvl="8" w:tplc="FFFFFFFF" w:tentative="1">
      <w:start w:val="1"/>
      <w:numFmt w:val="bullet"/>
      <w:lvlText w:val=""/>
      <w:lvlJc w:val="left"/>
      <w:pPr>
        <w:tabs>
          <w:tab w:val="num" w:pos="7114"/>
        </w:tabs>
        <w:ind w:left="7114" w:hanging="360"/>
      </w:pPr>
      <w:rPr>
        <w:rFonts w:ascii="Wingdings" w:hAnsi="Wingdings" w:hint="default"/>
      </w:rPr>
    </w:lvl>
  </w:abstractNum>
  <w:abstractNum w:abstractNumId="40" w15:restartNumberingAfterBreak="0">
    <w:nsid w:val="45174AAC"/>
    <w:multiLevelType w:val="hybridMultilevel"/>
    <w:tmpl w:val="A7AAA2A6"/>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1" w15:restartNumberingAfterBreak="0">
    <w:nsid w:val="45284505"/>
    <w:multiLevelType w:val="hybridMultilevel"/>
    <w:tmpl w:val="B0A4F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CB2FA4"/>
    <w:multiLevelType w:val="hybridMultilevel"/>
    <w:tmpl w:val="CEA8B792"/>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4"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5"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6" w15:restartNumberingAfterBreak="0">
    <w:nsid w:val="4BF06F2B"/>
    <w:multiLevelType w:val="hybridMultilevel"/>
    <w:tmpl w:val="15768D9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7" w15:restartNumberingAfterBreak="0">
    <w:nsid w:val="508659B5"/>
    <w:multiLevelType w:val="hybridMultilevel"/>
    <w:tmpl w:val="99D28FB4"/>
    <w:lvl w:ilvl="0" w:tplc="04090001">
      <w:start w:val="1"/>
      <w:numFmt w:val="bullet"/>
      <w:lvlText w:val=""/>
      <w:lvlJc w:val="left"/>
      <w:pPr>
        <w:ind w:left="2396" w:hanging="360"/>
      </w:pPr>
      <w:rPr>
        <w:rFonts w:ascii="Symbol" w:hAnsi="Symbol" w:hint="default"/>
      </w:rPr>
    </w:lvl>
    <w:lvl w:ilvl="1" w:tplc="04090003" w:tentative="1">
      <w:start w:val="1"/>
      <w:numFmt w:val="bullet"/>
      <w:lvlText w:val="o"/>
      <w:lvlJc w:val="left"/>
      <w:pPr>
        <w:ind w:left="3116" w:hanging="360"/>
      </w:pPr>
      <w:rPr>
        <w:rFonts w:ascii="Courier New" w:hAnsi="Courier New" w:cs="Courier New" w:hint="default"/>
      </w:rPr>
    </w:lvl>
    <w:lvl w:ilvl="2" w:tplc="04090005" w:tentative="1">
      <w:start w:val="1"/>
      <w:numFmt w:val="bullet"/>
      <w:lvlText w:val=""/>
      <w:lvlJc w:val="left"/>
      <w:pPr>
        <w:ind w:left="3836" w:hanging="360"/>
      </w:pPr>
      <w:rPr>
        <w:rFonts w:ascii="Wingdings" w:hAnsi="Wingdings" w:hint="default"/>
      </w:rPr>
    </w:lvl>
    <w:lvl w:ilvl="3" w:tplc="04090001" w:tentative="1">
      <w:start w:val="1"/>
      <w:numFmt w:val="bullet"/>
      <w:lvlText w:val=""/>
      <w:lvlJc w:val="left"/>
      <w:pPr>
        <w:ind w:left="4556" w:hanging="360"/>
      </w:pPr>
      <w:rPr>
        <w:rFonts w:ascii="Symbol" w:hAnsi="Symbol" w:hint="default"/>
      </w:rPr>
    </w:lvl>
    <w:lvl w:ilvl="4" w:tplc="04090003" w:tentative="1">
      <w:start w:val="1"/>
      <w:numFmt w:val="bullet"/>
      <w:lvlText w:val="o"/>
      <w:lvlJc w:val="left"/>
      <w:pPr>
        <w:ind w:left="5276" w:hanging="360"/>
      </w:pPr>
      <w:rPr>
        <w:rFonts w:ascii="Courier New" w:hAnsi="Courier New" w:cs="Courier New" w:hint="default"/>
      </w:rPr>
    </w:lvl>
    <w:lvl w:ilvl="5" w:tplc="04090005" w:tentative="1">
      <w:start w:val="1"/>
      <w:numFmt w:val="bullet"/>
      <w:lvlText w:val=""/>
      <w:lvlJc w:val="left"/>
      <w:pPr>
        <w:ind w:left="5996" w:hanging="360"/>
      </w:pPr>
      <w:rPr>
        <w:rFonts w:ascii="Wingdings" w:hAnsi="Wingdings" w:hint="default"/>
      </w:rPr>
    </w:lvl>
    <w:lvl w:ilvl="6" w:tplc="04090001" w:tentative="1">
      <w:start w:val="1"/>
      <w:numFmt w:val="bullet"/>
      <w:lvlText w:val=""/>
      <w:lvlJc w:val="left"/>
      <w:pPr>
        <w:ind w:left="6716" w:hanging="360"/>
      </w:pPr>
      <w:rPr>
        <w:rFonts w:ascii="Symbol" w:hAnsi="Symbol" w:hint="default"/>
      </w:rPr>
    </w:lvl>
    <w:lvl w:ilvl="7" w:tplc="04090003" w:tentative="1">
      <w:start w:val="1"/>
      <w:numFmt w:val="bullet"/>
      <w:lvlText w:val="o"/>
      <w:lvlJc w:val="left"/>
      <w:pPr>
        <w:ind w:left="7436" w:hanging="360"/>
      </w:pPr>
      <w:rPr>
        <w:rFonts w:ascii="Courier New" w:hAnsi="Courier New" w:cs="Courier New" w:hint="default"/>
      </w:rPr>
    </w:lvl>
    <w:lvl w:ilvl="8" w:tplc="04090005" w:tentative="1">
      <w:start w:val="1"/>
      <w:numFmt w:val="bullet"/>
      <w:lvlText w:val=""/>
      <w:lvlJc w:val="left"/>
      <w:pPr>
        <w:ind w:left="8156" w:hanging="360"/>
      </w:pPr>
      <w:rPr>
        <w:rFonts w:ascii="Wingdings" w:hAnsi="Wingdings" w:hint="default"/>
      </w:rPr>
    </w:lvl>
  </w:abstractNum>
  <w:abstractNum w:abstractNumId="48" w15:restartNumberingAfterBreak="0">
    <w:nsid w:val="514340A6"/>
    <w:multiLevelType w:val="hybridMultilevel"/>
    <w:tmpl w:val="B0A6624E"/>
    <w:lvl w:ilvl="0" w:tplc="1D0A4B66">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53D56828"/>
    <w:multiLevelType w:val="hybridMultilevel"/>
    <w:tmpl w:val="33EA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D84160"/>
    <w:multiLevelType w:val="hybridMultilevel"/>
    <w:tmpl w:val="DEF29E48"/>
    <w:lvl w:ilvl="0" w:tplc="687CF0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A32FF1"/>
    <w:multiLevelType w:val="hybridMultilevel"/>
    <w:tmpl w:val="A0C6724C"/>
    <w:lvl w:ilvl="0" w:tplc="FFFFFFFF">
      <w:start w:val="1"/>
      <w:numFmt w:val="bullet"/>
      <w:pStyle w:val="ChamR-L25"/>
      <w:lvlText w:val="o"/>
      <w:lvlJc w:val="left"/>
      <w:pPr>
        <w:tabs>
          <w:tab w:val="num" w:pos="1872"/>
        </w:tabs>
        <w:ind w:left="1872" w:hanging="288"/>
      </w:pPr>
      <w:rPr>
        <w:rFonts w:ascii="Courier New" w:hAnsi="Courier New" w:hint="default"/>
      </w:rPr>
    </w:lvl>
    <w:lvl w:ilvl="1" w:tplc="FFFFFFFF">
      <w:start w:val="1"/>
      <w:numFmt w:val="bullet"/>
      <w:lvlText w:val="o"/>
      <w:lvlJc w:val="left"/>
      <w:pPr>
        <w:tabs>
          <w:tab w:val="num" w:pos="2592"/>
        </w:tabs>
        <w:ind w:left="2592" w:hanging="360"/>
      </w:pPr>
      <w:rPr>
        <w:rFonts w:ascii="Courier New" w:hAnsi="Courier New" w:cs="Courier New" w:hint="default"/>
      </w:rPr>
    </w:lvl>
    <w:lvl w:ilvl="2" w:tplc="FFFFFFFF">
      <w:start w:val="1"/>
      <w:numFmt w:val="bullet"/>
      <w:lvlText w:val=""/>
      <w:lvlJc w:val="left"/>
      <w:pPr>
        <w:tabs>
          <w:tab w:val="num" w:pos="3312"/>
        </w:tabs>
        <w:ind w:left="3312" w:hanging="360"/>
      </w:pPr>
      <w:rPr>
        <w:rFonts w:ascii="Wingdings" w:hAnsi="Wingdings" w:hint="default"/>
      </w:rPr>
    </w:lvl>
    <w:lvl w:ilvl="3" w:tplc="FFFFFFFF">
      <w:start w:val="1"/>
      <w:numFmt w:val="bullet"/>
      <w:lvlText w:val=""/>
      <w:lvlJc w:val="left"/>
      <w:pPr>
        <w:tabs>
          <w:tab w:val="num" w:pos="4032"/>
        </w:tabs>
        <w:ind w:left="4032" w:hanging="360"/>
      </w:pPr>
      <w:rPr>
        <w:rFonts w:ascii="Symbol" w:hAnsi="Symbol" w:hint="default"/>
      </w:rPr>
    </w:lvl>
    <w:lvl w:ilvl="4" w:tplc="FFFFFFFF" w:tentative="1">
      <w:start w:val="1"/>
      <w:numFmt w:val="bullet"/>
      <w:lvlText w:val="o"/>
      <w:lvlJc w:val="left"/>
      <w:pPr>
        <w:tabs>
          <w:tab w:val="num" w:pos="4752"/>
        </w:tabs>
        <w:ind w:left="4752" w:hanging="360"/>
      </w:pPr>
      <w:rPr>
        <w:rFonts w:ascii="Courier New" w:hAnsi="Courier New" w:cs="Courier New" w:hint="default"/>
      </w:rPr>
    </w:lvl>
    <w:lvl w:ilvl="5" w:tplc="FFFFFFFF" w:tentative="1">
      <w:start w:val="1"/>
      <w:numFmt w:val="bullet"/>
      <w:lvlText w:val=""/>
      <w:lvlJc w:val="left"/>
      <w:pPr>
        <w:tabs>
          <w:tab w:val="num" w:pos="5472"/>
        </w:tabs>
        <w:ind w:left="5472" w:hanging="360"/>
      </w:pPr>
      <w:rPr>
        <w:rFonts w:ascii="Wingdings" w:hAnsi="Wingdings" w:hint="default"/>
      </w:rPr>
    </w:lvl>
    <w:lvl w:ilvl="6" w:tplc="FFFFFFFF" w:tentative="1">
      <w:start w:val="1"/>
      <w:numFmt w:val="bullet"/>
      <w:lvlText w:val=""/>
      <w:lvlJc w:val="left"/>
      <w:pPr>
        <w:tabs>
          <w:tab w:val="num" w:pos="6192"/>
        </w:tabs>
        <w:ind w:left="6192" w:hanging="360"/>
      </w:pPr>
      <w:rPr>
        <w:rFonts w:ascii="Symbol" w:hAnsi="Symbol" w:hint="default"/>
      </w:rPr>
    </w:lvl>
    <w:lvl w:ilvl="7" w:tplc="FFFFFFFF" w:tentative="1">
      <w:start w:val="1"/>
      <w:numFmt w:val="bullet"/>
      <w:lvlText w:val="o"/>
      <w:lvlJc w:val="left"/>
      <w:pPr>
        <w:tabs>
          <w:tab w:val="num" w:pos="6912"/>
        </w:tabs>
        <w:ind w:left="6912" w:hanging="360"/>
      </w:pPr>
      <w:rPr>
        <w:rFonts w:ascii="Courier New" w:hAnsi="Courier New" w:cs="Courier New" w:hint="default"/>
      </w:rPr>
    </w:lvl>
    <w:lvl w:ilvl="8" w:tplc="FFFFFFFF" w:tentative="1">
      <w:start w:val="1"/>
      <w:numFmt w:val="bullet"/>
      <w:lvlText w:val=""/>
      <w:lvlJc w:val="left"/>
      <w:pPr>
        <w:tabs>
          <w:tab w:val="num" w:pos="7632"/>
        </w:tabs>
        <w:ind w:left="7632" w:hanging="360"/>
      </w:pPr>
      <w:rPr>
        <w:rFonts w:ascii="Wingdings" w:hAnsi="Wingdings" w:hint="default"/>
      </w:rPr>
    </w:lvl>
  </w:abstractNum>
  <w:abstractNum w:abstractNumId="53" w15:restartNumberingAfterBreak="0">
    <w:nsid w:val="5D043A34"/>
    <w:multiLevelType w:val="multilevel"/>
    <w:tmpl w:val="1F2C28B4"/>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5DF96CE8"/>
    <w:multiLevelType w:val="hybridMultilevel"/>
    <w:tmpl w:val="968028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6"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57" w15:restartNumberingAfterBreak="0">
    <w:nsid w:val="60D178B9"/>
    <w:multiLevelType w:val="hybridMultilevel"/>
    <w:tmpl w:val="F00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ED3E48"/>
    <w:multiLevelType w:val="hybridMultilevel"/>
    <w:tmpl w:val="33C8F0E6"/>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60" w15:restartNumberingAfterBreak="0">
    <w:nsid w:val="61DC7885"/>
    <w:multiLevelType w:val="hybridMultilevel"/>
    <w:tmpl w:val="DC80DAC4"/>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11C87586">
      <w:start w:val="1"/>
      <w:numFmt w:val="bullet"/>
      <w:lvlText w:val=""/>
      <w:lvlJc w:val="left"/>
      <w:pPr>
        <w:ind w:left="5040" w:hanging="360"/>
      </w:pPr>
      <w:rPr>
        <w:rFonts w:ascii="Wingdings" w:eastAsia="Times New Roman" w:hAnsi="Wingdings"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62"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3" w15:restartNumberingAfterBreak="0">
    <w:nsid w:val="67FF6CF6"/>
    <w:multiLevelType w:val="hybridMultilevel"/>
    <w:tmpl w:val="BD5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5F4A76"/>
    <w:multiLevelType w:val="hybridMultilevel"/>
    <w:tmpl w:val="EC5416A6"/>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66" w15:restartNumberingAfterBreak="0">
    <w:nsid w:val="6B625D6E"/>
    <w:multiLevelType w:val="hybridMultilevel"/>
    <w:tmpl w:val="36A47AFA"/>
    <w:lvl w:ilvl="0" w:tplc="85C0AD1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C332AD1"/>
    <w:multiLevelType w:val="hybridMultilevel"/>
    <w:tmpl w:val="B0C291D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8" w15:restartNumberingAfterBreak="0">
    <w:nsid w:val="6CA126B8"/>
    <w:multiLevelType w:val="hybridMultilevel"/>
    <w:tmpl w:val="2232581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9"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70" w15:restartNumberingAfterBreak="0">
    <w:nsid w:val="6D0F3953"/>
    <w:multiLevelType w:val="hybridMultilevel"/>
    <w:tmpl w:val="BB50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D66E25"/>
    <w:multiLevelType w:val="hybridMultilevel"/>
    <w:tmpl w:val="7F3A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73" w15:restartNumberingAfterBreak="0">
    <w:nsid w:val="6EF61CFD"/>
    <w:multiLevelType w:val="hybridMultilevel"/>
    <w:tmpl w:val="494EC0EE"/>
    <w:lvl w:ilvl="0" w:tplc="436276E4">
      <w:numFmt w:val="bullet"/>
      <w:lvlText w:val="-"/>
      <w:lvlJc w:val="left"/>
      <w:pPr>
        <w:ind w:left="900" w:hanging="360"/>
      </w:pPr>
      <w:rPr>
        <w:rFonts w:ascii="Times New Roman" w:eastAsia="Times New Roman" w:hAnsi="Times New Roman" w:cs="Times New Roman"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4"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75"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76" w15:restartNumberingAfterBreak="0">
    <w:nsid w:val="706222D7"/>
    <w:multiLevelType w:val="hybridMultilevel"/>
    <w:tmpl w:val="111A86E2"/>
    <w:lvl w:ilvl="0" w:tplc="B65A23F0">
      <w:start w:val="10"/>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78" w15:restartNumberingAfterBreak="0">
    <w:nsid w:val="749547D6"/>
    <w:multiLevelType w:val="hybridMultilevel"/>
    <w:tmpl w:val="244A7E8C"/>
    <w:lvl w:ilvl="0" w:tplc="1D0A4B66">
      <w:start w:val="1"/>
      <w:numFmt w:val="bullet"/>
      <w:lvlText w:val="-"/>
      <w:lvlJc w:val="left"/>
      <w:pPr>
        <w:ind w:left="720" w:hanging="360"/>
      </w:pPr>
      <w:rPr>
        <w:rFonts w:ascii="Arial" w:eastAsiaTheme="minorEastAsia" w:hAnsi="Arial" w:cs="Aria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80" w15:restartNumberingAfterBreak="0">
    <w:nsid w:val="76630957"/>
    <w:multiLevelType w:val="hybridMultilevel"/>
    <w:tmpl w:val="D7E0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9EC1F40"/>
    <w:multiLevelType w:val="hybridMultilevel"/>
    <w:tmpl w:val="26E8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37"/>
  </w:num>
  <w:num w:numId="2">
    <w:abstractNumId w:val="29"/>
  </w:num>
  <w:num w:numId="3">
    <w:abstractNumId w:val="55"/>
  </w:num>
  <w:num w:numId="4">
    <w:abstractNumId w:val="82"/>
  </w:num>
  <w:num w:numId="5">
    <w:abstractNumId w:val="77"/>
  </w:num>
  <w:num w:numId="6">
    <w:abstractNumId w:val="56"/>
  </w:num>
  <w:num w:numId="7">
    <w:abstractNumId w:val="22"/>
  </w:num>
  <w:num w:numId="8">
    <w:abstractNumId w:val="49"/>
  </w:num>
  <w:num w:numId="9">
    <w:abstractNumId w:val="35"/>
  </w:num>
  <w:num w:numId="10">
    <w:abstractNumId w:val="16"/>
  </w:num>
  <w:num w:numId="11">
    <w:abstractNumId w:val="34"/>
  </w:num>
  <w:num w:numId="12">
    <w:abstractNumId w:val="9"/>
  </w:num>
  <w:num w:numId="13">
    <w:abstractNumId w:val="1"/>
  </w:num>
  <w:num w:numId="14">
    <w:abstractNumId w:val="39"/>
  </w:num>
  <w:num w:numId="15">
    <w:abstractNumId w:val="52"/>
  </w:num>
  <w:num w:numId="16">
    <w:abstractNumId w:val="26"/>
  </w:num>
  <w:num w:numId="17">
    <w:abstractNumId w:val="53"/>
  </w:num>
  <w:num w:numId="18">
    <w:abstractNumId w:val="12"/>
  </w:num>
  <w:num w:numId="19">
    <w:abstractNumId w:val="63"/>
  </w:num>
  <w:num w:numId="20">
    <w:abstractNumId w:val="11"/>
  </w:num>
  <w:num w:numId="21">
    <w:abstractNumId w:val="21"/>
  </w:num>
  <w:num w:numId="22">
    <w:abstractNumId w:val="17"/>
  </w:num>
  <w:num w:numId="23">
    <w:abstractNumId w:val="31"/>
  </w:num>
  <w:num w:numId="24">
    <w:abstractNumId w:val="59"/>
  </w:num>
  <w:num w:numId="25">
    <w:abstractNumId w:val="73"/>
  </w:num>
  <w:num w:numId="26">
    <w:abstractNumId w:val="14"/>
  </w:num>
  <w:num w:numId="27">
    <w:abstractNumId w:val="25"/>
  </w:num>
  <w:num w:numId="28">
    <w:abstractNumId w:val="41"/>
  </w:num>
  <w:num w:numId="29">
    <w:abstractNumId w:val="46"/>
  </w:num>
  <w:num w:numId="30">
    <w:abstractNumId w:val="33"/>
  </w:num>
  <w:num w:numId="31">
    <w:abstractNumId w:val="80"/>
  </w:num>
  <w:num w:numId="32">
    <w:abstractNumId w:val="32"/>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num>
  <w:num w:numId="35">
    <w:abstractNumId w:val="71"/>
  </w:num>
  <w:num w:numId="36">
    <w:abstractNumId w:val="70"/>
  </w:num>
  <w:num w:numId="37">
    <w:abstractNumId w:val="47"/>
  </w:num>
  <w:num w:numId="38">
    <w:abstractNumId w:val="67"/>
  </w:num>
  <w:num w:numId="39">
    <w:abstractNumId w:val="50"/>
  </w:num>
  <w:num w:numId="40">
    <w:abstractNumId w:val="81"/>
  </w:num>
  <w:num w:numId="41">
    <w:abstractNumId w:val="24"/>
  </w:num>
  <w:num w:numId="42">
    <w:abstractNumId w:val="60"/>
  </w:num>
  <w:num w:numId="43">
    <w:abstractNumId w:val="0"/>
  </w:num>
  <w:num w:numId="44">
    <w:abstractNumId w:val="18"/>
  </w:num>
  <w:num w:numId="45">
    <w:abstractNumId w:val="48"/>
  </w:num>
  <w:num w:numId="46">
    <w:abstractNumId w:val="3"/>
  </w:num>
  <w:num w:numId="47">
    <w:abstractNumId w:val="27"/>
  </w:num>
  <w:num w:numId="48">
    <w:abstractNumId w:val="58"/>
  </w:num>
  <w:num w:numId="49">
    <w:abstractNumId w:val="42"/>
  </w:num>
  <w:num w:numId="50">
    <w:abstractNumId w:val="7"/>
  </w:num>
  <w:num w:numId="51">
    <w:abstractNumId w:val="54"/>
  </w:num>
  <w:num w:numId="52">
    <w:abstractNumId w:val="8"/>
  </w:num>
  <w:num w:numId="53">
    <w:abstractNumId w:val="64"/>
  </w:num>
  <w:num w:numId="54">
    <w:abstractNumId w:val="13"/>
  </w:num>
  <w:num w:numId="55">
    <w:abstractNumId w:val="4"/>
  </w:num>
  <w:num w:numId="56">
    <w:abstractNumId w:val="40"/>
  </w:num>
  <w:num w:numId="57">
    <w:abstractNumId w:val="68"/>
  </w:num>
  <w:num w:numId="58">
    <w:abstractNumId w:val="10"/>
  </w:num>
  <w:num w:numId="59">
    <w:abstractNumId w:val="57"/>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1"/>
  </w:num>
  <w:num w:numId="62">
    <w:abstractNumId w:val="4"/>
  </w:num>
  <w:num w:numId="63">
    <w:abstractNumId w:val="4"/>
  </w:num>
  <w:num w:numId="64">
    <w:abstractNumId w:val="78"/>
  </w:num>
  <w:num w:numId="65">
    <w:abstractNumId w:val="66"/>
  </w:num>
  <w:num w:numId="66">
    <w:abstractNumId w:val="7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fr-FR" w:vendorID="64" w:dllVersion="131078"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2AB"/>
    <w:rsid w:val="00000218"/>
    <w:rsid w:val="00000C11"/>
    <w:rsid w:val="00000F5A"/>
    <w:rsid w:val="000016DA"/>
    <w:rsid w:val="000019F3"/>
    <w:rsid w:val="00001C3A"/>
    <w:rsid w:val="00001C78"/>
    <w:rsid w:val="00001F0D"/>
    <w:rsid w:val="00002034"/>
    <w:rsid w:val="00002720"/>
    <w:rsid w:val="0000319E"/>
    <w:rsid w:val="00003447"/>
    <w:rsid w:val="000039A0"/>
    <w:rsid w:val="000042CF"/>
    <w:rsid w:val="000045E9"/>
    <w:rsid w:val="00004A99"/>
    <w:rsid w:val="00004C19"/>
    <w:rsid w:val="00005A92"/>
    <w:rsid w:val="00005BEC"/>
    <w:rsid w:val="00005DA3"/>
    <w:rsid w:val="00005E35"/>
    <w:rsid w:val="000063D1"/>
    <w:rsid w:val="00006A6B"/>
    <w:rsid w:val="00007015"/>
    <w:rsid w:val="0000736A"/>
    <w:rsid w:val="0000765F"/>
    <w:rsid w:val="00007F69"/>
    <w:rsid w:val="000121CF"/>
    <w:rsid w:val="00012490"/>
    <w:rsid w:val="0001259F"/>
    <w:rsid w:val="000127D0"/>
    <w:rsid w:val="00012C12"/>
    <w:rsid w:val="0001363C"/>
    <w:rsid w:val="0001377B"/>
    <w:rsid w:val="000141C0"/>
    <w:rsid w:val="0001454E"/>
    <w:rsid w:val="000149FD"/>
    <w:rsid w:val="000152A6"/>
    <w:rsid w:val="00015B12"/>
    <w:rsid w:val="00016763"/>
    <w:rsid w:val="00017D9A"/>
    <w:rsid w:val="00017E9C"/>
    <w:rsid w:val="000214EA"/>
    <w:rsid w:val="00021FE7"/>
    <w:rsid w:val="00022569"/>
    <w:rsid w:val="00022688"/>
    <w:rsid w:val="000230C7"/>
    <w:rsid w:val="000235EA"/>
    <w:rsid w:val="00023C37"/>
    <w:rsid w:val="000243E4"/>
    <w:rsid w:val="0002445B"/>
    <w:rsid w:val="00024815"/>
    <w:rsid w:val="00024B7A"/>
    <w:rsid w:val="00024DCB"/>
    <w:rsid w:val="0002582E"/>
    <w:rsid w:val="0002594B"/>
    <w:rsid w:val="00025B7C"/>
    <w:rsid w:val="00026210"/>
    <w:rsid w:val="0002658E"/>
    <w:rsid w:val="00026C7D"/>
    <w:rsid w:val="00027776"/>
    <w:rsid w:val="0003047D"/>
    <w:rsid w:val="000304D4"/>
    <w:rsid w:val="0003219D"/>
    <w:rsid w:val="0003267C"/>
    <w:rsid w:val="00032B06"/>
    <w:rsid w:val="000330EF"/>
    <w:rsid w:val="00033BF0"/>
    <w:rsid w:val="00033BF5"/>
    <w:rsid w:val="00034DE2"/>
    <w:rsid w:val="00036261"/>
    <w:rsid w:val="00036506"/>
    <w:rsid w:val="00036703"/>
    <w:rsid w:val="000367FD"/>
    <w:rsid w:val="000368FF"/>
    <w:rsid w:val="00036BDD"/>
    <w:rsid w:val="00036CEB"/>
    <w:rsid w:val="00036DEF"/>
    <w:rsid w:val="0003774C"/>
    <w:rsid w:val="00037C23"/>
    <w:rsid w:val="00037C93"/>
    <w:rsid w:val="0004148C"/>
    <w:rsid w:val="00041595"/>
    <w:rsid w:val="00041755"/>
    <w:rsid w:val="000418F4"/>
    <w:rsid w:val="00041C72"/>
    <w:rsid w:val="00042F2F"/>
    <w:rsid w:val="0004340E"/>
    <w:rsid w:val="00043BAA"/>
    <w:rsid w:val="00043CC9"/>
    <w:rsid w:val="00044746"/>
    <w:rsid w:val="000451C4"/>
    <w:rsid w:val="00046A0C"/>
    <w:rsid w:val="00046E68"/>
    <w:rsid w:val="00047B02"/>
    <w:rsid w:val="00047F25"/>
    <w:rsid w:val="00051CBB"/>
    <w:rsid w:val="00051F76"/>
    <w:rsid w:val="00052018"/>
    <w:rsid w:val="000521F6"/>
    <w:rsid w:val="00052542"/>
    <w:rsid w:val="0005257A"/>
    <w:rsid w:val="00052ED7"/>
    <w:rsid w:val="00053400"/>
    <w:rsid w:val="00053832"/>
    <w:rsid w:val="00053AFE"/>
    <w:rsid w:val="00053CD1"/>
    <w:rsid w:val="00054D37"/>
    <w:rsid w:val="00054D6D"/>
    <w:rsid w:val="00054F54"/>
    <w:rsid w:val="000553E5"/>
    <w:rsid w:val="00056380"/>
    <w:rsid w:val="00056491"/>
    <w:rsid w:val="00056F15"/>
    <w:rsid w:val="00057467"/>
    <w:rsid w:val="00057BED"/>
    <w:rsid w:val="00057CC5"/>
    <w:rsid w:val="00057F7B"/>
    <w:rsid w:val="00060173"/>
    <w:rsid w:val="0006051D"/>
    <w:rsid w:val="00060951"/>
    <w:rsid w:val="00061829"/>
    <w:rsid w:val="0006188A"/>
    <w:rsid w:val="00061DA5"/>
    <w:rsid w:val="0006263D"/>
    <w:rsid w:val="00062827"/>
    <w:rsid w:val="000628DE"/>
    <w:rsid w:val="0006301A"/>
    <w:rsid w:val="00063B65"/>
    <w:rsid w:val="000643A4"/>
    <w:rsid w:val="0006542D"/>
    <w:rsid w:val="00065D48"/>
    <w:rsid w:val="00065D71"/>
    <w:rsid w:val="000664F8"/>
    <w:rsid w:val="000674D4"/>
    <w:rsid w:val="000702B9"/>
    <w:rsid w:val="000703D6"/>
    <w:rsid w:val="0007068C"/>
    <w:rsid w:val="00070B1D"/>
    <w:rsid w:val="00070E70"/>
    <w:rsid w:val="0007170A"/>
    <w:rsid w:val="000717CC"/>
    <w:rsid w:val="000718CB"/>
    <w:rsid w:val="00072595"/>
    <w:rsid w:val="000730DD"/>
    <w:rsid w:val="00073494"/>
    <w:rsid w:val="0007395B"/>
    <w:rsid w:val="0007471E"/>
    <w:rsid w:val="00074AFE"/>
    <w:rsid w:val="00074EF7"/>
    <w:rsid w:val="00074FB5"/>
    <w:rsid w:val="00075099"/>
    <w:rsid w:val="000766D7"/>
    <w:rsid w:val="0007749F"/>
    <w:rsid w:val="000774C3"/>
    <w:rsid w:val="00080003"/>
    <w:rsid w:val="000805AB"/>
    <w:rsid w:val="0008109D"/>
    <w:rsid w:val="00081E55"/>
    <w:rsid w:val="00082CF6"/>
    <w:rsid w:val="00083CB9"/>
    <w:rsid w:val="000850B2"/>
    <w:rsid w:val="00085723"/>
    <w:rsid w:val="00085B5B"/>
    <w:rsid w:val="000863E5"/>
    <w:rsid w:val="00086AA2"/>
    <w:rsid w:val="00086E65"/>
    <w:rsid w:val="000901F5"/>
    <w:rsid w:val="00090455"/>
    <w:rsid w:val="00090FD6"/>
    <w:rsid w:val="0009229B"/>
    <w:rsid w:val="0009281C"/>
    <w:rsid w:val="00092DD2"/>
    <w:rsid w:val="00093519"/>
    <w:rsid w:val="000935DF"/>
    <w:rsid w:val="00093764"/>
    <w:rsid w:val="0009405B"/>
    <w:rsid w:val="00094BF5"/>
    <w:rsid w:val="00095BD1"/>
    <w:rsid w:val="00095CDA"/>
    <w:rsid w:val="00095DBF"/>
    <w:rsid w:val="000963AD"/>
    <w:rsid w:val="000967AC"/>
    <w:rsid w:val="000968FC"/>
    <w:rsid w:val="00096BE4"/>
    <w:rsid w:val="00096D32"/>
    <w:rsid w:val="00096FE3"/>
    <w:rsid w:val="00097D22"/>
    <w:rsid w:val="000A039C"/>
    <w:rsid w:val="000A0965"/>
    <w:rsid w:val="000A09D4"/>
    <w:rsid w:val="000A0F11"/>
    <w:rsid w:val="000A16B8"/>
    <w:rsid w:val="000A1C4E"/>
    <w:rsid w:val="000A1DD1"/>
    <w:rsid w:val="000A2AAB"/>
    <w:rsid w:val="000A2B4B"/>
    <w:rsid w:val="000A2D4D"/>
    <w:rsid w:val="000A3537"/>
    <w:rsid w:val="000A375D"/>
    <w:rsid w:val="000A3A53"/>
    <w:rsid w:val="000A3CD7"/>
    <w:rsid w:val="000A3E35"/>
    <w:rsid w:val="000A3FB9"/>
    <w:rsid w:val="000A4007"/>
    <w:rsid w:val="000A4156"/>
    <w:rsid w:val="000A42BD"/>
    <w:rsid w:val="000A46D5"/>
    <w:rsid w:val="000A49F8"/>
    <w:rsid w:val="000A521A"/>
    <w:rsid w:val="000A55D9"/>
    <w:rsid w:val="000A5CA4"/>
    <w:rsid w:val="000A6053"/>
    <w:rsid w:val="000A6078"/>
    <w:rsid w:val="000A6148"/>
    <w:rsid w:val="000A6251"/>
    <w:rsid w:val="000A6620"/>
    <w:rsid w:val="000A689B"/>
    <w:rsid w:val="000A6B19"/>
    <w:rsid w:val="000B06A2"/>
    <w:rsid w:val="000B1126"/>
    <w:rsid w:val="000B120A"/>
    <w:rsid w:val="000B1466"/>
    <w:rsid w:val="000B14EC"/>
    <w:rsid w:val="000B27CD"/>
    <w:rsid w:val="000B2AA9"/>
    <w:rsid w:val="000B2EA8"/>
    <w:rsid w:val="000B30CB"/>
    <w:rsid w:val="000B32DE"/>
    <w:rsid w:val="000B3418"/>
    <w:rsid w:val="000B34D7"/>
    <w:rsid w:val="000B530C"/>
    <w:rsid w:val="000B54E4"/>
    <w:rsid w:val="000B5869"/>
    <w:rsid w:val="000B703A"/>
    <w:rsid w:val="000B71A2"/>
    <w:rsid w:val="000B71FC"/>
    <w:rsid w:val="000B722F"/>
    <w:rsid w:val="000B7E19"/>
    <w:rsid w:val="000C0736"/>
    <w:rsid w:val="000C1A71"/>
    <w:rsid w:val="000C1C15"/>
    <w:rsid w:val="000C203A"/>
    <w:rsid w:val="000C27CD"/>
    <w:rsid w:val="000C2AF4"/>
    <w:rsid w:val="000C2B6D"/>
    <w:rsid w:val="000C2C85"/>
    <w:rsid w:val="000C2D38"/>
    <w:rsid w:val="000C3534"/>
    <w:rsid w:val="000C3C71"/>
    <w:rsid w:val="000C4F00"/>
    <w:rsid w:val="000C5247"/>
    <w:rsid w:val="000C55C1"/>
    <w:rsid w:val="000C5B82"/>
    <w:rsid w:val="000C5C28"/>
    <w:rsid w:val="000C666F"/>
    <w:rsid w:val="000C6A99"/>
    <w:rsid w:val="000C6B03"/>
    <w:rsid w:val="000C6CC1"/>
    <w:rsid w:val="000C76D9"/>
    <w:rsid w:val="000D0B2A"/>
    <w:rsid w:val="000D0BAC"/>
    <w:rsid w:val="000D0F86"/>
    <w:rsid w:val="000D1028"/>
    <w:rsid w:val="000D11A2"/>
    <w:rsid w:val="000D1840"/>
    <w:rsid w:val="000D1C0F"/>
    <w:rsid w:val="000D2798"/>
    <w:rsid w:val="000D2E6C"/>
    <w:rsid w:val="000D3235"/>
    <w:rsid w:val="000D34A7"/>
    <w:rsid w:val="000D3890"/>
    <w:rsid w:val="000D3D94"/>
    <w:rsid w:val="000D3F89"/>
    <w:rsid w:val="000D4AEC"/>
    <w:rsid w:val="000D5247"/>
    <w:rsid w:val="000D538F"/>
    <w:rsid w:val="000D5D89"/>
    <w:rsid w:val="000D7371"/>
    <w:rsid w:val="000D75D4"/>
    <w:rsid w:val="000D7609"/>
    <w:rsid w:val="000E0811"/>
    <w:rsid w:val="000E211F"/>
    <w:rsid w:val="000E2EB3"/>
    <w:rsid w:val="000E3024"/>
    <w:rsid w:val="000E31E2"/>
    <w:rsid w:val="000E338B"/>
    <w:rsid w:val="000E3661"/>
    <w:rsid w:val="000E3F56"/>
    <w:rsid w:val="000E4049"/>
    <w:rsid w:val="000E4527"/>
    <w:rsid w:val="000E4737"/>
    <w:rsid w:val="000E4BF2"/>
    <w:rsid w:val="000E4D7E"/>
    <w:rsid w:val="000E4F59"/>
    <w:rsid w:val="000E6068"/>
    <w:rsid w:val="000E6D36"/>
    <w:rsid w:val="000E753B"/>
    <w:rsid w:val="000E7A70"/>
    <w:rsid w:val="000E7B5D"/>
    <w:rsid w:val="000F0267"/>
    <w:rsid w:val="000F0282"/>
    <w:rsid w:val="000F0A7D"/>
    <w:rsid w:val="000F0C84"/>
    <w:rsid w:val="000F1085"/>
    <w:rsid w:val="000F10A3"/>
    <w:rsid w:val="000F1681"/>
    <w:rsid w:val="000F1696"/>
    <w:rsid w:val="000F1CE2"/>
    <w:rsid w:val="000F206D"/>
    <w:rsid w:val="000F22C6"/>
    <w:rsid w:val="000F3197"/>
    <w:rsid w:val="000F38EF"/>
    <w:rsid w:val="000F3B27"/>
    <w:rsid w:val="000F3E21"/>
    <w:rsid w:val="000F4609"/>
    <w:rsid w:val="000F4636"/>
    <w:rsid w:val="000F469E"/>
    <w:rsid w:val="000F5197"/>
    <w:rsid w:val="000F520B"/>
    <w:rsid w:val="000F532F"/>
    <w:rsid w:val="000F569D"/>
    <w:rsid w:val="000F5F9D"/>
    <w:rsid w:val="000F680B"/>
    <w:rsid w:val="000F7F14"/>
    <w:rsid w:val="001002B7"/>
    <w:rsid w:val="0010052B"/>
    <w:rsid w:val="0010075E"/>
    <w:rsid w:val="00100BDE"/>
    <w:rsid w:val="00100F2A"/>
    <w:rsid w:val="00100F6D"/>
    <w:rsid w:val="001010B8"/>
    <w:rsid w:val="001011E4"/>
    <w:rsid w:val="00101DEC"/>
    <w:rsid w:val="001024D3"/>
    <w:rsid w:val="00102F18"/>
    <w:rsid w:val="00103F87"/>
    <w:rsid w:val="00104C22"/>
    <w:rsid w:val="001056F7"/>
    <w:rsid w:val="00105DEB"/>
    <w:rsid w:val="00106178"/>
    <w:rsid w:val="00106309"/>
    <w:rsid w:val="00106A32"/>
    <w:rsid w:val="00106BC8"/>
    <w:rsid w:val="001074A5"/>
    <w:rsid w:val="00107840"/>
    <w:rsid w:val="001102F2"/>
    <w:rsid w:val="00111040"/>
    <w:rsid w:val="0011172A"/>
    <w:rsid w:val="00111D1A"/>
    <w:rsid w:val="001121EA"/>
    <w:rsid w:val="00113BCF"/>
    <w:rsid w:val="00113E1C"/>
    <w:rsid w:val="00113E99"/>
    <w:rsid w:val="00114BAD"/>
    <w:rsid w:val="00115387"/>
    <w:rsid w:val="00115492"/>
    <w:rsid w:val="00115584"/>
    <w:rsid w:val="00116A07"/>
    <w:rsid w:val="001170F6"/>
    <w:rsid w:val="001209B7"/>
    <w:rsid w:val="00120BD0"/>
    <w:rsid w:val="0012121E"/>
    <w:rsid w:val="00121442"/>
    <w:rsid w:val="00123535"/>
    <w:rsid w:val="0012360F"/>
    <w:rsid w:val="001236F5"/>
    <w:rsid w:val="00123BE3"/>
    <w:rsid w:val="00123C3A"/>
    <w:rsid w:val="00125012"/>
    <w:rsid w:val="00125C77"/>
    <w:rsid w:val="00125D02"/>
    <w:rsid w:val="00125E12"/>
    <w:rsid w:val="00126571"/>
    <w:rsid w:val="001265E9"/>
    <w:rsid w:val="001268E2"/>
    <w:rsid w:val="001269D3"/>
    <w:rsid w:val="00126C9C"/>
    <w:rsid w:val="001275D2"/>
    <w:rsid w:val="00127B50"/>
    <w:rsid w:val="00127F8B"/>
    <w:rsid w:val="00130A8F"/>
    <w:rsid w:val="0013102E"/>
    <w:rsid w:val="00131D07"/>
    <w:rsid w:val="00132316"/>
    <w:rsid w:val="00132B74"/>
    <w:rsid w:val="00132ECB"/>
    <w:rsid w:val="00133477"/>
    <w:rsid w:val="00134680"/>
    <w:rsid w:val="0013503C"/>
    <w:rsid w:val="0013581F"/>
    <w:rsid w:val="00136145"/>
    <w:rsid w:val="00136259"/>
    <w:rsid w:val="001365B6"/>
    <w:rsid w:val="00136742"/>
    <w:rsid w:val="00136901"/>
    <w:rsid w:val="00136D76"/>
    <w:rsid w:val="00136F13"/>
    <w:rsid w:val="00137197"/>
    <w:rsid w:val="00137270"/>
    <w:rsid w:val="001372F8"/>
    <w:rsid w:val="001378DD"/>
    <w:rsid w:val="00137DB3"/>
    <w:rsid w:val="00141B98"/>
    <w:rsid w:val="00142C88"/>
    <w:rsid w:val="00143909"/>
    <w:rsid w:val="00144385"/>
    <w:rsid w:val="001445D3"/>
    <w:rsid w:val="00145383"/>
    <w:rsid w:val="00145846"/>
    <w:rsid w:val="00146097"/>
    <w:rsid w:val="0014617C"/>
    <w:rsid w:val="001465D9"/>
    <w:rsid w:val="00147748"/>
    <w:rsid w:val="00150A2A"/>
    <w:rsid w:val="00151068"/>
    <w:rsid w:val="0015132E"/>
    <w:rsid w:val="0015165C"/>
    <w:rsid w:val="001517B7"/>
    <w:rsid w:val="00151B20"/>
    <w:rsid w:val="001523D3"/>
    <w:rsid w:val="0015281F"/>
    <w:rsid w:val="00154AF0"/>
    <w:rsid w:val="00154EFE"/>
    <w:rsid w:val="0015548A"/>
    <w:rsid w:val="001557DD"/>
    <w:rsid w:val="00155A16"/>
    <w:rsid w:val="00155B25"/>
    <w:rsid w:val="00155BE3"/>
    <w:rsid w:val="00155F48"/>
    <w:rsid w:val="00156083"/>
    <w:rsid w:val="00156232"/>
    <w:rsid w:val="0015654D"/>
    <w:rsid w:val="00156849"/>
    <w:rsid w:val="00156892"/>
    <w:rsid w:val="001569D4"/>
    <w:rsid w:val="00156BFF"/>
    <w:rsid w:val="00160692"/>
    <w:rsid w:val="00161000"/>
    <w:rsid w:val="001613DE"/>
    <w:rsid w:val="00161898"/>
    <w:rsid w:val="00161970"/>
    <w:rsid w:val="00161E1C"/>
    <w:rsid w:val="001620E1"/>
    <w:rsid w:val="00162411"/>
    <w:rsid w:val="001626E2"/>
    <w:rsid w:val="001626E8"/>
    <w:rsid w:val="0016272E"/>
    <w:rsid w:val="0016274A"/>
    <w:rsid w:val="001627C3"/>
    <w:rsid w:val="00162EED"/>
    <w:rsid w:val="001630F2"/>
    <w:rsid w:val="0016398D"/>
    <w:rsid w:val="00163A9B"/>
    <w:rsid w:val="001642DE"/>
    <w:rsid w:val="00164377"/>
    <w:rsid w:val="00164DA9"/>
    <w:rsid w:val="00165004"/>
    <w:rsid w:val="0016532F"/>
    <w:rsid w:val="00165CC8"/>
    <w:rsid w:val="00165D7B"/>
    <w:rsid w:val="00165EF0"/>
    <w:rsid w:val="0016617C"/>
    <w:rsid w:val="00166C6B"/>
    <w:rsid w:val="00167A36"/>
    <w:rsid w:val="00170169"/>
    <w:rsid w:val="0017097E"/>
    <w:rsid w:val="00170DFE"/>
    <w:rsid w:val="0017158C"/>
    <w:rsid w:val="001717A4"/>
    <w:rsid w:val="00171C82"/>
    <w:rsid w:val="001723A9"/>
    <w:rsid w:val="0017269A"/>
    <w:rsid w:val="0017381F"/>
    <w:rsid w:val="00173DC6"/>
    <w:rsid w:val="00174C03"/>
    <w:rsid w:val="001750B9"/>
    <w:rsid w:val="0017614D"/>
    <w:rsid w:val="00176657"/>
    <w:rsid w:val="00177114"/>
    <w:rsid w:val="00177656"/>
    <w:rsid w:val="001808CF"/>
    <w:rsid w:val="00180DD4"/>
    <w:rsid w:val="00181BA6"/>
    <w:rsid w:val="00181E39"/>
    <w:rsid w:val="00182471"/>
    <w:rsid w:val="00182767"/>
    <w:rsid w:val="00183F73"/>
    <w:rsid w:val="00183F7A"/>
    <w:rsid w:val="00184555"/>
    <w:rsid w:val="00184713"/>
    <w:rsid w:val="00184E6B"/>
    <w:rsid w:val="00185EC0"/>
    <w:rsid w:val="0018713E"/>
    <w:rsid w:val="00187357"/>
    <w:rsid w:val="001876F5"/>
    <w:rsid w:val="001878FA"/>
    <w:rsid w:val="00190815"/>
    <w:rsid w:val="0019181F"/>
    <w:rsid w:val="0019191B"/>
    <w:rsid w:val="00191BD6"/>
    <w:rsid w:val="001923B6"/>
    <w:rsid w:val="00192F82"/>
    <w:rsid w:val="0019335B"/>
    <w:rsid w:val="001934C8"/>
    <w:rsid w:val="001934EA"/>
    <w:rsid w:val="001936FC"/>
    <w:rsid w:val="00193915"/>
    <w:rsid w:val="00193AD9"/>
    <w:rsid w:val="00193D0B"/>
    <w:rsid w:val="00194236"/>
    <w:rsid w:val="00194315"/>
    <w:rsid w:val="00194EAD"/>
    <w:rsid w:val="001950CA"/>
    <w:rsid w:val="001954BA"/>
    <w:rsid w:val="00195774"/>
    <w:rsid w:val="00195AC0"/>
    <w:rsid w:val="00196C6F"/>
    <w:rsid w:val="00196C73"/>
    <w:rsid w:val="00196D6B"/>
    <w:rsid w:val="00197ADF"/>
    <w:rsid w:val="001A0166"/>
    <w:rsid w:val="001A024B"/>
    <w:rsid w:val="001A0A85"/>
    <w:rsid w:val="001A165E"/>
    <w:rsid w:val="001A1901"/>
    <w:rsid w:val="001A197C"/>
    <w:rsid w:val="001A1C62"/>
    <w:rsid w:val="001A258F"/>
    <w:rsid w:val="001A25C9"/>
    <w:rsid w:val="001A2894"/>
    <w:rsid w:val="001A28C0"/>
    <w:rsid w:val="001A2983"/>
    <w:rsid w:val="001A2BFD"/>
    <w:rsid w:val="001A37A0"/>
    <w:rsid w:val="001A3FBE"/>
    <w:rsid w:val="001A400A"/>
    <w:rsid w:val="001A42EA"/>
    <w:rsid w:val="001A4FA3"/>
    <w:rsid w:val="001A5145"/>
    <w:rsid w:val="001A516E"/>
    <w:rsid w:val="001A642F"/>
    <w:rsid w:val="001A6682"/>
    <w:rsid w:val="001B0DAA"/>
    <w:rsid w:val="001B0DCC"/>
    <w:rsid w:val="001B0F84"/>
    <w:rsid w:val="001B1C4C"/>
    <w:rsid w:val="001B1DF6"/>
    <w:rsid w:val="001B216B"/>
    <w:rsid w:val="001B21A3"/>
    <w:rsid w:val="001B22B2"/>
    <w:rsid w:val="001B2336"/>
    <w:rsid w:val="001B2465"/>
    <w:rsid w:val="001B2B34"/>
    <w:rsid w:val="001B2D09"/>
    <w:rsid w:val="001B3042"/>
    <w:rsid w:val="001B3128"/>
    <w:rsid w:val="001B377E"/>
    <w:rsid w:val="001B4126"/>
    <w:rsid w:val="001B417F"/>
    <w:rsid w:val="001B4CD5"/>
    <w:rsid w:val="001B5184"/>
    <w:rsid w:val="001B5440"/>
    <w:rsid w:val="001B5BDF"/>
    <w:rsid w:val="001B609E"/>
    <w:rsid w:val="001B626A"/>
    <w:rsid w:val="001B65D7"/>
    <w:rsid w:val="001B6EB7"/>
    <w:rsid w:val="001B73F5"/>
    <w:rsid w:val="001C0A13"/>
    <w:rsid w:val="001C0AC1"/>
    <w:rsid w:val="001C17C5"/>
    <w:rsid w:val="001C1958"/>
    <w:rsid w:val="001C2779"/>
    <w:rsid w:val="001C3414"/>
    <w:rsid w:val="001C384E"/>
    <w:rsid w:val="001C3C54"/>
    <w:rsid w:val="001C3E4A"/>
    <w:rsid w:val="001C3FB1"/>
    <w:rsid w:val="001C43CC"/>
    <w:rsid w:val="001C4EEB"/>
    <w:rsid w:val="001C6D7A"/>
    <w:rsid w:val="001C7653"/>
    <w:rsid w:val="001C767C"/>
    <w:rsid w:val="001C7848"/>
    <w:rsid w:val="001C7990"/>
    <w:rsid w:val="001C79DE"/>
    <w:rsid w:val="001C7A13"/>
    <w:rsid w:val="001D01FA"/>
    <w:rsid w:val="001D0773"/>
    <w:rsid w:val="001D0790"/>
    <w:rsid w:val="001D0DFA"/>
    <w:rsid w:val="001D1CAB"/>
    <w:rsid w:val="001D2142"/>
    <w:rsid w:val="001D2318"/>
    <w:rsid w:val="001D2CA3"/>
    <w:rsid w:val="001D2E9A"/>
    <w:rsid w:val="001D2E9C"/>
    <w:rsid w:val="001D313D"/>
    <w:rsid w:val="001D37A4"/>
    <w:rsid w:val="001D416F"/>
    <w:rsid w:val="001D4700"/>
    <w:rsid w:val="001D4706"/>
    <w:rsid w:val="001D491B"/>
    <w:rsid w:val="001D4A28"/>
    <w:rsid w:val="001D5B8C"/>
    <w:rsid w:val="001D692B"/>
    <w:rsid w:val="001D69A0"/>
    <w:rsid w:val="001D6B1E"/>
    <w:rsid w:val="001D6C2D"/>
    <w:rsid w:val="001D7220"/>
    <w:rsid w:val="001D75B9"/>
    <w:rsid w:val="001D7A97"/>
    <w:rsid w:val="001E0572"/>
    <w:rsid w:val="001E08B9"/>
    <w:rsid w:val="001E0EAD"/>
    <w:rsid w:val="001E1472"/>
    <w:rsid w:val="001E1DE9"/>
    <w:rsid w:val="001E23D0"/>
    <w:rsid w:val="001E254F"/>
    <w:rsid w:val="001E30EA"/>
    <w:rsid w:val="001E32E3"/>
    <w:rsid w:val="001E3DC1"/>
    <w:rsid w:val="001E47C8"/>
    <w:rsid w:val="001E57F7"/>
    <w:rsid w:val="001E5A81"/>
    <w:rsid w:val="001E5E49"/>
    <w:rsid w:val="001E6500"/>
    <w:rsid w:val="001E653E"/>
    <w:rsid w:val="001E720C"/>
    <w:rsid w:val="001E78B2"/>
    <w:rsid w:val="001F0282"/>
    <w:rsid w:val="001F090E"/>
    <w:rsid w:val="001F1621"/>
    <w:rsid w:val="001F1B36"/>
    <w:rsid w:val="001F2588"/>
    <w:rsid w:val="001F292F"/>
    <w:rsid w:val="001F2A35"/>
    <w:rsid w:val="001F2F3A"/>
    <w:rsid w:val="001F3A01"/>
    <w:rsid w:val="001F3AD1"/>
    <w:rsid w:val="001F3C78"/>
    <w:rsid w:val="001F3DB0"/>
    <w:rsid w:val="001F456D"/>
    <w:rsid w:val="001F4582"/>
    <w:rsid w:val="001F49D3"/>
    <w:rsid w:val="001F579E"/>
    <w:rsid w:val="001F60EF"/>
    <w:rsid w:val="001F6804"/>
    <w:rsid w:val="001F69FB"/>
    <w:rsid w:val="001F6A10"/>
    <w:rsid w:val="001F7637"/>
    <w:rsid w:val="001F7C1F"/>
    <w:rsid w:val="001F7CA0"/>
    <w:rsid w:val="001F7DAD"/>
    <w:rsid w:val="00200E5B"/>
    <w:rsid w:val="00201BFB"/>
    <w:rsid w:val="00201FEF"/>
    <w:rsid w:val="002024D2"/>
    <w:rsid w:val="002035D0"/>
    <w:rsid w:val="00203A63"/>
    <w:rsid w:val="002051D6"/>
    <w:rsid w:val="00205C74"/>
    <w:rsid w:val="0020603C"/>
    <w:rsid w:val="00206C49"/>
    <w:rsid w:val="00207712"/>
    <w:rsid w:val="00207AB8"/>
    <w:rsid w:val="00210022"/>
    <w:rsid w:val="002101FC"/>
    <w:rsid w:val="002102A9"/>
    <w:rsid w:val="002105FE"/>
    <w:rsid w:val="002108B4"/>
    <w:rsid w:val="00211ABF"/>
    <w:rsid w:val="0021211D"/>
    <w:rsid w:val="00212215"/>
    <w:rsid w:val="00212838"/>
    <w:rsid w:val="00212A58"/>
    <w:rsid w:val="0021310C"/>
    <w:rsid w:val="002138A3"/>
    <w:rsid w:val="00213B38"/>
    <w:rsid w:val="00214D59"/>
    <w:rsid w:val="002153C8"/>
    <w:rsid w:val="0021567D"/>
    <w:rsid w:val="002164E1"/>
    <w:rsid w:val="00216BC2"/>
    <w:rsid w:val="00216C58"/>
    <w:rsid w:val="00216DC3"/>
    <w:rsid w:val="00216EC4"/>
    <w:rsid w:val="0021719A"/>
    <w:rsid w:val="00217303"/>
    <w:rsid w:val="002173D3"/>
    <w:rsid w:val="00217F4D"/>
    <w:rsid w:val="0022018D"/>
    <w:rsid w:val="0022223B"/>
    <w:rsid w:val="00222AC6"/>
    <w:rsid w:val="00222DD1"/>
    <w:rsid w:val="002231D2"/>
    <w:rsid w:val="0022368F"/>
    <w:rsid w:val="00224229"/>
    <w:rsid w:val="002248E5"/>
    <w:rsid w:val="00224BE9"/>
    <w:rsid w:val="0022511C"/>
    <w:rsid w:val="002258DD"/>
    <w:rsid w:val="00225A97"/>
    <w:rsid w:val="00226222"/>
    <w:rsid w:val="00226EF8"/>
    <w:rsid w:val="00227232"/>
    <w:rsid w:val="00227715"/>
    <w:rsid w:val="0022796E"/>
    <w:rsid w:val="00227B9A"/>
    <w:rsid w:val="00230033"/>
    <w:rsid w:val="002303C1"/>
    <w:rsid w:val="00230421"/>
    <w:rsid w:val="002307A4"/>
    <w:rsid w:val="0023096E"/>
    <w:rsid w:val="00230C03"/>
    <w:rsid w:val="00231839"/>
    <w:rsid w:val="00231E61"/>
    <w:rsid w:val="002324AC"/>
    <w:rsid w:val="002330DC"/>
    <w:rsid w:val="002335A0"/>
    <w:rsid w:val="0023381F"/>
    <w:rsid w:val="002349DD"/>
    <w:rsid w:val="00234FC4"/>
    <w:rsid w:val="00235B4D"/>
    <w:rsid w:val="00235B98"/>
    <w:rsid w:val="00235FB0"/>
    <w:rsid w:val="0023619C"/>
    <w:rsid w:val="0023632C"/>
    <w:rsid w:val="002363E7"/>
    <w:rsid w:val="0023644B"/>
    <w:rsid w:val="00236980"/>
    <w:rsid w:val="00236C71"/>
    <w:rsid w:val="00236EE8"/>
    <w:rsid w:val="00237551"/>
    <w:rsid w:val="002411F5"/>
    <w:rsid w:val="002419E3"/>
    <w:rsid w:val="002425A4"/>
    <w:rsid w:val="002427EB"/>
    <w:rsid w:val="00243570"/>
    <w:rsid w:val="00243A25"/>
    <w:rsid w:val="0024437E"/>
    <w:rsid w:val="00245249"/>
    <w:rsid w:val="00245EAC"/>
    <w:rsid w:val="00246BA2"/>
    <w:rsid w:val="00246FD5"/>
    <w:rsid w:val="00247083"/>
    <w:rsid w:val="00247779"/>
    <w:rsid w:val="0025051F"/>
    <w:rsid w:val="00250908"/>
    <w:rsid w:val="00250CE8"/>
    <w:rsid w:val="00250F25"/>
    <w:rsid w:val="00251186"/>
    <w:rsid w:val="002512F8"/>
    <w:rsid w:val="00251B13"/>
    <w:rsid w:val="002521A1"/>
    <w:rsid w:val="00252B4A"/>
    <w:rsid w:val="002535EB"/>
    <w:rsid w:val="00253CA4"/>
    <w:rsid w:val="0025432A"/>
    <w:rsid w:val="00254442"/>
    <w:rsid w:val="002544DD"/>
    <w:rsid w:val="002548FE"/>
    <w:rsid w:val="00254E42"/>
    <w:rsid w:val="002556F6"/>
    <w:rsid w:val="002558C3"/>
    <w:rsid w:val="00255C25"/>
    <w:rsid w:val="00255CC4"/>
    <w:rsid w:val="00255D9C"/>
    <w:rsid w:val="002602B0"/>
    <w:rsid w:val="0026086B"/>
    <w:rsid w:val="00260890"/>
    <w:rsid w:val="00260DEC"/>
    <w:rsid w:val="00260F61"/>
    <w:rsid w:val="00261393"/>
    <w:rsid w:val="0026167E"/>
    <w:rsid w:val="00261878"/>
    <w:rsid w:val="00261A90"/>
    <w:rsid w:val="00261AD1"/>
    <w:rsid w:val="00261F33"/>
    <w:rsid w:val="00262595"/>
    <w:rsid w:val="0026325E"/>
    <w:rsid w:val="00263980"/>
    <w:rsid w:val="00263B2A"/>
    <w:rsid w:val="00263B62"/>
    <w:rsid w:val="002642EE"/>
    <w:rsid w:val="00264449"/>
    <w:rsid w:val="002646CD"/>
    <w:rsid w:val="0026571F"/>
    <w:rsid w:val="00266509"/>
    <w:rsid w:val="002665BB"/>
    <w:rsid w:val="00266639"/>
    <w:rsid w:val="00267832"/>
    <w:rsid w:val="002700C2"/>
    <w:rsid w:val="00270704"/>
    <w:rsid w:val="00270CDA"/>
    <w:rsid w:val="00270DF9"/>
    <w:rsid w:val="00271061"/>
    <w:rsid w:val="002714DC"/>
    <w:rsid w:val="00271B29"/>
    <w:rsid w:val="0027208C"/>
    <w:rsid w:val="002720BD"/>
    <w:rsid w:val="0027231D"/>
    <w:rsid w:val="00272363"/>
    <w:rsid w:val="002728BE"/>
    <w:rsid w:val="002728E1"/>
    <w:rsid w:val="00272E4E"/>
    <w:rsid w:val="00273386"/>
    <w:rsid w:val="002733A3"/>
    <w:rsid w:val="002734AC"/>
    <w:rsid w:val="00273B1F"/>
    <w:rsid w:val="00273D6D"/>
    <w:rsid w:val="00273E16"/>
    <w:rsid w:val="00274435"/>
    <w:rsid w:val="002746F2"/>
    <w:rsid w:val="00274BB6"/>
    <w:rsid w:val="00274E83"/>
    <w:rsid w:val="002756AE"/>
    <w:rsid w:val="0027585F"/>
    <w:rsid w:val="00275F33"/>
    <w:rsid w:val="0027637B"/>
    <w:rsid w:val="002764B3"/>
    <w:rsid w:val="0027672D"/>
    <w:rsid w:val="00276801"/>
    <w:rsid w:val="002775EB"/>
    <w:rsid w:val="00277678"/>
    <w:rsid w:val="002803BB"/>
    <w:rsid w:val="002803EE"/>
    <w:rsid w:val="00280409"/>
    <w:rsid w:val="00280C41"/>
    <w:rsid w:val="002810E2"/>
    <w:rsid w:val="00281788"/>
    <w:rsid w:val="00281EE5"/>
    <w:rsid w:val="002820E1"/>
    <w:rsid w:val="002824C0"/>
    <w:rsid w:val="00282634"/>
    <w:rsid w:val="002831F0"/>
    <w:rsid w:val="00284C5E"/>
    <w:rsid w:val="00284D24"/>
    <w:rsid w:val="002853CC"/>
    <w:rsid w:val="00285C2C"/>
    <w:rsid w:val="002861A2"/>
    <w:rsid w:val="00286327"/>
    <w:rsid w:val="0028654F"/>
    <w:rsid w:val="002871FC"/>
    <w:rsid w:val="002873AC"/>
    <w:rsid w:val="00287696"/>
    <w:rsid w:val="002878F8"/>
    <w:rsid w:val="00287F81"/>
    <w:rsid w:val="002902FA"/>
    <w:rsid w:val="002905BA"/>
    <w:rsid w:val="002905C5"/>
    <w:rsid w:val="00290A30"/>
    <w:rsid w:val="00290CBD"/>
    <w:rsid w:val="002912DA"/>
    <w:rsid w:val="0029144B"/>
    <w:rsid w:val="002915DA"/>
    <w:rsid w:val="002917E5"/>
    <w:rsid w:val="00292015"/>
    <w:rsid w:val="002927F4"/>
    <w:rsid w:val="00292C6F"/>
    <w:rsid w:val="00292E42"/>
    <w:rsid w:val="002933F3"/>
    <w:rsid w:val="002938E2"/>
    <w:rsid w:val="00294097"/>
    <w:rsid w:val="00294179"/>
    <w:rsid w:val="00294B34"/>
    <w:rsid w:val="00294DF5"/>
    <w:rsid w:val="00294F1F"/>
    <w:rsid w:val="00294F3E"/>
    <w:rsid w:val="00295481"/>
    <w:rsid w:val="002954F0"/>
    <w:rsid w:val="00295B59"/>
    <w:rsid w:val="0029664D"/>
    <w:rsid w:val="002967EF"/>
    <w:rsid w:val="0029719A"/>
    <w:rsid w:val="0029757A"/>
    <w:rsid w:val="00297763"/>
    <w:rsid w:val="00297852"/>
    <w:rsid w:val="00297B91"/>
    <w:rsid w:val="00297E84"/>
    <w:rsid w:val="002A0370"/>
    <w:rsid w:val="002A0B42"/>
    <w:rsid w:val="002A0FAD"/>
    <w:rsid w:val="002A1221"/>
    <w:rsid w:val="002A1673"/>
    <w:rsid w:val="002A1BED"/>
    <w:rsid w:val="002A1C7C"/>
    <w:rsid w:val="002A211A"/>
    <w:rsid w:val="002A2322"/>
    <w:rsid w:val="002A26C6"/>
    <w:rsid w:val="002A27A4"/>
    <w:rsid w:val="002A2BD8"/>
    <w:rsid w:val="002A367D"/>
    <w:rsid w:val="002A3976"/>
    <w:rsid w:val="002A3A10"/>
    <w:rsid w:val="002A40C0"/>
    <w:rsid w:val="002A4858"/>
    <w:rsid w:val="002A4B1C"/>
    <w:rsid w:val="002A4E82"/>
    <w:rsid w:val="002A501D"/>
    <w:rsid w:val="002A5919"/>
    <w:rsid w:val="002A5AC1"/>
    <w:rsid w:val="002A5F97"/>
    <w:rsid w:val="002A6959"/>
    <w:rsid w:val="002A6992"/>
    <w:rsid w:val="002A6CC8"/>
    <w:rsid w:val="002A79C5"/>
    <w:rsid w:val="002B0246"/>
    <w:rsid w:val="002B06AE"/>
    <w:rsid w:val="002B0D12"/>
    <w:rsid w:val="002B1260"/>
    <w:rsid w:val="002B17F8"/>
    <w:rsid w:val="002B1867"/>
    <w:rsid w:val="002B1E35"/>
    <w:rsid w:val="002B22C5"/>
    <w:rsid w:val="002B2841"/>
    <w:rsid w:val="002B3894"/>
    <w:rsid w:val="002B3957"/>
    <w:rsid w:val="002B3A38"/>
    <w:rsid w:val="002B3A46"/>
    <w:rsid w:val="002B3C16"/>
    <w:rsid w:val="002B40FB"/>
    <w:rsid w:val="002B48CC"/>
    <w:rsid w:val="002B4A43"/>
    <w:rsid w:val="002B51B2"/>
    <w:rsid w:val="002B5623"/>
    <w:rsid w:val="002B5A6A"/>
    <w:rsid w:val="002B5B77"/>
    <w:rsid w:val="002B5D9D"/>
    <w:rsid w:val="002B5ECA"/>
    <w:rsid w:val="002B635E"/>
    <w:rsid w:val="002B685C"/>
    <w:rsid w:val="002B6F8A"/>
    <w:rsid w:val="002B740B"/>
    <w:rsid w:val="002B783D"/>
    <w:rsid w:val="002C017C"/>
    <w:rsid w:val="002C0548"/>
    <w:rsid w:val="002C0D5B"/>
    <w:rsid w:val="002C12D4"/>
    <w:rsid w:val="002C140B"/>
    <w:rsid w:val="002C156B"/>
    <w:rsid w:val="002C16D7"/>
    <w:rsid w:val="002C2125"/>
    <w:rsid w:val="002C2D91"/>
    <w:rsid w:val="002C3181"/>
    <w:rsid w:val="002C38C9"/>
    <w:rsid w:val="002C5176"/>
    <w:rsid w:val="002C5CC8"/>
    <w:rsid w:val="002C61A2"/>
    <w:rsid w:val="002C6341"/>
    <w:rsid w:val="002C6479"/>
    <w:rsid w:val="002C64DF"/>
    <w:rsid w:val="002C698F"/>
    <w:rsid w:val="002C6EDA"/>
    <w:rsid w:val="002C72A3"/>
    <w:rsid w:val="002C7C4C"/>
    <w:rsid w:val="002D05CE"/>
    <w:rsid w:val="002D07D7"/>
    <w:rsid w:val="002D112D"/>
    <w:rsid w:val="002D20B1"/>
    <w:rsid w:val="002D2DDA"/>
    <w:rsid w:val="002D3425"/>
    <w:rsid w:val="002D35EA"/>
    <w:rsid w:val="002D3955"/>
    <w:rsid w:val="002D3A2D"/>
    <w:rsid w:val="002D408C"/>
    <w:rsid w:val="002D4330"/>
    <w:rsid w:val="002D44A1"/>
    <w:rsid w:val="002D47E1"/>
    <w:rsid w:val="002D49C9"/>
    <w:rsid w:val="002D4AF9"/>
    <w:rsid w:val="002D5118"/>
    <w:rsid w:val="002D5B04"/>
    <w:rsid w:val="002D5B21"/>
    <w:rsid w:val="002D5D95"/>
    <w:rsid w:val="002D613F"/>
    <w:rsid w:val="002D6508"/>
    <w:rsid w:val="002D69ED"/>
    <w:rsid w:val="002D6D65"/>
    <w:rsid w:val="002D6F06"/>
    <w:rsid w:val="002D774F"/>
    <w:rsid w:val="002E0041"/>
    <w:rsid w:val="002E022E"/>
    <w:rsid w:val="002E0278"/>
    <w:rsid w:val="002E053E"/>
    <w:rsid w:val="002E0DB7"/>
    <w:rsid w:val="002E112C"/>
    <w:rsid w:val="002E14D8"/>
    <w:rsid w:val="002E216E"/>
    <w:rsid w:val="002E2993"/>
    <w:rsid w:val="002E2BD0"/>
    <w:rsid w:val="002E2EE9"/>
    <w:rsid w:val="002E4286"/>
    <w:rsid w:val="002E4420"/>
    <w:rsid w:val="002E4E41"/>
    <w:rsid w:val="002E5770"/>
    <w:rsid w:val="002E5786"/>
    <w:rsid w:val="002E5B5A"/>
    <w:rsid w:val="002E5C80"/>
    <w:rsid w:val="002E5EAB"/>
    <w:rsid w:val="002E67BA"/>
    <w:rsid w:val="002E6820"/>
    <w:rsid w:val="002E687F"/>
    <w:rsid w:val="002E6A21"/>
    <w:rsid w:val="002E7DE1"/>
    <w:rsid w:val="002F1AA8"/>
    <w:rsid w:val="002F1AD3"/>
    <w:rsid w:val="002F1BBC"/>
    <w:rsid w:val="002F2079"/>
    <w:rsid w:val="002F2136"/>
    <w:rsid w:val="002F214C"/>
    <w:rsid w:val="002F2504"/>
    <w:rsid w:val="002F362E"/>
    <w:rsid w:val="002F3706"/>
    <w:rsid w:val="002F3DAA"/>
    <w:rsid w:val="002F4279"/>
    <w:rsid w:val="002F4474"/>
    <w:rsid w:val="002F45F1"/>
    <w:rsid w:val="002F4857"/>
    <w:rsid w:val="002F4CDE"/>
    <w:rsid w:val="002F54CD"/>
    <w:rsid w:val="002F552E"/>
    <w:rsid w:val="002F55BB"/>
    <w:rsid w:val="002F5AD4"/>
    <w:rsid w:val="002F7830"/>
    <w:rsid w:val="003001DA"/>
    <w:rsid w:val="00300258"/>
    <w:rsid w:val="00300C06"/>
    <w:rsid w:val="00300C20"/>
    <w:rsid w:val="00300FD1"/>
    <w:rsid w:val="003016CE"/>
    <w:rsid w:val="00301AFC"/>
    <w:rsid w:val="00302AAF"/>
    <w:rsid w:val="00302C5E"/>
    <w:rsid w:val="00302FCD"/>
    <w:rsid w:val="00303EB9"/>
    <w:rsid w:val="00304502"/>
    <w:rsid w:val="00304839"/>
    <w:rsid w:val="0030510F"/>
    <w:rsid w:val="00305A06"/>
    <w:rsid w:val="003062BD"/>
    <w:rsid w:val="00306A2E"/>
    <w:rsid w:val="00306AF1"/>
    <w:rsid w:val="00306F4C"/>
    <w:rsid w:val="003075ED"/>
    <w:rsid w:val="00310661"/>
    <w:rsid w:val="003110DC"/>
    <w:rsid w:val="003113E9"/>
    <w:rsid w:val="0031224D"/>
    <w:rsid w:val="00313598"/>
    <w:rsid w:val="00313A69"/>
    <w:rsid w:val="00314864"/>
    <w:rsid w:val="00314A55"/>
    <w:rsid w:val="00314D7B"/>
    <w:rsid w:val="00314F4E"/>
    <w:rsid w:val="00315676"/>
    <w:rsid w:val="00315907"/>
    <w:rsid w:val="00315C98"/>
    <w:rsid w:val="00315D0E"/>
    <w:rsid w:val="00315DD9"/>
    <w:rsid w:val="003165C5"/>
    <w:rsid w:val="00316B7A"/>
    <w:rsid w:val="00316F7B"/>
    <w:rsid w:val="0031768F"/>
    <w:rsid w:val="0032069F"/>
    <w:rsid w:val="00320DE3"/>
    <w:rsid w:val="0032108E"/>
    <w:rsid w:val="003216DB"/>
    <w:rsid w:val="0032178A"/>
    <w:rsid w:val="00321BF3"/>
    <w:rsid w:val="00321E7A"/>
    <w:rsid w:val="00321EFA"/>
    <w:rsid w:val="00322354"/>
    <w:rsid w:val="0032252D"/>
    <w:rsid w:val="003229EE"/>
    <w:rsid w:val="00322BC9"/>
    <w:rsid w:val="003241DB"/>
    <w:rsid w:val="00324C46"/>
    <w:rsid w:val="00325479"/>
    <w:rsid w:val="0032570D"/>
    <w:rsid w:val="00326184"/>
    <w:rsid w:val="00327450"/>
    <w:rsid w:val="003274F0"/>
    <w:rsid w:val="00327AA6"/>
    <w:rsid w:val="003302DF"/>
    <w:rsid w:val="00330836"/>
    <w:rsid w:val="00331A9C"/>
    <w:rsid w:val="00331B34"/>
    <w:rsid w:val="0033254F"/>
    <w:rsid w:val="00332776"/>
    <w:rsid w:val="003327C2"/>
    <w:rsid w:val="00332DD4"/>
    <w:rsid w:val="00333929"/>
    <w:rsid w:val="00333EA9"/>
    <w:rsid w:val="003348F0"/>
    <w:rsid w:val="00334A66"/>
    <w:rsid w:val="00334A68"/>
    <w:rsid w:val="00334CCE"/>
    <w:rsid w:val="00334FB8"/>
    <w:rsid w:val="00336180"/>
    <w:rsid w:val="003363D1"/>
    <w:rsid w:val="00336490"/>
    <w:rsid w:val="00336BDC"/>
    <w:rsid w:val="0033787F"/>
    <w:rsid w:val="00337C6B"/>
    <w:rsid w:val="00340596"/>
    <w:rsid w:val="0034068B"/>
    <w:rsid w:val="00341463"/>
    <w:rsid w:val="003415A9"/>
    <w:rsid w:val="00341ED6"/>
    <w:rsid w:val="00342D94"/>
    <w:rsid w:val="00342DFD"/>
    <w:rsid w:val="00343D1F"/>
    <w:rsid w:val="003444D3"/>
    <w:rsid w:val="003446B7"/>
    <w:rsid w:val="0034497F"/>
    <w:rsid w:val="003449DF"/>
    <w:rsid w:val="00345235"/>
    <w:rsid w:val="00345443"/>
    <w:rsid w:val="00345B7B"/>
    <w:rsid w:val="00346730"/>
    <w:rsid w:val="003469B4"/>
    <w:rsid w:val="00346F45"/>
    <w:rsid w:val="00347FCF"/>
    <w:rsid w:val="00350C5C"/>
    <w:rsid w:val="00351603"/>
    <w:rsid w:val="00351C95"/>
    <w:rsid w:val="003521E0"/>
    <w:rsid w:val="0035223D"/>
    <w:rsid w:val="00352665"/>
    <w:rsid w:val="00352A9E"/>
    <w:rsid w:val="003531B8"/>
    <w:rsid w:val="003531DC"/>
    <w:rsid w:val="0035336C"/>
    <w:rsid w:val="00353DF0"/>
    <w:rsid w:val="00354BF1"/>
    <w:rsid w:val="00355064"/>
    <w:rsid w:val="00355500"/>
    <w:rsid w:val="0035576D"/>
    <w:rsid w:val="003559A8"/>
    <w:rsid w:val="00355B85"/>
    <w:rsid w:val="003565C0"/>
    <w:rsid w:val="0035709D"/>
    <w:rsid w:val="003607FA"/>
    <w:rsid w:val="003609D2"/>
    <w:rsid w:val="003610CA"/>
    <w:rsid w:val="003612F7"/>
    <w:rsid w:val="00361D91"/>
    <w:rsid w:val="003623A3"/>
    <w:rsid w:val="00362D90"/>
    <w:rsid w:val="003632C3"/>
    <w:rsid w:val="003634B5"/>
    <w:rsid w:val="00363CF2"/>
    <w:rsid w:val="00363CFB"/>
    <w:rsid w:val="00364387"/>
    <w:rsid w:val="003648DF"/>
    <w:rsid w:val="00364C39"/>
    <w:rsid w:val="00365016"/>
    <w:rsid w:val="003656F3"/>
    <w:rsid w:val="00366FD4"/>
    <w:rsid w:val="00367212"/>
    <w:rsid w:val="00370102"/>
    <w:rsid w:val="003703B5"/>
    <w:rsid w:val="00370426"/>
    <w:rsid w:val="00370B92"/>
    <w:rsid w:val="00371878"/>
    <w:rsid w:val="00371A57"/>
    <w:rsid w:val="00371BB4"/>
    <w:rsid w:val="003722E5"/>
    <w:rsid w:val="00372BBB"/>
    <w:rsid w:val="00372FFE"/>
    <w:rsid w:val="00373172"/>
    <w:rsid w:val="003740FC"/>
    <w:rsid w:val="00374F7E"/>
    <w:rsid w:val="0037528A"/>
    <w:rsid w:val="00375675"/>
    <w:rsid w:val="00375DC5"/>
    <w:rsid w:val="00376A24"/>
    <w:rsid w:val="00376F60"/>
    <w:rsid w:val="0037749C"/>
    <w:rsid w:val="00377802"/>
    <w:rsid w:val="00380040"/>
    <w:rsid w:val="00380193"/>
    <w:rsid w:val="003809AD"/>
    <w:rsid w:val="00380BDB"/>
    <w:rsid w:val="00380C33"/>
    <w:rsid w:val="00380CBB"/>
    <w:rsid w:val="00381657"/>
    <w:rsid w:val="00381F9D"/>
    <w:rsid w:val="00382645"/>
    <w:rsid w:val="0038366F"/>
    <w:rsid w:val="0038435E"/>
    <w:rsid w:val="0038447E"/>
    <w:rsid w:val="003844DE"/>
    <w:rsid w:val="00384816"/>
    <w:rsid w:val="003857E1"/>
    <w:rsid w:val="00386148"/>
    <w:rsid w:val="00386436"/>
    <w:rsid w:val="003867C7"/>
    <w:rsid w:val="00386BEF"/>
    <w:rsid w:val="00386D3F"/>
    <w:rsid w:val="00387C24"/>
    <w:rsid w:val="00390765"/>
    <w:rsid w:val="00390D79"/>
    <w:rsid w:val="0039106B"/>
    <w:rsid w:val="0039136F"/>
    <w:rsid w:val="00391796"/>
    <w:rsid w:val="00391862"/>
    <w:rsid w:val="0039259A"/>
    <w:rsid w:val="00392A09"/>
    <w:rsid w:val="0039341A"/>
    <w:rsid w:val="003940E9"/>
    <w:rsid w:val="003941F8"/>
    <w:rsid w:val="00394228"/>
    <w:rsid w:val="003944D1"/>
    <w:rsid w:val="00394A64"/>
    <w:rsid w:val="00395043"/>
    <w:rsid w:val="00395556"/>
    <w:rsid w:val="00395CC0"/>
    <w:rsid w:val="00395F63"/>
    <w:rsid w:val="00396A55"/>
    <w:rsid w:val="00396ACD"/>
    <w:rsid w:val="00397096"/>
    <w:rsid w:val="003970A4"/>
    <w:rsid w:val="00397478"/>
    <w:rsid w:val="003977B4"/>
    <w:rsid w:val="003977BC"/>
    <w:rsid w:val="003A0994"/>
    <w:rsid w:val="003A0DF1"/>
    <w:rsid w:val="003A1153"/>
    <w:rsid w:val="003A145D"/>
    <w:rsid w:val="003A1D0E"/>
    <w:rsid w:val="003A2010"/>
    <w:rsid w:val="003A2ABA"/>
    <w:rsid w:val="003A2F67"/>
    <w:rsid w:val="003A3323"/>
    <w:rsid w:val="003A3C51"/>
    <w:rsid w:val="003A4017"/>
    <w:rsid w:val="003A4543"/>
    <w:rsid w:val="003A500F"/>
    <w:rsid w:val="003A5EB2"/>
    <w:rsid w:val="003A5F1E"/>
    <w:rsid w:val="003A6EAD"/>
    <w:rsid w:val="003A73C0"/>
    <w:rsid w:val="003A77C4"/>
    <w:rsid w:val="003A7D87"/>
    <w:rsid w:val="003B0738"/>
    <w:rsid w:val="003B0961"/>
    <w:rsid w:val="003B09DE"/>
    <w:rsid w:val="003B0B9C"/>
    <w:rsid w:val="003B1557"/>
    <w:rsid w:val="003B1F62"/>
    <w:rsid w:val="003B2195"/>
    <w:rsid w:val="003B2D04"/>
    <w:rsid w:val="003B4226"/>
    <w:rsid w:val="003B4516"/>
    <w:rsid w:val="003B45B1"/>
    <w:rsid w:val="003B45B4"/>
    <w:rsid w:val="003B54F9"/>
    <w:rsid w:val="003B5BE3"/>
    <w:rsid w:val="003B79E7"/>
    <w:rsid w:val="003B79FC"/>
    <w:rsid w:val="003B7C20"/>
    <w:rsid w:val="003C03D1"/>
    <w:rsid w:val="003C13EA"/>
    <w:rsid w:val="003C15C0"/>
    <w:rsid w:val="003C197F"/>
    <w:rsid w:val="003C20A2"/>
    <w:rsid w:val="003C277B"/>
    <w:rsid w:val="003C2B0B"/>
    <w:rsid w:val="003C377C"/>
    <w:rsid w:val="003C3AD6"/>
    <w:rsid w:val="003C424D"/>
    <w:rsid w:val="003C4C05"/>
    <w:rsid w:val="003C52D6"/>
    <w:rsid w:val="003C58E6"/>
    <w:rsid w:val="003C5F5C"/>
    <w:rsid w:val="003C6266"/>
    <w:rsid w:val="003C6906"/>
    <w:rsid w:val="003C6EA1"/>
    <w:rsid w:val="003C763C"/>
    <w:rsid w:val="003C7933"/>
    <w:rsid w:val="003C7BA2"/>
    <w:rsid w:val="003D0CAC"/>
    <w:rsid w:val="003D128E"/>
    <w:rsid w:val="003D1B7B"/>
    <w:rsid w:val="003D1EEB"/>
    <w:rsid w:val="003D229F"/>
    <w:rsid w:val="003D256C"/>
    <w:rsid w:val="003D2B41"/>
    <w:rsid w:val="003D315D"/>
    <w:rsid w:val="003D3339"/>
    <w:rsid w:val="003D4490"/>
    <w:rsid w:val="003D463C"/>
    <w:rsid w:val="003D4933"/>
    <w:rsid w:val="003D49F4"/>
    <w:rsid w:val="003D55B6"/>
    <w:rsid w:val="003D7332"/>
    <w:rsid w:val="003D7AAB"/>
    <w:rsid w:val="003D7EB7"/>
    <w:rsid w:val="003D7EC4"/>
    <w:rsid w:val="003D7FC3"/>
    <w:rsid w:val="003E01D3"/>
    <w:rsid w:val="003E0BF9"/>
    <w:rsid w:val="003E0FCC"/>
    <w:rsid w:val="003E21FD"/>
    <w:rsid w:val="003E3863"/>
    <w:rsid w:val="003E3925"/>
    <w:rsid w:val="003E4168"/>
    <w:rsid w:val="003E4410"/>
    <w:rsid w:val="003E45A8"/>
    <w:rsid w:val="003E46DA"/>
    <w:rsid w:val="003E4ED9"/>
    <w:rsid w:val="003E55E2"/>
    <w:rsid w:val="003E5DA6"/>
    <w:rsid w:val="003E5E88"/>
    <w:rsid w:val="003E6103"/>
    <w:rsid w:val="003E697D"/>
    <w:rsid w:val="003E6BE3"/>
    <w:rsid w:val="003E74A2"/>
    <w:rsid w:val="003E74BF"/>
    <w:rsid w:val="003E7898"/>
    <w:rsid w:val="003E7E6D"/>
    <w:rsid w:val="003E7F02"/>
    <w:rsid w:val="003F0237"/>
    <w:rsid w:val="003F07B5"/>
    <w:rsid w:val="003F0805"/>
    <w:rsid w:val="003F09EB"/>
    <w:rsid w:val="003F0DEB"/>
    <w:rsid w:val="003F13DA"/>
    <w:rsid w:val="003F1ADA"/>
    <w:rsid w:val="003F1DA3"/>
    <w:rsid w:val="003F228C"/>
    <w:rsid w:val="003F2AA9"/>
    <w:rsid w:val="003F2C0B"/>
    <w:rsid w:val="003F30A6"/>
    <w:rsid w:val="003F3105"/>
    <w:rsid w:val="003F344C"/>
    <w:rsid w:val="003F3B2A"/>
    <w:rsid w:val="003F4A3A"/>
    <w:rsid w:val="003F4D64"/>
    <w:rsid w:val="003F4E6A"/>
    <w:rsid w:val="003F50DC"/>
    <w:rsid w:val="003F5845"/>
    <w:rsid w:val="003F6CB5"/>
    <w:rsid w:val="003F73AB"/>
    <w:rsid w:val="003F779B"/>
    <w:rsid w:val="00402B43"/>
    <w:rsid w:val="00402D18"/>
    <w:rsid w:val="004032AF"/>
    <w:rsid w:val="00403F0F"/>
    <w:rsid w:val="0040412E"/>
    <w:rsid w:val="004041A8"/>
    <w:rsid w:val="0040473F"/>
    <w:rsid w:val="00404BD6"/>
    <w:rsid w:val="00404D3A"/>
    <w:rsid w:val="004057AF"/>
    <w:rsid w:val="00406280"/>
    <w:rsid w:val="004067B1"/>
    <w:rsid w:val="00406B2D"/>
    <w:rsid w:val="00406DC1"/>
    <w:rsid w:val="00410281"/>
    <w:rsid w:val="004103A5"/>
    <w:rsid w:val="004105CD"/>
    <w:rsid w:val="00410D54"/>
    <w:rsid w:val="00410F59"/>
    <w:rsid w:val="00410FC1"/>
    <w:rsid w:val="00411041"/>
    <w:rsid w:val="0041147E"/>
    <w:rsid w:val="004124C3"/>
    <w:rsid w:val="00413833"/>
    <w:rsid w:val="00414136"/>
    <w:rsid w:val="004157FE"/>
    <w:rsid w:val="00415921"/>
    <w:rsid w:val="004159EE"/>
    <w:rsid w:val="00416414"/>
    <w:rsid w:val="0041666F"/>
    <w:rsid w:val="00416CD2"/>
    <w:rsid w:val="004170D5"/>
    <w:rsid w:val="004179C2"/>
    <w:rsid w:val="00420A57"/>
    <w:rsid w:val="004218D1"/>
    <w:rsid w:val="004221FC"/>
    <w:rsid w:val="00422A9E"/>
    <w:rsid w:val="00422F32"/>
    <w:rsid w:val="004230C7"/>
    <w:rsid w:val="00424316"/>
    <w:rsid w:val="0042471B"/>
    <w:rsid w:val="004257E6"/>
    <w:rsid w:val="004258DC"/>
    <w:rsid w:val="00425ED5"/>
    <w:rsid w:val="00426103"/>
    <w:rsid w:val="00426A01"/>
    <w:rsid w:val="00427126"/>
    <w:rsid w:val="0042726F"/>
    <w:rsid w:val="00427FD7"/>
    <w:rsid w:val="00430621"/>
    <w:rsid w:val="00430765"/>
    <w:rsid w:val="004308F7"/>
    <w:rsid w:val="00430981"/>
    <w:rsid w:val="004314BA"/>
    <w:rsid w:val="0043160B"/>
    <w:rsid w:val="004326CA"/>
    <w:rsid w:val="004334B5"/>
    <w:rsid w:val="00433E1C"/>
    <w:rsid w:val="00434F4B"/>
    <w:rsid w:val="00435061"/>
    <w:rsid w:val="0043662F"/>
    <w:rsid w:val="004367FC"/>
    <w:rsid w:val="004368ED"/>
    <w:rsid w:val="0043699C"/>
    <w:rsid w:val="004369EE"/>
    <w:rsid w:val="0043719D"/>
    <w:rsid w:val="0043794E"/>
    <w:rsid w:val="00440959"/>
    <w:rsid w:val="004410EE"/>
    <w:rsid w:val="0044203A"/>
    <w:rsid w:val="004427B1"/>
    <w:rsid w:val="00443738"/>
    <w:rsid w:val="00443B0F"/>
    <w:rsid w:val="004440A6"/>
    <w:rsid w:val="0044447E"/>
    <w:rsid w:val="004446D4"/>
    <w:rsid w:val="00444AD8"/>
    <w:rsid w:val="004451CB"/>
    <w:rsid w:val="004462D9"/>
    <w:rsid w:val="00446E9F"/>
    <w:rsid w:val="00447173"/>
    <w:rsid w:val="0045092D"/>
    <w:rsid w:val="00451142"/>
    <w:rsid w:val="00451473"/>
    <w:rsid w:val="0045221A"/>
    <w:rsid w:val="00452F42"/>
    <w:rsid w:val="004530D0"/>
    <w:rsid w:val="0045367C"/>
    <w:rsid w:val="00453E62"/>
    <w:rsid w:val="00453F25"/>
    <w:rsid w:val="0045574C"/>
    <w:rsid w:val="004565D9"/>
    <w:rsid w:val="004569BD"/>
    <w:rsid w:val="00456E27"/>
    <w:rsid w:val="004576F2"/>
    <w:rsid w:val="0045777A"/>
    <w:rsid w:val="00457A61"/>
    <w:rsid w:val="00457B56"/>
    <w:rsid w:val="00457F1F"/>
    <w:rsid w:val="0046014A"/>
    <w:rsid w:val="00460699"/>
    <w:rsid w:val="00460BB8"/>
    <w:rsid w:val="00460CF6"/>
    <w:rsid w:val="004612DA"/>
    <w:rsid w:val="00461615"/>
    <w:rsid w:val="00461AFF"/>
    <w:rsid w:val="00462D4B"/>
    <w:rsid w:val="0046378B"/>
    <w:rsid w:val="00464A01"/>
    <w:rsid w:val="00466716"/>
    <w:rsid w:val="00466919"/>
    <w:rsid w:val="00466E11"/>
    <w:rsid w:val="0046770E"/>
    <w:rsid w:val="00467782"/>
    <w:rsid w:val="00467AE5"/>
    <w:rsid w:val="00467D10"/>
    <w:rsid w:val="00467EE1"/>
    <w:rsid w:val="00470182"/>
    <w:rsid w:val="00470196"/>
    <w:rsid w:val="004705F8"/>
    <w:rsid w:val="00470AA1"/>
    <w:rsid w:val="00470AF2"/>
    <w:rsid w:val="00470FF9"/>
    <w:rsid w:val="00471FDA"/>
    <w:rsid w:val="0047228E"/>
    <w:rsid w:val="00472A60"/>
    <w:rsid w:val="0047358B"/>
    <w:rsid w:val="004739D3"/>
    <w:rsid w:val="00473A2F"/>
    <w:rsid w:val="004741A3"/>
    <w:rsid w:val="00474396"/>
    <w:rsid w:val="00474A2B"/>
    <w:rsid w:val="00474E69"/>
    <w:rsid w:val="00475107"/>
    <w:rsid w:val="00475365"/>
    <w:rsid w:val="004758A9"/>
    <w:rsid w:val="004758C2"/>
    <w:rsid w:val="004761BA"/>
    <w:rsid w:val="00476222"/>
    <w:rsid w:val="00476429"/>
    <w:rsid w:val="004769C5"/>
    <w:rsid w:val="00476E1C"/>
    <w:rsid w:val="00476E5F"/>
    <w:rsid w:val="00477779"/>
    <w:rsid w:val="00477F6E"/>
    <w:rsid w:val="00480364"/>
    <w:rsid w:val="00480468"/>
    <w:rsid w:val="00481560"/>
    <w:rsid w:val="004819B7"/>
    <w:rsid w:val="00481C36"/>
    <w:rsid w:val="00482317"/>
    <w:rsid w:val="00482A8B"/>
    <w:rsid w:val="0048381B"/>
    <w:rsid w:val="00483931"/>
    <w:rsid w:val="0048484B"/>
    <w:rsid w:val="004851A5"/>
    <w:rsid w:val="004852DE"/>
    <w:rsid w:val="0048545B"/>
    <w:rsid w:val="004858A5"/>
    <w:rsid w:val="0048616B"/>
    <w:rsid w:val="00486847"/>
    <w:rsid w:val="00486C56"/>
    <w:rsid w:val="004870B1"/>
    <w:rsid w:val="00487466"/>
    <w:rsid w:val="00487AFC"/>
    <w:rsid w:val="00487BF7"/>
    <w:rsid w:val="00487FB0"/>
    <w:rsid w:val="004906D7"/>
    <w:rsid w:val="00490921"/>
    <w:rsid w:val="0049118E"/>
    <w:rsid w:val="004913A8"/>
    <w:rsid w:val="004919C7"/>
    <w:rsid w:val="00491EF2"/>
    <w:rsid w:val="004920E9"/>
    <w:rsid w:val="00492A8E"/>
    <w:rsid w:val="00492E01"/>
    <w:rsid w:val="00493BC9"/>
    <w:rsid w:val="0049441B"/>
    <w:rsid w:val="00494645"/>
    <w:rsid w:val="00494A8E"/>
    <w:rsid w:val="00494FFB"/>
    <w:rsid w:val="00496076"/>
    <w:rsid w:val="00496B0B"/>
    <w:rsid w:val="00496ED7"/>
    <w:rsid w:val="004971F0"/>
    <w:rsid w:val="00497995"/>
    <w:rsid w:val="00497E8D"/>
    <w:rsid w:val="004A0E8D"/>
    <w:rsid w:val="004A141F"/>
    <w:rsid w:val="004A1DDC"/>
    <w:rsid w:val="004A2358"/>
    <w:rsid w:val="004A27F1"/>
    <w:rsid w:val="004A2D6B"/>
    <w:rsid w:val="004A2DF1"/>
    <w:rsid w:val="004A3259"/>
    <w:rsid w:val="004A3372"/>
    <w:rsid w:val="004A3676"/>
    <w:rsid w:val="004A368E"/>
    <w:rsid w:val="004A3E84"/>
    <w:rsid w:val="004A3FB7"/>
    <w:rsid w:val="004A506D"/>
    <w:rsid w:val="004A51A3"/>
    <w:rsid w:val="004A5781"/>
    <w:rsid w:val="004A58FF"/>
    <w:rsid w:val="004A5915"/>
    <w:rsid w:val="004A6DD8"/>
    <w:rsid w:val="004A7412"/>
    <w:rsid w:val="004A75BE"/>
    <w:rsid w:val="004A7CCA"/>
    <w:rsid w:val="004B022A"/>
    <w:rsid w:val="004B08FC"/>
    <w:rsid w:val="004B1021"/>
    <w:rsid w:val="004B10D9"/>
    <w:rsid w:val="004B1673"/>
    <w:rsid w:val="004B1701"/>
    <w:rsid w:val="004B1AA1"/>
    <w:rsid w:val="004B2A16"/>
    <w:rsid w:val="004B30E3"/>
    <w:rsid w:val="004B42F6"/>
    <w:rsid w:val="004B4495"/>
    <w:rsid w:val="004B496B"/>
    <w:rsid w:val="004B49B2"/>
    <w:rsid w:val="004B49F9"/>
    <w:rsid w:val="004B4A34"/>
    <w:rsid w:val="004B5095"/>
    <w:rsid w:val="004B52E7"/>
    <w:rsid w:val="004B5338"/>
    <w:rsid w:val="004B55A1"/>
    <w:rsid w:val="004B56DF"/>
    <w:rsid w:val="004B5999"/>
    <w:rsid w:val="004B60DB"/>
    <w:rsid w:val="004B72C8"/>
    <w:rsid w:val="004B7612"/>
    <w:rsid w:val="004B798F"/>
    <w:rsid w:val="004C08FD"/>
    <w:rsid w:val="004C091C"/>
    <w:rsid w:val="004C0B9F"/>
    <w:rsid w:val="004C10C6"/>
    <w:rsid w:val="004C1C8B"/>
    <w:rsid w:val="004C2A01"/>
    <w:rsid w:val="004C333E"/>
    <w:rsid w:val="004C3ED7"/>
    <w:rsid w:val="004C42A4"/>
    <w:rsid w:val="004C4BA5"/>
    <w:rsid w:val="004C4CE0"/>
    <w:rsid w:val="004C531E"/>
    <w:rsid w:val="004C5397"/>
    <w:rsid w:val="004C55D9"/>
    <w:rsid w:val="004C58EC"/>
    <w:rsid w:val="004C5AD2"/>
    <w:rsid w:val="004C5CA7"/>
    <w:rsid w:val="004C5F70"/>
    <w:rsid w:val="004C70AD"/>
    <w:rsid w:val="004C78BF"/>
    <w:rsid w:val="004D0916"/>
    <w:rsid w:val="004D0BAA"/>
    <w:rsid w:val="004D1221"/>
    <w:rsid w:val="004D15B6"/>
    <w:rsid w:val="004D1AEC"/>
    <w:rsid w:val="004D25F2"/>
    <w:rsid w:val="004D2D84"/>
    <w:rsid w:val="004D378A"/>
    <w:rsid w:val="004D3A68"/>
    <w:rsid w:val="004D3ABF"/>
    <w:rsid w:val="004D3B39"/>
    <w:rsid w:val="004D3B4E"/>
    <w:rsid w:val="004D3E80"/>
    <w:rsid w:val="004D4955"/>
    <w:rsid w:val="004D5214"/>
    <w:rsid w:val="004D572B"/>
    <w:rsid w:val="004D5B75"/>
    <w:rsid w:val="004D5C5B"/>
    <w:rsid w:val="004E118D"/>
    <w:rsid w:val="004E1B36"/>
    <w:rsid w:val="004E1B93"/>
    <w:rsid w:val="004E203F"/>
    <w:rsid w:val="004E2143"/>
    <w:rsid w:val="004E22BB"/>
    <w:rsid w:val="004E2BB5"/>
    <w:rsid w:val="004E3201"/>
    <w:rsid w:val="004E37AB"/>
    <w:rsid w:val="004E4429"/>
    <w:rsid w:val="004E4B5E"/>
    <w:rsid w:val="004E5760"/>
    <w:rsid w:val="004E6B88"/>
    <w:rsid w:val="004E77DB"/>
    <w:rsid w:val="004F0996"/>
    <w:rsid w:val="004F1595"/>
    <w:rsid w:val="004F1A2D"/>
    <w:rsid w:val="004F2D06"/>
    <w:rsid w:val="004F37D0"/>
    <w:rsid w:val="004F390C"/>
    <w:rsid w:val="004F3B78"/>
    <w:rsid w:val="004F55FF"/>
    <w:rsid w:val="004F5610"/>
    <w:rsid w:val="004F5680"/>
    <w:rsid w:val="004F5793"/>
    <w:rsid w:val="004F5A0E"/>
    <w:rsid w:val="004F60C4"/>
    <w:rsid w:val="004F653C"/>
    <w:rsid w:val="004F6917"/>
    <w:rsid w:val="004F6AC7"/>
    <w:rsid w:val="004F78E9"/>
    <w:rsid w:val="004F7B29"/>
    <w:rsid w:val="004F7B9D"/>
    <w:rsid w:val="004F7E3B"/>
    <w:rsid w:val="0050030D"/>
    <w:rsid w:val="005004A6"/>
    <w:rsid w:val="005007D0"/>
    <w:rsid w:val="00500A8F"/>
    <w:rsid w:val="00501CFC"/>
    <w:rsid w:val="00501D80"/>
    <w:rsid w:val="005021E8"/>
    <w:rsid w:val="0050245C"/>
    <w:rsid w:val="00503060"/>
    <w:rsid w:val="00503ED2"/>
    <w:rsid w:val="00505271"/>
    <w:rsid w:val="00505B8C"/>
    <w:rsid w:val="00506939"/>
    <w:rsid w:val="00506C0C"/>
    <w:rsid w:val="005073F1"/>
    <w:rsid w:val="005074C7"/>
    <w:rsid w:val="00507914"/>
    <w:rsid w:val="00507990"/>
    <w:rsid w:val="005102CD"/>
    <w:rsid w:val="00510864"/>
    <w:rsid w:val="005108E7"/>
    <w:rsid w:val="005110D9"/>
    <w:rsid w:val="00511291"/>
    <w:rsid w:val="00512A60"/>
    <w:rsid w:val="00512EC2"/>
    <w:rsid w:val="00513A80"/>
    <w:rsid w:val="00514803"/>
    <w:rsid w:val="00514C7B"/>
    <w:rsid w:val="00514D53"/>
    <w:rsid w:val="00514DAA"/>
    <w:rsid w:val="00515634"/>
    <w:rsid w:val="00515F16"/>
    <w:rsid w:val="005160D5"/>
    <w:rsid w:val="00516351"/>
    <w:rsid w:val="00516A6E"/>
    <w:rsid w:val="00516CE7"/>
    <w:rsid w:val="00517070"/>
    <w:rsid w:val="0051751F"/>
    <w:rsid w:val="00520CED"/>
    <w:rsid w:val="00520FB5"/>
    <w:rsid w:val="0052128E"/>
    <w:rsid w:val="005217E3"/>
    <w:rsid w:val="005219F5"/>
    <w:rsid w:val="0052203D"/>
    <w:rsid w:val="00522ACD"/>
    <w:rsid w:val="00523190"/>
    <w:rsid w:val="005232DB"/>
    <w:rsid w:val="00523823"/>
    <w:rsid w:val="005239F1"/>
    <w:rsid w:val="00523EB1"/>
    <w:rsid w:val="00523FD1"/>
    <w:rsid w:val="0052488E"/>
    <w:rsid w:val="00524B03"/>
    <w:rsid w:val="005257D2"/>
    <w:rsid w:val="00525BBB"/>
    <w:rsid w:val="00526A80"/>
    <w:rsid w:val="0053031B"/>
    <w:rsid w:val="005306B0"/>
    <w:rsid w:val="00530B56"/>
    <w:rsid w:val="0053126F"/>
    <w:rsid w:val="00531A75"/>
    <w:rsid w:val="00531FAF"/>
    <w:rsid w:val="00533368"/>
    <w:rsid w:val="00533DCA"/>
    <w:rsid w:val="00533ED5"/>
    <w:rsid w:val="00534143"/>
    <w:rsid w:val="0053443C"/>
    <w:rsid w:val="005345D7"/>
    <w:rsid w:val="00534E03"/>
    <w:rsid w:val="005363FB"/>
    <w:rsid w:val="00536E6A"/>
    <w:rsid w:val="00537684"/>
    <w:rsid w:val="00537DF9"/>
    <w:rsid w:val="00537FFA"/>
    <w:rsid w:val="005422D7"/>
    <w:rsid w:val="00542524"/>
    <w:rsid w:val="00542A3F"/>
    <w:rsid w:val="00542CC4"/>
    <w:rsid w:val="00542CCC"/>
    <w:rsid w:val="00543A63"/>
    <w:rsid w:val="00543BC8"/>
    <w:rsid w:val="005443BC"/>
    <w:rsid w:val="00544F26"/>
    <w:rsid w:val="0054523E"/>
    <w:rsid w:val="00546079"/>
    <w:rsid w:val="005462A9"/>
    <w:rsid w:val="00547B52"/>
    <w:rsid w:val="00547EAF"/>
    <w:rsid w:val="00550480"/>
    <w:rsid w:val="00550E43"/>
    <w:rsid w:val="00551E7E"/>
    <w:rsid w:val="0055243A"/>
    <w:rsid w:val="005527FD"/>
    <w:rsid w:val="00552C58"/>
    <w:rsid w:val="00552DD7"/>
    <w:rsid w:val="00553070"/>
    <w:rsid w:val="005534E8"/>
    <w:rsid w:val="005535E8"/>
    <w:rsid w:val="005541CA"/>
    <w:rsid w:val="005546A4"/>
    <w:rsid w:val="00554BF1"/>
    <w:rsid w:val="00555156"/>
    <w:rsid w:val="00555248"/>
    <w:rsid w:val="00555C3E"/>
    <w:rsid w:val="00555E4D"/>
    <w:rsid w:val="0055603C"/>
    <w:rsid w:val="00556AF6"/>
    <w:rsid w:val="00557493"/>
    <w:rsid w:val="005575DF"/>
    <w:rsid w:val="0056025F"/>
    <w:rsid w:val="005604B3"/>
    <w:rsid w:val="0056097E"/>
    <w:rsid w:val="00560A34"/>
    <w:rsid w:val="00560E97"/>
    <w:rsid w:val="00560F05"/>
    <w:rsid w:val="00561600"/>
    <w:rsid w:val="00561995"/>
    <w:rsid w:val="00562278"/>
    <w:rsid w:val="00562CE5"/>
    <w:rsid w:val="00562DB3"/>
    <w:rsid w:val="00563291"/>
    <w:rsid w:val="005639E6"/>
    <w:rsid w:val="00563BFB"/>
    <w:rsid w:val="00564014"/>
    <w:rsid w:val="0056684C"/>
    <w:rsid w:val="005677DE"/>
    <w:rsid w:val="00567C25"/>
    <w:rsid w:val="005704BB"/>
    <w:rsid w:val="0057065B"/>
    <w:rsid w:val="00571228"/>
    <w:rsid w:val="0057129B"/>
    <w:rsid w:val="005718EE"/>
    <w:rsid w:val="00571E1A"/>
    <w:rsid w:val="00571E2B"/>
    <w:rsid w:val="00571EB5"/>
    <w:rsid w:val="005725EF"/>
    <w:rsid w:val="00572A17"/>
    <w:rsid w:val="00572CCD"/>
    <w:rsid w:val="00572E05"/>
    <w:rsid w:val="0057310E"/>
    <w:rsid w:val="00573F9A"/>
    <w:rsid w:val="005740AA"/>
    <w:rsid w:val="005745B0"/>
    <w:rsid w:val="00574943"/>
    <w:rsid w:val="00574B37"/>
    <w:rsid w:val="00574C4D"/>
    <w:rsid w:val="005755BD"/>
    <w:rsid w:val="00575AE5"/>
    <w:rsid w:val="00575C1A"/>
    <w:rsid w:val="00575FBB"/>
    <w:rsid w:val="00576041"/>
    <w:rsid w:val="0057739F"/>
    <w:rsid w:val="0057746A"/>
    <w:rsid w:val="00577779"/>
    <w:rsid w:val="00577C7F"/>
    <w:rsid w:val="005800CB"/>
    <w:rsid w:val="00581217"/>
    <w:rsid w:val="005813E8"/>
    <w:rsid w:val="0058205E"/>
    <w:rsid w:val="005821EB"/>
    <w:rsid w:val="00582847"/>
    <w:rsid w:val="00582BE0"/>
    <w:rsid w:val="0058314B"/>
    <w:rsid w:val="00584EDC"/>
    <w:rsid w:val="005850BF"/>
    <w:rsid w:val="005858CB"/>
    <w:rsid w:val="005859A5"/>
    <w:rsid w:val="005860F4"/>
    <w:rsid w:val="00586BFA"/>
    <w:rsid w:val="00586FF2"/>
    <w:rsid w:val="0059015F"/>
    <w:rsid w:val="00590462"/>
    <w:rsid w:val="00590DFE"/>
    <w:rsid w:val="00590FA3"/>
    <w:rsid w:val="00591468"/>
    <w:rsid w:val="00591968"/>
    <w:rsid w:val="00591C7B"/>
    <w:rsid w:val="00591FD1"/>
    <w:rsid w:val="00592587"/>
    <w:rsid w:val="005925D9"/>
    <w:rsid w:val="0059276B"/>
    <w:rsid w:val="00592C8F"/>
    <w:rsid w:val="00594407"/>
    <w:rsid w:val="00594AFF"/>
    <w:rsid w:val="0059505B"/>
    <w:rsid w:val="005952B5"/>
    <w:rsid w:val="00595C47"/>
    <w:rsid w:val="00595D31"/>
    <w:rsid w:val="00596033"/>
    <w:rsid w:val="00597081"/>
    <w:rsid w:val="00597A5B"/>
    <w:rsid w:val="00597AC9"/>
    <w:rsid w:val="005A01D4"/>
    <w:rsid w:val="005A08E4"/>
    <w:rsid w:val="005A0A2A"/>
    <w:rsid w:val="005A0AAD"/>
    <w:rsid w:val="005A16F4"/>
    <w:rsid w:val="005A19ED"/>
    <w:rsid w:val="005A1B77"/>
    <w:rsid w:val="005A2261"/>
    <w:rsid w:val="005A2BFC"/>
    <w:rsid w:val="005A2F69"/>
    <w:rsid w:val="005A3BD8"/>
    <w:rsid w:val="005A47C0"/>
    <w:rsid w:val="005A4997"/>
    <w:rsid w:val="005A5264"/>
    <w:rsid w:val="005A5617"/>
    <w:rsid w:val="005A574F"/>
    <w:rsid w:val="005A582B"/>
    <w:rsid w:val="005A5C61"/>
    <w:rsid w:val="005A6121"/>
    <w:rsid w:val="005A65CE"/>
    <w:rsid w:val="005A66CF"/>
    <w:rsid w:val="005A6DED"/>
    <w:rsid w:val="005A70D5"/>
    <w:rsid w:val="005A76BC"/>
    <w:rsid w:val="005A7917"/>
    <w:rsid w:val="005A7941"/>
    <w:rsid w:val="005A7B89"/>
    <w:rsid w:val="005B00B9"/>
    <w:rsid w:val="005B085F"/>
    <w:rsid w:val="005B0DFC"/>
    <w:rsid w:val="005B1040"/>
    <w:rsid w:val="005B1E15"/>
    <w:rsid w:val="005B1EEC"/>
    <w:rsid w:val="005B20DE"/>
    <w:rsid w:val="005B22C0"/>
    <w:rsid w:val="005B2411"/>
    <w:rsid w:val="005B255A"/>
    <w:rsid w:val="005B27FC"/>
    <w:rsid w:val="005B2C7B"/>
    <w:rsid w:val="005B380B"/>
    <w:rsid w:val="005B3BF9"/>
    <w:rsid w:val="005B435B"/>
    <w:rsid w:val="005B4A7D"/>
    <w:rsid w:val="005B5316"/>
    <w:rsid w:val="005B5937"/>
    <w:rsid w:val="005B691B"/>
    <w:rsid w:val="005B6B01"/>
    <w:rsid w:val="005B6BAB"/>
    <w:rsid w:val="005B6D48"/>
    <w:rsid w:val="005B7942"/>
    <w:rsid w:val="005B7AF4"/>
    <w:rsid w:val="005C026F"/>
    <w:rsid w:val="005C14AB"/>
    <w:rsid w:val="005C1D4E"/>
    <w:rsid w:val="005C2294"/>
    <w:rsid w:val="005C2D9B"/>
    <w:rsid w:val="005C3195"/>
    <w:rsid w:val="005C3B86"/>
    <w:rsid w:val="005C4601"/>
    <w:rsid w:val="005C510E"/>
    <w:rsid w:val="005C520E"/>
    <w:rsid w:val="005C5DE6"/>
    <w:rsid w:val="005C6D49"/>
    <w:rsid w:val="005C7354"/>
    <w:rsid w:val="005C73AB"/>
    <w:rsid w:val="005C749D"/>
    <w:rsid w:val="005C7741"/>
    <w:rsid w:val="005C78FD"/>
    <w:rsid w:val="005C7AED"/>
    <w:rsid w:val="005C7DFB"/>
    <w:rsid w:val="005C7FAD"/>
    <w:rsid w:val="005D0371"/>
    <w:rsid w:val="005D0893"/>
    <w:rsid w:val="005D0E98"/>
    <w:rsid w:val="005D177E"/>
    <w:rsid w:val="005D20E0"/>
    <w:rsid w:val="005D2146"/>
    <w:rsid w:val="005D2788"/>
    <w:rsid w:val="005D3CE6"/>
    <w:rsid w:val="005D3D36"/>
    <w:rsid w:val="005D3D7A"/>
    <w:rsid w:val="005D3DA6"/>
    <w:rsid w:val="005D3E0C"/>
    <w:rsid w:val="005D4A06"/>
    <w:rsid w:val="005D5CB5"/>
    <w:rsid w:val="005D69C6"/>
    <w:rsid w:val="005D6BD7"/>
    <w:rsid w:val="005D7391"/>
    <w:rsid w:val="005D77D6"/>
    <w:rsid w:val="005D7C3A"/>
    <w:rsid w:val="005E01DD"/>
    <w:rsid w:val="005E0264"/>
    <w:rsid w:val="005E0B62"/>
    <w:rsid w:val="005E1C14"/>
    <w:rsid w:val="005E26A2"/>
    <w:rsid w:val="005E2B44"/>
    <w:rsid w:val="005E2ED8"/>
    <w:rsid w:val="005E3335"/>
    <w:rsid w:val="005E37A9"/>
    <w:rsid w:val="005E44AD"/>
    <w:rsid w:val="005E5445"/>
    <w:rsid w:val="005E5448"/>
    <w:rsid w:val="005E572A"/>
    <w:rsid w:val="005E5CAE"/>
    <w:rsid w:val="005E6080"/>
    <w:rsid w:val="005E62BA"/>
    <w:rsid w:val="005E6794"/>
    <w:rsid w:val="005E681B"/>
    <w:rsid w:val="005E7C13"/>
    <w:rsid w:val="005E7DA3"/>
    <w:rsid w:val="005F0757"/>
    <w:rsid w:val="005F0F54"/>
    <w:rsid w:val="005F19A6"/>
    <w:rsid w:val="005F1FDF"/>
    <w:rsid w:val="005F2793"/>
    <w:rsid w:val="005F2836"/>
    <w:rsid w:val="005F2CF7"/>
    <w:rsid w:val="005F2D05"/>
    <w:rsid w:val="005F2FFF"/>
    <w:rsid w:val="005F3F39"/>
    <w:rsid w:val="005F4573"/>
    <w:rsid w:val="005F45A4"/>
    <w:rsid w:val="005F4BA9"/>
    <w:rsid w:val="005F521F"/>
    <w:rsid w:val="005F5487"/>
    <w:rsid w:val="005F54DA"/>
    <w:rsid w:val="005F59A4"/>
    <w:rsid w:val="005F5B87"/>
    <w:rsid w:val="005F5DA8"/>
    <w:rsid w:val="005F64E6"/>
    <w:rsid w:val="005F6A7F"/>
    <w:rsid w:val="005F7039"/>
    <w:rsid w:val="005F7C1E"/>
    <w:rsid w:val="00600D6D"/>
    <w:rsid w:val="00601A12"/>
    <w:rsid w:val="00601F62"/>
    <w:rsid w:val="00601F81"/>
    <w:rsid w:val="00601FB1"/>
    <w:rsid w:val="00602243"/>
    <w:rsid w:val="00602568"/>
    <w:rsid w:val="006027D0"/>
    <w:rsid w:val="00603625"/>
    <w:rsid w:val="006036DB"/>
    <w:rsid w:val="00603A23"/>
    <w:rsid w:val="00603D41"/>
    <w:rsid w:val="00604966"/>
    <w:rsid w:val="006051E3"/>
    <w:rsid w:val="00605D12"/>
    <w:rsid w:val="00606CC4"/>
    <w:rsid w:val="00606D95"/>
    <w:rsid w:val="00606E74"/>
    <w:rsid w:val="00607743"/>
    <w:rsid w:val="0060787D"/>
    <w:rsid w:val="006104F8"/>
    <w:rsid w:val="00611332"/>
    <w:rsid w:val="006115A8"/>
    <w:rsid w:val="00611E28"/>
    <w:rsid w:val="00613A60"/>
    <w:rsid w:val="00613D8C"/>
    <w:rsid w:val="00614FFB"/>
    <w:rsid w:val="00615196"/>
    <w:rsid w:val="006156F2"/>
    <w:rsid w:val="00615C62"/>
    <w:rsid w:val="00615FF6"/>
    <w:rsid w:val="0061798E"/>
    <w:rsid w:val="00617A8C"/>
    <w:rsid w:val="00617FA1"/>
    <w:rsid w:val="0062041B"/>
    <w:rsid w:val="006204FB"/>
    <w:rsid w:val="00620882"/>
    <w:rsid w:val="00620C36"/>
    <w:rsid w:val="00620C6F"/>
    <w:rsid w:val="00620E96"/>
    <w:rsid w:val="00621441"/>
    <w:rsid w:val="006216B6"/>
    <w:rsid w:val="0062176D"/>
    <w:rsid w:val="00622757"/>
    <w:rsid w:val="00622762"/>
    <w:rsid w:val="00622935"/>
    <w:rsid w:val="00623856"/>
    <w:rsid w:val="00623DD9"/>
    <w:rsid w:val="0062437B"/>
    <w:rsid w:val="00624C89"/>
    <w:rsid w:val="00625097"/>
    <w:rsid w:val="0062610C"/>
    <w:rsid w:val="00626208"/>
    <w:rsid w:val="006264C2"/>
    <w:rsid w:val="00626DB3"/>
    <w:rsid w:val="00627164"/>
    <w:rsid w:val="006272EC"/>
    <w:rsid w:val="00627580"/>
    <w:rsid w:val="00627D6D"/>
    <w:rsid w:val="0063149E"/>
    <w:rsid w:val="00632211"/>
    <w:rsid w:val="006327C5"/>
    <w:rsid w:val="0063301F"/>
    <w:rsid w:val="00633CD7"/>
    <w:rsid w:val="00634D01"/>
    <w:rsid w:val="00635027"/>
    <w:rsid w:val="0063518F"/>
    <w:rsid w:val="00635446"/>
    <w:rsid w:val="006354D4"/>
    <w:rsid w:val="00635FB5"/>
    <w:rsid w:val="00636E5E"/>
    <w:rsid w:val="0063739E"/>
    <w:rsid w:val="00637C8F"/>
    <w:rsid w:val="00640526"/>
    <w:rsid w:val="0064068C"/>
    <w:rsid w:val="00640B0F"/>
    <w:rsid w:val="006418C5"/>
    <w:rsid w:val="00641A58"/>
    <w:rsid w:val="00641E3C"/>
    <w:rsid w:val="00642236"/>
    <w:rsid w:val="00642912"/>
    <w:rsid w:val="00642A0E"/>
    <w:rsid w:val="00642C4F"/>
    <w:rsid w:val="0064303E"/>
    <w:rsid w:val="006430FB"/>
    <w:rsid w:val="00643110"/>
    <w:rsid w:val="00643E1A"/>
    <w:rsid w:val="0064400C"/>
    <w:rsid w:val="0064421D"/>
    <w:rsid w:val="00644908"/>
    <w:rsid w:val="00644DBF"/>
    <w:rsid w:val="00645851"/>
    <w:rsid w:val="00645AAD"/>
    <w:rsid w:val="00645C8C"/>
    <w:rsid w:val="00645F33"/>
    <w:rsid w:val="00646168"/>
    <w:rsid w:val="00646680"/>
    <w:rsid w:val="00646C65"/>
    <w:rsid w:val="006472A8"/>
    <w:rsid w:val="006506DE"/>
    <w:rsid w:val="00650845"/>
    <w:rsid w:val="00650A4C"/>
    <w:rsid w:val="006513E0"/>
    <w:rsid w:val="006519ED"/>
    <w:rsid w:val="00651D38"/>
    <w:rsid w:val="00651D87"/>
    <w:rsid w:val="00651ECF"/>
    <w:rsid w:val="00651F0E"/>
    <w:rsid w:val="0065230F"/>
    <w:rsid w:val="006529B3"/>
    <w:rsid w:val="00652AF6"/>
    <w:rsid w:val="006532C6"/>
    <w:rsid w:val="00653920"/>
    <w:rsid w:val="00653A50"/>
    <w:rsid w:val="00653E10"/>
    <w:rsid w:val="0065479D"/>
    <w:rsid w:val="00654EE8"/>
    <w:rsid w:val="00655193"/>
    <w:rsid w:val="0065591D"/>
    <w:rsid w:val="00655DB6"/>
    <w:rsid w:val="00655F11"/>
    <w:rsid w:val="00656612"/>
    <w:rsid w:val="006567D4"/>
    <w:rsid w:val="00656861"/>
    <w:rsid w:val="00656B19"/>
    <w:rsid w:val="0065704D"/>
    <w:rsid w:val="00657279"/>
    <w:rsid w:val="006601CD"/>
    <w:rsid w:val="006609EF"/>
    <w:rsid w:val="0066105B"/>
    <w:rsid w:val="006617B4"/>
    <w:rsid w:val="0066184F"/>
    <w:rsid w:val="00661F8D"/>
    <w:rsid w:val="00661FFA"/>
    <w:rsid w:val="00662A21"/>
    <w:rsid w:val="00662BDB"/>
    <w:rsid w:val="006638FA"/>
    <w:rsid w:val="006643C9"/>
    <w:rsid w:val="00664782"/>
    <w:rsid w:val="006649EB"/>
    <w:rsid w:val="00664DA9"/>
    <w:rsid w:val="0066545A"/>
    <w:rsid w:val="00666198"/>
    <w:rsid w:val="00667403"/>
    <w:rsid w:val="00667736"/>
    <w:rsid w:val="00667F0B"/>
    <w:rsid w:val="00670078"/>
    <w:rsid w:val="00670647"/>
    <w:rsid w:val="0067120C"/>
    <w:rsid w:val="00671A3E"/>
    <w:rsid w:val="00672B2C"/>
    <w:rsid w:val="00673513"/>
    <w:rsid w:val="00673AE5"/>
    <w:rsid w:val="00674DD5"/>
    <w:rsid w:val="00674EAD"/>
    <w:rsid w:val="00674FF7"/>
    <w:rsid w:val="006754D7"/>
    <w:rsid w:val="006756D0"/>
    <w:rsid w:val="006756DF"/>
    <w:rsid w:val="00675780"/>
    <w:rsid w:val="00675982"/>
    <w:rsid w:val="00677702"/>
    <w:rsid w:val="00677922"/>
    <w:rsid w:val="0067797C"/>
    <w:rsid w:val="00677AEC"/>
    <w:rsid w:val="00677CC2"/>
    <w:rsid w:val="00680072"/>
    <w:rsid w:val="006804B1"/>
    <w:rsid w:val="00680697"/>
    <w:rsid w:val="00680CFC"/>
    <w:rsid w:val="00680D1C"/>
    <w:rsid w:val="00680D56"/>
    <w:rsid w:val="006813DE"/>
    <w:rsid w:val="0068162B"/>
    <w:rsid w:val="00681BEC"/>
    <w:rsid w:val="00682610"/>
    <w:rsid w:val="00682BFD"/>
    <w:rsid w:val="00682E64"/>
    <w:rsid w:val="006840B5"/>
    <w:rsid w:val="006840F7"/>
    <w:rsid w:val="00684E4A"/>
    <w:rsid w:val="006850FD"/>
    <w:rsid w:val="00685C51"/>
    <w:rsid w:val="0068625F"/>
    <w:rsid w:val="0068626B"/>
    <w:rsid w:val="006864CD"/>
    <w:rsid w:val="00686604"/>
    <w:rsid w:val="0068665D"/>
    <w:rsid w:val="00686921"/>
    <w:rsid w:val="00686AF2"/>
    <w:rsid w:val="00686BFE"/>
    <w:rsid w:val="00686EDB"/>
    <w:rsid w:val="006876F2"/>
    <w:rsid w:val="00690655"/>
    <w:rsid w:val="00690A12"/>
    <w:rsid w:val="00690A30"/>
    <w:rsid w:val="00690A7D"/>
    <w:rsid w:val="00691568"/>
    <w:rsid w:val="006916A5"/>
    <w:rsid w:val="00691FB1"/>
    <w:rsid w:val="00692305"/>
    <w:rsid w:val="00692BDF"/>
    <w:rsid w:val="00693360"/>
    <w:rsid w:val="006944F0"/>
    <w:rsid w:val="00694F23"/>
    <w:rsid w:val="00695B3B"/>
    <w:rsid w:val="00695E02"/>
    <w:rsid w:val="00695E72"/>
    <w:rsid w:val="006967B8"/>
    <w:rsid w:val="00696FB1"/>
    <w:rsid w:val="00697374"/>
    <w:rsid w:val="00697488"/>
    <w:rsid w:val="00697571"/>
    <w:rsid w:val="006A045A"/>
    <w:rsid w:val="006A07E1"/>
    <w:rsid w:val="006A109B"/>
    <w:rsid w:val="006A13A7"/>
    <w:rsid w:val="006A173C"/>
    <w:rsid w:val="006A1990"/>
    <w:rsid w:val="006A1AE6"/>
    <w:rsid w:val="006A219C"/>
    <w:rsid w:val="006A22F9"/>
    <w:rsid w:val="006A2472"/>
    <w:rsid w:val="006A2738"/>
    <w:rsid w:val="006A3031"/>
    <w:rsid w:val="006A331D"/>
    <w:rsid w:val="006A375F"/>
    <w:rsid w:val="006A37FC"/>
    <w:rsid w:val="006A3816"/>
    <w:rsid w:val="006A3E95"/>
    <w:rsid w:val="006A451B"/>
    <w:rsid w:val="006A4884"/>
    <w:rsid w:val="006A4DF5"/>
    <w:rsid w:val="006A4E2F"/>
    <w:rsid w:val="006A5A5B"/>
    <w:rsid w:val="006A5D07"/>
    <w:rsid w:val="006A69E1"/>
    <w:rsid w:val="006A6D56"/>
    <w:rsid w:val="006A6EF7"/>
    <w:rsid w:val="006B0265"/>
    <w:rsid w:val="006B0841"/>
    <w:rsid w:val="006B0D52"/>
    <w:rsid w:val="006B1238"/>
    <w:rsid w:val="006B12BE"/>
    <w:rsid w:val="006B12E4"/>
    <w:rsid w:val="006B1DA0"/>
    <w:rsid w:val="006B246F"/>
    <w:rsid w:val="006B299D"/>
    <w:rsid w:val="006B2E6A"/>
    <w:rsid w:val="006B3940"/>
    <w:rsid w:val="006B3F2F"/>
    <w:rsid w:val="006B4007"/>
    <w:rsid w:val="006B4749"/>
    <w:rsid w:val="006B4D41"/>
    <w:rsid w:val="006B4FAF"/>
    <w:rsid w:val="006B4FF7"/>
    <w:rsid w:val="006B537D"/>
    <w:rsid w:val="006B66C4"/>
    <w:rsid w:val="006C073A"/>
    <w:rsid w:val="006C157E"/>
    <w:rsid w:val="006C175A"/>
    <w:rsid w:val="006C285C"/>
    <w:rsid w:val="006C2966"/>
    <w:rsid w:val="006C643A"/>
    <w:rsid w:val="006C72A1"/>
    <w:rsid w:val="006D00B6"/>
    <w:rsid w:val="006D0636"/>
    <w:rsid w:val="006D07F6"/>
    <w:rsid w:val="006D0851"/>
    <w:rsid w:val="006D0BC4"/>
    <w:rsid w:val="006D0F56"/>
    <w:rsid w:val="006D1004"/>
    <w:rsid w:val="006D164B"/>
    <w:rsid w:val="006D1885"/>
    <w:rsid w:val="006D19BA"/>
    <w:rsid w:val="006D1AC4"/>
    <w:rsid w:val="006D1CED"/>
    <w:rsid w:val="006D2177"/>
    <w:rsid w:val="006D2346"/>
    <w:rsid w:val="006D2B19"/>
    <w:rsid w:val="006D2ED4"/>
    <w:rsid w:val="006D3002"/>
    <w:rsid w:val="006D35AC"/>
    <w:rsid w:val="006D3FD9"/>
    <w:rsid w:val="006D4D2E"/>
    <w:rsid w:val="006D50A2"/>
    <w:rsid w:val="006D5753"/>
    <w:rsid w:val="006D592A"/>
    <w:rsid w:val="006D5E42"/>
    <w:rsid w:val="006D71EE"/>
    <w:rsid w:val="006D7706"/>
    <w:rsid w:val="006D7C28"/>
    <w:rsid w:val="006D7C2C"/>
    <w:rsid w:val="006E0DB1"/>
    <w:rsid w:val="006E0DFB"/>
    <w:rsid w:val="006E0DFF"/>
    <w:rsid w:val="006E0E81"/>
    <w:rsid w:val="006E1107"/>
    <w:rsid w:val="006E1304"/>
    <w:rsid w:val="006E16F5"/>
    <w:rsid w:val="006E1BBE"/>
    <w:rsid w:val="006E1E43"/>
    <w:rsid w:val="006E20A4"/>
    <w:rsid w:val="006E2F8B"/>
    <w:rsid w:val="006E3211"/>
    <w:rsid w:val="006E3690"/>
    <w:rsid w:val="006E3797"/>
    <w:rsid w:val="006E3817"/>
    <w:rsid w:val="006E39DF"/>
    <w:rsid w:val="006E3DF6"/>
    <w:rsid w:val="006E455E"/>
    <w:rsid w:val="006E45C4"/>
    <w:rsid w:val="006E4DBC"/>
    <w:rsid w:val="006E4E5A"/>
    <w:rsid w:val="006E520E"/>
    <w:rsid w:val="006E53D5"/>
    <w:rsid w:val="006E5C29"/>
    <w:rsid w:val="006E5C81"/>
    <w:rsid w:val="006E5F08"/>
    <w:rsid w:val="006E742B"/>
    <w:rsid w:val="006E75A0"/>
    <w:rsid w:val="006E7614"/>
    <w:rsid w:val="006E7658"/>
    <w:rsid w:val="006E7671"/>
    <w:rsid w:val="006E77DF"/>
    <w:rsid w:val="006E7809"/>
    <w:rsid w:val="006E7FEC"/>
    <w:rsid w:val="006F0347"/>
    <w:rsid w:val="006F0982"/>
    <w:rsid w:val="006F0AB6"/>
    <w:rsid w:val="006F0DEA"/>
    <w:rsid w:val="006F174B"/>
    <w:rsid w:val="006F20EA"/>
    <w:rsid w:val="006F234B"/>
    <w:rsid w:val="006F252E"/>
    <w:rsid w:val="006F2825"/>
    <w:rsid w:val="006F2834"/>
    <w:rsid w:val="006F344D"/>
    <w:rsid w:val="006F354C"/>
    <w:rsid w:val="006F3669"/>
    <w:rsid w:val="006F3A31"/>
    <w:rsid w:val="006F3A6C"/>
    <w:rsid w:val="006F40E0"/>
    <w:rsid w:val="006F442E"/>
    <w:rsid w:val="006F48B8"/>
    <w:rsid w:val="006F49CB"/>
    <w:rsid w:val="006F4B27"/>
    <w:rsid w:val="006F5727"/>
    <w:rsid w:val="006F7089"/>
    <w:rsid w:val="006F79C1"/>
    <w:rsid w:val="006F7CE9"/>
    <w:rsid w:val="007000BB"/>
    <w:rsid w:val="00700352"/>
    <w:rsid w:val="00700453"/>
    <w:rsid w:val="00700B28"/>
    <w:rsid w:val="00700CA8"/>
    <w:rsid w:val="00701036"/>
    <w:rsid w:val="00701FCC"/>
    <w:rsid w:val="0070310F"/>
    <w:rsid w:val="00703692"/>
    <w:rsid w:val="007039B9"/>
    <w:rsid w:val="00703BB9"/>
    <w:rsid w:val="00703E61"/>
    <w:rsid w:val="00704A31"/>
    <w:rsid w:val="007050A6"/>
    <w:rsid w:val="0070555E"/>
    <w:rsid w:val="007059FE"/>
    <w:rsid w:val="00705C38"/>
    <w:rsid w:val="00705E5D"/>
    <w:rsid w:val="00706625"/>
    <w:rsid w:val="00706C1E"/>
    <w:rsid w:val="00706CAE"/>
    <w:rsid w:val="00706D66"/>
    <w:rsid w:val="007072DA"/>
    <w:rsid w:val="0071022B"/>
    <w:rsid w:val="0071096D"/>
    <w:rsid w:val="0071152F"/>
    <w:rsid w:val="007119ED"/>
    <w:rsid w:val="00711A69"/>
    <w:rsid w:val="00711C08"/>
    <w:rsid w:val="00712536"/>
    <w:rsid w:val="00712614"/>
    <w:rsid w:val="00712B97"/>
    <w:rsid w:val="00712C86"/>
    <w:rsid w:val="00712F0C"/>
    <w:rsid w:val="00713189"/>
    <w:rsid w:val="00713266"/>
    <w:rsid w:val="00713509"/>
    <w:rsid w:val="007151CB"/>
    <w:rsid w:val="00715F3B"/>
    <w:rsid w:val="00716AC6"/>
    <w:rsid w:val="00716C15"/>
    <w:rsid w:val="00716D47"/>
    <w:rsid w:val="007174D4"/>
    <w:rsid w:val="007179E3"/>
    <w:rsid w:val="00720FEB"/>
    <w:rsid w:val="00721A69"/>
    <w:rsid w:val="00722005"/>
    <w:rsid w:val="00722616"/>
    <w:rsid w:val="007228E8"/>
    <w:rsid w:val="00722C9E"/>
    <w:rsid w:val="00723203"/>
    <w:rsid w:val="00723425"/>
    <w:rsid w:val="00723815"/>
    <w:rsid w:val="00723D53"/>
    <w:rsid w:val="00724483"/>
    <w:rsid w:val="00724510"/>
    <w:rsid w:val="00725373"/>
    <w:rsid w:val="007253EA"/>
    <w:rsid w:val="007255B6"/>
    <w:rsid w:val="007258B4"/>
    <w:rsid w:val="0072594E"/>
    <w:rsid w:val="00725E34"/>
    <w:rsid w:val="00726583"/>
    <w:rsid w:val="00726DFC"/>
    <w:rsid w:val="00727641"/>
    <w:rsid w:val="00727B23"/>
    <w:rsid w:val="0073023C"/>
    <w:rsid w:val="0073027B"/>
    <w:rsid w:val="007303E5"/>
    <w:rsid w:val="007306BE"/>
    <w:rsid w:val="00730800"/>
    <w:rsid w:val="00730B42"/>
    <w:rsid w:val="00730F6B"/>
    <w:rsid w:val="00731235"/>
    <w:rsid w:val="007317D6"/>
    <w:rsid w:val="00731E68"/>
    <w:rsid w:val="007324AA"/>
    <w:rsid w:val="0073270B"/>
    <w:rsid w:val="007334D9"/>
    <w:rsid w:val="007337A5"/>
    <w:rsid w:val="00733A91"/>
    <w:rsid w:val="00733C61"/>
    <w:rsid w:val="007342F1"/>
    <w:rsid w:val="00734C42"/>
    <w:rsid w:val="00734DEF"/>
    <w:rsid w:val="007352D7"/>
    <w:rsid w:val="00735B30"/>
    <w:rsid w:val="00736116"/>
    <w:rsid w:val="007361C0"/>
    <w:rsid w:val="00736F33"/>
    <w:rsid w:val="007379BB"/>
    <w:rsid w:val="00737B26"/>
    <w:rsid w:val="00740321"/>
    <w:rsid w:val="007403CE"/>
    <w:rsid w:val="00741157"/>
    <w:rsid w:val="007411E9"/>
    <w:rsid w:val="007419BC"/>
    <w:rsid w:val="00741A4C"/>
    <w:rsid w:val="007420AD"/>
    <w:rsid w:val="0074213C"/>
    <w:rsid w:val="00742559"/>
    <w:rsid w:val="007429C6"/>
    <w:rsid w:val="00742E1A"/>
    <w:rsid w:val="00744D85"/>
    <w:rsid w:val="007459F9"/>
    <w:rsid w:val="0074633A"/>
    <w:rsid w:val="00746D88"/>
    <w:rsid w:val="00747349"/>
    <w:rsid w:val="00747517"/>
    <w:rsid w:val="007476BC"/>
    <w:rsid w:val="00747DFC"/>
    <w:rsid w:val="00750600"/>
    <w:rsid w:val="00750EFA"/>
    <w:rsid w:val="00751767"/>
    <w:rsid w:val="00751831"/>
    <w:rsid w:val="0075194F"/>
    <w:rsid w:val="00751B68"/>
    <w:rsid w:val="0075242F"/>
    <w:rsid w:val="00753204"/>
    <w:rsid w:val="0075378A"/>
    <w:rsid w:val="00753F94"/>
    <w:rsid w:val="0075459A"/>
    <w:rsid w:val="00755109"/>
    <w:rsid w:val="00755957"/>
    <w:rsid w:val="00755F15"/>
    <w:rsid w:val="007563DA"/>
    <w:rsid w:val="0075662A"/>
    <w:rsid w:val="00756C3F"/>
    <w:rsid w:val="00756D8E"/>
    <w:rsid w:val="00757185"/>
    <w:rsid w:val="00757550"/>
    <w:rsid w:val="00757DC5"/>
    <w:rsid w:val="0076010A"/>
    <w:rsid w:val="00760858"/>
    <w:rsid w:val="00760971"/>
    <w:rsid w:val="00760C86"/>
    <w:rsid w:val="00760E4C"/>
    <w:rsid w:val="00761265"/>
    <w:rsid w:val="007618A3"/>
    <w:rsid w:val="00761F32"/>
    <w:rsid w:val="007628D7"/>
    <w:rsid w:val="00762A52"/>
    <w:rsid w:val="007634B0"/>
    <w:rsid w:val="007638DF"/>
    <w:rsid w:val="0076392A"/>
    <w:rsid w:val="00765E43"/>
    <w:rsid w:val="00765F6A"/>
    <w:rsid w:val="00766787"/>
    <w:rsid w:val="00766A71"/>
    <w:rsid w:val="00766BCB"/>
    <w:rsid w:val="00766D19"/>
    <w:rsid w:val="00767569"/>
    <w:rsid w:val="00767B43"/>
    <w:rsid w:val="00767E8E"/>
    <w:rsid w:val="00767EE5"/>
    <w:rsid w:val="00770298"/>
    <w:rsid w:val="007708A1"/>
    <w:rsid w:val="0077096E"/>
    <w:rsid w:val="00770A43"/>
    <w:rsid w:val="00771723"/>
    <w:rsid w:val="00771D48"/>
    <w:rsid w:val="007722FE"/>
    <w:rsid w:val="0077230A"/>
    <w:rsid w:val="007723BB"/>
    <w:rsid w:val="007725AD"/>
    <w:rsid w:val="00772EA9"/>
    <w:rsid w:val="00772F5B"/>
    <w:rsid w:val="007737C3"/>
    <w:rsid w:val="0077398B"/>
    <w:rsid w:val="00774ED8"/>
    <w:rsid w:val="0077562C"/>
    <w:rsid w:val="00775968"/>
    <w:rsid w:val="00776B1C"/>
    <w:rsid w:val="00776B2A"/>
    <w:rsid w:val="007773FA"/>
    <w:rsid w:val="00777C88"/>
    <w:rsid w:val="00780BEA"/>
    <w:rsid w:val="00780BEC"/>
    <w:rsid w:val="007810AE"/>
    <w:rsid w:val="00782A1F"/>
    <w:rsid w:val="00782AB1"/>
    <w:rsid w:val="00782B65"/>
    <w:rsid w:val="00782E57"/>
    <w:rsid w:val="00784C0D"/>
    <w:rsid w:val="00784CC5"/>
    <w:rsid w:val="00785DCA"/>
    <w:rsid w:val="00786277"/>
    <w:rsid w:val="007865B9"/>
    <w:rsid w:val="00786DF5"/>
    <w:rsid w:val="007900BE"/>
    <w:rsid w:val="00790468"/>
    <w:rsid w:val="00790E7A"/>
    <w:rsid w:val="00790F59"/>
    <w:rsid w:val="007913DA"/>
    <w:rsid w:val="00791414"/>
    <w:rsid w:val="00791A46"/>
    <w:rsid w:val="00791E39"/>
    <w:rsid w:val="00792093"/>
    <w:rsid w:val="007936A8"/>
    <w:rsid w:val="00793970"/>
    <w:rsid w:val="00794345"/>
    <w:rsid w:val="00794E12"/>
    <w:rsid w:val="00795914"/>
    <w:rsid w:val="00795DFB"/>
    <w:rsid w:val="00796236"/>
    <w:rsid w:val="00796582"/>
    <w:rsid w:val="007969B8"/>
    <w:rsid w:val="00797321"/>
    <w:rsid w:val="007975B4"/>
    <w:rsid w:val="007977F6"/>
    <w:rsid w:val="00797DC9"/>
    <w:rsid w:val="007A03DF"/>
    <w:rsid w:val="007A17C2"/>
    <w:rsid w:val="007A278A"/>
    <w:rsid w:val="007A2940"/>
    <w:rsid w:val="007A338A"/>
    <w:rsid w:val="007A3525"/>
    <w:rsid w:val="007A40E6"/>
    <w:rsid w:val="007A4194"/>
    <w:rsid w:val="007A4FE2"/>
    <w:rsid w:val="007A5396"/>
    <w:rsid w:val="007A5776"/>
    <w:rsid w:val="007A5D3C"/>
    <w:rsid w:val="007A6E8D"/>
    <w:rsid w:val="007A7800"/>
    <w:rsid w:val="007A7A08"/>
    <w:rsid w:val="007A7EB8"/>
    <w:rsid w:val="007B01D9"/>
    <w:rsid w:val="007B1A75"/>
    <w:rsid w:val="007B2260"/>
    <w:rsid w:val="007B267D"/>
    <w:rsid w:val="007B2DA9"/>
    <w:rsid w:val="007B457B"/>
    <w:rsid w:val="007B46C2"/>
    <w:rsid w:val="007B47D2"/>
    <w:rsid w:val="007B4EDE"/>
    <w:rsid w:val="007B52D5"/>
    <w:rsid w:val="007B5627"/>
    <w:rsid w:val="007B6FB6"/>
    <w:rsid w:val="007B7379"/>
    <w:rsid w:val="007B7797"/>
    <w:rsid w:val="007C0218"/>
    <w:rsid w:val="007C0342"/>
    <w:rsid w:val="007C2288"/>
    <w:rsid w:val="007C2885"/>
    <w:rsid w:val="007C303E"/>
    <w:rsid w:val="007C30CE"/>
    <w:rsid w:val="007C368A"/>
    <w:rsid w:val="007C3C08"/>
    <w:rsid w:val="007C3E93"/>
    <w:rsid w:val="007C4226"/>
    <w:rsid w:val="007C5439"/>
    <w:rsid w:val="007C583E"/>
    <w:rsid w:val="007C60F7"/>
    <w:rsid w:val="007C6496"/>
    <w:rsid w:val="007C6514"/>
    <w:rsid w:val="007C6FDC"/>
    <w:rsid w:val="007C71FE"/>
    <w:rsid w:val="007C76C9"/>
    <w:rsid w:val="007C793A"/>
    <w:rsid w:val="007D0634"/>
    <w:rsid w:val="007D0B53"/>
    <w:rsid w:val="007D0DFF"/>
    <w:rsid w:val="007D161D"/>
    <w:rsid w:val="007D1629"/>
    <w:rsid w:val="007D2599"/>
    <w:rsid w:val="007D2637"/>
    <w:rsid w:val="007D3093"/>
    <w:rsid w:val="007D3262"/>
    <w:rsid w:val="007D3972"/>
    <w:rsid w:val="007D3DA8"/>
    <w:rsid w:val="007D42CD"/>
    <w:rsid w:val="007D468A"/>
    <w:rsid w:val="007D4CE5"/>
    <w:rsid w:val="007D5E21"/>
    <w:rsid w:val="007D7103"/>
    <w:rsid w:val="007E0404"/>
    <w:rsid w:val="007E0AEC"/>
    <w:rsid w:val="007E0E6D"/>
    <w:rsid w:val="007E1A66"/>
    <w:rsid w:val="007E2B4A"/>
    <w:rsid w:val="007E3051"/>
    <w:rsid w:val="007E393E"/>
    <w:rsid w:val="007E3B10"/>
    <w:rsid w:val="007E3ECF"/>
    <w:rsid w:val="007E4B44"/>
    <w:rsid w:val="007E4C5A"/>
    <w:rsid w:val="007E4CF0"/>
    <w:rsid w:val="007E5204"/>
    <w:rsid w:val="007E577E"/>
    <w:rsid w:val="007E59BB"/>
    <w:rsid w:val="007E5BC5"/>
    <w:rsid w:val="007E6E01"/>
    <w:rsid w:val="007E70AF"/>
    <w:rsid w:val="007E7D52"/>
    <w:rsid w:val="007F0F0C"/>
    <w:rsid w:val="007F13B2"/>
    <w:rsid w:val="007F183F"/>
    <w:rsid w:val="007F1853"/>
    <w:rsid w:val="007F1AF6"/>
    <w:rsid w:val="007F1CD9"/>
    <w:rsid w:val="007F2A44"/>
    <w:rsid w:val="007F2C87"/>
    <w:rsid w:val="007F33CC"/>
    <w:rsid w:val="007F462A"/>
    <w:rsid w:val="007F49E3"/>
    <w:rsid w:val="007F5426"/>
    <w:rsid w:val="007F585F"/>
    <w:rsid w:val="007F6305"/>
    <w:rsid w:val="007F738F"/>
    <w:rsid w:val="007F7526"/>
    <w:rsid w:val="007F7A2A"/>
    <w:rsid w:val="00801589"/>
    <w:rsid w:val="00801898"/>
    <w:rsid w:val="00802107"/>
    <w:rsid w:val="008021ED"/>
    <w:rsid w:val="0080223C"/>
    <w:rsid w:val="0080279D"/>
    <w:rsid w:val="00802B93"/>
    <w:rsid w:val="00802F4C"/>
    <w:rsid w:val="008035EA"/>
    <w:rsid w:val="00804A99"/>
    <w:rsid w:val="008050D2"/>
    <w:rsid w:val="00805C41"/>
    <w:rsid w:val="00805E7A"/>
    <w:rsid w:val="00805EFE"/>
    <w:rsid w:val="00806CB6"/>
    <w:rsid w:val="00806DF1"/>
    <w:rsid w:val="00806EB3"/>
    <w:rsid w:val="00807BA1"/>
    <w:rsid w:val="00811357"/>
    <w:rsid w:val="008118F4"/>
    <w:rsid w:val="0081193D"/>
    <w:rsid w:val="008123B7"/>
    <w:rsid w:val="008138A5"/>
    <w:rsid w:val="008138B0"/>
    <w:rsid w:val="00813E40"/>
    <w:rsid w:val="00813F56"/>
    <w:rsid w:val="00814A2A"/>
    <w:rsid w:val="00815199"/>
    <w:rsid w:val="00815A27"/>
    <w:rsid w:val="00815F40"/>
    <w:rsid w:val="00816C63"/>
    <w:rsid w:val="00817831"/>
    <w:rsid w:val="00817950"/>
    <w:rsid w:val="00821483"/>
    <w:rsid w:val="00822732"/>
    <w:rsid w:val="008227BC"/>
    <w:rsid w:val="00822F7E"/>
    <w:rsid w:val="008234F4"/>
    <w:rsid w:val="0082406F"/>
    <w:rsid w:val="00824885"/>
    <w:rsid w:val="00824A0E"/>
    <w:rsid w:val="008250A0"/>
    <w:rsid w:val="008256DB"/>
    <w:rsid w:val="00825726"/>
    <w:rsid w:val="00825E3A"/>
    <w:rsid w:val="00826265"/>
    <w:rsid w:val="00826E6B"/>
    <w:rsid w:val="00827483"/>
    <w:rsid w:val="008276B7"/>
    <w:rsid w:val="0083008D"/>
    <w:rsid w:val="008304F2"/>
    <w:rsid w:val="008304FE"/>
    <w:rsid w:val="0083060A"/>
    <w:rsid w:val="00831399"/>
    <w:rsid w:val="0083153A"/>
    <w:rsid w:val="00831A24"/>
    <w:rsid w:val="00831B31"/>
    <w:rsid w:val="0083272C"/>
    <w:rsid w:val="00832AFC"/>
    <w:rsid w:val="008332E8"/>
    <w:rsid w:val="00834111"/>
    <w:rsid w:val="008347CA"/>
    <w:rsid w:val="00834A50"/>
    <w:rsid w:val="00835397"/>
    <w:rsid w:val="0083571B"/>
    <w:rsid w:val="00835E98"/>
    <w:rsid w:val="0083640E"/>
    <w:rsid w:val="00836667"/>
    <w:rsid w:val="008366E3"/>
    <w:rsid w:val="00836DB0"/>
    <w:rsid w:val="00837345"/>
    <w:rsid w:val="00840294"/>
    <w:rsid w:val="008404A9"/>
    <w:rsid w:val="00841174"/>
    <w:rsid w:val="00841920"/>
    <w:rsid w:val="008419F1"/>
    <w:rsid w:val="00841D30"/>
    <w:rsid w:val="00841FC5"/>
    <w:rsid w:val="00842186"/>
    <w:rsid w:val="00842480"/>
    <w:rsid w:val="0084262F"/>
    <w:rsid w:val="00842D06"/>
    <w:rsid w:val="008430FC"/>
    <w:rsid w:val="0084390E"/>
    <w:rsid w:val="008441F5"/>
    <w:rsid w:val="00844EC0"/>
    <w:rsid w:val="00845625"/>
    <w:rsid w:val="00845804"/>
    <w:rsid w:val="00845905"/>
    <w:rsid w:val="00845AB8"/>
    <w:rsid w:val="00845B9D"/>
    <w:rsid w:val="00845D07"/>
    <w:rsid w:val="00846891"/>
    <w:rsid w:val="00846B1E"/>
    <w:rsid w:val="0084716D"/>
    <w:rsid w:val="00847E2E"/>
    <w:rsid w:val="008505A0"/>
    <w:rsid w:val="00850710"/>
    <w:rsid w:val="00850C3E"/>
    <w:rsid w:val="008517AE"/>
    <w:rsid w:val="00851FA7"/>
    <w:rsid w:val="008520FF"/>
    <w:rsid w:val="00852392"/>
    <w:rsid w:val="008524DA"/>
    <w:rsid w:val="008525E0"/>
    <w:rsid w:val="0085322B"/>
    <w:rsid w:val="008537C4"/>
    <w:rsid w:val="00853EE5"/>
    <w:rsid w:val="00853F43"/>
    <w:rsid w:val="00855449"/>
    <w:rsid w:val="00855D96"/>
    <w:rsid w:val="00856348"/>
    <w:rsid w:val="0085640D"/>
    <w:rsid w:val="008565A5"/>
    <w:rsid w:val="0085676C"/>
    <w:rsid w:val="00856B32"/>
    <w:rsid w:val="00857027"/>
    <w:rsid w:val="0085754D"/>
    <w:rsid w:val="00857602"/>
    <w:rsid w:val="00857DCB"/>
    <w:rsid w:val="00860259"/>
    <w:rsid w:val="00860C5A"/>
    <w:rsid w:val="00860DEF"/>
    <w:rsid w:val="00860E00"/>
    <w:rsid w:val="00861053"/>
    <w:rsid w:val="00861DEB"/>
    <w:rsid w:val="00862175"/>
    <w:rsid w:val="008621AE"/>
    <w:rsid w:val="0086232B"/>
    <w:rsid w:val="0086263C"/>
    <w:rsid w:val="0086294B"/>
    <w:rsid w:val="0086294E"/>
    <w:rsid w:val="00862B7C"/>
    <w:rsid w:val="00862D23"/>
    <w:rsid w:val="008633D4"/>
    <w:rsid w:val="00863639"/>
    <w:rsid w:val="008641D0"/>
    <w:rsid w:val="008643A6"/>
    <w:rsid w:val="00864629"/>
    <w:rsid w:val="0086493E"/>
    <w:rsid w:val="008659D3"/>
    <w:rsid w:val="00866530"/>
    <w:rsid w:val="00866F13"/>
    <w:rsid w:val="0086774A"/>
    <w:rsid w:val="008679DA"/>
    <w:rsid w:val="00867FF7"/>
    <w:rsid w:val="00870265"/>
    <w:rsid w:val="0087040C"/>
    <w:rsid w:val="00870D4C"/>
    <w:rsid w:val="008712E9"/>
    <w:rsid w:val="00871806"/>
    <w:rsid w:val="00871B96"/>
    <w:rsid w:val="0087205F"/>
    <w:rsid w:val="008721D8"/>
    <w:rsid w:val="00872CDB"/>
    <w:rsid w:val="00872F31"/>
    <w:rsid w:val="0087320C"/>
    <w:rsid w:val="008732D2"/>
    <w:rsid w:val="0087399E"/>
    <w:rsid w:val="00873B9C"/>
    <w:rsid w:val="00873DFB"/>
    <w:rsid w:val="00873FE5"/>
    <w:rsid w:val="0087437F"/>
    <w:rsid w:val="008757D9"/>
    <w:rsid w:val="00875C96"/>
    <w:rsid w:val="00876257"/>
    <w:rsid w:val="00876793"/>
    <w:rsid w:val="00876801"/>
    <w:rsid w:val="00877A39"/>
    <w:rsid w:val="00877BDD"/>
    <w:rsid w:val="00877C9B"/>
    <w:rsid w:val="0088044A"/>
    <w:rsid w:val="00880624"/>
    <w:rsid w:val="00880A9A"/>
    <w:rsid w:val="008817BE"/>
    <w:rsid w:val="00882623"/>
    <w:rsid w:val="00883017"/>
    <w:rsid w:val="0088389B"/>
    <w:rsid w:val="00883E3F"/>
    <w:rsid w:val="00884BAB"/>
    <w:rsid w:val="00884E6B"/>
    <w:rsid w:val="00884F5F"/>
    <w:rsid w:val="008855B8"/>
    <w:rsid w:val="00885803"/>
    <w:rsid w:val="00885A13"/>
    <w:rsid w:val="00886B7F"/>
    <w:rsid w:val="00887384"/>
    <w:rsid w:val="008874DC"/>
    <w:rsid w:val="00887C4C"/>
    <w:rsid w:val="00887E49"/>
    <w:rsid w:val="00887EE5"/>
    <w:rsid w:val="008901A4"/>
    <w:rsid w:val="008903F4"/>
    <w:rsid w:val="00890F9E"/>
    <w:rsid w:val="00891161"/>
    <w:rsid w:val="00891ADF"/>
    <w:rsid w:val="008923FF"/>
    <w:rsid w:val="008926AD"/>
    <w:rsid w:val="00892F08"/>
    <w:rsid w:val="008932CE"/>
    <w:rsid w:val="0089364F"/>
    <w:rsid w:val="00893F57"/>
    <w:rsid w:val="0089413F"/>
    <w:rsid w:val="0089528D"/>
    <w:rsid w:val="00895340"/>
    <w:rsid w:val="00895602"/>
    <w:rsid w:val="008965A7"/>
    <w:rsid w:val="00896953"/>
    <w:rsid w:val="00896A6C"/>
    <w:rsid w:val="008979C5"/>
    <w:rsid w:val="008A00E4"/>
    <w:rsid w:val="008A027A"/>
    <w:rsid w:val="008A0A98"/>
    <w:rsid w:val="008A0E81"/>
    <w:rsid w:val="008A1F80"/>
    <w:rsid w:val="008A2EFB"/>
    <w:rsid w:val="008A3866"/>
    <w:rsid w:val="008A4215"/>
    <w:rsid w:val="008A5207"/>
    <w:rsid w:val="008A5427"/>
    <w:rsid w:val="008A5430"/>
    <w:rsid w:val="008A5BC6"/>
    <w:rsid w:val="008A639A"/>
    <w:rsid w:val="008A63E0"/>
    <w:rsid w:val="008A6473"/>
    <w:rsid w:val="008A6E50"/>
    <w:rsid w:val="008A6ED2"/>
    <w:rsid w:val="008A7149"/>
    <w:rsid w:val="008A73E3"/>
    <w:rsid w:val="008A79A9"/>
    <w:rsid w:val="008A7AC5"/>
    <w:rsid w:val="008B088A"/>
    <w:rsid w:val="008B09AF"/>
    <w:rsid w:val="008B1952"/>
    <w:rsid w:val="008B264A"/>
    <w:rsid w:val="008B27F0"/>
    <w:rsid w:val="008B2C2C"/>
    <w:rsid w:val="008B305D"/>
    <w:rsid w:val="008B310F"/>
    <w:rsid w:val="008B34CA"/>
    <w:rsid w:val="008B368D"/>
    <w:rsid w:val="008B393B"/>
    <w:rsid w:val="008B4477"/>
    <w:rsid w:val="008B4819"/>
    <w:rsid w:val="008B4D7C"/>
    <w:rsid w:val="008B5408"/>
    <w:rsid w:val="008B5CD5"/>
    <w:rsid w:val="008B5F92"/>
    <w:rsid w:val="008B60BB"/>
    <w:rsid w:val="008B6E28"/>
    <w:rsid w:val="008B76C9"/>
    <w:rsid w:val="008B7F76"/>
    <w:rsid w:val="008C01B4"/>
    <w:rsid w:val="008C0717"/>
    <w:rsid w:val="008C104A"/>
    <w:rsid w:val="008C1096"/>
    <w:rsid w:val="008C145A"/>
    <w:rsid w:val="008C14A5"/>
    <w:rsid w:val="008C156D"/>
    <w:rsid w:val="008C18D0"/>
    <w:rsid w:val="008C197F"/>
    <w:rsid w:val="008C1D79"/>
    <w:rsid w:val="008C2037"/>
    <w:rsid w:val="008C21B3"/>
    <w:rsid w:val="008C27C8"/>
    <w:rsid w:val="008C31C2"/>
    <w:rsid w:val="008C395B"/>
    <w:rsid w:val="008C3A5A"/>
    <w:rsid w:val="008C43E0"/>
    <w:rsid w:val="008C4503"/>
    <w:rsid w:val="008C4BCB"/>
    <w:rsid w:val="008C4C34"/>
    <w:rsid w:val="008C511E"/>
    <w:rsid w:val="008C58CC"/>
    <w:rsid w:val="008C5BC1"/>
    <w:rsid w:val="008C5E5C"/>
    <w:rsid w:val="008C5F3E"/>
    <w:rsid w:val="008C6A23"/>
    <w:rsid w:val="008C6CCA"/>
    <w:rsid w:val="008C71D7"/>
    <w:rsid w:val="008C72E8"/>
    <w:rsid w:val="008C748B"/>
    <w:rsid w:val="008C78BE"/>
    <w:rsid w:val="008D153F"/>
    <w:rsid w:val="008D19D3"/>
    <w:rsid w:val="008D1A44"/>
    <w:rsid w:val="008D237D"/>
    <w:rsid w:val="008D3A5E"/>
    <w:rsid w:val="008D3B46"/>
    <w:rsid w:val="008D3FEE"/>
    <w:rsid w:val="008D4629"/>
    <w:rsid w:val="008D52EA"/>
    <w:rsid w:val="008D537A"/>
    <w:rsid w:val="008D54D1"/>
    <w:rsid w:val="008D5D99"/>
    <w:rsid w:val="008D647F"/>
    <w:rsid w:val="008D674C"/>
    <w:rsid w:val="008D6C9C"/>
    <w:rsid w:val="008D7665"/>
    <w:rsid w:val="008D7B62"/>
    <w:rsid w:val="008D7E71"/>
    <w:rsid w:val="008E0308"/>
    <w:rsid w:val="008E0809"/>
    <w:rsid w:val="008E09E6"/>
    <w:rsid w:val="008E1620"/>
    <w:rsid w:val="008E180F"/>
    <w:rsid w:val="008E2CDF"/>
    <w:rsid w:val="008E32D9"/>
    <w:rsid w:val="008E3330"/>
    <w:rsid w:val="008E39B5"/>
    <w:rsid w:val="008E4A0E"/>
    <w:rsid w:val="008E4EDA"/>
    <w:rsid w:val="008E51DC"/>
    <w:rsid w:val="008E5CFF"/>
    <w:rsid w:val="008E5DE2"/>
    <w:rsid w:val="008E65DC"/>
    <w:rsid w:val="008E667D"/>
    <w:rsid w:val="008E6CD2"/>
    <w:rsid w:val="008E7C58"/>
    <w:rsid w:val="008E7CCA"/>
    <w:rsid w:val="008F021F"/>
    <w:rsid w:val="008F0B76"/>
    <w:rsid w:val="008F0EDB"/>
    <w:rsid w:val="008F1EAD"/>
    <w:rsid w:val="008F2573"/>
    <w:rsid w:val="008F2648"/>
    <w:rsid w:val="008F2931"/>
    <w:rsid w:val="008F2AE8"/>
    <w:rsid w:val="008F2C77"/>
    <w:rsid w:val="008F303D"/>
    <w:rsid w:val="008F3075"/>
    <w:rsid w:val="008F339B"/>
    <w:rsid w:val="008F3706"/>
    <w:rsid w:val="008F4CBA"/>
    <w:rsid w:val="008F5795"/>
    <w:rsid w:val="008F59F1"/>
    <w:rsid w:val="008F5FC6"/>
    <w:rsid w:val="008F65DC"/>
    <w:rsid w:val="008F6856"/>
    <w:rsid w:val="008F692E"/>
    <w:rsid w:val="008F6B2D"/>
    <w:rsid w:val="008F70F8"/>
    <w:rsid w:val="008F7E78"/>
    <w:rsid w:val="0090000E"/>
    <w:rsid w:val="00900A02"/>
    <w:rsid w:val="00900CA6"/>
    <w:rsid w:val="009011A6"/>
    <w:rsid w:val="009014B7"/>
    <w:rsid w:val="00901B6C"/>
    <w:rsid w:val="0090219A"/>
    <w:rsid w:val="00902EA9"/>
    <w:rsid w:val="00903409"/>
    <w:rsid w:val="0090365F"/>
    <w:rsid w:val="0090395E"/>
    <w:rsid w:val="00903EE0"/>
    <w:rsid w:val="00904D56"/>
    <w:rsid w:val="00904D86"/>
    <w:rsid w:val="00905190"/>
    <w:rsid w:val="00905870"/>
    <w:rsid w:val="00905DCF"/>
    <w:rsid w:val="009063EF"/>
    <w:rsid w:val="0090644A"/>
    <w:rsid w:val="0090798B"/>
    <w:rsid w:val="00907AAC"/>
    <w:rsid w:val="00907EC7"/>
    <w:rsid w:val="0091002E"/>
    <w:rsid w:val="00912C34"/>
    <w:rsid w:val="00913DB7"/>
    <w:rsid w:val="00913E1B"/>
    <w:rsid w:val="00914362"/>
    <w:rsid w:val="00914B02"/>
    <w:rsid w:val="0091514F"/>
    <w:rsid w:val="009152DE"/>
    <w:rsid w:val="009154C7"/>
    <w:rsid w:val="00915D41"/>
    <w:rsid w:val="009162A3"/>
    <w:rsid w:val="0091657B"/>
    <w:rsid w:val="00916A92"/>
    <w:rsid w:val="00916AED"/>
    <w:rsid w:val="00916B95"/>
    <w:rsid w:val="00916D10"/>
    <w:rsid w:val="0091788D"/>
    <w:rsid w:val="00917D83"/>
    <w:rsid w:val="00920939"/>
    <w:rsid w:val="00920F26"/>
    <w:rsid w:val="009210DB"/>
    <w:rsid w:val="00921FA9"/>
    <w:rsid w:val="00922793"/>
    <w:rsid w:val="00922FA1"/>
    <w:rsid w:val="00923659"/>
    <w:rsid w:val="00924473"/>
    <w:rsid w:val="00924864"/>
    <w:rsid w:val="0092564B"/>
    <w:rsid w:val="009258DB"/>
    <w:rsid w:val="009260B9"/>
    <w:rsid w:val="00926A39"/>
    <w:rsid w:val="00926A7B"/>
    <w:rsid w:val="00930817"/>
    <w:rsid w:val="00930B03"/>
    <w:rsid w:val="00930F4E"/>
    <w:rsid w:val="009320C6"/>
    <w:rsid w:val="0093221E"/>
    <w:rsid w:val="00932551"/>
    <w:rsid w:val="00932759"/>
    <w:rsid w:val="00932CF0"/>
    <w:rsid w:val="009333F2"/>
    <w:rsid w:val="009337C9"/>
    <w:rsid w:val="00934512"/>
    <w:rsid w:val="00934B4F"/>
    <w:rsid w:val="00934C91"/>
    <w:rsid w:val="0093504B"/>
    <w:rsid w:val="00935098"/>
    <w:rsid w:val="009356CA"/>
    <w:rsid w:val="009356EF"/>
    <w:rsid w:val="00936207"/>
    <w:rsid w:val="0093651F"/>
    <w:rsid w:val="00936546"/>
    <w:rsid w:val="0093667A"/>
    <w:rsid w:val="00936C2D"/>
    <w:rsid w:val="00936D33"/>
    <w:rsid w:val="00936ED3"/>
    <w:rsid w:val="0093740D"/>
    <w:rsid w:val="0093764D"/>
    <w:rsid w:val="00937D3E"/>
    <w:rsid w:val="009405A4"/>
    <w:rsid w:val="009405E5"/>
    <w:rsid w:val="00940807"/>
    <w:rsid w:val="0094087C"/>
    <w:rsid w:val="00941BAD"/>
    <w:rsid w:val="00941FBD"/>
    <w:rsid w:val="009426BD"/>
    <w:rsid w:val="00943163"/>
    <w:rsid w:val="00943596"/>
    <w:rsid w:val="009439EB"/>
    <w:rsid w:val="0094511C"/>
    <w:rsid w:val="009452EB"/>
    <w:rsid w:val="00945D51"/>
    <w:rsid w:val="009467F7"/>
    <w:rsid w:val="00946E0E"/>
    <w:rsid w:val="00946E56"/>
    <w:rsid w:val="009500A7"/>
    <w:rsid w:val="0095010C"/>
    <w:rsid w:val="00950191"/>
    <w:rsid w:val="00950FB7"/>
    <w:rsid w:val="00951009"/>
    <w:rsid w:val="00951388"/>
    <w:rsid w:val="009525B1"/>
    <w:rsid w:val="0095306F"/>
    <w:rsid w:val="00953382"/>
    <w:rsid w:val="00953C54"/>
    <w:rsid w:val="009555E7"/>
    <w:rsid w:val="00955A6E"/>
    <w:rsid w:val="00956744"/>
    <w:rsid w:val="009568F8"/>
    <w:rsid w:val="00956DD2"/>
    <w:rsid w:val="00957119"/>
    <w:rsid w:val="00957D35"/>
    <w:rsid w:val="00957D3F"/>
    <w:rsid w:val="009602A6"/>
    <w:rsid w:val="00960795"/>
    <w:rsid w:val="009607D8"/>
    <w:rsid w:val="00960A06"/>
    <w:rsid w:val="00960E1E"/>
    <w:rsid w:val="00961B59"/>
    <w:rsid w:val="009622A7"/>
    <w:rsid w:val="009630F9"/>
    <w:rsid w:val="00963558"/>
    <w:rsid w:val="00963AF2"/>
    <w:rsid w:val="00963F08"/>
    <w:rsid w:val="00964A24"/>
    <w:rsid w:val="00964B8B"/>
    <w:rsid w:val="00964D2C"/>
    <w:rsid w:val="00965F7C"/>
    <w:rsid w:val="00967178"/>
    <w:rsid w:val="0096745B"/>
    <w:rsid w:val="009674EC"/>
    <w:rsid w:val="00967896"/>
    <w:rsid w:val="00967E14"/>
    <w:rsid w:val="00970073"/>
    <w:rsid w:val="009703DD"/>
    <w:rsid w:val="009704B7"/>
    <w:rsid w:val="00970741"/>
    <w:rsid w:val="0097090B"/>
    <w:rsid w:val="00970E6C"/>
    <w:rsid w:val="0097183B"/>
    <w:rsid w:val="009719AB"/>
    <w:rsid w:val="00971D24"/>
    <w:rsid w:val="0097224B"/>
    <w:rsid w:val="00972703"/>
    <w:rsid w:val="0097273A"/>
    <w:rsid w:val="00972C8F"/>
    <w:rsid w:val="009737D6"/>
    <w:rsid w:val="00973BF7"/>
    <w:rsid w:val="00973F9D"/>
    <w:rsid w:val="0097448F"/>
    <w:rsid w:val="00974A27"/>
    <w:rsid w:val="009751E3"/>
    <w:rsid w:val="00975826"/>
    <w:rsid w:val="00975A48"/>
    <w:rsid w:val="00976333"/>
    <w:rsid w:val="0097684B"/>
    <w:rsid w:val="00977189"/>
    <w:rsid w:val="00981D38"/>
    <w:rsid w:val="0098267F"/>
    <w:rsid w:val="009826A9"/>
    <w:rsid w:val="00982A48"/>
    <w:rsid w:val="00982C35"/>
    <w:rsid w:val="00983309"/>
    <w:rsid w:val="00983A41"/>
    <w:rsid w:val="00983C26"/>
    <w:rsid w:val="00985503"/>
    <w:rsid w:val="00987677"/>
    <w:rsid w:val="00987A42"/>
    <w:rsid w:val="00987B7F"/>
    <w:rsid w:val="00987D60"/>
    <w:rsid w:val="00990626"/>
    <w:rsid w:val="009908DF"/>
    <w:rsid w:val="00991B33"/>
    <w:rsid w:val="00991CDD"/>
    <w:rsid w:val="009920FF"/>
    <w:rsid w:val="009929E2"/>
    <w:rsid w:val="0099372E"/>
    <w:rsid w:val="00993789"/>
    <w:rsid w:val="00993C02"/>
    <w:rsid w:val="009943DC"/>
    <w:rsid w:val="0099461A"/>
    <w:rsid w:val="00994851"/>
    <w:rsid w:val="0099568D"/>
    <w:rsid w:val="00995800"/>
    <w:rsid w:val="00995A1E"/>
    <w:rsid w:val="00995B8C"/>
    <w:rsid w:val="00995E89"/>
    <w:rsid w:val="0099610D"/>
    <w:rsid w:val="0099671D"/>
    <w:rsid w:val="009976D8"/>
    <w:rsid w:val="00997EC6"/>
    <w:rsid w:val="009A0311"/>
    <w:rsid w:val="009A0D85"/>
    <w:rsid w:val="009A1324"/>
    <w:rsid w:val="009A1E1F"/>
    <w:rsid w:val="009A23E3"/>
    <w:rsid w:val="009A4951"/>
    <w:rsid w:val="009A4CA2"/>
    <w:rsid w:val="009A53DA"/>
    <w:rsid w:val="009A656D"/>
    <w:rsid w:val="009A68FC"/>
    <w:rsid w:val="009A75D9"/>
    <w:rsid w:val="009A763F"/>
    <w:rsid w:val="009B01ED"/>
    <w:rsid w:val="009B09B7"/>
    <w:rsid w:val="009B0BD8"/>
    <w:rsid w:val="009B1AF6"/>
    <w:rsid w:val="009B1D44"/>
    <w:rsid w:val="009B1EAA"/>
    <w:rsid w:val="009B220C"/>
    <w:rsid w:val="009B2DD8"/>
    <w:rsid w:val="009B2F61"/>
    <w:rsid w:val="009B3CC3"/>
    <w:rsid w:val="009B41AC"/>
    <w:rsid w:val="009B4259"/>
    <w:rsid w:val="009B44FD"/>
    <w:rsid w:val="009B49B7"/>
    <w:rsid w:val="009B4F56"/>
    <w:rsid w:val="009B4FBA"/>
    <w:rsid w:val="009B521E"/>
    <w:rsid w:val="009B5E22"/>
    <w:rsid w:val="009B645A"/>
    <w:rsid w:val="009B6D40"/>
    <w:rsid w:val="009B6FD2"/>
    <w:rsid w:val="009B764A"/>
    <w:rsid w:val="009B78A6"/>
    <w:rsid w:val="009B7B99"/>
    <w:rsid w:val="009B7F7C"/>
    <w:rsid w:val="009C0F9D"/>
    <w:rsid w:val="009C21D6"/>
    <w:rsid w:val="009C22C4"/>
    <w:rsid w:val="009C3140"/>
    <w:rsid w:val="009C3D56"/>
    <w:rsid w:val="009C3FA6"/>
    <w:rsid w:val="009C4462"/>
    <w:rsid w:val="009C4A46"/>
    <w:rsid w:val="009C4E27"/>
    <w:rsid w:val="009C4EF2"/>
    <w:rsid w:val="009C4FF6"/>
    <w:rsid w:val="009C5253"/>
    <w:rsid w:val="009C5331"/>
    <w:rsid w:val="009C54BB"/>
    <w:rsid w:val="009C5A72"/>
    <w:rsid w:val="009C5AC5"/>
    <w:rsid w:val="009C5C07"/>
    <w:rsid w:val="009C6162"/>
    <w:rsid w:val="009C682E"/>
    <w:rsid w:val="009C7CA9"/>
    <w:rsid w:val="009C7CE1"/>
    <w:rsid w:val="009D0198"/>
    <w:rsid w:val="009D028C"/>
    <w:rsid w:val="009D042F"/>
    <w:rsid w:val="009D058E"/>
    <w:rsid w:val="009D0B26"/>
    <w:rsid w:val="009D18A7"/>
    <w:rsid w:val="009D1AC5"/>
    <w:rsid w:val="009D1BE2"/>
    <w:rsid w:val="009D2581"/>
    <w:rsid w:val="009D2DCF"/>
    <w:rsid w:val="009D3019"/>
    <w:rsid w:val="009D338D"/>
    <w:rsid w:val="009D3541"/>
    <w:rsid w:val="009D3BDE"/>
    <w:rsid w:val="009D3D43"/>
    <w:rsid w:val="009D45EA"/>
    <w:rsid w:val="009D48F0"/>
    <w:rsid w:val="009D4B6D"/>
    <w:rsid w:val="009D4CE0"/>
    <w:rsid w:val="009D4D60"/>
    <w:rsid w:val="009D508F"/>
    <w:rsid w:val="009D5AAB"/>
    <w:rsid w:val="009D5B80"/>
    <w:rsid w:val="009D5BC1"/>
    <w:rsid w:val="009D5EEE"/>
    <w:rsid w:val="009D7C0E"/>
    <w:rsid w:val="009D7D56"/>
    <w:rsid w:val="009E02CE"/>
    <w:rsid w:val="009E0B1F"/>
    <w:rsid w:val="009E0F88"/>
    <w:rsid w:val="009E126E"/>
    <w:rsid w:val="009E1315"/>
    <w:rsid w:val="009E19FB"/>
    <w:rsid w:val="009E2925"/>
    <w:rsid w:val="009E3401"/>
    <w:rsid w:val="009E3A88"/>
    <w:rsid w:val="009E3E1D"/>
    <w:rsid w:val="009E3EAD"/>
    <w:rsid w:val="009E3FAC"/>
    <w:rsid w:val="009E411A"/>
    <w:rsid w:val="009E49CC"/>
    <w:rsid w:val="009E4CC7"/>
    <w:rsid w:val="009E4D94"/>
    <w:rsid w:val="009E527D"/>
    <w:rsid w:val="009E528D"/>
    <w:rsid w:val="009E55AD"/>
    <w:rsid w:val="009E570A"/>
    <w:rsid w:val="009E586B"/>
    <w:rsid w:val="009E594C"/>
    <w:rsid w:val="009E5B6F"/>
    <w:rsid w:val="009E63A8"/>
    <w:rsid w:val="009E68A5"/>
    <w:rsid w:val="009E6965"/>
    <w:rsid w:val="009E6D0C"/>
    <w:rsid w:val="009E7703"/>
    <w:rsid w:val="009E7A14"/>
    <w:rsid w:val="009F0DA8"/>
    <w:rsid w:val="009F128A"/>
    <w:rsid w:val="009F149B"/>
    <w:rsid w:val="009F1ADC"/>
    <w:rsid w:val="009F1FB5"/>
    <w:rsid w:val="009F26B1"/>
    <w:rsid w:val="009F2822"/>
    <w:rsid w:val="009F2D10"/>
    <w:rsid w:val="009F3BFE"/>
    <w:rsid w:val="009F3E55"/>
    <w:rsid w:val="009F4936"/>
    <w:rsid w:val="009F50BD"/>
    <w:rsid w:val="009F51FA"/>
    <w:rsid w:val="009F5D68"/>
    <w:rsid w:val="009F5F68"/>
    <w:rsid w:val="009F6609"/>
    <w:rsid w:val="009F7130"/>
    <w:rsid w:val="009F735A"/>
    <w:rsid w:val="009F73CA"/>
    <w:rsid w:val="009F7D22"/>
    <w:rsid w:val="009F7F9F"/>
    <w:rsid w:val="00A00388"/>
    <w:rsid w:val="00A01656"/>
    <w:rsid w:val="00A01BA2"/>
    <w:rsid w:val="00A020CF"/>
    <w:rsid w:val="00A023D7"/>
    <w:rsid w:val="00A026B3"/>
    <w:rsid w:val="00A029F4"/>
    <w:rsid w:val="00A02E0C"/>
    <w:rsid w:val="00A03132"/>
    <w:rsid w:val="00A0343C"/>
    <w:rsid w:val="00A034A5"/>
    <w:rsid w:val="00A0405E"/>
    <w:rsid w:val="00A04D8A"/>
    <w:rsid w:val="00A057AE"/>
    <w:rsid w:val="00A06275"/>
    <w:rsid w:val="00A06390"/>
    <w:rsid w:val="00A1077C"/>
    <w:rsid w:val="00A1097E"/>
    <w:rsid w:val="00A11588"/>
    <w:rsid w:val="00A11758"/>
    <w:rsid w:val="00A11FA9"/>
    <w:rsid w:val="00A128CF"/>
    <w:rsid w:val="00A12992"/>
    <w:rsid w:val="00A1432D"/>
    <w:rsid w:val="00A14330"/>
    <w:rsid w:val="00A154FB"/>
    <w:rsid w:val="00A156B9"/>
    <w:rsid w:val="00A15719"/>
    <w:rsid w:val="00A15753"/>
    <w:rsid w:val="00A15990"/>
    <w:rsid w:val="00A160A1"/>
    <w:rsid w:val="00A16282"/>
    <w:rsid w:val="00A162D3"/>
    <w:rsid w:val="00A16B6B"/>
    <w:rsid w:val="00A170FD"/>
    <w:rsid w:val="00A171E8"/>
    <w:rsid w:val="00A171FA"/>
    <w:rsid w:val="00A20654"/>
    <w:rsid w:val="00A20684"/>
    <w:rsid w:val="00A206C7"/>
    <w:rsid w:val="00A20D83"/>
    <w:rsid w:val="00A21159"/>
    <w:rsid w:val="00A2143F"/>
    <w:rsid w:val="00A21889"/>
    <w:rsid w:val="00A22EA3"/>
    <w:rsid w:val="00A2322B"/>
    <w:rsid w:val="00A23785"/>
    <w:rsid w:val="00A2402E"/>
    <w:rsid w:val="00A24203"/>
    <w:rsid w:val="00A24279"/>
    <w:rsid w:val="00A249AB"/>
    <w:rsid w:val="00A24A86"/>
    <w:rsid w:val="00A24BCD"/>
    <w:rsid w:val="00A25934"/>
    <w:rsid w:val="00A25C8E"/>
    <w:rsid w:val="00A26281"/>
    <w:rsid w:val="00A26B7F"/>
    <w:rsid w:val="00A27020"/>
    <w:rsid w:val="00A27304"/>
    <w:rsid w:val="00A27C53"/>
    <w:rsid w:val="00A27FE0"/>
    <w:rsid w:val="00A30620"/>
    <w:rsid w:val="00A3108E"/>
    <w:rsid w:val="00A316F4"/>
    <w:rsid w:val="00A325A9"/>
    <w:rsid w:val="00A32B84"/>
    <w:rsid w:val="00A332F4"/>
    <w:rsid w:val="00A33C12"/>
    <w:rsid w:val="00A33E85"/>
    <w:rsid w:val="00A355C8"/>
    <w:rsid w:val="00A355E4"/>
    <w:rsid w:val="00A35871"/>
    <w:rsid w:val="00A35B8F"/>
    <w:rsid w:val="00A361C4"/>
    <w:rsid w:val="00A36343"/>
    <w:rsid w:val="00A370F0"/>
    <w:rsid w:val="00A37D7A"/>
    <w:rsid w:val="00A37E06"/>
    <w:rsid w:val="00A41F73"/>
    <w:rsid w:val="00A423CE"/>
    <w:rsid w:val="00A429B6"/>
    <w:rsid w:val="00A4348A"/>
    <w:rsid w:val="00A43766"/>
    <w:rsid w:val="00A437F7"/>
    <w:rsid w:val="00A43CF4"/>
    <w:rsid w:val="00A448D8"/>
    <w:rsid w:val="00A44A6B"/>
    <w:rsid w:val="00A44E70"/>
    <w:rsid w:val="00A452C1"/>
    <w:rsid w:val="00A455C8"/>
    <w:rsid w:val="00A45C0B"/>
    <w:rsid w:val="00A464BB"/>
    <w:rsid w:val="00A47511"/>
    <w:rsid w:val="00A478CC"/>
    <w:rsid w:val="00A47A09"/>
    <w:rsid w:val="00A47C00"/>
    <w:rsid w:val="00A47C9A"/>
    <w:rsid w:val="00A47E6A"/>
    <w:rsid w:val="00A50852"/>
    <w:rsid w:val="00A51663"/>
    <w:rsid w:val="00A51939"/>
    <w:rsid w:val="00A5214B"/>
    <w:rsid w:val="00A52698"/>
    <w:rsid w:val="00A52FD1"/>
    <w:rsid w:val="00A53A14"/>
    <w:rsid w:val="00A54359"/>
    <w:rsid w:val="00A5444A"/>
    <w:rsid w:val="00A548DE"/>
    <w:rsid w:val="00A54D17"/>
    <w:rsid w:val="00A552E8"/>
    <w:rsid w:val="00A55C53"/>
    <w:rsid w:val="00A57043"/>
    <w:rsid w:val="00A5746D"/>
    <w:rsid w:val="00A57C9B"/>
    <w:rsid w:val="00A60024"/>
    <w:rsid w:val="00A601EE"/>
    <w:rsid w:val="00A6052A"/>
    <w:rsid w:val="00A605B3"/>
    <w:rsid w:val="00A608BE"/>
    <w:rsid w:val="00A6129B"/>
    <w:rsid w:val="00A615DB"/>
    <w:rsid w:val="00A61B38"/>
    <w:rsid w:val="00A61F0D"/>
    <w:rsid w:val="00A6296F"/>
    <w:rsid w:val="00A6339F"/>
    <w:rsid w:val="00A64B9F"/>
    <w:rsid w:val="00A64C89"/>
    <w:rsid w:val="00A65075"/>
    <w:rsid w:val="00A65139"/>
    <w:rsid w:val="00A6584A"/>
    <w:rsid w:val="00A65957"/>
    <w:rsid w:val="00A661D8"/>
    <w:rsid w:val="00A664EE"/>
    <w:rsid w:val="00A670B8"/>
    <w:rsid w:val="00A67108"/>
    <w:rsid w:val="00A67ABC"/>
    <w:rsid w:val="00A67CE5"/>
    <w:rsid w:val="00A67E97"/>
    <w:rsid w:val="00A700D7"/>
    <w:rsid w:val="00A703B5"/>
    <w:rsid w:val="00A703CA"/>
    <w:rsid w:val="00A7041D"/>
    <w:rsid w:val="00A70692"/>
    <w:rsid w:val="00A70698"/>
    <w:rsid w:val="00A7074A"/>
    <w:rsid w:val="00A70A99"/>
    <w:rsid w:val="00A710F1"/>
    <w:rsid w:val="00A7154B"/>
    <w:rsid w:val="00A71A99"/>
    <w:rsid w:val="00A71D01"/>
    <w:rsid w:val="00A72592"/>
    <w:rsid w:val="00A726BF"/>
    <w:rsid w:val="00A72881"/>
    <w:rsid w:val="00A728D6"/>
    <w:rsid w:val="00A728DF"/>
    <w:rsid w:val="00A72E92"/>
    <w:rsid w:val="00A73FAB"/>
    <w:rsid w:val="00A7589E"/>
    <w:rsid w:val="00A75C2B"/>
    <w:rsid w:val="00A76021"/>
    <w:rsid w:val="00A76D1D"/>
    <w:rsid w:val="00A774C2"/>
    <w:rsid w:val="00A7752A"/>
    <w:rsid w:val="00A8072C"/>
    <w:rsid w:val="00A8075D"/>
    <w:rsid w:val="00A80FC6"/>
    <w:rsid w:val="00A817CF"/>
    <w:rsid w:val="00A81C02"/>
    <w:rsid w:val="00A829D4"/>
    <w:rsid w:val="00A82C05"/>
    <w:rsid w:val="00A83BEA"/>
    <w:rsid w:val="00A857CE"/>
    <w:rsid w:val="00A85ACC"/>
    <w:rsid w:val="00A85D9C"/>
    <w:rsid w:val="00A85F85"/>
    <w:rsid w:val="00A861EB"/>
    <w:rsid w:val="00A869D0"/>
    <w:rsid w:val="00A86C28"/>
    <w:rsid w:val="00A86CC0"/>
    <w:rsid w:val="00A879A7"/>
    <w:rsid w:val="00A87BB0"/>
    <w:rsid w:val="00A87E38"/>
    <w:rsid w:val="00A9030D"/>
    <w:rsid w:val="00A90814"/>
    <w:rsid w:val="00A90E39"/>
    <w:rsid w:val="00A91A03"/>
    <w:rsid w:val="00A91F6C"/>
    <w:rsid w:val="00A9284A"/>
    <w:rsid w:val="00A931E5"/>
    <w:rsid w:val="00A93B4D"/>
    <w:rsid w:val="00A94981"/>
    <w:rsid w:val="00A94E4D"/>
    <w:rsid w:val="00A95511"/>
    <w:rsid w:val="00A95EDD"/>
    <w:rsid w:val="00A965B2"/>
    <w:rsid w:val="00A96729"/>
    <w:rsid w:val="00A96DB1"/>
    <w:rsid w:val="00A97560"/>
    <w:rsid w:val="00A97673"/>
    <w:rsid w:val="00A9778E"/>
    <w:rsid w:val="00AA0568"/>
    <w:rsid w:val="00AA0A33"/>
    <w:rsid w:val="00AA138E"/>
    <w:rsid w:val="00AA1517"/>
    <w:rsid w:val="00AA17BE"/>
    <w:rsid w:val="00AA182E"/>
    <w:rsid w:val="00AA1851"/>
    <w:rsid w:val="00AA1940"/>
    <w:rsid w:val="00AA1C0D"/>
    <w:rsid w:val="00AA1D3C"/>
    <w:rsid w:val="00AA242E"/>
    <w:rsid w:val="00AA25FA"/>
    <w:rsid w:val="00AA3A2E"/>
    <w:rsid w:val="00AA3F2D"/>
    <w:rsid w:val="00AA43B9"/>
    <w:rsid w:val="00AA459A"/>
    <w:rsid w:val="00AA4604"/>
    <w:rsid w:val="00AA4B94"/>
    <w:rsid w:val="00AA4CD1"/>
    <w:rsid w:val="00AA5024"/>
    <w:rsid w:val="00AA50CC"/>
    <w:rsid w:val="00AA5129"/>
    <w:rsid w:val="00AA574D"/>
    <w:rsid w:val="00AA5BAD"/>
    <w:rsid w:val="00AA5F58"/>
    <w:rsid w:val="00AA69B4"/>
    <w:rsid w:val="00AA6DAD"/>
    <w:rsid w:val="00AA7478"/>
    <w:rsid w:val="00AA77BF"/>
    <w:rsid w:val="00AB0834"/>
    <w:rsid w:val="00AB08C7"/>
    <w:rsid w:val="00AB10F3"/>
    <w:rsid w:val="00AB180A"/>
    <w:rsid w:val="00AB18E4"/>
    <w:rsid w:val="00AB30F0"/>
    <w:rsid w:val="00AB483D"/>
    <w:rsid w:val="00AB4C26"/>
    <w:rsid w:val="00AB4D3B"/>
    <w:rsid w:val="00AB5114"/>
    <w:rsid w:val="00AB62F7"/>
    <w:rsid w:val="00AB75DB"/>
    <w:rsid w:val="00AC0F62"/>
    <w:rsid w:val="00AC0FEE"/>
    <w:rsid w:val="00AC14E9"/>
    <w:rsid w:val="00AC1E07"/>
    <w:rsid w:val="00AC228B"/>
    <w:rsid w:val="00AC27AC"/>
    <w:rsid w:val="00AC2987"/>
    <w:rsid w:val="00AC2ADA"/>
    <w:rsid w:val="00AC2F55"/>
    <w:rsid w:val="00AC2FA3"/>
    <w:rsid w:val="00AC3021"/>
    <w:rsid w:val="00AC3518"/>
    <w:rsid w:val="00AC3580"/>
    <w:rsid w:val="00AC3B23"/>
    <w:rsid w:val="00AC40E6"/>
    <w:rsid w:val="00AC416F"/>
    <w:rsid w:val="00AC4E78"/>
    <w:rsid w:val="00AC5258"/>
    <w:rsid w:val="00AC5C07"/>
    <w:rsid w:val="00AC5F37"/>
    <w:rsid w:val="00AC5FF0"/>
    <w:rsid w:val="00AC6053"/>
    <w:rsid w:val="00AC60AE"/>
    <w:rsid w:val="00AC6295"/>
    <w:rsid w:val="00AC6303"/>
    <w:rsid w:val="00AC691A"/>
    <w:rsid w:val="00AC7305"/>
    <w:rsid w:val="00AC7425"/>
    <w:rsid w:val="00AC74F7"/>
    <w:rsid w:val="00AC7556"/>
    <w:rsid w:val="00AC7651"/>
    <w:rsid w:val="00AC7A56"/>
    <w:rsid w:val="00AD0539"/>
    <w:rsid w:val="00AD0B96"/>
    <w:rsid w:val="00AD0F14"/>
    <w:rsid w:val="00AD0F89"/>
    <w:rsid w:val="00AD1BB4"/>
    <w:rsid w:val="00AD1BBD"/>
    <w:rsid w:val="00AD1CAF"/>
    <w:rsid w:val="00AD1F5F"/>
    <w:rsid w:val="00AD317C"/>
    <w:rsid w:val="00AD4938"/>
    <w:rsid w:val="00AD4EF4"/>
    <w:rsid w:val="00AD4FD2"/>
    <w:rsid w:val="00AD64A9"/>
    <w:rsid w:val="00AD653A"/>
    <w:rsid w:val="00AD65E8"/>
    <w:rsid w:val="00AD6A06"/>
    <w:rsid w:val="00AD6B03"/>
    <w:rsid w:val="00AD70D3"/>
    <w:rsid w:val="00AD71DC"/>
    <w:rsid w:val="00AD7554"/>
    <w:rsid w:val="00AD7FCE"/>
    <w:rsid w:val="00AE09EE"/>
    <w:rsid w:val="00AE15DA"/>
    <w:rsid w:val="00AE1789"/>
    <w:rsid w:val="00AE1B1B"/>
    <w:rsid w:val="00AE29BE"/>
    <w:rsid w:val="00AE3004"/>
    <w:rsid w:val="00AE3243"/>
    <w:rsid w:val="00AE32D9"/>
    <w:rsid w:val="00AE32FD"/>
    <w:rsid w:val="00AE35E5"/>
    <w:rsid w:val="00AE3705"/>
    <w:rsid w:val="00AE3762"/>
    <w:rsid w:val="00AE3A6E"/>
    <w:rsid w:val="00AE3D70"/>
    <w:rsid w:val="00AE3F27"/>
    <w:rsid w:val="00AE42BB"/>
    <w:rsid w:val="00AE47FC"/>
    <w:rsid w:val="00AE49F5"/>
    <w:rsid w:val="00AE4C35"/>
    <w:rsid w:val="00AE5023"/>
    <w:rsid w:val="00AE50B3"/>
    <w:rsid w:val="00AE52EB"/>
    <w:rsid w:val="00AE5526"/>
    <w:rsid w:val="00AE5AB9"/>
    <w:rsid w:val="00AE60FC"/>
    <w:rsid w:val="00AE67B5"/>
    <w:rsid w:val="00AE735B"/>
    <w:rsid w:val="00AE73D1"/>
    <w:rsid w:val="00AE7533"/>
    <w:rsid w:val="00AE771C"/>
    <w:rsid w:val="00AE7A5A"/>
    <w:rsid w:val="00AE7ACB"/>
    <w:rsid w:val="00AE7AF4"/>
    <w:rsid w:val="00AF0008"/>
    <w:rsid w:val="00AF033F"/>
    <w:rsid w:val="00AF07AB"/>
    <w:rsid w:val="00AF1321"/>
    <w:rsid w:val="00AF1418"/>
    <w:rsid w:val="00AF1485"/>
    <w:rsid w:val="00AF2892"/>
    <w:rsid w:val="00AF29B1"/>
    <w:rsid w:val="00AF2ABD"/>
    <w:rsid w:val="00AF2F5B"/>
    <w:rsid w:val="00AF3495"/>
    <w:rsid w:val="00AF3A52"/>
    <w:rsid w:val="00AF3D6D"/>
    <w:rsid w:val="00AF3EA7"/>
    <w:rsid w:val="00AF3F1C"/>
    <w:rsid w:val="00AF555A"/>
    <w:rsid w:val="00AF5DF3"/>
    <w:rsid w:val="00AF5FC7"/>
    <w:rsid w:val="00AF6E1C"/>
    <w:rsid w:val="00AF7377"/>
    <w:rsid w:val="00AF75D3"/>
    <w:rsid w:val="00AF7812"/>
    <w:rsid w:val="00AF7E6A"/>
    <w:rsid w:val="00B0055B"/>
    <w:rsid w:val="00B00B8E"/>
    <w:rsid w:val="00B012B0"/>
    <w:rsid w:val="00B017CA"/>
    <w:rsid w:val="00B0192F"/>
    <w:rsid w:val="00B03337"/>
    <w:rsid w:val="00B046B4"/>
    <w:rsid w:val="00B04A28"/>
    <w:rsid w:val="00B05AD7"/>
    <w:rsid w:val="00B061E6"/>
    <w:rsid w:val="00B069E1"/>
    <w:rsid w:val="00B06EB6"/>
    <w:rsid w:val="00B0707D"/>
    <w:rsid w:val="00B0753D"/>
    <w:rsid w:val="00B07B72"/>
    <w:rsid w:val="00B07C7C"/>
    <w:rsid w:val="00B07E63"/>
    <w:rsid w:val="00B10712"/>
    <w:rsid w:val="00B107AC"/>
    <w:rsid w:val="00B10853"/>
    <w:rsid w:val="00B13639"/>
    <w:rsid w:val="00B140B4"/>
    <w:rsid w:val="00B143E6"/>
    <w:rsid w:val="00B149F5"/>
    <w:rsid w:val="00B14BB2"/>
    <w:rsid w:val="00B14C9F"/>
    <w:rsid w:val="00B14EAF"/>
    <w:rsid w:val="00B15284"/>
    <w:rsid w:val="00B15920"/>
    <w:rsid w:val="00B15C82"/>
    <w:rsid w:val="00B15C8C"/>
    <w:rsid w:val="00B15FE7"/>
    <w:rsid w:val="00B16C15"/>
    <w:rsid w:val="00B16DF8"/>
    <w:rsid w:val="00B17F0C"/>
    <w:rsid w:val="00B20033"/>
    <w:rsid w:val="00B20EE2"/>
    <w:rsid w:val="00B2116F"/>
    <w:rsid w:val="00B21F26"/>
    <w:rsid w:val="00B220EB"/>
    <w:rsid w:val="00B227A8"/>
    <w:rsid w:val="00B22975"/>
    <w:rsid w:val="00B22CCB"/>
    <w:rsid w:val="00B234EE"/>
    <w:rsid w:val="00B2365E"/>
    <w:rsid w:val="00B23983"/>
    <w:rsid w:val="00B2438E"/>
    <w:rsid w:val="00B24694"/>
    <w:rsid w:val="00B24854"/>
    <w:rsid w:val="00B24882"/>
    <w:rsid w:val="00B24974"/>
    <w:rsid w:val="00B249D4"/>
    <w:rsid w:val="00B25791"/>
    <w:rsid w:val="00B25B46"/>
    <w:rsid w:val="00B25EEE"/>
    <w:rsid w:val="00B266A5"/>
    <w:rsid w:val="00B26791"/>
    <w:rsid w:val="00B269D5"/>
    <w:rsid w:val="00B27258"/>
    <w:rsid w:val="00B2795B"/>
    <w:rsid w:val="00B27D60"/>
    <w:rsid w:val="00B30320"/>
    <w:rsid w:val="00B30CC3"/>
    <w:rsid w:val="00B31748"/>
    <w:rsid w:val="00B31F78"/>
    <w:rsid w:val="00B32076"/>
    <w:rsid w:val="00B32185"/>
    <w:rsid w:val="00B334D6"/>
    <w:rsid w:val="00B3369A"/>
    <w:rsid w:val="00B337A7"/>
    <w:rsid w:val="00B346AA"/>
    <w:rsid w:val="00B349E4"/>
    <w:rsid w:val="00B34EFB"/>
    <w:rsid w:val="00B34F07"/>
    <w:rsid w:val="00B34F3B"/>
    <w:rsid w:val="00B35514"/>
    <w:rsid w:val="00B35AD5"/>
    <w:rsid w:val="00B36BAE"/>
    <w:rsid w:val="00B37356"/>
    <w:rsid w:val="00B37718"/>
    <w:rsid w:val="00B37C38"/>
    <w:rsid w:val="00B37F23"/>
    <w:rsid w:val="00B40851"/>
    <w:rsid w:val="00B4096E"/>
    <w:rsid w:val="00B410F1"/>
    <w:rsid w:val="00B414B2"/>
    <w:rsid w:val="00B416D7"/>
    <w:rsid w:val="00B418C9"/>
    <w:rsid w:val="00B42D2E"/>
    <w:rsid w:val="00B42E37"/>
    <w:rsid w:val="00B43ECB"/>
    <w:rsid w:val="00B44051"/>
    <w:rsid w:val="00B44154"/>
    <w:rsid w:val="00B4424C"/>
    <w:rsid w:val="00B447CF"/>
    <w:rsid w:val="00B44968"/>
    <w:rsid w:val="00B44A22"/>
    <w:rsid w:val="00B45272"/>
    <w:rsid w:val="00B4558D"/>
    <w:rsid w:val="00B456F4"/>
    <w:rsid w:val="00B46753"/>
    <w:rsid w:val="00B468BC"/>
    <w:rsid w:val="00B46AA7"/>
    <w:rsid w:val="00B46C19"/>
    <w:rsid w:val="00B4707D"/>
    <w:rsid w:val="00B47C5F"/>
    <w:rsid w:val="00B47D30"/>
    <w:rsid w:val="00B47E4F"/>
    <w:rsid w:val="00B47FFC"/>
    <w:rsid w:val="00B503D5"/>
    <w:rsid w:val="00B503E7"/>
    <w:rsid w:val="00B50A9B"/>
    <w:rsid w:val="00B50D79"/>
    <w:rsid w:val="00B51486"/>
    <w:rsid w:val="00B51A9F"/>
    <w:rsid w:val="00B51C04"/>
    <w:rsid w:val="00B5210B"/>
    <w:rsid w:val="00B524A6"/>
    <w:rsid w:val="00B52852"/>
    <w:rsid w:val="00B52A38"/>
    <w:rsid w:val="00B53B72"/>
    <w:rsid w:val="00B556AE"/>
    <w:rsid w:val="00B55BA6"/>
    <w:rsid w:val="00B55F45"/>
    <w:rsid w:val="00B5623E"/>
    <w:rsid w:val="00B566F4"/>
    <w:rsid w:val="00B56D74"/>
    <w:rsid w:val="00B572CB"/>
    <w:rsid w:val="00B57499"/>
    <w:rsid w:val="00B57796"/>
    <w:rsid w:val="00B578EA"/>
    <w:rsid w:val="00B57B80"/>
    <w:rsid w:val="00B6090A"/>
    <w:rsid w:val="00B60940"/>
    <w:rsid w:val="00B60A1C"/>
    <w:rsid w:val="00B61917"/>
    <w:rsid w:val="00B62011"/>
    <w:rsid w:val="00B62484"/>
    <w:rsid w:val="00B62CCC"/>
    <w:rsid w:val="00B631A6"/>
    <w:rsid w:val="00B63976"/>
    <w:rsid w:val="00B63DB2"/>
    <w:rsid w:val="00B6487D"/>
    <w:rsid w:val="00B64A6C"/>
    <w:rsid w:val="00B64B38"/>
    <w:rsid w:val="00B6611D"/>
    <w:rsid w:val="00B6638D"/>
    <w:rsid w:val="00B66D19"/>
    <w:rsid w:val="00B67007"/>
    <w:rsid w:val="00B67D0D"/>
    <w:rsid w:val="00B67EEC"/>
    <w:rsid w:val="00B67F26"/>
    <w:rsid w:val="00B70CEA"/>
    <w:rsid w:val="00B710A4"/>
    <w:rsid w:val="00B71B6D"/>
    <w:rsid w:val="00B72406"/>
    <w:rsid w:val="00B726EE"/>
    <w:rsid w:val="00B72F6E"/>
    <w:rsid w:val="00B733F3"/>
    <w:rsid w:val="00B734DC"/>
    <w:rsid w:val="00B73B65"/>
    <w:rsid w:val="00B74480"/>
    <w:rsid w:val="00B74A43"/>
    <w:rsid w:val="00B753ED"/>
    <w:rsid w:val="00B75C23"/>
    <w:rsid w:val="00B77D29"/>
    <w:rsid w:val="00B77E7E"/>
    <w:rsid w:val="00B81781"/>
    <w:rsid w:val="00B8384D"/>
    <w:rsid w:val="00B83923"/>
    <w:rsid w:val="00B84047"/>
    <w:rsid w:val="00B84863"/>
    <w:rsid w:val="00B84B9D"/>
    <w:rsid w:val="00B84C34"/>
    <w:rsid w:val="00B84E8F"/>
    <w:rsid w:val="00B84EF8"/>
    <w:rsid w:val="00B854DE"/>
    <w:rsid w:val="00B858FE"/>
    <w:rsid w:val="00B85E3E"/>
    <w:rsid w:val="00B8611B"/>
    <w:rsid w:val="00B864BC"/>
    <w:rsid w:val="00B86644"/>
    <w:rsid w:val="00B869BB"/>
    <w:rsid w:val="00B86FF0"/>
    <w:rsid w:val="00B87C79"/>
    <w:rsid w:val="00B87E81"/>
    <w:rsid w:val="00B9048E"/>
    <w:rsid w:val="00B90742"/>
    <w:rsid w:val="00B90F7B"/>
    <w:rsid w:val="00B91A90"/>
    <w:rsid w:val="00B91D1D"/>
    <w:rsid w:val="00B93036"/>
    <w:rsid w:val="00B93158"/>
    <w:rsid w:val="00B93C6F"/>
    <w:rsid w:val="00B93DC7"/>
    <w:rsid w:val="00B94DC9"/>
    <w:rsid w:val="00B95604"/>
    <w:rsid w:val="00B96A91"/>
    <w:rsid w:val="00B96C84"/>
    <w:rsid w:val="00B97904"/>
    <w:rsid w:val="00BA0B57"/>
    <w:rsid w:val="00BA0F32"/>
    <w:rsid w:val="00BA1754"/>
    <w:rsid w:val="00BA2881"/>
    <w:rsid w:val="00BA2BA9"/>
    <w:rsid w:val="00BA3135"/>
    <w:rsid w:val="00BA339D"/>
    <w:rsid w:val="00BA3755"/>
    <w:rsid w:val="00BA3765"/>
    <w:rsid w:val="00BA427C"/>
    <w:rsid w:val="00BA5002"/>
    <w:rsid w:val="00BA50D8"/>
    <w:rsid w:val="00BA5801"/>
    <w:rsid w:val="00BA61A1"/>
    <w:rsid w:val="00BA63D4"/>
    <w:rsid w:val="00BA6A46"/>
    <w:rsid w:val="00BA756D"/>
    <w:rsid w:val="00BA77A3"/>
    <w:rsid w:val="00BA7A17"/>
    <w:rsid w:val="00BA7EEB"/>
    <w:rsid w:val="00BB0193"/>
    <w:rsid w:val="00BB0290"/>
    <w:rsid w:val="00BB0A6B"/>
    <w:rsid w:val="00BB0DB2"/>
    <w:rsid w:val="00BB0FEE"/>
    <w:rsid w:val="00BB2B5B"/>
    <w:rsid w:val="00BB2BFB"/>
    <w:rsid w:val="00BB2C43"/>
    <w:rsid w:val="00BB2E13"/>
    <w:rsid w:val="00BB3362"/>
    <w:rsid w:val="00BB39CA"/>
    <w:rsid w:val="00BB46C8"/>
    <w:rsid w:val="00BB54EB"/>
    <w:rsid w:val="00BB5CCF"/>
    <w:rsid w:val="00BB5EF2"/>
    <w:rsid w:val="00BB6C8B"/>
    <w:rsid w:val="00BB767E"/>
    <w:rsid w:val="00BB7945"/>
    <w:rsid w:val="00BB7960"/>
    <w:rsid w:val="00BB7A63"/>
    <w:rsid w:val="00BC01D9"/>
    <w:rsid w:val="00BC059D"/>
    <w:rsid w:val="00BC1246"/>
    <w:rsid w:val="00BC12AE"/>
    <w:rsid w:val="00BC1760"/>
    <w:rsid w:val="00BC191B"/>
    <w:rsid w:val="00BC1CEF"/>
    <w:rsid w:val="00BC22A6"/>
    <w:rsid w:val="00BC25E8"/>
    <w:rsid w:val="00BC262C"/>
    <w:rsid w:val="00BC3234"/>
    <w:rsid w:val="00BC3548"/>
    <w:rsid w:val="00BC36FC"/>
    <w:rsid w:val="00BC378B"/>
    <w:rsid w:val="00BC37E4"/>
    <w:rsid w:val="00BC37F9"/>
    <w:rsid w:val="00BC3C4A"/>
    <w:rsid w:val="00BC4551"/>
    <w:rsid w:val="00BC45C9"/>
    <w:rsid w:val="00BC4A76"/>
    <w:rsid w:val="00BC4B6C"/>
    <w:rsid w:val="00BC4BE1"/>
    <w:rsid w:val="00BC5425"/>
    <w:rsid w:val="00BC55EC"/>
    <w:rsid w:val="00BC5A81"/>
    <w:rsid w:val="00BC5D82"/>
    <w:rsid w:val="00BC5FB5"/>
    <w:rsid w:val="00BC6567"/>
    <w:rsid w:val="00BC68EF"/>
    <w:rsid w:val="00BC6CFB"/>
    <w:rsid w:val="00BC72DA"/>
    <w:rsid w:val="00BC7357"/>
    <w:rsid w:val="00BC7AFA"/>
    <w:rsid w:val="00BD0096"/>
    <w:rsid w:val="00BD0148"/>
    <w:rsid w:val="00BD01A8"/>
    <w:rsid w:val="00BD02A1"/>
    <w:rsid w:val="00BD0443"/>
    <w:rsid w:val="00BD06A3"/>
    <w:rsid w:val="00BD0ADB"/>
    <w:rsid w:val="00BD105A"/>
    <w:rsid w:val="00BD1352"/>
    <w:rsid w:val="00BD1565"/>
    <w:rsid w:val="00BD1BF4"/>
    <w:rsid w:val="00BD1D5B"/>
    <w:rsid w:val="00BD38A9"/>
    <w:rsid w:val="00BD3B1D"/>
    <w:rsid w:val="00BD43FE"/>
    <w:rsid w:val="00BD48E7"/>
    <w:rsid w:val="00BD49B5"/>
    <w:rsid w:val="00BD4A69"/>
    <w:rsid w:val="00BD4B9E"/>
    <w:rsid w:val="00BD6929"/>
    <w:rsid w:val="00BD712D"/>
    <w:rsid w:val="00BD77BD"/>
    <w:rsid w:val="00BE1821"/>
    <w:rsid w:val="00BE247D"/>
    <w:rsid w:val="00BE2988"/>
    <w:rsid w:val="00BE2A19"/>
    <w:rsid w:val="00BE3DE6"/>
    <w:rsid w:val="00BE4A61"/>
    <w:rsid w:val="00BE519E"/>
    <w:rsid w:val="00BE53BF"/>
    <w:rsid w:val="00BE54ED"/>
    <w:rsid w:val="00BE671E"/>
    <w:rsid w:val="00BE689A"/>
    <w:rsid w:val="00BE6CD6"/>
    <w:rsid w:val="00BE6E81"/>
    <w:rsid w:val="00BE6E98"/>
    <w:rsid w:val="00BE6EE2"/>
    <w:rsid w:val="00BE7239"/>
    <w:rsid w:val="00BE76B0"/>
    <w:rsid w:val="00BF00AE"/>
    <w:rsid w:val="00BF031D"/>
    <w:rsid w:val="00BF07B2"/>
    <w:rsid w:val="00BF0838"/>
    <w:rsid w:val="00BF1765"/>
    <w:rsid w:val="00BF18BF"/>
    <w:rsid w:val="00BF1AA1"/>
    <w:rsid w:val="00BF2961"/>
    <w:rsid w:val="00BF2F6E"/>
    <w:rsid w:val="00BF3705"/>
    <w:rsid w:val="00BF4763"/>
    <w:rsid w:val="00BF4981"/>
    <w:rsid w:val="00BF4B65"/>
    <w:rsid w:val="00BF57FD"/>
    <w:rsid w:val="00BF5E1F"/>
    <w:rsid w:val="00BF6E1D"/>
    <w:rsid w:val="00BF74C7"/>
    <w:rsid w:val="00BF7548"/>
    <w:rsid w:val="00BF7889"/>
    <w:rsid w:val="00BF7BAA"/>
    <w:rsid w:val="00BF7E25"/>
    <w:rsid w:val="00C0017E"/>
    <w:rsid w:val="00C004AE"/>
    <w:rsid w:val="00C01AE9"/>
    <w:rsid w:val="00C01D6B"/>
    <w:rsid w:val="00C0251E"/>
    <w:rsid w:val="00C029FA"/>
    <w:rsid w:val="00C02D81"/>
    <w:rsid w:val="00C03453"/>
    <w:rsid w:val="00C03B65"/>
    <w:rsid w:val="00C03DC4"/>
    <w:rsid w:val="00C03E2F"/>
    <w:rsid w:val="00C04759"/>
    <w:rsid w:val="00C0510E"/>
    <w:rsid w:val="00C06006"/>
    <w:rsid w:val="00C06A01"/>
    <w:rsid w:val="00C0743C"/>
    <w:rsid w:val="00C10AC7"/>
    <w:rsid w:val="00C1148D"/>
    <w:rsid w:val="00C114F7"/>
    <w:rsid w:val="00C116E8"/>
    <w:rsid w:val="00C1196D"/>
    <w:rsid w:val="00C11BA3"/>
    <w:rsid w:val="00C1227D"/>
    <w:rsid w:val="00C12E54"/>
    <w:rsid w:val="00C13FB6"/>
    <w:rsid w:val="00C14128"/>
    <w:rsid w:val="00C145CB"/>
    <w:rsid w:val="00C14985"/>
    <w:rsid w:val="00C15E76"/>
    <w:rsid w:val="00C160C0"/>
    <w:rsid w:val="00C176E5"/>
    <w:rsid w:val="00C17923"/>
    <w:rsid w:val="00C17CE8"/>
    <w:rsid w:val="00C2035A"/>
    <w:rsid w:val="00C21677"/>
    <w:rsid w:val="00C21D19"/>
    <w:rsid w:val="00C21DBF"/>
    <w:rsid w:val="00C22059"/>
    <w:rsid w:val="00C22D4D"/>
    <w:rsid w:val="00C23436"/>
    <w:rsid w:val="00C23EEB"/>
    <w:rsid w:val="00C25062"/>
    <w:rsid w:val="00C25180"/>
    <w:rsid w:val="00C251A0"/>
    <w:rsid w:val="00C255C2"/>
    <w:rsid w:val="00C259C2"/>
    <w:rsid w:val="00C25B33"/>
    <w:rsid w:val="00C26337"/>
    <w:rsid w:val="00C266D7"/>
    <w:rsid w:val="00C272A3"/>
    <w:rsid w:val="00C27438"/>
    <w:rsid w:val="00C27460"/>
    <w:rsid w:val="00C27B7B"/>
    <w:rsid w:val="00C27DA3"/>
    <w:rsid w:val="00C27DB5"/>
    <w:rsid w:val="00C27DDC"/>
    <w:rsid w:val="00C32C13"/>
    <w:rsid w:val="00C32CFD"/>
    <w:rsid w:val="00C32EB4"/>
    <w:rsid w:val="00C32EF4"/>
    <w:rsid w:val="00C32FB3"/>
    <w:rsid w:val="00C3315B"/>
    <w:rsid w:val="00C33A0E"/>
    <w:rsid w:val="00C33BCC"/>
    <w:rsid w:val="00C34777"/>
    <w:rsid w:val="00C34920"/>
    <w:rsid w:val="00C35488"/>
    <w:rsid w:val="00C35661"/>
    <w:rsid w:val="00C35952"/>
    <w:rsid w:val="00C37878"/>
    <w:rsid w:val="00C37916"/>
    <w:rsid w:val="00C40412"/>
    <w:rsid w:val="00C404C8"/>
    <w:rsid w:val="00C4139D"/>
    <w:rsid w:val="00C424D0"/>
    <w:rsid w:val="00C43019"/>
    <w:rsid w:val="00C432E5"/>
    <w:rsid w:val="00C4575C"/>
    <w:rsid w:val="00C45F39"/>
    <w:rsid w:val="00C4627F"/>
    <w:rsid w:val="00C46319"/>
    <w:rsid w:val="00C4637C"/>
    <w:rsid w:val="00C46D10"/>
    <w:rsid w:val="00C46E7E"/>
    <w:rsid w:val="00C47B77"/>
    <w:rsid w:val="00C50549"/>
    <w:rsid w:val="00C512CD"/>
    <w:rsid w:val="00C51D31"/>
    <w:rsid w:val="00C51E6A"/>
    <w:rsid w:val="00C53177"/>
    <w:rsid w:val="00C53415"/>
    <w:rsid w:val="00C53788"/>
    <w:rsid w:val="00C53C27"/>
    <w:rsid w:val="00C54193"/>
    <w:rsid w:val="00C54AF7"/>
    <w:rsid w:val="00C55171"/>
    <w:rsid w:val="00C55988"/>
    <w:rsid w:val="00C55C08"/>
    <w:rsid w:val="00C55F5E"/>
    <w:rsid w:val="00C5614E"/>
    <w:rsid w:val="00C561C8"/>
    <w:rsid w:val="00C56767"/>
    <w:rsid w:val="00C56A96"/>
    <w:rsid w:val="00C570DA"/>
    <w:rsid w:val="00C572F0"/>
    <w:rsid w:val="00C579A4"/>
    <w:rsid w:val="00C579E6"/>
    <w:rsid w:val="00C60B20"/>
    <w:rsid w:val="00C61376"/>
    <w:rsid w:val="00C62ADB"/>
    <w:rsid w:val="00C62C9B"/>
    <w:rsid w:val="00C62F2E"/>
    <w:rsid w:val="00C62F60"/>
    <w:rsid w:val="00C631FC"/>
    <w:rsid w:val="00C6353E"/>
    <w:rsid w:val="00C63568"/>
    <w:rsid w:val="00C63993"/>
    <w:rsid w:val="00C63E5F"/>
    <w:rsid w:val="00C64821"/>
    <w:rsid w:val="00C663D7"/>
    <w:rsid w:val="00C66C38"/>
    <w:rsid w:val="00C676A3"/>
    <w:rsid w:val="00C6788D"/>
    <w:rsid w:val="00C67992"/>
    <w:rsid w:val="00C70802"/>
    <w:rsid w:val="00C70BF4"/>
    <w:rsid w:val="00C71074"/>
    <w:rsid w:val="00C71915"/>
    <w:rsid w:val="00C71C5E"/>
    <w:rsid w:val="00C721BE"/>
    <w:rsid w:val="00C725AB"/>
    <w:rsid w:val="00C72A3A"/>
    <w:rsid w:val="00C7435C"/>
    <w:rsid w:val="00C743C7"/>
    <w:rsid w:val="00C743CD"/>
    <w:rsid w:val="00C7472D"/>
    <w:rsid w:val="00C752C8"/>
    <w:rsid w:val="00C75ACD"/>
    <w:rsid w:val="00C76142"/>
    <w:rsid w:val="00C76E8E"/>
    <w:rsid w:val="00C773FE"/>
    <w:rsid w:val="00C77725"/>
    <w:rsid w:val="00C777CE"/>
    <w:rsid w:val="00C800DF"/>
    <w:rsid w:val="00C80244"/>
    <w:rsid w:val="00C808FA"/>
    <w:rsid w:val="00C80B75"/>
    <w:rsid w:val="00C80E98"/>
    <w:rsid w:val="00C80F03"/>
    <w:rsid w:val="00C814D0"/>
    <w:rsid w:val="00C819E1"/>
    <w:rsid w:val="00C81D0B"/>
    <w:rsid w:val="00C81FA6"/>
    <w:rsid w:val="00C82DC6"/>
    <w:rsid w:val="00C82FC3"/>
    <w:rsid w:val="00C83A22"/>
    <w:rsid w:val="00C83AEE"/>
    <w:rsid w:val="00C83E9D"/>
    <w:rsid w:val="00C84064"/>
    <w:rsid w:val="00C8455E"/>
    <w:rsid w:val="00C84C85"/>
    <w:rsid w:val="00C84D21"/>
    <w:rsid w:val="00C8646D"/>
    <w:rsid w:val="00C867D0"/>
    <w:rsid w:val="00C86881"/>
    <w:rsid w:val="00C86AA8"/>
    <w:rsid w:val="00C874BF"/>
    <w:rsid w:val="00C87981"/>
    <w:rsid w:val="00C902A6"/>
    <w:rsid w:val="00C9033B"/>
    <w:rsid w:val="00C90605"/>
    <w:rsid w:val="00C90721"/>
    <w:rsid w:val="00C90AE4"/>
    <w:rsid w:val="00C91E73"/>
    <w:rsid w:val="00C9248F"/>
    <w:rsid w:val="00C926C9"/>
    <w:rsid w:val="00C9297C"/>
    <w:rsid w:val="00C930E6"/>
    <w:rsid w:val="00C9483D"/>
    <w:rsid w:val="00C94951"/>
    <w:rsid w:val="00C94CF0"/>
    <w:rsid w:val="00C94EE0"/>
    <w:rsid w:val="00C95105"/>
    <w:rsid w:val="00C954C3"/>
    <w:rsid w:val="00C95ED8"/>
    <w:rsid w:val="00C9604C"/>
    <w:rsid w:val="00C9619D"/>
    <w:rsid w:val="00C976CC"/>
    <w:rsid w:val="00C97767"/>
    <w:rsid w:val="00CA0F3B"/>
    <w:rsid w:val="00CA1286"/>
    <w:rsid w:val="00CA2148"/>
    <w:rsid w:val="00CA2410"/>
    <w:rsid w:val="00CA270F"/>
    <w:rsid w:val="00CA3018"/>
    <w:rsid w:val="00CA3162"/>
    <w:rsid w:val="00CA3500"/>
    <w:rsid w:val="00CA37B9"/>
    <w:rsid w:val="00CA4AE8"/>
    <w:rsid w:val="00CA4B46"/>
    <w:rsid w:val="00CA4B61"/>
    <w:rsid w:val="00CA4BD2"/>
    <w:rsid w:val="00CA5C1E"/>
    <w:rsid w:val="00CA691D"/>
    <w:rsid w:val="00CA6A5F"/>
    <w:rsid w:val="00CA7507"/>
    <w:rsid w:val="00CA7753"/>
    <w:rsid w:val="00CA78DF"/>
    <w:rsid w:val="00CA7F08"/>
    <w:rsid w:val="00CB063C"/>
    <w:rsid w:val="00CB21B4"/>
    <w:rsid w:val="00CB2206"/>
    <w:rsid w:val="00CB2479"/>
    <w:rsid w:val="00CB27A5"/>
    <w:rsid w:val="00CB29E7"/>
    <w:rsid w:val="00CB2AE7"/>
    <w:rsid w:val="00CB2D0B"/>
    <w:rsid w:val="00CB3446"/>
    <w:rsid w:val="00CB37AB"/>
    <w:rsid w:val="00CB3DC0"/>
    <w:rsid w:val="00CB4275"/>
    <w:rsid w:val="00CB511E"/>
    <w:rsid w:val="00CB5DDE"/>
    <w:rsid w:val="00CB6371"/>
    <w:rsid w:val="00CB6770"/>
    <w:rsid w:val="00CB67B5"/>
    <w:rsid w:val="00CB6D39"/>
    <w:rsid w:val="00CB6D66"/>
    <w:rsid w:val="00CB6DE6"/>
    <w:rsid w:val="00CB6F38"/>
    <w:rsid w:val="00CB70C6"/>
    <w:rsid w:val="00CB7662"/>
    <w:rsid w:val="00CB7759"/>
    <w:rsid w:val="00CB777A"/>
    <w:rsid w:val="00CC01EE"/>
    <w:rsid w:val="00CC1224"/>
    <w:rsid w:val="00CC2A0D"/>
    <w:rsid w:val="00CC2F29"/>
    <w:rsid w:val="00CC368F"/>
    <w:rsid w:val="00CC4BB2"/>
    <w:rsid w:val="00CC4C4B"/>
    <w:rsid w:val="00CC4CDC"/>
    <w:rsid w:val="00CC4FBB"/>
    <w:rsid w:val="00CC56C7"/>
    <w:rsid w:val="00CC5BA8"/>
    <w:rsid w:val="00CC6259"/>
    <w:rsid w:val="00CC65C3"/>
    <w:rsid w:val="00CC6F6C"/>
    <w:rsid w:val="00CC71B9"/>
    <w:rsid w:val="00CC7426"/>
    <w:rsid w:val="00CD0182"/>
    <w:rsid w:val="00CD086D"/>
    <w:rsid w:val="00CD1219"/>
    <w:rsid w:val="00CD207A"/>
    <w:rsid w:val="00CD2988"/>
    <w:rsid w:val="00CD3858"/>
    <w:rsid w:val="00CD3D78"/>
    <w:rsid w:val="00CD3D8F"/>
    <w:rsid w:val="00CD401A"/>
    <w:rsid w:val="00CD4264"/>
    <w:rsid w:val="00CD472B"/>
    <w:rsid w:val="00CD47CF"/>
    <w:rsid w:val="00CD4FF6"/>
    <w:rsid w:val="00CD5229"/>
    <w:rsid w:val="00CD606C"/>
    <w:rsid w:val="00CD60A9"/>
    <w:rsid w:val="00CD612B"/>
    <w:rsid w:val="00CD65F3"/>
    <w:rsid w:val="00CD6A7F"/>
    <w:rsid w:val="00CD7149"/>
    <w:rsid w:val="00CD73F3"/>
    <w:rsid w:val="00CD77F9"/>
    <w:rsid w:val="00CE05C9"/>
    <w:rsid w:val="00CE061E"/>
    <w:rsid w:val="00CE0816"/>
    <w:rsid w:val="00CE0EBC"/>
    <w:rsid w:val="00CE0F19"/>
    <w:rsid w:val="00CE10F2"/>
    <w:rsid w:val="00CE1F3D"/>
    <w:rsid w:val="00CE2DFE"/>
    <w:rsid w:val="00CE461F"/>
    <w:rsid w:val="00CE49E7"/>
    <w:rsid w:val="00CE51EA"/>
    <w:rsid w:val="00CE64D7"/>
    <w:rsid w:val="00CE6704"/>
    <w:rsid w:val="00CE6D6C"/>
    <w:rsid w:val="00CE6FEC"/>
    <w:rsid w:val="00CE6FED"/>
    <w:rsid w:val="00CE79D1"/>
    <w:rsid w:val="00CE7C04"/>
    <w:rsid w:val="00CF025B"/>
    <w:rsid w:val="00CF0525"/>
    <w:rsid w:val="00CF0FED"/>
    <w:rsid w:val="00CF10AA"/>
    <w:rsid w:val="00CF112A"/>
    <w:rsid w:val="00CF14BB"/>
    <w:rsid w:val="00CF1530"/>
    <w:rsid w:val="00CF1A54"/>
    <w:rsid w:val="00CF2FC5"/>
    <w:rsid w:val="00CF30C8"/>
    <w:rsid w:val="00CF3D1A"/>
    <w:rsid w:val="00CF3D1F"/>
    <w:rsid w:val="00CF4198"/>
    <w:rsid w:val="00CF447E"/>
    <w:rsid w:val="00CF4EF0"/>
    <w:rsid w:val="00CF5120"/>
    <w:rsid w:val="00CF5149"/>
    <w:rsid w:val="00CF5324"/>
    <w:rsid w:val="00CF60BC"/>
    <w:rsid w:val="00CF6361"/>
    <w:rsid w:val="00CF6DB9"/>
    <w:rsid w:val="00CF718E"/>
    <w:rsid w:val="00CF7678"/>
    <w:rsid w:val="00CF7CCB"/>
    <w:rsid w:val="00D012E0"/>
    <w:rsid w:val="00D014C8"/>
    <w:rsid w:val="00D017A9"/>
    <w:rsid w:val="00D017E4"/>
    <w:rsid w:val="00D021D5"/>
    <w:rsid w:val="00D02FDC"/>
    <w:rsid w:val="00D039DD"/>
    <w:rsid w:val="00D04BF3"/>
    <w:rsid w:val="00D04D40"/>
    <w:rsid w:val="00D05584"/>
    <w:rsid w:val="00D05660"/>
    <w:rsid w:val="00D05B81"/>
    <w:rsid w:val="00D074AD"/>
    <w:rsid w:val="00D07B0E"/>
    <w:rsid w:val="00D10050"/>
    <w:rsid w:val="00D101A5"/>
    <w:rsid w:val="00D11CEF"/>
    <w:rsid w:val="00D12282"/>
    <w:rsid w:val="00D13BA6"/>
    <w:rsid w:val="00D156E6"/>
    <w:rsid w:val="00D15B7F"/>
    <w:rsid w:val="00D167A1"/>
    <w:rsid w:val="00D1680C"/>
    <w:rsid w:val="00D16FF6"/>
    <w:rsid w:val="00D17292"/>
    <w:rsid w:val="00D17BE1"/>
    <w:rsid w:val="00D17F17"/>
    <w:rsid w:val="00D2149D"/>
    <w:rsid w:val="00D21E05"/>
    <w:rsid w:val="00D22343"/>
    <w:rsid w:val="00D22740"/>
    <w:rsid w:val="00D22B18"/>
    <w:rsid w:val="00D22B82"/>
    <w:rsid w:val="00D22C13"/>
    <w:rsid w:val="00D23321"/>
    <w:rsid w:val="00D239CA"/>
    <w:rsid w:val="00D23AD9"/>
    <w:rsid w:val="00D2476D"/>
    <w:rsid w:val="00D24818"/>
    <w:rsid w:val="00D25570"/>
    <w:rsid w:val="00D2585A"/>
    <w:rsid w:val="00D25CE6"/>
    <w:rsid w:val="00D25FFB"/>
    <w:rsid w:val="00D26044"/>
    <w:rsid w:val="00D263F5"/>
    <w:rsid w:val="00D266C9"/>
    <w:rsid w:val="00D26E17"/>
    <w:rsid w:val="00D26E54"/>
    <w:rsid w:val="00D272E1"/>
    <w:rsid w:val="00D27BBB"/>
    <w:rsid w:val="00D27C7A"/>
    <w:rsid w:val="00D3008A"/>
    <w:rsid w:val="00D300B9"/>
    <w:rsid w:val="00D3069C"/>
    <w:rsid w:val="00D31012"/>
    <w:rsid w:val="00D315AE"/>
    <w:rsid w:val="00D31840"/>
    <w:rsid w:val="00D31B72"/>
    <w:rsid w:val="00D31B87"/>
    <w:rsid w:val="00D321D5"/>
    <w:rsid w:val="00D33E84"/>
    <w:rsid w:val="00D33EB4"/>
    <w:rsid w:val="00D33F2F"/>
    <w:rsid w:val="00D343AA"/>
    <w:rsid w:val="00D34797"/>
    <w:rsid w:val="00D3491C"/>
    <w:rsid w:val="00D35287"/>
    <w:rsid w:val="00D355B9"/>
    <w:rsid w:val="00D35857"/>
    <w:rsid w:val="00D35B84"/>
    <w:rsid w:val="00D36112"/>
    <w:rsid w:val="00D361C3"/>
    <w:rsid w:val="00D36F18"/>
    <w:rsid w:val="00D37D79"/>
    <w:rsid w:val="00D40058"/>
    <w:rsid w:val="00D411B5"/>
    <w:rsid w:val="00D41628"/>
    <w:rsid w:val="00D41E32"/>
    <w:rsid w:val="00D4218B"/>
    <w:rsid w:val="00D42486"/>
    <w:rsid w:val="00D42869"/>
    <w:rsid w:val="00D42959"/>
    <w:rsid w:val="00D4296B"/>
    <w:rsid w:val="00D42D80"/>
    <w:rsid w:val="00D42E6D"/>
    <w:rsid w:val="00D4311C"/>
    <w:rsid w:val="00D432B6"/>
    <w:rsid w:val="00D43488"/>
    <w:rsid w:val="00D440D1"/>
    <w:rsid w:val="00D44212"/>
    <w:rsid w:val="00D4575A"/>
    <w:rsid w:val="00D45929"/>
    <w:rsid w:val="00D45971"/>
    <w:rsid w:val="00D45C23"/>
    <w:rsid w:val="00D463E7"/>
    <w:rsid w:val="00D46FDF"/>
    <w:rsid w:val="00D476E3"/>
    <w:rsid w:val="00D47A93"/>
    <w:rsid w:val="00D47E5A"/>
    <w:rsid w:val="00D501FF"/>
    <w:rsid w:val="00D50251"/>
    <w:rsid w:val="00D50676"/>
    <w:rsid w:val="00D50A51"/>
    <w:rsid w:val="00D53BF8"/>
    <w:rsid w:val="00D54E1C"/>
    <w:rsid w:val="00D55411"/>
    <w:rsid w:val="00D556F7"/>
    <w:rsid w:val="00D55E95"/>
    <w:rsid w:val="00D565AE"/>
    <w:rsid w:val="00D571B4"/>
    <w:rsid w:val="00D57360"/>
    <w:rsid w:val="00D607DC"/>
    <w:rsid w:val="00D608CA"/>
    <w:rsid w:val="00D6163A"/>
    <w:rsid w:val="00D6181F"/>
    <w:rsid w:val="00D61E6B"/>
    <w:rsid w:val="00D620D0"/>
    <w:rsid w:val="00D621C1"/>
    <w:rsid w:val="00D62417"/>
    <w:rsid w:val="00D62A10"/>
    <w:rsid w:val="00D62B29"/>
    <w:rsid w:val="00D634CE"/>
    <w:rsid w:val="00D6380B"/>
    <w:rsid w:val="00D649C1"/>
    <w:rsid w:val="00D64D6B"/>
    <w:rsid w:val="00D65524"/>
    <w:rsid w:val="00D65AEB"/>
    <w:rsid w:val="00D65F08"/>
    <w:rsid w:val="00D66168"/>
    <w:rsid w:val="00D6743E"/>
    <w:rsid w:val="00D675DA"/>
    <w:rsid w:val="00D6789A"/>
    <w:rsid w:val="00D67B11"/>
    <w:rsid w:val="00D71184"/>
    <w:rsid w:val="00D715EA"/>
    <w:rsid w:val="00D718CA"/>
    <w:rsid w:val="00D72465"/>
    <w:rsid w:val="00D737EB"/>
    <w:rsid w:val="00D73B66"/>
    <w:rsid w:val="00D73F21"/>
    <w:rsid w:val="00D73F9A"/>
    <w:rsid w:val="00D7446F"/>
    <w:rsid w:val="00D751B5"/>
    <w:rsid w:val="00D75971"/>
    <w:rsid w:val="00D75F99"/>
    <w:rsid w:val="00D76374"/>
    <w:rsid w:val="00D76591"/>
    <w:rsid w:val="00D76D7B"/>
    <w:rsid w:val="00D772DA"/>
    <w:rsid w:val="00D80EF6"/>
    <w:rsid w:val="00D81170"/>
    <w:rsid w:val="00D81447"/>
    <w:rsid w:val="00D815CD"/>
    <w:rsid w:val="00D81B88"/>
    <w:rsid w:val="00D82095"/>
    <w:rsid w:val="00D8259F"/>
    <w:rsid w:val="00D82E84"/>
    <w:rsid w:val="00D83968"/>
    <w:rsid w:val="00D84651"/>
    <w:rsid w:val="00D84D9E"/>
    <w:rsid w:val="00D855DE"/>
    <w:rsid w:val="00D8590C"/>
    <w:rsid w:val="00D86190"/>
    <w:rsid w:val="00D86602"/>
    <w:rsid w:val="00D86785"/>
    <w:rsid w:val="00D86CFF"/>
    <w:rsid w:val="00D87133"/>
    <w:rsid w:val="00D87227"/>
    <w:rsid w:val="00D87C5B"/>
    <w:rsid w:val="00D87CB1"/>
    <w:rsid w:val="00D87E13"/>
    <w:rsid w:val="00D90FBF"/>
    <w:rsid w:val="00D91E66"/>
    <w:rsid w:val="00D93105"/>
    <w:rsid w:val="00D93465"/>
    <w:rsid w:val="00D94901"/>
    <w:rsid w:val="00D95E35"/>
    <w:rsid w:val="00D95E8A"/>
    <w:rsid w:val="00D96006"/>
    <w:rsid w:val="00D964A8"/>
    <w:rsid w:val="00D97DD6"/>
    <w:rsid w:val="00DA0723"/>
    <w:rsid w:val="00DA0896"/>
    <w:rsid w:val="00DA09B1"/>
    <w:rsid w:val="00DA0A07"/>
    <w:rsid w:val="00DA186A"/>
    <w:rsid w:val="00DA1A01"/>
    <w:rsid w:val="00DA220B"/>
    <w:rsid w:val="00DA24F0"/>
    <w:rsid w:val="00DA264A"/>
    <w:rsid w:val="00DA341A"/>
    <w:rsid w:val="00DA3980"/>
    <w:rsid w:val="00DA419F"/>
    <w:rsid w:val="00DA445E"/>
    <w:rsid w:val="00DA48B5"/>
    <w:rsid w:val="00DA521E"/>
    <w:rsid w:val="00DA53D5"/>
    <w:rsid w:val="00DA54FA"/>
    <w:rsid w:val="00DA5E5E"/>
    <w:rsid w:val="00DA5EDE"/>
    <w:rsid w:val="00DA6449"/>
    <w:rsid w:val="00DA6678"/>
    <w:rsid w:val="00DA6BD7"/>
    <w:rsid w:val="00DA6CAB"/>
    <w:rsid w:val="00DA6CB4"/>
    <w:rsid w:val="00DA7273"/>
    <w:rsid w:val="00DA75BC"/>
    <w:rsid w:val="00DB001B"/>
    <w:rsid w:val="00DB1245"/>
    <w:rsid w:val="00DB155D"/>
    <w:rsid w:val="00DB1581"/>
    <w:rsid w:val="00DB17CB"/>
    <w:rsid w:val="00DB1EF6"/>
    <w:rsid w:val="00DB1F49"/>
    <w:rsid w:val="00DB1F52"/>
    <w:rsid w:val="00DB2BD0"/>
    <w:rsid w:val="00DB2C34"/>
    <w:rsid w:val="00DB2F68"/>
    <w:rsid w:val="00DB33DB"/>
    <w:rsid w:val="00DB34AA"/>
    <w:rsid w:val="00DB3AA2"/>
    <w:rsid w:val="00DB4096"/>
    <w:rsid w:val="00DB43CB"/>
    <w:rsid w:val="00DB4527"/>
    <w:rsid w:val="00DB4BD1"/>
    <w:rsid w:val="00DB5231"/>
    <w:rsid w:val="00DB5AD6"/>
    <w:rsid w:val="00DB6010"/>
    <w:rsid w:val="00DB6569"/>
    <w:rsid w:val="00DB6B29"/>
    <w:rsid w:val="00DB6FD2"/>
    <w:rsid w:val="00DC0ABA"/>
    <w:rsid w:val="00DC0B34"/>
    <w:rsid w:val="00DC0E14"/>
    <w:rsid w:val="00DC1AA0"/>
    <w:rsid w:val="00DC1BA7"/>
    <w:rsid w:val="00DC1F5A"/>
    <w:rsid w:val="00DC208A"/>
    <w:rsid w:val="00DC2169"/>
    <w:rsid w:val="00DC310E"/>
    <w:rsid w:val="00DC3442"/>
    <w:rsid w:val="00DC3514"/>
    <w:rsid w:val="00DC4ACF"/>
    <w:rsid w:val="00DC535F"/>
    <w:rsid w:val="00DC541A"/>
    <w:rsid w:val="00DC5B61"/>
    <w:rsid w:val="00DC5BE3"/>
    <w:rsid w:val="00DC5EBD"/>
    <w:rsid w:val="00DC6017"/>
    <w:rsid w:val="00DC639C"/>
    <w:rsid w:val="00DC673C"/>
    <w:rsid w:val="00DC6C18"/>
    <w:rsid w:val="00DC6E3A"/>
    <w:rsid w:val="00DD095F"/>
    <w:rsid w:val="00DD10A5"/>
    <w:rsid w:val="00DD12F0"/>
    <w:rsid w:val="00DD1F8D"/>
    <w:rsid w:val="00DD209F"/>
    <w:rsid w:val="00DD227E"/>
    <w:rsid w:val="00DD25C8"/>
    <w:rsid w:val="00DD381B"/>
    <w:rsid w:val="00DD3897"/>
    <w:rsid w:val="00DD3902"/>
    <w:rsid w:val="00DD3C2E"/>
    <w:rsid w:val="00DD3DCD"/>
    <w:rsid w:val="00DD3FB5"/>
    <w:rsid w:val="00DD4800"/>
    <w:rsid w:val="00DD4E4D"/>
    <w:rsid w:val="00DD4E65"/>
    <w:rsid w:val="00DD5798"/>
    <w:rsid w:val="00DD57A9"/>
    <w:rsid w:val="00DD5803"/>
    <w:rsid w:val="00DD59A6"/>
    <w:rsid w:val="00DD5A8A"/>
    <w:rsid w:val="00DD65D3"/>
    <w:rsid w:val="00DD67C4"/>
    <w:rsid w:val="00DD68E7"/>
    <w:rsid w:val="00DD6AC7"/>
    <w:rsid w:val="00DD6FA5"/>
    <w:rsid w:val="00DD7005"/>
    <w:rsid w:val="00DD7344"/>
    <w:rsid w:val="00DD7B8B"/>
    <w:rsid w:val="00DE0188"/>
    <w:rsid w:val="00DE0467"/>
    <w:rsid w:val="00DE0746"/>
    <w:rsid w:val="00DE189C"/>
    <w:rsid w:val="00DE1C5F"/>
    <w:rsid w:val="00DE25C9"/>
    <w:rsid w:val="00DE267E"/>
    <w:rsid w:val="00DE26F2"/>
    <w:rsid w:val="00DE2757"/>
    <w:rsid w:val="00DE33CD"/>
    <w:rsid w:val="00DE348A"/>
    <w:rsid w:val="00DE44A6"/>
    <w:rsid w:val="00DE464A"/>
    <w:rsid w:val="00DE4CE7"/>
    <w:rsid w:val="00DE5E99"/>
    <w:rsid w:val="00DE5FDE"/>
    <w:rsid w:val="00DE66E4"/>
    <w:rsid w:val="00DE7881"/>
    <w:rsid w:val="00DE7B1B"/>
    <w:rsid w:val="00DE7DFB"/>
    <w:rsid w:val="00DF08AF"/>
    <w:rsid w:val="00DF0965"/>
    <w:rsid w:val="00DF0993"/>
    <w:rsid w:val="00DF0B32"/>
    <w:rsid w:val="00DF0D96"/>
    <w:rsid w:val="00DF0E06"/>
    <w:rsid w:val="00DF1BFF"/>
    <w:rsid w:val="00DF2053"/>
    <w:rsid w:val="00DF265D"/>
    <w:rsid w:val="00DF2900"/>
    <w:rsid w:val="00DF2B49"/>
    <w:rsid w:val="00DF2DDB"/>
    <w:rsid w:val="00DF3AEE"/>
    <w:rsid w:val="00DF3B2F"/>
    <w:rsid w:val="00DF435F"/>
    <w:rsid w:val="00DF4393"/>
    <w:rsid w:val="00DF480A"/>
    <w:rsid w:val="00DF494F"/>
    <w:rsid w:val="00DF51D6"/>
    <w:rsid w:val="00DF5459"/>
    <w:rsid w:val="00DF57A2"/>
    <w:rsid w:val="00DF65C4"/>
    <w:rsid w:val="00DF6818"/>
    <w:rsid w:val="00DF6B1A"/>
    <w:rsid w:val="00E0029A"/>
    <w:rsid w:val="00E00863"/>
    <w:rsid w:val="00E00961"/>
    <w:rsid w:val="00E00F2D"/>
    <w:rsid w:val="00E00F46"/>
    <w:rsid w:val="00E0141A"/>
    <w:rsid w:val="00E0145B"/>
    <w:rsid w:val="00E01857"/>
    <w:rsid w:val="00E0221E"/>
    <w:rsid w:val="00E02235"/>
    <w:rsid w:val="00E02A18"/>
    <w:rsid w:val="00E03343"/>
    <w:rsid w:val="00E033AD"/>
    <w:rsid w:val="00E04438"/>
    <w:rsid w:val="00E04793"/>
    <w:rsid w:val="00E05082"/>
    <w:rsid w:val="00E0555F"/>
    <w:rsid w:val="00E05B68"/>
    <w:rsid w:val="00E078F1"/>
    <w:rsid w:val="00E07A95"/>
    <w:rsid w:val="00E07E14"/>
    <w:rsid w:val="00E1047D"/>
    <w:rsid w:val="00E1079D"/>
    <w:rsid w:val="00E1087C"/>
    <w:rsid w:val="00E10D9E"/>
    <w:rsid w:val="00E10F04"/>
    <w:rsid w:val="00E113DF"/>
    <w:rsid w:val="00E117C2"/>
    <w:rsid w:val="00E11F0C"/>
    <w:rsid w:val="00E121A8"/>
    <w:rsid w:val="00E128CA"/>
    <w:rsid w:val="00E13C5E"/>
    <w:rsid w:val="00E13CB8"/>
    <w:rsid w:val="00E13FE9"/>
    <w:rsid w:val="00E145A2"/>
    <w:rsid w:val="00E15011"/>
    <w:rsid w:val="00E1512B"/>
    <w:rsid w:val="00E1623F"/>
    <w:rsid w:val="00E1644B"/>
    <w:rsid w:val="00E1653A"/>
    <w:rsid w:val="00E16BC5"/>
    <w:rsid w:val="00E16BDF"/>
    <w:rsid w:val="00E16E5A"/>
    <w:rsid w:val="00E17DE9"/>
    <w:rsid w:val="00E201EE"/>
    <w:rsid w:val="00E20E55"/>
    <w:rsid w:val="00E2237C"/>
    <w:rsid w:val="00E22447"/>
    <w:rsid w:val="00E229F1"/>
    <w:rsid w:val="00E23050"/>
    <w:rsid w:val="00E23225"/>
    <w:rsid w:val="00E23805"/>
    <w:rsid w:val="00E23B22"/>
    <w:rsid w:val="00E23D20"/>
    <w:rsid w:val="00E24029"/>
    <w:rsid w:val="00E2601B"/>
    <w:rsid w:val="00E26348"/>
    <w:rsid w:val="00E26549"/>
    <w:rsid w:val="00E26569"/>
    <w:rsid w:val="00E26971"/>
    <w:rsid w:val="00E26E66"/>
    <w:rsid w:val="00E274D7"/>
    <w:rsid w:val="00E2779B"/>
    <w:rsid w:val="00E27B53"/>
    <w:rsid w:val="00E27BB2"/>
    <w:rsid w:val="00E27D56"/>
    <w:rsid w:val="00E30263"/>
    <w:rsid w:val="00E307E9"/>
    <w:rsid w:val="00E30868"/>
    <w:rsid w:val="00E30BB2"/>
    <w:rsid w:val="00E30CA0"/>
    <w:rsid w:val="00E31784"/>
    <w:rsid w:val="00E31995"/>
    <w:rsid w:val="00E31BF7"/>
    <w:rsid w:val="00E323D4"/>
    <w:rsid w:val="00E324AE"/>
    <w:rsid w:val="00E3272A"/>
    <w:rsid w:val="00E327A8"/>
    <w:rsid w:val="00E327C4"/>
    <w:rsid w:val="00E32CB4"/>
    <w:rsid w:val="00E32F50"/>
    <w:rsid w:val="00E3303A"/>
    <w:rsid w:val="00E33841"/>
    <w:rsid w:val="00E33B4F"/>
    <w:rsid w:val="00E33ED8"/>
    <w:rsid w:val="00E346BC"/>
    <w:rsid w:val="00E34B33"/>
    <w:rsid w:val="00E34E82"/>
    <w:rsid w:val="00E35B29"/>
    <w:rsid w:val="00E35BE3"/>
    <w:rsid w:val="00E35FC9"/>
    <w:rsid w:val="00E36A77"/>
    <w:rsid w:val="00E36E7E"/>
    <w:rsid w:val="00E37317"/>
    <w:rsid w:val="00E373F3"/>
    <w:rsid w:val="00E37560"/>
    <w:rsid w:val="00E378BB"/>
    <w:rsid w:val="00E403ED"/>
    <w:rsid w:val="00E4045E"/>
    <w:rsid w:val="00E40866"/>
    <w:rsid w:val="00E40F63"/>
    <w:rsid w:val="00E41345"/>
    <w:rsid w:val="00E42522"/>
    <w:rsid w:val="00E4406C"/>
    <w:rsid w:val="00E44474"/>
    <w:rsid w:val="00E44642"/>
    <w:rsid w:val="00E44663"/>
    <w:rsid w:val="00E44694"/>
    <w:rsid w:val="00E44B5D"/>
    <w:rsid w:val="00E44E05"/>
    <w:rsid w:val="00E45370"/>
    <w:rsid w:val="00E46101"/>
    <w:rsid w:val="00E462FF"/>
    <w:rsid w:val="00E464B0"/>
    <w:rsid w:val="00E46776"/>
    <w:rsid w:val="00E475E5"/>
    <w:rsid w:val="00E4790E"/>
    <w:rsid w:val="00E508A5"/>
    <w:rsid w:val="00E50CA9"/>
    <w:rsid w:val="00E50DF6"/>
    <w:rsid w:val="00E516C8"/>
    <w:rsid w:val="00E52A3D"/>
    <w:rsid w:val="00E52DED"/>
    <w:rsid w:val="00E5310B"/>
    <w:rsid w:val="00E53127"/>
    <w:rsid w:val="00E5313B"/>
    <w:rsid w:val="00E53235"/>
    <w:rsid w:val="00E53349"/>
    <w:rsid w:val="00E534C3"/>
    <w:rsid w:val="00E5371A"/>
    <w:rsid w:val="00E53D7D"/>
    <w:rsid w:val="00E53FAD"/>
    <w:rsid w:val="00E54055"/>
    <w:rsid w:val="00E547DB"/>
    <w:rsid w:val="00E550BD"/>
    <w:rsid w:val="00E55100"/>
    <w:rsid w:val="00E55DCB"/>
    <w:rsid w:val="00E5742B"/>
    <w:rsid w:val="00E5758D"/>
    <w:rsid w:val="00E57831"/>
    <w:rsid w:val="00E57BE0"/>
    <w:rsid w:val="00E57EE2"/>
    <w:rsid w:val="00E60DDA"/>
    <w:rsid w:val="00E60F53"/>
    <w:rsid w:val="00E61C74"/>
    <w:rsid w:val="00E61E74"/>
    <w:rsid w:val="00E62285"/>
    <w:rsid w:val="00E62D17"/>
    <w:rsid w:val="00E631FD"/>
    <w:rsid w:val="00E636A8"/>
    <w:rsid w:val="00E63806"/>
    <w:rsid w:val="00E63A6F"/>
    <w:rsid w:val="00E63CB0"/>
    <w:rsid w:val="00E63EF0"/>
    <w:rsid w:val="00E6403B"/>
    <w:rsid w:val="00E64AAD"/>
    <w:rsid w:val="00E64E6A"/>
    <w:rsid w:val="00E6574A"/>
    <w:rsid w:val="00E659CD"/>
    <w:rsid w:val="00E65C28"/>
    <w:rsid w:val="00E66177"/>
    <w:rsid w:val="00E66A63"/>
    <w:rsid w:val="00E675EA"/>
    <w:rsid w:val="00E67627"/>
    <w:rsid w:val="00E67DB3"/>
    <w:rsid w:val="00E70A18"/>
    <w:rsid w:val="00E70CD3"/>
    <w:rsid w:val="00E70FB9"/>
    <w:rsid w:val="00E7147F"/>
    <w:rsid w:val="00E71FE8"/>
    <w:rsid w:val="00E7292C"/>
    <w:rsid w:val="00E72A62"/>
    <w:rsid w:val="00E72FB0"/>
    <w:rsid w:val="00E73066"/>
    <w:rsid w:val="00E7329E"/>
    <w:rsid w:val="00E734F3"/>
    <w:rsid w:val="00E749EF"/>
    <w:rsid w:val="00E752C8"/>
    <w:rsid w:val="00E75787"/>
    <w:rsid w:val="00E75799"/>
    <w:rsid w:val="00E7591B"/>
    <w:rsid w:val="00E7608F"/>
    <w:rsid w:val="00E7647F"/>
    <w:rsid w:val="00E76B05"/>
    <w:rsid w:val="00E77B55"/>
    <w:rsid w:val="00E8019A"/>
    <w:rsid w:val="00E807B9"/>
    <w:rsid w:val="00E80A2D"/>
    <w:rsid w:val="00E80AC4"/>
    <w:rsid w:val="00E80E5F"/>
    <w:rsid w:val="00E81161"/>
    <w:rsid w:val="00E81563"/>
    <w:rsid w:val="00E821D7"/>
    <w:rsid w:val="00E821FE"/>
    <w:rsid w:val="00E82951"/>
    <w:rsid w:val="00E829EC"/>
    <w:rsid w:val="00E82C38"/>
    <w:rsid w:val="00E83156"/>
    <w:rsid w:val="00E833A7"/>
    <w:rsid w:val="00E83B9B"/>
    <w:rsid w:val="00E84070"/>
    <w:rsid w:val="00E84919"/>
    <w:rsid w:val="00E85058"/>
    <w:rsid w:val="00E8513B"/>
    <w:rsid w:val="00E854D3"/>
    <w:rsid w:val="00E85559"/>
    <w:rsid w:val="00E85BBA"/>
    <w:rsid w:val="00E85F4B"/>
    <w:rsid w:val="00E86048"/>
    <w:rsid w:val="00E8714B"/>
    <w:rsid w:val="00E875A6"/>
    <w:rsid w:val="00E87C02"/>
    <w:rsid w:val="00E909A4"/>
    <w:rsid w:val="00E90C6C"/>
    <w:rsid w:val="00E91069"/>
    <w:rsid w:val="00E916D2"/>
    <w:rsid w:val="00E917F4"/>
    <w:rsid w:val="00E91F2E"/>
    <w:rsid w:val="00E9215D"/>
    <w:rsid w:val="00E92C4F"/>
    <w:rsid w:val="00E92E2D"/>
    <w:rsid w:val="00E93EA8"/>
    <w:rsid w:val="00E9409B"/>
    <w:rsid w:val="00E9420C"/>
    <w:rsid w:val="00E9425E"/>
    <w:rsid w:val="00E94A73"/>
    <w:rsid w:val="00E94B78"/>
    <w:rsid w:val="00E955DE"/>
    <w:rsid w:val="00E962D4"/>
    <w:rsid w:val="00E9641F"/>
    <w:rsid w:val="00E964B0"/>
    <w:rsid w:val="00E96558"/>
    <w:rsid w:val="00E97F15"/>
    <w:rsid w:val="00EA06D3"/>
    <w:rsid w:val="00EA0835"/>
    <w:rsid w:val="00EA128D"/>
    <w:rsid w:val="00EA169A"/>
    <w:rsid w:val="00EA2008"/>
    <w:rsid w:val="00EA2209"/>
    <w:rsid w:val="00EA232E"/>
    <w:rsid w:val="00EA2377"/>
    <w:rsid w:val="00EA2669"/>
    <w:rsid w:val="00EA2B9A"/>
    <w:rsid w:val="00EA3129"/>
    <w:rsid w:val="00EA44EB"/>
    <w:rsid w:val="00EA4DFD"/>
    <w:rsid w:val="00EA52CC"/>
    <w:rsid w:val="00EA623C"/>
    <w:rsid w:val="00EA6658"/>
    <w:rsid w:val="00EA6686"/>
    <w:rsid w:val="00EA66C1"/>
    <w:rsid w:val="00EA6AA0"/>
    <w:rsid w:val="00EA6CBA"/>
    <w:rsid w:val="00EA6D03"/>
    <w:rsid w:val="00EA731F"/>
    <w:rsid w:val="00EA739F"/>
    <w:rsid w:val="00EA7694"/>
    <w:rsid w:val="00EA7A2C"/>
    <w:rsid w:val="00EB1C89"/>
    <w:rsid w:val="00EB26B5"/>
    <w:rsid w:val="00EB273D"/>
    <w:rsid w:val="00EB29B4"/>
    <w:rsid w:val="00EB3075"/>
    <w:rsid w:val="00EB360D"/>
    <w:rsid w:val="00EB3CB4"/>
    <w:rsid w:val="00EB4D07"/>
    <w:rsid w:val="00EB512C"/>
    <w:rsid w:val="00EB5CE7"/>
    <w:rsid w:val="00EB6659"/>
    <w:rsid w:val="00EB6A05"/>
    <w:rsid w:val="00EB754A"/>
    <w:rsid w:val="00EB7E45"/>
    <w:rsid w:val="00EB7F98"/>
    <w:rsid w:val="00EC0164"/>
    <w:rsid w:val="00EC016C"/>
    <w:rsid w:val="00EC049C"/>
    <w:rsid w:val="00EC06E2"/>
    <w:rsid w:val="00EC079A"/>
    <w:rsid w:val="00EC08B1"/>
    <w:rsid w:val="00EC12F1"/>
    <w:rsid w:val="00EC16D9"/>
    <w:rsid w:val="00EC19E3"/>
    <w:rsid w:val="00EC20BE"/>
    <w:rsid w:val="00EC2341"/>
    <w:rsid w:val="00EC2646"/>
    <w:rsid w:val="00EC28E9"/>
    <w:rsid w:val="00EC2AF7"/>
    <w:rsid w:val="00EC317B"/>
    <w:rsid w:val="00EC3453"/>
    <w:rsid w:val="00EC38F0"/>
    <w:rsid w:val="00EC3AB6"/>
    <w:rsid w:val="00EC3F87"/>
    <w:rsid w:val="00EC5FE2"/>
    <w:rsid w:val="00EC6275"/>
    <w:rsid w:val="00EC6A0E"/>
    <w:rsid w:val="00EC7041"/>
    <w:rsid w:val="00EC7361"/>
    <w:rsid w:val="00EC7471"/>
    <w:rsid w:val="00EC755D"/>
    <w:rsid w:val="00EC78FA"/>
    <w:rsid w:val="00EC7BF9"/>
    <w:rsid w:val="00ED04E8"/>
    <w:rsid w:val="00ED0CD9"/>
    <w:rsid w:val="00ED13B6"/>
    <w:rsid w:val="00ED1EDD"/>
    <w:rsid w:val="00ED2159"/>
    <w:rsid w:val="00ED3DB9"/>
    <w:rsid w:val="00ED3E62"/>
    <w:rsid w:val="00ED4154"/>
    <w:rsid w:val="00ED4CEC"/>
    <w:rsid w:val="00ED4D09"/>
    <w:rsid w:val="00ED546E"/>
    <w:rsid w:val="00ED5732"/>
    <w:rsid w:val="00ED5C18"/>
    <w:rsid w:val="00ED62A7"/>
    <w:rsid w:val="00ED79DA"/>
    <w:rsid w:val="00ED7D6F"/>
    <w:rsid w:val="00EE0364"/>
    <w:rsid w:val="00EE0B14"/>
    <w:rsid w:val="00EE120F"/>
    <w:rsid w:val="00EE136C"/>
    <w:rsid w:val="00EE2381"/>
    <w:rsid w:val="00EE27B0"/>
    <w:rsid w:val="00EE2B47"/>
    <w:rsid w:val="00EE2B8B"/>
    <w:rsid w:val="00EE2F65"/>
    <w:rsid w:val="00EE39DB"/>
    <w:rsid w:val="00EE3DCC"/>
    <w:rsid w:val="00EE4A39"/>
    <w:rsid w:val="00EE4E90"/>
    <w:rsid w:val="00EE5DDB"/>
    <w:rsid w:val="00EE61CF"/>
    <w:rsid w:val="00EE6752"/>
    <w:rsid w:val="00EE6F93"/>
    <w:rsid w:val="00EE708A"/>
    <w:rsid w:val="00EE735F"/>
    <w:rsid w:val="00EE7658"/>
    <w:rsid w:val="00EE7D39"/>
    <w:rsid w:val="00EF03BB"/>
    <w:rsid w:val="00EF048D"/>
    <w:rsid w:val="00EF1491"/>
    <w:rsid w:val="00EF1596"/>
    <w:rsid w:val="00EF194B"/>
    <w:rsid w:val="00EF1DA8"/>
    <w:rsid w:val="00EF27B1"/>
    <w:rsid w:val="00EF27BB"/>
    <w:rsid w:val="00EF36EE"/>
    <w:rsid w:val="00EF39B9"/>
    <w:rsid w:val="00EF3D1A"/>
    <w:rsid w:val="00EF4091"/>
    <w:rsid w:val="00EF4275"/>
    <w:rsid w:val="00EF42EA"/>
    <w:rsid w:val="00EF45F3"/>
    <w:rsid w:val="00EF4BBA"/>
    <w:rsid w:val="00EF4DB3"/>
    <w:rsid w:val="00EF4F6D"/>
    <w:rsid w:val="00EF549B"/>
    <w:rsid w:val="00EF5765"/>
    <w:rsid w:val="00EF576A"/>
    <w:rsid w:val="00EF5984"/>
    <w:rsid w:val="00EF6011"/>
    <w:rsid w:val="00EF66EC"/>
    <w:rsid w:val="00EF67E8"/>
    <w:rsid w:val="00EF7127"/>
    <w:rsid w:val="00EF7167"/>
    <w:rsid w:val="00EF7A5D"/>
    <w:rsid w:val="00F006B4"/>
    <w:rsid w:val="00F00CE9"/>
    <w:rsid w:val="00F01222"/>
    <w:rsid w:val="00F0124E"/>
    <w:rsid w:val="00F01EC1"/>
    <w:rsid w:val="00F02279"/>
    <w:rsid w:val="00F0232F"/>
    <w:rsid w:val="00F027AF"/>
    <w:rsid w:val="00F02814"/>
    <w:rsid w:val="00F03641"/>
    <w:rsid w:val="00F0393C"/>
    <w:rsid w:val="00F041BC"/>
    <w:rsid w:val="00F05940"/>
    <w:rsid w:val="00F05AD3"/>
    <w:rsid w:val="00F06900"/>
    <w:rsid w:val="00F07505"/>
    <w:rsid w:val="00F07D1F"/>
    <w:rsid w:val="00F07EF6"/>
    <w:rsid w:val="00F10301"/>
    <w:rsid w:val="00F10497"/>
    <w:rsid w:val="00F10E73"/>
    <w:rsid w:val="00F118F3"/>
    <w:rsid w:val="00F12557"/>
    <w:rsid w:val="00F126C4"/>
    <w:rsid w:val="00F12FA4"/>
    <w:rsid w:val="00F1318E"/>
    <w:rsid w:val="00F13416"/>
    <w:rsid w:val="00F137E5"/>
    <w:rsid w:val="00F13CDB"/>
    <w:rsid w:val="00F13EA9"/>
    <w:rsid w:val="00F14E60"/>
    <w:rsid w:val="00F14FC0"/>
    <w:rsid w:val="00F15010"/>
    <w:rsid w:val="00F15240"/>
    <w:rsid w:val="00F153DE"/>
    <w:rsid w:val="00F158FE"/>
    <w:rsid w:val="00F16138"/>
    <w:rsid w:val="00F1628C"/>
    <w:rsid w:val="00F1628D"/>
    <w:rsid w:val="00F17D72"/>
    <w:rsid w:val="00F202C0"/>
    <w:rsid w:val="00F20394"/>
    <w:rsid w:val="00F207B2"/>
    <w:rsid w:val="00F20C29"/>
    <w:rsid w:val="00F21315"/>
    <w:rsid w:val="00F214B3"/>
    <w:rsid w:val="00F21A7C"/>
    <w:rsid w:val="00F21E11"/>
    <w:rsid w:val="00F21E41"/>
    <w:rsid w:val="00F221C2"/>
    <w:rsid w:val="00F2258C"/>
    <w:rsid w:val="00F2318E"/>
    <w:rsid w:val="00F232B5"/>
    <w:rsid w:val="00F23321"/>
    <w:rsid w:val="00F239A7"/>
    <w:rsid w:val="00F24D71"/>
    <w:rsid w:val="00F25486"/>
    <w:rsid w:val="00F25570"/>
    <w:rsid w:val="00F256F8"/>
    <w:rsid w:val="00F27087"/>
    <w:rsid w:val="00F2751A"/>
    <w:rsid w:val="00F27587"/>
    <w:rsid w:val="00F2769E"/>
    <w:rsid w:val="00F27867"/>
    <w:rsid w:val="00F27960"/>
    <w:rsid w:val="00F304B6"/>
    <w:rsid w:val="00F3111A"/>
    <w:rsid w:val="00F31516"/>
    <w:rsid w:val="00F31633"/>
    <w:rsid w:val="00F32663"/>
    <w:rsid w:val="00F32733"/>
    <w:rsid w:val="00F32C87"/>
    <w:rsid w:val="00F32EDC"/>
    <w:rsid w:val="00F3381B"/>
    <w:rsid w:val="00F33EAE"/>
    <w:rsid w:val="00F33F36"/>
    <w:rsid w:val="00F346A2"/>
    <w:rsid w:val="00F34954"/>
    <w:rsid w:val="00F34B56"/>
    <w:rsid w:val="00F34CE5"/>
    <w:rsid w:val="00F34DDA"/>
    <w:rsid w:val="00F355BF"/>
    <w:rsid w:val="00F36866"/>
    <w:rsid w:val="00F379FE"/>
    <w:rsid w:val="00F37C02"/>
    <w:rsid w:val="00F40AC2"/>
    <w:rsid w:val="00F40F2D"/>
    <w:rsid w:val="00F413D3"/>
    <w:rsid w:val="00F41F6D"/>
    <w:rsid w:val="00F43F01"/>
    <w:rsid w:val="00F44ED1"/>
    <w:rsid w:val="00F451D2"/>
    <w:rsid w:val="00F45479"/>
    <w:rsid w:val="00F462C3"/>
    <w:rsid w:val="00F471E3"/>
    <w:rsid w:val="00F47408"/>
    <w:rsid w:val="00F4747B"/>
    <w:rsid w:val="00F47606"/>
    <w:rsid w:val="00F47DAD"/>
    <w:rsid w:val="00F5002F"/>
    <w:rsid w:val="00F5075B"/>
    <w:rsid w:val="00F50926"/>
    <w:rsid w:val="00F50B8F"/>
    <w:rsid w:val="00F5234C"/>
    <w:rsid w:val="00F52610"/>
    <w:rsid w:val="00F539F8"/>
    <w:rsid w:val="00F53E3D"/>
    <w:rsid w:val="00F53E7F"/>
    <w:rsid w:val="00F54153"/>
    <w:rsid w:val="00F5449C"/>
    <w:rsid w:val="00F54822"/>
    <w:rsid w:val="00F5483C"/>
    <w:rsid w:val="00F54AF6"/>
    <w:rsid w:val="00F54BC6"/>
    <w:rsid w:val="00F55BC1"/>
    <w:rsid w:val="00F5682C"/>
    <w:rsid w:val="00F56B43"/>
    <w:rsid w:val="00F56D61"/>
    <w:rsid w:val="00F57E4B"/>
    <w:rsid w:val="00F60438"/>
    <w:rsid w:val="00F606C5"/>
    <w:rsid w:val="00F61492"/>
    <w:rsid w:val="00F61622"/>
    <w:rsid w:val="00F620E7"/>
    <w:rsid w:val="00F62606"/>
    <w:rsid w:val="00F626ED"/>
    <w:rsid w:val="00F63049"/>
    <w:rsid w:val="00F63131"/>
    <w:rsid w:val="00F63B3F"/>
    <w:rsid w:val="00F6405D"/>
    <w:rsid w:val="00F64A82"/>
    <w:rsid w:val="00F652BF"/>
    <w:rsid w:val="00F65493"/>
    <w:rsid w:val="00F660A1"/>
    <w:rsid w:val="00F6766A"/>
    <w:rsid w:val="00F7003E"/>
    <w:rsid w:val="00F7036A"/>
    <w:rsid w:val="00F704A8"/>
    <w:rsid w:val="00F70546"/>
    <w:rsid w:val="00F705F1"/>
    <w:rsid w:val="00F70ABC"/>
    <w:rsid w:val="00F70B54"/>
    <w:rsid w:val="00F70C06"/>
    <w:rsid w:val="00F726AA"/>
    <w:rsid w:val="00F74322"/>
    <w:rsid w:val="00F74465"/>
    <w:rsid w:val="00F7467A"/>
    <w:rsid w:val="00F74C37"/>
    <w:rsid w:val="00F753D0"/>
    <w:rsid w:val="00F757D7"/>
    <w:rsid w:val="00F759DA"/>
    <w:rsid w:val="00F7714F"/>
    <w:rsid w:val="00F77914"/>
    <w:rsid w:val="00F7792F"/>
    <w:rsid w:val="00F80082"/>
    <w:rsid w:val="00F802F6"/>
    <w:rsid w:val="00F805A1"/>
    <w:rsid w:val="00F806EC"/>
    <w:rsid w:val="00F81DC1"/>
    <w:rsid w:val="00F82BD7"/>
    <w:rsid w:val="00F82BE9"/>
    <w:rsid w:val="00F82F86"/>
    <w:rsid w:val="00F8308A"/>
    <w:rsid w:val="00F8371F"/>
    <w:rsid w:val="00F83B47"/>
    <w:rsid w:val="00F84067"/>
    <w:rsid w:val="00F84B06"/>
    <w:rsid w:val="00F84F74"/>
    <w:rsid w:val="00F85B79"/>
    <w:rsid w:val="00F85EA9"/>
    <w:rsid w:val="00F862AB"/>
    <w:rsid w:val="00F864AD"/>
    <w:rsid w:val="00F866B3"/>
    <w:rsid w:val="00F866F9"/>
    <w:rsid w:val="00F86A83"/>
    <w:rsid w:val="00F87217"/>
    <w:rsid w:val="00F90F9C"/>
    <w:rsid w:val="00F91807"/>
    <w:rsid w:val="00F91ADC"/>
    <w:rsid w:val="00F91B52"/>
    <w:rsid w:val="00F91EB9"/>
    <w:rsid w:val="00F9243C"/>
    <w:rsid w:val="00F92455"/>
    <w:rsid w:val="00F92D93"/>
    <w:rsid w:val="00F9321A"/>
    <w:rsid w:val="00F934FA"/>
    <w:rsid w:val="00F93B36"/>
    <w:rsid w:val="00F949CF"/>
    <w:rsid w:val="00F94C9A"/>
    <w:rsid w:val="00F9573B"/>
    <w:rsid w:val="00F9604D"/>
    <w:rsid w:val="00F9640C"/>
    <w:rsid w:val="00F969D9"/>
    <w:rsid w:val="00F96C73"/>
    <w:rsid w:val="00F97C6C"/>
    <w:rsid w:val="00FA053B"/>
    <w:rsid w:val="00FA0807"/>
    <w:rsid w:val="00FA0871"/>
    <w:rsid w:val="00FA08CA"/>
    <w:rsid w:val="00FA0924"/>
    <w:rsid w:val="00FA0B16"/>
    <w:rsid w:val="00FA0B47"/>
    <w:rsid w:val="00FA0F63"/>
    <w:rsid w:val="00FA2991"/>
    <w:rsid w:val="00FA2EC6"/>
    <w:rsid w:val="00FA377A"/>
    <w:rsid w:val="00FA44BC"/>
    <w:rsid w:val="00FA45D6"/>
    <w:rsid w:val="00FA4A02"/>
    <w:rsid w:val="00FA4D24"/>
    <w:rsid w:val="00FA53B1"/>
    <w:rsid w:val="00FA5509"/>
    <w:rsid w:val="00FA639D"/>
    <w:rsid w:val="00FA6A3A"/>
    <w:rsid w:val="00FA7113"/>
    <w:rsid w:val="00FA7656"/>
    <w:rsid w:val="00FB083D"/>
    <w:rsid w:val="00FB0C6F"/>
    <w:rsid w:val="00FB0CE8"/>
    <w:rsid w:val="00FB0E9D"/>
    <w:rsid w:val="00FB0EB7"/>
    <w:rsid w:val="00FB19EA"/>
    <w:rsid w:val="00FB1A8F"/>
    <w:rsid w:val="00FB3409"/>
    <w:rsid w:val="00FB3D49"/>
    <w:rsid w:val="00FB46A7"/>
    <w:rsid w:val="00FB4794"/>
    <w:rsid w:val="00FB6471"/>
    <w:rsid w:val="00FB664C"/>
    <w:rsid w:val="00FB768C"/>
    <w:rsid w:val="00FB7972"/>
    <w:rsid w:val="00FB7BE5"/>
    <w:rsid w:val="00FC0105"/>
    <w:rsid w:val="00FC05E6"/>
    <w:rsid w:val="00FC0C3F"/>
    <w:rsid w:val="00FC0F3C"/>
    <w:rsid w:val="00FC16A4"/>
    <w:rsid w:val="00FC16D1"/>
    <w:rsid w:val="00FC20BB"/>
    <w:rsid w:val="00FC3498"/>
    <w:rsid w:val="00FC3721"/>
    <w:rsid w:val="00FC3772"/>
    <w:rsid w:val="00FC37F4"/>
    <w:rsid w:val="00FC3A08"/>
    <w:rsid w:val="00FC3A1C"/>
    <w:rsid w:val="00FC472C"/>
    <w:rsid w:val="00FC47E9"/>
    <w:rsid w:val="00FC4829"/>
    <w:rsid w:val="00FC4EF3"/>
    <w:rsid w:val="00FC515A"/>
    <w:rsid w:val="00FC53B7"/>
    <w:rsid w:val="00FC5711"/>
    <w:rsid w:val="00FC5C42"/>
    <w:rsid w:val="00FC616D"/>
    <w:rsid w:val="00FC6226"/>
    <w:rsid w:val="00FC6397"/>
    <w:rsid w:val="00FC7301"/>
    <w:rsid w:val="00FC78E6"/>
    <w:rsid w:val="00FC7B2F"/>
    <w:rsid w:val="00FC7F03"/>
    <w:rsid w:val="00FD1344"/>
    <w:rsid w:val="00FD1AD8"/>
    <w:rsid w:val="00FD1E04"/>
    <w:rsid w:val="00FD1F84"/>
    <w:rsid w:val="00FD2408"/>
    <w:rsid w:val="00FD272E"/>
    <w:rsid w:val="00FD2C56"/>
    <w:rsid w:val="00FD2DDA"/>
    <w:rsid w:val="00FD2F23"/>
    <w:rsid w:val="00FD411E"/>
    <w:rsid w:val="00FD436B"/>
    <w:rsid w:val="00FD4391"/>
    <w:rsid w:val="00FD48F0"/>
    <w:rsid w:val="00FD49F4"/>
    <w:rsid w:val="00FD4B70"/>
    <w:rsid w:val="00FD4C27"/>
    <w:rsid w:val="00FD5DD5"/>
    <w:rsid w:val="00FD6047"/>
    <w:rsid w:val="00FD6421"/>
    <w:rsid w:val="00FD68AC"/>
    <w:rsid w:val="00FD7162"/>
    <w:rsid w:val="00FE00C2"/>
    <w:rsid w:val="00FE01BF"/>
    <w:rsid w:val="00FE07BA"/>
    <w:rsid w:val="00FE1638"/>
    <w:rsid w:val="00FE176E"/>
    <w:rsid w:val="00FE18DA"/>
    <w:rsid w:val="00FE1931"/>
    <w:rsid w:val="00FE1D06"/>
    <w:rsid w:val="00FE2CEE"/>
    <w:rsid w:val="00FE2EC1"/>
    <w:rsid w:val="00FE32CB"/>
    <w:rsid w:val="00FE4C14"/>
    <w:rsid w:val="00FE5DE5"/>
    <w:rsid w:val="00FE6CE0"/>
    <w:rsid w:val="00FE76AA"/>
    <w:rsid w:val="00FE7931"/>
    <w:rsid w:val="00FE7B5E"/>
    <w:rsid w:val="00FE7CD7"/>
    <w:rsid w:val="00FE7D3A"/>
    <w:rsid w:val="00FF0911"/>
    <w:rsid w:val="00FF16BD"/>
    <w:rsid w:val="00FF181E"/>
    <w:rsid w:val="00FF1D42"/>
    <w:rsid w:val="00FF248E"/>
    <w:rsid w:val="00FF2E43"/>
    <w:rsid w:val="00FF2FCE"/>
    <w:rsid w:val="00FF37CC"/>
    <w:rsid w:val="00FF3980"/>
    <w:rsid w:val="00FF398D"/>
    <w:rsid w:val="00FF3C88"/>
    <w:rsid w:val="00FF3CDF"/>
    <w:rsid w:val="00FF40A4"/>
    <w:rsid w:val="00FF42DE"/>
    <w:rsid w:val="00FF46BD"/>
    <w:rsid w:val="00FF4D46"/>
    <w:rsid w:val="00FF5A4E"/>
    <w:rsid w:val="00FF5F2C"/>
    <w:rsid w:val="00FF726B"/>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E43669"/>
  <w15:chartTrackingRefBased/>
  <w15:docId w15:val="{DBCAE580-668E-44AD-8DF2-954A1A22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9EB"/>
    <w:pPr>
      <w:widowControl w:val="0"/>
      <w:spacing w:line="360" w:lineRule="auto"/>
      <w:ind w:left="544"/>
    </w:pPr>
    <w:rPr>
      <w:snapToGrid w:val="0"/>
      <w:sz w:val="24"/>
    </w:rPr>
  </w:style>
  <w:style w:type="paragraph" w:styleId="Heading1">
    <w:name w:val="heading 1"/>
    <w:aliases w:val="Heading 1(Report Only),Chapter,Heading 1(Report Only)1,Chapter1"/>
    <w:basedOn w:val="Normal"/>
    <w:next w:val="Heading2"/>
    <w:qFormat/>
    <w:pPr>
      <w:keepNext/>
      <w:numPr>
        <w:numId w:val="55"/>
      </w:numPr>
      <w:spacing w:before="360" w:after="240"/>
      <w:outlineLvl w:val="0"/>
    </w:pPr>
    <w:rPr>
      <w:b/>
      <w:kern w:val="28"/>
    </w:rPr>
  </w:style>
  <w:style w:type="paragraph" w:styleId="Heading2">
    <w:name w:val="heading 2"/>
    <w:aliases w:val="l2,H2,h21"/>
    <w:basedOn w:val="Normal"/>
    <w:next w:val="NormalIndent"/>
    <w:qFormat/>
    <w:pPr>
      <w:keepNext/>
      <w:numPr>
        <w:ilvl w:val="1"/>
        <w:numId w:val="55"/>
      </w:numPr>
      <w:spacing w:before="240" w:after="120"/>
      <w:outlineLvl w:val="1"/>
    </w:pPr>
    <w:rPr>
      <w:rFonts w:ascii="Arial" w:hAnsi="Arial"/>
      <w:b/>
    </w:rPr>
  </w:style>
  <w:style w:type="paragraph" w:styleId="Heading3">
    <w:name w:val="heading 3"/>
    <w:aliases w:val="h3,h31,h31 Char"/>
    <w:basedOn w:val="Normal"/>
    <w:next w:val="Normal"/>
    <w:qFormat/>
    <w:pPr>
      <w:keepNext/>
      <w:numPr>
        <w:ilvl w:val="2"/>
        <w:numId w:val="55"/>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pPr>
      <w:keepNext/>
      <w:numPr>
        <w:ilvl w:val="3"/>
        <w:numId w:val="55"/>
      </w:numPr>
      <w:spacing w:before="240" w:after="60"/>
      <w:outlineLvl w:val="3"/>
    </w:pPr>
    <w:rPr>
      <w:rFonts w:ascii="Arial" w:hAnsi="Arial"/>
      <w:i/>
    </w:rPr>
  </w:style>
  <w:style w:type="paragraph" w:styleId="Heading5">
    <w:name w:val="heading 5"/>
    <w:basedOn w:val="Normal"/>
    <w:next w:val="Normal"/>
    <w:autoRedefine/>
    <w:qFormat/>
    <w:rsid w:val="00A97673"/>
    <w:pPr>
      <w:keepNext/>
      <w:numPr>
        <w:ilvl w:val="4"/>
        <w:numId w:val="55"/>
      </w:numPr>
      <w:spacing w:before="120" w:line="240" w:lineRule="auto"/>
      <w:jc w:val="both"/>
      <w:outlineLvl w:val="4"/>
    </w:pPr>
    <w:rPr>
      <w:b/>
      <w:lang w:eastAsia="ar-SA"/>
    </w:rPr>
  </w:style>
  <w:style w:type="paragraph" w:styleId="Heading6">
    <w:name w:val="heading 6"/>
    <w:basedOn w:val="Normal"/>
    <w:next w:val="Normal"/>
    <w:link w:val="Heading6Char"/>
    <w:qFormat/>
    <w:rsid w:val="0087399E"/>
    <w:pPr>
      <w:keepNext/>
      <w:numPr>
        <w:ilvl w:val="5"/>
        <w:numId w:val="55"/>
      </w:numPr>
      <w:tabs>
        <w:tab w:val="num" w:pos="2412"/>
      </w:tabs>
      <w:outlineLvl w:val="5"/>
    </w:pPr>
    <w:rPr>
      <w:b/>
      <w:i/>
      <w:sz w:val="22"/>
    </w:rPr>
  </w:style>
  <w:style w:type="paragraph" w:styleId="Heading7">
    <w:name w:val="heading 7"/>
    <w:basedOn w:val="Normal"/>
    <w:next w:val="Normal"/>
    <w:link w:val="Heading7Char"/>
    <w:qFormat/>
    <w:pPr>
      <w:keepNext/>
      <w:numPr>
        <w:ilvl w:val="6"/>
        <w:numId w:val="55"/>
      </w:numPr>
      <w:spacing w:before="60" w:after="60"/>
      <w:outlineLvl w:val="6"/>
    </w:pPr>
    <w:rPr>
      <w:rFonts w:ascii=".VnTimeH" w:hAnsi=".VnTimeH"/>
      <w:b/>
      <w:color w:val="000000"/>
      <w:sz w:val="18"/>
    </w:rPr>
  </w:style>
  <w:style w:type="paragraph" w:styleId="Heading8">
    <w:name w:val="heading 8"/>
    <w:basedOn w:val="Normal"/>
    <w:next w:val="Normal"/>
    <w:qFormat/>
    <w:pPr>
      <w:keepNext/>
      <w:numPr>
        <w:ilvl w:val="7"/>
        <w:numId w:val="55"/>
      </w:numPr>
      <w:jc w:val="both"/>
      <w:outlineLvl w:val="7"/>
    </w:pPr>
    <w:rPr>
      <w:rFonts w:ascii=".VnArialH" w:hAnsi=".VnArialH"/>
      <w:b/>
    </w:rPr>
  </w:style>
  <w:style w:type="paragraph" w:styleId="Heading9">
    <w:name w:val="heading 9"/>
    <w:basedOn w:val="Normal"/>
    <w:next w:val="Normal"/>
    <w:qFormat/>
    <w:pPr>
      <w:keepNext/>
      <w:numPr>
        <w:ilvl w:val="8"/>
        <w:numId w:val="55"/>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rsid w:val="00E35B29"/>
    <w:pPr>
      <w:ind w:left="567" w:right="14"/>
    </w:pPr>
    <w:rPr>
      <w:szCs w:val="24"/>
    </w:rPr>
  </w:style>
  <w:style w:type="paragraph" w:styleId="BodyTextIndent">
    <w:name w:val="Body Text Indent"/>
    <w:basedOn w:val="Normal"/>
    <w:rPr>
      <w:rFonts w:ascii="Arial" w:hAnsi="Arial"/>
    </w:rPr>
  </w:style>
  <w:style w:type="paragraph" w:styleId="BodyTextIndent2">
    <w:name w:val="Body Text Indent 2"/>
    <w:basedOn w:val="Normal"/>
    <w:pPr>
      <w:widowControl/>
      <w:ind w:left="720"/>
    </w:pPr>
    <w:rPr>
      <w:rFonts w:ascii=".VnTime" w:hAnsi=".VnTime"/>
      <w:snapToGrid/>
    </w:rPr>
  </w:style>
  <w:style w:type="paragraph" w:styleId="Caption">
    <w:name w:val="caption"/>
    <w:aliases w:val="Picture"/>
    <w:basedOn w:val="Normal"/>
    <w:next w:val="Normal"/>
    <w:qFormat/>
    <w:pPr>
      <w:spacing w:after="120"/>
      <w:ind w:left="1440"/>
      <w:jc w:val="both"/>
    </w:pPr>
    <w:rPr>
      <w:rFonts w:ascii=".VnTime" w:hAnsi=".VnTime"/>
      <w:b/>
    </w:rPr>
  </w:style>
  <w:style w:type="paragraph" w:styleId="Footer">
    <w:name w:val="footer"/>
    <w:basedOn w:val="Normal"/>
    <w:link w:val="FooterChar"/>
    <w:uiPriority w:val="99"/>
    <w:pPr>
      <w:tabs>
        <w:tab w:val="center" w:pos="4320"/>
        <w:tab w:val="right" w:pos="8640"/>
      </w:tabs>
      <w:ind w:left="0"/>
    </w:pPr>
  </w:style>
  <w:style w:type="paragraph" w:styleId="Header">
    <w:name w:val="header"/>
    <w:basedOn w:val="Normal"/>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nArial" w:hAnsi=".VnArial"/>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rsid w:val="00B734DC"/>
    <w:pPr>
      <w:tabs>
        <w:tab w:val="left" w:pos="400"/>
      </w:tabs>
      <w:spacing w:after="120"/>
      <w:ind w:left="0"/>
    </w:pPr>
    <w:rPr>
      <w:b/>
      <w:noProof/>
    </w:rPr>
  </w:style>
  <w:style w:type="paragraph" w:styleId="TOC2">
    <w:name w:val="toc 2"/>
    <w:basedOn w:val="Normal"/>
    <w:next w:val="Normal"/>
    <w:autoRedefine/>
    <w:uiPriority w:val="39"/>
    <w:rsid w:val="00B734DC"/>
    <w:pPr>
      <w:tabs>
        <w:tab w:val="left" w:pos="800"/>
        <w:tab w:val="right" w:leader="dot" w:pos="9270"/>
      </w:tabs>
      <w:spacing w:before="20" w:after="20"/>
      <w:ind w:left="202"/>
    </w:pPr>
    <w:rPr>
      <w:noProof/>
    </w:rPr>
  </w:style>
  <w:style w:type="paragraph" w:styleId="TOC3">
    <w:name w:val="toc 3"/>
    <w:basedOn w:val="Normal"/>
    <w:next w:val="Normal"/>
    <w:autoRedefine/>
    <w:uiPriority w:val="39"/>
    <w:rsid w:val="00B734DC"/>
    <w:pPr>
      <w:tabs>
        <w:tab w:val="left" w:pos="1200"/>
        <w:tab w:val="right" w:leader="dot" w:pos="9270"/>
      </w:tabs>
      <w:spacing w:before="20" w:after="20"/>
      <w:ind w:left="403"/>
    </w:pPr>
    <w:rPr>
      <w:i/>
      <w:noProof/>
    </w:rPr>
  </w:style>
  <w:style w:type="paragraph" w:customStyle="1" w:styleId="NH-1">
    <w:name w:val="NH-1"/>
    <w:basedOn w:val="Normal"/>
    <w:next w:val="NH-2"/>
    <w:pPr>
      <w:keepNext/>
      <w:tabs>
        <w:tab w:val="left" w:pos="360"/>
      </w:tabs>
      <w:ind w:left="360" w:hanging="360"/>
    </w:pPr>
    <w:rPr>
      <w:rFonts w:ascii=".VnArial" w:hAnsi=".VnArial"/>
      <w:b/>
    </w:rPr>
  </w:style>
  <w:style w:type="paragraph" w:customStyle="1" w:styleId="NH-2">
    <w:name w:val="NH-2"/>
    <w:basedOn w:val="Normal"/>
    <w:next w:val="NormalIndent"/>
    <w:pPr>
      <w:keepNext/>
      <w:tabs>
        <w:tab w:val="left" w:pos="720"/>
      </w:tabs>
      <w:ind w:left="360" w:hanging="360"/>
    </w:pPr>
    <w:rPr>
      <w:rFonts w:ascii=".VnArial" w:hAnsi=".VnArial"/>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Time" w:hAnsi=".VnTime"/>
      <w:b/>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pPr>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ind w:left="720" w:right="22"/>
      <w:jc w:val="both"/>
    </w:pPr>
    <w:rPr>
      <w:rFonts w:ascii=".VnTime" w:hAnsi=".VnTime"/>
    </w:rPr>
  </w:style>
  <w:style w:type="paragraph" w:styleId="TOC4">
    <w:name w:val="toc 4"/>
    <w:basedOn w:val="Normal"/>
    <w:next w:val="Normal"/>
    <w:autoRedefine/>
    <w:uiPriority w:val="39"/>
    <w:rsid w:val="00B734DC"/>
    <w:pPr>
      <w:tabs>
        <w:tab w:val="left" w:pos="1600"/>
        <w:tab w:val="right" w:leader="dot" w:pos="9270"/>
      </w:tabs>
      <w:spacing w:before="20" w:after="20"/>
      <w:ind w:left="576"/>
    </w:pPr>
    <w:rPr>
      <w:i/>
      <w:noProof/>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BodyText">
    <w:name w:val="Body Text"/>
    <w:basedOn w:val="Normal"/>
    <w:link w:val="BodyTextChar"/>
    <w:pPr>
      <w:keepLines/>
      <w:spacing w:after="120" w:line="240" w:lineRule="atLeast"/>
      <w:ind w:left="720"/>
      <w:jc w:val="both"/>
    </w:pPr>
    <w:rPr>
      <w:snapToGrid/>
      <w:szCs w:val="24"/>
    </w:rPr>
  </w:style>
  <w:style w:type="paragraph" w:customStyle="1" w:styleId="NormalTB">
    <w:name w:val="NormalTB"/>
    <w:pPr>
      <w:widowControl w:val="0"/>
      <w:spacing w:before="120"/>
      <w:jc w:val="center"/>
    </w:pPr>
    <w:rPr>
      <w:rFonts w:ascii=".VnTime" w:hAnsi=".VnTime"/>
      <w:b/>
      <w:snapToGrid w:val="0"/>
      <w:sz w:val="22"/>
    </w:rPr>
  </w:style>
  <w:style w:type="paragraph" w:customStyle="1" w:styleId="Vidu">
    <w:name w:val="Vidu"/>
    <w:basedOn w:val="Normal"/>
    <w:pPr>
      <w:widowControl/>
      <w:numPr>
        <w:numId w:val="4"/>
      </w:numPr>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after="120"/>
      <w:ind w:firstLine="720"/>
      <w:jc w:val="both"/>
    </w:pPr>
    <w:rPr>
      <w:snapToGrid/>
    </w:rPr>
  </w:style>
  <w:style w:type="paragraph" w:customStyle="1" w:styleId="Point">
    <w:name w:val="Point"/>
    <w:basedOn w:val="Header"/>
    <w:pPr>
      <w:widowControl/>
      <w:numPr>
        <w:numId w:val="2"/>
      </w:numPr>
      <w:tabs>
        <w:tab w:val="clear" w:pos="4320"/>
        <w:tab w:val="clear" w:pos="8640"/>
      </w:tabs>
      <w:jc w:val="both"/>
    </w:pPr>
    <w:rPr>
      <w:snapToGrid/>
    </w:rPr>
  </w:style>
  <w:style w:type="character" w:styleId="CommentReference">
    <w:name w:val="annotation reference"/>
    <w:semiHidden/>
    <w:rPr>
      <w:sz w:val="16"/>
    </w:rPr>
  </w:style>
  <w:style w:type="paragraph" w:styleId="CommentText">
    <w:name w:val="annotation text"/>
    <w:basedOn w:val="Normal"/>
    <w:link w:val="CommentTextChar"/>
    <w:semiHidden/>
    <w:pPr>
      <w:widowControl/>
      <w:jc w:val="both"/>
    </w:pPr>
    <w:rPr>
      <w:rFonts w:ascii=".VnTime" w:hAnsi=".VnTime"/>
      <w:snapToGrid/>
    </w:rPr>
  </w:style>
  <w:style w:type="paragraph" w:customStyle="1" w:styleId="Bang">
    <w:name w:val="Bang"/>
    <w:basedOn w:val="Normal"/>
    <w:pPr>
      <w:spacing w:before="60" w:after="60"/>
      <w:ind w:left="0"/>
      <w:jc w:val="both"/>
    </w:pPr>
    <w:rPr>
      <w:snapToGrid/>
      <w:sz w:val="18"/>
    </w:rPr>
  </w:style>
  <w:style w:type="paragraph" w:styleId="BodyText3">
    <w:name w:val="Body Text 3"/>
    <w:basedOn w:val="Normal"/>
    <w:pPr>
      <w:widowControl/>
    </w:pPr>
    <w:rPr>
      <w:rFonts w:ascii=".VnTime" w:hAnsi=".VnTime"/>
      <w:i/>
      <w:snapToGrid/>
    </w:rPr>
  </w:style>
  <w:style w:type="paragraph" w:customStyle="1" w:styleId="Content">
    <w:name w:val="Content"/>
    <w:basedOn w:val="Normal"/>
    <w:pPr>
      <w:widowControl/>
      <w:ind w:firstLine="720"/>
      <w:jc w:val="both"/>
    </w:pPr>
    <w:rPr>
      <w:rFonts w:ascii=".VnTime" w:hAnsi=".VnTime"/>
      <w:snapToGrid/>
    </w:rPr>
  </w:style>
  <w:style w:type="paragraph" w:styleId="TableofFigures">
    <w:name w:val="table of figures"/>
    <w:basedOn w:val="Normal"/>
    <w:next w:val="Normal"/>
    <w:semiHidden/>
    <w:pPr>
      <w:tabs>
        <w:tab w:val="right" w:leader="dot" w:pos="8642"/>
      </w:tabs>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pPr>
    <w:rPr>
      <w:rFonts w:ascii=".VnHelvetIns" w:hAnsi=".VnHelvetIns"/>
      <w:snapToGrid/>
      <w:sz w:val="32"/>
    </w:rPr>
  </w:style>
  <w:style w:type="paragraph" w:customStyle="1" w:styleId="TableCaption">
    <w:name w:val="TableCaption"/>
    <w:basedOn w:val="NormalIndent"/>
    <w:rPr>
      <w:b/>
    </w:rPr>
  </w:style>
  <w:style w:type="character" w:styleId="Strong">
    <w:name w:val="Strong"/>
    <w:qFormat/>
    <w:rPr>
      <w:b/>
    </w:rPr>
  </w:style>
  <w:style w:type="paragraph" w:styleId="Title">
    <w:name w:val="Title"/>
    <w:basedOn w:val="Normal"/>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left="0" w:right="29"/>
      <w:jc w:val="right"/>
    </w:pPr>
  </w:style>
  <w:style w:type="paragraph" w:customStyle="1" w:styleId="Arial">
    <w:name w:val="Arial"/>
    <w:basedOn w:val="NormalIndent"/>
  </w:style>
  <w:style w:type="paragraph" w:styleId="BodyText2">
    <w:name w:val="Body Text 2"/>
    <w:basedOn w:val="Normal"/>
    <w:pPr>
      <w:ind w:left="0"/>
    </w:pPr>
  </w:style>
  <w:style w:type="paragraph" w:customStyle="1" w:styleId="NormalNV">
    <w:name w:val="NormalNV"/>
    <w:basedOn w:val="Normal"/>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rPr>
      <w:color w:val="800080"/>
      <w:u w:val="single"/>
    </w:rPr>
  </w:style>
  <w:style w:type="paragraph" w:styleId="BodyTextIndent3">
    <w:name w:val="Body Text Indent 3"/>
    <w:basedOn w:val="Normal"/>
    <w:pPr>
      <w:jc w:val="both"/>
    </w:pPr>
  </w:style>
  <w:style w:type="paragraph" w:customStyle="1" w:styleId="Table">
    <w:name w:val="Table"/>
    <w:pPr>
      <w:numPr>
        <w:numId w:val="6"/>
      </w:numPr>
      <w:tabs>
        <w:tab w:val="left" w:pos="1080"/>
      </w:tabs>
      <w:spacing w:before="60" w:after="60"/>
      <w:jc w:val="center"/>
    </w:pPr>
    <w:rPr>
      <w:noProof/>
      <w:sz w:val="24"/>
    </w:rPr>
  </w:style>
  <w:style w:type="paragraph" w:customStyle="1" w:styleId="Name">
    <w:name w:val="Name"/>
    <w:basedOn w:val="Normal"/>
    <w:pPr>
      <w:widowControl/>
      <w:ind w:left="0" w:firstLine="720"/>
      <w:jc w:val="both"/>
    </w:pPr>
    <w:rPr>
      <w:rFonts w:ascii=".VnTimeH" w:hAnsi=".VnTimeH"/>
      <w:snapToGrid/>
    </w:rPr>
  </w:style>
  <w:style w:type="paragraph" w:customStyle="1" w:styleId="Bullet1">
    <w:name w:val="Bullet1"/>
    <w:pPr>
      <w:numPr>
        <w:numId w:val="7"/>
      </w:numPr>
      <w:spacing w:after="60"/>
      <w:jc w:val="both"/>
    </w:pPr>
    <w:rPr>
      <w:noProof/>
      <w:sz w:val="24"/>
    </w:rPr>
  </w:style>
  <w:style w:type="paragraph" w:customStyle="1" w:styleId="BodyText1">
    <w:name w:val="Body Text1"/>
    <w:basedOn w:val="NormalIndent"/>
    <w:pPr>
      <w:tabs>
        <w:tab w:val="left" w:pos="1224"/>
      </w:tabs>
      <w:spacing w:before="40" w:line="300" w:lineRule="atLeast"/>
      <w:ind w:left="432"/>
    </w:pPr>
  </w:style>
  <w:style w:type="paragraph" w:customStyle="1" w:styleId="Bullet2">
    <w:name w:val="Bullet2"/>
    <w:pPr>
      <w:numPr>
        <w:numId w:val="8"/>
      </w:numPr>
      <w:spacing w:after="60"/>
      <w:jc w:val="both"/>
    </w:pPr>
    <w:rPr>
      <w:noProof/>
      <w:sz w:val="24"/>
    </w:rPr>
  </w:style>
  <w:style w:type="paragraph" w:customStyle="1" w:styleId="Tabletext0">
    <w:name w:val="Tabletext"/>
    <w:basedOn w:val="Normal"/>
    <w:pPr>
      <w:keepLines/>
      <w:spacing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szCs w:val="24"/>
    </w:rPr>
  </w:style>
  <w:style w:type="paragraph" w:styleId="List">
    <w:name w:val="List"/>
    <w:basedOn w:val="Normal"/>
    <w:pPr>
      <w:widowControl/>
      <w:numPr>
        <w:numId w:val="17"/>
      </w:numPr>
      <w:ind w:left="714" w:hanging="357"/>
    </w:pPr>
    <w:rPr>
      <w:snapToGrid/>
      <w:szCs w:val="24"/>
    </w:rPr>
  </w:style>
  <w:style w:type="paragraph" w:styleId="ListNumber">
    <w:name w:val="List Number"/>
    <w:pPr>
      <w:numPr>
        <w:numId w:val="9"/>
      </w:numPr>
      <w:spacing w:before="40"/>
    </w:pPr>
  </w:style>
  <w:style w:type="character" w:customStyle="1" w:styleId="docemphroman">
    <w:name w:val="docemphroman"/>
    <w:basedOn w:val="DefaultParagraphFont"/>
  </w:style>
  <w:style w:type="paragraph" w:styleId="DocumentMap">
    <w:name w:val="Document Map"/>
    <w:basedOn w:val="Normal"/>
    <w:semiHidden/>
    <w:pPr>
      <w:shd w:val="clear" w:color="auto" w:fill="000080"/>
    </w:pPr>
    <w:rPr>
      <w:rFonts w:ascii="Tahoma" w:hAnsi="Tahoma" w:cs="Tahoma"/>
    </w:rPr>
  </w:style>
  <w:style w:type="paragraph" w:customStyle="1" w:styleId="TableData12">
    <w:name w:val="TableData12"/>
    <w:basedOn w:val="Normal"/>
    <w:rsid w:val="006D7C2C"/>
    <w:pPr>
      <w:spacing w:line="312" w:lineRule="auto"/>
      <w:ind w:left="0" w:right="11"/>
      <w:jc w:val="both"/>
    </w:pPr>
    <w:rPr>
      <w:rFonts w:ascii="Verdana" w:hAnsi="Verdana"/>
    </w:rPr>
  </w:style>
  <w:style w:type="table" w:styleId="TableGrid">
    <w:name w:val="Table Grid"/>
    <w:basedOn w:val="TableNormal"/>
    <w:uiPriority w:val="59"/>
    <w:rsid w:val="001D2E9C"/>
    <w:pPr>
      <w:widowControl w:val="0"/>
      <w:spacing w:before="120"/>
      <w:ind w:left="54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12">
    <w:name w:val="TableHeader12"/>
    <w:basedOn w:val="Normal"/>
    <w:autoRedefine/>
    <w:rsid w:val="00255CC4"/>
    <w:pPr>
      <w:spacing w:line="312" w:lineRule="auto"/>
      <w:ind w:left="0"/>
      <w:jc w:val="both"/>
    </w:pPr>
    <w:rPr>
      <w:rFonts w:ascii="Verdana" w:hAnsi="Verdana"/>
      <w:b/>
      <w:bCs/>
    </w:rPr>
  </w:style>
  <w:style w:type="character" w:customStyle="1" w:styleId="FooterChar">
    <w:name w:val="Footer Char"/>
    <w:link w:val="Footer"/>
    <w:uiPriority w:val="99"/>
    <w:rsid w:val="00C777CE"/>
    <w:rPr>
      <w:rFonts w:ascii="Arial" w:hAnsi="Arial"/>
      <w:snapToGrid w:val="0"/>
    </w:rPr>
  </w:style>
  <w:style w:type="paragraph" w:customStyle="1" w:styleId="DefaultParagraphFontParaCharCharCharCharChar">
    <w:name w:val="Default Paragraph Font Para Char Char Char Char Char"/>
    <w:rsid w:val="006A07E1"/>
    <w:pPr>
      <w:spacing w:after="160" w:line="240" w:lineRule="exact"/>
    </w:pPr>
    <w:rPr>
      <w:rFonts w:ascii="Verdana" w:hAnsi="Verdana"/>
    </w:rPr>
  </w:style>
  <w:style w:type="paragraph" w:customStyle="1" w:styleId="VIETTELStyle2">
    <w:name w:val="VIETTEL_Style2"/>
    <w:basedOn w:val="Normal"/>
    <w:rsid w:val="00FC0105"/>
    <w:pPr>
      <w:widowControl/>
      <w:numPr>
        <w:ilvl w:val="1"/>
        <w:numId w:val="10"/>
      </w:numPr>
      <w:tabs>
        <w:tab w:val="left" w:pos="2160"/>
        <w:tab w:val="right" w:pos="5040"/>
        <w:tab w:val="left" w:pos="5760"/>
        <w:tab w:val="right" w:pos="8640"/>
      </w:tabs>
      <w:spacing w:after="120"/>
      <w:ind w:left="777"/>
      <w:outlineLvl w:val="1"/>
    </w:pPr>
    <w:rPr>
      <w:snapToGrid/>
      <w:sz w:val="28"/>
      <w:szCs w:val="28"/>
      <w:lang w:val="en-AU"/>
    </w:rPr>
  </w:style>
  <w:style w:type="paragraph" w:customStyle="1" w:styleId="VIETTELStyle3">
    <w:name w:val="VIETTEL_Style3"/>
    <w:basedOn w:val="VIETTELStyle2"/>
    <w:rsid w:val="00FC0105"/>
    <w:pPr>
      <w:numPr>
        <w:ilvl w:val="2"/>
      </w:numPr>
      <w:ind w:left="1077"/>
      <w:outlineLvl w:val="2"/>
    </w:pPr>
    <w:rPr>
      <w:i/>
    </w:rPr>
  </w:style>
  <w:style w:type="paragraph" w:customStyle="1" w:styleId="VIETTELStyle4">
    <w:name w:val="VIETTEL_Style4"/>
    <w:basedOn w:val="VIETTELStyle3"/>
    <w:rsid w:val="00FC0105"/>
    <w:pPr>
      <w:numPr>
        <w:ilvl w:val="3"/>
      </w:numPr>
      <w:outlineLvl w:val="3"/>
    </w:pPr>
    <w:rPr>
      <w:u w:val="single"/>
    </w:rPr>
  </w:style>
  <w:style w:type="character" w:styleId="Emphasis">
    <w:name w:val="Emphasis"/>
    <w:qFormat/>
    <w:rsid w:val="00523EB1"/>
    <w:rPr>
      <w:i/>
      <w:iCs/>
    </w:rPr>
  </w:style>
  <w:style w:type="character" w:customStyle="1" w:styleId="NormalIndentChar">
    <w:name w:val="Normal Indent Char"/>
    <w:link w:val="NormalIndent"/>
    <w:locked/>
    <w:rsid w:val="00E35B29"/>
    <w:rPr>
      <w:snapToGrid w:val="0"/>
      <w:sz w:val="24"/>
      <w:szCs w:val="24"/>
    </w:rPr>
  </w:style>
  <w:style w:type="paragraph" w:customStyle="1" w:styleId="InfoBlue">
    <w:name w:val="InfoBlue"/>
    <w:basedOn w:val="Normal"/>
    <w:next w:val="BodyText"/>
    <w:rsid w:val="00251186"/>
    <w:pPr>
      <w:suppressAutoHyphens/>
      <w:spacing w:after="120"/>
      <w:ind w:left="540"/>
      <w:jc w:val="both"/>
    </w:pPr>
    <w:rPr>
      <w:rFonts w:ascii="Arial" w:hAnsi="Arial" w:cs="Arial"/>
      <w:snapToGrid/>
      <w:color w:val="0000FF"/>
      <w:sz w:val="20"/>
      <w:lang w:eastAsia="ar-SA"/>
    </w:rPr>
  </w:style>
  <w:style w:type="character" w:customStyle="1" w:styleId="BodyTextChar">
    <w:name w:val="Body Text Char"/>
    <w:link w:val="BodyText"/>
    <w:rsid w:val="00251186"/>
    <w:rPr>
      <w:sz w:val="24"/>
      <w:szCs w:val="24"/>
    </w:rPr>
  </w:style>
  <w:style w:type="paragraph" w:customStyle="1" w:styleId="Sothutu-1so">
    <w:name w:val="Sothutu-1so"/>
    <w:basedOn w:val="Normal"/>
    <w:rsid w:val="0047228E"/>
    <w:pPr>
      <w:widowControl/>
      <w:spacing w:before="80" w:line="312" w:lineRule="auto"/>
      <w:ind w:left="0"/>
      <w:jc w:val="both"/>
    </w:pPr>
    <w:rPr>
      <w:snapToGrid/>
      <w:szCs w:val="26"/>
    </w:rPr>
  </w:style>
  <w:style w:type="paragraph" w:customStyle="1" w:styleId="GachH63">
    <w:name w:val="GachH63"/>
    <w:basedOn w:val="Normal"/>
    <w:rsid w:val="00B70CEA"/>
    <w:pPr>
      <w:numPr>
        <w:numId w:val="13"/>
      </w:numPr>
      <w:spacing w:before="120" w:line="240" w:lineRule="auto"/>
      <w:jc w:val="both"/>
    </w:pPr>
    <w:rPr>
      <w:szCs w:val="24"/>
    </w:rPr>
  </w:style>
  <w:style w:type="paragraph" w:customStyle="1" w:styleId="GachH-L063">
    <w:name w:val="GachH-L0.63"/>
    <w:basedOn w:val="Normal"/>
    <w:link w:val="GachH-L063Char"/>
    <w:rsid w:val="00B70CEA"/>
    <w:pPr>
      <w:widowControl/>
      <w:numPr>
        <w:numId w:val="14"/>
      </w:numPr>
      <w:spacing w:before="80" w:line="288" w:lineRule="auto"/>
      <w:jc w:val="both"/>
    </w:pPr>
    <w:rPr>
      <w:snapToGrid/>
      <w:szCs w:val="24"/>
    </w:rPr>
  </w:style>
  <w:style w:type="character" w:customStyle="1" w:styleId="GachH-L063Char">
    <w:name w:val="GachH-L0.63 Char"/>
    <w:link w:val="GachH-L063"/>
    <w:rsid w:val="00B70CEA"/>
    <w:rPr>
      <w:sz w:val="24"/>
      <w:szCs w:val="24"/>
    </w:rPr>
  </w:style>
  <w:style w:type="paragraph" w:customStyle="1" w:styleId="ChamR-L25">
    <w:name w:val="ChamR-L2.5"/>
    <w:basedOn w:val="Normal"/>
    <w:rsid w:val="00B70CEA"/>
    <w:pPr>
      <w:widowControl/>
      <w:numPr>
        <w:numId w:val="15"/>
      </w:numPr>
      <w:spacing w:before="80" w:line="288" w:lineRule="auto"/>
      <w:jc w:val="both"/>
    </w:pPr>
    <w:rPr>
      <w:snapToGrid/>
    </w:rPr>
  </w:style>
  <w:style w:type="paragraph" w:customStyle="1" w:styleId="GachH-L125">
    <w:name w:val="GachH-L1.25"/>
    <w:basedOn w:val="Normal"/>
    <w:rsid w:val="00B70CEA"/>
    <w:pPr>
      <w:widowControl/>
      <w:numPr>
        <w:numId w:val="16"/>
      </w:numPr>
      <w:spacing w:before="80" w:line="288" w:lineRule="auto"/>
      <w:jc w:val="both"/>
    </w:pPr>
    <w:rPr>
      <w:snapToGrid/>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B70CEA"/>
    <w:rPr>
      <w:rFonts w:ascii="Arial" w:hAnsi="Arial"/>
      <w:i/>
      <w:snapToGrid w:val="0"/>
      <w:sz w:val="24"/>
    </w:rPr>
  </w:style>
  <w:style w:type="paragraph" w:styleId="BalloonText">
    <w:name w:val="Balloon Text"/>
    <w:basedOn w:val="Normal"/>
    <w:link w:val="BalloonTextChar"/>
    <w:rsid w:val="00D815CD"/>
    <w:pPr>
      <w:spacing w:line="240" w:lineRule="auto"/>
    </w:pPr>
    <w:rPr>
      <w:rFonts w:ascii="Segoe UI" w:hAnsi="Segoe UI" w:cs="Segoe UI"/>
      <w:sz w:val="18"/>
      <w:szCs w:val="18"/>
    </w:rPr>
  </w:style>
  <w:style w:type="character" w:customStyle="1" w:styleId="BalloonTextChar">
    <w:name w:val="Balloon Text Char"/>
    <w:link w:val="BalloonText"/>
    <w:uiPriority w:val="99"/>
    <w:rsid w:val="00D815CD"/>
    <w:rPr>
      <w:rFonts w:ascii="Segoe UI" w:hAnsi="Segoe UI" w:cs="Segoe UI"/>
      <w:snapToGrid w:val="0"/>
      <w:sz w:val="18"/>
      <w:szCs w:val="18"/>
      <w:lang w:val="en-US" w:eastAsia="en-US"/>
    </w:rPr>
  </w:style>
  <w:style w:type="paragraph" w:styleId="ListParagraph">
    <w:name w:val="List Paragraph"/>
    <w:basedOn w:val="Normal"/>
    <w:link w:val="ListParagraphChar"/>
    <w:uiPriority w:val="34"/>
    <w:qFormat/>
    <w:rsid w:val="00700CA8"/>
    <w:pPr>
      <w:widowControl/>
      <w:spacing w:line="240" w:lineRule="auto"/>
      <w:ind w:left="720"/>
      <w:contextualSpacing/>
    </w:pPr>
    <w:rPr>
      <w:snapToGrid/>
      <w:szCs w:val="24"/>
    </w:rPr>
  </w:style>
  <w:style w:type="character" w:customStyle="1" w:styleId="ListParagraphChar">
    <w:name w:val="List Paragraph Char"/>
    <w:link w:val="ListParagraph"/>
    <w:uiPriority w:val="34"/>
    <w:rsid w:val="00BB0A6B"/>
    <w:rPr>
      <w:sz w:val="24"/>
      <w:szCs w:val="24"/>
    </w:rPr>
  </w:style>
  <w:style w:type="paragraph" w:styleId="CommentSubject">
    <w:name w:val="annotation subject"/>
    <w:basedOn w:val="CommentText"/>
    <w:next w:val="CommentText"/>
    <w:link w:val="CommentSubjectChar"/>
    <w:rsid w:val="00AA182E"/>
    <w:pPr>
      <w:widowControl w:val="0"/>
      <w:spacing w:line="240" w:lineRule="auto"/>
      <w:jc w:val="left"/>
    </w:pPr>
    <w:rPr>
      <w:rFonts w:ascii="Times New Roman" w:hAnsi="Times New Roman"/>
      <w:b/>
      <w:bCs/>
      <w:snapToGrid w:val="0"/>
      <w:sz w:val="20"/>
    </w:rPr>
  </w:style>
  <w:style w:type="character" w:customStyle="1" w:styleId="CommentTextChar">
    <w:name w:val="Comment Text Char"/>
    <w:basedOn w:val="DefaultParagraphFont"/>
    <w:link w:val="CommentText"/>
    <w:semiHidden/>
    <w:rsid w:val="00AA182E"/>
    <w:rPr>
      <w:rFonts w:ascii=".VnTime" w:hAnsi=".VnTime"/>
      <w:sz w:val="24"/>
    </w:rPr>
  </w:style>
  <w:style w:type="character" w:customStyle="1" w:styleId="CommentSubjectChar">
    <w:name w:val="Comment Subject Char"/>
    <w:basedOn w:val="CommentTextChar"/>
    <w:link w:val="CommentSubject"/>
    <w:rsid w:val="00AA182E"/>
    <w:rPr>
      <w:rFonts w:ascii=".VnTime" w:hAnsi=".VnTime"/>
      <w:b/>
      <w:bCs/>
      <w:snapToGrid w:val="0"/>
      <w:sz w:val="24"/>
    </w:rPr>
  </w:style>
  <w:style w:type="paragraph" w:customStyle="1" w:styleId="tvNote">
    <w:name w:val="tvNote"/>
    <w:basedOn w:val="Normal"/>
    <w:link w:val="tvNoteChar"/>
    <w:autoRedefine/>
    <w:rsid w:val="00651F0E"/>
    <w:pPr>
      <w:widowControl/>
      <w:spacing w:line="240" w:lineRule="auto"/>
      <w:ind w:left="0"/>
    </w:pPr>
    <w:rPr>
      <w:i/>
      <w:iCs/>
      <w:snapToGrid/>
      <w:color w:val="0000FF"/>
      <w:szCs w:val="24"/>
    </w:rPr>
  </w:style>
  <w:style w:type="character" w:customStyle="1" w:styleId="tvNoteChar">
    <w:name w:val="tvNote Char"/>
    <w:link w:val="tvNote"/>
    <w:rsid w:val="00651F0E"/>
    <w:rPr>
      <w:i/>
      <w:iCs/>
      <w:color w:val="0000FF"/>
      <w:sz w:val="24"/>
      <w:szCs w:val="24"/>
    </w:rPr>
  </w:style>
  <w:style w:type="character" w:customStyle="1" w:styleId="Heading6Char">
    <w:name w:val="Heading 6 Char"/>
    <w:basedOn w:val="DefaultParagraphFont"/>
    <w:link w:val="Heading6"/>
    <w:rsid w:val="0087399E"/>
    <w:rPr>
      <w:b/>
      <w:i/>
      <w:snapToGrid w:val="0"/>
      <w:sz w:val="22"/>
    </w:rPr>
  </w:style>
  <w:style w:type="character" w:customStyle="1" w:styleId="Heading7Char">
    <w:name w:val="Heading 7 Char"/>
    <w:basedOn w:val="DefaultParagraphFont"/>
    <w:link w:val="Heading7"/>
    <w:rsid w:val="00B04A28"/>
    <w:rPr>
      <w:rFonts w:ascii=".VnTimeH" w:hAnsi=".VnTimeH"/>
      <w:b/>
      <w:snapToGrid w:val="0"/>
      <w:color w:val="000000"/>
      <w:sz w:val="18"/>
    </w:rPr>
  </w:style>
  <w:style w:type="paragraph" w:customStyle="1" w:styleId="sothutu-1so0">
    <w:name w:val="sothutu-1so"/>
    <w:basedOn w:val="Normal"/>
    <w:rsid w:val="00B07C7C"/>
    <w:pPr>
      <w:widowControl/>
      <w:spacing w:before="100" w:beforeAutospacing="1" w:after="100" w:afterAutospacing="1" w:line="240" w:lineRule="auto"/>
      <w:ind w:left="0"/>
    </w:pPr>
    <w:rPr>
      <w:snapToGrid/>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656191">
      <w:bodyDiv w:val="1"/>
      <w:marLeft w:val="0"/>
      <w:marRight w:val="0"/>
      <w:marTop w:val="0"/>
      <w:marBottom w:val="0"/>
      <w:divBdr>
        <w:top w:val="none" w:sz="0" w:space="0" w:color="auto"/>
        <w:left w:val="none" w:sz="0" w:space="0" w:color="auto"/>
        <w:bottom w:val="none" w:sz="0" w:space="0" w:color="auto"/>
        <w:right w:val="none" w:sz="0" w:space="0" w:color="auto"/>
      </w:divBdr>
    </w:div>
    <w:div w:id="748767156">
      <w:bodyDiv w:val="1"/>
      <w:marLeft w:val="0"/>
      <w:marRight w:val="0"/>
      <w:marTop w:val="0"/>
      <w:marBottom w:val="0"/>
      <w:divBdr>
        <w:top w:val="none" w:sz="0" w:space="0" w:color="auto"/>
        <w:left w:val="none" w:sz="0" w:space="0" w:color="auto"/>
        <w:bottom w:val="none" w:sz="0" w:space="0" w:color="auto"/>
        <w:right w:val="none" w:sz="0" w:space="0" w:color="auto"/>
      </w:divBdr>
    </w:div>
    <w:div w:id="823157826">
      <w:bodyDiv w:val="1"/>
      <w:marLeft w:val="0"/>
      <w:marRight w:val="0"/>
      <w:marTop w:val="0"/>
      <w:marBottom w:val="0"/>
      <w:divBdr>
        <w:top w:val="none" w:sz="0" w:space="0" w:color="auto"/>
        <w:left w:val="none" w:sz="0" w:space="0" w:color="auto"/>
        <w:bottom w:val="none" w:sz="0" w:space="0" w:color="auto"/>
        <w:right w:val="none" w:sz="0" w:space="0" w:color="auto"/>
      </w:divBdr>
    </w:div>
    <w:div w:id="900212237">
      <w:bodyDiv w:val="1"/>
      <w:marLeft w:val="0"/>
      <w:marRight w:val="0"/>
      <w:marTop w:val="0"/>
      <w:marBottom w:val="0"/>
      <w:divBdr>
        <w:top w:val="none" w:sz="0" w:space="0" w:color="auto"/>
        <w:left w:val="none" w:sz="0" w:space="0" w:color="auto"/>
        <w:bottom w:val="none" w:sz="0" w:space="0" w:color="auto"/>
        <w:right w:val="none" w:sz="0" w:space="0" w:color="auto"/>
      </w:divBdr>
      <w:divsChild>
        <w:div w:id="8222908">
          <w:marLeft w:val="0"/>
          <w:marRight w:val="0"/>
          <w:marTop w:val="0"/>
          <w:marBottom w:val="0"/>
          <w:divBdr>
            <w:top w:val="none" w:sz="0" w:space="0" w:color="auto"/>
            <w:left w:val="none" w:sz="0" w:space="0" w:color="auto"/>
            <w:bottom w:val="none" w:sz="0" w:space="0" w:color="auto"/>
            <w:right w:val="none" w:sz="0" w:space="0" w:color="auto"/>
          </w:divBdr>
        </w:div>
        <w:div w:id="306713159">
          <w:marLeft w:val="0"/>
          <w:marRight w:val="0"/>
          <w:marTop w:val="0"/>
          <w:marBottom w:val="0"/>
          <w:divBdr>
            <w:top w:val="none" w:sz="0" w:space="0" w:color="auto"/>
            <w:left w:val="none" w:sz="0" w:space="0" w:color="auto"/>
            <w:bottom w:val="none" w:sz="0" w:space="0" w:color="auto"/>
            <w:right w:val="none" w:sz="0" w:space="0" w:color="auto"/>
          </w:divBdr>
        </w:div>
        <w:div w:id="700394912">
          <w:marLeft w:val="0"/>
          <w:marRight w:val="0"/>
          <w:marTop w:val="0"/>
          <w:marBottom w:val="0"/>
          <w:divBdr>
            <w:top w:val="none" w:sz="0" w:space="0" w:color="auto"/>
            <w:left w:val="none" w:sz="0" w:space="0" w:color="auto"/>
            <w:bottom w:val="none" w:sz="0" w:space="0" w:color="auto"/>
            <w:right w:val="none" w:sz="0" w:space="0" w:color="auto"/>
          </w:divBdr>
        </w:div>
        <w:div w:id="1013267473">
          <w:marLeft w:val="0"/>
          <w:marRight w:val="0"/>
          <w:marTop w:val="0"/>
          <w:marBottom w:val="0"/>
          <w:divBdr>
            <w:top w:val="none" w:sz="0" w:space="0" w:color="auto"/>
            <w:left w:val="none" w:sz="0" w:space="0" w:color="auto"/>
            <w:bottom w:val="none" w:sz="0" w:space="0" w:color="auto"/>
            <w:right w:val="none" w:sz="0" w:space="0" w:color="auto"/>
          </w:divBdr>
        </w:div>
        <w:div w:id="1471827093">
          <w:marLeft w:val="0"/>
          <w:marRight w:val="0"/>
          <w:marTop w:val="0"/>
          <w:marBottom w:val="0"/>
          <w:divBdr>
            <w:top w:val="none" w:sz="0" w:space="0" w:color="auto"/>
            <w:left w:val="none" w:sz="0" w:space="0" w:color="auto"/>
            <w:bottom w:val="none" w:sz="0" w:space="0" w:color="auto"/>
            <w:right w:val="none" w:sz="0" w:space="0" w:color="auto"/>
          </w:divBdr>
        </w:div>
        <w:div w:id="1803428146">
          <w:marLeft w:val="0"/>
          <w:marRight w:val="0"/>
          <w:marTop w:val="0"/>
          <w:marBottom w:val="0"/>
          <w:divBdr>
            <w:top w:val="none" w:sz="0" w:space="0" w:color="auto"/>
            <w:left w:val="none" w:sz="0" w:space="0" w:color="auto"/>
            <w:bottom w:val="none" w:sz="0" w:space="0" w:color="auto"/>
            <w:right w:val="none" w:sz="0" w:space="0" w:color="auto"/>
          </w:divBdr>
        </w:div>
        <w:div w:id="1847665724">
          <w:marLeft w:val="0"/>
          <w:marRight w:val="0"/>
          <w:marTop w:val="0"/>
          <w:marBottom w:val="0"/>
          <w:divBdr>
            <w:top w:val="none" w:sz="0" w:space="0" w:color="auto"/>
            <w:left w:val="none" w:sz="0" w:space="0" w:color="auto"/>
            <w:bottom w:val="none" w:sz="0" w:space="0" w:color="auto"/>
            <w:right w:val="none" w:sz="0" w:space="0" w:color="auto"/>
          </w:divBdr>
        </w:div>
      </w:divsChild>
    </w:div>
    <w:div w:id="1004942869">
      <w:bodyDiv w:val="1"/>
      <w:marLeft w:val="0"/>
      <w:marRight w:val="0"/>
      <w:marTop w:val="0"/>
      <w:marBottom w:val="0"/>
      <w:divBdr>
        <w:top w:val="none" w:sz="0" w:space="0" w:color="auto"/>
        <w:left w:val="none" w:sz="0" w:space="0" w:color="auto"/>
        <w:bottom w:val="none" w:sz="0" w:space="0" w:color="auto"/>
        <w:right w:val="none" w:sz="0" w:space="0" w:color="auto"/>
      </w:divBdr>
    </w:div>
    <w:div w:id="1030910379">
      <w:bodyDiv w:val="1"/>
      <w:marLeft w:val="0"/>
      <w:marRight w:val="0"/>
      <w:marTop w:val="0"/>
      <w:marBottom w:val="0"/>
      <w:divBdr>
        <w:top w:val="none" w:sz="0" w:space="0" w:color="auto"/>
        <w:left w:val="none" w:sz="0" w:space="0" w:color="auto"/>
        <w:bottom w:val="none" w:sz="0" w:space="0" w:color="auto"/>
        <w:right w:val="none" w:sz="0" w:space="0" w:color="auto"/>
      </w:divBdr>
    </w:div>
    <w:div w:id="1063404085">
      <w:bodyDiv w:val="1"/>
      <w:marLeft w:val="0"/>
      <w:marRight w:val="0"/>
      <w:marTop w:val="0"/>
      <w:marBottom w:val="0"/>
      <w:divBdr>
        <w:top w:val="none" w:sz="0" w:space="0" w:color="auto"/>
        <w:left w:val="none" w:sz="0" w:space="0" w:color="auto"/>
        <w:bottom w:val="none" w:sz="0" w:space="0" w:color="auto"/>
        <w:right w:val="none" w:sz="0" w:space="0" w:color="auto"/>
      </w:divBdr>
    </w:div>
    <w:div w:id="1065834524">
      <w:bodyDiv w:val="1"/>
      <w:marLeft w:val="0"/>
      <w:marRight w:val="0"/>
      <w:marTop w:val="0"/>
      <w:marBottom w:val="0"/>
      <w:divBdr>
        <w:top w:val="none" w:sz="0" w:space="0" w:color="auto"/>
        <w:left w:val="none" w:sz="0" w:space="0" w:color="auto"/>
        <w:bottom w:val="none" w:sz="0" w:space="0" w:color="auto"/>
        <w:right w:val="none" w:sz="0" w:space="0" w:color="auto"/>
      </w:divBdr>
    </w:div>
    <w:div w:id="1069502244">
      <w:bodyDiv w:val="1"/>
      <w:marLeft w:val="0"/>
      <w:marRight w:val="0"/>
      <w:marTop w:val="0"/>
      <w:marBottom w:val="0"/>
      <w:divBdr>
        <w:top w:val="none" w:sz="0" w:space="0" w:color="auto"/>
        <w:left w:val="none" w:sz="0" w:space="0" w:color="auto"/>
        <w:bottom w:val="none" w:sz="0" w:space="0" w:color="auto"/>
        <w:right w:val="none" w:sz="0" w:space="0" w:color="auto"/>
      </w:divBdr>
    </w:div>
    <w:div w:id="1596015862">
      <w:bodyDiv w:val="1"/>
      <w:marLeft w:val="0"/>
      <w:marRight w:val="0"/>
      <w:marTop w:val="0"/>
      <w:marBottom w:val="0"/>
      <w:divBdr>
        <w:top w:val="none" w:sz="0" w:space="0" w:color="auto"/>
        <w:left w:val="none" w:sz="0" w:space="0" w:color="auto"/>
        <w:bottom w:val="none" w:sz="0" w:space="0" w:color="auto"/>
        <w:right w:val="none" w:sz="0" w:space="0" w:color="auto"/>
      </w:divBdr>
    </w:div>
    <w:div w:id="1852983630">
      <w:bodyDiv w:val="1"/>
      <w:marLeft w:val="0"/>
      <w:marRight w:val="0"/>
      <w:marTop w:val="0"/>
      <w:marBottom w:val="0"/>
      <w:divBdr>
        <w:top w:val="none" w:sz="0" w:space="0" w:color="auto"/>
        <w:left w:val="none" w:sz="0" w:space="0" w:color="auto"/>
        <w:bottom w:val="none" w:sz="0" w:space="0" w:color="auto"/>
        <w:right w:val="none" w:sz="0" w:space="0" w:color="auto"/>
      </w:divBdr>
    </w:div>
    <w:div w:id="1972248279">
      <w:bodyDiv w:val="1"/>
      <w:marLeft w:val="0"/>
      <w:marRight w:val="0"/>
      <w:marTop w:val="0"/>
      <w:marBottom w:val="0"/>
      <w:divBdr>
        <w:top w:val="none" w:sz="0" w:space="0" w:color="auto"/>
        <w:left w:val="none" w:sz="0" w:space="0" w:color="auto"/>
        <w:bottom w:val="none" w:sz="0" w:space="0" w:color="auto"/>
        <w:right w:val="none" w:sz="0" w:space="0" w:color="auto"/>
      </w:divBdr>
    </w:div>
    <w:div w:id="2039431457">
      <w:bodyDiv w:val="1"/>
      <w:marLeft w:val="0"/>
      <w:marRight w:val="0"/>
      <w:marTop w:val="0"/>
      <w:marBottom w:val="0"/>
      <w:divBdr>
        <w:top w:val="none" w:sz="0" w:space="0" w:color="auto"/>
        <w:left w:val="none" w:sz="0" w:space="0" w:color="auto"/>
        <w:bottom w:val="none" w:sz="0" w:space="0" w:color="auto"/>
        <w:right w:val="none" w:sz="0" w:space="0" w:color="auto"/>
      </w:divBdr>
    </w:div>
    <w:div w:id="2050103515">
      <w:bodyDiv w:val="1"/>
      <w:marLeft w:val="0"/>
      <w:marRight w:val="0"/>
      <w:marTop w:val="0"/>
      <w:marBottom w:val="0"/>
      <w:divBdr>
        <w:top w:val="none" w:sz="0" w:space="0" w:color="auto"/>
        <w:left w:val="none" w:sz="0" w:space="0" w:color="auto"/>
        <w:bottom w:val="none" w:sz="0" w:space="0" w:color="auto"/>
        <w:right w:val="none" w:sz="0" w:space="0" w:color="auto"/>
      </w:divBdr>
      <w:divsChild>
        <w:div w:id="115956238">
          <w:marLeft w:val="1166"/>
          <w:marRight w:val="0"/>
          <w:marTop w:val="106"/>
          <w:marBottom w:val="0"/>
          <w:divBdr>
            <w:top w:val="none" w:sz="0" w:space="0" w:color="auto"/>
            <w:left w:val="none" w:sz="0" w:space="0" w:color="auto"/>
            <w:bottom w:val="none" w:sz="0" w:space="0" w:color="auto"/>
            <w:right w:val="none" w:sz="0" w:space="0" w:color="auto"/>
          </w:divBdr>
        </w:div>
        <w:div w:id="889417532">
          <w:marLeft w:val="1166"/>
          <w:marRight w:val="0"/>
          <w:marTop w:val="106"/>
          <w:marBottom w:val="0"/>
          <w:divBdr>
            <w:top w:val="none" w:sz="0" w:space="0" w:color="auto"/>
            <w:left w:val="none" w:sz="0" w:space="0" w:color="auto"/>
            <w:bottom w:val="none" w:sz="0" w:space="0" w:color="auto"/>
            <w:right w:val="none" w:sz="0" w:space="0" w:color="auto"/>
          </w:divBdr>
        </w:div>
        <w:div w:id="956450166">
          <w:marLeft w:val="1166"/>
          <w:marRight w:val="0"/>
          <w:marTop w:val="106"/>
          <w:marBottom w:val="0"/>
          <w:divBdr>
            <w:top w:val="none" w:sz="0" w:space="0" w:color="auto"/>
            <w:left w:val="none" w:sz="0" w:space="0" w:color="auto"/>
            <w:bottom w:val="none" w:sz="0" w:space="0" w:color="auto"/>
            <w:right w:val="none" w:sz="0" w:space="0" w:color="auto"/>
          </w:divBdr>
        </w:div>
        <w:div w:id="1472940192">
          <w:marLeft w:val="1166"/>
          <w:marRight w:val="0"/>
          <w:marTop w:val="106"/>
          <w:marBottom w:val="0"/>
          <w:divBdr>
            <w:top w:val="none" w:sz="0" w:space="0" w:color="auto"/>
            <w:left w:val="none" w:sz="0" w:space="0" w:color="auto"/>
            <w:bottom w:val="none" w:sz="0" w:space="0" w:color="auto"/>
            <w:right w:val="none" w:sz="0" w:space="0" w:color="auto"/>
          </w:divBdr>
        </w:div>
        <w:div w:id="1572429602">
          <w:marLeft w:val="1166"/>
          <w:marRight w:val="0"/>
          <w:marTop w:val="106"/>
          <w:marBottom w:val="0"/>
          <w:divBdr>
            <w:top w:val="none" w:sz="0" w:space="0" w:color="auto"/>
            <w:left w:val="none" w:sz="0" w:space="0" w:color="auto"/>
            <w:bottom w:val="none" w:sz="0" w:space="0" w:color="auto"/>
            <w:right w:val="none" w:sz="0" w:space="0" w:color="auto"/>
          </w:divBdr>
        </w:div>
      </w:divsChild>
    </w:div>
    <w:div w:id="212507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image" Target="media/image21.png"/><Relationship Id="rId47" Type="http://schemas.openxmlformats.org/officeDocument/2006/relationships/package" Target="embeddings/Microsoft_Visio_Drawing444444.vsdx"/><Relationship Id="rId63" Type="http://schemas.openxmlformats.org/officeDocument/2006/relationships/image" Target="media/image39.png"/><Relationship Id="rId68" Type="http://schemas.openxmlformats.org/officeDocument/2006/relationships/image" Target="media/image44.emf"/><Relationship Id="rId84" Type="http://schemas.openxmlformats.org/officeDocument/2006/relationships/image" Target="media/image57.emf"/><Relationship Id="rId89" Type="http://schemas.openxmlformats.org/officeDocument/2006/relationships/package" Target="embeddings/Microsoft_Visio_Drawing101010101010.vsdx"/><Relationship Id="rId16" Type="http://schemas.openxmlformats.org/officeDocument/2006/relationships/oleObject" Target="embeddings/oleObject3.bin"/><Relationship Id="rId11" Type="http://schemas.openxmlformats.org/officeDocument/2006/relationships/image" Target="media/image2.emf"/><Relationship Id="rId32" Type="http://schemas.openxmlformats.org/officeDocument/2006/relationships/package" Target="embeddings/Microsoft_Visio_Drawing222222.vsdx"/><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5.emf"/><Relationship Id="rId74" Type="http://schemas.openxmlformats.org/officeDocument/2006/relationships/image" Target="media/image48.png"/><Relationship Id="rId79" Type="http://schemas.openxmlformats.org/officeDocument/2006/relationships/package" Target="embeddings/Microsoft_Visio_Drawing888888.vsdx"/><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fontTable" Target="fontTable.xml"/><Relationship Id="rId22" Type="http://schemas.openxmlformats.org/officeDocument/2006/relationships/oleObject" Target="embeddings/oleObject6.bin"/><Relationship Id="rId27" Type="http://schemas.openxmlformats.org/officeDocument/2006/relationships/image" Target="media/image10.emf"/><Relationship Id="rId43" Type="http://schemas.openxmlformats.org/officeDocument/2006/relationships/image" Target="media/image22.png"/><Relationship Id="rId48" Type="http://schemas.openxmlformats.org/officeDocument/2006/relationships/image" Target="media/image26.png"/><Relationship Id="rId64" Type="http://schemas.openxmlformats.org/officeDocument/2006/relationships/image" Target="media/image40.png"/><Relationship Id="rId69" Type="http://schemas.openxmlformats.org/officeDocument/2006/relationships/package" Target="embeddings/Microsoft_Excel_Worksheet.xlsx"/><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7.emf"/><Relationship Id="rId80" Type="http://schemas.openxmlformats.org/officeDocument/2006/relationships/image" Target="media/image53.png"/><Relationship Id="rId85" Type="http://schemas.openxmlformats.org/officeDocument/2006/relationships/package" Target="embeddings/Microsoft_Visio_Drawing999999.vsdx"/><Relationship Id="rId93"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emf"/><Relationship Id="rId59" Type="http://schemas.openxmlformats.org/officeDocument/2006/relationships/package" Target="embeddings/Microsoft_Visio_Drawing555555.vsdx"/><Relationship Id="rId67" Type="http://schemas.openxmlformats.org/officeDocument/2006/relationships/image" Target="media/image43.png"/><Relationship Id="rId20" Type="http://schemas.openxmlformats.org/officeDocument/2006/relationships/oleObject" Target="embeddings/oleObject5.bin"/><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6.png"/><Relationship Id="rId88" Type="http://schemas.openxmlformats.org/officeDocument/2006/relationships/image" Target="media/image60.emf"/><Relationship Id="rId91" Type="http://schemas.openxmlformats.org/officeDocument/2006/relationships/image" Target="media/image6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oleObject" Target="embeddings/oleObject11.bin"/><Relationship Id="rId78" Type="http://schemas.openxmlformats.org/officeDocument/2006/relationships/image" Target="media/image52.emf"/><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8.png"/><Relationship Id="rId34" Type="http://schemas.openxmlformats.org/officeDocument/2006/relationships/package" Target="embeddings/Microsoft_Visio_Drawing333333.vsdx"/><Relationship Id="rId50" Type="http://schemas.openxmlformats.org/officeDocument/2006/relationships/image" Target="media/image28.png"/><Relationship Id="rId55" Type="http://schemas.openxmlformats.org/officeDocument/2006/relationships/image" Target="media/image33.emf"/><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7.bin"/><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2.png"/><Relationship Id="rId87" Type="http://schemas.openxmlformats.org/officeDocument/2006/relationships/image" Target="media/image59.png"/><Relationship Id="rId61" Type="http://schemas.openxmlformats.org/officeDocument/2006/relationships/image" Target="media/image37.png"/><Relationship Id="rId82" Type="http://schemas.openxmlformats.org/officeDocument/2006/relationships/image" Target="media/image55.png"/><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package" Target="embeddings/Microsoft_Visio_Drawing111111.vsdx"/><Relationship Id="rId35" Type="http://schemas.openxmlformats.org/officeDocument/2006/relationships/image" Target="media/image14.png"/><Relationship Id="rId56" Type="http://schemas.openxmlformats.org/officeDocument/2006/relationships/oleObject" Target="embeddings/oleObject10.bin"/><Relationship Id="rId77"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22F80-22B9-4BEC-B92F-87D81CDB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829</TotalTime>
  <Pages>275</Pages>
  <Words>25227</Words>
  <Characters>143797</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SRS Template</vt:lpstr>
    </vt:vector>
  </TitlesOfParts>
  <Manager/>
  <Company/>
  <LinksUpToDate>false</LinksUpToDate>
  <CharactersWithSpaces>168687</CharactersWithSpaces>
  <SharedDoc>false</SharedDoc>
  <HLinks>
    <vt:vector size="222" baseType="variant">
      <vt:variant>
        <vt:i4>1048639</vt:i4>
      </vt:variant>
      <vt:variant>
        <vt:i4>218</vt:i4>
      </vt:variant>
      <vt:variant>
        <vt:i4>0</vt:i4>
      </vt:variant>
      <vt:variant>
        <vt:i4>5</vt:i4>
      </vt:variant>
      <vt:variant>
        <vt:lpwstr/>
      </vt:variant>
      <vt:variant>
        <vt:lpwstr>_Toc30088748</vt:lpwstr>
      </vt:variant>
      <vt:variant>
        <vt:i4>2031679</vt:i4>
      </vt:variant>
      <vt:variant>
        <vt:i4>212</vt:i4>
      </vt:variant>
      <vt:variant>
        <vt:i4>0</vt:i4>
      </vt:variant>
      <vt:variant>
        <vt:i4>5</vt:i4>
      </vt:variant>
      <vt:variant>
        <vt:lpwstr/>
      </vt:variant>
      <vt:variant>
        <vt:lpwstr>_Toc30088747</vt:lpwstr>
      </vt:variant>
      <vt:variant>
        <vt:i4>1966143</vt:i4>
      </vt:variant>
      <vt:variant>
        <vt:i4>206</vt:i4>
      </vt:variant>
      <vt:variant>
        <vt:i4>0</vt:i4>
      </vt:variant>
      <vt:variant>
        <vt:i4>5</vt:i4>
      </vt:variant>
      <vt:variant>
        <vt:lpwstr/>
      </vt:variant>
      <vt:variant>
        <vt:lpwstr>_Toc30088746</vt:lpwstr>
      </vt:variant>
      <vt:variant>
        <vt:i4>1900607</vt:i4>
      </vt:variant>
      <vt:variant>
        <vt:i4>200</vt:i4>
      </vt:variant>
      <vt:variant>
        <vt:i4>0</vt:i4>
      </vt:variant>
      <vt:variant>
        <vt:i4>5</vt:i4>
      </vt:variant>
      <vt:variant>
        <vt:lpwstr/>
      </vt:variant>
      <vt:variant>
        <vt:lpwstr>_Toc30088745</vt:lpwstr>
      </vt:variant>
      <vt:variant>
        <vt:i4>1835071</vt:i4>
      </vt:variant>
      <vt:variant>
        <vt:i4>194</vt:i4>
      </vt:variant>
      <vt:variant>
        <vt:i4>0</vt:i4>
      </vt:variant>
      <vt:variant>
        <vt:i4>5</vt:i4>
      </vt:variant>
      <vt:variant>
        <vt:lpwstr/>
      </vt:variant>
      <vt:variant>
        <vt:lpwstr>_Toc30088744</vt:lpwstr>
      </vt:variant>
      <vt:variant>
        <vt:i4>1769535</vt:i4>
      </vt:variant>
      <vt:variant>
        <vt:i4>188</vt:i4>
      </vt:variant>
      <vt:variant>
        <vt:i4>0</vt:i4>
      </vt:variant>
      <vt:variant>
        <vt:i4>5</vt:i4>
      </vt:variant>
      <vt:variant>
        <vt:lpwstr/>
      </vt:variant>
      <vt:variant>
        <vt:lpwstr>_Toc30088743</vt:lpwstr>
      </vt:variant>
      <vt:variant>
        <vt:i4>1703999</vt:i4>
      </vt:variant>
      <vt:variant>
        <vt:i4>182</vt:i4>
      </vt:variant>
      <vt:variant>
        <vt:i4>0</vt:i4>
      </vt:variant>
      <vt:variant>
        <vt:i4>5</vt:i4>
      </vt:variant>
      <vt:variant>
        <vt:lpwstr/>
      </vt:variant>
      <vt:variant>
        <vt:lpwstr>_Toc30088742</vt:lpwstr>
      </vt:variant>
      <vt:variant>
        <vt:i4>1638463</vt:i4>
      </vt:variant>
      <vt:variant>
        <vt:i4>176</vt:i4>
      </vt:variant>
      <vt:variant>
        <vt:i4>0</vt:i4>
      </vt:variant>
      <vt:variant>
        <vt:i4>5</vt:i4>
      </vt:variant>
      <vt:variant>
        <vt:lpwstr/>
      </vt:variant>
      <vt:variant>
        <vt:lpwstr>_Toc30088741</vt:lpwstr>
      </vt:variant>
      <vt:variant>
        <vt:i4>1572927</vt:i4>
      </vt:variant>
      <vt:variant>
        <vt:i4>170</vt:i4>
      </vt:variant>
      <vt:variant>
        <vt:i4>0</vt:i4>
      </vt:variant>
      <vt:variant>
        <vt:i4>5</vt:i4>
      </vt:variant>
      <vt:variant>
        <vt:lpwstr/>
      </vt:variant>
      <vt:variant>
        <vt:lpwstr>_Toc30088740</vt:lpwstr>
      </vt:variant>
      <vt:variant>
        <vt:i4>1114168</vt:i4>
      </vt:variant>
      <vt:variant>
        <vt:i4>164</vt:i4>
      </vt:variant>
      <vt:variant>
        <vt:i4>0</vt:i4>
      </vt:variant>
      <vt:variant>
        <vt:i4>5</vt:i4>
      </vt:variant>
      <vt:variant>
        <vt:lpwstr/>
      </vt:variant>
      <vt:variant>
        <vt:lpwstr>_Toc30088739</vt:lpwstr>
      </vt:variant>
      <vt:variant>
        <vt:i4>1048632</vt:i4>
      </vt:variant>
      <vt:variant>
        <vt:i4>158</vt:i4>
      </vt:variant>
      <vt:variant>
        <vt:i4>0</vt:i4>
      </vt:variant>
      <vt:variant>
        <vt:i4>5</vt:i4>
      </vt:variant>
      <vt:variant>
        <vt:lpwstr/>
      </vt:variant>
      <vt:variant>
        <vt:lpwstr>_Toc30088738</vt:lpwstr>
      </vt:variant>
      <vt:variant>
        <vt:i4>2031672</vt:i4>
      </vt:variant>
      <vt:variant>
        <vt:i4>152</vt:i4>
      </vt:variant>
      <vt:variant>
        <vt:i4>0</vt:i4>
      </vt:variant>
      <vt:variant>
        <vt:i4>5</vt:i4>
      </vt:variant>
      <vt:variant>
        <vt:lpwstr/>
      </vt:variant>
      <vt:variant>
        <vt:lpwstr>_Toc30088737</vt:lpwstr>
      </vt:variant>
      <vt:variant>
        <vt:i4>1966136</vt:i4>
      </vt:variant>
      <vt:variant>
        <vt:i4>146</vt:i4>
      </vt:variant>
      <vt:variant>
        <vt:i4>0</vt:i4>
      </vt:variant>
      <vt:variant>
        <vt:i4>5</vt:i4>
      </vt:variant>
      <vt:variant>
        <vt:lpwstr/>
      </vt:variant>
      <vt:variant>
        <vt:lpwstr>_Toc30088736</vt:lpwstr>
      </vt:variant>
      <vt:variant>
        <vt:i4>1900600</vt:i4>
      </vt:variant>
      <vt:variant>
        <vt:i4>140</vt:i4>
      </vt:variant>
      <vt:variant>
        <vt:i4>0</vt:i4>
      </vt:variant>
      <vt:variant>
        <vt:i4>5</vt:i4>
      </vt:variant>
      <vt:variant>
        <vt:lpwstr/>
      </vt:variant>
      <vt:variant>
        <vt:lpwstr>_Toc30088735</vt:lpwstr>
      </vt:variant>
      <vt:variant>
        <vt:i4>1835064</vt:i4>
      </vt:variant>
      <vt:variant>
        <vt:i4>134</vt:i4>
      </vt:variant>
      <vt:variant>
        <vt:i4>0</vt:i4>
      </vt:variant>
      <vt:variant>
        <vt:i4>5</vt:i4>
      </vt:variant>
      <vt:variant>
        <vt:lpwstr/>
      </vt:variant>
      <vt:variant>
        <vt:lpwstr>_Toc30088734</vt:lpwstr>
      </vt:variant>
      <vt:variant>
        <vt:i4>1769528</vt:i4>
      </vt:variant>
      <vt:variant>
        <vt:i4>128</vt:i4>
      </vt:variant>
      <vt:variant>
        <vt:i4>0</vt:i4>
      </vt:variant>
      <vt:variant>
        <vt:i4>5</vt:i4>
      </vt:variant>
      <vt:variant>
        <vt:lpwstr/>
      </vt:variant>
      <vt:variant>
        <vt:lpwstr>_Toc30088733</vt:lpwstr>
      </vt:variant>
      <vt:variant>
        <vt:i4>1703992</vt:i4>
      </vt:variant>
      <vt:variant>
        <vt:i4>122</vt:i4>
      </vt:variant>
      <vt:variant>
        <vt:i4>0</vt:i4>
      </vt:variant>
      <vt:variant>
        <vt:i4>5</vt:i4>
      </vt:variant>
      <vt:variant>
        <vt:lpwstr/>
      </vt:variant>
      <vt:variant>
        <vt:lpwstr>_Toc30088732</vt:lpwstr>
      </vt:variant>
      <vt:variant>
        <vt:i4>1638456</vt:i4>
      </vt:variant>
      <vt:variant>
        <vt:i4>116</vt:i4>
      </vt:variant>
      <vt:variant>
        <vt:i4>0</vt:i4>
      </vt:variant>
      <vt:variant>
        <vt:i4>5</vt:i4>
      </vt:variant>
      <vt:variant>
        <vt:lpwstr/>
      </vt:variant>
      <vt:variant>
        <vt:lpwstr>_Toc30088731</vt:lpwstr>
      </vt:variant>
      <vt:variant>
        <vt:i4>1572920</vt:i4>
      </vt:variant>
      <vt:variant>
        <vt:i4>110</vt:i4>
      </vt:variant>
      <vt:variant>
        <vt:i4>0</vt:i4>
      </vt:variant>
      <vt:variant>
        <vt:i4>5</vt:i4>
      </vt:variant>
      <vt:variant>
        <vt:lpwstr/>
      </vt:variant>
      <vt:variant>
        <vt:lpwstr>_Toc30088730</vt:lpwstr>
      </vt:variant>
      <vt:variant>
        <vt:i4>1114169</vt:i4>
      </vt:variant>
      <vt:variant>
        <vt:i4>104</vt:i4>
      </vt:variant>
      <vt:variant>
        <vt:i4>0</vt:i4>
      </vt:variant>
      <vt:variant>
        <vt:i4>5</vt:i4>
      </vt:variant>
      <vt:variant>
        <vt:lpwstr/>
      </vt:variant>
      <vt:variant>
        <vt:lpwstr>_Toc30088729</vt:lpwstr>
      </vt:variant>
      <vt:variant>
        <vt:i4>1048633</vt:i4>
      </vt:variant>
      <vt:variant>
        <vt:i4>98</vt:i4>
      </vt:variant>
      <vt:variant>
        <vt:i4>0</vt:i4>
      </vt:variant>
      <vt:variant>
        <vt:i4>5</vt:i4>
      </vt:variant>
      <vt:variant>
        <vt:lpwstr/>
      </vt:variant>
      <vt:variant>
        <vt:lpwstr>_Toc30088728</vt:lpwstr>
      </vt:variant>
      <vt:variant>
        <vt:i4>2031673</vt:i4>
      </vt:variant>
      <vt:variant>
        <vt:i4>92</vt:i4>
      </vt:variant>
      <vt:variant>
        <vt:i4>0</vt:i4>
      </vt:variant>
      <vt:variant>
        <vt:i4>5</vt:i4>
      </vt:variant>
      <vt:variant>
        <vt:lpwstr/>
      </vt:variant>
      <vt:variant>
        <vt:lpwstr>_Toc30088727</vt:lpwstr>
      </vt:variant>
      <vt:variant>
        <vt:i4>1966137</vt:i4>
      </vt:variant>
      <vt:variant>
        <vt:i4>86</vt:i4>
      </vt:variant>
      <vt:variant>
        <vt:i4>0</vt:i4>
      </vt:variant>
      <vt:variant>
        <vt:i4>5</vt:i4>
      </vt:variant>
      <vt:variant>
        <vt:lpwstr/>
      </vt:variant>
      <vt:variant>
        <vt:lpwstr>_Toc30088726</vt:lpwstr>
      </vt:variant>
      <vt:variant>
        <vt:i4>1900601</vt:i4>
      </vt:variant>
      <vt:variant>
        <vt:i4>80</vt:i4>
      </vt:variant>
      <vt:variant>
        <vt:i4>0</vt:i4>
      </vt:variant>
      <vt:variant>
        <vt:i4>5</vt:i4>
      </vt:variant>
      <vt:variant>
        <vt:lpwstr/>
      </vt:variant>
      <vt:variant>
        <vt:lpwstr>_Toc30088725</vt:lpwstr>
      </vt:variant>
      <vt:variant>
        <vt:i4>1835065</vt:i4>
      </vt:variant>
      <vt:variant>
        <vt:i4>74</vt:i4>
      </vt:variant>
      <vt:variant>
        <vt:i4>0</vt:i4>
      </vt:variant>
      <vt:variant>
        <vt:i4>5</vt:i4>
      </vt:variant>
      <vt:variant>
        <vt:lpwstr/>
      </vt:variant>
      <vt:variant>
        <vt:lpwstr>_Toc30088724</vt:lpwstr>
      </vt:variant>
      <vt:variant>
        <vt:i4>1769529</vt:i4>
      </vt:variant>
      <vt:variant>
        <vt:i4>68</vt:i4>
      </vt:variant>
      <vt:variant>
        <vt:i4>0</vt:i4>
      </vt:variant>
      <vt:variant>
        <vt:i4>5</vt:i4>
      </vt:variant>
      <vt:variant>
        <vt:lpwstr/>
      </vt:variant>
      <vt:variant>
        <vt:lpwstr>_Toc30088723</vt:lpwstr>
      </vt:variant>
      <vt:variant>
        <vt:i4>1703993</vt:i4>
      </vt:variant>
      <vt:variant>
        <vt:i4>62</vt:i4>
      </vt:variant>
      <vt:variant>
        <vt:i4>0</vt:i4>
      </vt:variant>
      <vt:variant>
        <vt:i4>5</vt:i4>
      </vt:variant>
      <vt:variant>
        <vt:lpwstr/>
      </vt:variant>
      <vt:variant>
        <vt:lpwstr>_Toc30088722</vt:lpwstr>
      </vt:variant>
      <vt:variant>
        <vt:i4>1638457</vt:i4>
      </vt:variant>
      <vt:variant>
        <vt:i4>56</vt:i4>
      </vt:variant>
      <vt:variant>
        <vt:i4>0</vt:i4>
      </vt:variant>
      <vt:variant>
        <vt:i4>5</vt:i4>
      </vt:variant>
      <vt:variant>
        <vt:lpwstr/>
      </vt:variant>
      <vt:variant>
        <vt:lpwstr>_Toc30088721</vt:lpwstr>
      </vt:variant>
      <vt:variant>
        <vt:i4>1572921</vt:i4>
      </vt:variant>
      <vt:variant>
        <vt:i4>50</vt:i4>
      </vt:variant>
      <vt:variant>
        <vt:i4>0</vt:i4>
      </vt:variant>
      <vt:variant>
        <vt:i4>5</vt:i4>
      </vt:variant>
      <vt:variant>
        <vt:lpwstr/>
      </vt:variant>
      <vt:variant>
        <vt:lpwstr>_Toc30088720</vt:lpwstr>
      </vt:variant>
      <vt:variant>
        <vt:i4>1114170</vt:i4>
      </vt:variant>
      <vt:variant>
        <vt:i4>44</vt:i4>
      </vt:variant>
      <vt:variant>
        <vt:i4>0</vt:i4>
      </vt:variant>
      <vt:variant>
        <vt:i4>5</vt:i4>
      </vt:variant>
      <vt:variant>
        <vt:lpwstr/>
      </vt:variant>
      <vt:variant>
        <vt:lpwstr>_Toc30088719</vt:lpwstr>
      </vt:variant>
      <vt:variant>
        <vt:i4>1048634</vt:i4>
      </vt:variant>
      <vt:variant>
        <vt:i4>38</vt:i4>
      </vt:variant>
      <vt:variant>
        <vt:i4>0</vt:i4>
      </vt:variant>
      <vt:variant>
        <vt:i4>5</vt:i4>
      </vt:variant>
      <vt:variant>
        <vt:lpwstr/>
      </vt:variant>
      <vt:variant>
        <vt:lpwstr>_Toc30088718</vt:lpwstr>
      </vt:variant>
      <vt:variant>
        <vt:i4>2031674</vt:i4>
      </vt:variant>
      <vt:variant>
        <vt:i4>32</vt:i4>
      </vt:variant>
      <vt:variant>
        <vt:i4>0</vt:i4>
      </vt:variant>
      <vt:variant>
        <vt:i4>5</vt:i4>
      </vt:variant>
      <vt:variant>
        <vt:lpwstr/>
      </vt:variant>
      <vt:variant>
        <vt:lpwstr>_Toc30088717</vt:lpwstr>
      </vt:variant>
      <vt:variant>
        <vt:i4>1966138</vt:i4>
      </vt:variant>
      <vt:variant>
        <vt:i4>26</vt:i4>
      </vt:variant>
      <vt:variant>
        <vt:i4>0</vt:i4>
      </vt:variant>
      <vt:variant>
        <vt:i4>5</vt:i4>
      </vt:variant>
      <vt:variant>
        <vt:lpwstr/>
      </vt:variant>
      <vt:variant>
        <vt:lpwstr>_Toc30088716</vt:lpwstr>
      </vt:variant>
      <vt:variant>
        <vt:i4>1900602</vt:i4>
      </vt:variant>
      <vt:variant>
        <vt:i4>20</vt:i4>
      </vt:variant>
      <vt:variant>
        <vt:i4>0</vt:i4>
      </vt:variant>
      <vt:variant>
        <vt:i4>5</vt:i4>
      </vt:variant>
      <vt:variant>
        <vt:lpwstr/>
      </vt:variant>
      <vt:variant>
        <vt:lpwstr>_Toc30088715</vt:lpwstr>
      </vt:variant>
      <vt:variant>
        <vt:i4>1835066</vt:i4>
      </vt:variant>
      <vt:variant>
        <vt:i4>14</vt:i4>
      </vt:variant>
      <vt:variant>
        <vt:i4>0</vt:i4>
      </vt:variant>
      <vt:variant>
        <vt:i4>5</vt:i4>
      </vt:variant>
      <vt:variant>
        <vt:lpwstr/>
      </vt:variant>
      <vt:variant>
        <vt:lpwstr>_Toc30088714</vt:lpwstr>
      </vt:variant>
      <vt:variant>
        <vt:i4>1769530</vt:i4>
      </vt:variant>
      <vt:variant>
        <vt:i4>8</vt:i4>
      </vt:variant>
      <vt:variant>
        <vt:i4>0</vt:i4>
      </vt:variant>
      <vt:variant>
        <vt:i4>5</vt:i4>
      </vt:variant>
      <vt:variant>
        <vt:lpwstr/>
      </vt:variant>
      <vt:variant>
        <vt:lpwstr>_Toc30088713</vt:lpwstr>
      </vt:variant>
      <vt:variant>
        <vt:i4>1703994</vt:i4>
      </vt:variant>
      <vt:variant>
        <vt:i4>2</vt:i4>
      </vt:variant>
      <vt:variant>
        <vt:i4>0</vt:i4>
      </vt:variant>
      <vt:variant>
        <vt:i4>5</vt:i4>
      </vt:variant>
      <vt:variant>
        <vt:lpwstr/>
      </vt:variant>
      <vt:variant>
        <vt:lpwstr>_Toc30088712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Template</dc:title>
  <dc:subject>System Requirements Specification</dc:subject>
  <dc:creator>Nguyen Danh Tuan</dc:creator>
  <cp:keywords/>
  <dc:description/>
  <cp:lastModifiedBy>huongnl15</cp:lastModifiedBy>
  <cp:revision>67</cp:revision>
  <cp:lastPrinted>2013-03-08T08:28:00Z</cp:lastPrinted>
  <dcterms:created xsi:type="dcterms:W3CDTF">2020-04-26T14:16:00Z</dcterms:created>
  <dcterms:modified xsi:type="dcterms:W3CDTF">2020-07-27T02:50:00Z</dcterms:modified>
</cp:coreProperties>
</file>